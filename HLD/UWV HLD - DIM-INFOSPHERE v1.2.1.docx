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55201D" w:rsidRDefault="00284D10" w:rsidP="00D43C04">
      <w:pPr>
        <w:pStyle w:val="CoverText1"/>
      </w:pPr>
      <w:r w:rsidRPr="00284D10">
        <w:rPr>
          <w:noProof/>
          <w:lang w:val="nl-NL" w:eastAsia="nl-NL" w:bidi="ar-SA"/>
        </w:rPr>
        <w:drawing>
          <wp:inline distT="0" distB="0" distL="0" distR="0" wp14:anchorId="15333B6D" wp14:editId="29F783E4">
            <wp:extent cx="1241946" cy="678294"/>
            <wp:effectExtent l="0" t="0" r="0" b="7620"/>
            <wp:docPr id="46" name="Picture 46">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0C6A4671" w14:textId="520FE7DA" w:rsidR="00D43C04" w:rsidRDefault="007E4A8A" w:rsidP="00D43C04">
      <w:pPr>
        <w:pStyle w:val="CoverText1"/>
        <w:rPr>
          <w:lang w:val="en-US"/>
        </w:rPr>
      </w:pPr>
      <w:r>
        <w:rPr>
          <w:lang w:val="en-US"/>
        </w:rPr>
        <w:br/>
      </w:r>
      <w:r w:rsidR="009037F3">
        <w:rPr>
          <w:lang w:val="en-US"/>
        </w:rPr>
        <w:t xml:space="preserve">HLD - </w:t>
      </w:r>
      <w:r w:rsidR="00CB34B7" w:rsidRPr="00CB34B7">
        <w:rPr>
          <w:lang w:val="en-US"/>
        </w:rPr>
        <w:t>DIM-</w:t>
      </w:r>
      <w:r w:rsidR="00BE6424">
        <w:rPr>
          <w:lang w:val="en-US"/>
        </w:rPr>
        <w:t>Infosphere</w:t>
      </w:r>
      <w:r w:rsidR="00CB34B7" w:rsidRPr="00CB34B7">
        <w:rPr>
          <w:lang w:val="en-US"/>
        </w:rPr>
        <w:t xml:space="preserve">  </w:t>
      </w:r>
    </w:p>
    <w:p w14:paraId="3C2201C6" w14:textId="77777777" w:rsidR="005D10E6" w:rsidRDefault="005D10E6" w:rsidP="001D014A">
      <w:pPr>
        <w:rPr>
          <w:sz w:val="20"/>
        </w:rPr>
      </w:pPr>
    </w:p>
    <w:p w14:paraId="641D1ED6" w14:textId="5FADF50B" w:rsidR="00D43C04" w:rsidRPr="00B63923" w:rsidRDefault="00B62E6B" w:rsidP="00CA6DF9">
      <w:pPr>
        <w:pStyle w:val="Bullet1Single0"/>
        <w:numPr>
          <w:ilvl w:val="0"/>
          <w:numId w:val="0"/>
        </w:numPr>
        <w:ind w:left="288" w:hanging="288"/>
        <w:rPr>
          <w:b/>
          <w:bCs/>
        </w:rPr>
      </w:pPr>
      <w:r>
        <w:rPr>
          <w:b/>
          <w:bCs/>
          <w:lang w:val="en-US"/>
        </w:rPr>
        <w:t>(</w:t>
      </w:r>
      <w:r w:rsidR="006F0ED6">
        <w:rPr>
          <w:b/>
          <w:bCs/>
          <w:lang w:val="en-US"/>
        </w:rPr>
        <w:t xml:space="preserve">Data </w:t>
      </w:r>
      <w:proofErr w:type="spellStart"/>
      <w:r w:rsidR="006F0ED6">
        <w:rPr>
          <w:b/>
          <w:bCs/>
          <w:lang w:val="en-US"/>
        </w:rPr>
        <w:t>Integratie</w:t>
      </w:r>
      <w:proofErr w:type="spellEnd"/>
      <w:r w:rsidR="006F0ED6">
        <w:rPr>
          <w:b/>
          <w:bCs/>
          <w:lang w:val="en-US"/>
        </w:rPr>
        <w:t xml:space="preserve"> </w:t>
      </w:r>
      <w:proofErr w:type="spellStart"/>
      <w:r w:rsidR="006F0ED6">
        <w:rPr>
          <w:b/>
          <w:bCs/>
          <w:lang w:val="en-US"/>
        </w:rPr>
        <w:t>Magazijn</w:t>
      </w:r>
      <w:proofErr w:type="spellEnd"/>
      <w:r w:rsidR="006F0ED6">
        <w:rPr>
          <w:b/>
          <w:bCs/>
          <w:lang w:val="en-US"/>
        </w:rPr>
        <w:t xml:space="preserve"> </w:t>
      </w:r>
      <w:r>
        <w:rPr>
          <w:b/>
          <w:bCs/>
          <w:lang w:val="en-US"/>
        </w:rPr>
        <w:t>–</w:t>
      </w:r>
      <w:r w:rsidR="006F0ED6">
        <w:rPr>
          <w:b/>
          <w:bCs/>
          <w:lang w:val="en-US"/>
        </w:rPr>
        <w:t xml:space="preserve"> Infosphere</w:t>
      </w:r>
      <w:r>
        <w:rPr>
          <w:b/>
          <w:bCs/>
          <w:lang w:val="en-US"/>
        </w:rPr>
        <w:t>)</w:t>
      </w:r>
      <w:r w:rsidR="000C1D89" w:rsidRPr="00B63923">
        <w:rPr>
          <w:b/>
          <w:bCs/>
          <w:lang w:val="en-US"/>
        </w:rPr>
        <w:br/>
      </w:r>
    </w:p>
    <w:p w14:paraId="5B6702A9" w14:textId="77777777" w:rsidR="00B46AC0" w:rsidRPr="00383616" w:rsidRDefault="00B46AC0" w:rsidP="00D43C04">
      <w:pPr>
        <w:pStyle w:val="CoverText2"/>
        <w:rPr>
          <w:lang w:val="en-US"/>
        </w:rPr>
      </w:pPr>
    </w:p>
    <w:p w14:paraId="0169A798" w14:textId="1C1FD7C6" w:rsidR="00E82411" w:rsidRPr="0071370C" w:rsidRDefault="00E82411" w:rsidP="00D43C04">
      <w:pPr>
        <w:pStyle w:val="CoverText2"/>
        <w:rPr>
          <w:lang w:val="en-US"/>
        </w:rPr>
      </w:pPr>
      <w:r w:rsidRPr="0071370C">
        <w:rPr>
          <w:lang w:val="en-US"/>
        </w:rPr>
        <w:t>Version:</w:t>
      </w:r>
      <w:r w:rsidR="009207EF" w:rsidRPr="0071370C">
        <w:rPr>
          <w:lang w:val="en-US"/>
        </w:rPr>
        <w:t xml:space="preserve"> </w:t>
      </w:r>
      <w:r w:rsidR="00B3141B">
        <w:rPr>
          <w:lang w:val="en-US"/>
        </w:rPr>
        <w:t>1</w:t>
      </w:r>
      <w:r w:rsidR="00CB34B7" w:rsidRPr="0071370C">
        <w:rPr>
          <w:lang w:val="en-US"/>
        </w:rPr>
        <w:t>.</w:t>
      </w:r>
      <w:r w:rsidR="00E544A5">
        <w:rPr>
          <w:lang w:val="en-US"/>
        </w:rPr>
        <w:t>2</w:t>
      </w:r>
    </w:p>
    <w:p w14:paraId="4C34E403" w14:textId="135DF13D" w:rsidR="00D43C04" w:rsidRPr="0071370C" w:rsidRDefault="00E82411" w:rsidP="00D43C04">
      <w:pPr>
        <w:pStyle w:val="CoverText2"/>
        <w:rPr>
          <w:lang w:val="en-US"/>
        </w:rPr>
      </w:pPr>
      <w:r w:rsidRPr="0071370C">
        <w:rPr>
          <w:lang w:val="en-US"/>
        </w:rPr>
        <w:t xml:space="preserve">Date: </w:t>
      </w:r>
      <w:r w:rsidR="00E544A5">
        <w:rPr>
          <w:lang w:val="en-US"/>
        </w:rPr>
        <w:t>2</w:t>
      </w:r>
      <w:r w:rsidR="00C11BBB">
        <w:rPr>
          <w:lang w:val="en-US"/>
        </w:rPr>
        <w:t xml:space="preserve"> </w:t>
      </w:r>
      <w:r w:rsidR="00E544A5">
        <w:rPr>
          <w:lang w:val="en-US"/>
        </w:rPr>
        <w:t>June</w:t>
      </w:r>
      <w:r w:rsidR="00C11BBB">
        <w:rPr>
          <w:lang w:val="en-US"/>
        </w:rPr>
        <w:t xml:space="preserve"> 2023</w:t>
      </w:r>
    </w:p>
    <w:p w14:paraId="544BB3A6" w14:textId="7737DC31" w:rsidR="008429AD" w:rsidRPr="0071370C" w:rsidRDefault="008429AD" w:rsidP="008429AD">
      <w:pPr>
        <w:rPr>
          <w:lang w:val="en-US"/>
        </w:rPr>
      </w:pPr>
    </w:p>
    <w:p w14:paraId="7DAB0CF8" w14:textId="77777777" w:rsidR="008429AD" w:rsidRPr="0071370C" w:rsidRDefault="008429AD" w:rsidP="008429AD">
      <w:pPr>
        <w:rPr>
          <w:sz w:val="48"/>
          <w:lang w:val="en-US"/>
        </w:rPr>
      </w:pPr>
    </w:p>
    <w:p w14:paraId="68DCDCF7" w14:textId="14A449AC" w:rsidR="008429AD" w:rsidRPr="0071370C" w:rsidRDefault="008429AD" w:rsidP="008429AD">
      <w:pPr>
        <w:rPr>
          <w:sz w:val="48"/>
          <w:lang w:val="en-US"/>
        </w:rPr>
        <w:sectPr w:rsidR="008429AD" w:rsidRPr="0071370C" w:rsidSect="00B31F48">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7541D10B" w:rsidR="00873354" w:rsidRDefault="00873354" w:rsidP="00950DEC">
      <w:pPr>
        <w:rPr>
          <w:sz w:val="20"/>
        </w:rPr>
      </w:pPr>
      <w:r>
        <w:rPr>
          <w:sz w:val="20"/>
        </w:rPr>
        <w:t xml:space="preserve">This </w:t>
      </w:r>
      <w:r w:rsidR="00C968D4">
        <w:rPr>
          <w:sz w:val="20"/>
        </w:rPr>
        <w:t>High Level Design (HLD)</w:t>
      </w:r>
      <w:r w:rsidR="00782F30">
        <w:rPr>
          <w:sz w:val="20"/>
        </w:rPr>
        <w:t xml:space="preserve"> </w:t>
      </w:r>
      <w:r w:rsidR="001A6DA4">
        <w:rPr>
          <w:sz w:val="20"/>
        </w:rPr>
        <w:t>is used</w:t>
      </w:r>
      <w:r w:rsidR="002D15D1">
        <w:rPr>
          <w:sz w:val="20"/>
        </w:rPr>
        <w:t xml:space="preserve"> to: </w:t>
      </w:r>
    </w:p>
    <w:p w14:paraId="1586BF98" w14:textId="7B9D80B2" w:rsidR="00782F30" w:rsidRDefault="00864879" w:rsidP="004F35C3">
      <w:pPr>
        <w:pStyle w:val="ListParagraph"/>
        <w:numPr>
          <w:ilvl w:val="0"/>
          <w:numId w:val="62"/>
        </w:numPr>
        <w:rPr>
          <w:sz w:val="20"/>
        </w:rPr>
      </w:pPr>
      <w:r>
        <w:rPr>
          <w:sz w:val="20"/>
        </w:rPr>
        <w:t>V</w:t>
      </w:r>
      <w:r w:rsidR="00782F30" w:rsidRPr="00782F30">
        <w:rPr>
          <w:sz w:val="20"/>
        </w:rPr>
        <w:t>alidate the Application solution</w:t>
      </w:r>
      <w:r w:rsidR="001A6DA4">
        <w:rPr>
          <w:sz w:val="20"/>
        </w:rPr>
        <w:t xml:space="preserve"> </w:t>
      </w:r>
      <w:r w:rsidR="009F0611">
        <w:rPr>
          <w:sz w:val="20"/>
        </w:rPr>
        <w:t xml:space="preserve">from a technical </w:t>
      </w:r>
      <w:r w:rsidR="00F535CB">
        <w:rPr>
          <w:sz w:val="20"/>
        </w:rPr>
        <w:t>perspective</w:t>
      </w:r>
      <w:r w:rsidR="009F0611">
        <w:rPr>
          <w:sz w:val="20"/>
        </w:rPr>
        <w:t xml:space="preserve"> </w:t>
      </w:r>
      <w:r w:rsidR="001A6DA4">
        <w:rPr>
          <w:sz w:val="20"/>
        </w:rPr>
        <w:t>through architectur</w:t>
      </w:r>
      <w:r w:rsidR="002D15D1">
        <w:rPr>
          <w:sz w:val="20"/>
        </w:rPr>
        <w:t>al</w:t>
      </w:r>
      <w:r w:rsidR="001A6DA4">
        <w:rPr>
          <w:sz w:val="20"/>
        </w:rPr>
        <w:t xml:space="preserve"> review</w:t>
      </w:r>
    </w:p>
    <w:p w14:paraId="05103786" w14:textId="3043A9AD" w:rsidR="001A6DA4" w:rsidRDefault="00864879" w:rsidP="004F35C3">
      <w:pPr>
        <w:pStyle w:val="ListParagraph"/>
        <w:numPr>
          <w:ilvl w:val="0"/>
          <w:numId w:val="62"/>
        </w:numPr>
        <w:rPr>
          <w:sz w:val="20"/>
        </w:rPr>
      </w:pPr>
      <w:r>
        <w:rPr>
          <w:sz w:val="20"/>
        </w:rPr>
        <w:t>P</w:t>
      </w:r>
      <w:r w:rsidR="00ED03B4">
        <w:rPr>
          <w:sz w:val="20"/>
        </w:rPr>
        <w:t>lan and execute</w:t>
      </w:r>
      <w:r w:rsidR="00AD7301">
        <w:rPr>
          <w:sz w:val="20"/>
        </w:rPr>
        <w:t xml:space="preserve"> implementation </w:t>
      </w:r>
      <w:r w:rsidR="00ED03B4">
        <w:rPr>
          <w:sz w:val="20"/>
        </w:rPr>
        <w:t>of the solution</w:t>
      </w:r>
    </w:p>
    <w:p w14:paraId="75CAA21A" w14:textId="26AE9155" w:rsidR="00C45205" w:rsidRPr="00782F30" w:rsidRDefault="00864879" w:rsidP="004F35C3">
      <w:pPr>
        <w:pStyle w:val="ListParagraph"/>
        <w:numPr>
          <w:ilvl w:val="0"/>
          <w:numId w:val="62"/>
        </w:numPr>
        <w:rPr>
          <w:sz w:val="20"/>
        </w:rPr>
      </w:pPr>
      <w:r>
        <w:rPr>
          <w:sz w:val="20"/>
        </w:rPr>
        <w:t>S</w:t>
      </w:r>
      <w:r w:rsidR="00C45205">
        <w:rPr>
          <w:sz w:val="20"/>
        </w:rPr>
        <w:t>upport Technical Application Management</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2A836A2F" w14:textId="50909212" w:rsidR="00B37EEC" w:rsidRDefault="00B37EEC" w:rsidP="004F35C3">
      <w:pPr>
        <w:pStyle w:val="ListParagraph"/>
        <w:numPr>
          <w:ilvl w:val="0"/>
          <w:numId w:val="60"/>
        </w:numPr>
        <w:rPr>
          <w:sz w:val="20"/>
        </w:rPr>
      </w:pPr>
      <w:r>
        <w:rPr>
          <w:sz w:val="20"/>
        </w:rPr>
        <w:t>An overview of the application and its architecture</w:t>
      </w:r>
    </w:p>
    <w:p w14:paraId="073D6589" w14:textId="64E748EA" w:rsidR="00950DEC" w:rsidRDefault="00B37EEC" w:rsidP="004F35C3">
      <w:pPr>
        <w:pStyle w:val="ListParagraph"/>
        <w:numPr>
          <w:ilvl w:val="0"/>
          <w:numId w:val="60"/>
        </w:numPr>
        <w:rPr>
          <w:sz w:val="20"/>
        </w:rPr>
      </w:pPr>
      <w:r>
        <w:rPr>
          <w:sz w:val="20"/>
        </w:rPr>
        <w:t xml:space="preserve">Functional and non-functional </w:t>
      </w:r>
      <w:r w:rsidR="00950DEC" w:rsidRPr="00502A2B">
        <w:rPr>
          <w:sz w:val="20"/>
        </w:rPr>
        <w:t>requirements</w:t>
      </w:r>
    </w:p>
    <w:p w14:paraId="1297697C" w14:textId="77777777" w:rsidR="001409DE" w:rsidRDefault="00805752" w:rsidP="004F35C3">
      <w:pPr>
        <w:pStyle w:val="ListParagraph"/>
        <w:numPr>
          <w:ilvl w:val="0"/>
          <w:numId w:val="60"/>
        </w:numPr>
        <w:rPr>
          <w:sz w:val="20"/>
        </w:rPr>
      </w:pPr>
      <w:r w:rsidRPr="001409DE">
        <w:rPr>
          <w:sz w:val="20"/>
        </w:rPr>
        <w:t>Solution description</w:t>
      </w:r>
    </w:p>
    <w:p w14:paraId="32DC09AA" w14:textId="776FAEF2" w:rsidR="00502A2B" w:rsidRPr="001409DE" w:rsidRDefault="00502A2B" w:rsidP="004F35C3">
      <w:pPr>
        <w:pStyle w:val="ListParagraph"/>
        <w:numPr>
          <w:ilvl w:val="1"/>
          <w:numId w:val="60"/>
        </w:numPr>
        <w:rPr>
          <w:sz w:val="20"/>
        </w:rPr>
      </w:pPr>
      <w:r w:rsidRPr="001409DE">
        <w:rPr>
          <w:sz w:val="20"/>
        </w:rPr>
        <w:t>By default, the solution will use standard services from the DXC catalog for UWV. Where applicable required variances will be described.</w:t>
      </w:r>
    </w:p>
    <w:p w14:paraId="3AF55DCB" w14:textId="77777777" w:rsidR="00950DEC" w:rsidRDefault="00950DEC" w:rsidP="00B73552">
      <w:pPr>
        <w:rPr>
          <w:sz w:val="20"/>
        </w:rPr>
      </w:pPr>
    </w:p>
    <w:p w14:paraId="0ACFD4F8" w14:textId="5916CFC5" w:rsidR="00950DEC" w:rsidRPr="00950DEC" w:rsidRDefault="00950DEC" w:rsidP="00950DEC">
      <w:pPr>
        <w:pStyle w:val="ConfidentialHead"/>
        <w:rPr>
          <w:lang w:val="en-US"/>
        </w:rPr>
      </w:pPr>
      <w:r w:rsidRPr="00950DEC">
        <w:rPr>
          <w:lang w:val="en-US"/>
        </w:rPr>
        <w:t xml:space="preserve">Relation to </w:t>
      </w:r>
      <w:r>
        <w:rPr>
          <w:lang w:val="en-US"/>
        </w:rPr>
        <w:t>Reference Architecture</w:t>
      </w:r>
      <w:r w:rsidR="00502A2B">
        <w:rPr>
          <w:lang w:val="en-US"/>
        </w:rPr>
        <w:t>,</w:t>
      </w:r>
      <w:r w:rsidR="001A06F5">
        <w:rPr>
          <w:lang w:val="en-US"/>
        </w:rPr>
        <w:t xml:space="preserve"> ABB’s,</w:t>
      </w:r>
      <w:r w:rsidR="00502A2B">
        <w:rPr>
          <w:lang w:val="en-US"/>
        </w:rPr>
        <w:t xml:space="preserve"> </w:t>
      </w:r>
      <w:r w:rsidRPr="00950DEC">
        <w:rPr>
          <w:lang w:val="en-US"/>
        </w:rPr>
        <w:t>HLD VI</w:t>
      </w:r>
      <w:r w:rsidR="00BF49EA">
        <w:rPr>
          <w:lang w:val="en-US"/>
        </w:rPr>
        <w:t xml:space="preserve">, </w:t>
      </w:r>
      <w:r w:rsidR="00502A2B">
        <w:rPr>
          <w:lang w:val="en-US"/>
        </w:rPr>
        <w:t>SBB’s</w:t>
      </w:r>
      <w:r w:rsidR="006B4A66">
        <w:rPr>
          <w:lang w:val="en-US"/>
        </w:rPr>
        <w:t xml:space="preserve"> and</w:t>
      </w:r>
      <w:r w:rsidR="00BF49EA">
        <w:rPr>
          <w:lang w:val="en-US"/>
        </w:rPr>
        <w:t xml:space="preserve"> SAD</w:t>
      </w:r>
    </w:p>
    <w:p w14:paraId="780E652B" w14:textId="621CFE99" w:rsidR="002607B4" w:rsidRDefault="002607B4" w:rsidP="00950DEC">
      <w:pPr>
        <w:rPr>
          <w:sz w:val="20"/>
        </w:rPr>
      </w:pPr>
      <w:r w:rsidRPr="002607B4">
        <w:rPr>
          <w:sz w:val="20"/>
        </w:rPr>
        <w:t>The UWV Reference Architecture provides the context for the HLD VI.</w:t>
      </w:r>
      <w:r>
        <w:rPr>
          <w:sz w:val="20"/>
        </w:rPr>
        <w:t xml:space="preserve"> </w:t>
      </w:r>
      <w:r w:rsidRPr="002607B4">
        <w:rPr>
          <w:sz w:val="20"/>
        </w:rPr>
        <w:t xml:space="preserve">The HLD VI is focused on the architectures enabling the </w:t>
      </w:r>
      <w:r>
        <w:rPr>
          <w:sz w:val="20"/>
        </w:rPr>
        <w:t xml:space="preserve">datacentre hosting </w:t>
      </w:r>
      <w:r w:rsidRPr="002607B4">
        <w:rPr>
          <w:sz w:val="20"/>
        </w:rPr>
        <w:t>services, its building blocks and the integrations.</w:t>
      </w:r>
      <w:r>
        <w:rPr>
          <w:sz w:val="20"/>
        </w:rPr>
        <w:t xml:space="preserve"> </w:t>
      </w:r>
    </w:p>
    <w:p w14:paraId="1159DBFE" w14:textId="77777777" w:rsidR="002607B4" w:rsidRDefault="002607B4" w:rsidP="00950DEC">
      <w:pPr>
        <w:rPr>
          <w:sz w:val="20"/>
        </w:rPr>
      </w:pPr>
    </w:p>
    <w:p w14:paraId="4402A247" w14:textId="09F374F0" w:rsidR="002607B4" w:rsidRPr="00C07641" w:rsidRDefault="002607B4" w:rsidP="004F35C3">
      <w:pPr>
        <w:pStyle w:val="BodyText1"/>
        <w:numPr>
          <w:ilvl w:val="0"/>
          <w:numId w:val="61"/>
        </w:numPr>
        <w:rPr>
          <w:rFonts w:cs="Arial"/>
          <w:sz w:val="20"/>
          <w:lang w:val="en-US"/>
        </w:rPr>
      </w:pPr>
      <w:r w:rsidRPr="00C07641">
        <w:rPr>
          <w:rFonts w:cs="Arial"/>
          <w:b/>
          <w:sz w:val="20"/>
          <w:lang w:val="en-US" w:eastAsia="x-none"/>
        </w:rPr>
        <w:t>Architectures Building Blocks (ABB)</w:t>
      </w:r>
      <w:r w:rsidR="001A06F5" w:rsidRPr="00C07641">
        <w:rPr>
          <w:rFonts w:cs="Arial"/>
          <w:sz w:val="20"/>
          <w:lang w:val="en-US" w:eastAsia="x-none"/>
        </w:rPr>
        <w:t xml:space="preserve">, maintained by UWV, </w:t>
      </w:r>
      <w:r w:rsidRPr="00C07641">
        <w:rPr>
          <w:rFonts w:cs="Arial"/>
          <w:sz w:val="20"/>
          <w:lang w:val="en-US" w:eastAsia="x-none"/>
        </w:rPr>
        <w:t>are built up from a collections of solution building blocks (SBB’s), so most building blocks will interoperate with other building blocks (integrations).</w:t>
      </w:r>
    </w:p>
    <w:p w14:paraId="4AB686D4" w14:textId="3F384D1A" w:rsidR="002607B4" w:rsidRPr="00C07641" w:rsidRDefault="002607B4" w:rsidP="004F35C3">
      <w:pPr>
        <w:pStyle w:val="BodyText1"/>
        <w:numPr>
          <w:ilvl w:val="0"/>
          <w:numId w:val="61"/>
        </w:numPr>
        <w:rPr>
          <w:rFonts w:cs="Arial"/>
          <w:sz w:val="20"/>
          <w:lang w:val="en-US"/>
        </w:rPr>
      </w:pPr>
      <w:r w:rsidRPr="00C07641">
        <w:rPr>
          <w:rFonts w:cs="Arial"/>
          <w:b/>
          <w:bCs/>
          <w:sz w:val="20"/>
        </w:rPr>
        <w:t>Solution Building Blocks (SBBs)</w:t>
      </w:r>
      <w:r w:rsidR="001A06F5" w:rsidRPr="00C07641">
        <w:rPr>
          <w:rFonts w:cs="Arial"/>
          <w:b/>
          <w:bCs/>
          <w:sz w:val="20"/>
        </w:rPr>
        <w:t xml:space="preserve">, </w:t>
      </w:r>
      <w:r w:rsidR="001A06F5" w:rsidRPr="00C07641">
        <w:rPr>
          <w:rFonts w:cs="Arial"/>
          <w:sz w:val="20"/>
        </w:rPr>
        <w:t xml:space="preserve">maintained by DXC, </w:t>
      </w:r>
      <w:r w:rsidRPr="00C07641">
        <w:rPr>
          <w:rFonts w:cs="Arial"/>
          <w:sz w:val="20"/>
        </w:rPr>
        <w:t>represent components that will be used to</w:t>
      </w:r>
      <w:r w:rsidRPr="00C07641">
        <w:rPr>
          <w:rFonts w:cs="Arial"/>
          <w:sz w:val="20"/>
          <w:lang w:val="en-US"/>
        </w:rPr>
        <w:t xml:space="preserve"> </w:t>
      </w:r>
      <w:r w:rsidRPr="00C07641">
        <w:rPr>
          <w:rFonts w:cs="Arial"/>
          <w:sz w:val="20"/>
        </w:rPr>
        <w:t>implement the required capability</w:t>
      </w:r>
      <w:r w:rsidRPr="00C07641">
        <w:rPr>
          <w:rFonts w:cs="Arial"/>
          <w:sz w:val="20"/>
          <w:lang w:val="en-US"/>
        </w:rPr>
        <w:t xml:space="preserve"> for the datacenter hosting service;</w:t>
      </w:r>
    </w:p>
    <w:p w14:paraId="5787C1C2" w14:textId="7C5CDFE5" w:rsidR="001A06F5" w:rsidRDefault="001A06F5" w:rsidP="002607B4">
      <w:pPr>
        <w:pStyle w:val="BodyText1"/>
        <w:rPr>
          <w:rFonts w:cs="Arial"/>
          <w:sz w:val="20"/>
          <w:lang w:val="en-US"/>
        </w:rPr>
      </w:pPr>
      <w:r w:rsidRPr="00C75DEC">
        <w:rPr>
          <w:rFonts w:cs="Arial"/>
          <w:sz w:val="20"/>
          <w:lang w:val="en-US"/>
        </w:rPr>
        <w:t xml:space="preserve">This HLD leverages the ABB’s and SBB’s as a foundation for the solution. </w:t>
      </w:r>
    </w:p>
    <w:p w14:paraId="2787C7E7" w14:textId="3018587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may be relevant as context to this HLD:</w:t>
      </w:r>
    </w:p>
    <w:p w14:paraId="12065CB7" w14:textId="684518B2" w:rsidR="00051F0A" w:rsidRPr="00F14A59" w:rsidRDefault="00E54F58" w:rsidP="004F35C3">
      <w:pPr>
        <w:pStyle w:val="BodyText1"/>
        <w:numPr>
          <w:ilvl w:val="0"/>
          <w:numId w:val="63"/>
        </w:numPr>
        <w:rPr>
          <w:rFonts w:cs="Arial"/>
          <w:sz w:val="20"/>
        </w:rPr>
      </w:pPr>
      <w:r>
        <w:rPr>
          <w:rFonts w:cs="Arial"/>
          <w:sz w:val="20"/>
          <w:lang w:val="en-US"/>
        </w:rPr>
        <w:t>T</w:t>
      </w:r>
      <w:r w:rsidR="00051F0A">
        <w:rPr>
          <w:rFonts w:cs="Arial"/>
          <w:sz w:val="20"/>
          <w:lang w:val="en-US"/>
        </w:rPr>
        <w:t>he Software Architecture Document</w:t>
      </w:r>
    </w:p>
    <w:p w14:paraId="3DD16577" w14:textId="702AACB4" w:rsidR="00F14A59" w:rsidRDefault="00F14A59" w:rsidP="004F35C3">
      <w:pPr>
        <w:pStyle w:val="BodyText1"/>
        <w:numPr>
          <w:ilvl w:val="0"/>
          <w:numId w:val="63"/>
        </w:numPr>
        <w:rPr>
          <w:rFonts w:cs="Arial"/>
          <w:sz w:val="20"/>
          <w:lang w:val="nl-NL"/>
        </w:rPr>
      </w:pPr>
      <w:r w:rsidRPr="00F14A59">
        <w:rPr>
          <w:rFonts w:cs="Arial"/>
          <w:sz w:val="20"/>
          <w:lang w:val="nl-NL"/>
        </w:rPr>
        <w:t xml:space="preserve">Technisch Beheer Handboek (TBH </w:t>
      </w:r>
      <w:r>
        <w:rPr>
          <w:rFonts w:cs="Arial"/>
          <w:sz w:val="20"/>
          <w:lang w:val="nl-NL"/>
        </w:rPr>
        <w:t>–</w:t>
      </w:r>
      <w:r w:rsidRPr="00F14A59">
        <w:rPr>
          <w:rFonts w:cs="Arial"/>
          <w:sz w:val="20"/>
          <w:lang w:val="nl-NL"/>
        </w:rPr>
        <w:t xml:space="preserve"> </w:t>
      </w:r>
      <w:proofErr w:type="spellStart"/>
      <w:r w:rsidRPr="00F14A59">
        <w:rPr>
          <w:rFonts w:cs="Arial"/>
          <w:sz w:val="20"/>
          <w:lang w:val="nl-NL"/>
        </w:rPr>
        <w:t>t</w:t>
      </w:r>
      <w:r>
        <w:rPr>
          <w:rFonts w:cs="Arial"/>
          <w:sz w:val="20"/>
          <w:lang w:val="nl-NL"/>
        </w:rPr>
        <w:t>echnical</w:t>
      </w:r>
      <w:proofErr w:type="spellEnd"/>
      <w:r>
        <w:rPr>
          <w:rFonts w:cs="Arial"/>
          <w:sz w:val="20"/>
          <w:lang w:val="nl-NL"/>
        </w:rPr>
        <w:t xml:space="preserve"> management </w:t>
      </w:r>
      <w:proofErr w:type="spellStart"/>
      <w:r>
        <w:rPr>
          <w:rFonts w:cs="Arial"/>
          <w:sz w:val="20"/>
          <w:lang w:val="nl-NL"/>
        </w:rPr>
        <w:t>handbook</w:t>
      </w:r>
      <w:proofErr w:type="spellEnd"/>
      <w:r>
        <w:rPr>
          <w:rFonts w:cs="Arial"/>
          <w:sz w:val="20"/>
          <w:lang w:val="nl-NL"/>
        </w:rPr>
        <w:t>)</w:t>
      </w:r>
    </w:p>
    <w:p w14:paraId="30305F91" w14:textId="3431C0C0" w:rsidR="003D7738" w:rsidRDefault="003D7738" w:rsidP="004F35C3">
      <w:pPr>
        <w:pStyle w:val="BodyText1"/>
        <w:numPr>
          <w:ilvl w:val="0"/>
          <w:numId w:val="63"/>
        </w:numPr>
        <w:rPr>
          <w:rFonts w:cs="Arial"/>
          <w:sz w:val="20"/>
          <w:lang w:val="nl-NL"/>
        </w:rPr>
      </w:pPr>
      <w:r>
        <w:rPr>
          <w:rFonts w:cs="Arial"/>
          <w:sz w:val="20"/>
          <w:lang w:val="nl-NL"/>
        </w:rPr>
        <w:t xml:space="preserve">Technisch Koppelvlak Document (TKD – </w:t>
      </w:r>
      <w:proofErr w:type="spellStart"/>
      <w:r>
        <w:rPr>
          <w:rFonts w:cs="Arial"/>
          <w:sz w:val="20"/>
          <w:lang w:val="nl-NL"/>
        </w:rPr>
        <w:t>technical</w:t>
      </w:r>
      <w:proofErr w:type="spellEnd"/>
      <w:r>
        <w:rPr>
          <w:rFonts w:cs="Arial"/>
          <w:sz w:val="20"/>
          <w:lang w:val="nl-NL"/>
        </w:rPr>
        <w:t xml:space="preserve"> </w:t>
      </w:r>
      <w:r w:rsidR="00343B03">
        <w:rPr>
          <w:rFonts w:cs="Arial"/>
          <w:sz w:val="20"/>
          <w:lang w:val="nl-NL"/>
        </w:rPr>
        <w:t>interface document)</w:t>
      </w:r>
    </w:p>
    <w:p w14:paraId="02DAC27A" w14:textId="79F5D8FB" w:rsidR="003C3C8C" w:rsidRPr="003D2009" w:rsidRDefault="00F14A59" w:rsidP="004F35C3">
      <w:pPr>
        <w:pStyle w:val="BodyText1"/>
        <w:numPr>
          <w:ilvl w:val="0"/>
          <w:numId w:val="63"/>
        </w:numPr>
        <w:rPr>
          <w:rFonts w:cs="Arial"/>
          <w:sz w:val="20"/>
          <w:lang w:val="en-US"/>
        </w:rPr>
      </w:pPr>
      <w:r w:rsidRPr="00512503">
        <w:rPr>
          <w:rFonts w:cs="Arial"/>
          <w:sz w:val="20"/>
          <w:lang w:val="en-US"/>
        </w:rPr>
        <w:t>Proce</w:t>
      </w:r>
      <w:r w:rsidR="00B473A9" w:rsidRPr="00512503">
        <w:rPr>
          <w:rFonts w:cs="Arial"/>
          <w:sz w:val="20"/>
          <w:lang w:val="en-US"/>
        </w:rPr>
        <w:t>dure</w:t>
      </w:r>
      <w:r w:rsidRPr="00512503">
        <w:rPr>
          <w:rFonts w:cs="Arial"/>
          <w:sz w:val="20"/>
          <w:lang w:val="en-US"/>
        </w:rPr>
        <w:t xml:space="preserve"> </w:t>
      </w:r>
      <w:r w:rsidR="00866C81" w:rsidRPr="00512503">
        <w:rPr>
          <w:rFonts w:cs="Arial"/>
          <w:sz w:val="20"/>
          <w:lang w:val="en-US"/>
        </w:rPr>
        <w:t xml:space="preserve">HandBoek (PHB – </w:t>
      </w:r>
      <w:r w:rsidR="00B473A9" w:rsidRPr="00512503">
        <w:rPr>
          <w:rFonts w:cs="Arial"/>
          <w:sz w:val="20"/>
          <w:lang w:val="en-US"/>
        </w:rPr>
        <w:t>procedure</w:t>
      </w:r>
      <w:r w:rsidR="00866C81" w:rsidRPr="00512503">
        <w:rPr>
          <w:rFonts w:cs="Arial"/>
          <w:sz w:val="20"/>
          <w:lang w:val="en-US"/>
        </w:rPr>
        <w:t xml:space="preserve"> </w:t>
      </w:r>
      <w:r w:rsidR="00796F3C" w:rsidRPr="00512503">
        <w:rPr>
          <w:rFonts w:cs="Arial"/>
          <w:sz w:val="20"/>
          <w:lang w:val="en-US"/>
        </w:rPr>
        <w:t>handbook</w:t>
      </w:r>
      <w:r w:rsidR="00512503" w:rsidRPr="00512503">
        <w:rPr>
          <w:rFonts w:cs="Arial"/>
          <w:sz w:val="20"/>
          <w:lang w:val="en-US"/>
        </w:rPr>
        <w:t xml:space="preserve"> – part 1 = standard, 2 </w:t>
      </w:r>
      <w:r w:rsidR="00512503">
        <w:rPr>
          <w:rFonts w:cs="Arial"/>
          <w:sz w:val="20"/>
          <w:lang w:val="en-US"/>
        </w:rPr>
        <w:t>–</w:t>
      </w:r>
      <w:r w:rsidR="00512503" w:rsidRPr="00512503">
        <w:rPr>
          <w:rFonts w:cs="Arial"/>
          <w:sz w:val="20"/>
          <w:lang w:val="en-US"/>
        </w:rPr>
        <w:t xml:space="preserve"> excep</w:t>
      </w:r>
      <w:r w:rsidR="00512503">
        <w:rPr>
          <w:rFonts w:cs="Arial"/>
          <w:sz w:val="20"/>
          <w:lang w:val="en-US"/>
        </w:rPr>
        <w:t>tions)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47EE4C28"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solution as described in the final chapter.</w:t>
      </w:r>
      <w:r w:rsidR="00552AE9">
        <w:rPr>
          <w:sz w:val="20"/>
        </w:rPr>
        <w:t xml:space="preserve"> </w:t>
      </w:r>
      <w:r w:rsidR="001645A6">
        <w:rPr>
          <w:sz w:val="20"/>
        </w:rPr>
        <w:t>The appendices include any additional details or specifics for the application</w:t>
      </w:r>
      <w:r w:rsidR="002B129C">
        <w:rPr>
          <w:sz w:val="20"/>
        </w:rPr>
        <w:t xml:space="preserve"> described in this HLD</w:t>
      </w:r>
      <w:r w:rsidR="001645A6">
        <w:rPr>
          <w:sz w:val="20"/>
        </w:rPr>
        <w:t>.</w:t>
      </w:r>
      <w:r w:rsidR="002B129C">
        <w:rPr>
          <w:sz w:val="20"/>
        </w:rPr>
        <w:t xml:space="preserve"> See table of contents</w:t>
      </w:r>
      <w:r w:rsidR="00BB51F2">
        <w:rPr>
          <w:sz w:val="20"/>
        </w:rPr>
        <w:t xml:space="preserve"> on next page for further details</w:t>
      </w:r>
      <w:r w:rsidR="002B129C">
        <w:rPr>
          <w:sz w:val="20"/>
        </w:rPr>
        <w:t>.</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238FE1CC" w:rsidR="005A0D2A" w:rsidRDefault="004632E7" w:rsidP="00950DEC">
      <w:pPr>
        <w:rPr>
          <w:sz w:val="20"/>
        </w:rPr>
      </w:pPr>
      <w:r w:rsidRPr="004632E7">
        <w:rPr>
          <w:sz w:val="20"/>
        </w:rPr>
        <w:t>DXC has prepared this document in good faith</w:t>
      </w:r>
      <w:r>
        <w:rPr>
          <w:sz w:val="20"/>
        </w:rPr>
        <w:t xml:space="preserve"> and is partly</w:t>
      </w:r>
      <w:r w:rsidRPr="004632E7">
        <w:rPr>
          <w:sz w:val="20"/>
        </w:rPr>
        <w:t xml:space="preserve"> based on the information made available to it</w:t>
      </w:r>
      <w:r>
        <w:rPr>
          <w:sz w:val="20"/>
        </w:rPr>
        <w:t xml:space="preserve"> by UWV and</w:t>
      </w:r>
      <w:r w:rsidR="00D606C3" w:rsidRPr="004632E7">
        <w:rPr>
          <w:sz w:val="20"/>
        </w:rPr>
        <w:t xml:space="preserve"> </w:t>
      </w:r>
      <w:r w:rsidR="00FA2A30" w:rsidRPr="004632E7">
        <w:rPr>
          <w:sz w:val="20"/>
        </w:rPr>
        <w:t>IBM</w:t>
      </w:r>
      <w:r w:rsidR="00D606C3" w:rsidRPr="004632E7">
        <w:rPr>
          <w:sz w:val="20"/>
        </w:rPr>
        <w:t xml:space="preserve"> (e.g. HLD document).</w:t>
      </w:r>
      <w:r w:rsidRPr="004632E7">
        <w:rPr>
          <w:sz w:val="20"/>
        </w:rPr>
        <w:t xml:space="preserve"> The statements </w:t>
      </w:r>
      <w:r>
        <w:rPr>
          <w:sz w:val="20"/>
        </w:rPr>
        <w:t xml:space="preserve">and content </w:t>
      </w:r>
      <w:r w:rsidRPr="004632E7">
        <w:rPr>
          <w:sz w:val="20"/>
        </w:rPr>
        <w:t>in this document should be qualified accordingly.</w:t>
      </w:r>
      <w:r w:rsidR="00354791">
        <w:rPr>
          <w:sz w:val="20"/>
        </w:rPr>
        <w:t xml:space="preserve"> </w:t>
      </w:r>
      <w:r w:rsidR="001B0C77">
        <w:rPr>
          <w:sz w:val="20"/>
        </w:rPr>
        <w:t>For the same reason</w:t>
      </w:r>
      <w:r w:rsidR="00354791">
        <w:rPr>
          <w:sz w:val="20"/>
        </w:rPr>
        <w:t xml:space="preserve"> some references in this document might be </w:t>
      </w:r>
      <w:r w:rsidR="001B0C77">
        <w:rPr>
          <w:sz w:val="20"/>
        </w:rPr>
        <w:t>‘outdated’</w:t>
      </w:r>
      <w:r w:rsidR="0062461F">
        <w:rPr>
          <w:sz w:val="20"/>
        </w:rPr>
        <w:t xml:space="preserve"> (i.e. not in this document anymore</w:t>
      </w:r>
      <w:r w:rsidR="00CD5C67">
        <w:rPr>
          <w:sz w:val="20"/>
        </w:rPr>
        <w:t xml:space="preserve"> </w:t>
      </w:r>
      <w:r w:rsidR="00A94ADE">
        <w:rPr>
          <w:sz w:val="20"/>
        </w:rPr>
        <w:t>n</w:t>
      </w:r>
      <w:r w:rsidR="00CD5C67">
        <w:rPr>
          <w:sz w:val="20"/>
        </w:rPr>
        <w:t xml:space="preserve">or </w:t>
      </w:r>
      <w:r w:rsidR="0062461F">
        <w:rPr>
          <w:sz w:val="20"/>
        </w:rPr>
        <w:t xml:space="preserve">in other </w:t>
      </w:r>
      <w:r w:rsidR="00A94ADE">
        <w:rPr>
          <w:sz w:val="20"/>
        </w:rPr>
        <w:t xml:space="preserve">related </w:t>
      </w:r>
      <w:r w:rsidR="00CD5C67">
        <w:rPr>
          <w:sz w:val="20"/>
        </w:rPr>
        <w:t>documents)</w:t>
      </w:r>
      <w:r w:rsidR="00A94ADE">
        <w:rPr>
          <w:sz w:val="20"/>
        </w:rPr>
        <w:t>.</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77F6C0BD" w14:textId="406CA183" w:rsidR="00D27F46" w:rsidRDefault="00D43C04">
      <w:pPr>
        <w:pStyle w:val="TOC1"/>
        <w:rPr>
          <w:rFonts w:asciiTheme="minorHAnsi" w:eastAsiaTheme="minorEastAsia" w:hAnsiTheme="minorHAnsi" w:cstheme="minorBidi"/>
          <w:b w:val="0"/>
          <w:szCs w:val="22"/>
          <w:lang w:bidi="ar-SA"/>
        </w:rPr>
      </w:pPr>
      <w:r>
        <w:rPr>
          <w:b w:val="0"/>
          <w:lang w:val="cy-GB"/>
        </w:rPr>
        <w:fldChar w:fldCharType="begin"/>
      </w:r>
      <w:r w:rsidR="00164834">
        <w:rPr>
          <w:b w:val="0"/>
        </w:rPr>
        <w:instrText>TOC \o "1-2" \h \z</w:instrText>
      </w:r>
      <w:r>
        <w:rPr>
          <w:b w:val="0"/>
          <w:lang w:val="cy-GB"/>
        </w:rPr>
        <w:fldChar w:fldCharType="separate"/>
      </w:r>
      <w:hyperlink w:anchor="_Toc113613273" w:history="1">
        <w:r w:rsidR="00D27F46" w:rsidRPr="00280F36">
          <w:rPr>
            <w:rStyle w:val="Hyperlink"/>
          </w:rPr>
          <w:t>1</w:t>
        </w:r>
        <w:r w:rsidR="00D27F46">
          <w:rPr>
            <w:rFonts w:asciiTheme="minorHAnsi" w:eastAsiaTheme="minorEastAsia" w:hAnsiTheme="minorHAnsi" w:cstheme="minorBidi"/>
            <w:b w:val="0"/>
            <w:szCs w:val="22"/>
            <w:lang w:bidi="ar-SA"/>
          </w:rPr>
          <w:tab/>
        </w:r>
        <w:r w:rsidR="00D27F46" w:rsidRPr="00280F36">
          <w:rPr>
            <w:rStyle w:val="Hyperlink"/>
          </w:rPr>
          <w:t>Application Overview</w:t>
        </w:r>
        <w:r w:rsidR="00D27F46">
          <w:rPr>
            <w:webHidden/>
          </w:rPr>
          <w:tab/>
        </w:r>
        <w:r w:rsidR="00D27F46">
          <w:rPr>
            <w:webHidden/>
          </w:rPr>
          <w:fldChar w:fldCharType="begin"/>
        </w:r>
        <w:r w:rsidR="00D27F46">
          <w:rPr>
            <w:webHidden/>
          </w:rPr>
          <w:instrText xml:space="preserve"> PAGEREF _Toc113613273 \h </w:instrText>
        </w:r>
        <w:r w:rsidR="00D27F46">
          <w:rPr>
            <w:webHidden/>
          </w:rPr>
        </w:r>
        <w:r w:rsidR="00D27F46">
          <w:rPr>
            <w:webHidden/>
          </w:rPr>
          <w:fldChar w:fldCharType="separate"/>
        </w:r>
        <w:r w:rsidR="00D27F46">
          <w:rPr>
            <w:webHidden/>
          </w:rPr>
          <w:t>4</w:t>
        </w:r>
        <w:r w:rsidR="00D27F46">
          <w:rPr>
            <w:webHidden/>
          </w:rPr>
          <w:fldChar w:fldCharType="end"/>
        </w:r>
      </w:hyperlink>
    </w:p>
    <w:p w14:paraId="504D1928" w14:textId="3FDF965C" w:rsidR="00D27F46" w:rsidRDefault="00000000">
      <w:pPr>
        <w:pStyle w:val="TOC2"/>
        <w:rPr>
          <w:rFonts w:asciiTheme="minorHAnsi" w:eastAsiaTheme="minorEastAsia" w:hAnsiTheme="minorHAnsi" w:cstheme="minorBidi"/>
          <w:szCs w:val="22"/>
          <w:lang w:bidi="ar-SA"/>
        </w:rPr>
      </w:pPr>
      <w:hyperlink w:anchor="_Toc113613274" w:history="1">
        <w:r w:rsidR="00D27F46" w:rsidRPr="00280F36">
          <w:rPr>
            <w:rStyle w:val="Hyperlink"/>
            <w:noProof/>
          </w:rPr>
          <w:t>1.1</w:t>
        </w:r>
        <w:r w:rsidR="00D27F46">
          <w:rPr>
            <w:rFonts w:asciiTheme="minorHAnsi" w:eastAsiaTheme="minorEastAsia" w:hAnsiTheme="minorHAnsi" w:cstheme="minorBidi"/>
            <w:szCs w:val="22"/>
            <w:lang w:bidi="ar-SA"/>
          </w:rPr>
          <w:tab/>
        </w:r>
        <w:r w:rsidR="00D27F46" w:rsidRPr="00280F36">
          <w:rPr>
            <w:rStyle w:val="Hyperlink"/>
            <w:noProof/>
          </w:rPr>
          <w:t>Introduction</w:t>
        </w:r>
        <w:r w:rsidR="00D27F46">
          <w:rPr>
            <w:noProof/>
            <w:webHidden/>
          </w:rPr>
          <w:tab/>
        </w:r>
        <w:r w:rsidR="00D27F46">
          <w:rPr>
            <w:noProof/>
            <w:webHidden/>
          </w:rPr>
          <w:fldChar w:fldCharType="begin"/>
        </w:r>
        <w:r w:rsidR="00D27F46">
          <w:rPr>
            <w:noProof/>
            <w:webHidden/>
          </w:rPr>
          <w:instrText xml:space="preserve"> PAGEREF _Toc113613274 \h </w:instrText>
        </w:r>
        <w:r w:rsidR="00D27F46">
          <w:rPr>
            <w:noProof/>
            <w:webHidden/>
          </w:rPr>
        </w:r>
        <w:r w:rsidR="00D27F46">
          <w:rPr>
            <w:noProof/>
            <w:webHidden/>
          </w:rPr>
          <w:fldChar w:fldCharType="separate"/>
        </w:r>
        <w:r w:rsidR="00D27F46">
          <w:rPr>
            <w:noProof/>
            <w:webHidden/>
          </w:rPr>
          <w:t>4</w:t>
        </w:r>
        <w:r w:rsidR="00D27F46">
          <w:rPr>
            <w:noProof/>
            <w:webHidden/>
          </w:rPr>
          <w:fldChar w:fldCharType="end"/>
        </w:r>
      </w:hyperlink>
    </w:p>
    <w:p w14:paraId="38CAEF2B" w14:textId="79597CBD" w:rsidR="00D27F46" w:rsidRDefault="00000000">
      <w:pPr>
        <w:pStyle w:val="TOC2"/>
        <w:rPr>
          <w:rFonts w:asciiTheme="minorHAnsi" w:eastAsiaTheme="minorEastAsia" w:hAnsiTheme="minorHAnsi" w:cstheme="minorBidi"/>
          <w:szCs w:val="22"/>
          <w:lang w:bidi="ar-SA"/>
        </w:rPr>
      </w:pPr>
      <w:hyperlink w:anchor="_Toc113613275" w:history="1">
        <w:r w:rsidR="00D27F46" w:rsidRPr="00280F36">
          <w:rPr>
            <w:rStyle w:val="Hyperlink"/>
            <w:noProof/>
          </w:rPr>
          <w:t>1.2</w:t>
        </w:r>
        <w:r w:rsidR="00D27F46">
          <w:rPr>
            <w:rFonts w:asciiTheme="minorHAnsi" w:eastAsiaTheme="minorEastAsia" w:hAnsiTheme="minorHAnsi" w:cstheme="minorBidi"/>
            <w:szCs w:val="22"/>
            <w:lang w:bidi="ar-SA"/>
          </w:rPr>
          <w:tab/>
        </w:r>
        <w:r w:rsidR="00D27F46" w:rsidRPr="00280F36">
          <w:rPr>
            <w:rStyle w:val="Hyperlink"/>
            <w:noProof/>
          </w:rPr>
          <w:t>Application use cases</w:t>
        </w:r>
        <w:r w:rsidR="00D27F46">
          <w:rPr>
            <w:noProof/>
            <w:webHidden/>
          </w:rPr>
          <w:tab/>
        </w:r>
        <w:r w:rsidR="00D27F46">
          <w:rPr>
            <w:noProof/>
            <w:webHidden/>
          </w:rPr>
          <w:fldChar w:fldCharType="begin"/>
        </w:r>
        <w:r w:rsidR="00D27F46">
          <w:rPr>
            <w:noProof/>
            <w:webHidden/>
          </w:rPr>
          <w:instrText xml:space="preserve"> PAGEREF _Toc113613275 \h </w:instrText>
        </w:r>
        <w:r w:rsidR="00D27F46">
          <w:rPr>
            <w:noProof/>
            <w:webHidden/>
          </w:rPr>
        </w:r>
        <w:r w:rsidR="00D27F46">
          <w:rPr>
            <w:noProof/>
            <w:webHidden/>
          </w:rPr>
          <w:fldChar w:fldCharType="separate"/>
        </w:r>
        <w:r w:rsidR="00D27F46">
          <w:rPr>
            <w:noProof/>
            <w:webHidden/>
          </w:rPr>
          <w:t>4</w:t>
        </w:r>
        <w:r w:rsidR="00D27F46">
          <w:rPr>
            <w:noProof/>
            <w:webHidden/>
          </w:rPr>
          <w:fldChar w:fldCharType="end"/>
        </w:r>
      </w:hyperlink>
    </w:p>
    <w:p w14:paraId="5C462414" w14:textId="78A0983C" w:rsidR="00D27F46" w:rsidRDefault="00000000">
      <w:pPr>
        <w:pStyle w:val="TOC2"/>
        <w:rPr>
          <w:rFonts w:asciiTheme="minorHAnsi" w:eastAsiaTheme="minorEastAsia" w:hAnsiTheme="minorHAnsi" w:cstheme="minorBidi"/>
          <w:szCs w:val="22"/>
          <w:lang w:bidi="ar-SA"/>
        </w:rPr>
      </w:pPr>
      <w:hyperlink w:anchor="_Toc113613276" w:history="1">
        <w:r w:rsidR="00D27F46" w:rsidRPr="00280F36">
          <w:rPr>
            <w:rStyle w:val="Hyperlink"/>
            <w:noProof/>
          </w:rPr>
          <w:t>1.3</w:t>
        </w:r>
        <w:r w:rsidR="00D27F46">
          <w:rPr>
            <w:rFonts w:asciiTheme="minorHAnsi" w:eastAsiaTheme="minorEastAsia" w:hAnsiTheme="minorHAnsi" w:cstheme="minorBidi"/>
            <w:szCs w:val="22"/>
            <w:lang w:bidi="ar-SA"/>
          </w:rPr>
          <w:tab/>
        </w:r>
        <w:r w:rsidR="00D27F46" w:rsidRPr="00280F36">
          <w:rPr>
            <w:rStyle w:val="Hyperlink"/>
            <w:noProof/>
          </w:rPr>
          <w:t>Out of Scope</w:t>
        </w:r>
        <w:r w:rsidR="00D27F46">
          <w:rPr>
            <w:noProof/>
            <w:webHidden/>
          </w:rPr>
          <w:tab/>
        </w:r>
        <w:r w:rsidR="00D27F46">
          <w:rPr>
            <w:noProof/>
            <w:webHidden/>
          </w:rPr>
          <w:fldChar w:fldCharType="begin"/>
        </w:r>
        <w:r w:rsidR="00D27F46">
          <w:rPr>
            <w:noProof/>
            <w:webHidden/>
          </w:rPr>
          <w:instrText xml:space="preserve"> PAGEREF _Toc113613276 \h </w:instrText>
        </w:r>
        <w:r w:rsidR="00D27F46">
          <w:rPr>
            <w:noProof/>
            <w:webHidden/>
          </w:rPr>
        </w:r>
        <w:r w:rsidR="00D27F46">
          <w:rPr>
            <w:noProof/>
            <w:webHidden/>
          </w:rPr>
          <w:fldChar w:fldCharType="separate"/>
        </w:r>
        <w:r w:rsidR="00D27F46">
          <w:rPr>
            <w:noProof/>
            <w:webHidden/>
          </w:rPr>
          <w:t>4</w:t>
        </w:r>
        <w:r w:rsidR="00D27F46">
          <w:rPr>
            <w:noProof/>
            <w:webHidden/>
          </w:rPr>
          <w:fldChar w:fldCharType="end"/>
        </w:r>
      </w:hyperlink>
    </w:p>
    <w:p w14:paraId="09E2FCD8" w14:textId="6DC2AB1F" w:rsidR="00D27F46" w:rsidRDefault="00000000">
      <w:pPr>
        <w:pStyle w:val="TOC1"/>
        <w:rPr>
          <w:rFonts w:asciiTheme="minorHAnsi" w:eastAsiaTheme="minorEastAsia" w:hAnsiTheme="minorHAnsi" w:cstheme="minorBidi"/>
          <w:b w:val="0"/>
          <w:szCs w:val="22"/>
          <w:lang w:bidi="ar-SA"/>
        </w:rPr>
      </w:pPr>
      <w:hyperlink w:anchor="_Toc113613277" w:history="1">
        <w:r w:rsidR="00D27F46" w:rsidRPr="00280F36">
          <w:rPr>
            <w:rStyle w:val="Hyperlink"/>
            <w:lang w:val="fr-FR"/>
          </w:rPr>
          <w:t>2</w:t>
        </w:r>
        <w:r w:rsidR="00D27F46">
          <w:rPr>
            <w:rFonts w:asciiTheme="minorHAnsi" w:eastAsiaTheme="minorEastAsia" w:hAnsiTheme="minorHAnsi" w:cstheme="minorBidi"/>
            <w:b w:val="0"/>
            <w:szCs w:val="22"/>
            <w:lang w:bidi="ar-SA"/>
          </w:rPr>
          <w:tab/>
        </w:r>
        <w:r w:rsidR="00D27F46" w:rsidRPr="00280F36">
          <w:rPr>
            <w:rStyle w:val="Hyperlink"/>
            <w:lang w:val="fr-FR"/>
          </w:rPr>
          <w:t>Architecture</w:t>
        </w:r>
        <w:r w:rsidR="00D27F46">
          <w:rPr>
            <w:webHidden/>
          </w:rPr>
          <w:tab/>
        </w:r>
        <w:r w:rsidR="00D27F46">
          <w:rPr>
            <w:webHidden/>
          </w:rPr>
          <w:fldChar w:fldCharType="begin"/>
        </w:r>
        <w:r w:rsidR="00D27F46">
          <w:rPr>
            <w:webHidden/>
          </w:rPr>
          <w:instrText xml:space="preserve"> PAGEREF _Toc113613277 \h </w:instrText>
        </w:r>
        <w:r w:rsidR="00D27F46">
          <w:rPr>
            <w:webHidden/>
          </w:rPr>
        </w:r>
        <w:r w:rsidR="00D27F46">
          <w:rPr>
            <w:webHidden/>
          </w:rPr>
          <w:fldChar w:fldCharType="separate"/>
        </w:r>
        <w:r w:rsidR="00D27F46">
          <w:rPr>
            <w:webHidden/>
          </w:rPr>
          <w:t>5</w:t>
        </w:r>
        <w:r w:rsidR="00D27F46">
          <w:rPr>
            <w:webHidden/>
          </w:rPr>
          <w:fldChar w:fldCharType="end"/>
        </w:r>
      </w:hyperlink>
    </w:p>
    <w:p w14:paraId="640A9B52" w14:textId="5FE9CBA3" w:rsidR="00D27F46" w:rsidRDefault="00000000">
      <w:pPr>
        <w:pStyle w:val="TOC2"/>
        <w:rPr>
          <w:rFonts w:asciiTheme="minorHAnsi" w:eastAsiaTheme="minorEastAsia" w:hAnsiTheme="minorHAnsi" w:cstheme="minorBidi"/>
          <w:szCs w:val="22"/>
          <w:lang w:bidi="ar-SA"/>
        </w:rPr>
      </w:pPr>
      <w:hyperlink w:anchor="_Toc113613278" w:history="1">
        <w:r w:rsidR="00D27F46" w:rsidRPr="00280F36">
          <w:rPr>
            <w:rStyle w:val="Hyperlink"/>
            <w:noProof/>
          </w:rPr>
          <w:t>2.1</w:t>
        </w:r>
        <w:r w:rsidR="00D27F46">
          <w:rPr>
            <w:rFonts w:asciiTheme="minorHAnsi" w:eastAsiaTheme="minorEastAsia" w:hAnsiTheme="minorHAnsi" w:cstheme="minorBidi"/>
            <w:szCs w:val="22"/>
            <w:lang w:bidi="ar-SA"/>
          </w:rPr>
          <w:tab/>
        </w:r>
        <w:r w:rsidR="00D27F46" w:rsidRPr="00280F36">
          <w:rPr>
            <w:rStyle w:val="Hyperlink"/>
            <w:noProof/>
          </w:rPr>
          <w:t>Conceptual</w:t>
        </w:r>
        <w:r w:rsidR="00D27F46">
          <w:rPr>
            <w:noProof/>
            <w:webHidden/>
          </w:rPr>
          <w:tab/>
        </w:r>
        <w:r w:rsidR="00D27F46">
          <w:rPr>
            <w:noProof/>
            <w:webHidden/>
          </w:rPr>
          <w:fldChar w:fldCharType="begin"/>
        </w:r>
        <w:r w:rsidR="00D27F46">
          <w:rPr>
            <w:noProof/>
            <w:webHidden/>
          </w:rPr>
          <w:instrText xml:space="preserve"> PAGEREF _Toc113613278 \h </w:instrText>
        </w:r>
        <w:r w:rsidR="00D27F46">
          <w:rPr>
            <w:noProof/>
            <w:webHidden/>
          </w:rPr>
        </w:r>
        <w:r w:rsidR="00D27F46">
          <w:rPr>
            <w:noProof/>
            <w:webHidden/>
          </w:rPr>
          <w:fldChar w:fldCharType="separate"/>
        </w:r>
        <w:r w:rsidR="00D27F46">
          <w:rPr>
            <w:noProof/>
            <w:webHidden/>
          </w:rPr>
          <w:t>5</w:t>
        </w:r>
        <w:r w:rsidR="00D27F46">
          <w:rPr>
            <w:noProof/>
            <w:webHidden/>
          </w:rPr>
          <w:fldChar w:fldCharType="end"/>
        </w:r>
      </w:hyperlink>
    </w:p>
    <w:p w14:paraId="05F5831E" w14:textId="0732F313" w:rsidR="00D27F46" w:rsidRDefault="00000000">
      <w:pPr>
        <w:pStyle w:val="TOC2"/>
        <w:rPr>
          <w:rFonts w:asciiTheme="minorHAnsi" w:eastAsiaTheme="minorEastAsia" w:hAnsiTheme="minorHAnsi" w:cstheme="minorBidi"/>
          <w:szCs w:val="22"/>
          <w:lang w:bidi="ar-SA"/>
        </w:rPr>
      </w:pPr>
      <w:hyperlink w:anchor="_Toc113613279" w:history="1">
        <w:r w:rsidR="00D27F46" w:rsidRPr="00280F36">
          <w:rPr>
            <w:rStyle w:val="Hyperlink"/>
            <w:noProof/>
          </w:rPr>
          <w:t>2.2</w:t>
        </w:r>
        <w:r w:rsidR="00D27F46">
          <w:rPr>
            <w:rFonts w:asciiTheme="minorHAnsi" w:eastAsiaTheme="minorEastAsia" w:hAnsiTheme="minorHAnsi" w:cstheme="minorBidi"/>
            <w:szCs w:val="22"/>
            <w:lang w:bidi="ar-SA"/>
          </w:rPr>
          <w:tab/>
        </w:r>
        <w:r w:rsidR="00D27F46" w:rsidRPr="00280F36">
          <w:rPr>
            <w:rStyle w:val="Hyperlink"/>
            <w:noProof/>
          </w:rPr>
          <w:t>Context diagram</w:t>
        </w:r>
        <w:r w:rsidR="00D27F46">
          <w:rPr>
            <w:noProof/>
            <w:webHidden/>
          </w:rPr>
          <w:tab/>
        </w:r>
        <w:r w:rsidR="00D27F46">
          <w:rPr>
            <w:noProof/>
            <w:webHidden/>
          </w:rPr>
          <w:fldChar w:fldCharType="begin"/>
        </w:r>
        <w:r w:rsidR="00D27F46">
          <w:rPr>
            <w:noProof/>
            <w:webHidden/>
          </w:rPr>
          <w:instrText xml:space="preserve"> PAGEREF _Toc113613279 \h </w:instrText>
        </w:r>
        <w:r w:rsidR="00D27F46">
          <w:rPr>
            <w:noProof/>
            <w:webHidden/>
          </w:rPr>
        </w:r>
        <w:r w:rsidR="00D27F46">
          <w:rPr>
            <w:noProof/>
            <w:webHidden/>
          </w:rPr>
          <w:fldChar w:fldCharType="separate"/>
        </w:r>
        <w:r w:rsidR="00D27F46">
          <w:rPr>
            <w:noProof/>
            <w:webHidden/>
          </w:rPr>
          <w:t>6</w:t>
        </w:r>
        <w:r w:rsidR="00D27F46">
          <w:rPr>
            <w:noProof/>
            <w:webHidden/>
          </w:rPr>
          <w:fldChar w:fldCharType="end"/>
        </w:r>
      </w:hyperlink>
    </w:p>
    <w:p w14:paraId="36B3BFB6" w14:textId="794E2D2E" w:rsidR="00D27F46" w:rsidRDefault="00000000">
      <w:pPr>
        <w:pStyle w:val="TOC1"/>
        <w:rPr>
          <w:rFonts w:asciiTheme="minorHAnsi" w:eastAsiaTheme="minorEastAsia" w:hAnsiTheme="minorHAnsi" w:cstheme="minorBidi"/>
          <w:b w:val="0"/>
          <w:szCs w:val="22"/>
          <w:lang w:bidi="ar-SA"/>
        </w:rPr>
      </w:pPr>
      <w:hyperlink w:anchor="_Toc113613280" w:history="1">
        <w:r w:rsidR="00D27F46" w:rsidRPr="00280F36">
          <w:rPr>
            <w:rStyle w:val="Hyperlink"/>
            <w:lang w:val="en-US"/>
          </w:rPr>
          <w:t>3</w:t>
        </w:r>
        <w:r w:rsidR="00D27F46">
          <w:rPr>
            <w:rFonts w:asciiTheme="minorHAnsi" w:eastAsiaTheme="minorEastAsia" w:hAnsiTheme="minorHAnsi" w:cstheme="minorBidi"/>
            <w:b w:val="0"/>
            <w:szCs w:val="22"/>
            <w:lang w:bidi="ar-SA"/>
          </w:rPr>
          <w:tab/>
        </w:r>
        <w:r w:rsidR="00D27F46" w:rsidRPr="00280F36">
          <w:rPr>
            <w:rStyle w:val="Hyperlink"/>
            <w:lang w:val="en-US"/>
          </w:rPr>
          <w:t>Functional Requirements</w:t>
        </w:r>
        <w:r w:rsidR="00D27F46">
          <w:rPr>
            <w:webHidden/>
          </w:rPr>
          <w:tab/>
        </w:r>
        <w:r w:rsidR="00D27F46">
          <w:rPr>
            <w:webHidden/>
          </w:rPr>
          <w:fldChar w:fldCharType="begin"/>
        </w:r>
        <w:r w:rsidR="00D27F46">
          <w:rPr>
            <w:webHidden/>
          </w:rPr>
          <w:instrText xml:space="preserve"> PAGEREF _Toc113613280 \h </w:instrText>
        </w:r>
        <w:r w:rsidR="00D27F46">
          <w:rPr>
            <w:webHidden/>
          </w:rPr>
        </w:r>
        <w:r w:rsidR="00D27F46">
          <w:rPr>
            <w:webHidden/>
          </w:rPr>
          <w:fldChar w:fldCharType="separate"/>
        </w:r>
        <w:r w:rsidR="00D27F46">
          <w:rPr>
            <w:webHidden/>
          </w:rPr>
          <w:t>32</w:t>
        </w:r>
        <w:r w:rsidR="00D27F46">
          <w:rPr>
            <w:webHidden/>
          </w:rPr>
          <w:fldChar w:fldCharType="end"/>
        </w:r>
      </w:hyperlink>
    </w:p>
    <w:p w14:paraId="28CE6A3B" w14:textId="5A0E6163" w:rsidR="00D27F46" w:rsidRDefault="00000000">
      <w:pPr>
        <w:pStyle w:val="TOC1"/>
        <w:rPr>
          <w:rFonts w:asciiTheme="minorHAnsi" w:eastAsiaTheme="minorEastAsia" w:hAnsiTheme="minorHAnsi" w:cstheme="minorBidi"/>
          <w:b w:val="0"/>
          <w:szCs w:val="22"/>
          <w:lang w:bidi="ar-SA"/>
        </w:rPr>
      </w:pPr>
      <w:hyperlink w:anchor="_Toc113613281" w:history="1">
        <w:r w:rsidR="00D27F46" w:rsidRPr="00280F36">
          <w:rPr>
            <w:rStyle w:val="Hyperlink"/>
            <w:lang w:val="en-US"/>
          </w:rPr>
          <w:t>4</w:t>
        </w:r>
        <w:r w:rsidR="00D27F46">
          <w:rPr>
            <w:rFonts w:asciiTheme="minorHAnsi" w:eastAsiaTheme="minorEastAsia" w:hAnsiTheme="minorHAnsi" w:cstheme="minorBidi"/>
            <w:b w:val="0"/>
            <w:szCs w:val="22"/>
            <w:lang w:bidi="ar-SA"/>
          </w:rPr>
          <w:tab/>
        </w:r>
        <w:r w:rsidR="00D27F46" w:rsidRPr="00280F36">
          <w:rPr>
            <w:rStyle w:val="Hyperlink"/>
            <w:lang w:val="en-US"/>
          </w:rPr>
          <w:t>Non-Functional Requirements</w:t>
        </w:r>
        <w:r w:rsidR="00D27F46">
          <w:rPr>
            <w:webHidden/>
          </w:rPr>
          <w:tab/>
        </w:r>
        <w:r w:rsidR="00D27F46">
          <w:rPr>
            <w:webHidden/>
          </w:rPr>
          <w:fldChar w:fldCharType="begin"/>
        </w:r>
        <w:r w:rsidR="00D27F46">
          <w:rPr>
            <w:webHidden/>
          </w:rPr>
          <w:instrText xml:space="preserve"> PAGEREF _Toc113613281 \h </w:instrText>
        </w:r>
        <w:r w:rsidR="00D27F46">
          <w:rPr>
            <w:webHidden/>
          </w:rPr>
        </w:r>
        <w:r w:rsidR="00D27F46">
          <w:rPr>
            <w:webHidden/>
          </w:rPr>
          <w:fldChar w:fldCharType="separate"/>
        </w:r>
        <w:r w:rsidR="00D27F46">
          <w:rPr>
            <w:webHidden/>
          </w:rPr>
          <w:t>33</w:t>
        </w:r>
        <w:r w:rsidR="00D27F46">
          <w:rPr>
            <w:webHidden/>
          </w:rPr>
          <w:fldChar w:fldCharType="end"/>
        </w:r>
      </w:hyperlink>
    </w:p>
    <w:p w14:paraId="11CE2D5B" w14:textId="1D605581" w:rsidR="00D27F46" w:rsidRDefault="00000000">
      <w:pPr>
        <w:pStyle w:val="TOC2"/>
        <w:rPr>
          <w:rFonts w:asciiTheme="minorHAnsi" w:eastAsiaTheme="minorEastAsia" w:hAnsiTheme="minorHAnsi" w:cstheme="minorBidi"/>
          <w:szCs w:val="22"/>
          <w:lang w:bidi="ar-SA"/>
        </w:rPr>
      </w:pPr>
      <w:hyperlink w:anchor="_Toc113613282" w:history="1">
        <w:r w:rsidR="00D27F46" w:rsidRPr="00280F36">
          <w:rPr>
            <w:rStyle w:val="Hyperlink"/>
            <w:noProof/>
          </w:rPr>
          <w:t>4.1</w:t>
        </w:r>
        <w:r w:rsidR="00D27F46">
          <w:rPr>
            <w:rFonts w:asciiTheme="minorHAnsi" w:eastAsiaTheme="minorEastAsia" w:hAnsiTheme="minorHAnsi" w:cstheme="minorBidi"/>
            <w:szCs w:val="22"/>
            <w:lang w:bidi="ar-SA"/>
          </w:rPr>
          <w:tab/>
        </w:r>
        <w:r w:rsidR="00D27F46" w:rsidRPr="00280F36">
          <w:rPr>
            <w:rStyle w:val="Hyperlink"/>
            <w:noProof/>
          </w:rPr>
          <w:t>Security &amp; Compliance classifications</w:t>
        </w:r>
        <w:r w:rsidR="00D27F46">
          <w:rPr>
            <w:noProof/>
            <w:webHidden/>
          </w:rPr>
          <w:tab/>
        </w:r>
        <w:r w:rsidR="00D27F46">
          <w:rPr>
            <w:noProof/>
            <w:webHidden/>
          </w:rPr>
          <w:fldChar w:fldCharType="begin"/>
        </w:r>
        <w:r w:rsidR="00D27F46">
          <w:rPr>
            <w:noProof/>
            <w:webHidden/>
          </w:rPr>
          <w:instrText xml:space="preserve"> PAGEREF _Toc113613282 \h </w:instrText>
        </w:r>
        <w:r w:rsidR="00D27F46">
          <w:rPr>
            <w:noProof/>
            <w:webHidden/>
          </w:rPr>
        </w:r>
        <w:r w:rsidR="00D27F46">
          <w:rPr>
            <w:noProof/>
            <w:webHidden/>
          </w:rPr>
          <w:fldChar w:fldCharType="separate"/>
        </w:r>
        <w:r w:rsidR="00D27F46">
          <w:rPr>
            <w:noProof/>
            <w:webHidden/>
          </w:rPr>
          <w:t>33</w:t>
        </w:r>
        <w:r w:rsidR="00D27F46">
          <w:rPr>
            <w:noProof/>
            <w:webHidden/>
          </w:rPr>
          <w:fldChar w:fldCharType="end"/>
        </w:r>
      </w:hyperlink>
    </w:p>
    <w:p w14:paraId="2DAEC052" w14:textId="6549058E" w:rsidR="00D27F46" w:rsidRDefault="00000000">
      <w:pPr>
        <w:pStyle w:val="TOC2"/>
        <w:rPr>
          <w:rFonts w:asciiTheme="minorHAnsi" w:eastAsiaTheme="minorEastAsia" w:hAnsiTheme="minorHAnsi" w:cstheme="minorBidi"/>
          <w:szCs w:val="22"/>
          <w:lang w:bidi="ar-SA"/>
        </w:rPr>
      </w:pPr>
      <w:hyperlink w:anchor="_Toc113613283" w:history="1">
        <w:r w:rsidR="00D27F46" w:rsidRPr="00280F36">
          <w:rPr>
            <w:rStyle w:val="Hyperlink"/>
            <w:noProof/>
          </w:rPr>
          <w:t>4.2</w:t>
        </w:r>
        <w:r w:rsidR="00D27F46">
          <w:rPr>
            <w:rFonts w:asciiTheme="minorHAnsi" w:eastAsiaTheme="minorEastAsia" w:hAnsiTheme="minorHAnsi" w:cstheme="minorBidi"/>
            <w:szCs w:val="22"/>
            <w:lang w:bidi="ar-SA"/>
          </w:rPr>
          <w:tab/>
        </w:r>
        <w:r w:rsidR="00D27F46" w:rsidRPr="00280F36">
          <w:rPr>
            <w:rStyle w:val="Hyperlink"/>
            <w:noProof/>
          </w:rPr>
          <w:t>Capacity and performance (volumetrics)</w:t>
        </w:r>
        <w:r w:rsidR="00D27F46">
          <w:rPr>
            <w:noProof/>
            <w:webHidden/>
          </w:rPr>
          <w:tab/>
        </w:r>
        <w:r w:rsidR="00D27F46">
          <w:rPr>
            <w:noProof/>
            <w:webHidden/>
          </w:rPr>
          <w:fldChar w:fldCharType="begin"/>
        </w:r>
        <w:r w:rsidR="00D27F46">
          <w:rPr>
            <w:noProof/>
            <w:webHidden/>
          </w:rPr>
          <w:instrText xml:space="preserve"> PAGEREF _Toc113613283 \h </w:instrText>
        </w:r>
        <w:r w:rsidR="00D27F46">
          <w:rPr>
            <w:noProof/>
            <w:webHidden/>
          </w:rPr>
        </w:r>
        <w:r w:rsidR="00D27F46">
          <w:rPr>
            <w:noProof/>
            <w:webHidden/>
          </w:rPr>
          <w:fldChar w:fldCharType="separate"/>
        </w:r>
        <w:r w:rsidR="00D27F46">
          <w:rPr>
            <w:noProof/>
            <w:webHidden/>
          </w:rPr>
          <w:t>34</w:t>
        </w:r>
        <w:r w:rsidR="00D27F46">
          <w:rPr>
            <w:noProof/>
            <w:webHidden/>
          </w:rPr>
          <w:fldChar w:fldCharType="end"/>
        </w:r>
      </w:hyperlink>
    </w:p>
    <w:p w14:paraId="2414CF79" w14:textId="628D3256" w:rsidR="00D27F46" w:rsidRDefault="00000000">
      <w:pPr>
        <w:pStyle w:val="TOC2"/>
        <w:rPr>
          <w:rFonts w:asciiTheme="minorHAnsi" w:eastAsiaTheme="minorEastAsia" w:hAnsiTheme="minorHAnsi" w:cstheme="minorBidi"/>
          <w:szCs w:val="22"/>
          <w:lang w:bidi="ar-SA"/>
        </w:rPr>
      </w:pPr>
      <w:hyperlink w:anchor="_Toc113613284" w:history="1">
        <w:r w:rsidR="00D27F46" w:rsidRPr="00280F36">
          <w:rPr>
            <w:rStyle w:val="Hyperlink"/>
            <w:noProof/>
          </w:rPr>
          <w:t>4.3</w:t>
        </w:r>
        <w:r w:rsidR="00D27F46">
          <w:rPr>
            <w:rFonts w:asciiTheme="minorHAnsi" w:eastAsiaTheme="minorEastAsia" w:hAnsiTheme="minorHAnsi" w:cstheme="minorBidi"/>
            <w:szCs w:val="22"/>
            <w:lang w:bidi="ar-SA"/>
          </w:rPr>
          <w:tab/>
        </w:r>
        <w:r w:rsidR="00D27F46" w:rsidRPr="00280F36">
          <w:rPr>
            <w:rStyle w:val="Hyperlink"/>
            <w:noProof/>
          </w:rPr>
          <w:t>Availability</w:t>
        </w:r>
        <w:r w:rsidR="00D27F46">
          <w:rPr>
            <w:noProof/>
            <w:webHidden/>
          </w:rPr>
          <w:tab/>
        </w:r>
        <w:r w:rsidR="00D27F46">
          <w:rPr>
            <w:noProof/>
            <w:webHidden/>
          </w:rPr>
          <w:fldChar w:fldCharType="begin"/>
        </w:r>
        <w:r w:rsidR="00D27F46">
          <w:rPr>
            <w:noProof/>
            <w:webHidden/>
          </w:rPr>
          <w:instrText xml:space="preserve"> PAGEREF _Toc113613284 \h </w:instrText>
        </w:r>
        <w:r w:rsidR="00D27F46">
          <w:rPr>
            <w:noProof/>
            <w:webHidden/>
          </w:rPr>
        </w:r>
        <w:r w:rsidR="00D27F46">
          <w:rPr>
            <w:noProof/>
            <w:webHidden/>
          </w:rPr>
          <w:fldChar w:fldCharType="separate"/>
        </w:r>
        <w:r w:rsidR="00D27F46">
          <w:rPr>
            <w:noProof/>
            <w:webHidden/>
          </w:rPr>
          <w:t>35</w:t>
        </w:r>
        <w:r w:rsidR="00D27F46">
          <w:rPr>
            <w:noProof/>
            <w:webHidden/>
          </w:rPr>
          <w:fldChar w:fldCharType="end"/>
        </w:r>
      </w:hyperlink>
    </w:p>
    <w:p w14:paraId="4D682BF3" w14:textId="6F346E53" w:rsidR="00D27F46" w:rsidRDefault="00000000">
      <w:pPr>
        <w:pStyle w:val="TOC2"/>
        <w:rPr>
          <w:rFonts w:asciiTheme="minorHAnsi" w:eastAsiaTheme="minorEastAsia" w:hAnsiTheme="minorHAnsi" w:cstheme="minorBidi"/>
          <w:szCs w:val="22"/>
          <w:lang w:bidi="ar-SA"/>
        </w:rPr>
      </w:pPr>
      <w:hyperlink w:anchor="_Toc113613285" w:history="1">
        <w:r w:rsidR="00D27F46" w:rsidRPr="00280F36">
          <w:rPr>
            <w:rStyle w:val="Hyperlink"/>
            <w:noProof/>
          </w:rPr>
          <w:t>4.4</w:t>
        </w:r>
        <w:r w:rsidR="00D27F46">
          <w:rPr>
            <w:rFonts w:asciiTheme="minorHAnsi" w:eastAsiaTheme="minorEastAsia" w:hAnsiTheme="minorHAnsi" w:cstheme="minorBidi"/>
            <w:szCs w:val="22"/>
            <w:lang w:bidi="ar-SA"/>
          </w:rPr>
          <w:tab/>
        </w:r>
        <w:r w:rsidR="00D27F46" w:rsidRPr="00280F36">
          <w:rPr>
            <w:rStyle w:val="Hyperlink"/>
            <w:noProof/>
          </w:rPr>
          <w:t>Security requirements</w:t>
        </w:r>
        <w:r w:rsidR="00D27F46">
          <w:rPr>
            <w:noProof/>
            <w:webHidden/>
          </w:rPr>
          <w:tab/>
        </w:r>
        <w:r w:rsidR="00D27F46">
          <w:rPr>
            <w:noProof/>
            <w:webHidden/>
          </w:rPr>
          <w:fldChar w:fldCharType="begin"/>
        </w:r>
        <w:r w:rsidR="00D27F46">
          <w:rPr>
            <w:noProof/>
            <w:webHidden/>
          </w:rPr>
          <w:instrText xml:space="preserve"> PAGEREF _Toc113613285 \h </w:instrText>
        </w:r>
        <w:r w:rsidR="00D27F46">
          <w:rPr>
            <w:noProof/>
            <w:webHidden/>
          </w:rPr>
        </w:r>
        <w:r w:rsidR="00D27F46">
          <w:rPr>
            <w:noProof/>
            <w:webHidden/>
          </w:rPr>
          <w:fldChar w:fldCharType="separate"/>
        </w:r>
        <w:r w:rsidR="00D27F46">
          <w:rPr>
            <w:noProof/>
            <w:webHidden/>
          </w:rPr>
          <w:t>36</w:t>
        </w:r>
        <w:r w:rsidR="00D27F46">
          <w:rPr>
            <w:noProof/>
            <w:webHidden/>
          </w:rPr>
          <w:fldChar w:fldCharType="end"/>
        </w:r>
      </w:hyperlink>
    </w:p>
    <w:p w14:paraId="306ADEB2" w14:textId="71256900" w:rsidR="00D27F46" w:rsidRDefault="00000000">
      <w:pPr>
        <w:pStyle w:val="TOC2"/>
        <w:rPr>
          <w:rFonts w:asciiTheme="minorHAnsi" w:eastAsiaTheme="minorEastAsia" w:hAnsiTheme="minorHAnsi" w:cstheme="minorBidi"/>
          <w:szCs w:val="22"/>
          <w:lang w:bidi="ar-SA"/>
        </w:rPr>
      </w:pPr>
      <w:hyperlink w:anchor="_Toc113613286" w:history="1">
        <w:r w:rsidR="00D27F46" w:rsidRPr="00280F36">
          <w:rPr>
            <w:rStyle w:val="Hyperlink"/>
            <w:noProof/>
          </w:rPr>
          <w:t>4.5</w:t>
        </w:r>
        <w:r w:rsidR="00D27F46">
          <w:rPr>
            <w:rFonts w:asciiTheme="minorHAnsi" w:eastAsiaTheme="minorEastAsia" w:hAnsiTheme="minorHAnsi" w:cstheme="minorBidi"/>
            <w:szCs w:val="22"/>
            <w:lang w:bidi="ar-SA"/>
          </w:rPr>
          <w:tab/>
        </w:r>
        <w:r w:rsidR="00D27F46" w:rsidRPr="00280F36">
          <w:rPr>
            <w:rStyle w:val="Hyperlink"/>
            <w:noProof/>
          </w:rPr>
          <w:t>System management</w:t>
        </w:r>
        <w:r w:rsidR="00D27F46">
          <w:rPr>
            <w:noProof/>
            <w:webHidden/>
          </w:rPr>
          <w:tab/>
        </w:r>
        <w:r w:rsidR="00D27F46">
          <w:rPr>
            <w:noProof/>
            <w:webHidden/>
          </w:rPr>
          <w:fldChar w:fldCharType="begin"/>
        </w:r>
        <w:r w:rsidR="00D27F46">
          <w:rPr>
            <w:noProof/>
            <w:webHidden/>
          </w:rPr>
          <w:instrText xml:space="preserve"> PAGEREF _Toc113613286 \h </w:instrText>
        </w:r>
        <w:r w:rsidR="00D27F46">
          <w:rPr>
            <w:noProof/>
            <w:webHidden/>
          </w:rPr>
        </w:r>
        <w:r w:rsidR="00D27F46">
          <w:rPr>
            <w:noProof/>
            <w:webHidden/>
          </w:rPr>
          <w:fldChar w:fldCharType="separate"/>
        </w:r>
        <w:r w:rsidR="00D27F46">
          <w:rPr>
            <w:noProof/>
            <w:webHidden/>
          </w:rPr>
          <w:t>36</w:t>
        </w:r>
        <w:r w:rsidR="00D27F46">
          <w:rPr>
            <w:noProof/>
            <w:webHidden/>
          </w:rPr>
          <w:fldChar w:fldCharType="end"/>
        </w:r>
      </w:hyperlink>
    </w:p>
    <w:p w14:paraId="0EEE2F34" w14:textId="003B4A97" w:rsidR="00D27F46" w:rsidRDefault="00000000">
      <w:pPr>
        <w:pStyle w:val="TOC2"/>
        <w:rPr>
          <w:rFonts w:asciiTheme="minorHAnsi" w:eastAsiaTheme="minorEastAsia" w:hAnsiTheme="minorHAnsi" w:cstheme="minorBidi"/>
          <w:szCs w:val="22"/>
          <w:lang w:bidi="ar-SA"/>
        </w:rPr>
      </w:pPr>
      <w:hyperlink w:anchor="_Toc113613287" w:history="1">
        <w:r w:rsidR="00D27F46" w:rsidRPr="00280F36">
          <w:rPr>
            <w:rStyle w:val="Hyperlink"/>
            <w:noProof/>
            <w:lang w:val="nl-NL"/>
          </w:rPr>
          <w:t>4.6</w:t>
        </w:r>
        <w:r w:rsidR="00D27F46">
          <w:rPr>
            <w:rFonts w:asciiTheme="minorHAnsi" w:eastAsiaTheme="minorEastAsia" w:hAnsiTheme="minorHAnsi" w:cstheme="minorBidi"/>
            <w:szCs w:val="22"/>
            <w:lang w:bidi="ar-SA"/>
          </w:rPr>
          <w:tab/>
        </w:r>
        <w:r w:rsidR="00D27F46" w:rsidRPr="00280F36">
          <w:rPr>
            <w:rStyle w:val="Hyperlink"/>
            <w:noProof/>
          </w:rPr>
          <w:t>Backup and Recovery</w:t>
        </w:r>
        <w:r w:rsidR="00D27F46">
          <w:rPr>
            <w:noProof/>
            <w:webHidden/>
          </w:rPr>
          <w:tab/>
        </w:r>
        <w:r w:rsidR="00D27F46">
          <w:rPr>
            <w:noProof/>
            <w:webHidden/>
          </w:rPr>
          <w:fldChar w:fldCharType="begin"/>
        </w:r>
        <w:r w:rsidR="00D27F46">
          <w:rPr>
            <w:noProof/>
            <w:webHidden/>
          </w:rPr>
          <w:instrText xml:space="preserve"> PAGEREF _Toc113613287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62959DE1" w14:textId="2FAC1B23" w:rsidR="00D27F46" w:rsidRDefault="00000000">
      <w:pPr>
        <w:pStyle w:val="TOC2"/>
        <w:rPr>
          <w:rFonts w:asciiTheme="minorHAnsi" w:eastAsiaTheme="minorEastAsia" w:hAnsiTheme="minorHAnsi" w:cstheme="minorBidi"/>
          <w:szCs w:val="22"/>
          <w:lang w:bidi="ar-SA"/>
        </w:rPr>
      </w:pPr>
      <w:hyperlink w:anchor="_Toc113613288" w:history="1">
        <w:r w:rsidR="00D27F46" w:rsidRPr="00280F36">
          <w:rPr>
            <w:rStyle w:val="Hyperlink"/>
            <w:noProof/>
          </w:rPr>
          <w:t>4.7</w:t>
        </w:r>
        <w:r w:rsidR="00D27F46">
          <w:rPr>
            <w:rFonts w:asciiTheme="minorHAnsi" w:eastAsiaTheme="minorEastAsia" w:hAnsiTheme="minorHAnsi" w:cstheme="minorBidi"/>
            <w:szCs w:val="22"/>
            <w:lang w:bidi="ar-SA"/>
          </w:rPr>
          <w:tab/>
        </w:r>
        <w:r w:rsidR="00D27F46" w:rsidRPr="00280F36">
          <w:rPr>
            <w:rStyle w:val="Hyperlink"/>
            <w:noProof/>
          </w:rPr>
          <w:t>Storage replication</w:t>
        </w:r>
        <w:r w:rsidR="00D27F46">
          <w:rPr>
            <w:noProof/>
            <w:webHidden/>
          </w:rPr>
          <w:tab/>
        </w:r>
        <w:r w:rsidR="00D27F46">
          <w:rPr>
            <w:noProof/>
            <w:webHidden/>
          </w:rPr>
          <w:fldChar w:fldCharType="begin"/>
        </w:r>
        <w:r w:rsidR="00D27F46">
          <w:rPr>
            <w:noProof/>
            <w:webHidden/>
          </w:rPr>
          <w:instrText xml:space="preserve"> PAGEREF _Toc113613288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20D69F3A" w14:textId="76394AB9" w:rsidR="00D27F46" w:rsidRDefault="00000000">
      <w:pPr>
        <w:pStyle w:val="TOC2"/>
        <w:rPr>
          <w:rFonts w:asciiTheme="minorHAnsi" w:eastAsiaTheme="minorEastAsia" w:hAnsiTheme="minorHAnsi" w:cstheme="minorBidi"/>
          <w:szCs w:val="22"/>
          <w:lang w:bidi="ar-SA"/>
        </w:rPr>
      </w:pPr>
      <w:hyperlink w:anchor="_Toc113613289" w:history="1">
        <w:r w:rsidR="00D27F46" w:rsidRPr="00280F36">
          <w:rPr>
            <w:rStyle w:val="Hyperlink"/>
            <w:noProof/>
          </w:rPr>
          <w:t>4.8</w:t>
        </w:r>
        <w:r w:rsidR="00D27F46">
          <w:rPr>
            <w:rFonts w:asciiTheme="minorHAnsi" w:eastAsiaTheme="minorEastAsia" w:hAnsiTheme="minorHAnsi" w:cstheme="minorBidi"/>
            <w:szCs w:val="22"/>
            <w:lang w:bidi="ar-SA"/>
          </w:rPr>
          <w:tab/>
        </w:r>
        <w:r w:rsidR="00D27F46" w:rsidRPr="00280F36">
          <w:rPr>
            <w:rStyle w:val="Hyperlink"/>
            <w:noProof/>
          </w:rPr>
          <w:t>Scalability</w:t>
        </w:r>
        <w:r w:rsidR="00D27F46">
          <w:rPr>
            <w:noProof/>
            <w:webHidden/>
          </w:rPr>
          <w:tab/>
        </w:r>
        <w:r w:rsidR="00D27F46">
          <w:rPr>
            <w:noProof/>
            <w:webHidden/>
          </w:rPr>
          <w:fldChar w:fldCharType="begin"/>
        </w:r>
        <w:r w:rsidR="00D27F46">
          <w:rPr>
            <w:noProof/>
            <w:webHidden/>
          </w:rPr>
          <w:instrText xml:space="preserve"> PAGEREF _Toc113613289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64A7296B" w14:textId="69BA8839" w:rsidR="00D27F46" w:rsidRDefault="00000000">
      <w:pPr>
        <w:pStyle w:val="TOC2"/>
        <w:rPr>
          <w:rFonts w:asciiTheme="minorHAnsi" w:eastAsiaTheme="minorEastAsia" w:hAnsiTheme="minorHAnsi" w:cstheme="minorBidi"/>
          <w:szCs w:val="22"/>
          <w:lang w:bidi="ar-SA"/>
        </w:rPr>
      </w:pPr>
      <w:hyperlink w:anchor="_Toc113613290" w:history="1">
        <w:r w:rsidR="00D27F46" w:rsidRPr="00280F36">
          <w:rPr>
            <w:rStyle w:val="Hyperlink"/>
            <w:noProof/>
          </w:rPr>
          <w:t>4.9</w:t>
        </w:r>
        <w:r w:rsidR="00D27F46">
          <w:rPr>
            <w:rFonts w:asciiTheme="minorHAnsi" w:eastAsiaTheme="minorEastAsia" w:hAnsiTheme="minorHAnsi" w:cstheme="minorBidi"/>
            <w:szCs w:val="22"/>
            <w:lang w:bidi="ar-SA"/>
          </w:rPr>
          <w:tab/>
        </w:r>
        <w:r w:rsidR="00D27F46" w:rsidRPr="00280F36">
          <w:rPr>
            <w:rStyle w:val="Hyperlink"/>
            <w:noProof/>
          </w:rPr>
          <w:t>Disaster Recovery</w:t>
        </w:r>
        <w:r w:rsidR="00D27F46">
          <w:rPr>
            <w:noProof/>
            <w:webHidden/>
          </w:rPr>
          <w:tab/>
        </w:r>
        <w:r w:rsidR="00D27F46">
          <w:rPr>
            <w:noProof/>
            <w:webHidden/>
          </w:rPr>
          <w:fldChar w:fldCharType="begin"/>
        </w:r>
        <w:r w:rsidR="00D27F46">
          <w:rPr>
            <w:noProof/>
            <w:webHidden/>
          </w:rPr>
          <w:instrText xml:space="preserve"> PAGEREF _Toc113613290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7BECD44B" w14:textId="740F5136" w:rsidR="00D27F46" w:rsidRDefault="00000000">
      <w:pPr>
        <w:pStyle w:val="TOC2"/>
        <w:rPr>
          <w:rFonts w:asciiTheme="minorHAnsi" w:eastAsiaTheme="minorEastAsia" w:hAnsiTheme="minorHAnsi" w:cstheme="minorBidi"/>
          <w:szCs w:val="22"/>
          <w:lang w:bidi="ar-SA"/>
        </w:rPr>
      </w:pPr>
      <w:hyperlink w:anchor="_Toc113613291" w:history="1">
        <w:r w:rsidR="00D27F46" w:rsidRPr="00280F36">
          <w:rPr>
            <w:rStyle w:val="Hyperlink"/>
            <w:noProof/>
            <w:lang w:val="en-US"/>
          </w:rPr>
          <w:t>4.10</w:t>
        </w:r>
        <w:r w:rsidR="00D27F46">
          <w:rPr>
            <w:rFonts w:asciiTheme="minorHAnsi" w:eastAsiaTheme="minorEastAsia" w:hAnsiTheme="minorHAnsi" w:cstheme="minorBidi"/>
            <w:szCs w:val="22"/>
            <w:lang w:bidi="ar-SA"/>
          </w:rPr>
          <w:tab/>
        </w:r>
        <w:r w:rsidR="00D27F46" w:rsidRPr="00280F36">
          <w:rPr>
            <w:rStyle w:val="Hyperlink"/>
            <w:noProof/>
            <w:lang w:val="en-US"/>
          </w:rPr>
          <w:t>Infrastructure Technical Constraints</w:t>
        </w:r>
        <w:r w:rsidR="00D27F46">
          <w:rPr>
            <w:noProof/>
            <w:webHidden/>
          </w:rPr>
          <w:tab/>
        </w:r>
        <w:r w:rsidR="00D27F46">
          <w:rPr>
            <w:noProof/>
            <w:webHidden/>
          </w:rPr>
          <w:fldChar w:fldCharType="begin"/>
        </w:r>
        <w:r w:rsidR="00D27F46">
          <w:rPr>
            <w:noProof/>
            <w:webHidden/>
          </w:rPr>
          <w:instrText xml:space="preserve"> PAGEREF _Toc113613291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47994D10" w14:textId="6FC339E9" w:rsidR="00D27F46" w:rsidRDefault="00000000">
      <w:pPr>
        <w:pStyle w:val="TOC2"/>
        <w:rPr>
          <w:rFonts w:asciiTheme="minorHAnsi" w:eastAsiaTheme="minorEastAsia" w:hAnsiTheme="minorHAnsi" w:cstheme="minorBidi"/>
          <w:szCs w:val="22"/>
          <w:lang w:bidi="ar-SA"/>
        </w:rPr>
      </w:pPr>
      <w:hyperlink w:anchor="_Toc113613292" w:history="1">
        <w:r w:rsidR="00D27F46" w:rsidRPr="00280F36">
          <w:rPr>
            <w:rStyle w:val="Hyperlink"/>
            <w:noProof/>
          </w:rPr>
          <w:t>4.11</w:t>
        </w:r>
        <w:r w:rsidR="00D27F46">
          <w:rPr>
            <w:rFonts w:asciiTheme="minorHAnsi" w:eastAsiaTheme="minorEastAsia" w:hAnsiTheme="minorHAnsi" w:cstheme="minorBidi"/>
            <w:szCs w:val="22"/>
            <w:lang w:bidi="ar-SA"/>
          </w:rPr>
          <w:tab/>
        </w:r>
        <w:r w:rsidR="00D27F46" w:rsidRPr="00280F36">
          <w:rPr>
            <w:rStyle w:val="Hyperlink"/>
            <w:noProof/>
          </w:rPr>
          <w:t>DXC TAB requirements</w:t>
        </w:r>
        <w:r w:rsidR="00D27F46">
          <w:rPr>
            <w:noProof/>
            <w:webHidden/>
          </w:rPr>
          <w:tab/>
        </w:r>
        <w:r w:rsidR="00D27F46">
          <w:rPr>
            <w:noProof/>
            <w:webHidden/>
          </w:rPr>
          <w:fldChar w:fldCharType="begin"/>
        </w:r>
        <w:r w:rsidR="00D27F46">
          <w:rPr>
            <w:noProof/>
            <w:webHidden/>
          </w:rPr>
          <w:instrText xml:space="preserve"> PAGEREF _Toc113613292 \h </w:instrText>
        </w:r>
        <w:r w:rsidR="00D27F46">
          <w:rPr>
            <w:noProof/>
            <w:webHidden/>
          </w:rPr>
        </w:r>
        <w:r w:rsidR="00D27F46">
          <w:rPr>
            <w:noProof/>
            <w:webHidden/>
          </w:rPr>
          <w:fldChar w:fldCharType="separate"/>
        </w:r>
        <w:r w:rsidR="00D27F46">
          <w:rPr>
            <w:noProof/>
            <w:webHidden/>
          </w:rPr>
          <w:t>37</w:t>
        </w:r>
        <w:r w:rsidR="00D27F46">
          <w:rPr>
            <w:noProof/>
            <w:webHidden/>
          </w:rPr>
          <w:fldChar w:fldCharType="end"/>
        </w:r>
      </w:hyperlink>
    </w:p>
    <w:p w14:paraId="5F2E368D" w14:textId="12AC8181" w:rsidR="00D27F46" w:rsidRDefault="00000000">
      <w:pPr>
        <w:pStyle w:val="TOC1"/>
        <w:rPr>
          <w:rFonts w:asciiTheme="minorHAnsi" w:eastAsiaTheme="minorEastAsia" w:hAnsiTheme="minorHAnsi" w:cstheme="minorBidi"/>
          <w:b w:val="0"/>
          <w:szCs w:val="22"/>
          <w:lang w:bidi="ar-SA"/>
        </w:rPr>
      </w:pPr>
      <w:hyperlink w:anchor="_Toc113613293" w:history="1">
        <w:r w:rsidR="00D27F46" w:rsidRPr="00280F36">
          <w:rPr>
            <w:rStyle w:val="Hyperlink"/>
          </w:rPr>
          <w:t>5</w:t>
        </w:r>
        <w:r w:rsidR="00D27F46">
          <w:rPr>
            <w:rFonts w:asciiTheme="minorHAnsi" w:eastAsiaTheme="minorEastAsia" w:hAnsiTheme="minorHAnsi" w:cstheme="minorBidi"/>
            <w:b w:val="0"/>
            <w:szCs w:val="22"/>
            <w:lang w:bidi="ar-SA"/>
          </w:rPr>
          <w:tab/>
        </w:r>
        <w:r w:rsidR="00D27F46" w:rsidRPr="00280F36">
          <w:rPr>
            <w:rStyle w:val="Hyperlink"/>
          </w:rPr>
          <w:t>Solution</w:t>
        </w:r>
        <w:r w:rsidR="00D27F46">
          <w:rPr>
            <w:webHidden/>
          </w:rPr>
          <w:tab/>
        </w:r>
        <w:r w:rsidR="00D27F46">
          <w:rPr>
            <w:webHidden/>
          </w:rPr>
          <w:fldChar w:fldCharType="begin"/>
        </w:r>
        <w:r w:rsidR="00D27F46">
          <w:rPr>
            <w:webHidden/>
          </w:rPr>
          <w:instrText xml:space="preserve"> PAGEREF _Toc113613293 \h </w:instrText>
        </w:r>
        <w:r w:rsidR="00D27F46">
          <w:rPr>
            <w:webHidden/>
          </w:rPr>
        </w:r>
        <w:r w:rsidR="00D27F46">
          <w:rPr>
            <w:webHidden/>
          </w:rPr>
          <w:fldChar w:fldCharType="separate"/>
        </w:r>
        <w:r w:rsidR="00D27F46">
          <w:rPr>
            <w:webHidden/>
          </w:rPr>
          <w:t>38</w:t>
        </w:r>
        <w:r w:rsidR="00D27F46">
          <w:rPr>
            <w:webHidden/>
          </w:rPr>
          <w:fldChar w:fldCharType="end"/>
        </w:r>
      </w:hyperlink>
    </w:p>
    <w:p w14:paraId="0AEFB3F7" w14:textId="326B16FE" w:rsidR="00D27F46" w:rsidRDefault="00000000">
      <w:pPr>
        <w:pStyle w:val="TOC2"/>
        <w:rPr>
          <w:rFonts w:asciiTheme="minorHAnsi" w:eastAsiaTheme="minorEastAsia" w:hAnsiTheme="minorHAnsi" w:cstheme="minorBidi"/>
          <w:szCs w:val="22"/>
          <w:lang w:bidi="ar-SA"/>
        </w:rPr>
      </w:pPr>
      <w:hyperlink w:anchor="_Toc113613294" w:history="1">
        <w:r w:rsidR="00D27F46" w:rsidRPr="00280F36">
          <w:rPr>
            <w:rStyle w:val="Hyperlink"/>
            <w:noProof/>
          </w:rPr>
          <w:t>5.1</w:t>
        </w:r>
        <w:r w:rsidR="00D27F46">
          <w:rPr>
            <w:rFonts w:asciiTheme="minorHAnsi" w:eastAsiaTheme="minorEastAsia" w:hAnsiTheme="minorHAnsi" w:cstheme="minorBidi"/>
            <w:szCs w:val="22"/>
            <w:lang w:bidi="ar-SA"/>
          </w:rPr>
          <w:tab/>
        </w:r>
        <w:r w:rsidR="00D27F46" w:rsidRPr="00280F36">
          <w:rPr>
            <w:rStyle w:val="Hyperlink"/>
            <w:noProof/>
          </w:rPr>
          <w:t>Architectural Decisions</w:t>
        </w:r>
        <w:r w:rsidR="00D27F46">
          <w:rPr>
            <w:noProof/>
            <w:webHidden/>
          </w:rPr>
          <w:tab/>
        </w:r>
        <w:r w:rsidR="00D27F46">
          <w:rPr>
            <w:noProof/>
            <w:webHidden/>
          </w:rPr>
          <w:fldChar w:fldCharType="begin"/>
        </w:r>
        <w:r w:rsidR="00D27F46">
          <w:rPr>
            <w:noProof/>
            <w:webHidden/>
          </w:rPr>
          <w:instrText xml:space="preserve"> PAGEREF _Toc113613294 \h </w:instrText>
        </w:r>
        <w:r w:rsidR="00D27F46">
          <w:rPr>
            <w:noProof/>
            <w:webHidden/>
          </w:rPr>
        </w:r>
        <w:r w:rsidR="00D27F46">
          <w:rPr>
            <w:noProof/>
            <w:webHidden/>
          </w:rPr>
          <w:fldChar w:fldCharType="separate"/>
        </w:r>
        <w:r w:rsidR="00D27F46">
          <w:rPr>
            <w:noProof/>
            <w:webHidden/>
          </w:rPr>
          <w:t>38</w:t>
        </w:r>
        <w:r w:rsidR="00D27F46">
          <w:rPr>
            <w:noProof/>
            <w:webHidden/>
          </w:rPr>
          <w:fldChar w:fldCharType="end"/>
        </w:r>
      </w:hyperlink>
    </w:p>
    <w:p w14:paraId="28D7BE0F" w14:textId="024FDF53" w:rsidR="00D27F46" w:rsidRDefault="00000000">
      <w:pPr>
        <w:pStyle w:val="TOC2"/>
        <w:rPr>
          <w:rFonts w:asciiTheme="minorHAnsi" w:eastAsiaTheme="minorEastAsia" w:hAnsiTheme="minorHAnsi" w:cstheme="minorBidi"/>
          <w:szCs w:val="22"/>
          <w:lang w:bidi="ar-SA"/>
        </w:rPr>
      </w:pPr>
      <w:hyperlink w:anchor="_Toc113613295" w:history="1">
        <w:r w:rsidR="00D27F46" w:rsidRPr="00280F36">
          <w:rPr>
            <w:rStyle w:val="Hyperlink"/>
            <w:noProof/>
          </w:rPr>
          <w:t>5.2</w:t>
        </w:r>
        <w:r w:rsidR="00D27F46">
          <w:rPr>
            <w:rFonts w:asciiTheme="minorHAnsi" w:eastAsiaTheme="minorEastAsia" w:hAnsiTheme="minorHAnsi" w:cstheme="minorBidi"/>
            <w:szCs w:val="22"/>
            <w:lang w:bidi="ar-SA"/>
          </w:rPr>
          <w:tab/>
        </w:r>
        <w:r w:rsidR="00D27F46" w:rsidRPr="00280F36">
          <w:rPr>
            <w:rStyle w:val="Hyperlink"/>
            <w:noProof/>
          </w:rPr>
          <w:t>Node descriptions and zone-projections</w:t>
        </w:r>
        <w:r w:rsidR="00D27F46">
          <w:rPr>
            <w:noProof/>
            <w:webHidden/>
          </w:rPr>
          <w:tab/>
        </w:r>
        <w:r w:rsidR="00D27F46">
          <w:rPr>
            <w:noProof/>
            <w:webHidden/>
          </w:rPr>
          <w:fldChar w:fldCharType="begin"/>
        </w:r>
        <w:r w:rsidR="00D27F46">
          <w:rPr>
            <w:noProof/>
            <w:webHidden/>
          </w:rPr>
          <w:instrText xml:space="preserve"> PAGEREF _Toc113613295 \h </w:instrText>
        </w:r>
        <w:r w:rsidR="00D27F46">
          <w:rPr>
            <w:noProof/>
            <w:webHidden/>
          </w:rPr>
        </w:r>
        <w:r w:rsidR="00D27F46">
          <w:rPr>
            <w:noProof/>
            <w:webHidden/>
          </w:rPr>
          <w:fldChar w:fldCharType="separate"/>
        </w:r>
        <w:r w:rsidR="00D27F46">
          <w:rPr>
            <w:noProof/>
            <w:webHidden/>
          </w:rPr>
          <w:t>44</w:t>
        </w:r>
        <w:r w:rsidR="00D27F46">
          <w:rPr>
            <w:noProof/>
            <w:webHidden/>
          </w:rPr>
          <w:fldChar w:fldCharType="end"/>
        </w:r>
      </w:hyperlink>
    </w:p>
    <w:p w14:paraId="77A3092E" w14:textId="50375B02" w:rsidR="00D27F46" w:rsidRDefault="00000000">
      <w:pPr>
        <w:pStyle w:val="TOC2"/>
        <w:rPr>
          <w:rFonts w:asciiTheme="minorHAnsi" w:eastAsiaTheme="minorEastAsia" w:hAnsiTheme="minorHAnsi" w:cstheme="minorBidi"/>
          <w:szCs w:val="22"/>
          <w:lang w:bidi="ar-SA"/>
        </w:rPr>
      </w:pPr>
      <w:hyperlink w:anchor="_Toc113613296" w:history="1">
        <w:r w:rsidR="00D27F46" w:rsidRPr="00280F36">
          <w:rPr>
            <w:rStyle w:val="Hyperlink"/>
            <w:noProof/>
          </w:rPr>
          <w:t>5.3</w:t>
        </w:r>
        <w:r w:rsidR="00D27F46">
          <w:rPr>
            <w:rFonts w:asciiTheme="minorHAnsi" w:eastAsiaTheme="minorEastAsia" w:hAnsiTheme="minorHAnsi" w:cstheme="minorBidi"/>
            <w:szCs w:val="22"/>
            <w:lang w:bidi="ar-SA"/>
          </w:rPr>
          <w:tab/>
        </w:r>
        <w:r w:rsidR="00D27F46" w:rsidRPr="00280F36">
          <w:rPr>
            <w:rStyle w:val="Hyperlink"/>
            <w:noProof/>
          </w:rPr>
          <w:t>System diagram – Production</w:t>
        </w:r>
        <w:r w:rsidR="00D27F46">
          <w:rPr>
            <w:noProof/>
            <w:webHidden/>
          </w:rPr>
          <w:tab/>
        </w:r>
        <w:r w:rsidR="00D27F46">
          <w:rPr>
            <w:noProof/>
            <w:webHidden/>
          </w:rPr>
          <w:fldChar w:fldCharType="begin"/>
        </w:r>
        <w:r w:rsidR="00D27F46">
          <w:rPr>
            <w:noProof/>
            <w:webHidden/>
          </w:rPr>
          <w:instrText xml:space="preserve"> PAGEREF _Toc113613296 \h </w:instrText>
        </w:r>
        <w:r w:rsidR="00D27F46">
          <w:rPr>
            <w:noProof/>
            <w:webHidden/>
          </w:rPr>
        </w:r>
        <w:r w:rsidR="00D27F46">
          <w:rPr>
            <w:noProof/>
            <w:webHidden/>
          </w:rPr>
          <w:fldChar w:fldCharType="separate"/>
        </w:r>
        <w:r w:rsidR="00D27F46">
          <w:rPr>
            <w:noProof/>
            <w:webHidden/>
          </w:rPr>
          <w:t>45</w:t>
        </w:r>
        <w:r w:rsidR="00D27F46">
          <w:rPr>
            <w:noProof/>
            <w:webHidden/>
          </w:rPr>
          <w:fldChar w:fldCharType="end"/>
        </w:r>
      </w:hyperlink>
    </w:p>
    <w:p w14:paraId="44A431B5" w14:textId="29766D3F" w:rsidR="00D27F46" w:rsidRDefault="00000000">
      <w:pPr>
        <w:pStyle w:val="TOC2"/>
        <w:rPr>
          <w:rFonts w:asciiTheme="minorHAnsi" w:eastAsiaTheme="minorEastAsia" w:hAnsiTheme="minorHAnsi" w:cstheme="minorBidi"/>
          <w:szCs w:val="22"/>
          <w:lang w:bidi="ar-SA"/>
        </w:rPr>
      </w:pPr>
      <w:hyperlink w:anchor="_Toc113613297" w:history="1">
        <w:r w:rsidR="00D27F46" w:rsidRPr="00280F36">
          <w:rPr>
            <w:rStyle w:val="Hyperlink"/>
            <w:noProof/>
            <w:lang w:val="en-US"/>
          </w:rPr>
          <w:t>5.4</w:t>
        </w:r>
        <w:r w:rsidR="00D27F46">
          <w:rPr>
            <w:rFonts w:asciiTheme="minorHAnsi" w:eastAsiaTheme="minorEastAsia" w:hAnsiTheme="minorHAnsi" w:cstheme="minorBidi"/>
            <w:szCs w:val="22"/>
            <w:lang w:bidi="ar-SA"/>
          </w:rPr>
          <w:tab/>
        </w:r>
        <w:r w:rsidR="00D27F46" w:rsidRPr="00280F36">
          <w:rPr>
            <w:rStyle w:val="Hyperlink"/>
            <w:noProof/>
            <w:lang w:val="en-US"/>
          </w:rPr>
          <w:t>System diagram – non-Production</w:t>
        </w:r>
        <w:r w:rsidR="00D27F46">
          <w:rPr>
            <w:noProof/>
            <w:webHidden/>
          </w:rPr>
          <w:tab/>
        </w:r>
        <w:r w:rsidR="00D27F46">
          <w:rPr>
            <w:noProof/>
            <w:webHidden/>
          </w:rPr>
          <w:fldChar w:fldCharType="begin"/>
        </w:r>
        <w:r w:rsidR="00D27F46">
          <w:rPr>
            <w:noProof/>
            <w:webHidden/>
          </w:rPr>
          <w:instrText xml:space="preserve"> PAGEREF _Toc113613297 \h </w:instrText>
        </w:r>
        <w:r w:rsidR="00D27F46">
          <w:rPr>
            <w:noProof/>
            <w:webHidden/>
          </w:rPr>
        </w:r>
        <w:r w:rsidR="00D27F46">
          <w:rPr>
            <w:noProof/>
            <w:webHidden/>
          </w:rPr>
          <w:fldChar w:fldCharType="separate"/>
        </w:r>
        <w:r w:rsidR="00D27F46">
          <w:rPr>
            <w:noProof/>
            <w:webHidden/>
          </w:rPr>
          <w:t>47</w:t>
        </w:r>
        <w:r w:rsidR="00D27F46">
          <w:rPr>
            <w:noProof/>
            <w:webHidden/>
          </w:rPr>
          <w:fldChar w:fldCharType="end"/>
        </w:r>
      </w:hyperlink>
    </w:p>
    <w:p w14:paraId="6A13BA4D" w14:textId="79AA9510" w:rsidR="00D27F46" w:rsidRDefault="00000000">
      <w:pPr>
        <w:pStyle w:val="TOC2"/>
        <w:rPr>
          <w:rFonts w:asciiTheme="minorHAnsi" w:eastAsiaTheme="minorEastAsia" w:hAnsiTheme="minorHAnsi" w:cstheme="minorBidi"/>
          <w:szCs w:val="22"/>
          <w:lang w:bidi="ar-SA"/>
        </w:rPr>
      </w:pPr>
      <w:hyperlink w:anchor="_Toc113613298" w:history="1">
        <w:r w:rsidR="00D27F46" w:rsidRPr="00280F36">
          <w:rPr>
            <w:rStyle w:val="Hyperlink"/>
            <w:noProof/>
          </w:rPr>
          <w:t>5.5</w:t>
        </w:r>
        <w:r w:rsidR="00D27F46">
          <w:rPr>
            <w:rFonts w:asciiTheme="minorHAnsi" w:eastAsiaTheme="minorEastAsia" w:hAnsiTheme="minorHAnsi" w:cstheme="minorBidi"/>
            <w:szCs w:val="22"/>
            <w:lang w:bidi="ar-SA"/>
          </w:rPr>
          <w:tab/>
        </w:r>
        <w:r w:rsidR="00D27F46" w:rsidRPr="00280F36">
          <w:rPr>
            <w:rStyle w:val="Hyperlink"/>
            <w:noProof/>
          </w:rPr>
          <w:t>SBB’s</w:t>
        </w:r>
        <w:r w:rsidR="00D27F46">
          <w:rPr>
            <w:noProof/>
            <w:webHidden/>
          </w:rPr>
          <w:tab/>
        </w:r>
        <w:r w:rsidR="00D27F46">
          <w:rPr>
            <w:noProof/>
            <w:webHidden/>
          </w:rPr>
          <w:fldChar w:fldCharType="begin"/>
        </w:r>
        <w:r w:rsidR="00D27F46">
          <w:rPr>
            <w:noProof/>
            <w:webHidden/>
          </w:rPr>
          <w:instrText xml:space="preserve"> PAGEREF _Toc113613298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11DF1C1A" w14:textId="7C998C5C" w:rsidR="00D27F46" w:rsidRDefault="00000000">
      <w:pPr>
        <w:pStyle w:val="TOC2"/>
        <w:rPr>
          <w:rFonts w:asciiTheme="minorHAnsi" w:eastAsiaTheme="minorEastAsia" w:hAnsiTheme="minorHAnsi" w:cstheme="minorBidi"/>
          <w:szCs w:val="22"/>
          <w:lang w:bidi="ar-SA"/>
        </w:rPr>
      </w:pPr>
      <w:hyperlink w:anchor="_Toc113613299" w:history="1">
        <w:r w:rsidR="00D27F46" w:rsidRPr="00280F36">
          <w:rPr>
            <w:rStyle w:val="Hyperlink"/>
            <w:noProof/>
          </w:rPr>
          <w:t>5.6</w:t>
        </w:r>
        <w:r w:rsidR="00D27F46">
          <w:rPr>
            <w:rFonts w:asciiTheme="minorHAnsi" w:eastAsiaTheme="minorEastAsia" w:hAnsiTheme="minorHAnsi" w:cstheme="minorBidi"/>
            <w:szCs w:val="22"/>
            <w:lang w:bidi="ar-SA"/>
          </w:rPr>
          <w:tab/>
        </w:r>
        <w:r w:rsidR="00D27F46" w:rsidRPr="00280F36">
          <w:rPr>
            <w:rStyle w:val="Hyperlink"/>
            <w:noProof/>
          </w:rPr>
          <w:t>Load balancers</w:t>
        </w:r>
        <w:r w:rsidR="00D27F46">
          <w:rPr>
            <w:noProof/>
            <w:webHidden/>
          </w:rPr>
          <w:tab/>
        </w:r>
        <w:r w:rsidR="00D27F46">
          <w:rPr>
            <w:noProof/>
            <w:webHidden/>
          </w:rPr>
          <w:fldChar w:fldCharType="begin"/>
        </w:r>
        <w:r w:rsidR="00D27F46">
          <w:rPr>
            <w:noProof/>
            <w:webHidden/>
          </w:rPr>
          <w:instrText xml:space="preserve"> PAGEREF _Toc113613299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3745DC26" w14:textId="42C2B468" w:rsidR="00D27F46" w:rsidRDefault="00000000">
      <w:pPr>
        <w:pStyle w:val="TOC2"/>
        <w:rPr>
          <w:rFonts w:asciiTheme="minorHAnsi" w:eastAsiaTheme="minorEastAsia" w:hAnsiTheme="minorHAnsi" w:cstheme="minorBidi"/>
          <w:szCs w:val="22"/>
          <w:lang w:bidi="ar-SA"/>
        </w:rPr>
      </w:pPr>
      <w:hyperlink w:anchor="_Toc113613300" w:history="1">
        <w:r w:rsidR="00D27F46" w:rsidRPr="00280F36">
          <w:rPr>
            <w:rStyle w:val="Hyperlink"/>
            <w:noProof/>
          </w:rPr>
          <w:t>5.7</w:t>
        </w:r>
        <w:r w:rsidR="00D27F46">
          <w:rPr>
            <w:rFonts w:asciiTheme="minorHAnsi" w:eastAsiaTheme="minorEastAsia" w:hAnsiTheme="minorHAnsi" w:cstheme="minorBidi"/>
            <w:szCs w:val="22"/>
            <w:lang w:bidi="ar-SA"/>
          </w:rPr>
          <w:tab/>
        </w:r>
        <w:r w:rsidR="00D27F46" w:rsidRPr="00280F36">
          <w:rPr>
            <w:rStyle w:val="Hyperlink"/>
            <w:noProof/>
          </w:rPr>
          <w:t>Deviations from standards (RAL / EtP)</w:t>
        </w:r>
        <w:r w:rsidR="00D27F46">
          <w:rPr>
            <w:noProof/>
            <w:webHidden/>
          </w:rPr>
          <w:tab/>
        </w:r>
        <w:r w:rsidR="00D27F46">
          <w:rPr>
            <w:noProof/>
            <w:webHidden/>
          </w:rPr>
          <w:fldChar w:fldCharType="begin"/>
        </w:r>
        <w:r w:rsidR="00D27F46">
          <w:rPr>
            <w:noProof/>
            <w:webHidden/>
          </w:rPr>
          <w:instrText xml:space="preserve"> PAGEREF _Toc113613300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0E1B7B52" w14:textId="52218724" w:rsidR="00D27F46" w:rsidRDefault="00000000">
      <w:pPr>
        <w:pStyle w:val="TOC2"/>
        <w:rPr>
          <w:rFonts w:asciiTheme="minorHAnsi" w:eastAsiaTheme="minorEastAsia" w:hAnsiTheme="minorHAnsi" w:cstheme="minorBidi"/>
          <w:szCs w:val="22"/>
          <w:lang w:bidi="ar-SA"/>
        </w:rPr>
      </w:pPr>
      <w:hyperlink w:anchor="_Toc113613301" w:history="1">
        <w:r w:rsidR="00D27F46" w:rsidRPr="00280F36">
          <w:rPr>
            <w:rStyle w:val="Hyperlink"/>
            <w:noProof/>
          </w:rPr>
          <w:t>5.8</w:t>
        </w:r>
        <w:r w:rsidR="00D27F46">
          <w:rPr>
            <w:rFonts w:asciiTheme="minorHAnsi" w:eastAsiaTheme="minorEastAsia" w:hAnsiTheme="minorHAnsi" w:cstheme="minorBidi"/>
            <w:szCs w:val="22"/>
            <w:lang w:bidi="ar-SA"/>
          </w:rPr>
          <w:tab/>
        </w:r>
        <w:r w:rsidR="00D27F46" w:rsidRPr="00280F36">
          <w:rPr>
            <w:rStyle w:val="Hyperlink"/>
            <w:noProof/>
          </w:rPr>
          <w:t>Service Management</w:t>
        </w:r>
        <w:r w:rsidR="00D27F46">
          <w:rPr>
            <w:noProof/>
            <w:webHidden/>
          </w:rPr>
          <w:tab/>
        </w:r>
        <w:r w:rsidR="00D27F46">
          <w:rPr>
            <w:noProof/>
            <w:webHidden/>
          </w:rPr>
          <w:fldChar w:fldCharType="begin"/>
        </w:r>
        <w:r w:rsidR="00D27F46">
          <w:rPr>
            <w:noProof/>
            <w:webHidden/>
          </w:rPr>
          <w:instrText xml:space="preserve"> PAGEREF _Toc113613301 \h </w:instrText>
        </w:r>
        <w:r w:rsidR="00D27F46">
          <w:rPr>
            <w:noProof/>
            <w:webHidden/>
          </w:rPr>
        </w:r>
        <w:r w:rsidR="00D27F46">
          <w:rPr>
            <w:noProof/>
            <w:webHidden/>
          </w:rPr>
          <w:fldChar w:fldCharType="separate"/>
        </w:r>
        <w:r w:rsidR="00D27F46">
          <w:rPr>
            <w:noProof/>
            <w:webHidden/>
          </w:rPr>
          <w:t>48</w:t>
        </w:r>
        <w:r w:rsidR="00D27F46">
          <w:rPr>
            <w:noProof/>
            <w:webHidden/>
          </w:rPr>
          <w:fldChar w:fldCharType="end"/>
        </w:r>
      </w:hyperlink>
    </w:p>
    <w:p w14:paraId="4F56A047" w14:textId="460D0BA2" w:rsidR="00D27F46" w:rsidRDefault="00000000">
      <w:pPr>
        <w:pStyle w:val="TOC2"/>
        <w:rPr>
          <w:rFonts w:asciiTheme="minorHAnsi" w:eastAsiaTheme="minorEastAsia" w:hAnsiTheme="minorHAnsi" w:cstheme="minorBidi"/>
          <w:szCs w:val="22"/>
          <w:lang w:bidi="ar-SA"/>
        </w:rPr>
      </w:pPr>
      <w:hyperlink w:anchor="_Toc113613302" w:history="1">
        <w:r w:rsidR="00D27F46" w:rsidRPr="00280F36">
          <w:rPr>
            <w:rStyle w:val="Hyperlink"/>
            <w:noProof/>
          </w:rPr>
          <w:t>5.9</w:t>
        </w:r>
        <w:r w:rsidR="00D27F46">
          <w:rPr>
            <w:rFonts w:asciiTheme="minorHAnsi" w:eastAsiaTheme="minorEastAsia" w:hAnsiTheme="minorHAnsi" w:cstheme="minorBidi"/>
            <w:szCs w:val="22"/>
            <w:lang w:bidi="ar-SA"/>
          </w:rPr>
          <w:tab/>
        </w:r>
        <w:r w:rsidR="00D27F46" w:rsidRPr="00280F36">
          <w:rPr>
            <w:rStyle w:val="Hyperlink"/>
            <w:noProof/>
          </w:rPr>
          <w:t>Security</w:t>
        </w:r>
        <w:r w:rsidR="00D27F46">
          <w:rPr>
            <w:noProof/>
            <w:webHidden/>
          </w:rPr>
          <w:tab/>
        </w:r>
        <w:r w:rsidR="00D27F46">
          <w:rPr>
            <w:noProof/>
            <w:webHidden/>
          </w:rPr>
          <w:fldChar w:fldCharType="begin"/>
        </w:r>
        <w:r w:rsidR="00D27F46">
          <w:rPr>
            <w:noProof/>
            <w:webHidden/>
          </w:rPr>
          <w:instrText xml:space="preserve"> PAGEREF _Toc113613302 \h </w:instrText>
        </w:r>
        <w:r w:rsidR="00D27F46">
          <w:rPr>
            <w:noProof/>
            <w:webHidden/>
          </w:rPr>
        </w:r>
        <w:r w:rsidR="00D27F46">
          <w:rPr>
            <w:noProof/>
            <w:webHidden/>
          </w:rPr>
          <w:fldChar w:fldCharType="separate"/>
        </w:r>
        <w:r w:rsidR="00D27F46">
          <w:rPr>
            <w:noProof/>
            <w:webHidden/>
          </w:rPr>
          <w:t>49</w:t>
        </w:r>
        <w:r w:rsidR="00D27F46">
          <w:rPr>
            <w:noProof/>
            <w:webHidden/>
          </w:rPr>
          <w:fldChar w:fldCharType="end"/>
        </w:r>
      </w:hyperlink>
    </w:p>
    <w:p w14:paraId="494F9311" w14:textId="4F36E73A" w:rsidR="00D27F46" w:rsidRDefault="00000000">
      <w:pPr>
        <w:pStyle w:val="TOC1"/>
        <w:rPr>
          <w:rFonts w:asciiTheme="minorHAnsi" w:eastAsiaTheme="minorEastAsia" w:hAnsiTheme="minorHAnsi" w:cstheme="minorBidi"/>
          <w:b w:val="0"/>
          <w:szCs w:val="22"/>
          <w:lang w:bidi="ar-SA"/>
        </w:rPr>
      </w:pPr>
      <w:hyperlink w:anchor="_Toc113613303" w:history="1">
        <w:r w:rsidR="00D27F46" w:rsidRPr="00280F36">
          <w:rPr>
            <w:rStyle w:val="Hyperlink"/>
          </w:rPr>
          <w:t>6</w:t>
        </w:r>
        <w:r w:rsidR="00D27F46">
          <w:rPr>
            <w:rFonts w:asciiTheme="minorHAnsi" w:eastAsiaTheme="minorEastAsia" w:hAnsiTheme="minorHAnsi" w:cstheme="minorBidi"/>
            <w:b w:val="0"/>
            <w:szCs w:val="22"/>
            <w:lang w:bidi="ar-SA"/>
          </w:rPr>
          <w:tab/>
        </w:r>
        <w:r w:rsidR="00D27F46" w:rsidRPr="00280F36">
          <w:rPr>
            <w:rStyle w:val="Hyperlink"/>
          </w:rPr>
          <w:t>Potential future improvements</w:t>
        </w:r>
        <w:r w:rsidR="00D27F46">
          <w:rPr>
            <w:webHidden/>
          </w:rPr>
          <w:tab/>
        </w:r>
        <w:r w:rsidR="00D27F46">
          <w:rPr>
            <w:webHidden/>
          </w:rPr>
          <w:fldChar w:fldCharType="begin"/>
        </w:r>
        <w:r w:rsidR="00D27F46">
          <w:rPr>
            <w:webHidden/>
          </w:rPr>
          <w:instrText xml:space="preserve"> PAGEREF _Toc113613303 \h </w:instrText>
        </w:r>
        <w:r w:rsidR="00D27F46">
          <w:rPr>
            <w:webHidden/>
          </w:rPr>
        </w:r>
        <w:r w:rsidR="00D27F46">
          <w:rPr>
            <w:webHidden/>
          </w:rPr>
          <w:fldChar w:fldCharType="separate"/>
        </w:r>
        <w:r w:rsidR="00D27F46">
          <w:rPr>
            <w:webHidden/>
          </w:rPr>
          <w:t>51</w:t>
        </w:r>
        <w:r w:rsidR="00D27F46">
          <w:rPr>
            <w:webHidden/>
          </w:rPr>
          <w:fldChar w:fldCharType="end"/>
        </w:r>
      </w:hyperlink>
    </w:p>
    <w:p w14:paraId="0CC9D3C3" w14:textId="2C763500" w:rsidR="00D27F46" w:rsidRDefault="00000000">
      <w:pPr>
        <w:pStyle w:val="TOC1"/>
        <w:rPr>
          <w:rFonts w:asciiTheme="minorHAnsi" w:eastAsiaTheme="minorEastAsia" w:hAnsiTheme="minorHAnsi" w:cstheme="minorBidi"/>
          <w:b w:val="0"/>
          <w:szCs w:val="22"/>
          <w:lang w:bidi="ar-SA"/>
        </w:rPr>
      </w:pPr>
      <w:hyperlink w:anchor="_Toc113613304" w:history="1">
        <w:r w:rsidR="00D27F46" w:rsidRPr="00280F36">
          <w:rPr>
            <w:rStyle w:val="Hyperlink"/>
          </w:rPr>
          <w:t xml:space="preserve">Appendix A: </w:t>
        </w:r>
        <w:r w:rsidR="00D27F46" w:rsidRPr="00280F36">
          <w:rPr>
            <w:rStyle w:val="Hyperlink"/>
            <w:lang w:val="en-US"/>
          </w:rPr>
          <w:t>Technology and Sizing (at design verification)</w:t>
        </w:r>
        <w:r w:rsidR="00D27F46">
          <w:rPr>
            <w:webHidden/>
          </w:rPr>
          <w:tab/>
        </w:r>
        <w:r w:rsidR="00D27F46">
          <w:rPr>
            <w:webHidden/>
          </w:rPr>
          <w:fldChar w:fldCharType="begin"/>
        </w:r>
        <w:r w:rsidR="00D27F46">
          <w:rPr>
            <w:webHidden/>
          </w:rPr>
          <w:instrText xml:space="preserve"> PAGEREF _Toc113613304 \h </w:instrText>
        </w:r>
        <w:r w:rsidR="00D27F46">
          <w:rPr>
            <w:webHidden/>
          </w:rPr>
        </w:r>
        <w:r w:rsidR="00D27F46">
          <w:rPr>
            <w:webHidden/>
          </w:rPr>
          <w:fldChar w:fldCharType="separate"/>
        </w:r>
        <w:r w:rsidR="00D27F46">
          <w:rPr>
            <w:webHidden/>
          </w:rPr>
          <w:t>52</w:t>
        </w:r>
        <w:r w:rsidR="00D27F46">
          <w:rPr>
            <w:webHidden/>
          </w:rPr>
          <w:fldChar w:fldCharType="end"/>
        </w:r>
      </w:hyperlink>
    </w:p>
    <w:p w14:paraId="35CD987D" w14:textId="1DDB7AAD" w:rsidR="00D27F46" w:rsidRDefault="00000000">
      <w:pPr>
        <w:pStyle w:val="TOC2"/>
        <w:rPr>
          <w:rFonts w:asciiTheme="minorHAnsi" w:eastAsiaTheme="minorEastAsia" w:hAnsiTheme="minorHAnsi" w:cstheme="minorBidi"/>
          <w:szCs w:val="22"/>
          <w:lang w:bidi="ar-SA"/>
        </w:rPr>
      </w:pPr>
      <w:hyperlink w:anchor="_Toc113613305" w:history="1">
        <w:r w:rsidR="00D27F46" w:rsidRPr="00280F36">
          <w:rPr>
            <w:rStyle w:val="Hyperlink"/>
            <w:i/>
            <w:noProof/>
            <w:lang w:val="en-US" w:eastAsia="nl-NL"/>
          </w:rPr>
          <w:t>Node details</w:t>
        </w:r>
        <w:r w:rsidR="00D27F46">
          <w:rPr>
            <w:noProof/>
            <w:webHidden/>
          </w:rPr>
          <w:tab/>
        </w:r>
        <w:r w:rsidR="00D27F46">
          <w:rPr>
            <w:noProof/>
            <w:webHidden/>
          </w:rPr>
          <w:fldChar w:fldCharType="begin"/>
        </w:r>
        <w:r w:rsidR="00D27F46">
          <w:rPr>
            <w:noProof/>
            <w:webHidden/>
          </w:rPr>
          <w:instrText xml:space="preserve"> PAGEREF _Toc113613305 \h </w:instrText>
        </w:r>
        <w:r w:rsidR="00D27F46">
          <w:rPr>
            <w:noProof/>
            <w:webHidden/>
          </w:rPr>
        </w:r>
        <w:r w:rsidR="00D27F46">
          <w:rPr>
            <w:noProof/>
            <w:webHidden/>
          </w:rPr>
          <w:fldChar w:fldCharType="separate"/>
        </w:r>
        <w:r w:rsidR="00D27F46">
          <w:rPr>
            <w:noProof/>
            <w:webHidden/>
          </w:rPr>
          <w:t>52</w:t>
        </w:r>
        <w:r w:rsidR="00D27F46">
          <w:rPr>
            <w:noProof/>
            <w:webHidden/>
          </w:rPr>
          <w:fldChar w:fldCharType="end"/>
        </w:r>
      </w:hyperlink>
    </w:p>
    <w:p w14:paraId="2B5FB32D" w14:textId="63B635B0" w:rsidR="00D27F46" w:rsidRDefault="00000000">
      <w:pPr>
        <w:pStyle w:val="TOC2"/>
        <w:rPr>
          <w:rFonts w:asciiTheme="minorHAnsi" w:eastAsiaTheme="minorEastAsia" w:hAnsiTheme="minorHAnsi" w:cstheme="minorBidi"/>
          <w:szCs w:val="22"/>
          <w:lang w:bidi="ar-SA"/>
        </w:rPr>
      </w:pPr>
      <w:hyperlink w:anchor="_Toc113613306" w:history="1">
        <w:r w:rsidR="00D27F46" w:rsidRPr="00280F36">
          <w:rPr>
            <w:rStyle w:val="Hyperlink"/>
            <w:i/>
            <w:noProof/>
            <w:lang w:val="en-US" w:eastAsia="nl-NL"/>
          </w:rPr>
          <w:t>Storage</w:t>
        </w:r>
        <w:r w:rsidR="00D27F46">
          <w:rPr>
            <w:noProof/>
            <w:webHidden/>
          </w:rPr>
          <w:tab/>
        </w:r>
        <w:r w:rsidR="00D27F46">
          <w:rPr>
            <w:noProof/>
            <w:webHidden/>
          </w:rPr>
          <w:fldChar w:fldCharType="begin"/>
        </w:r>
        <w:r w:rsidR="00D27F46">
          <w:rPr>
            <w:noProof/>
            <w:webHidden/>
          </w:rPr>
          <w:instrText xml:space="preserve"> PAGEREF _Toc113613306 \h </w:instrText>
        </w:r>
        <w:r w:rsidR="00D27F46">
          <w:rPr>
            <w:noProof/>
            <w:webHidden/>
          </w:rPr>
        </w:r>
        <w:r w:rsidR="00D27F46">
          <w:rPr>
            <w:noProof/>
            <w:webHidden/>
          </w:rPr>
          <w:fldChar w:fldCharType="separate"/>
        </w:r>
        <w:r w:rsidR="00D27F46">
          <w:rPr>
            <w:noProof/>
            <w:webHidden/>
          </w:rPr>
          <w:t>54</w:t>
        </w:r>
        <w:r w:rsidR="00D27F46">
          <w:rPr>
            <w:noProof/>
            <w:webHidden/>
          </w:rPr>
          <w:fldChar w:fldCharType="end"/>
        </w:r>
      </w:hyperlink>
    </w:p>
    <w:p w14:paraId="11698EEE" w14:textId="6363A0E4" w:rsidR="00D27F46" w:rsidRDefault="00000000">
      <w:pPr>
        <w:pStyle w:val="TOC2"/>
        <w:rPr>
          <w:rFonts w:asciiTheme="minorHAnsi" w:eastAsiaTheme="minorEastAsia" w:hAnsiTheme="minorHAnsi" w:cstheme="minorBidi"/>
          <w:szCs w:val="22"/>
          <w:lang w:bidi="ar-SA"/>
        </w:rPr>
      </w:pPr>
      <w:hyperlink w:anchor="_Toc113613307" w:history="1">
        <w:r w:rsidR="00D27F46" w:rsidRPr="00280F36">
          <w:rPr>
            <w:rStyle w:val="Hyperlink"/>
            <w:i/>
            <w:noProof/>
            <w:lang w:val="en-US" w:eastAsia="nl-NL"/>
          </w:rPr>
          <w:t>Software</w:t>
        </w:r>
        <w:r w:rsidR="00D27F46">
          <w:rPr>
            <w:noProof/>
            <w:webHidden/>
          </w:rPr>
          <w:tab/>
        </w:r>
        <w:r w:rsidR="00D27F46">
          <w:rPr>
            <w:noProof/>
            <w:webHidden/>
          </w:rPr>
          <w:fldChar w:fldCharType="begin"/>
        </w:r>
        <w:r w:rsidR="00D27F46">
          <w:rPr>
            <w:noProof/>
            <w:webHidden/>
          </w:rPr>
          <w:instrText xml:space="preserve"> PAGEREF _Toc113613307 \h </w:instrText>
        </w:r>
        <w:r w:rsidR="00D27F46">
          <w:rPr>
            <w:noProof/>
            <w:webHidden/>
          </w:rPr>
        </w:r>
        <w:r w:rsidR="00D27F46">
          <w:rPr>
            <w:noProof/>
            <w:webHidden/>
          </w:rPr>
          <w:fldChar w:fldCharType="separate"/>
        </w:r>
        <w:r w:rsidR="00D27F46">
          <w:rPr>
            <w:noProof/>
            <w:webHidden/>
          </w:rPr>
          <w:t>56</w:t>
        </w:r>
        <w:r w:rsidR="00D27F46">
          <w:rPr>
            <w:noProof/>
            <w:webHidden/>
          </w:rPr>
          <w:fldChar w:fldCharType="end"/>
        </w:r>
      </w:hyperlink>
    </w:p>
    <w:p w14:paraId="199D022D" w14:textId="052CD714" w:rsidR="00D27F46" w:rsidRDefault="00000000">
      <w:pPr>
        <w:pStyle w:val="TOC2"/>
        <w:rPr>
          <w:rFonts w:asciiTheme="minorHAnsi" w:eastAsiaTheme="minorEastAsia" w:hAnsiTheme="minorHAnsi" w:cstheme="minorBidi"/>
          <w:szCs w:val="22"/>
          <w:lang w:bidi="ar-SA"/>
        </w:rPr>
      </w:pPr>
      <w:hyperlink w:anchor="_Toc113613308" w:history="1">
        <w:r w:rsidR="00D27F46" w:rsidRPr="00280F36">
          <w:rPr>
            <w:rStyle w:val="Hyperlink"/>
            <w:i/>
            <w:noProof/>
            <w:lang w:val="en-US" w:eastAsia="nl-NL"/>
          </w:rPr>
          <w:t>Load Balancers</w:t>
        </w:r>
        <w:r w:rsidR="00D27F46">
          <w:rPr>
            <w:noProof/>
            <w:webHidden/>
          </w:rPr>
          <w:tab/>
        </w:r>
        <w:r w:rsidR="00D27F46">
          <w:rPr>
            <w:noProof/>
            <w:webHidden/>
          </w:rPr>
          <w:fldChar w:fldCharType="begin"/>
        </w:r>
        <w:r w:rsidR="00D27F46">
          <w:rPr>
            <w:noProof/>
            <w:webHidden/>
          </w:rPr>
          <w:instrText xml:space="preserve"> PAGEREF _Toc113613308 \h </w:instrText>
        </w:r>
        <w:r w:rsidR="00D27F46">
          <w:rPr>
            <w:noProof/>
            <w:webHidden/>
          </w:rPr>
        </w:r>
        <w:r w:rsidR="00D27F46">
          <w:rPr>
            <w:noProof/>
            <w:webHidden/>
          </w:rPr>
          <w:fldChar w:fldCharType="separate"/>
        </w:r>
        <w:r w:rsidR="00D27F46">
          <w:rPr>
            <w:noProof/>
            <w:webHidden/>
          </w:rPr>
          <w:t>59</w:t>
        </w:r>
        <w:r w:rsidR="00D27F46">
          <w:rPr>
            <w:noProof/>
            <w:webHidden/>
          </w:rPr>
          <w:fldChar w:fldCharType="end"/>
        </w:r>
      </w:hyperlink>
    </w:p>
    <w:p w14:paraId="3769374A" w14:textId="14C96ACE" w:rsidR="00D27F46" w:rsidRDefault="00000000">
      <w:pPr>
        <w:pStyle w:val="TOC1"/>
        <w:rPr>
          <w:rFonts w:asciiTheme="minorHAnsi" w:eastAsiaTheme="minorEastAsia" w:hAnsiTheme="minorHAnsi" w:cstheme="minorBidi"/>
          <w:b w:val="0"/>
          <w:szCs w:val="22"/>
          <w:lang w:bidi="ar-SA"/>
        </w:rPr>
      </w:pPr>
      <w:hyperlink w:anchor="_Toc113613309" w:history="1">
        <w:r w:rsidR="00D27F46" w:rsidRPr="00280F36">
          <w:rPr>
            <w:rStyle w:val="Hyperlink"/>
            <w:lang w:val="en-US"/>
          </w:rPr>
          <w:t>Appendix B: Network Protocol Matrix</w:t>
        </w:r>
        <w:r w:rsidR="00D27F46">
          <w:rPr>
            <w:webHidden/>
          </w:rPr>
          <w:tab/>
        </w:r>
        <w:r w:rsidR="00D27F46">
          <w:rPr>
            <w:webHidden/>
          </w:rPr>
          <w:fldChar w:fldCharType="begin"/>
        </w:r>
        <w:r w:rsidR="00D27F46">
          <w:rPr>
            <w:webHidden/>
          </w:rPr>
          <w:instrText xml:space="preserve"> PAGEREF _Toc113613309 \h </w:instrText>
        </w:r>
        <w:r w:rsidR="00D27F46">
          <w:rPr>
            <w:webHidden/>
          </w:rPr>
        </w:r>
        <w:r w:rsidR="00D27F46">
          <w:rPr>
            <w:webHidden/>
          </w:rPr>
          <w:fldChar w:fldCharType="separate"/>
        </w:r>
        <w:r w:rsidR="00D27F46">
          <w:rPr>
            <w:webHidden/>
          </w:rPr>
          <w:t>60</w:t>
        </w:r>
        <w:r w:rsidR="00D27F46">
          <w:rPr>
            <w:webHidden/>
          </w:rPr>
          <w:fldChar w:fldCharType="end"/>
        </w:r>
      </w:hyperlink>
    </w:p>
    <w:p w14:paraId="5A7ADB89" w14:textId="3E2E1084" w:rsidR="00D27F46" w:rsidRDefault="00000000">
      <w:pPr>
        <w:pStyle w:val="TOC1"/>
        <w:rPr>
          <w:rFonts w:asciiTheme="minorHAnsi" w:eastAsiaTheme="minorEastAsia" w:hAnsiTheme="minorHAnsi" w:cstheme="minorBidi"/>
          <w:b w:val="0"/>
          <w:szCs w:val="22"/>
          <w:lang w:bidi="ar-SA"/>
        </w:rPr>
      </w:pPr>
      <w:hyperlink w:anchor="_Toc113613310" w:history="1">
        <w:r w:rsidR="00D27F46" w:rsidRPr="00280F36">
          <w:rPr>
            <w:rStyle w:val="Hyperlink"/>
            <w:lang w:val="en-US"/>
          </w:rPr>
          <w:t>Appendix C: Users and Groups</w:t>
        </w:r>
        <w:r w:rsidR="00D27F46">
          <w:rPr>
            <w:webHidden/>
          </w:rPr>
          <w:tab/>
        </w:r>
        <w:r w:rsidR="00D27F46">
          <w:rPr>
            <w:webHidden/>
          </w:rPr>
          <w:fldChar w:fldCharType="begin"/>
        </w:r>
        <w:r w:rsidR="00D27F46">
          <w:rPr>
            <w:webHidden/>
          </w:rPr>
          <w:instrText xml:space="preserve"> PAGEREF _Toc113613310 \h </w:instrText>
        </w:r>
        <w:r w:rsidR="00D27F46">
          <w:rPr>
            <w:webHidden/>
          </w:rPr>
        </w:r>
        <w:r w:rsidR="00D27F46">
          <w:rPr>
            <w:webHidden/>
          </w:rPr>
          <w:fldChar w:fldCharType="separate"/>
        </w:r>
        <w:r w:rsidR="00D27F46">
          <w:rPr>
            <w:webHidden/>
          </w:rPr>
          <w:t>63</w:t>
        </w:r>
        <w:r w:rsidR="00D27F46">
          <w:rPr>
            <w:webHidden/>
          </w:rPr>
          <w:fldChar w:fldCharType="end"/>
        </w:r>
      </w:hyperlink>
    </w:p>
    <w:p w14:paraId="364505D0" w14:textId="1C6D90AD" w:rsidR="00D27F46" w:rsidRDefault="00000000">
      <w:pPr>
        <w:pStyle w:val="TOC1"/>
        <w:rPr>
          <w:rFonts w:asciiTheme="minorHAnsi" w:eastAsiaTheme="minorEastAsia" w:hAnsiTheme="minorHAnsi" w:cstheme="minorBidi"/>
          <w:b w:val="0"/>
          <w:szCs w:val="22"/>
          <w:lang w:bidi="ar-SA"/>
        </w:rPr>
      </w:pPr>
      <w:hyperlink w:anchor="_Toc113613311" w:history="1">
        <w:r w:rsidR="00D27F46" w:rsidRPr="00280F36">
          <w:rPr>
            <w:rStyle w:val="Hyperlink"/>
            <w:lang w:val="en-US"/>
          </w:rPr>
          <w:t>Appendix D: Security</w:t>
        </w:r>
        <w:r w:rsidR="00D27F46">
          <w:rPr>
            <w:webHidden/>
          </w:rPr>
          <w:tab/>
        </w:r>
        <w:r w:rsidR="00D27F46">
          <w:rPr>
            <w:webHidden/>
          </w:rPr>
          <w:fldChar w:fldCharType="begin"/>
        </w:r>
        <w:r w:rsidR="00D27F46">
          <w:rPr>
            <w:webHidden/>
          </w:rPr>
          <w:instrText xml:space="preserve"> PAGEREF _Toc113613311 \h </w:instrText>
        </w:r>
        <w:r w:rsidR="00D27F46">
          <w:rPr>
            <w:webHidden/>
          </w:rPr>
        </w:r>
        <w:r w:rsidR="00D27F46">
          <w:rPr>
            <w:webHidden/>
          </w:rPr>
          <w:fldChar w:fldCharType="separate"/>
        </w:r>
        <w:r w:rsidR="00D27F46">
          <w:rPr>
            <w:webHidden/>
          </w:rPr>
          <w:t>65</w:t>
        </w:r>
        <w:r w:rsidR="00D27F46">
          <w:rPr>
            <w:webHidden/>
          </w:rPr>
          <w:fldChar w:fldCharType="end"/>
        </w:r>
      </w:hyperlink>
    </w:p>
    <w:p w14:paraId="10FCDDBF" w14:textId="2E553937" w:rsidR="00D27F46" w:rsidRDefault="00000000">
      <w:pPr>
        <w:pStyle w:val="TOC1"/>
        <w:rPr>
          <w:rFonts w:asciiTheme="minorHAnsi" w:eastAsiaTheme="minorEastAsia" w:hAnsiTheme="minorHAnsi" w:cstheme="minorBidi"/>
          <w:b w:val="0"/>
          <w:szCs w:val="22"/>
          <w:lang w:bidi="ar-SA"/>
        </w:rPr>
      </w:pPr>
      <w:hyperlink w:anchor="_Toc113613312" w:history="1">
        <w:r w:rsidR="00D27F46" w:rsidRPr="00280F36">
          <w:rPr>
            <w:rStyle w:val="Hyperlink"/>
          </w:rPr>
          <w:t>Appendix E: Glossary</w:t>
        </w:r>
        <w:r w:rsidR="00D27F46">
          <w:rPr>
            <w:webHidden/>
          </w:rPr>
          <w:tab/>
        </w:r>
        <w:r w:rsidR="00D27F46">
          <w:rPr>
            <w:webHidden/>
          </w:rPr>
          <w:fldChar w:fldCharType="begin"/>
        </w:r>
        <w:r w:rsidR="00D27F46">
          <w:rPr>
            <w:webHidden/>
          </w:rPr>
          <w:instrText xml:space="preserve"> PAGEREF _Toc113613312 \h </w:instrText>
        </w:r>
        <w:r w:rsidR="00D27F46">
          <w:rPr>
            <w:webHidden/>
          </w:rPr>
        </w:r>
        <w:r w:rsidR="00D27F46">
          <w:rPr>
            <w:webHidden/>
          </w:rPr>
          <w:fldChar w:fldCharType="separate"/>
        </w:r>
        <w:r w:rsidR="00D27F46">
          <w:rPr>
            <w:webHidden/>
          </w:rPr>
          <w:t>67</w:t>
        </w:r>
        <w:r w:rsidR="00D27F46">
          <w:rPr>
            <w:webHidden/>
          </w:rPr>
          <w:fldChar w:fldCharType="end"/>
        </w:r>
      </w:hyperlink>
    </w:p>
    <w:p w14:paraId="4FD3B26A" w14:textId="09B4D787" w:rsidR="00D27F46" w:rsidRDefault="00000000">
      <w:pPr>
        <w:pStyle w:val="TOC1"/>
        <w:rPr>
          <w:rFonts w:asciiTheme="minorHAnsi" w:eastAsiaTheme="minorEastAsia" w:hAnsiTheme="minorHAnsi" w:cstheme="minorBidi"/>
          <w:b w:val="0"/>
          <w:szCs w:val="22"/>
          <w:lang w:bidi="ar-SA"/>
        </w:rPr>
      </w:pPr>
      <w:hyperlink w:anchor="_Toc113613313" w:history="1">
        <w:r w:rsidR="00D27F46" w:rsidRPr="00280F36">
          <w:rPr>
            <w:rStyle w:val="Hyperlink"/>
            <w:lang w:val="nl-NL"/>
          </w:rPr>
          <w:t>Appendix F: Legenda</w:t>
        </w:r>
        <w:r w:rsidR="00D27F46">
          <w:rPr>
            <w:webHidden/>
          </w:rPr>
          <w:tab/>
        </w:r>
        <w:r w:rsidR="00D27F46">
          <w:rPr>
            <w:webHidden/>
          </w:rPr>
          <w:fldChar w:fldCharType="begin"/>
        </w:r>
        <w:r w:rsidR="00D27F46">
          <w:rPr>
            <w:webHidden/>
          </w:rPr>
          <w:instrText xml:space="preserve"> PAGEREF _Toc113613313 \h </w:instrText>
        </w:r>
        <w:r w:rsidR="00D27F46">
          <w:rPr>
            <w:webHidden/>
          </w:rPr>
        </w:r>
        <w:r w:rsidR="00D27F46">
          <w:rPr>
            <w:webHidden/>
          </w:rPr>
          <w:fldChar w:fldCharType="separate"/>
        </w:r>
        <w:r w:rsidR="00D27F46">
          <w:rPr>
            <w:webHidden/>
          </w:rPr>
          <w:t>68</w:t>
        </w:r>
        <w:r w:rsidR="00D27F46">
          <w:rPr>
            <w:webHidden/>
          </w:rPr>
          <w:fldChar w:fldCharType="end"/>
        </w:r>
      </w:hyperlink>
    </w:p>
    <w:p w14:paraId="07707809" w14:textId="0C976A9E" w:rsidR="00D27F46" w:rsidRDefault="00000000">
      <w:pPr>
        <w:pStyle w:val="TOC2"/>
        <w:rPr>
          <w:rFonts w:asciiTheme="minorHAnsi" w:eastAsiaTheme="minorEastAsia" w:hAnsiTheme="minorHAnsi" w:cstheme="minorBidi"/>
          <w:szCs w:val="22"/>
          <w:lang w:bidi="ar-SA"/>
        </w:rPr>
      </w:pPr>
      <w:hyperlink w:anchor="_Toc113613314" w:history="1">
        <w:r w:rsidR="00D27F46" w:rsidRPr="00280F36">
          <w:rPr>
            <w:rStyle w:val="Hyperlink"/>
            <w:noProof/>
            <w:lang w:val="nl-NL"/>
          </w:rPr>
          <w:t>Legenda Context Diagram</w:t>
        </w:r>
        <w:r w:rsidR="00D27F46">
          <w:rPr>
            <w:noProof/>
            <w:webHidden/>
          </w:rPr>
          <w:tab/>
        </w:r>
        <w:r w:rsidR="00D27F46">
          <w:rPr>
            <w:noProof/>
            <w:webHidden/>
          </w:rPr>
          <w:fldChar w:fldCharType="begin"/>
        </w:r>
        <w:r w:rsidR="00D27F46">
          <w:rPr>
            <w:noProof/>
            <w:webHidden/>
          </w:rPr>
          <w:instrText xml:space="preserve"> PAGEREF _Toc113613314 \h </w:instrText>
        </w:r>
        <w:r w:rsidR="00D27F46">
          <w:rPr>
            <w:noProof/>
            <w:webHidden/>
          </w:rPr>
        </w:r>
        <w:r w:rsidR="00D27F46">
          <w:rPr>
            <w:noProof/>
            <w:webHidden/>
          </w:rPr>
          <w:fldChar w:fldCharType="separate"/>
        </w:r>
        <w:r w:rsidR="00D27F46">
          <w:rPr>
            <w:noProof/>
            <w:webHidden/>
          </w:rPr>
          <w:t>68</w:t>
        </w:r>
        <w:r w:rsidR="00D27F46">
          <w:rPr>
            <w:noProof/>
            <w:webHidden/>
          </w:rPr>
          <w:fldChar w:fldCharType="end"/>
        </w:r>
      </w:hyperlink>
    </w:p>
    <w:p w14:paraId="00B9977D" w14:textId="65184A6B" w:rsidR="00D27F46" w:rsidRDefault="00000000">
      <w:pPr>
        <w:pStyle w:val="TOC2"/>
        <w:rPr>
          <w:rFonts w:asciiTheme="minorHAnsi" w:eastAsiaTheme="minorEastAsia" w:hAnsiTheme="minorHAnsi" w:cstheme="minorBidi"/>
          <w:szCs w:val="22"/>
          <w:lang w:bidi="ar-SA"/>
        </w:rPr>
      </w:pPr>
      <w:hyperlink w:anchor="_Toc113613315" w:history="1">
        <w:r w:rsidR="00D27F46" w:rsidRPr="00280F36">
          <w:rPr>
            <w:rStyle w:val="Hyperlink"/>
            <w:noProof/>
            <w:lang w:val="nl-NL"/>
          </w:rPr>
          <w:t>Legenda System Diagram</w:t>
        </w:r>
        <w:r w:rsidR="00D27F46">
          <w:rPr>
            <w:noProof/>
            <w:webHidden/>
          </w:rPr>
          <w:tab/>
        </w:r>
        <w:r w:rsidR="00D27F46">
          <w:rPr>
            <w:noProof/>
            <w:webHidden/>
          </w:rPr>
          <w:fldChar w:fldCharType="begin"/>
        </w:r>
        <w:r w:rsidR="00D27F46">
          <w:rPr>
            <w:noProof/>
            <w:webHidden/>
          </w:rPr>
          <w:instrText xml:space="preserve"> PAGEREF _Toc113613315 \h </w:instrText>
        </w:r>
        <w:r w:rsidR="00D27F46">
          <w:rPr>
            <w:noProof/>
            <w:webHidden/>
          </w:rPr>
        </w:r>
        <w:r w:rsidR="00D27F46">
          <w:rPr>
            <w:noProof/>
            <w:webHidden/>
          </w:rPr>
          <w:fldChar w:fldCharType="separate"/>
        </w:r>
        <w:r w:rsidR="00D27F46">
          <w:rPr>
            <w:noProof/>
            <w:webHidden/>
          </w:rPr>
          <w:t>68</w:t>
        </w:r>
        <w:r w:rsidR="00D27F46">
          <w:rPr>
            <w:noProof/>
            <w:webHidden/>
          </w:rPr>
          <w:fldChar w:fldCharType="end"/>
        </w:r>
      </w:hyperlink>
    </w:p>
    <w:p w14:paraId="6AF53BF2" w14:textId="0813E8E7" w:rsidR="00D27F46" w:rsidRDefault="00000000">
      <w:pPr>
        <w:pStyle w:val="TOC1"/>
        <w:rPr>
          <w:rFonts w:asciiTheme="minorHAnsi" w:eastAsiaTheme="minorEastAsia" w:hAnsiTheme="minorHAnsi" w:cstheme="minorBidi"/>
          <w:b w:val="0"/>
          <w:szCs w:val="22"/>
          <w:lang w:bidi="ar-SA"/>
        </w:rPr>
      </w:pPr>
      <w:hyperlink w:anchor="_Toc113613316" w:history="1">
        <w:r w:rsidR="00D27F46" w:rsidRPr="00280F36">
          <w:rPr>
            <w:rStyle w:val="Hyperlink"/>
          </w:rPr>
          <w:t>Appendix G: Control</w:t>
        </w:r>
        <w:r w:rsidR="00D27F46">
          <w:rPr>
            <w:webHidden/>
          </w:rPr>
          <w:tab/>
        </w:r>
        <w:r w:rsidR="00D27F46">
          <w:rPr>
            <w:webHidden/>
          </w:rPr>
          <w:fldChar w:fldCharType="begin"/>
        </w:r>
        <w:r w:rsidR="00D27F46">
          <w:rPr>
            <w:webHidden/>
          </w:rPr>
          <w:instrText xml:space="preserve"> PAGEREF _Toc113613316 \h </w:instrText>
        </w:r>
        <w:r w:rsidR="00D27F46">
          <w:rPr>
            <w:webHidden/>
          </w:rPr>
        </w:r>
        <w:r w:rsidR="00D27F46">
          <w:rPr>
            <w:webHidden/>
          </w:rPr>
          <w:fldChar w:fldCharType="separate"/>
        </w:r>
        <w:r w:rsidR="00D27F46">
          <w:rPr>
            <w:webHidden/>
          </w:rPr>
          <w:t>69</w:t>
        </w:r>
        <w:r w:rsidR="00D27F46">
          <w:rPr>
            <w:webHidden/>
          </w:rPr>
          <w:fldChar w:fldCharType="end"/>
        </w:r>
      </w:hyperlink>
    </w:p>
    <w:p w14:paraId="4D248552" w14:textId="5D09B331"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01D65C93" w:rsidR="00D43C04" w:rsidRDefault="00A425F9" w:rsidP="00D43C04">
      <w:pPr>
        <w:pStyle w:val="Heading1"/>
        <w:ind w:left="720" w:hanging="720"/>
      </w:pPr>
      <w:bookmarkStart w:id="0" w:name="_Toc113613273"/>
      <w:bookmarkStart w:id="1" w:name="_Toc491867634"/>
      <w:bookmarkStart w:id="2" w:name="_Hlk491788214"/>
      <w:r>
        <w:lastRenderedPageBreak/>
        <w:t>Application</w:t>
      </w:r>
      <w:r w:rsidR="00674F4D">
        <w:t xml:space="preserve"> Overview</w:t>
      </w:r>
      <w:bookmarkEnd w:id="0"/>
    </w:p>
    <w:p w14:paraId="34CC0429" w14:textId="7AA2C455" w:rsidR="006524B3" w:rsidRDefault="003B14C7" w:rsidP="00CB7060">
      <w:pPr>
        <w:pStyle w:val="Heading2"/>
      </w:pPr>
      <w:bookmarkStart w:id="3" w:name="_Toc113613274"/>
      <w:bookmarkEnd w:id="1"/>
      <w:r>
        <w:t>Introduction</w:t>
      </w:r>
      <w:bookmarkEnd w:id="3"/>
      <w:r>
        <w:t xml:space="preserve"> </w:t>
      </w:r>
    </w:p>
    <w:p w14:paraId="10D0F70B" w14:textId="58CDC343" w:rsidR="008063DE" w:rsidRDefault="008063DE" w:rsidP="008063DE">
      <w:pPr>
        <w:pStyle w:val="BodyText"/>
      </w:pPr>
      <w:r>
        <w:t>Where in this document “DIM” is mentioned, the “DIM-</w:t>
      </w:r>
      <w:r w:rsidR="00BE6424">
        <w:t>Infosphere</w:t>
      </w:r>
      <w:r>
        <w:t>” application is meant.</w:t>
      </w:r>
    </w:p>
    <w:p w14:paraId="3BA209AF" w14:textId="32B957E1" w:rsidR="008063DE" w:rsidRDefault="008063DE" w:rsidP="008063DE">
      <w:pPr>
        <w:pStyle w:val="BodyText"/>
      </w:pPr>
      <w:r>
        <w:t>The DIM deployment consists of a Linux</w:t>
      </w:r>
      <w:r w:rsidR="00CD2C48">
        <w:t>, AIX</w:t>
      </w:r>
      <w:r>
        <w:t xml:space="preserve"> and Windows Production, Acceptance, Test and Development environment with </w:t>
      </w:r>
      <w:r w:rsidR="00D44F5E">
        <w:t>i</w:t>
      </w:r>
      <w:r>
        <w:t xml:space="preserve">nterfaces to several input sources for the ETL (Extract Transform Load) of business data. </w:t>
      </w:r>
    </w:p>
    <w:p w14:paraId="525A4A40" w14:textId="3EE87714" w:rsidR="008063DE" w:rsidRDefault="008063DE" w:rsidP="008063DE">
      <w:pPr>
        <w:pStyle w:val="BodyText"/>
      </w:pPr>
      <w:r>
        <w:t>DIM provides both a web</w:t>
      </w:r>
      <w:r w:rsidR="00A7503A">
        <w:t>-</w:t>
      </w:r>
      <w:r>
        <w:t xml:space="preserve">based interface for users located in the UWV KA </w:t>
      </w:r>
      <w:r w:rsidR="00D44F5E">
        <w:t>d</w:t>
      </w:r>
      <w:r>
        <w:t xml:space="preserve">omain and a Windows based FAT client which will be deployed in the </w:t>
      </w:r>
      <w:r w:rsidR="00A7503A">
        <w:t>DX</w:t>
      </w:r>
      <w:r>
        <w:t>C</w:t>
      </w:r>
      <w:r w:rsidR="00A05FB7">
        <w:t xml:space="preserve"> </w:t>
      </w:r>
      <w:proofErr w:type="spellStart"/>
      <w:r w:rsidR="00A05FB7">
        <w:t>datacenter</w:t>
      </w:r>
      <w:proofErr w:type="spellEnd"/>
      <w:r>
        <w:t>.</w:t>
      </w:r>
    </w:p>
    <w:p w14:paraId="12033591" w14:textId="5E904400" w:rsidR="008063DE" w:rsidRDefault="008063DE" w:rsidP="003B14C7">
      <w:pPr>
        <w:pStyle w:val="BodyText"/>
      </w:pPr>
      <w:r>
        <w:t xml:space="preserve">Implementation of DIM will be based on the generic services and building blocks. </w:t>
      </w:r>
      <w:r w:rsidR="003B14C7" w:rsidRPr="003B14C7">
        <w:t xml:space="preserve"> </w:t>
      </w:r>
    </w:p>
    <w:p w14:paraId="67172D6B" w14:textId="756DB941" w:rsidR="00290F0D" w:rsidRDefault="00290F0D" w:rsidP="003B14C7">
      <w:pPr>
        <w:pStyle w:val="BodyText"/>
      </w:pPr>
      <w:r>
        <w:t>DIM Infosphere consists of the following components:</w:t>
      </w:r>
    </w:p>
    <w:p w14:paraId="0D9714EB" w14:textId="266C6A9B" w:rsidR="00290F0D" w:rsidRDefault="00290F0D" w:rsidP="001B3ED3">
      <w:pPr>
        <w:pStyle w:val="BodyText"/>
        <w:numPr>
          <w:ilvl w:val="0"/>
          <w:numId w:val="75"/>
        </w:numPr>
      </w:pPr>
      <w:r>
        <w:t>DIM</w:t>
      </w:r>
      <w:r w:rsidR="008A2169">
        <w:t xml:space="preserve"> </w:t>
      </w:r>
      <w:r w:rsidR="00B15F45" w:rsidRPr="00813228">
        <w:rPr>
          <w:color w:val="auto"/>
        </w:rPr>
        <w:t>Serv</w:t>
      </w:r>
      <w:r w:rsidR="00867671">
        <w:rPr>
          <w:color w:val="auto"/>
        </w:rPr>
        <w:t>ice</w:t>
      </w:r>
      <w:r w:rsidR="008A2169" w:rsidRPr="00813228">
        <w:rPr>
          <w:color w:val="auto"/>
        </w:rPr>
        <w:t xml:space="preserve">: </w:t>
      </w:r>
      <w:r w:rsidR="005E4D88" w:rsidRPr="00813228">
        <w:rPr>
          <w:color w:val="auto"/>
        </w:rPr>
        <w:t xml:space="preserve">DIM </w:t>
      </w:r>
      <w:r w:rsidR="00304DA2" w:rsidRPr="00813228">
        <w:rPr>
          <w:color w:val="auto"/>
        </w:rPr>
        <w:t>services</w:t>
      </w:r>
      <w:r w:rsidR="005E4D88" w:rsidRPr="00813228">
        <w:rPr>
          <w:color w:val="auto"/>
        </w:rPr>
        <w:t xml:space="preserve"> servers</w:t>
      </w:r>
    </w:p>
    <w:p w14:paraId="62492B31" w14:textId="71FAF2BB" w:rsidR="008A2169" w:rsidRDefault="008A2169" w:rsidP="001B3ED3">
      <w:pPr>
        <w:pStyle w:val="BodyText"/>
        <w:numPr>
          <w:ilvl w:val="0"/>
          <w:numId w:val="75"/>
        </w:numPr>
      </w:pPr>
      <w:r>
        <w:t>DIM Search</w:t>
      </w:r>
      <w:r w:rsidR="005E4D88">
        <w:t>: DIM search servers</w:t>
      </w:r>
      <w:r w:rsidR="00010621">
        <w:t xml:space="preserve"> (zookeeper)</w:t>
      </w:r>
    </w:p>
    <w:p w14:paraId="67AA463B" w14:textId="3084CEB6" w:rsidR="008A2169" w:rsidRPr="00010621" w:rsidRDefault="008A2169" w:rsidP="001B3ED3">
      <w:pPr>
        <w:pStyle w:val="BodyText"/>
        <w:numPr>
          <w:ilvl w:val="0"/>
          <w:numId w:val="75"/>
        </w:numPr>
        <w:rPr>
          <w:lang w:val="nl-NL"/>
        </w:rPr>
      </w:pPr>
      <w:r w:rsidRPr="00010621">
        <w:rPr>
          <w:lang w:val="nl-NL"/>
        </w:rPr>
        <w:t>DIM Engine</w:t>
      </w:r>
      <w:r w:rsidR="00010621" w:rsidRPr="00010621">
        <w:rPr>
          <w:lang w:val="nl-NL"/>
        </w:rPr>
        <w:t>: DIM Engine s</w:t>
      </w:r>
      <w:r w:rsidR="00010621">
        <w:rPr>
          <w:lang w:val="nl-NL"/>
        </w:rPr>
        <w:t>ervers</w:t>
      </w:r>
    </w:p>
    <w:p w14:paraId="6F12BF59" w14:textId="1E8DCF5B" w:rsidR="008A2169" w:rsidRDefault="008A2169" w:rsidP="001B3ED3">
      <w:pPr>
        <w:pStyle w:val="BodyText"/>
        <w:numPr>
          <w:ilvl w:val="0"/>
          <w:numId w:val="75"/>
        </w:numPr>
      </w:pPr>
      <w:r>
        <w:t>DIM Bridge</w:t>
      </w:r>
      <w:r w:rsidR="00010621">
        <w:t>: DIM Bridge servers</w:t>
      </w:r>
    </w:p>
    <w:p w14:paraId="5BDDAFBB" w14:textId="52A1F0F6" w:rsidR="008A2169" w:rsidRPr="00010621" w:rsidRDefault="008A2169" w:rsidP="001B3ED3">
      <w:pPr>
        <w:pStyle w:val="BodyText"/>
        <w:numPr>
          <w:ilvl w:val="0"/>
          <w:numId w:val="75"/>
        </w:numPr>
        <w:rPr>
          <w:lang w:val="en-US"/>
        </w:rPr>
      </w:pPr>
      <w:r w:rsidRPr="00010621">
        <w:rPr>
          <w:lang w:val="en-US"/>
        </w:rPr>
        <w:t>DIM DB</w:t>
      </w:r>
      <w:r w:rsidR="00010621" w:rsidRPr="00010621">
        <w:rPr>
          <w:lang w:val="en-US"/>
        </w:rPr>
        <w:t>: DIM Infosphere data</w:t>
      </w:r>
      <w:r w:rsidR="00010621">
        <w:rPr>
          <w:lang w:val="en-US"/>
        </w:rPr>
        <w:t>base server</w:t>
      </w:r>
    </w:p>
    <w:p w14:paraId="3B1196EA" w14:textId="540BF219" w:rsidR="008A2169" w:rsidRDefault="008A2169" w:rsidP="001B3ED3">
      <w:pPr>
        <w:pStyle w:val="BodyText"/>
        <w:numPr>
          <w:ilvl w:val="0"/>
          <w:numId w:val="75"/>
        </w:numPr>
      </w:pPr>
      <w:r>
        <w:t>DIM FS</w:t>
      </w:r>
      <w:r w:rsidR="00010621">
        <w:t>: DIM Infosphere NFS server (contains hot and cold</w:t>
      </w:r>
      <w:r w:rsidR="00A60A02">
        <w:t xml:space="preserve"> data share)</w:t>
      </w:r>
    </w:p>
    <w:p w14:paraId="44AAAA83" w14:textId="56526691" w:rsidR="008A2169" w:rsidRDefault="008A2169" w:rsidP="001B3ED3">
      <w:pPr>
        <w:pStyle w:val="BodyText"/>
        <w:numPr>
          <w:ilvl w:val="0"/>
          <w:numId w:val="75"/>
        </w:numPr>
      </w:pPr>
      <w:r>
        <w:t>DIM Deploy</w:t>
      </w:r>
      <w:r w:rsidR="00A60A02">
        <w:t>: DIM management server used for promotions (deployments)</w:t>
      </w:r>
    </w:p>
    <w:p w14:paraId="084099B8" w14:textId="09005DD6" w:rsidR="009E5D29" w:rsidRPr="008B7B6D" w:rsidRDefault="008B7B6D" w:rsidP="001B3ED3">
      <w:pPr>
        <w:pStyle w:val="BodyText"/>
        <w:numPr>
          <w:ilvl w:val="0"/>
          <w:numId w:val="75"/>
        </w:numPr>
        <w:rPr>
          <w:lang w:val="nl-NL"/>
        </w:rPr>
      </w:pPr>
      <w:r w:rsidRPr="008B7B6D">
        <w:rPr>
          <w:lang w:val="nl-NL"/>
        </w:rPr>
        <w:t>DBA</w:t>
      </w:r>
      <w:r w:rsidR="00807E2B">
        <w:rPr>
          <w:lang w:val="nl-NL"/>
        </w:rPr>
        <w:t xml:space="preserve">-GD </w:t>
      </w:r>
      <w:r w:rsidR="009E5D29" w:rsidRPr="008B7B6D">
        <w:rPr>
          <w:lang w:val="nl-NL"/>
        </w:rPr>
        <w:t xml:space="preserve">RDP: </w:t>
      </w:r>
      <w:r w:rsidRPr="008B7B6D">
        <w:rPr>
          <w:lang w:val="nl-NL"/>
        </w:rPr>
        <w:t xml:space="preserve">Remote desktop server </w:t>
      </w:r>
      <w:proofErr w:type="spellStart"/>
      <w:r w:rsidRPr="008B7B6D">
        <w:rPr>
          <w:lang w:val="nl-NL"/>
        </w:rPr>
        <w:t>for</w:t>
      </w:r>
      <w:proofErr w:type="spellEnd"/>
      <w:r w:rsidRPr="008B7B6D">
        <w:rPr>
          <w:lang w:val="nl-NL"/>
        </w:rPr>
        <w:t xml:space="preserve"> DBA Gegevensdienste</w:t>
      </w:r>
      <w:r>
        <w:rPr>
          <w:lang w:val="nl-NL"/>
        </w:rPr>
        <w:t>n</w:t>
      </w:r>
    </w:p>
    <w:p w14:paraId="21BF9E64" w14:textId="77777777" w:rsidR="00290F0D" w:rsidRPr="008B7B6D" w:rsidRDefault="00290F0D" w:rsidP="003B14C7">
      <w:pPr>
        <w:pStyle w:val="BodyText"/>
        <w:rPr>
          <w:lang w:val="nl-NL"/>
        </w:rPr>
      </w:pPr>
    </w:p>
    <w:p w14:paraId="1A33BFF0" w14:textId="0E95C59D" w:rsidR="0044789C" w:rsidRDefault="005C6759" w:rsidP="00CB7060">
      <w:pPr>
        <w:pStyle w:val="Heading2"/>
      </w:pPr>
      <w:bookmarkStart w:id="4" w:name="_Toc113613275"/>
      <w:r>
        <w:t>Ap</w:t>
      </w:r>
      <w:r w:rsidR="00924819">
        <w:t>plication use cases</w:t>
      </w:r>
      <w:bookmarkEnd w:id="4"/>
    </w:p>
    <w:p w14:paraId="0223705C" w14:textId="5FCB767F" w:rsidR="00C251C9" w:rsidRDefault="00C251C9" w:rsidP="00C251C9">
      <w:pPr>
        <w:pStyle w:val="BodyText"/>
      </w:pPr>
      <w:r>
        <w:t>Application use cases</w:t>
      </w:r>
      <w:r w:rsidRPr="00CD45BC">
        <w:t xml:space="preserve"> are not defined, not applicable, or unknown to DXC</w:t>
      </w:r>
      <w:r>
        <w:t>.</w:t>
      </w:r>
    </w:p>
    <w:p w14:paraId="6913D418" w14:textId="77777777" w:rsidR="00290F0D" w:rsidRDefault="00290F0D" w:rsidP="00C251C9">
      <w:pPr>
        <w:pStyle w:val="BodyText"/>
      </w:pPr>
    </w:p>
    <w:p w14:paraId="634EBD0B" w14:textId="1E631FF5" w:rsidR="00D7423E" w:rsidRDefault="00275C92" w:rsidP="00CB7060">
      <w:pPr>
        <w:pStyle w:val="Heading2"/>
      </w:pPr>
      <w:bookmarkStart w:id="5" w:name="_Toc113613276"/>
      <w:r>
        <w:t>Out of Scope</w:t>
      </w:r>
      <w:bookmarkEnd w:id="5"/>
    </w:p>
    <w:p w14:paraId="2EB03030" w14:textId="36F375F2" w:rsidR="005A6179" w:rsidRPr="005139AF" w:rsidRDefault="005A6179" w:rsidP="001B3ED3">
      <w:pPr>
        <w:numPr>
          <w:ilvl w:val="0"/>
          <w:numId w:val="74"/>
        </w:numPr>
        <w:overflowPunct w:val="0"/>
        <w:autoSpaceDE w:val="0"/>
        <w:autoSpaceDN w:val="0"/>
        <w:adjustRightInd w:val="0"/>
        <w:spacing w:after="120"/>
        <w:textAlignment w:val="baseline"/>
      </w:pPr>
      <w:r w:rsidRPr="005139AF">
        <w:t>Functional Application Management</w:t>
      </w:r>
      <w:r w:rsidR="00606963">
        <w:t xml:space="preserve"> is not in scope for DXC </w:t>
      </w:r>
    </w:p>
    <w:p w14:paraId="38357B47" w14:textId="1DACB1F3" w:rsidR="005A6179" w:rsidRPr="005139AF" w:rsidRDefault="005A6179" w:rsidP="001B3ED3">
      <w:pPr>
        <w:numPr>
          <w:ilvl w:val="0"/>
          <w:numId w:val="74"/>
        </w:numPr>
        <w:overflowPunct w:val="0"/>
        <w:autoSpaceDE w:val="0"/>
        <w:autoSpaceDN w:val="0"/>
        <w:adjustRightInd w:val="0"/>
        <w:spacing w:after="120"/>
        <w:textAlignment w:val="baseline"/>
      </w:pPr>
      <w:r w:rsidRPr="005139AF">
        <w:t>Technical Application Management</w:t>
      </w:r>
      <w:r w:rsidR="00606963">
        <w:t xml:space="preserve"> is not in scope for DXC</w:t>
      </w:r>
    </w:p>
    <w:p w14:paraId="76C72476" w14:textId="2339A144" w:rsidR="005A6179" w:rsidRPr="005139AF" w:rsidRDefault="005A6179" w:rsidP="001B3ED3">
      <w:pPr>
        <w:numPr>
          <w:ilvl w:val="0"/>
          <w:numId w:val="74"/>
        </w:numPr>
        <w:overflowPunct w:val="0"/>
        <w:autoSpaceDE w:val="0"/>
        <w:autoSpaceDN w:val="0"/>
        <w:adjustRightInd w:val="0"/>
        <w:spacing w:after="120"/>
        <w:textAlignment w:val="baseline"/>
      </w:pPr>
      <w:r w:rsidRPr="005139AF">
        <w:t>Database Administration</w:t>
      </w:r>
      <w:r w:rsidR="00606963">
        <w:t xml:space="preserve"> is not in scope for DXC</w:t>
      </w:r>
    </w:p>
    <w:p w14:paraId="7E79293F" w14:textId="3BFA84BD" w:rsidR="00F0167D" w:rsidRDefault="00F0167D" w:rsidP="001B3ED3">
      <w:pPr>
        <w:numPr>
          <w:ilvl w:val="0"/>
          <w:numId w:val="74"/>
        </w:numPr>
        <w:overflowPunct w:val="0"/>
        <w:autoSpaceDE w:val="0"/>
        <w:autoSpaceDN w:val="0"/>
        <w:adjustRightInd w:val="0"/>
        <w:spacing w:after="120"/>
        <w:textAlignment w:val="baseline"/>
      </w:pPr>
      <w:r>
        <w:t xml:space="preserve">Dim Infosphere </w:t>
      </w:r>
      <w:proofErr w:type="spellStart"/>
      <w:r w:rsidR="00AC5073">
        <w:t>FAT</w:t>
      </w:r>
      <w:r>
        <w:t>client</w:t>
      </w:r>
      <w:proofErr w:type="spellEnd"/>
      <w:r>
        <w:t xml:space="preserve"> installation on UCRA is out of scope for this HLD</w:t>
      </w:r>
      <w:r w:rsidR="00AC5073">
        <w:t xml:space="preserve"> and must be considered as part of the UCRA design</w:t>
      </w:r>
    </w:p>
    <w:p w14:paraId="10EA977F" w14:textId="1EECACBD" w:rsidR="00EA1D73" w:rsidRPr="00304F83" w:rsidRDefault="00EA1D73" w:rsidP="001B3ED3">
      <w:pPr>
        <w:pStyle w:val="ListParagraph"/>
        <w:numPr>
          <w:ilvl w:val="0"/>
          <w:numId w:val="74"/>
        </w:numPr>
      </w:pPr>
      <w:r w:rsidRPr="00EA1D73">
        <w:rPr>
          <w:rFonts w:eastAsia="Arial" w:cs="Arial"/>
          <w:color w:val="000000" w:themeColor="text1"/>
          <w:szCs w:val="22"/>
        </w:rPr>
        <w:t>All components that belong to the UWV Office Infrastructure such as workstations, web browsers are out of scope</w:t>
      </w:r>
    </w:p>
    <w:p w14:paraId="5761ADED" w14:textId="27AE4FB3" w:rsidR="00304F83" w:rsidRPr="005139AF" w:rsidRDefault="00304F83" w:rsidP="001B3ED3">
      <w:pPr>
        <w:pStyle w:val="ListParagraph"/>
        <w:numPr>
          <w:ilvl w:val="0"/>
          <w:numId w:val="74"/>
        </w:numPr>
      </w:pPr>
      <w:r>
        <w:rPr>
          <w:rFonts w:eastAsia="Arial" w:cs="Arial"/>
          <w:vanish/>
          <w:color w:val="000000" w:themeColor="text1"/>
          <w:szCs w:val="22"/>
        </w:rPr>
        <w:t xml:space="preserve">How </w:t>
      </w:r>
      <w:proofErr w:type="spellStart"/>
      <w:r w:rsidR="00AF4BE3">
        <w:rPr>
          <w:rFonts w:eastAsia="Arial" w:cs="Arial"/>
          <w:color w:val="000000" w:themeColor="text1"/>
          <w:szCs w:val="22"/>
        </w:rPr>
        <w:t>InfoSphere</w:t>
      </w:r>
      <w:proofErr w:type="spellEnd"/>
      <w:r w:rsidR="00AF4BE3">
        <w:rPr>
          <w:rFonts w:eastAsia="Arial" w:cs="Arial"/>
          <w:color w:val="000000" w:themeColor="text1"/>
          <w:szCs w:val="22"/>
        </w:rPr>
        <w:t xml:space="preserve"> licensing</w:t>
      </w:r>
      <w:r w:rsidR="00C51168">
        <w:rPr>
          <w:rFonts w:eastAsia="Arial" w:cs="Arial"/>
          <w:color w:val="000000" w:themeColor="text1"/>
          <w:szCs w:val="22"/>
        </w:rPr>
        <w:t xml:space="preserve"> method</w:t>
      </w:r>
    </w:p>
    <w:p w14:paraId="52FDD2BC" w14:textId="77777777" w:rsidR="00A6006F" w:rsidRPr="00D258EF" w:rsidRDefault="00A6006F" w:rsidP="00A20B23">
      <w:pPr>
        <w:pStyle w:val="BodyText"/>
      </w:pPr>
    </w:p>
    <w:p w14:paraId="346FCB64" w14:textId="3EFF4870" w:rsidR="00D7423E" w:rsidRPr="00D7423E" w:rsidRDefault="00275C92" w:rsidP="0073209C">
      <w:pPr>
        <w:pStyle w:val="Heading1"/>
        <w:rPr>
          <w:lang w:val="fr-FR"/>
        </w:rPr>
      </w:pPr>
      <w:bookmarkStart w:id="6" w:name="_Toc113613277"/>
      <w:r>
        <w:rPr>
          <w:lang w:val="fr-FR"/>
        </w:rPr>
        <w:lastRenderedPageBreak/>
        <w:t>Architectur</w:t>
      </w:r>
      <w:r w:rsidR="00F02C43">
        <w:rPr>
          <w:lang w:val="fr-FR"/>
        </w:rPr>
        <w:t>e</w:t>
      </w:r>
      <w:bookmarkEnd w:id="6"/>
    </w:p>
    <w:p w14:paraId="3FDA9CCF" w14:textId="618FDF34" w:rsidR="00D43C04" w:rsidRDefault="00F14708" w:rsidP="00CB7060">
      <w:pPr>
        <w:pStyle w:val="Heading2"/>
      </w:pPr>
      <w:bookmarkStart w:id="7" w:name="_Toc113613278"/>
      <w:r>
        <w:t>Conceptual</w:t>
      </w:r>
      <w:bookmarkEnd w:id="7"/>
    </w:p>
    <w:p w14:paraId="38D8B543" w14:textId="2E3234B7" w:rsidR="002C3248" w:rsidRDefault="00351CEA" w:rsidP="00275C92">
      <w:pPr>
        <w:pStyle w:val="BodyText"/>
      </w:pPr>
      <w:r w:rsidRPr="00351CEA">
        <w:t xml:space="preserve">UWV selected IBM </w:t>
      </w:r>
      <w:proofErr w:type="spellStart"/>
      <w:r w:rsidR="00BE6424">
        <w:t>InfoSphere</w:t>
      </w:r>
      <w:proofErr w:type="spellEnd"/>
      <w:r w:rsidRPr="00351CEA">
        <w:t xml:space="preserve"> Information Server as the new target solution for ETL.</w:t>
      </w:r>
      <w:r>
        <w:t xml:space="preserve"> </w:t>
      </w:r>
    </w:p>
    <w:p w14:paraId="123EE889" w14:textId="571D187C" w:rsidR="00351CEA" w:rsidRDefault="00743DFA" w:rsidP="00275C92">
      <w:pPr>
        <w:pStyle w:val="BodyText"/>
      </w:pPr>
      <w:r w:rsidRPr="00743DFA">
        <w:t xml:space="preserve">IBM® </w:t>
      </w:r>
      <w:proofErr w:type="spellStart"/>
      <w:r w:rsidR="00BE6424">
        <w:t>InfoSphere</w:t>
      </w:r>
      <w:proofErr w:type="spellEnd"/>
      <w:r w:rsidRPr="00743DFA">
        <w:t>® Information Server provides a unified architecture that works with all types of information integration. Common services, unified parallel processing, and unified metadata are at the core of the server architecture.</w:t>
      </w:r>
      <w:r>
        <w:t xml:space="preserve"> </w:t>
      </w:r>
    </w:p>
    <w:p w14:paraId="7594636B" w14:textId="6BB0DF47" w:rsidR="002270E6" w:rsidRDefault="002270E6" w:rsidP="002270E6">
      <w:pPr>
        <w:pStyle w:val="BodyText"/>
      </w:pPr>
      <w:r>
        <w:t xml:space="preserve">The architecture is service-oriented, enabling </w:t>
      </w:r>
      <w:r w:rsidRPr="002270E6">
        <w:t xml:space="preserve">IBM® </w:t>
      </w:r>
      <w:proofErr w:type="spellStart"/>
      <w:r w:rsidR="00BE6424">
        <w:t>InfoSphere</w:t>
      </w:r>
      <w:proofErr w:type="spellEnd"/>
      <w:r w:rsidRPr="002270E6">
        <w:t xml:space="preserve">® Information </w:t>
      </w:r>
      <w:r>
        <w:t xml:space="preserve">Server to work within evolving enterprise service-oriented architectures. A service-oriented architecture also connects the individual suite product modules of </w:t>
      </w:r>
      <w:r w:rsidRPr="002270E6">
        <w:t xml:space="preserve">IBM® </w:t>
      </w:r>
      <w:proofErr w:type="spellStart"/>
      <w:r w:rsidR="00BE6424">
        <w:t>InfoSphere</w:t>
      </w:r>
      <w:proofErr w:type="spellEnd"/>
      <w:r w:rsidRPr="002270E6">
        <w:t xml:space="preserve">® Information </w:t>
      </w:r>
      <w:r>
        <w:t xml:space="preserve">Server.  </w:t>
      </w:r>
    </w:p>
    <w:p w14:paraId="649040D8" w14:textId="50D350A9" w:rsidR="008D4540" w:rsidRDefault="002270E6" w:rsidP="00275C92">
      <w:pPr>
        <w:pStyle w:val="BodyText"/>
      </w:pPr>
      <w:r>
        <w:t>By eliminating duplication of functions, the architecture efficiently uses hardware resources and reduces the amount of development and administrative effort that are required to deploy an integration solution.</w:t>
      </w:r>
    </w:p>
    <w:p w14:paraId="55CA3165" w14:textId="77E937E4" w:rsidR="00E63EC3" w:rsidRDefault="00E63EC3" w:rsidP="00275C92">
      <w:pPr>
        <w:pStyle w:val="BodyText"/>
      </w:pPr>
      <w:r>
        <w:t xml:space="preserve">The main </w:t>
      </w:r>
      <w:r w:rsidR="00301838">
        <w:t>concepts are:</w:t>
      </w:r>
    </w:p>
    <w:p w14:paraId="3A480FEC" w14:textId="1DD3A7A8" w:rsidR="0055502C" w:rsidRPr="0055502C" w:rsidRDefault="0055502C" w:rsidP="001B3ED3">
      <w:pPr>
        <w:pStyle w:val="ListParagraph"/>
        <w:numPr>
          <w:ilvl w:val="0"/>
          <w:numId w:val="72"/>
        </w:numPr>
      </w:pPr>
      <w:r w:rsidRPr="0055502C">
        <w:t>Unified parallel processing engin</w:t>
      </w:r>
      <w:r w:rsidR="00C3683B">
        <w:t xml:space="preserve">e </w:t>
      </w:r>
    </w:p>
    <w:p w14:paraId="5CD59403" w14:textId="75197408" w:rsidR="0078423F" w:rsidRPr="0078423F" w:rsidRDefault="0078423F" w:rsidP="001B3ED3">
      <w:pPr>
        <w:pStyle w:val="ListParagraph"/>
        <w:numPr>
          <w:ilvl w:val="0"/>
          <w:numId w:val="72"/>
        </w:numPr>
      </w:pPr>
      <w:r w:rsidRPr="0078423F">
        <w:t>Common connectivity</w:t>
      </w:r>
      <w:r w:rsidR="00DF362F">
        <w:t xml:space="preserve"> (structured/unstructured data sources)</w:t>
      </w:r>
    </w:p>
    <w:p w14:paraId="1D94874B" w14:textId="13DFFE19" w:rsidR="00A70E45" w:rsidRPr="00A70E45" w:rsidRDefault="00A70E45" w:rsidP="001B3ED3">
      <w:pPr>
        <w:pStyle w:val="ListParagraph"/>
        <w:numPr>
          <w:ilvl w:val="0"/>
          <w:numId w:val="72"/>
        </w:numPr>
      </w:pPr>
      <w:r w:rsidRPr="00A70E45">
        <w:t>Unified metadata</w:t>
      </w:r>
      <w:r>
        <w:t xml:space="preserve"> </w:t>
      </w:r>
      <w:r w:rsidR="00834245">
        <w:t>(</w:t>
      </w:r>
      <w:r w:rsidR="00834245" w:rsidRPr="00834245">
        <w:t>enables shared understanding between business and technical domains</w:t>
      </w:r>
      <w:r w:rsidR="00834245">
        <w:t xml:space="preserve">) </w:t>
      </w:r>
    </w:p>
    <w:p w14:paraId="0E05DA0F" w14:textId="385C8E8D" w:rsidR="008B4C15" w:rsidRPr="008B4C15" w:rsidRDefault="008B4C15" w:rsidP="001B3ED3">
      <w:pPr>
        <w:pStyle w:val="ListParagraph"/>
        <w:numPr>
          <w:ilvl w:val="0"/>
          <w:numId w:val="72"/>
        </w:numPr>
      </w:pPr>
      <w:r w:rsidRPr="008B4C15">
        <w:t>Common services</w:t>
      </w:r>
      <w:r w:rsidR="00A177C8">
        <w:t xml:space="preserve"> (</w:t>
      </w:r>
      <w:r w:rsidR="00A177C8" w:rsidRPr="00A177C8">
        <w:t>set of shared services that centralize core tasks across the platform</w:t>
      </w:r>
      <w:r w:rsidR="00A177C8">
        <w:t xml:space="preserve">) </w:t>
      </w:r>
    </w:p>
    <w:p w14:paraId="4912165F" w14:textId="35C22F08" w:rsidR="00301838" w:rsidRDefault="00EF7CDC" w:rsidP="001B3ED3">
      <w:pPr>
        <w:pStyle w:val="ListParagraph"/>
        <w:numPr>
          <w:ilvl w:val="0"/>
          <w:numId w:val="72"/>
        </w:numPr>
      </w:pPr>
      <w:r w:rsidRPr="00EF7CDC">
        <w:t>Unified user interface</w:t>
      </w:r>
      <w:r w:rsidR="009511ED">
        <w:t xml:space="preserve"> (</w:t>
      </w:r>
      <w:r w:rsidR="009511ED" w:rsidRPr="009511ED">
        <w:t>common graphical interface and tool framework</w:t>
      </w:r>
      <w:r w:rsidR="009511ED">
        <w:t xml:space="preserve">) </w:t>
      </w:r>
    </w:p>
    <w:p w14:paraId="379EA416" w14:textId="77777777" w:rsidR="00196AC3" w:rsidRDefault="00196AC3" w:rsidP="00196AC3"/>
    <w:p w14:paraId="5005EE81" w14:textId="20314585" w:rsidR="00196AC3" w:rsidRDefault="00196AC3" w:rsidP="00196AC3">
      <w:r w:rsidRPr="005139AF">
        <w:rPr>
          <w:noProof/>
          <w:lang w:val="nl-NL" w:eastAsia="nl-NL" w:bidi="ar-SA"/>
        </w:rPr>
        <w:drawing>
          <wp:inline distT="0" distB="0" distL="0" distR="0" wp14:anchorId="1D44D569" wp14:editId="5713DB36">
            <wp:extent cx="4022930" cy="4651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4303" cy="4653101"/>
                    </a:xfrm>
                    <a:prstGeom prst="rect">
                      <a:avLst/>
                    </a:prstGeom>
                  </pic:spPr>
                </pic:pic>
              </a:graphicData>
            </a:graphic>
          </wp:inline>
        </w:drawing>
      </w:r>
    </w:p>
    <w:p w14:paraId="1CE93773" w14:textId="22C360C5" w:rsidR="00D7423E" w:rsidRPr="00D7423E" w:rsidRDefault="008E63BB" w:rsidP="00CB7060">
      <w:pPr>
        <w:pStyle w:val="Heading2"/>
      </w:pPr>
      <w:bookmarkStart w:id="8" w:name="_Toc113613279"/>
      <w:r>
        <w:lastRenderedPageBreak/>
        <w:t>Context</w:t>
      </w:r>
      <w:r w:rsidR="00275C92">
        <w:t xml:space="preserve"> </w:t>
      </w:r>
      <w:r w:rsidR="00F770FF">
        <w:t>d</w:t>
      </w:r>
      <w:r w:rsidR="00BB03F9">
        <w:t>iagram</w:t>
      </w:r>
      <w:bookmarkEnd w:id="8"/>
    </w:p>
    <w:p w14:paraId="79FACE5C" w14:textId="77777777" w:rsidR="00964E21" w:rsidRPr="00964E21" w:rsidRDefault="00964E21" w:rsidP="00964E21">
      <w:pPr>
        <w:pStyle w:val="BodyText"/>
      </w:pPr>
    </w:p>
    <w:p w14:paraId="4F833FB1" w14:textId="5045129C" w:rsidR="00872D77" w:rsidRDefault="00153179" w:rsidP="00EE48D8">
      <w:pPr>
        <w:pStyle w:val="BodyText"/>
      </w:pPr>
      <w:r>
        <w:t xml:space="preserve"> </w:t>
      </w:r>
      <w:r w:rsidR="000731D6" w:rsidRPr="000731D6">
        <w:rPr>
          <w:noProof/>
        </w:rPr>
        <w:drawing>
          <wp:inline distT="0" distB="0" distL="0" distR="0" wp14:anchorId="04E7D719" wp14:editId="3F7F3BCC">
            <wp:extent cx="6467232" cy="49059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6044" cy="4912639"/>
                    </a:xfrm>
                    <a:prstGeom prst="rect">
                      <a:avLst/>
                    </a:prstGeom>
                  </pic:spPr>
                </pic:pic>
              </a:graphicData>
            </a:graphic>
          </wp:inline>
        </w:drawing>
      </w:r>
    </w:p>
    <w:p w14:paraId="324EEA36" w14:textId="77777777" w:rsidR="000027DB" w:rsidRDefault="000027DB" w:rsidP="00EE48D8">
      <w:pPr>
        <w:pStyle w:val="BodyText"/>
      </w:pPr>
    </w:p>
    <w:p w14:paraId="7AE4A2BE" w14:textId="77777777" w:rsidR="00964E21" w:rsidRDefault="00964E21" w:rsidP="000027DB">
      <w:pPr>
        <w:pStyle w:val="BodyText"/>
        <w:rPr>
          <w:noProof/>
        </w:rPr>
      </w:pPr>
    </w:p>
    <w:p w14:paraId="49985A0A" w14:textId="77777777" w:rsidR="00964E21" w:rsidRDefault="00964E21" w:rsidP="000027DB">
      <w:pPr>
        <w:pStyle w:val="BodyText"/>
        <w:rPr>
          <w:noProof/>
        </w:rPr>
      </w:pPr>
    </w:p>
    <w:p w14:paraId="61F904B3" w14:textId="7CA72F52" w:rsidR="000027DB" w:rsidRDefault="000027DB" w:rsidP="000027DB">
      <w:pPr>
        <w:pStyle w:val="BodyText"/>
        <w:rPr>
          <w:noProof/>
        </w:rPr>
      </w:pPr>
      <w:r>
        <w:rPr>
          <w:noProof/>
        </w:rPr>
        <w:t>The above diagram shows the Context Diagram and the external entities for the DIM-Infosphere application. Due to the complexicity of the application the application is split in different components. The different components are represented by the small green circles and wil be described in the next chapters in more detail.</w:t>
      </w:r>
    </w:p>
    <w:p w14:paraId="2A674E0B" w14:textId="77777777" w:rsidR="009B2FBA" w:rsidRDefault="009B2FBA" w:rsidP="000027DB">
      <w:pPr>
        <w:pStyle w:val="BodyText"/>
        <w:rPr>
          <w:noProof/>
        </w:rPr>
      </w:pPr>
    </w:p>
    <w:p w14:paraId="572B6DDB" w14:textId="38223DE1" w:rsidR="009B2FBA" w:rsidRDefault="009B2FBA">
      <w:pPr>
        <w:spacing w:after="160" w:line="259" w:lineRule="auto"/>
        <w:rPr>
          <w:noProof/>
        </w:rPr>
      </w:pPr>
      <w:r>
        <w:rPr>
          <w:noProof/>
        </w:rPr>
        <w:br w:type="page"/>
      </w:r>
    </w:p>
    <w:p w14:paraId="61E50439" w14:textId="0E92F44A" w:rsidR="009B2FBA" w:rsidRDefault="009B2FBA" w:rsidP="00FE5AE2">
      <w:pPr>
        <w:pStyle w:val="Heading3"/>
        <w:ind w:left="851" w:hanging="851"/>
        <w:rPr>
          <w:noProof/>
        </w:rPr>
      </w:pPr>
      <w:r>
        <w:lastRenderedPageBreak/>
        <w:t xml:space="preserve">DIM </w:t>
      </w:r>
      <w:r w:rsidR="007724F3">
        <w:t>Serv</w:t>
      </w:r>
      <w:r w:rsidR="00867671">
        <w:t>ice</w:t>
      </w:r>
    </w:p>
    <w:p w14:paraId="3961A389" w14:textId="67AE870B" w:rsidR="00860113" w:rsidRDefault="00034ED2" w:rsidP="009B2FBA">
      <w:pPr>
        <w:pStyle w:val="BodyText"/>
      </w:pPr>
      <w:r w:rsidRPr="00034ED2">
        <w:rPr>
          <w:noProof/>
        </w:rPr>
        <w:drawing>
          <wp:inline distT="0" distB="0" distL="0" distR="0" wp14:anchorId="2D7FA237" wp14:editId="56567BDF">
            <wp:extent cx="5027946" cy="373948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106" cy="3745555"/>
                    </a:xfrm>
                    <a:prstGeom prst="rect">
                      <a:avLst/>
                    </a:prstGeom>
                  </pic:spPr>
                </pic:pic>
              </a:graphicData>
            </a:graphic>
          </wp:inline>
        </w:drawing>
      </w:r>
    </w:p>
    <w:p w14:paraId="48D57040" w14:textId="5F262331" w:rsidR="00BA6E78" w:rsidRDefault="000D7D8B" w:rsidP="000D7D8B">
      <w:pPr>
        <w:pStyle w:val="Heading4"/>
      </w:pPr>
      <w:r>
        <w:t>External entities</w:t>
      </w:r>
    </w:p>
    <w:p w14:paraId="2290784F" w14:textId="77DF95B3" w:rsidR="00D30BAE" w:rsidRPr="00000272" w:rsidRDefault="006071CB" w:rsidP="00D30BAE">
      <w:pPr>
        <w:pStyle w:val="Heading5"/>
      </w:pPr>
      <w:r>
        <w:t xml:space="preserve">UWV </w:t>
      </w:r>
      <w:r w:rsidR="00D30BAE">
        <w:t>User</w:t>
      </w:r>
      <w:r w:rsidR="004142CD">
        <w:t>s</w:t>
      </w:r>
    </w:p>
    <w:tbl>
      <w:tblPr>
        <w:tblW w:w="5344" w:type="pct"/>
        <w:tblLook w:val="0000" w:firstRow="0" w:lastRow="0" w:firstColumn="0" w:lastColumn="0" w:noHBand="0" w:noVBand="0"/>
      </w:tblPr>
      <w:tblGrid>
        <w:gridCol w:w="3104"/>
        <w:gridCol w:w="6511"/>
      </w:tblGrid>
      <w:tr w:rsidR="00BE2443" w:rsidRPr="008044BD" w14:paraId="4BE6FE04"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B643FC6" w14:textId="77777777" w:rsidR="00BE2443" w:rsidRPr="00B81AA8" w:rsidRDefault="00BE2443" w:rsidP="00BE2443">
            <w:pPr>
              <w:pStyle w:val="TableText0"/>
              <w:keepNext/>
              <w:keepLines/>
              <w:rPr>
                <w:rFonts w:ascii="Arial" w:hAnsi="Arial" w:cs="Arial"/>
                <w:sz w:val="24"/>
              </w:rPr>
            </w:pPr>
            <w:bookmarkStart w:id="9" w:name="_Hlk113437591"/>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FEF56EF" w14:textId="44D3331D" w:rsidR="00BE2443" w:rsidRPr="00B535B8" w:rsidRDefault="00C32BE9" w:rsidP="00BE2443">
            <w:pPr>
              <w:pStyle w:val="TableText0"/>
              <w:keepNext/>
              <w:keepLines/>
              <w:rPr>
                <w:rFonts w:ascii="Arial" w:hAnsi="Arial" w:cs="Arial"/>
                <w:highlight w:val="yellow"/>
                <w:lang w:val="en-US"/>
              </w:rPr>
            </w:pPr>
            <w:r w:rsidRPr="008E6ACC">
              <w:rPr>
                <w:rFonts w:ascii="Arial" w:hAnsi="Arial" w:cs="Arial"/>
                <w:lang w:val="en-US"/>
              </w:rPr>
              <w:t>Developers and Data Engineers as part of UWV Users community</w:t>
            </w:r>
            <w:r w:rsidR="00BE2443" w:rsidRPr="008E6ACC">
              <w:rPr>
                <w:rFonts w:ascii="Arial" w:hAnsi="Arial" w:cs="Arial"/>
                <w:lang w:val="en-US"/>
              </w:rPr>
              <w:t xml:space="preserve"> </w:t>
            </w:r>
          </w:p>
        </w:tc>
      </w:tr>
      <w:tr w:rsidR="00BE2443" w:rsidRPr="00712180" w14:paraId="1F87E0DC"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7ABCE92" w14:textId="77777777" w:rsidR="00BE2443" w:rsidRPr="00B81AA8" w:rsidRDefault="00BE2443" w:rsidP="00BE244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5209F31" w14:textId="09005140" w:rsidR="00BE2443" w:rsidRPr="00457E24" w:rsidRDefault="00C32BE9" w:rsidP="00BE2443">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w:t>
            </w:r>
            <w:r w:rsidR="00CB6113">
              <w:rPr>
                <w:rFonts w:ascii="Arial" w:hAnsi="Arial" w:cs="Arial"/>
                <w:lang w:val="en-US"/>
              </w:rPr>
              <w:t>HTTPS</w:t>
            </w:r>
            <w:r>
              <w:rPr>
                <w:rFonts w:ascii="Arial" w:hAnsi="Arial" w:cs="Arial"/>
                <w:lang w:val="en-US"/>
              </w:rPr>
              <w:t>, port 9443</w:t>
            </w:r>
          </w:p>
        </w:tc>
      </w:tr>
      <w:tr w:rsidR="00BE2443" w:rsidRPr="00712180" w14:paraId="176E6D47"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3ACA2B65" w14:textId="77777777" w:rsidR="00BE2443" w:rsidRDefault="00BE2443" w:rsidP="00BE244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8EF8280" w14:textId="16BDBBF6" w:rsidR="00BE2443" w:rsidRPr="00BE5BBD" w:rsidRDefault="00134114" w:rsidP="00BE2443">
            <w:pPr>
              <w:pStyle w:val="TableText0"/>
              <w:keepNext/>
              <w:keepLines/>
              <w:rPr>
                <w:rFonts w:ascii="Arial" w:hAnsi="Arial" w:cs="Arial"/>
                <w:lang w:val="en-US"/>
              </w:rPr>
            </w:pPr>
            <w:r>
              <w:rPr>
                <w:rFonts w:ascii="Arial" w:hAnsi="Arial" w:cs="Arial"/>
                <w:lang w:val="en-US"/>
              </w:rPr>
              <w:t>Internal</w:t>
            </w:r>
          </w:p>
        </w:tc>
      </w:tr>
      <w:tr w:rsidR="00BE2443" w:rsidRPr="006D2395" w14:paraId="12AD037D"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0262EB2D" w14:textId="77777777" w:rsidR="00BE2443" w:rsidRDefault="00BE2443" w:rsidP="00BE244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7E4E189" w14:textId="77777777" w:rsidR="00BE2443" w:rsidRPr="003F1343" w:rsidRDefault="00BE2443" w:rsidP="00BE2443">
            <w:pPr>
              <w:pStyle w:val="TableText0"/>
              <w:keepNext/>
              <w:keepLines/>
              <w:rPr>
                <w:rFonts w:ascii="Arial" w:hAnsi="Arial" w:cs="Arial"/>
                <w:lang w:val="en-US"/>
              </w:rPr>
            </w:pPr>
            <w:r w:rsidRPr="003F1343">
              <w:rPr>
                <w:rFonts w:ascii="Arial" w:hAnsi="Arial" w:cs="Arial"/>
                <w:lang w:val="en-US"/>
              </w:rPr>
              <w:t>Inbound</w:t>
            </w:r>
          </w:p>
        </w:tc>
      </w:tr>
      <w:tr w:rsidR="00BE2443" w:rsidRPr="00A540D4" w14:paraId="129447AF"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6B9E2A" w14:textId="77777777" w:rsidR="00BE2443" w:rsidRDefault="00BE2443" w:rsidP="00BE244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59F7D3C" w14:textId="5847269E" w:rsidR="00BE2443" w:rsidRPr="000779C6" w:rsidRDefault="00134114" w:rsidP="00BE2443">
            <w:pPr>
              <w:pStyle w:val="TableText0"/>
              <w:keepNext/>
              <w:keepLines/>
              <w:rPr>
                <w:rFonts w:ascii="Arial" w:hAnsi="Arial" w:cs="Arial"/>
                <w:lang w:val="en-US"/>
              </w:rPr>
            </w:pPr>
            <w:r>
              <w:rPr>
                <w:rFonts w:ascii="Arial" w:hAnsi="Arial" w:cs="Arial"/>
                <w:lang w:val="en-US"/>
              </w:rPr>
              <w:t>No via UCRA</w:t>
            </w:r>
          </w:p>
        </w:tc>
      </w:tr>
      <w:tr w:rsidR="00BE2443" w:rsidRPr="00B931BB" w14:paraId="576A111C"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5D8EB2BB" w14:textId="77777777" w:rsidR="00BE2443" w:rsidRDefault="00BE2443" w:rsidP="00BE244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66B8594" w14:textId="77777777" w:rsidR="00BE2443" w:rsidRPr="000E6DB9" w:rsidRDefault="00BE2443" w:rsidP="00BE244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25F049D8" w14:textId="77777777" w:rsidR="00BE2443" w:rsidRDefault="00BE2443" w:rsidP="00BE244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18687004"/>
                <w:placeholder>
                  <w:docPart w:val="3E7D5BEAF848449ABF909DDD4D62793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E4DBD76" w14:textId="77777777" w:rsidR="00BE2443" w:rsidRPr="000E6DB9" w:rsidRDefault="00BE2443" w:rsidP="00BE244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2911400"/>
                <w:placeholder>
                  <w:docPart w:val="67C98A9B714B43CF8189768C41436F4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BE2443" w:rsidRPr="005220F1" w14:paraId="5B9853EE"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B1F56AF"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C4D468D" w14:textId="402DAC28" w:rsidR="00BE2443" w:rsidRPr="00C1326F" w:rsidRDefault="00BE2443" w:rsidP="00BE2443">
            <w:pPr>
              <w:pStyle w:val="TableText0"/>
              <w:keepNext/>
              <w:keepLines/>
              <w:rPr>
                <w:rFonts w:ascii="Arial" w:hAnsi="Arial" w:cs="Arial"/>
                <w:lang w:val="en-US"/>
              </w:rPr>
            </w:pPr>
            <w:r>
              <w:rPr>
                <w:rFonts w:ascii="Arial" w:hAnsi="Arial" w:cs="Arial"/>
                <w:lang w:val="en-US"/>
              </w:rPr>
              <w:t>Not specified</w:t>
            </w:r>
          </w:p>
        </w:tc>
      </w:tr>
      <w:tr w:rsidR="00BE2443" w:rsidRPr="00B81AA8" w14:paraId="685B6FCE"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DD8C0F3"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F6F3544" w14:textId="77777777" w:rsidR="00BE2443" w:rsidRPr="00B81AA8" w:rsidRDefault="00BE2443" w:rsidP="00BE2443">
            <w:pPr>
              <w:pStyle w:val="TableText0"/>
              <w:keepNext/>
              <w:keepLines/>
              <w:rPr>
                <w:rFonts w:ascii="Arial" w:hAnsi="Arial" w:cs="Arial"/>
              </w:rPr>
            </w:pPr>
            <w:r>
              <w:rPr>
                <w:rFonts w:ascii="Arial" w:hAnsi="Arial" w:cs="Arial"/>
                <w:lang w:val="en-US"/>
              </w:rPr>
              <w:t>Not specified</w:t>
            </w:r>
          </w:p>
        </w:tc>
      </w:tr>
      <w:tr w:rsidR="00BE2443" w:rsidRPr="00B81AA8" w14:paraId="25195959"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DD26A7"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208EF6" w14:textId="77777777" w:rsidR="00BE2443" w:rsidRPr="00B81AA8" w:rsidRDefault="00BE2443" w:rsidP="00BE2443">
            <w:pPr>
              <w:pStyle w:val="TableText0"/>
              <w:keepNext/>
              <w:keepLines/>
              <w:rPr>
                <w:rFonts w:ascii="Arial" w:hAnsi="Arial" w:cs="Arial"/>
              </w:rPr>
            </w:pPr>
            <w:r>
              <w:rPr>
                <w:rFonts w:ascii="Arial" w:hAnsi="Arial" w:cs="Arial"/>
                <w:lang w:val="en-US"/>
              </w:rPr>
              <w:t xml:space="preserve">Daily </w:t>
            </w:r>
          </w:p>
        </w:tc>
      </w:tr>
      <w:tr w:rsidR="00BE2443" w:rsidRPr="00B81AA8" w14:paraId="08F6E67D"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566F9" w14:textId="77777777" w:rsidR="00BE2443" w:rsidRPr="00B81AA8" w:rsidRDefault="00BE2443" w:rsidP="00BE244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0CC4EC7" w14:textId="77777777" w:rsidR="00BE2443" w:rsidRPr="00B81AA8" w:rsidRDefault="00BE2443" w:rsidP="00BE2443">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bookmarkEnd w:id="9"/>
    </w:tbl>
    <w:p w14:paraId="723E53D8" w14:textId="77777777" w:rsidR="00D30BAE" w:rsidRPr="00D30BAE" w:rsidRDefault="00D30BAE" w:rsidP="00D30BAE">
      <w:pPr>
        <w:pStyle w:val="BodyText"/>
      </w:pPr>
    </w:p>
    <w:p w14:paraId="4BB0DE2B" w14:textId="77777777" w:rsidR="009F563F" w:rsidRPr="00000272" w:rsidRDefault="009F563F" w:rsidP="00457E24">
      <w:pPr>
        <w:pStyle w:val="Heading5"/>
      </w:pPr>
      <w:r>
        <w:lastRenderedPageBreak/>
        <w:t>UWV FB / UWV TAB</w:t>
      </w:r>
    </w:p>
    <w:tbl>
      <w:tblPr>
        <w:tblW w:w="5344" w:type="pct"/>
        <w:tblLook w:val="0000" w:firstRow="0" w:lastRow="0" w:firstColumn="0" w:lastColumn="0" w:noHBand="0" w:noVBand="0"/>
      </w:tblPr>
      <w:tblGrid>
        <w:gridCol w:w="3104"/>
        <w:gridCol w:w="6511"/>
      </w:tblGrid>
      <w:tr w:rsidR="009F563F" w:rsidRPr="008044BD" w14:paraId="5492B28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B47F2CF"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23ACB35" w14:textId="77777777" w:rsidR="009F563F" w:rsidRPr="00B535B8" w:rsidRDefault="009F563F" w:rsidP="005F1923">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9F563F" w:rsidRPr="00712180" w14:paraId="5C1A050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1AD8C6A2" w14:textId="77777777" w:rsidR="009F563F" w:rsidRPr="00B81AA8" w:rsidRDefault="009F563F"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6B86C28" w14:textId="3DD57D07" w:rsidR="009F563F" w:rsidRPr="00457E24" w:rsidRDefault="009F563F" w:rsidP="005F1923">
            <w:pPr>
              <w:pStyle w:val="TableText0"/>
              <w:keepNext/>
              <w:keepLines/>
              <w:rPr>
                <w:rFonts w:ascii="Arial" w:hAnsi="Arial" w:cs="Arial"/>
                <w:lang w:val="en-US"/>
              </w:rPr>
            </w:pPr>
            <w:r w:rsidRPr="00BE5BBD">
              <w:rPr>
                <w:rFonts w:ascii="Arial" w:hAnsi="Arial" w:cs="Arial"/>
                <w:lang w:val="en-US"/>
              </w:rPr>
              <w:t>SSH</w:t>
            </w:r>
            <w:r w:rsidR="00457E24">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w:t>
            </w:r>
            <w:r w:rsidR="007A209B">
              <w:rPr>
                <w:rFonts w:ascii="Arial" w:hAnsi="Arial" w:cs="Arial"/>
                <w:lang w:val="en-US"/>
              </w:rPr>
              <w:t>HTTPS</w:t>
            </w:r>
            <w:r>
              <w:rPr>
                <w:rFonts w:ascii="Arial" w:hAnsi="Arial" w:cs="Arial"/>
                <w:lang w:val="en-US"/>
              </w:rPr>
              <w:t>, port 9443</w:t>
            </w:r>
          </w:p>
        </w:tc>
      </w:tr>
      <w:tr w:rsidR="009F563F" w:rsidRPr="00712180" w14:paraId="2464B29D"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D3F0CB1" w14:textId="77777777" w:rsidR="009F563F" w:rsidRDefault="009F563F"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CA9FE4" w14:textId="5B56D2E9" w:rsidR="009F563F" w:rsidRPr="00BE5BBD" w:rsidRDefault="009F563F" w:rsidP="005F1923">
            <w:pPr>
              <w:pStyle w:val="TableText0"/>
              <w:keepNext/>
              <w:keepLines/>
              <w:rPr>
                <w:rFonts w:ascii="Arial" w:hAnsi="Arial" w:cs="Arial"/>
                <w:lang w:val="en-US"/>
              </w:rPr>
            </w:pPr>
            <w:r>
              <w:rPr>
                <w:rFonts w:ascii="Arial" w:hAnsi="Arial" w:cs="Arial"/>
                <w:lang w:val="en-US"/>
              </w:rPr>
              <w:t>Internal</w:t>
            </w:r>
          </w:p>
        </w:tc>
      </w:tr>
      <w:tr w:rsidR="009F563F" w:rsidRPr="006D2395" w14:paraId="6F44B79D"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6250122" w14:textId="77777777" w:rsidR="009F563F" w:rsidRDefault="009F563F"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F4FB0F7" w14:textId="6C287702" w:rsidR="009F563F" w:rsidRPr="003F1343" w:rsidRDefault="009F563F" w:rsidP="005F1923">
            <w:pPr>
              <w:pStyle w:val="TableText0"/>
              <w:keepNext/>
              <w:keepLines/>
              <w:rPr>
                <w:rFonts w:ascii="Arial" w:hAnsi="Arial" w:cs="Arial"/>
                <w:lang w:val="en-US"/>
              </w:rPr>
            </w:pPr>
            <w:r w:rsidRPr="003F1343">
              <w:rPr>
                <w:rFonts w:ascii="Arial" w:hAnsi="Arial" w:cs="Arial"/>
                <w:lang w:val="en-US"/>
              </w:rPr>
              <w:t>Inbound</w:t>
            </w:r>
          </w:p>
        </w:tc>
      </w:tr>
      <w:tr w:rsidR="009F563F" w:rsidRPr="00A540D4" w14:paraId="29A5CBA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A44F19B" w14:textId="77777777" w:rsidR="009F563F" w:rsidRDefault="009F563F"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42063E9" w14:textId="20BC6161" w:rsidR="009F563F" w:rsidRPr="000779C6" w:rsidRDefault="009F563F" w:rsidP="005F1923">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9F563F" w:rsidRPr="00B931BB" w14:paraId="14EC510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350C9" w14:textId="77777777" w:rsidR="009F563F" w:rsidRDefault="009F563F"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BF1DEA" w14:textId="77777777" w:rsidR="009F563F" w:rsidRPr="000E6DB9" w:rsidRDefault="009F563F"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7EEB6D40" w14:textId="77777777" w:rsidR="009F563F" w:rsidRDefault="009F563F"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7936958"/>
                <w:placeholder>
                  <w:docPart w:val="F7E6EF4C37B74E1A809840B8EA62D80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28CB28E3" w14:textId="77777777" w:rsidR="009F563F" w:rsidRPr="000E6DB9" w:rsidRDefault="009F563F"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94466471"/>
                <w:placeholder>
                  <w:docPart w:val="839AE0B8CEFA40B7B25EB4775E6E1337"/>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9F563F" w:rsidRPr="005220F1" w14:paraId="4059318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8ED34BC"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F0CFD2B" w14:textId="77777777" w:rsidR="009F563F" w:rsidRPr="00C1326F" w:rsidRDefault="009F563F" w:rsidP="005F1923">
            <w:pPr>
              <w:pStyle w:val="TableText0"/>
              <w:keepNext/>
              <w:keepLines/>
              <w:rPr>
                <w:rFonts w:ascii="Arial" w:hAnsi="Arial" w:cs="Arial"/>
                <w:lang w:val="en-US"/>
              </w:rPr>
            </w:pPr>
            <w:r>
              <w:rPr>
                <w:rFonts w:ascii="Arial" w:hAnsi="Arial" w:cs="Arial"/>
                <w:lang w:val="en-US"/>
              </w:rPr>
              <w:t>2-5</w:t>
            </w:r>
          </w:p>
        </w:tc>
      </w:tr>
      <w:tr w:rsidR="009F563F" w:rsidRPr="00B81AA8" w14:paraId="0D893A00"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8CE4995"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CE9B9C9" w14:textId="77777777" w:rsidR="009F563F" w:rsidRPr="00B81AA8" w:rsidRDefault="009F563F" w:rsidP="005F1923">
            <w:pPr>
              <w:pStyle w:val="TableText0"/>
              <w:keepNext/>
              <w:keepLines/>
              <w:rPr>
                <w:rFonts w:ascii="Arial" w:hAnsi="Arial" w:cs="Arial"/>
              </w:rPr>
            </w:pPr>
            <w:r>
              <w:rPr>
                <w:rFonts w:ascii="Arial" w:hAnsi="Arial" w:cs="Arial"/>
                <w:lang w:val="en-US"/>
              </w:rPr>
              <w:t>Not specified</w:t>
            </w:r>
          </w:p>
        </w:tc>
      </w:tr>
      <w:tr w:rsidR="009F563F" w:rsidRPr="00B81AA8" w14:paraId="784DC1B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482CDA4"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917FCE6" w14:textId="77777777" w:rsidR="009F563F" w:rsidRPr="00B81AA8" w:rsidRDefault="009F563F" w:rsidP="005F1923">
            <w:pPr>
              <w:pStyle w:val="TableText0"/>
              <w:keepNext/>
              <w:keepLines/>
              <w:rPr>
                <w:rFonts w:ascii="Arial" w:hAnsi="Arial" w:cs="Arial"/>
              </w:rPr>
            </w:pPr>
            <w:r>
              <w:rPr>
                <w:rFonts w:ascii="Arial" w:hAnsi="Arial" w:cs="Arial"/>
                <w:lang w:val="en-US"/>
              </w:rPr>
              <w:t xml:space="preserve">Daily </w:t>
            </w:r>
          </w:p>
        </w:tc>
      </w:tr>
      <w:tr w:rsidR="009F563F" w:rsidRPr="00B81AA8" w14:paraId="79EBBB9F"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A0E8D15" w14:textId="77777777" w:rsidR="009F563F" w:rsidRPr="00B81AA8" w:rsidRDefault="009F563F"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B475097" w14:textId="77777777" w:rsidR="009F563F" w:rsidRPr="00B81AA8" w:rsidRDefault="009F563F" w:rsidP="005F1923">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2B97A441" w14:textId="77777777" w:rsidR="009F563F" w:rsidRDefault="009F563F" w:rsidP="009F563F">
      <w:pPr>
        <w:pStyle w:val="BodyText"/>
      </w:pPr>
    </w:p>
    <w:p w14:paraId="3CA8929E" w14:textId="77777777" w:rsidR="007261F8" w:rsidRPr="00000272" w:rsidRDefault="007261F8" w:rsidP="007261F8">
      <w:pPr>
        <w:pStyle w:val="Heading5"/>
      </w:pPr>
      <w:r>
        <w:t xml:space="preserve">UWV AD </w:t>
      </w:r>
    </w:p>
    <w:tbl>
      <w:tblPr>
        <w:tblW w:w="5344" w:type="pct"/>
        <w:tblLook w:val="0000" w:firstRow="0" w:lastRow="0" w:firstColumn="0" w:lastColumn="0" w:noHBand="0" w:noVBand="0"/>
      </w:tblPr>
      <w:tblGrid>
        <w:gridCol w:w="3104"/>
        <w:gridCol w:w="6511"/>
      </w:tblGrid>
      <w:tr w:rsidR="007261F8" w:rsidRPr="008044BD" w14:paraId="376933C3"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A0D82DA"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361BBA9" w14:textId="77777777" w:rsidR="007261F8" w:rsidRPr="00741943" w:rsidRDefault="007261F8" w:rsidP="005F1923">
            <w:pPr>
              <w:pStyle w:val="TableText0"/>
              <w:keepNext/>
              <w:keepLines/>
              <w:rPr>
                <w:rFonts w:ascii="Arial" w:hAnsi="Arial" w:cs="Arial"/>
                <w:lang w:val="en-US"/>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w:t>
            </w:r>
          </w:p>
        </w:tc>
      </w:tr>
      <w:tr w:rsidR="007261F8" w:rsidRPr="00712180" w14:paraId="2A580871"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9F392DC" w14:textId="77777777" w:rsidR="007261F8" w:rsidRPr="00B81AA8" w:rsidRDefault="007261F8"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055E5A6" w14:textId="78412961" w:rsidR="007261F8" w:rsidRPr="00DF7808" w:rsidRDefault="00795F02" w:rsidP="005F1923">
            <w:pPr>
              <w:pStyle w:val="TableText0"/>
              <w:keepNext/>
              <w:keepLines/>
              <w:rPr>
                <w:rFonts w:ascii="Arial" w:hAnsi="Arial" w:cs="Arial"/>
                <w:lang w:val="en-US"/>
              </w:rPr>
            </w:pPr>
            <w:r>
              <w:rPr>
                <w:rFonts w:ascii="Arial" w:hAnsi="Arial" w:cs="Arial"/>
                <w:lang w:val="en-US"/>
              </w:rPr>
              <w:t xml:space="preserve">Kerberos (88), LDAP (389), </w:t>
            </w:r>
            <w:r w:rsidR="007261F8">
              <w:rPr>
                <w:rFonts w:ascii="Arial" w:hAnsi="Arial" w:cs="Arial"/>
                <w:lang w:val="en-US"/>
              </w:rPr>
              <w:t>LDAPS</w:t>
            </w:r>
            <w:r w:rsidR="0050471F">
              <w:rPr>
                <w:rFonts w:ascii="Arial" w:hAnsi="Arial" w:cs="Arial"/>
                <w:lang w:val="en-US"/>
              </w:rPr>
              <w:t xml:space="preserve"> (</w:t>
            </w:r>
            <w:r w:rsidR="00D3357B" w:rsidRPr="00D3357B">
              <w:rPr>
                <w:rFonts w:ascii="Arial" w:hAnsi="Arial" w:cs="Arial"/>
                <w:lang w:val="en-US"/>
              </w:rPr>
              <w:t>636</w:t>
            </w:r>
            <w:r>
              <w:rPr>
                <w:rFonts w:ascii="Arial" w:hAnsi="Arial" w:cs="Arial"/>
                <w:lang w:val="en-US"/>
              </w:rPr>
              <w:t>)</w:t>
            </w:r>
            <w:r w:rsidR="0050471F">
              <w:rPr>
                <w:rFonts w:ascii="Arial" w:hAnsi="Arial" w:cs="Arial"/>
                <w:lang w:val="en-US"/>
              </w:rPr>
              <w:t xml:space="preserve">, </w:t>
            </w:r>
            <w:r>
              <w:rPr>
                <w:rFonts w:ascii="Arial" w:hAnsi="Arial" w:cs="Arial"/>
                <w:lang w:val="en-US"/>
              </w:rPr>
              <w:t>Global Catalog (</w:t>
            </w:r>
            <w:r w:rsidR="0050471F">
              <w:rPr>
                <w:rFonts w:ascii="Arial" w:hAnsi="Arial" w:cs="Arial"/>
                <w:lang w:val="en-US"/>
              </w:rPr>
              <w:t>32</w:t>
            </w:r>
            <w:r w:rsidR="004D164E">
              <w:rPr>
                <w:rFonts w:ascii="Arial" w:hAnsi="Arial" w:cs="Arial"/>
                <w:lang w:val="en-US"/>
              </w:rPr>
              <w:t>68</w:t>
            </w:r>
            <w:r>
              <w:rPr>
                <w:rFonts w:ascii="Arial" w:hAnsi="Arial" w:cs="Arial"/>
                <w:lang w:val="en-US"/>
              </w:rPr>
              <w:t xml:space="preserve">, </w:t>
            </w:r>
            <w:r w:rsidR="004D164E">
              <w:rPr>
                <w:rFonts w:ascii="Arial" w:hAnsi="Arial" w:cs="Arial"/>
                <w:lang w:val="en-US"/>
              </w:rPr>
              <w:t>3269)</w:t>
            </w:r>
          </w:p>
        </w:tc>
      </w:tr>
      <w:tr w:rsidR="007261F8" w:rsidRPr="00712180" w14:paraId="4B340E63"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E48A9B3" w14:textId="77777777" w:rsidR="007261F8" w:rsidRDefault="007261F8"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4A2F8EB" w14:textId="77777777" w:rsidR="007261F8" w:rsidRPr="00572413" w:rsidRDefault="007261F8" w:rsidP="005F1923">
            <w:pPr>
              <w:pStyle w:val="TableText0"/>
              <w:keepNext/>
              <w:keepLines/>
              <w:rPr>
                <w:rFonts w:ascii="Arial" w:hAnsi="Arial" w:cs="Arial"/>
                <w:lang w:val="en-US"/>
              </w:rPr>
            </w:pPr>
            <w:r>
              <w:rPr>
                <w:rFonts w:ascii="Arial" w:hAnsi="Arial" w:cs="Arial"/>
                <w:lang w:val="en-US"/>
              </w:rPr>
              <w:t>External</w:t>
            </w:r>
          </w:p>
        </w:tc>
      </w:tr>
      <w:tr w:rsidR="007261F8" w:rsidRPr="006D2395" w14:paraId="712E1110"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718BC97" w14:textId="77777777" w:rsidR="007261F8" w:rsidRDefault="007261F8"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B07B169" w14:textId="77777777" w:rsidR="007261F8" w:rsidRPr="003F1343" w:rsidRDefault="007261F8" w:rsidP="005F1923">
            <w:pPr>
              <w:pStyle w:val="TableText0"/>
              <w:keepNext/>
              <w:keepLines/>
              <w:rPr>
                <w:rFonts w:ascii="Arial" w:hAnsi="Arial" w:cs="Arial"/>
                <w:lang w:val="en-US"/>
              </w:rPr>
            </w:pPr>
            <w:r>
              <w:rPr>
                <w:rFonts w:ascii="Arial" w:hAnsi="Arial" w:cs="Arial"/>
                <w:lang w:val="en-US"/>
              </w:rPr>
              <w:t>Outbound</w:t>
            </w:r>
          </w:p>
        </w:tc>
      </w:tr>
      <w:tr w:rsidR="007261F8" w:rsidRPr="00A540D4" w14:paraId="13FFEAE1"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F517FD6" w14:textId="77777777" w:rsidR="007261F8" w:rsidRDefault="007261F8"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4A1F34F" w14:textId="77777777" w:rsidR="007261F8" w:rsidRPr="000779C6" w:rsidRDefault="007261F8" w:rsidP="005F1923">
            <w:pPr>
              <w:pStyle w:val="TableText0"/>
              <w:keepNext/>
              <w:keepLines/>
              <w:rPr>
                <w:rFonts w:ascii="Arial" w:hAnsi="Arial" w:cs="Arial"/>
                <w:lang w:val="en-US"/>
              </w:rPr>
            </w:pPr>
            <w:r>
              <w:rPr>
                <w:rFonts w:ascii="Arial" w:hAnsi="Arial" w:cs="Arial"/>
                <w:lang w:val="en-US"/>
              </w:rPr>
              <w:t xml:space="preserve">Yes </w:t>
            </w:r>
          </w:p>
        </w:tc>
      </w:tr>
      <w:tr w:rsidR="007261F8" w:rsidRPr="00B931BB" w14:paraId="59674C93"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5BE270A9" w14:textId="77777777" w:rsidR="007261F8" w:rsidRDefault="007261F8"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908E2B5" w14:textId="77777777" w:rsidR="007261F8" w:rsidRDefault="007261F8"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AD authentication</w:t>
            </w:r>
          </w:p>
          <w:p w14:paraId="04EDEF08" w14:textId="77777777" w:rsidR="007261F8" w:rsidRDefault="007261F8"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93435262"/>
                <w:placeholder>
                  <w:docPart w:val="BBB6EA1C6F8B4764A5A7263E417B6F0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6F7BF01" w14:textId="77777777" w:rsidR="007261F8" w:rsidRPr="000E6DB9" w:rsidRDefault="007261F8"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879962974"/>
                <w:placeholder>
                  <w:docPart w:val="27F6062163DC41AF90D067B935496344"/>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7261F8" w:rsidRPr="005220F1" w14:paraId="2A882E75"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AF17A9E"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CF9E9B9" w14:textId="77777777" w:rsidR="007261F8" w:rsidRPr="00C1326F" w:rsidRDefault="007261F8" w:rsidP="005F1923">
            <w:pPr>
              <w:pStyle w:val="TableText0"/>
              <w:keepNext/>
              <w:keepLines/>
              <w:rPr>
                <w:rFonts w:ascii="Arial" w:hAnsi="Arial" w:cs="Arial"/>
                <w:lang w:val="en-US"/>
              </w:rPr>
            </w:pPr>
            <w:r>
              <w:rPr>
                <w:rFonts w:ascii="Arial" w:hAnsi="Arial" w:cs="Arial"/>
                <w:lang w:val="en-US"/>
              </w:rPr>
              <w:t>Not specified</w:t>
            </w:r>
          </w:p>
        </w:tc>
      </w:tr>
      <w:tr w:rsidR="007261F8" w:rsidRPr="00B81AA8" w14:paraId="325B99E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56B0696"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E8784B" w14:textId="77777777" w:rsidR="007261F8" w:rsidRPr="00B81AA8" w:rsidRDefault="007261F8" w:rsidP="005F1923">
            <w:pPr>
              <w:pStyle w:val="TableText0"/>
              <w:keepNext/>
              <w:keepLines/>
              <w:rPr>
                <w:rFonts w:ascii="Arial" w:hAnsi="Arial" w:cs="Arial"/>
              </w:rPr>
            </w:pPr>
            <w:r>
              <w:rPr>
                <w:rFonts w:ascii="Arial" w:hAnsi="Arial" w:cs="Arial"/>
                <w:lang w:val="en-US"/>
              </w:rPr>
              <w:t>Not specified</w:t>
            </w:r>
          </w:p>
        </w:tc>
      </w:tr>
      <w:tr w:rsidR="007261F8" w:rsidRPr="00B81AA8" w14:paraId="24862DC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7F2B3542"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7A73417" w14:textId="77777777" w:rsidR="007261F8" w:rsidRPr="00B81AA8" w:rsidRDefault="007261F8" w:rsidP="005F1923">
            <w:pPr>
              <w:pStyle w:val="TableText0"/>
              <w:keepNext/>
              <w:keepLines/>
              <w:rPr>
                <w:rFonts w:ascii="Arial" w:hAnsi="Arial" w:cs="Arial"/>
              </w:rPr>
            </w:pPr>
            <w:r>
              <w:rPr>
                <w:rFonts w:ascii="Arial" w:hAnsi="Arial" w:cs="Arial"/>
                <w:lang w:val="en-US"/>
              </w:rPr>
              <w:t>Not specified</w:t>
            </w:r>
          </w:p>
        </w:tc>
      </w:tr>
      <w:tr w:rsidR="007261F8" w:rsidRPr="00B81AA8" w14:paraId="0A1F361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A97C3F9"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B4611A2" w14:textId="77777777" w:rsidR="007261F8" w:rsidRPr="00B81AA8" w:rsidRDefault="007261F8" w:rsidP="005F1923">
            <w:pPr>
              <w:pStyle w:val="TableText0"/>
              <w:keepNext/>
              <w:keepLines/>
              <w:rPr>
                <w:rFonts w:ascii="Arial" w:hAnsi="Arial" w:cs="Arial"/>
              </w:rPr>
            </w:pPr>
            <w:r>
              <w:rPr>
                <w:rFonts w:ascii="Arial" w:hAnsi="Arial" w:cs="Arial"/>
                <w:lang w:val="en-US"/>
              </w:rPr>
              <w:t>Not specified</w:t>
            </w:r>
          </w:p>
        </w:tc>
      </w:tr>
    </w:tbl>
    <w:p w14:paraId="55C45770" w14:textId="77777777" w:rsidR="007261F8" w:rsidRDefault="007261F8" w:rsidP="009F563F">
      <w:pPr>
        <w:pStyle w:val="BodyText"/>
      </w:pPr>
    </w:p>
    <w:p w14:paraId="6C3BBB8B" w14:textId="4CB71340" w:rsidR="007261F8" w:rsidRPr="00000272" w:rsidRDefault="007261F8" w:rsidP="007261F8">
      <w:pPr>
        <w:pStyle w:val="Heading5"/>
      </w:pPr>
      <w:r>
        <w:lastRenderedPageBreak/>
        <w:t>DIM Search</w:t>
      </w:r>
    </w:p>
    <w:tbl>
      <w:tblPr>
        <w:tblW w:w="5344" w:type="pct"/>
        <w:tblLook w:val="0000" w:firstRow="0" w:lastRow="0" w:firstColumn="0" w:lastColumn="0" w:noHBand="0" w:noVBand="0"/>
      </w:tblPr>
      <w:tblGrid>
        <w:gridCol w:w="3104"/>
        <w:gridCol w:w="6511"/>
      </w:tblGrid>
      <w:tr w:rsidR="007261F8" w:rsidRPr="008044BD" w14:paraId="42634250"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A96B6A9" w14:textId="77777777" w:rsidR="007261F8" w:rsidRPr="00B81AA8" w:rsidRDefault="007261F8"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2EA5248" w14:textId="3BED2ACF" w:rsidR="007261F8" w:rsidRPr="00741943" w:rsidRDefault="00771FDB" w:rsidP="005F1923">
            <w:pPr>
              <w:pStyle w:val="TableText0"/>
              <w:keepNext/>
              <w:keepLines/>
              <w:rPr>
                <w:rFonts w:ascii="Arial" w:hAnsi="Arial" w:cs="Arial"/>
                <w:lang w:val="en-US"/>
              </w:rPr>
            </w:pPr>
            <w:r>
              <w:rPr>
                <w:rFonts w:ascii="Arial" w:hAnsi="Arial" w:cs="Arial"/>
              </w:rPr>
              <w:t>Internal Application c</w:t>
            </w:r>
            <w:r w:rsidR="006E0461">
              <w:rPr>
                <w:rFonts w:ascii="Arial" w:hAnsi="Arial" w:cs="Arial"/>
              </w:rPr>
              <w:t>o</w:t>
            </w:r>
            <w:r w:rsidR="00E071C4">
              <w:rPr>
                <w:rFonts w:ascii="Arial" w:hAnsi="Arial" w:cs="Arial"/>
              </w:rPr>
              <w:t xml:space="preserve">mmunication </w:t>
            </w:r>
            <w:r w:rsidR="006E0461">
              <w:rPr>
                <w:rFonts w:ascii="Arial" w:hAnsi="Arial" w:cs="Arial"/>
              </w:rPr>
              <w:t>with DIM search</w:t>
            </w:r>
          </w:p>
        </w:tc>
      </w:tr>
      <w:tr w:rsidR="00DB52ED" w:rsidRPr="00712180" w14:paraId="6A6FF384"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74F3CCB4" w14:textId="77777777" w:rsidR="00DB52ED" w:rsidRPr="00B81AA8" w:rsidRDefault="00DB52ED" w:rsidP="00DB52E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80106D5" w14:textId="01F3266F" w:rsidR="00DB52ED" w:rsidRPr="00DF7808" w:rsidRDefault="00DB52ED" w:rsidP="00D2056A">
            <w:pPr>
              <w:pStyle w:val="TableText0"/>
              <w:keepNext/>
              <w:keepLines/>
              <w:rPr>
                <w:rFonts w:ascii="Arial" w:hAnsi="Arial" w:cs="Arial"/>
                <w:lang w:val="en-US"/>
              </w:rPr>
            </w:pPr>
            <w:r>
              <w:rPr>
                <w:rFonts w:ascii="Arial" w:hAnsi="Arial" w:cs="Arial"/>
                <w:lang w:val="en-US"/>
              </w:rPr>
              <w:t>TCP: 2181, 9092</w:t>
            </w:r>
          </w:p>
        </w:tc>
      </w:tr>
      <w:tr w:rsidR="00DB52ED" w:rsidRPr="00712180" w14:paraId="04B9FC8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3DDFC7F" w14:textId="77777777" w:rsidR="00DB52ED" w:rsidRDefault="00DB52ED" w:rsidP="00DB52ED">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62C8367" w14:textId="465ED127" w:rsidR="00DB52ED" w:rsidRPr="00572413" w:rsidRDefault="00DB52ED" w:rsidP="00DB52ED">
            <w:pPr>
              <w:pStyle w:val="TableText0"/>
              <w:keepNext/>
              <w:keepLines/>
              <w:rPr>
                <w:rFonts w:ascii="Arial" w:hAnsi="Arial" w:cs="Arial"/>
                <w:lang w:val="en-US"/>
              </w:rPr>
            </w:pPr>
            <w:r>
              <w:rPr>
                <w:rFonts w:ascii="Arial" w:hAnsi="Arial" w:cs="Arial"/>
                <w:lang w:val="en-US"/>
              </w:rPr>
              <w:t>Internal</w:t>
            </w:r>
          </w:p>
        </w:tc>
      </w:tr>
      <w:tr w:rsidR="00DB52ED" w:rsidRPr="006D2395" w14:paraId="6ECA497B"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E18C4E4" w14:textId="77777777" w:rsidR="00DB52ED" w:rsidRDefault="00DB52ED" w:rsidP="00DB52E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7464B79" w14:textId="1C45AEE5" w:rsidR="00DB52ED" w:rsidRPr="003F1343" w:rsidRDefault="00DB52ED" w:rsidP="00DB52ED">
            <w:pPr>
              <w:pStyle w:val="TableText0"/>
              <w:keepNext/>
              <w:keepLines/>
              <w:rPr>
                <w:rFonts w:ascii="Arial" w:hAnsi="Arial" w:cs="Arial"/>
                <w:lang w:val="en-US"/>
              </w:rPr>
            </w:pPr>
            <w:r>
              <w:rPr>
                <w:rFonts w:ascii="Arial" w:hAnsi="Arial" w:cs="Arial"/>
                <w:lang w:val="en-US"/>
              </w:rPr>
              <w:t>Outbound</w:t>
            </w:r>
          </w:p>
        </w:tc>
      </w:tr>
      <w:tr w:rsidR="00DB52ED" w:rsidRPr="00A540D4" w14:paraId="0AA6E91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171DC6F" w14:textId="77777777" w:rsidR="00DB52ED" w:rsidRDefault="00DB52ED" w:rsidP="00DB52E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82265C3" w14:textId="1DA5F63A" w:rsidR="00DB52ED" w:rsidRPr="000779C6" w:rsidRDefault="00DB52ED" w:rsidP="00DB52ED">
            <w:pPr>
              <w:pStyle w:val="TableText0"/>
              <w:keepNext/>
              <w:keepLines/>
              <w:rPr>
                <w:rFonts w:ascii="Arial" w:hAnsi="Arial" w:cs="Arial"/>
                <w:lang w:val="en-US"/>
              </w:rPr>
            </w:pPr>
            <w:r>
              <w:rPr>
                <w:rFonts w:ascii="Arial" w:hAnsi="Arial" w:cs="Arial"/>
                <w:lang w:val="en-US"/>
              </w:rPr>
              <w:t xml:space="preserve">Yes </w:t>
            </w:r>
          </w:p>
        </w:tc>
      </w:tr>
      <w:tr w:rsidR="00DB52ED" w:rsidRPr="00B931BB" w14:paraId="7F0B4F6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0481B59" w14:textId="77777777" w:rsidR="00DB52ED" w:rsidRDefault="00DB52ED" w:rsidP="00DB52E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94E0DEF" w14:textId="6E9E4E5E" w:rsidR="00DB52ED" w:rsidRDefault="00DB52ED" w:rsidP="00DB52ED">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005B43C8">
              <w:rPr>
                <w:rFonts w:ascii="Arial" w:hAnsi="Arial" w:cs="Arial"/>
                <w:lang w:val="en-US"/>
              </w:rPr>
              <w:t>not specified</w:t>
            </w:r>
          </w:p>
          <w:p w14:paraId="3279532E" w14:textId="77777777" w:rsidR="00DB52ED" w:rsidRDefault="00DB52ED" w:rsidP="00DB52ED">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23069664"/>
                <w:placeholder>
                  <w:docPart w:val="0B5075E0B4AB440AB97DE3886C00029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378DEE1" w14:textId="70272802" w:rsidR="00DB52ED" w:rsidRPr="000E6DB9" w:rsidRDefault="00DB52ED" w:rsidP="00DB52ED">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46398133"/>
                <w:placeholder>
                  <w:docPart w:val="FCA07647AC8644A2A86A8651F2A8188E"/>
                </w:placeholder>
                <w:dropDownList>
                  <w:listItem w:displayText="Select" w:value="Select"/>
                  <w:listItem w:displayText="Yes" w:value="Yes"/>
                  <w:listItem w:displayText="No" w:value="No"/>
                </w:dropDownList>
              </w:sdtPr>
              <w:sdtContent>
                <w:r w:rsidR="005B43C8">
                  <w:rPr>
                    <w:rFonts w:ascii="Arial" w:hAnsi="Arial" w:cs="Arial"/>
                    <w:lang w:val="en-US"/>
                  </w:rPr>
                  <w:t>No</w:t>
                </w:r>
              </w:sdtContent>
            </w:sdt>
          </w:p>
        </w:tc>
      </w:tr>
      <w:tr w:rsidR="00DB52ED" w:rsidRPr="005220F1" w14:paraId="5AE1DBC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FF21162"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91DD41" w14:textId="77777777" w:rsidR="00DB52ED" w:rsidRPr="00C1326F" w:rsidRDefault="00DB52ED" w:rsidP="00DB52ED">
            <w:pPr>
              <w:pStyle w:val="TableText0"/>
              <w:keepNext/>
              <w:keepLines/>
              <w:rPr>
                <w:rFonts w:ascii="Arial" w:hAnsi="Arial" w:cs="Arial"/>
                <w:lang w:val="en-US"/>
              </w:rPr>
            </w:pPr>
            <w:r>
              <w:rPr>
                <w:rFonts w:ascii="Arial" w:hAnsi="Arial" w:cs="Arial"/>
                <w:lang w:val="en-US"/>
              </w:rPr>
              <w:t>Not specified</w:t>
            </w:r>
          </w:p>
        </w:tc>
      </w:tr>
      <w:tr w:rsidR="00DB52ED" w:rsidRPr="00B81AA8" w14:paraId="3711D14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5BA5BD5"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961C6BA" w14:textId="77777777" w:rsidR="00DB52ED" w:rsidRPr="00B81AA8" w:rsidRDefault="00DB52ED" w:rsidP="00DB52ED">
            <w:pPr>
              <w:pStyle w:val="TableText0"/>
              <w:keepNext/>
              <w:keepLines/>
              <w:rPr>
                <w:rFonts w:ascii="Arial" w:hAnsi="Arial" w:cs="Arial"/>
              </w:rPr>
            </w:pPr>
            <w:r>
              <w:rPr>
                <w:rFonts w:ascii="Arial" w:hAnsi="Arial" w:cs="Arial"/>
                <w:lang w:val="en-US"/>
              </w:rPr>
              <w:t>Not specified</w:t>
            </w:r>
          </w:p>
        </w:tc>
      </w:tr>
      <w:tr w:rsidR="00DB52ED" w:rsidRPr="00B81AA8" w14:paraId="2C0A7DC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19710AC"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677BF0" w14:textId="77777777" w:rsidR="00DB52ED" w:rsidRPr="00B81AA8" w:rsidRDefault="00DB52ED" w:rsidP="00DB52ED">
            <w:pPr>
              <w:pStyle w:val="TableText0"/>
              <w:keepNext/>
              <w:keepLines/>
              <w:rPr>
                <w:rFonts w:ascii="Arial" w:hAnsi="Arial" w:cs="Arial"/>
              </w:rPr>
            </w:pPr>
            <w:r>
              <w:rPr>
                <w:rFonts w:ascii="Arial" w:hAnsi="Arial" w:cs="Arial"/>
                <w:lang w:val="en-US"/>
              </w:rPr>
              <w:t>Not specified</w:t>
            </w:r>
          </w:p>
        </w:tc>
      </w:tr>
      <w:tr w:rsidR="00DB52ED" w:rsidRPr="00B81AA8" w14:paraId="5D3ACDA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82219" w14:textId="77777777" w:rsidR="00DB52ED" w:rsidRPr="00B81AA8" w:rsidRDefault="00DB52ED" w:rsidP="00DB52ED">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690D4A6" w14:textId="77777777" w:rsidR="00DB52ED" w:rsidRPr="00B81AA8" w:rsidRDefault="00DB52ED" w:rsidP="00DB52ED">
            <w:pPr>
              <w:pStyle w:val="TableText0"/>
              <w:keepNext/>
              <w:keepLines/>
              <w:rPr>
                <w:rFonts w:ascii="Arial" w:hAnsi="Arial" w:cs="Arial"/>
              </w:rPr>
            </w:pPr>
            <w:r>
              <w:rPr>
                <w:rFonts w:ascii="Arial" w:hAnsi="Arial" w:cs="Arial"/>
                <w:lang w:val="en-US"/>
              </w:rPr>
              <w:t>Not specified</w:t>
            </w:r>
          </w:p>
        </w:tc>
      </w:tr>
    </w:tbl>
    <w:p w14:paraId="7B178048" w14:textId="77777777" w:rsidR="007261F8" w:rsidRPr="009F563F" w:rsidRDefault="007261F8" w:rsidP="009F563F">
      <w:pPr>
        <w:pStyle w:val="BodyText"/>
      </w:pPr>
    </w:p>
    <w:p w14:paraId="1564632F" w14:textId="6BD9D9DA" w:rsidR="00E4221C" w:rsidRPr="00000272" w:rsidRDefault="00E4221C" w:rsidP="00E4221C">
      <w:pPr>
        <w:pStyle w:val="Heading5"/>
      </w:pPr>
      <w:r>
        <w:t>DIM Bridge</w:t>
      </w:r>
    </w:p>
    <w:tbl>
      <w:tblPr>
        <w:tblW w:w="5344" w:type="pct"/>
        <w:tblLook w:val="0000" w:firstRow="0" w:lastRow="0" w:firstColumn="0" w:lastColumn="0" w:noHBand="0" w:noVBand="0"/>
      </w:tblPr>
      <w:tblGrid>
        <w:gridCol w:w="3104"/>
        <w:gridCol w:w="6511"/>
      </w:tblGrid>
      <w:tr w:rsidR="00E4221C" w:rsidRPr="008044BD" w14:paraId="6BE4CEA9"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73DB8EC"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EC0E14" w14:textId="52161FF7" w:rsidR="00E4221C" w:rsidRPr="00741943" w:rsidRDefault="00E4221C" w:rsidP="005F1923">
            <w:pPr>
              <w:pStyle w:val="TableText0"/>
              <w:keepNext/>
              <w:keepLines/>
              <w:rPr>
                <w:rFonts w:ascii="Arial" w:hAnsi="Arial" w:cs="Arial"/>
                <w:lang w:val="en-US"/>
              </w:rPr>
            </w:pPr>
            <w:r>
              <w:rPr>
                <w:rFonts w:ascii="Arial" w:hAnsi="Arial" w:cs="Arial"/>
              </w:rPr>
              <w:t>Internal Application communication with DIM Bridge</w:t>
            </w:r>
          </w:p>
        </w:tc>
      </w:tr>
      <w:tr w:rsidR="00E4221C" w:rsidRPr="00712180" w14:paraId="038983D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3D9087B" w14:textId="77777777" w:rsidR="00E4221C" w:rsidRPr="00B81AA8" w:rsidRDefault="00E4221C"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8271D7D" w14:textId="302F8FCD" w:rsidR="00E4221C" w:rsidRDefault="00E4221C" w:rsidP="005F1923">
            <w:pPr>
              <w:pStyle w:val="TableText0"/>
              <w:keepNext/>
              <w:keepLines/>
              <w:rPr>
                <w:rFonts w:ascii="Arial" w:hAnsi="Arial" w:cs="Arial"/>
                <w:lang w:val="en-US"/>
              </w:rPr>
            </w:pPr>
            <w:r>
              <w:rPr>
                <w:rFonts w:ascii="Arial" w:hAnsi="Arial" w:cs="Arial"/>
                <w:lang w:val="en-US"/>
              </w:rPr>
              <w:t xml:space="preserve">Connection 1: </w:t>
            </w:r>
            <w:r w:rsidR="00871CC2">
              <w:rPr>
                <w:rFonts w:ascii="Arial" w:hAnsi="Arial" w:cs="Arial"/>
                <w:lang w:val="en-US"/>
              </w:rPr>
              <w:t>HTTPS,</w:t>
            </w:r>
            <w:r>
              <w:rPr>
                <w:rFonts w:ascii="Arial" w:hAnsi="Arial" w:cs="Arial"/>
                <w:lang w:val="en-US"/>
              </w:rPr>
              <w:t xml:space="preserve"> </w:t>
            </w:r>
            <w:r w:rsidR="006A0D95">
              <w:rPr>
                <w:rFonts w:ascii="Arial" w:hAnsi="Arial" w:cs="Arial"/>
                <w:lang w:val="en-US"/>
              </w:rPr>
              <w:t>1</w:t>
            </w:r>
            <w:r w:rsidR="0052766A">
              <w:rPr>
                <w:rFonts w:ascii="Arial" w:hAnsi="Arial" w:cs="Arial"/>
                <w:lang w:val="en-US"/>
              </w:rPr>
              <w:t>9433</w:t>
            </w:r>
          </w:p>
          <w:p w14:paraId="0FA33734" w14:textId="5812D2FB" w:rsidR="00E4221C" w:rsidRPr="00DF7808" w:rsidRDefault="00E4221C" w:rsidP="005F1923">
            <w:pPr>
              <w:pStyle w:val="TableText0"/>
              <w:keepNext/>
              <w:keepLines/>
              <w:rPr>
                <w:rFonts w:ascii="Arial" w:hAnsi="Arial" w:cs="Arial"/>
                <w:lang w:val="en-US"/>
              </w:rPr>
            </w:pPr>
            <w:r>
              <w:rPr>
                <w:rFonts w:ascii="Arial" w:hAnsi="Arial" w:cs="Arial"/>
                <w:lang w:val="en-US"/>
              </w:rPr>
              <w:t xml:space="preserve">Connection 2: </w:t>
            </w:r>
            <w:r w:rsidR="00871CC2">
              <w:rPr>
                <w:rFonts w:ascii="Arial" w:hAnsi="Arial" w:cs="Arial"/>
                <w:lang w:val="en-US"/>
              </w:rPr>
              <w:t>HTTPS,</w:t>
            </w:r>
            <w:r w:rsidR="0052766A">
              <w:rPr>
                <w:rFonts w:ascii="Arial" w:hAnsi="Arial" w:cs="Arial"/>
                <w:lang w:val="en-US"/>
              </w:rPr>
              <w:t xml:space="preserve"> 9433</w:t>
            </w:r>
          </w:p>
        </w:tc>
      </w:tr>
      <w:tr w:rsidR="00E4221C" w:rsidRPr="00712180" w14:paraId="1E1AFE1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D944AB7" w14:textId="77777777" w:rsidR="00E4221C" w:rsidRDefault="00E4221C"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D03265F" w14:textId="77777777" w:rsidR="00E4221C" w:rsidRDefault="00E4221C" w:rsidP="005F1923">
            <w:pPr>
              <w:pStyle w:val="TableText0"/>
              <w:keepNext/>
              <w:keepLines/>
              <w:rPr>
                <w:rFonts w:ascii="Arial" w:hAnsi="Arial" w:cs="Arial"/>
                <w:lang w:val="en-US"/>
              </w:rPr>
            </w:pPr>
            <w:r>
              <w:rPr>
                <w:rFonts w:ascii="Arial" w:hAnsi="Arial" w:cs="Arial"/>
                <w:lang w:val="en-US"/>
              </w:rPr>
              <w:t>Connection 1: Internal</w:t>
            </w:r>
          </w:p>
          <w:p w14:paraId="0CE3E6D4" w14:textId="77777777" w:rsidR="00E4221C" w:rsidRPr="00572413" w:rsidRDefault="00E4221C" w:rsidP="005F1923">
            <w:pPr>
              <w:pStyle w:val="TableText0"/>
              <w:keepNext/>
              <w:keepLines/>
              <w:rPr>
                <w:rFonts w:ascii="Arial" w:hAnsi="Arial" w:cs="Arial"/>
                <w:lang w:val="en-US"/>
              </w:rPr>
            </w:pPr>
            <w:r>
              <w:rPr>
                <w:rFonts w:ascii="Arial" w:hAnsi="Arial" w:cs="Arial"/>
                <w:lang w:val="en-US"/>
              </w:rPr>
              <w:t>Connection 2: Internal</w:t>
            </w:r>
          </w:p>
        </w:tc>
      </w:tr>
      <w:tr w:rsidR="00E4221C" w:rsidRPr="006D2395" w14:paraId="500C3A22"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C92EFEF" w14:textId="77777777" w:rsidR="00E4221C" w:rsidRDefault="00E4221C"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A3DB55A" w14:textId="77777777" w:rsidR="00E4221C" w:rsidRDefault="00E4221C" w:rsidP="005F1923">
            <w:pPr>
              <w:pStyle w:val="TableText0"/>
              <w:keepNext/>
              <w:keepLines/>
              <w:rPr>
                <w:rFonts w:ascii="Arial" w:hAnsi="Arial" w:cs="Arial"/>
                <w:lang w:val="en-US"/>
              </w:rPr>
            </w:pPr>
            <w:r>
              <w:rPr>
                <w:rFonts w:ascii="Arial" w:hAnsi="Arial" w:cs="Arial"/>
                <w:lang w:val="en-US"/>
              </w:rPr>
              <w:t>Connection 1: Outbound</w:t>
            </w:r>
          </w:p>
          <w:p w14:paraId="0C63143E" w14:textId="77777777" w:rsidR="00E4221C" w:rsidRPr="003F1343" w:rsidRDefault="00E4221C" w:rsidP="005F1923">
            <w:pPr>
              <w:pStyle w:val="TableText0"/>
              <w:keepNext/>
              <w:keepLines/>
              <w:rPr>
                <w:rFonts w:ascii="Arial" w:hAnsi="Arial" w:cs="Arial"/>
                <w:lang w:val="en-US"/>
              </w:rPr>
            </w:pPr>
            <w:r>
              <w:rPr>
                <w:rFonts w:ascii="Arial" w:hAnsi="Arial" w:cs="Arial"/>
                <w:lang w:val="en-US"/>
              </w:rPr>
              <w:t>Connection 2: Inbound</w:t>
            </w:r>
          </w:p>
        </w:tc>
      </w:tr>
      <w:tr w:rsidR="00E4221C" w:rsidRPr="00A540D4" w14:paraId="70EBE956"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01EF941" w14:textId="77777777" w:rsidR="00E4221C" w:rsidRDefault="00E4221C"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F4CF05B" w14:textId="77777777" w:rsidR="00E4221C" w:rsidRDefault="00E4221C" w:rsidP="005F1923">
            <w:pPr>
              <w:pStyle w:val="TableText0"/>
              <w:keepNext/>
              <w:keepLines/>
              <w:rPr>
                <w:rFonts w:ascii="Arial" w:hAnsi="Arial" w:cs="Arial"/>
                <w:lang w:val="en-US"/>
              </w:rPr>
            </w:pPr>
            <w:r>
              <w:rPr>
                <w:rFonts w:ascii="Arial" w:hAnsi="Arial" w:cs="Arial"/>
                <w:lang w:val="en-US"/>
              </w:rPr>
              <w:t>Connection 1: Yes</w:t>
            </w:r>
          </w:p>
          <w:p w14:paraId="05ADA051" w14:textId="77777777" w:rsidR="00E4221C" w:rsidRPr="000779C6" w:rsidRDefault="00E4221C" w:rsidP="005F1923">
            <w:pPr>
              <w:pStyle w:val="TableText0"/>
              <w:keepNext/>
              <w:keepLines/>
              <w:rPr>
                <w:rFonts w:ascii="Arial" w:hAnsi="Arial" w:cs="Arial"/>
                <w:lang w:val="en-US"/>
              </w:rPr>
            </w:pPr>
            <w:r>
              <w:rPr>
                <w:rFonts w:ascii="Arial" w:hAnsi="Arial" w:cs="Arial"/>
                <w:lang w:val="en-US"/>
              </w:rPr>
              <w:t xml:space="preserve">Connection 2: Yes </w:t>
            </w:r>
          </w:p>
        </w:tc>
      </w:tr>
      <w:tr w:rsidR="00E4221C" w:rsidRPr="00B931BB" w14:paraId="7C222EFE"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5638500" w14:textId="77777777" w:rsidR="00E4221C" w:rsidRDefault="00E4221C"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5F2151B" w14:textId="77777777" w:rsidR="00E4221C" w:rsidRDefault="00E4221C"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6320B148" w14:textId="51E000C8" w:rsidR="00E4221C" w:rsidRDefault="00E4221C"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66867825"/>
                <w:placeholder>
                  <w:docPart w:val="5C159B4A33829B46BB8751D5E4A387AA"/>
                </w:placeholder>
                <w:dropDownList>
                  <w:listItem w:displayText="Select" w:value="Select"/>
                  <w:listItem w:displayText="No" w:value="No"/>
                  <w:listItem w:displayText="Yes (Entrust)" w:value="Yes (Entrust)"/>
                  <w:listItem w:displayText="Yes (PKI Overheid)" w:value="Yes (PKI Overheid)"/>
                </w:dropDownList>
              </w:sdtPr>
              <w:sdtContent>
                <w:r w:rsidR="0079111A">
                  <w:rPr>
                    <w:rFonts w:ascii="Arial" w:hAnsi="Arial" w:cs="Arial"/>
                    <w:lang w:val="en-US"/>
                  </w:rPr>
                  <w:t>Yes (Entrust)</w:t>
                </w:r>
              </w:sdtContent>
            </w:sdt>
          </w:p>
          <w:p w14:paraId="783DF663" w14:textId="77777777" w:rsidR="00E4221C" w:rsidRPr="000E6DB9" w:rsidRDefault="00E4221C"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13527568"/>
                <w:placeholder>
                  <w:docPart w:val="347FF1696983458294E47AA885BDAC2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E4221C" w:rsidRPr="005220F1" w14:paraId="7808EE19"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671D05E"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537700" w14:textId="77777777" w:rsidR="00E4221C" w:rsidRPr="00C1326F" w:rsidRDefault="00E4221C" w:rsidP="005F1923">
            <w:pPr>
              <w:pStyle w:val="TableText0"/>
              <w:keepNext/>
              <w:keepLines/>
              <w:rPr>
                <w:rFonts w:ascii="Arial" w:hAnsi="Arial" w:cs="Arial"/>
                <w:lang w:val="en-US"/>
              </w:rPr>
            </w:pPr>
            <w:r>
              <w:rPr>
                <w:rFonts w:ascii="Arial" w:hAnsi="Arial" w:cs="Arial"/>
                <w:lang w:val="en-US"/>
              </w:rPr>
              <w:t>Not specified</w:t>
            </w:r>
          </w:p>
        </w:tc>
      </w:tr>
      <w:tr w:rsidR="00E4221C" w:rsidRPr="00B81AA8" w14:paraId="5EBC82D7"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9A330A4"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48DCB49" w14:textId="77777777" w:rsidR="00E4221C" w:rsidRPr="00B81AA8" w:rsidRDefault="00E4221C" w:rsidP="005F1923">
            <w:pPr>
              <w:pStyle w:val="TableText0"/>
              <w:keepNext/>
              <w:keepLines/>
              <w:rPr>
                <w:rFonts w:ascii="Arial" w:hAnsi="Arial" w:cs="Arial"/>
              </w:rPr>
            </w:pPr>
            <w:r>
              <w:rPr>
                <w:rFonts w:ascii="Arial" w:hAnsi="Arial" w:cs="Arial"/>
                <w:lang w:val="en-US"/>
              </w:rPr>
              <w:t>Not specified</w:t>
            </w:r>
          </w:p>
        </w:tc>
      </w:tr>
      <w:tr w:rsidR="00E4221C" w:rsidRPr="00B81AA8" w14:paraId="631088C1"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0F44B59"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6FB559F" w14:textId="77777777" w:rsidR="00E4221C" w:rsidRPr="00B81AA8" w:rsidRDefault="00E4221C" w:rsidP="005F1923">
            <w:pPr>
              <w:pStyle w:val="TableText0"/>
              <w:keepNext/>
              <w:keepLines/>
              <w:rPr>
                <w:rFonts w:ascii="Arial" w:hAnsi="Arial" w:cs="Arial"/>
              </w:rPr>
            </w:pPr>
            <w:r>
              <w:rPr>
                <w:rFonts w:ascii="Arial" w:hAnsi="Arial" w:cs="Arial"/>
                <w:lang w:val="en-US"/>
              </w:rPr>
              <w:t>Not specified</w:t>
            </w:r>
          </w:p>
        </w:tc>
      </w:tr>
      <w:tr w:rsidR="00E4221C" w:rsidRPr="00B81AA8" w14:paraId="5CAB2E10"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C5B512C" w14:textId="77777777" w:rsidR="00E4221C" w:rsidRPr="00B81AA8" w:rsidRDefault="00E4221C"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645BE88" w14:textId="77777777" w:rsidR="00E4221C" w:rsidRPr="00B81AA8" w:rsidRDefault="00E4221C" w:rsidP="005F1923">
            <w:pPr>
              <w:pStyle w:val="TableText0"/>
              <w:keepNext/>
              <w:keepLines/>
              <w:rPr>
                <w:rFonts w:ascii="Arial" w:hAnsi="Arial" w:cs="Arial"/>
              </w:rPr>
            </w:pPr>
            <w:r>
              <w:rPr>
                <w:rFonts w:ascii="Arial" w:hAnsi="Arial" w:cs="Arial"/>
                <w:lang w:val="en-US"/>
              </w:rPr>
              <w:t>Not specified</w:t>
            </w:r>
          </w:p>
        </w:tc>
      </w:tr>
    </w:tbl>
    <w:p w14:paraId="2E1300AB" w14:textId="77777777" w:rsidR="00E4221C" w:rsidRDefault="00E4221C" w:rsidP="00E4221C">
      <w:pPr>
        <w:pStyle w:val="BodyText"/>
      </w:pPr>
    </w:p>
    <w:p w14:paraId="682C57B1" w14:textId="5238C486" w:rsidR="00826F5D" w:rsidRPr="00000272" w:rsidRDefault="00826F5D" w:rsidP="00826F5D">
      <w:pPr>
        <w:pStyle w:val="Heading5"/>
      </w:pPr>
      <w:r>
        <w:lastRenderedPageBreak/>
        <w:t>DIM DB</w:t>
      </w:r>
    </w:p>
    <w:tbl>
      <w:tblPr>
        <w:tblW w:w="5344" w:type="pct"/>
        <w:tblLook w:val="0000" w:firstRow="0" w:lastRow="0" w:firstColumn="0" w:lastColumn="0" w:noHBand="0" w:noVBand="0"/>
      </w:tblPr>
      <w:tblGrid>
        <w:gridCol w:w="3104"/>
        <w:gridCol w:w="6511"/>
      </w:tblGrid>
      <w:tr w:rsidR="00826F5D" w:rsidRPr="008044BD" w14:paraId="7DABB794" w14:textId="77777777" w:rsidTr="005F192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82D2088"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45C537" w14:textId="75C7F22F" w:rsidR="00826F5D" w:rsidRPr="00741943" w:rsidRDefault="00826F5D" w:rsidP="005F1923">
            <w:pPr>
              <w:pStyle w:val="TableText0"/>
              <w:keepNext/>
              <w:keepLines/>
              <w:rPr>
                <w:rFonts w:ascii="Arial" w:hAnsi="Arial" w:cs="Arial"/>
                <w:lang w:val="en-US"/>
              </w:rPr>
            </w:pPr>
            <w:r>
              <w:rPr>
                <w:rFonts w:ascii="Arial" w:hAnsi="Arial" w:cs="Arial"/>
              </w:rPr>
              <w:t>Database connection to Infosphere DB</w:t>
            </w:r>
          </w:p>
        </w:tc>
      </w:tr>
      <w:tr w:rsidR="00826F5D" w:rsidRPr="00712180" w14:paraId="6D3E2F84"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FAE987C" w14:textId="77777777" w:rsidR="00826F5D" w:rsidRPr="00B81AA8" w:rsidRDefault="00826F5D" w:rsidP="005F192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81CA04B" w14:textId="4BE82A5E" w:rsidR="00826F5D" w:rsidRPr="00DF7808" w:rsidRDefault="009318FB" w:rsidP="005F1923">
            <w:pPr>
              <w:pStyle w:val="TableText0"/>
              <w:keepNext/>
              <w:keepLines/>
              <w:rPr>
                <w:rFonts w:ascii="Arial" w:hAnsi="Arial" w:cs="Arial"/>
                <w:lang w:val="en-US"/>
              </w:rPr>
            </w:pPr>
            <w:r>
              <w:rPr>
                <w:rFonts w:ascii="Arial" w:hAnsi="Arial" w:cs="Arial"/>
                <w:lang w:val="en-US"/>
              </w:rPr>
              <w:t>Jdbc</w:t>
            </w:r>
            <w:r w:rsidR="00746DC8">
              <w:rPr>
                <w:rFonts w:ascii="Arial" w:hAnsi="Arial" w:cs="Arial"/>
                <w:lang w:val="en-US"/>
              </w:rPr>
              <w:t>, 1526</w:t>
            </w:r>
          </w:p>
        </w:tc>
      </w:tr>
      <w:tr w:rsidR="00826F5D" w:rsidRPr="00712180" w14:paraId="3576BA6C"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05B1C5BB" w14:textId="77777777" w:rsidR="00826F5D" w:rsidRDefault="00826F5D" w:rsidP="005F1923">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FFB4445" w14:textId="77777777" w:rsidR="00826F5D" w:rsidRPr="00572413" w:rsidRDefault="00826F5D" w:rsidP="005F1923">
            <w:pPr>
              <w:pStyle w:val="TableText0"/>
              <w:keepNext/>
              <w:keepLines/>
              <w:rPr>
                <w:rFonts w:ascii="Arial" w:hAnsi="Arial" w:cs="Arial"/>
                <w:lang w:val="en-US"/>
              </w:rPr>
            </w:pPr>
            <w:r>
              <w:rPr>
                <w:rFonts w:ascii="Arial" w:hAnsi="Arial" w:cs="Arial"/>
                <w:lang w:val="en-US"/>
              </w:rPr>
              <w:t>Internal</w:t>
            </w:r>
          </w:p>
        </w:tc>
      </w:tr>
      <w:tr w:rsidR="00826F5D" w:rsidRPr="006D2395" w14:paraId="0187512B"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26DA9348" w14:textId="77777777" w:rsidR="00826F5D" w:rsidRDefault="00826F5D" w:rsidP="005F1923">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A510707" w14:textId="77777777" w:rsidR="00826F5D" w:rsidRPr="003F1343" w:rsidRDefault="00826F5D" w:rsidP="005F1923">
            <w:pPr>
              <w:pStyle w:val="TableText0"/>
              <w:keepNext/>
              <w:keepLines/>
              <w:rPr>
                <w:rFonts w:ascii="Arial" w:hAnsi="Arial" w:cs="Arial"/>
                <w:lang w:val="en-US"/>
              </w:rPr>
            </w:pPr>
            <w:r>
              <w:rPr>
                <w:rFonts w:ascii="Arial" w:hAnsi="Arial" w:cs="Arial"/>
                <w:lang w:val="en-US"/>
              </w:rPr>
              <w:t>Outbound</w:t>
            </w:r>
          </w:p>
        </w:tc>
      </w:tr>
      <w:tr w:rsidR="00826F5D" w:rsidRPr="00A540D4" w14:paraId="2FFE56C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F4185E2" w14:textId="77777777" w:rsidR="00826F5D" w:rsidRDefault="00826F5D" w:rsidP="005F1923">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BA0FD6" w14:textId="77777777" w:rsidR="00826F5D" w:rsidRPr="000779C6" w:rsidRDefault="00826F5D" w:rsidP="005F1923">
            <w:pPr>
              <w:pStyle w:val="TableText0"/>
              <w:keepNext/>
              <w:keepLines/>
              <w:rPr>
                <w:rFonts w:ascii="Arial" w:hAnsi="Arial" w:cs="Arial"/>
                <w:lang w:val="en-US"/>
              </w:rPr>
            </w:pPr>
            <w:r>
              <w:rPr>
                <w:rFonts w:ascii="Arial" w:hAnsi="Arial" w:cs="Arial"/>
                <w:lang w:val="en-US"/>
              </w:rPr>
              <w:t xml:space="preserve">Yes </w:t>
            </w:r>
          </w:p>
        </w:tc>
      </w:tr>
      <w:tr w:rsidR="00826F5D" w:rsidRPr="00B931BB" w14:paraId="4E09C2AD"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B545940" w14:textId="77777777" w:rsidR="00826F5D" w:rsidRDefault="00826F5D" w:rsidP="005F1923">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DF0CC3B" w14:textId="77777777" w:rsidR="00826F5D" w:rsidRDefault="00826F5D" w:rsidP="005F1923">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19D7E76D" w14:textId="77777777" w:rsidR="00826F5D" w:rsidRDefault="00826F5D" w:rsidP="005F1923">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23542872"/>
                <w:placeholder>
                  <w:docPart w:val="194456BF0FF74193A152343C86A29AB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AD5FAF8" w14:textId="77777777" w:rsidR="00826F5D" w:rsidRPr="000E6DB9" w:rsidRDefault="00826F5D" w:rsidP="005F1923">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34317315"/>
                <w:placeholder>
                  <w:docPart w:val="E1BE0C8C7020447EB147EB1A19DF723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826F5D" w:rsidRPr="005220F1" w14:paraId="43E19D2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677E44BB"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1FAA9F" w14:textId="77777777" w:rsidR="00826F5D" w:rsidRPr="00C1326F" w:rsidRDefault="00826F5D" w:rsidP="005F1923">
            <w:pPr>
              <w:pStyle w:val="TableText0"/>
              <w:keepNext/>
              <w:keepLines/>
              <w:rPr>
                <w:rFonts w:ascii="Arial" w:hAnsi="Arial" w:cs="Arial"/>
                <w:lang w:val="en-US"/>
              </w:rPr>
            </w:pPr>
            <w:r>
              <w:rPr>
                <w:rFonts w:ascii="Arial" w:hAnsi="Arial" w:cs="Arial"/>
                <w:lang w:val="en-US"/>
              </w:rPr>
              <w:t>Not specified</w:t>
            </w:r>
          </w:p>
        </w:tc>
      </w:tr>
      <w:tr w:rsidR="00826F5D" w:rsidRPr="00B81AA8" w14:paraId="40379EC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4156EA10"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E5E3C2F" w14:textId="77777777" w:rsidR="00826F5D" w:rsidRPr="00B81AA8" w:rsidRDefault="00826F5D" w:rsidP="005F1923">
            <w:pPr>
              <w:pStyle w:val="TableText0"/>
              <w:keepNext/>
              <w:keepLines/>
              <w:rPr>
                <w:rFonts w:ascii="Arial" w:hAnsi="Arial" w:cs="Arial"/>
              </w:rPr>
            </w:pPr>
            <w:r>
              <w:rPr>
                <w:rFonts w:ascii="Arial" w:hAnsi="Arial" w:cs="Arial"/>
                <w:lang w:val="en-US"/>
              </w:rPr>
              <w:t>Not specified</w:t>
            </w:r>
          </w:p>
        </w:tc>
      </w:tr>
      <w:tr w:rsidR="00826F5D" w:rsidRPr="00B81AA8" w14:paraId="4434AF1A"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0D331FA"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1311D10" w14:textId="77777777" w:rsidR="00826F5D" w:rsidRPr="00B81AA8" w:rsidRDefault="00826F5D" w:rsidP="005F1923">
            <w:pPr>
              <w:pStyle w:val="TableText0"/>
              <w:keepNext/>
              <w:keepLines/>
              <w:rPr>
                <w:rFonts w:ascii="Arial" w:hAnsi="Arial" w:cs="Arial"/>
              </w:rPr>
            </w:pPr>
            <w:r>
              <w:rPr>
                <w:rFonts w:ascii="Arial" w:hAnsi="Arial" w:cs="Arial"/>
                <w:lang w:val="en-US"/>
              </w:rPr>
              <w:t>Not specified</w:t>
            </w:r>
          </w:p>
        </w:tc>
      </w:tr>
      <w:tr w:rsidR="00826F5D" w:rsidRPr="00B81AA8" w14:paraId="38F5C9B8" w14:textId="77777777" w:rsidTr="005F1923">
        <w:tc>
          <w:tcPr>
            <w:tcW w:w="1614" w:type="pct"/>
            <w:tcBorders>
              <w:top w:val="single" w:sz="6" w:space="0" w:color="auto"/>
              <w:left w:val="single" w:sz="12" w:space="0" w:color="auto"/>
              <w:bottom w:val="single" w:sz="6" w:space="0" w:color="auto"/>
              <w:right w:val="single" w:sz="6" w:space="0" w:color="auto"/>
            </w:tcBorders>
            <w:shd w:val="clear" w:color="auto" w:fill="E6E6E6"/>
          </w:tcPr>
          <w:p w14:paraId="342E4C71" w14:textId="77777777" w:rsidR="00826F5D" w:rsidRPr="00B81AA8" w:rsidRDefault="00826F5D" w:rsidP="005F1923">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375647" w14:textId="77777777" w:rsidR="00826F5D" w:rsidRPr="00B81AA8" w:rsidRDefault="00826F5D" w:rsidP="005F1923">
            <w:pPr>
              <w:pStyle w:val="TableText0"/>
              <w:keepNext/>
              <w:keepLines/>
              <w:rPr>
                <w:rFonts w:ascii="Arial" w:hAnsi="Arial" w:cs="Arial"/>
              </w:rPr>
            </w:pPr>
            <w:r>
              <w:rPr>
                <w:rFonts w:ascii="Arial" w:hAnsi="Arial" w:cs="Arial"/>
                <w:lang w:val="en-US"/>
              </w:rPr>
              <w:t>Not specified</w:t>
            </w:r>
          </w:p>
        </w:tc>
      </w:tr>
    </w:tbl>
    <w:p w14:paraId="036D84A6" w14:textId="77777777" w:rsidR="00826F5D" w:rsidRPr="009F563F" w:rsidRDefault="00826F5D" w:rsidP="00E4221C">
      <w:pPr>
        <w:pStyle w:val="BodyText"/>
      </w:pPr>
    </w:p>
    <w:p w14:paraId="7E451E1F" w14:textId="31BE760C" w:rsidR="00221134" w:rsidRPr="00000272" w:rsidRDefault="00221134" w:rsidP="00221134">
      <w:pPr>
        <w:pStyle w:val="Heading5"/>
      </w:pPr>
      <w:r>
        <w:t>DIM Deploy</w:t>
      </w:r>
    </w:p>
    <w:tbl>
      <w:tblPr>
        <w:tblW w:w="5344" w:type="pct"/>
        <w:tblLook w:val="0000" w:firstRow="0" w:lastRow="0" w:firstColumn="0" w:lastColumn="0" w:noHBand="0" w:noVBand="0"/>
      </w:tblPr>
      <w:tblGrid>
        <w:gridCol w:w="3104"/>
        <w:gridCol w:w="6511"/>
      </w:tblGrid>
      <w:tr w:rsidR="00221134" w:rsidRPr="008044BD" w14:paraId="05DC3039"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CA1847F"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B64D215" w14:textId="5AFF0B94" w:rsidR="00221134" w:rsidRPr="00741943" w:rsidRDefault="00FB1D0E" w:rsidP="00362B32">
            <w:pPr>
              <w:pStyle w:val="TableText0"/>
              <w:keepNext/>
              <w:keepLines/>
              <w:rPr>
                <w:rFonts w:ascii="Arial" w:hAnsi="Arial" w:cs="Arial"/>
                <w:lang w:val="en-US"/>
              </w:rPr>
            </w:pPr>
            <w:r>
              <w:rPr>
                <w:rFonts w:ascii="Arial" w:hAnsi="Arial" w:cs="Arial"/>
              </w:rPr>
              <w:t>Internal Application communication with the DIM Management server</w:t>
            </w:r>
          </w:p>
        </w:tc>
      </w:tr>
      <w:tr w:rsidR="00221134" w:rsidRPr="00712180" w14:paraId="6352D69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29DD9" w14:textId="77777777" w:rsidR="00221134" w:rsidRPr="00B81AA8" w:rsidRDefault="00221134"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DE6EF1" w14:textId="0970B5BD" w:rsidR="00221134" w:rsidRPr="00DF7808" w:rsidRDefault="00FB1D0E" w:rsidP="00362B32">
            <w:pPr>
              <w:pStyle w:val="TableText0"/>
              <w:keepNext/>
              <w:keepLines/>
              <w:rPr>
                <w:rFonts w:ascii="Arial" w:hAnsi="Arial" w:cs="Arial"/>
                <w:lang w:val="en-US"/>
              </w:rPr>
            </w:pPr>
            <w:r>
              <w:rPr>
                <w:rFonts w:ascii="Arial" w:hAnsi="Arial" w:cs="Arial"/>
                <w:lang w:val="en-US"/>
              </w:rPr>
              <w:t>SSH</w:t>
            </w:r>
            <w:r w:rsidR="00221134">
              <w:rPr>
                <w:rFonts w:ascii="Arial" w:hAnsi="Arial" w:cs="Arial"/>
                <w:lang w:val="en-US"/>
              </w:rPr>
              <w:t xml:space="preserve">, </w:t>
            </w:r>
            <w:r>
              <w:rPr>
                <w:rFonts w:ascii="Arial" w:hAnsi="Arial" w:cs="Arial"/>
                <w:lang w:val="en-US"/>
              </w:rPr>
              <w:t>22</w:t>
            </w:r>
          </w:p>
        </w:tc>
      </w:tr>
      <w:tr w:rsidR="00221134" w:rsidRPr="00712180" w14:paraId="7F0EC0F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C000E50" w14:textId="77777777" w:rsidR="00221134" w:rsidRDefault="00221134"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93205A1" w14:textId="77777777" w:rsidR="00221134" w:rsidRPr="00572413" w:rsidRDefault="00221134" w:rsidP="00362B32">
            <w:pPr>
              <w:pStyle w:val="TableText0"/>
              <w:keepNext/>
              <w:keepLines/>
              <w:rPr>
                <w:rFonts w:ascii="Arial" w:hAnsi="Arial" w:cs="Arial"/>
                <w:lang w:val="en-US"/>
              </w:rPr>
            </w:pPr>
            <w:r>
              <w:rPr>
                <w:rFonts w:ascii="Arial" w:hAnsi="Arial" w:cs="Arial"/>
                <w:lang w:val="en-US"/>
              </w:rPr>
              <w:t>Internal</w:t>
            </w:r>
          </w:p>
        </w:tc>
      </w:tr>
      <w:tr w:rsidR="00221134" w:rsidRPr="006D2395" w14:paraId="1F69985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40E7908" w14:textId="77777777" w:rsidR="00221134" w:rsidRDefault="00221134"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A4620EA" w14:textId="1ADB6386" w:rsidR="00221134" w:rsidRPr="003F1343" w:rsidRDefault="00FB1D0E" w:rsidP="00362B32">
            <w:pPr>
              <w:pStyle w:val="TableText0"/>
              <w:keepNext/>
              <w:keepLines/>
              <w:rPr>
                <w:rFonts w:ascii="Arial" w:hAnsi="Arial" w:cs="Arial"/>
                <w:lang w:val="en-US"/>
              </w:rPr>
            </w:pPr>
            <w:r>
              <w:rPr>
                <w:rFonts w:ascii="Arial" w:hAnsi="Arial" w:cs="Arial"/>
                <w:lang w:val="en-US"/>
              </w:rPr>
              <w:t>In</w:t>
            </w:r>
            <w:r w:rsidR="00221134">
              <w:rPr>
                <w:rFonts w:ascii="Arial" w:hAnsi="Arial" w:cs="Arial"/>
                <w:lang w:val="en-US"/>
              </w:rPr>
              <w:t>bound</w:t>
            </w:r>
          </w:p>
        </w:tc>
      </w:tr>
      <w:tr w:rsidR="00221134" w:rsidRPr="00A540D4" w14:paraId="5639DE5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105E13A" w14:textId="77777777" w:rsidR="00221134" w:rsidRDefault="00221134"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99E3A92" w14:textId="77777777" w:rsidR="00221134" w:rsidRPr="000779C6" w:rsidRDefault="00221134" w:rsidP="00362B32">
            <w:pPr>
              <w:pStyle w:val="TableText0"/>
              <w:keepNext/>
              <w:keepLines/>
              <w:rPr>
                <w:rFonts w:ascii="Arial" w:hAnsi="Arial" w:cs="Arial"/>
                <w:lang w:val="en-US"/>
              </w:rPr>
            </w:pPr>
            <w:r>
              <w:rPr>
                <w:rFonts w:ascii="Arial" w:hAnsi="Arial" w:cs="Arial"/>
                <w:lang w:val="en-US"/>
              </w:rPr>
              <w:t xml:space="preserve">Yes </w:t>
            </w:r>
          </w:p>
        </w:tc>
      </w:tr>
      <w:tr w:rsidR="00221134" w:rsidRPr="00B931BB" w14:paraId="6A54C28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136748" w14:textId="77777777" w:rsidR="00221134" w:rsidRDefault="00221134"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6DE70F" w14:textId="63FFD8D0" w:rsidR="00221134" w:rsidRDefault="00221134"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00C60505">
              <w:rPr>
                <w:rFonts w:ascii="Arial" w:hAnsi="Arial" w:cs="Arial"/>
                <w:lang w:val="en-US"/>
              </w:rPr>
              <w:t>Local user</w:t>
            </w:r>
            <w:r w:rsidR="00120C56">
              <w:rPr>
                <w:rFonts w:ascii="Arial" w:hAnsi="Arial" w:cs="Arial"/>
                <w:lang w:val="en-US"/>
              </w:rPr>
              <w:t>s</w:t>
            </w:r>
          </w:p>
          <w:p w14:paraId="1746033E" w14:textId="77777777" w:rsidR="00221134" w:rsidRDefault="00221134"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7460325"/>
                <w:placeholder>
                  <w:docPart w:val="5461737E4D5B4977819FFB71E1808FE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3F71E5D" w14:textId="77777777" w:rsidR="00221134" w:rsidRPr="000E6DB9" w:rsidRDefault="00221134"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54279128"/>
                <w:placeholder>
                  <w:docPart w:val="DBE125D660024C0A9069C04416AA99C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221134" w:rsidRPr="005220F1" w14:paraId="014F06B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0B6BE48"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DAEADD2" w14:textId="77777777" w:rsidR="00221134" w:rsidRPr="00C1326F" w:rsidRDefault="00221134" w:rsidP="00362B32">
            <w:pPr>
              <w:pStyle w:val="TableText0"/>
              <w:keepNext/>
              <w:keepLines/>
              <w:rPr>
                <w:rFonts w:ascii="Arial" w:hAnsi="Arial" w:cs="Arial"/>
                <w:lang w:val="en-US"/>
              </w:rPr>
            </w:pPr>
            <w:r>
              <w:rPr>
                <w:rFonts w:ascii="Arial" w:hAnsi="Arial" w:cs="Arial"/>
                <w:lang w:val="en-US"/>
              </w:rPr>
              <w:t>Not specified</w:t>
            </w:r>
          </w:p>
        </w:tc>
      </w:tr>
      <w:tr w:rsidR="00221134" w:rsidRPr="00B81AA8" w14:paraId="0BBDA42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FC16183"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C6BFEC" w14:textId="77777777" w:rsidR="00221134" w:rsidRPr="00B81AA8" w:rsidRDefault="00221134" w:rsidP="00362B32">
            <w:pPr>
              <w:pStyle w:val="TableText0"/>
              <w:keepNext/>
              <w:keepLines/>
              <w:rPr>
                <w:rFonts w:ascii="Arial" w:hAnsi="Arial" w:cs="Arial"/>
              </w:rPr>
            </w:pPr>
            <w:r>
              <w:rPr>
                <w:rFonts w:ascii="Arial" w:hAnsi="Arial" w:cs="Arial"/>
                <w:lang w:val="en-US"/>
              </w:rPr>
              <w:t>Not specified</w:t>
            </w:r>
          </w:p>
        </w:tc>
      </w:tr>
      <w:tr w:rsidR="00221134" w:rsidRPr="00B81AA8" w14:paraId="22F5326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4FBA86"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B3634C" w14:textId="77777777" w:rsidR="00221134" w:rsidRPr="00B81AA8" w:rsidRDefault="00221134" w:rsidP="00362B32">
            <w:pPr>
              <w:pStyle w:val="TableText0"/>
              <w:keepNext/>
              <w:keepLines/>
              <w:rPr>
                <w:rFonts w:ascii="Arial" w:hAnsi="Arial" w:cs="Arial"/>
              </w:rPr>
            </w:pPr>
            <w:r>
              <w:rPr>
                <w:rFonts w:ascii="Arial" w:hAnsi="Arial" w:cs="Arial"/>
                <w:lang w:val="en-US"/>
              </w:rPr>
              <w:t>Not specified</w:t>
            </w:r>
          </w:p>
        </w:tc>
      </w:tr>
      <w:tr w:rsidR="00221134" w:rsidRPr="00B81AA8" w14:paraId="5BADA45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39C54F1" w14:textId="77777777" w:rsidR="00221134" w:rsidRPr="00B81AA8" w:rsidRDefault="00221134"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F73771F" w14:textId="77777777" w:rsidR="00221134" w:rsidRPr="00B81AA8" w:rsidRDefault="00221134" w:rsidP="00362B32">
            <w:pPr>
              <w:pStyle w:val="TableText0"/>
              <w:keepNext/>
              <w:keepLines/>
              <w:rPr>
                <w:rFonts w:ascii="Arial" w:hAnsi="Arial" w:cs="Arial"/>
              </w:rPr>
            </w:pPr>
            <w:r>
              <w:rPr>
                <w:rFonts w:ascii="Arial" w:hAnsi="Arial" w:cs="Arial"/>
                <w:lang w:val="en-US"/>
              </w:rPr>
              <w:t>Not specified</w:t>
            </w:r>
          </w:p>
        </w:tc>
      </w:tr>
    </w:tbl>
    <w:p w14:paraId="75029D82" w14:textId="77777777" w:rsidR="009B2FBA" w:rsidRDefault="009B2FBA" w:rsidP="009B2FBA">
      <w:pPr>
        <w:pStyle w:val="BodyText"/>
      </w:pPr>
    </w:p>
    <w:p w14:paraId="155C363D" w14:textId="77777777" w:rsidR="00454C5C" w:rsidRDefault="00454C5C" w:rsidP="009B2FBA">
      <w:pPr>
        <w:pStyle w:val="BodyText"/>
      </w:pPr>
    </w:p>
    <w:p w14:paraId="56FFF4D2" w14:textId="77777777" w:rsidR="00454C5C" w:rsidRDefault="00454C5C" w:rsidP="009B2FBA">
      <w:pPr>
        <w:pStyle w:val="BodyText"/>
      </w:pPr>
    </w:p>
    <w:p w14:paraId="61B1334E" w14:textId="77777777" w:rsidR="00454C5C" w:rsidRDefault="00454C5C" w:rsidP="009B2FBA">
      <w:pPr>
        <w:pStyle w:val="BodyText"/>
      </w:pPr>
    </w:p>
    <w:p w14:paraId="2BA098C1" w14:textId="77777777" w:rsidR="00454C5C" w:rsidRDefault="00454C5C" w:rsidP="009B2FBA">
      <w:pPr>
        <w:pStyle w:val="BodyText"/>
      </w:pPr>
    </w:p>
    <w:p w14:paraId="62B8102B" w14:textId="77777777" w:rsidR="00454C5C" w:rsidRDefault="00454C5C" w:rsidP="009B2FBA">
      <w:pPr>
        <w:pStyle w:val="BodyText"/>
      </w:pPr>
    </w:p>
    <w:p w14:paraId="280F8794" w14:textId="77777777" w:rsidR="00454C5C" w:rsidRDefault="00454C5C" w:rsidP="009B2FBA">
      <w:pPr>
        <w:pStyle w:val="BodyText"/>
      </w:pPr>
    </w:p>
    <w:p w14:paraId="4C95C38F" w14:textId="77777777" w:rsidR="00454C5C" w:rsidRDefault="00454C5C" w:rsidP="009B2FBA">
      <w:pPr>
        <w:pStyle w:val="BodyText"/>
      </w:pPr>
    </w:p>
    <w:p w14:paraId="3E42AB35" w14:textId="77777777" w:rsidR="00454C5C" w:rsidRDefault="00454C5C" w:rsidP="009B2FBA">
      <w:pPr>
        <w:pStyle w:val="BodyText"/>
      </w:pPr>
    </w:p>
    <w:p w14:paraId="3848E187" w14:textId="77777777" w:rsidR="00454C5C" w:rsidRDefault="00454C5C" w:rsidP="009B2FBA">
      <w:pPr>
        <w:pStyle w:val="BodyText"/>
      </w:pPr>
    </w:p>
    <w:p w14:paraId="3D4CDF1A" w14:textId="77777777" w:rsidR="00454C5C" w:rsidRDefault="00454C5C" w:rsidP="009B2FBA">
      <w:pPr>
        <w:pStyle w:val="BodyText"/>
      </w:pPr>
    </w:p>
    <w:p w14:paraId="2F12415E" w14:textId="77777777" w:rsidR="00454C5C" w:rsidRDefault="00454C5C" w:rsidP="009B2FBA">
      <w:pPr>
        <w:pStyle w:val="BodyText"/>
      </w:pPr>
    </w:p>
    <w:p w14:paraId="796CCAC1" w14:textId="50FCF598" w:rsidR="009B2FBA" w:rsidRDefault="009B2FBA" w:rsidP="009B2FBA">
      <w:pPr>
        <w:pStyle w:val="Heading3"/>
        <w:ind w:left="851" w:hanging="851"/>
      </w:pPr>
      <w:r>
        <w:lastRenderedPageBreak/>
        <w:t>DIM Search</w:t>
      </w:r>
    </w:p>
    <w:p w14:paraId="08D2CEE9" w14:textId="503BBFDB" w:rsidR="009B2FBA" w:rsidRDefault="009B2FBA" w:rsidP="009B2FBA">
      <w:pPr>
        <w:pStyle w:val="BodyText"/>
        <w:rPr>
          <w:noProof/>
          <w:lang w:val="nl-NL" w:eastAsia="nl-NL" w:bidi="ar-SA"/>
        </w:rPr>
      </w:pPr>
    </w:p>
    <w:p w14:paraId="616DE948" w14:textId="30CBDE20" w:rsidR="002635CA" w:rsidRDefault="00240578" w:rsidP="009B2FBA">
      <w:pPr>
        <w:pStyle w:val="BodyText"/>
      </w:pPr>
      <w:r w:rsidRPr="00240578">
        <w:rPr>
          <w:noProof/>
        </w:rPr>
        <w:drawing>
          <wp:inline distT="0" distB="0" distL="0" distR="0" wp14:anchorId="181547F2" wp14:editId="75EC4181">
            <wp:extent cx="5731510" cy="3876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6675"/>
                    </a:xfrm>
                    <a:prstGeom prst="rect">
                      <a:avLst/>
                    </a:prstGeom>
                  </pic:spPr>
                </pic:pic>
              </a:graphicData>
            </a:graphic>
          </wp:inline>
        </w:drawing>
      </w:r>
    </w:p>
    <w:p w14:paraId="5DAB86EA" w14:textId="77777777" w:rsidR="00454C5C" w:rsidRDefault="00454C5C" w:rsidP="009B2FBA">
      <w:pPr>
        <w:pStyle w:val="BodyText"/>
      </w:pPr>
    </w:p>
    <w:p w14:paraId="6F6D0F13" w14:textId="77777777" w:rsidR="00403326" w:rsidRDefault="00403326" w:rsidP="00403326">
      <w:pPr>
        <w:pStyle w:val="Heading4"/>
      </w:pPr>
      <w:r>
        <w:t>External entities</w:t>
      </w:r>
    </w:p>
    <w:p w14:paraId="45E82FEE" w14:textId="77777777" w:rsidR="00403326" w:rsidRPr="00000272" w:rsidRDefault="00403326" w:rsidP="00403326">
      <w:pPr>
        <w:pStyle w:val="Heading5"/>
      </w:pPr>
      <w:r>
        <w:t>UWV FB / UWV TAB</w:t>
      </w:r>
    </w:p>
    <w:tbl>
      <w:tblPr>
        <w:tblW w:w="5344" w:type="pct"/>
        <w:tblLook w:val="0000" w:firstRow="0" w:lastRow="0" w:firstColumn="0" w:lastColumn="0" w:noHBand="0" w:noVBand="0"/>
      </w:tblPr>
      <w:tblGrid>
        <w:gridCol w:w="3104"/>
        <w:gridCol w:w="6511"/>
      </w:tblGrid>
      <w:tr w:rsidR="00403326" w:rsidRPr="008044BD" w14:paraId="439D6DE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83AA2E"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24960F" w14:textId="77777777" w:rsidR="00403326" w:rsidRPr="00B535B8" w:rsidRDefault="00403326" w:rsidP="00362B32">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403326" w:rsidRPr="00712180" w14:paraId="53E4101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98F0AF2"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A3A454" w14:textId="385B72C5" w:rsidR="00403326" w:rsidRPr="00457E24" w:rsidRDefault="00403326" w:rsidP="00362B32">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w:t>
            </w:r>
            <w:r w:rsidR="00D40F6B">
              <w:rPr>
                <w:rFonts w:ascii="Arial" w:hAnsi="Arial" w:cs="Arial"/>
                <w:lang w:val="en-US"/>
              </w:rPr>
              <w:t>HTTPS</w:t>
            </w:r>
            <w:r>
              <w:rPr>
                <w:rFonts w:ascii="Arial" w:hAnsi="Arial" w:cs="Arial"/>
                <w:lang w:val="en-US"/>
              </w:rPr>
              <w:t>, port 443</w:t>
            </w:r>
          </w:p>
        </w:tc>
      </w:tr>
      <w:tr w:rsidR="00403326" w:rsidRPr="00712180" w14:paraId="7DD6995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F4B346C"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3271829" w14:textId="77777777" w:rsidR="00403326" w:rsidRPr="00BE5BBD" w:rsidRDefault="00403326" w:rsidP="00362B32">
            <w:pPr>
              <w:pStyle w:val="TableText0"/>
              <w:keepNext/>
              <w:keepLines/>
              <w:rPr>
                <w:rFonts w:ascii="Arial" w:hAnsi="Arial" w:cs="Arial"/>
                <w:lang w:val="en-US"/>
              </w:rPr>
            </w:pPr>
            <w:r>
              <w:rPr>
                <w:rFonts w:ascii="Arial" w:hAnsi="Arial" w:cs="Arial"/>
                <w:lang w:val="en-US"/>
              </w:rPr>
              <w:t>Internal</w:t>
            </w:r>
          </w:p>
        </w:tc>
      </w:tr>
      <w:tr w:rsidR="00403326" w:rsidRPr="006D2395" w14:paraId="6A409D8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CC64EAA"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EC4AD7E" w14:textId="77777777" w:rsidR="00403326" w:rsidRPr="003F1343" w:rsidRDefault="00403326" w:rsidP="00362B32">
            <w:pPr>
              <w:pStyle w:val="TableText0"/>
              <w:keepNext/>
              <w:keepLines/>
              <w:rPr>
                <w:rFonts w:ascii="Arial" w:hAnsi="Arial" w:cs="Arial"/>
                <w:lang w:val="en-US"/>
              </w:rPr>
            </w:pPr>
            <w:r w:rsidRPr="003F1343">
              <w:rPr>
                <w:rFonts w:ascii="Arial" w:hAnsi="Arial" w:cs="Arial"/>
                <w:lang w:val="en-US"/>
              </w:rPr>
              <w:t>Inbound</w:t>
            </w:r>
          </w:p>
        </w:tc>
      </w:tr>
      <w:tr w:rsidR="00403326" w:rsidRPr="00A540D4" w14:paraId="3F6B12C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BE82D51"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51F5E22" w14:textId="77777777" w:rsidR="00403326" w:rsidRPr="000779C6" w:rsidRDefault="00403326" w:rsidP="00362B32">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403326" w:rsidRPr="00B931BB" w14:paraId="3ED0851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9BCEACA"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87F038" w14:textId="77777777" w:rsidR="00403326" w:rsidRPr="000E6DB9"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0D176DF6"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122105550"/>
                <w:placeholder>
                  <w:docPart w:val="9F74EA8EB6754530A9FC24D00A55E84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56E23322"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00225531"/>
                <w:placeholder>
                  <w:docPart w:val="2DD9E334D32E4F3593600359286064C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403326" w:rsidRPr="005220F1" w14:paraId="2AB6B1C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08F29E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F47A5F6" w14:textId="77777777" w:rsidR="00403326" w:rsidRPr="00C1326F" w:rsidRDefault="00403326" w:rsidP="00362B32">
            <w:pPr>
              <w:pStyle w:val="TableText0"/>
              <w:keepNext/>
              <w:keepLines/>
              <w:rPr>
                <w:rFonts w:ascii="Arial" w:hAnsi="Arial" w:cs="Arial"/>
                <w:lang w:val="en-US"/>
              </w:rPr>
            </w:pPr>
            <w:r>
              <w:rPr>
                <w:rFonts w:ascii="Arial" w:hAnsi="Arial" w:cs="Arial"/>
                <w:lang w:val="en-US"/>
              </w:rPr>
              <w:t>2-5</w:t>
            </w:r>
          </w:p>
        </w:tc>
      </w:tr>
      <w:tr w:rsidR="00403326" w:rsidRPr="00B81AA8" w14:paraId="1345707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DCFBA73"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530915C"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32A3DC1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9F8F466"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EC4E578" w14:textId="77777777" w:rsidR="00403326" w:rsidRPr="00B81AA8" w:rsidRDefault="00403326" w:rsidP="00362B32">
            <w:pPr>
              <w:pStyle w:val="TableText0"/>
              <w:keepNext/>
              <w:keepLines/>
              <w:rPr>
                <w:rFonts w:ascii="Arial" w:hAnsi="Arial" w:cs="Arial"/>
              </w:rPr>
            </w:pPr>
            <w:r>
              <w:rPr>
                <w:rFonts w:ascii="Arial" w:hAnsi="Arial" w:cs="Arial"/>
                <w:lang w:val="en-US"/>
              </w:rPr>
              <w:t xml:space="preserve">Daily </w:t>
            </w:r>
          </w:p>
        </w:tc>
      </w:tr>
      <w:tr w:rsidR="00403326" w:rsidRPr="00B81AA8" w14:paraId="32781135"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33F8B10"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7C6D8CD" w14:textId="77777777" w:rsidR="00403326" w:rsidRPr="00B81AA8" w:rsidRDefault="00403326"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338E4D6" w14:textId="77777777" w:rsidR="00403326" w:rsidRDefault="00403326" w:rsidP="00403326">
      <w:pPr>
        <w:pStyle w:val="BodyText"/>
      </w:pPr>
    </w:p>
    <w:p w14:paraId="7C44466E" w14:textId="77777777" w:rsidR="00403326" w:rsidRPr="00000272" w:rsidRDefault="00403326" w:rsidP="00001CE1">
      <w:pPr>
        <w:pStyle w:val="Heading5"/>
      </w:pPr>
      <w:r>
        <w:lastRenderedPageBreak/>
        <w:t xml:space="preserve">UWV User  </w:t>
      </w:r>
    </w:p>
    <w:tbl>
      <w:tblPr>
        <w:tblW w:w="5344" w:type="pct"/>
        <w:tblLook w:val="0000" w:firstRow="0" w:lastRow="0" w:firstColumn="0" w:lastColumn="0" w:noHBand="0" w:noVBand="0"/>
      </w:tblPr>
      <w:tblGrid>
        <w:gridCol w:w="3104"/>
        <w:gridCol w:w="6511"/>
      </w:tblGrid>
      <w:tr w:rsidR="00403326" w:rsidRPr="008044BD" w14:paraId="58714A5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24EF567"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A294B9C" w14:textId="77777777" w:rsidR="00403326" w:rsidRPr="00B535B8" w:rsidRDefault="00403326" w:rsidP="00362B32">
            <w:pPr>
              <w:pStyle w:val="TableText0"/>
              <w:keepNext/>
              <w:keepLines/>
              <w:rPr>
                <w:rFonts w:ascii="Arial" w:hAnsi="Arial" w:cs="Arial"/>
                <w:lang w:val="en-US"/>
              </w:rPr>
            </w:pPr>
            <w:r w:rsidRPr="00B535B8">
              <w:rPr>
                <w:rFonts w:ascii="Arial" w:hAnsi="Arial" w:cs="Arial"/>
                <w:lang w:val="en-US"/>
              </w:rPr>
              <w:t>A user interacting with the DIM</w:t>
            </w:r>
            <w:r>
              <w:rPr>
                <w:rFonts w:ascii="Arial" w:hAnsi="Arial" w:cs="Arial"/>
                <w:lang w:val="en-US"/>
              </w:rPr>
              <w:t>-Infosphere</w:t>
            </w:r>
            <w:r w:rsidRPr="00B535B8">
              <w:rPr>
                <w:rFonts w:ascii="Arial" w:hAnsi="Arial" w:cs="Arial"/>
                <w:lang w:val="en-US"/>
              </w:rPr>
              <w:t xml:space="preserve"> Information Services, either by using the FAT client on the terminal server (UCRA) or directly access to the Webservices.</w:t>
            </w:r>
          </w:p>
          <w:p w14:paraId="6D465551" w14:textId="77777777" w:rsidR="00403326" w:rsidRPr="00B535B8" w:rsidRDefault="00403326" w:rsidP="00362B32">
            <w:pPr>
              <w:pStyle w:val="TableText0"/>
              <w:keepNext/>
              <w:keepLines/>
              <w:rPr>
                <w:rFonts w:ascii="Arial" w:hAnsi="Arial" w:cs="Arial"/>
                <w:lang w:val="en-US"/>
              </w:rPr>
            </w:pPr>
            <w:r w:rsidRPr="00B535B8">
              <w:rPr>
                <w:rFonts w:ascii="Arial" w:hAnsi="Arial" w:cs="Arial"/>
                <w:lang w:val="en-US"/>
              </w:rPr>
              <w:t>There are different kind of users:</w:t>
            </w:r>
          </w:p>
          <w:p w14:paraId="3E4406BA" w14:textId="77777777" w:rsidR="00403326" w:rsidRPr="00B535B8" w:rsidRDefault="00403326" w:rsidP="001B3ED3">
            <w:pPr>
              <w:pStyle w:val="TableText0"/>
              <w:keepNext/>
              <w:keepLines/>
              <w:numPr>
                <w:ilvl w:val="0"/>
                <w:numId w:val="72"/>
              </w:numPr>
              <w:rPr>
                <w:rFonts w:ascii="Arial" w:hAnsi="Arial" w:cs="Arial"/>
                <w:lang w:val="en-US"/>
              </w:rPr>
            </w:pPr>
            <w:r w:rsidRPr="00B535B8">
              <w:rPr>
                <w:rFonts w:ascii="Arial" w:hAnsi="Arial" w:cs="Arial"/>
                <w:lang w:val="en-US"/>
              </w:rPr>
              <w:t>PROD: access the data in the DIM-databases, and not the IIS-environment.</w:t>
            </w:r>
          </w:p>
          <w:p w14:paraId="52C2E29D" w14:textId="77777777" w:rsidR="00403326" w:rsidRPr="00B535B8" w:rsidRDefault="00403326" w:rsidP="001B3ED3">
            <w:pPr>
              <w:pStyle w:val="TableText0"/>
              <w:keepNext/>
              <w:keepLines/>
              <w:numPr>
                <w:ilvl w:val="0"/>
                <w:numId w:val="72"/>
              </w:numPr>
              <w:rPr>
                <w:rFonts w:ascii="Arial" w:hAnsi="Arial" w:cs="Arial"/>
                <w:lang w:val="en-US"/>
              </w:rPr>
            </w:pPr>
            <w:r w:rsidRPr="00B535B8">
              <w:rPr>
                <w:rFonts w:ascii="Arial" w:hAnsi="Arial" w:cs="Arial"/>
                <w:lang w:val="en-US"/>
              </w:rPr>
              <w:t>ACC: access the data in the DIM-databases, and not the IIS-environment.</w:t>
            </w:r>
          </w:p>
          <w:p w14:paraId="197C8119" w14:textId="77777777" w:rsidR="00403326" w:rsidRPr="00B535B8" w:rsidRDefault="00403326" w:rsidP="001B3ED3">
            <w:pPr>
              <w:pStyle w:val="TableText0"/>
              <w:keepNext/>
              <w:keepLines/>
              <w:numPr>
                <w:ilvl w:val="0"/>
                <w:numId w:val="72"/>
              </w:numPr>
              <w:rPr>
                <w:rFonts w:ascii="Arial" w:hAnsi="Arial" w:cs="Arial"/>
                <w:lang w:val="en-US"/>
              </w:rPr>
            </w:pPr>
            <w:r w:rsidRPr="00B535B8">
              <w:rPr>
                <w:rFonts w:ascii="Arial" w:hAnsi="Arial" w:cs="Arial"/>
                <w:lang w:val="en-US"/>
              </w:rPr>
              <w:t xml:space="preserve">DEV/TEST: No users, but there are developers and testers </w:t>
            </w:r>
          </w:p>
        </w:tc>
      </w:tr>
      <w:tr w:rsidR="00403326" w:rsidRPr="00712180" w14:paraId="094C9E7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D3CBBAD"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FDE96D1" w14:textId="757D2471" w:rsidR="00403326" w:rsidRPr="00165C05" w:rsidRDefault="00D40F6B" w:rsidP="00403326">
            <w:pPr>
              <w:pStyle w:val="TableText0"/>
              <w:keepNext/>
              <w:keepLines/>
              <w:rPr>
                <w:rFonts w:ascii="Arial" w:hAnsi="Arial" w:cs="Arial"/>
                <w:lang w:val="en-US"/>
              </w:rPr>
            </w:pPr>
            <w:r>
              <w:rPr>
                <w:rFonts w:ascii="Arial" w:hAnsi="Arial" w:cs="Arial"/>
                <w:lang w:val="en-US"/>
              </w:rPr>
              <w:t>HTTPS</w:t>
            </w:r>
            <w:r w:rsidR="00403326">
              <w:rPr>
                <w:rFonts w:ascii="Arial" w:hAnsi="Arial" w:cs="Arial"/>
                <w:lang w:val="en-US"/>
              </w:rPr>
              <w:t>, port 443 (</w:t>
            </w:r>
            <w:proofErr w:type="spellStart"/>
            <w:r w:rsidR="00403326">
              <w:rPr>
                <w:rFonts w:ascii="Arial" w:hAnsi="Arial" w:cs="Arial"/>
                <w:lang w:val="en-US"/>
              </w:rPr>
              <w:t>InfoSphere</w:t>
            </w:r>
            <w:proofErr w:type="spellEnd"/>
            <w:r w:rsidR="00403326">
              <w:rPr>
                <w:rFonts w:ascii="Arial" w:hAnsi="Arial" w:cs="Arial"/>
                <w:lang w:val="en-US"/>
              </w:rPr>
              <w:t xml:space="preserve"> </w:t>
            </w:r>
            <w:r w:rsidR="00403326" w:rsidRPr="00C532EA">
              <w:rPr>
                <w:rFonts w:ascii="Arial" w:hAnsi="Arial" w:cs="Arial"/>
                <w:lang w:val="en-US"/>
              </w:rPr>
              <w:t>Client</w:t>
            </w:r>
            <w:r w:rsidR="00403326">
              <w:rPr>
                <w:rFonts w:ascii="Arial" w:hAnsi="Arial" w:cs="Arial"/>
                <w:lang w:val="en-US"/>
              </w:rPr>
              <w:t xml:space="preserve"> </w:t>
            </w:r>
            <w:r w:rsidR="00403326" w:rsidRPr="00C532EA">
              <w:rPr>
                <w:rFonts w:ascii="Arial" w:hAnsi="Arial" w:cs="Arial"/>
                <w:lang w:val="en-US"/>
              </w:rPr>
              <w:t>to IIS Services server</w:t>
            </w:r>
            <w:r w:rsidR="00403326">
              <w:rPr>
                <w:rFonts w:ascii="Arial" w:hAnsi="Arial" w:cs="Arial"/>
                <w:lang w:val="en-US"/>
              </w:rPr>
              <w:t>)</w:t>
            </w:r>
          </w:p>
        </w:tc>
      </w:tr>
      <w:tr w:rsidR="00403326" w:rsidRPr="00712180" w14:paraId="21D9BAF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B678967"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3D65DD0" w14:textId="7D089531" w:rsidR="00403326" w:rsidRPr="00BE5BBD" w:rsidRDefault="00403326" w:rsidP="00362B32">
            <w:pPr>
              <w:pStyle w:val="TableText0"/>
              <w:keepNext/>
              <w:keepLines/>
              <w:rPr>
                <w:rFonts w:ascii="Arial" w:hAnsi="Arial" w:cs="Arial"/>
                <w:lang w:val="en-US"/>
              </w:rPr>
            </w:pPr>
            <w:r w:rsidRPr="00BE5BBD">
              <w:rPr>
                <w:rFonts w:ascii="Arial" w:hAnsi="Arial" w:cs="Arial"/>
                <w:lang w:val="en-US"/>
              </w:rPr>
              <w:t>Externa</w:t>
            </w:r>
            <w:r>
              <w:rPr>
                <w:rFonts w:ascii="Arial" w:hAnsi="Arial" w:cs="Arial"/>
                <w:lang w:val="en-US"/>
              </w:rPr>
              <w:t>l</w:t>
            </w:r>
          </w:p>
        </w:tc>
      </w:tr>
      <w:tr w:rsidR="00403326" w:rsidRPr="006D2395" w14:paraId="58D75D3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8E79896"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55E9718" w14:textId="014CD7C8" w:rsidR="00403326" w:rsidRPr="003F1343" w:rsidRDefault="00403326" w:rsidP="00362B32">
            <w:pPr>
              <w:pStyle w:val="TableText0"/>
              <w:keepNext/>
              <w:keepLines/>
              <w:rPr>
                <w:rFonts w:ascii="Arial" w:hAnsi="Arial" w:cs="Arial"/>
                <w:lang w:val="en-US"/>
              </w:rPr>
            </w:pPr>
            <w:r w:rsidRPr="003F1343">
              <w:rPr>
                <w:rFonts w:ascii="Arial" w:hAnsi="Arial" w:cs="Arial"/>
                <w:lang w:val="en-US"/>
              </w:rPr>
              <w:t>Inbound</w:t>
            </w:r>
          </w:p>
        </w:tc>
      </w:tr>
      <w:tr w:rsidR="00403326" w:rsidRPr="00A540D4" w14:paraId="12FEFD9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91FFD97"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923F1C6" w14:textId="2AF9154A" w:rsidR="00403326" w:rsidRPr="000779C6" w:rsidRDefault="00403326" w:rsidP="00362B32">
            <w:pPr>
              <w:pStyle w:val="TableText0"/>
              <w:keepNext/>
              <w:keepLines/>
              <w:rPr>
                <w:rFonts w:ascii="Arial" w:hAnsi="Arial" w:cs="Arial"/>
                <w:lang w:val="en-US"/>
              </w:rPr>
            </w:pPr>
            <w:r w:rsidRPr="000779C6">
              <w:rPr>
                <w:rFonts w:ascii="Arial" w:hAnsi="Arial" w:cs="Arial"/>
                <w:lang w:val="en-US"/>
              </w:rPr>
              <w:t>Yes</w:t>
            </w:r>
          </w:p>
        </w:tc>
      </w:tr>
      <w:tr w:rsidR="00403326" w:rsidRPr="00B931BB" w14:paraId="032321D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B5265D6"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19AB7F" w14:textId="77777777" w:rsidR="00403326" w:rsidRPr="000E6DB9"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0E6DB9">
              <w:rPr>
                <w:rFonts w:ascii="Arial" w:hAnsi="Arial" w:cs="Arial"/>
                <w:lang w:val="en-US"/>
              </w:rPr>
              <w:t xml:space="preserve">RBAC (AD) </w:t>
            </w:r>
          </w:p>
          <w:p w14:paraId="0AD4D812"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64347765"/>
                <w:placeholder>
                  <w:docPart w:val="65AF3075DAE74C18BF663E3EB39ACDC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2271CF1C"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46116001"/>
                <w:placeholder>
                  <w:docPart w:val="37C413FAA6A6456BBB95966FFBED368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403326" w:rsidRPr="005220F1" w14:paraId="6845581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5D69E1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57BE483" w14:textId="77777777" w:rsidR="00403326" w:rsidRDefault="00403326" w:rsidP="00362B32">
            <w:pPr>
              <w:pStyle w:val="TableText0"/>
              <w:keepNext/>
              <w:keepLines/>
              <w:rPr>
                <w:rFonts w:ascii="Arial" w:hAnsi="Arial" w:cs="Arial"/>
                <w:lang w:val="en-US"/>
              </w:rPr>
            </w:pPr>
            <w:r>
              <w:rPr>
                <w:rFonts w:ascii="Arial" w:hAnsi="Arial" w:cs="Arial"/>
                <w:lang w:val="en-US"/>
              </w:rPr>
              <w:t>PROD: 100</w:t>
            </w:r>
          </w:p>
          <w:p w14:paraId="3CFA4A09" w14:textId="77777777" w:rsidR="00403326" w:rsidRDefault="00403326" w:rsidP="00362B32">
            <w:pPr>
              <w:pStyle w:val="TableText0"/>
              <w:keepNext/>
              <w:keepLines/>
              <w:rPr>
                <w:rFonts w:ascii="Arial" w:hAnsi="Arial" w:cs="Arial"/>
                <w:lang w:val="en-US"/>
              </w:rPr>
            </w:pPr>
            <w:r>
              <w:rPr>
                <w:rFonts w:ascii="Arial" w:hAnsi="Arial" w:cs="Arial"/>
                <w:lang w:val="en-US"/>
              </w:rPr>
              <w:t>ACC: 10</w:t>
            </w:r>
          </w:p>
          <w:p w14:paraId="68F709F1" w14:textId="77777777" w:rsidR="00403326" w:rsidRPr="00C1326F" w:rsidRDefault="00403326" w:rsidP="00362B32">
            <w:pPr>
              <w:pStyle w:val="TableText0"/>
              <w:keepNext/>
              <w:keepLines/>
              <w:rPr>
                <w:rFonts w:ascii="Arial" w:hAnsi="Arial" w:cs="Arial"/>
                <w:lang w:val="en-US"/>
              </w:rPr>
            </w:pPr>
            <w:r>
              <w:rPr>
                <w:rFonts w:ascii="Arial" w:hAnsi="Arial" w:cs="Arial"/>
                <w:lang w:val="en-US"/>
              </w:rPr>
              <w:t>DEV/TEST: 30</w:t>
            </w:r>
          </w:p>
        </w:tc>
      </w:tr>
      <w:tr w:rsidR="00403326" w:rsidRPr="00B81AA8" w14:paraId="316D749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7522A26"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627D6F0"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0F98E72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F1E1EDE"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19300F7" w14:textId="77777777" w:rsidR="00403326" w:rsidRPr="00B81AA8" w:rsidRDefault="00403326" w:rsidP="00362B32">
            <w:pPr>
              <w:pStyle w:val="TableText0"/>
              <w:keepNext/>
              <w:keepLines/>
              <w:rPr>
                <w:rFonts w:ascii="Arial" w:hAnsi="Arial" w:cs="Arial"/>
              </w:rPr>
            </w:pPr>
            <w:r>
              <w:rPr>
                <w:rFonts w:ascii="Arial" w:hAnsi="Arial" w:cs="Arial"/>
                <w:lang w:val="en-US"/>
              </w:rPr>
              <w:t xml:space="preserve">Daily </w:t>
            </w:r>
          </w:p>
        </w:tc>
      </w:tr>
      <w:tr w:rsidR="00403326" w:rsidRPr="00B81AA8" w14:paraId="2EC1B97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E8EB27"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D924083" w14:textId="77777777" w:rsidR="00403326" w:rsidRPr="00B81AA8" w:rsidRDefault="00403326"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2590237F" w14:textId="77777777" w:rsidR="00403326" w:rsidRDefault="00403326" w:rsidP="00403326">
      <w:pPr>
        <w:pStyle w:val="BodyText"/>
      </w:pPr>
    </w:p>
    <w:p w14:paraId="65365A8F" w14:textId="77777777" w:rsidR="00403326" w:rsidRDefault="00403326" w:rsidP="00403326">
      <w:pPr>
        <w:pStyle w:val="BodyText"/>
      </w:pPr>
    </w:p>
    <w:p w14:paraId="76C5DAA6" w14:textId="77777777" w:rsidR="00001CE1" w:rsidRPr="00000272" w:rsidRDefault="00001CE1" w:rsidP="00001CE1">
      <w:pPr>
        <w:pStyle w:val="Heading5"/>
      </w:pPr>
      <w:r>
        <w:t>DIM DB</w:t>
      </w:r>
    </w:p>
    <w:tbl>
      <w:tblPr>
        <w:tblW w:w="5344" w:type="pct"/>
        <w:tblLook w:val="0000" w:firstRow="0" w:lastRow="0" w:firstColumn="0" w:lastColumn="0" w:noHBand="0" w:noVBand="0"/>
      </w:tblPr>
      <w:tblGrid>
        <w:gridCol w:w="3104"/>
        <w:gridCol w:w="6511"/>
      </w:tblGrid>
      <w:tr w:rsidR="00001CE1" w:rsidRPr="008044BD" w14:paraId="3CC14A54"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F620699"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EA3CB77" w14:textId="77777777" w:rsidR="00001CE1" w:rsidRPr="00741943" w:rsidRDefault="00001CE1" w:rsidP="00362B32">
            <w:pPr>
              <w:pStyle w:val="TableText0"/>
              <w:keepNext/>
              <w:keepLines/>
              <w:rPr>
                <w:rFonts w:ascii="Arial" w:hAnsi="Arial" w:cs="Arial"/>
                <w:lang w:val="en-US"/>
              </w:rPr>
            </w:pPr>
            <w:r>
              <w:rPr>
                <w:rFonts w:ascii="Arial" w:hAnsi="Arial" w:cs="Arial"/>
              </w:rPr>
              <w:t>Database connection to Infosphere DB</w:t>
            </w:r>
          </w:p>
        </w:tc>
      </w:tr>
      <w:tr w:rsidR="00001CE1" w:rsidRPr="00712180" w14:paraId="0F97013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E4D57E6" w14:textId="77777777" w:rsidR="00001CE1" w:rsidRPr="00B81AA8" w:rsidRDefault="00001CE1"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831F529" w14:textId="77777777" w:rsidR="00001CE1" w:rsidRPr="00DF7808" w:rsidRDefault="00001CE1" w:rsidP="00362B32">
            <w:pPr>
              <w:pStyle w:val="TableText0"/>
              <w:keepNext/>
              <w:keepLines/>
              <w:rPr>
                <w:rFonts w:ascii="Arial" w:hAnsi="Arial" w:cs="Arial"/>
                <w:lang w:val="en-US"/>
              </w:rPr>
            </w:pPr>
            <w:r>
              <w:rPr>
                <w:rFonts w:ascii="Arial" w:hAnsi="Arial" w:cs="Arial"/>
                <w:lang w:val="en-US"/>
              </w:rPr>
              <w:t>Jdbc, 1526</w:t>
            </w:r>
          </w:p>
        </w:tc>
      </w:tr>
      <w:tr w:rsidR="00001CE1" w:rsidRPr="00712180" w14:paraId="75D55E5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171E62" w14:textId="77777777" w:rsidR="00001CE1" w:rsidRDefault="00001CE1"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4F5694C" w14:textId="77777777" w:rsidR="00001CE1" w:rsidRPr="00572413" w:rsidRDefault="00001CE1" w:rsidP="00362B32">
            <w:pPr>
              <w:pStyle w:val="TableText0"/>
              <w:keepNext/>
              <w:keepLines/>
              <w:rPr>
                <w:rFonts w:ascii="Arial" w:hAnsi="Arial" w:cs="Arial"/>
                <w:lang w:val="en-US"/>
              </w:rPr>
            </w:pPr>
            <w:r>
              <w:rPr>
                <w:rFonts w:ascii="Arial" w:hAnsi="Arial" w:cs="Arial"/>
                <w:lang w:val="en-US"/>
              </w:rPr>
              <w:t>Internal</w:t>
            </w:r>
          </w:p>
        </w:tc>
      </w:tr>
      <w:tr w:rsidR="00001CE1" w:rsidRPr="006D2395" w14:paraId="2BA8A49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5908E91" w14:textId="77777777" w:rsidR="00001CE1" w:rsidRDefault="00001CE1"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5BA0041" w14:textId="77777777" w:rsidR="00001CE1" w:rsidRPr="003F1343" w:rsidRDefault="00001CE1" w:rsidP="00362B32">
            <w:pPr>
              <w:pStyle w:val="TableText0"/>
              <w:keepNext/>
              <w:keepLines/>
              <w:rPr>
                <w:rFonts w:ascii="Arial" w:hAnsi="Arial" w:cs="Arial"/>
                <w:lang w:val="en-US"/>
              </w:rPr>
            </w:pPr>
            <w:r>
              <w:rPr>
                <w:rFonts w:ascii="Arial" w:hAnsi="Arial" w:cs="Arial"/>
                <w:lang w:val="en-US"/>
              </w:rPr>
              <w:t>Outbound</w:t>
            </w:r>
          </w:p>
        </w:tc>
      </w:tr>
      <w:tr w:rsidR="00001CE1" w:rsidRPr="00A540D4" w14:paraId="6C91A4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FBE182D" w14:textId="77777777" w:rsidR="00001CE1" w:rsidRDefault="00001CE1"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AB27DD2" w14:textId="77777777" w:rsidR="00001CE1" w:rsidRPr="000779C6" w:rsidRDefault="00001CE1" w:rsidP="00362B32">
            <w:pPr>
              <w:pStyle w:val="TableText0"/>
              <w:keepNext/>
              <w:keepLines/>
              <w:rPr>
                <w:rFonts w:ascii="Arial" w:hAnsi="Arial" w:cs="Arial"/>
                <w:lang w:val="en-US"/>
              </w:rPr>
            </w:pPr>
            <w:r>
              <w:rPr>
                <w:rFonts w:ascii="Arial" w:hAnsi="Arial" w:cs="Arial"/>
                <w:lang w:val="en-US"/>
              </w:rPr>
              <w:t xml:space="preserve">Yes </w:t>
            </w:r>
          </w:p>
        </w:tc>
      </w:tr>
      <w:tr w:rsidR="00001CE1" w:rsidRPr="00B931BB" w14:paraId="044F5B2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A5AD9FA" w14:textId="77777777" w:rsidR="00001CE1" w:rsidRDefault="00001CE1"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A69182B" w14:textId="77777777" w:rsidR="00001CE1" w:rsidRDefault="00001CE1"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2CD12D59" w14:textId="77777777" w:rsidR="00001CE1" w:rsidRDefault="00001CE1"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82419066"/>
                <w:placeholder>
                  <w:docPart w:val="0F5598BCB2784E5583E999CC5AFBEFF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FC56F65" w14:textId="77777777" w:rsidR="00001CE1" w:rsidRPr="000E6DB9" w:rsidRDefault="00001CE1"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4482982"/>
                <w:placeholder>
                  <w:docPart w:val="657A86B88BC548CC9BB8A2476C65E35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001CE1" w:rsidRPr="005220F1" w14:paraId="2AB56C9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68722E"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8F14374" w14:textId="77777777" w:rsidR="00001CE1" w:rsidRPr="00C1326F" w:rsidRDefault="00001CE1" w:rsidP="00362B32">
            <w:pPr>
              <w:pStyle w:val="TableText0"/>
              <w:keepNext/>
              <w:keepLines/>
              <w:rPr>
                <w:rFonts w:ascii="Arial" w:hAnsi="Arial" w:cs="Arial"/>
                <w:lang w:val="en-US"/>
              </w:rPr>
            </w:pPr>
            <w:r>
              <w:rPr>
                <w:rFonts w:ascii="Arial" w:hAnsi="Arial" w:cs="Arial"/>
                <w:lang w:val="en-US"/>
              </w:rPr>
              <w:t>Not specified</w:t>
            </w:r>
          </w:p>
        </w:tc>
      </w:tr>
      <w:tr w:rsidR="00001CE1" w:rsidRPr="00B81AA8" w14:paraId="56CDCAA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D14BB13"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597AED" w14:textId="77777777" w:rsidR="00001CE1" w:rsidRPr="00B81AA8" w:rsidRDefault="00001CE1" w:rsidP="00362B32">
            <w:pPr>
              <w:pStyle w:val="TableText0"/>
              <w:keepNext/>
              <w:keepLines/>
              <w:rPr>
                <w:rFonts w:ascii="Arial" w:hAnsi="Arial" w:cs="Arial"/>
              </w:rPr>
            </w:pPr>
            <w:r>
              <w:rPr>
                <w:rFonts w:ascii="Arial" w:hAnsi="Arial" w:cs="Arial"/>
                <w:lang w:val="en-US"/>
              </w:rPr>
              <w:t>Not specified</w:t>
            </w:r>
          </w:p>
        </w:tc>
      </w:tr>
      <w:tr w:rsidR="00001CE1" w:rsidRPr="00B81AA8" w14:paraId="15E103A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E58DB1"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4798B48" w14:textId="77777777" w:rsidR="00001CE1" w:rsidRPr="00B81AA8" w:rsidRDefault="00001CE1" w:rsidP="00362B32">
            <w:pPr>
              <w:pStyle w:val="TableText0"/>
              <w:keepNext/>
              <w:keepLines/>
              <w:rPr>
                <w:rFonts w:ascii="Arial" w:hAnsi="Arial" w:cs="Arial"/>
              </w:rPr>
            </w:pPr>
            <w:r>
              <w:rPr>
                <w:rFonts w:ascii="Arial" w:hAnsi="Arial" w:cs="Arial"/>
                <w:lang w:val="en-US"/>
              </w:rPr>
              <w:t>Not specified</w:t>
            </w:r>
          </w:p>
        </w:tc>
      </w:tr>
      <w:tr w:rsidR="00001CE1" w:rsidRPr="00B81AA8" w14:paraId="107C2DE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456D85D" w14:textId="77777777" w:rsidR="00001CE1" w:rsidRPr="00B81AA8" w:rsidRDefault="00001CE1"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B763CB" w14:textId="77777777" w:rsidR="00001CE1" w:rsidRPr="00B81AA8" w:rsidRDefault="00001CE1" w:rsidP="00362B32">
            <w:pPr>
              <w:pStyle w:val="TableText0"/>
              <w:keepNext/>
              <w:keepLines/>
              <w:rPr>
                <w:rFonts w:ascii="Arial" w:hAnsi="Arial" w:cs="Arial"/>
              </w:rPr>
            </w:pPr>
            <w:r>
              <w:rPr>
                <w:rFonts w:ascii="Arial" w:hAnsi="Arial" w:cs="Arial"/>
                <w:lang w:val="en-US"/>
              </w:rPr>
              <w:t>Not specified</w:t>
            </w:r>
          </w:p>
        </w:tc>
      </w:tr>
    </w:tbl>
    <w:p w14:paraId="06F9B184" w14:textId="77777777" w:rsidR="00001CE1" w:rsidRDefault="00001CE1" w:rsidP="00001CE1">
      <w:pPr>
        <w:pStyle w:val="BodyText"/>
      </w:pPr>
    </w:p>
    <w:p w14:paraId="50FD5D6E" w14:textId="77777777" w:rsidR="001806DF" w:rsidRPr="00000272" w:rsidRDefault="001806DF" w:rsidP="001806DF">
      <w:pPr>
        <w:pStyle w:val="Heading5"/>
      </w:pPr>
      <w:r>
        <w:lastRenderedPageBreak/>
        <w:t>DIM Deploy</w:t>
      </w:r>
    </w:p>
    <w:tbl>
      <w:tblPr>
        <w:tblW w:w="5344" w:type="pct"/>
        <w:tblLook w:val="0000" w:firstRow="0" w:lastRow="0" w:firstColumn="0" w:lastColumn="0" w:noHBand="0" w:noVBand="0"/>
      </w:tblPr>
      <w:tblGrid>
        <w:gridCol w:w="3104"/>
        <w:gridCol w:w="6511"/>
      </w:tblGrid>
      <w:tr w:rsidR="001806DF" w:rsidRPr="008044BD" w14:paraId="1AF205AB"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2F62A91"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CBBBD7" w14:textId="77777777" w:rsidR="001806DF" w:rsidRPr="00741943" w:rsidRDefault="001806DF" w:rsidP="00362B32">
            <w:pPr>
              <w:pStyle w:val="TableText0"/>
              <w:keepNext/>
              <w:keepLines/>
              <w:rPr>
                <w:rFonts w:ascii="Arial" w:hAnsi="Arial" w:cs="Arial"/>
                <w:lang w:val="en-US"/>
              </w:rPr>
            </w:pPr>
            <w:r>
              <w:rPr>
                <w:rFonts w:ascii="Arial" w:hAnsi="Arial" w:cs="Arial"/>
              </w:rPr>
              <w:t>Internal Application communication with the DIM Management server</w:t>
            </w:r>
          </w:p>
        </w:tc>
      </w:tr>
      <w:tr w:rsidR="001806DF" w:rsidRPr="00712180" w14:paraId="5CE20D1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1D02D70" w14:textId="77777777" w:rsidR="001806DF" w:rsidRPr="00B81AA8" w:rsidRDefault="001806DF"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A6C03FE" w14:textId="77777777" w:rsidR="001806DF" w:rsidRPr="00DF7808" w:rsidRDefault="001806DF" w:rsidP="00362B32">
            <w:pPr>
              <w:pStyle w:val="TableText0"/>
              <w:keepNext/>
              <w:keepLines/>
              <w:rPr>
                <w:rFonts w:ascii="Arial" w:hAnsi="Arial" w:cs="Arial"/>
                <w:lang w:val="en-US"/>
              </w:rPr>
            </w:pPr>
            <w:r>
              <w:rPr>
                <w:rFonts w:ascii="Arial" w:hAnsi="Arial" w:cs="Arial"/>
                <w:lang w:val="en-US"/>
              </w:rPr>
              <w:t>SSH, 22</w:t>
            </w:r>
          </w:p>
        </w:tc>
      </w:tr>
      <w:tr w:rsidR="001806DF" w:rsidRPr="00712180" w14:paraId="0E0F099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71D7283" w14:textId="77777777" w:rsidR="001806DF" w:rsidRDefault="001806DF"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BF0426" w14:textId="77777777" w:rsidR="001806DF" w:rsidRPr="00572413" w:rsidRDefault="001806DF" w:rsidP="00362B32">
            <w:pPr>
              <w:pStyle w:val="TableText0"/>
              <w:keepNext/>
              <w:keepLines/>
              <w:rPr>
                <w:rFonts w:ascii="Arial" w:hAnsi="Arial" w:cs="Arial"/>
                <w:lang w:val="en-US"/>
              </w:rPr>
            </w:pPr>
            <w:r>
              <w:rPr>
                <w:rFonts w:ascii="Arial" w:hAnsi="Arial" w:cs="Arial"/>
                <w:lang w:val="en-US"/>
              </w:rPr>
              <w:t>Internal</w:t>
            </w:r>
          </w:p>
        </w:tc>
      </w:tr>
      <w:tr w:rsidR="001806DF" w:rsidRPr="006D2395" w14:paraId="7BD5CCF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1F07D69" w14:textId="77777777" w:rsidR="001806DF" w:rsidRDefault="001806DF"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20819E2" w14:textId="77777777" w:rsidR="001806DF" w:rsidRPr="003F1343" w:rsidRDefault="001806DF" w:rsidP="00362B32">
            <w:pPr>
              <w:pStyle w:val="TableText0"/>
              <w:keepNext/>
              <w:keepLines/>
              <w:rPr>
                <w:rFonts w:ascii="Arial" w:hAnsi="Arial" w:cs="Arial"/>
                <w:lang w:val="en-US"/>
              </w:rPr>
            </w:pPr>
            <w:r>
              <w:rPr>
                <w:rFonts w:ascii="Arial" w:hAnsi="Arial" w:cs="Arial"/>
                <w:lang w:val="en-US"/>
              </w:rPr>
              <w:t>Inbound</w:t>
            </w:r>
          </w:p>
        </w:tc>
      </w:tr>
      <w:tr w:rsidR="001806DF" w:rsidRPr="00A540D4" w14:paraId="001F440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4240B39" w14:textId="77777777" w:rsidR="001806DF" w:rsidRDefault="001806DF"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5CF6340" w14:textId="77777777" w:rsidR="001806DF" w:rsidRPr="000779C6" w:rsidRDefault="001806DF" w:rsidP="00362B32">
            <w:pPr>
              <w:pStyle w:val="TableText0"/>
              <w:keepNext/>
              <w:keepLines/>
              <w:rPr>
                <w:rFonts w:ascii="Arial" w:hAnsi="Arial" w:cs="Arial"/>
                <w:lang w:val="en-US"/>
              </w:rPr>
            </w:pPr>
            <w:r>
              <w:rPr>
                <w:rFonts w:ascii="Arial" w:hAnsi="Arial" w:cs="Arial"/>
                <w:lang w:val="en-US"/>
              </w:rPr>
              <w:t xml:space="preserve">Yes </w:t>
            </w:r>
          </w:p>
        </w:tc>
      </w:tr>
      <w:tr w:rsidR="001806DF" w:rsidRPr="00B931BB" w14:paraId="4E2DEB4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826A3C" w14:textId="77777777" w:rsidR="001806DF" w:rsidRDefault="001806DF"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8324C87" w14:textId="77777777" w:rsidR="001806DF" w:rsidRDefault="001806DF"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0CAE98E9" w14:textId="77777777" w:rsidR="001806DF" w:rsidRDefault="001806DF"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5127505"/>
                <w:placeholder>
                  <w:docPart w:val="047CB5C8082C4968BC95313C31D9121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12CC929" w14:textId="77777777" w:rsidR="001806DF" w:rsidRPr="000E6DB9" w:rsidRDefault="001806DF"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3940745"/>
                <w:placeholder>
                  <w:docPart w:val="94519AAF48504229870822B8BDFC2AA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1806DF" w:rsidRPr="005220F1" w14:paraId="00C40C2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2A8FF21"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8506F21" w14:textId="77777777" w:rsidR="001806DF" w:rsidRPr="00C1326F" w:rsidRDefault="001806DF" w:rsidP="00362B32">
            <w:pPr>
              <w:pStyle w:val="TableText0"/>
              <w:keepNext/>
              <w:keepLines/>
              <w:rPr>
                <w:rFonts w:ascii="Arial" w:hAnsi="Arial" w:cs="Arial"/>
                <w:lang w:val="en-US"/>
              </w:rPr>
            </w:pPr>
            <w:r>
              <w:rPr>
                <w:rFonts w:ascii="Arial" w:hAnsi="Arial" w:cs="Arial"/>
                <w:lang w:val="en-US"/>
              </w:rPr>
              <w:t>Not specified</w:t>
            </w:r>
          </w:p>
        </w:tc>
      </w:tr>
      <w:tr w:rsidR="001806DF" w:rsidRPr="00B81AA8" w14:paraId="35997EC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C13BCE3"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C42468E" w14:textId="77777777" w:rsidR="001806DF" w:rsidRPr="00B81AA8" w:rsidRDefault="001806DF" w:rsidP="00362B32">
            <w:pPr>
              <w:pStyle w:val="TableText0"/>
              <w:keepNext/>
              <w:keepLines/>
              <w:rPr>
                <w:rFonts w:ascii="Arial" w:hAnsi="Arial" w:cs="Arial"/>
              </w:rPr>
            </w:pPr>
            <w:r>
              <w:rPr>
                <w:rFonts w:ascii="Arial" w:hAnsi="Arial" w:cs="Arial"/>
                <w:lang w:val="en-US"/>
              </w:rPr>
              <w:t>Not specified</w:t>
            </w:r>
          </w:p>
        </w:tc>
      </w:tr>
      <w:tr w:rsidR="001806DF" w:rsidRPr="00B81AA8" w14:paraId="50E3A3B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CA1F6FA"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C8CCEBA" w14:textId="77777777" w:rsidR="001806DF" w:rsidRPr="00B81AA8" w:rsidRDefault="001806DF" w:rsidP="00362B32">
            <w:pPr>
              <w:pStyle w:val="TableText0"/>
              <w:keepNext/>
              <w:keepLines/>
              <w:rPr>
                <w:rFonts w:ascii="Arial" w:hAnsi="Arial" w:cs="Arial"/>
              </w:rPr>
            </w:pPr>
            <w:r>
              <w:rPr>
                <w:rFonts w:ascii="Arial" w:hAnsi="Arial" w:cs="Arial"/>
                <w:lang w:val="en-US"/>
              </w:rPr>
              <w:t>Not specified</w:t>
            </w:r>
          </w:p>
        </w:tc>
      </w:tr>
      <w:tr w:rsidR="001806DF" w:rsidRPr="00B81AA8" w14:paraId="4FFCF79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80C7DC5" w14:textId="77777777" w:rsidR="001806DF" w:rsidRPr="00B81AA8" w:rsidRDefault="001806DF"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241C3B0" w14:textId="77777777" w:rsidR="001806DF" w:rsidRPr="00B81AA8" w:rsidRDefault="001806DF" w:rsidP="00362B32">
            <w:pPr>
              <w:pStyle w:val="TableText0"/>
              <w:keepNext/>
              <w:keepLines/>
              <w:rPr>
                <w:rFonts w:ascii="Arial" w:hAnsi="Arial" w:cs="Arial"/>
              </w:rPr>
            </w:pPr>
            <w:r>
              <w:rPr>
                <w:rFonts w:ascii="Arial" w:hAnsi="Arial" w:cs="Arial"/>
                <w:lang w:val="en-US"/>
              </w:rPr>
              <w:t>Not specified</w:t>
            </w:r>
          </w:p>
        </w:tc>
      </w:tr>
    </w:tbl>
    <w:p w14:paraId="36B39F6B" w14:textId="77777777" w:rsidR="001806DF" w:rsidRDefault="001806DF" w:rsidP="001806DF">
      <w:pPr>
        <w:pStyle w:val="BodyText"/>
      </w:pPr>
    </w:p>
    <w:p w14:paraId="713D03E7" w14:textId="40B6086A" w:rsidR="00403326" w:rsidRPr="00000272" w:rsidRDefault="00403326" w:rsidP="00403326">
      <w:pPr>
        <w:pStyle w:val="Heading5"/>
      </w:pPr>
      <w:r>
        <w:t xml:space="preserve">DIM </w:t>
      </w:r>
      <w:r w:rsidR="00FC2E3A">
        <w:t>Serv</w:t>
      </w:r>
      <w:r w:rsidR="00B15FDD">
        <w:t>ice</w:t>
      </w:r>
    </w:p>
    <w:tbl>
      <w:tblPr>
        <w:tblW w:w="5344" w:type="pct"/>
        <w:tblLook w:val="0000" w:firstRow="0" w:lastRow="0" w:firstColumn="0" w:lastColumn="0" w:noHBand="0" w:noVBand="0"/>
      </w:tblPr>
      <w:tblGrid>
        <w:gridCol w:w="3104"/>
        <w:gridCol w:w="6511"/>
      </w:tblGrid>
      <w:tr w:rsidR="00403326" w:rsidRPr="008044BD" w14:paraId="464317CA"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CCB9A9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F6A5CA" w14:textId="5C9B6C0E" w:rsidR="00403326" w:rsidRPr="00741943" w:rsidRDefault="00403326" w:rsidP="00362B32">
            <w:pPr>
              <w:pStyle w:val="TableText0"/>
              <w:keepNext/>
              <w:keepLines/>
              <w:rPr>
                <w:rFonts w:ascii="Arial" w:hAnsi="Arial" w:cs="Arial"/>
                <w:lang w:val="en-US"/>
              </w:rPr>
            </w:pPr>
            <w:r>
              <w:rPr>
                <w:rFonts w:ascii="Arial" w:hAnsi="Arial" w:cs="Arial"/>
              </w:rPr>
              <w:t xml:space="preserve">Internal Application communication with DIM </w:t>
            </w:r>
            <w:r w:rsidR="007724F3">
              <w:rPr>
                <w:rFonts w:ascii="Arial" w:hAnsi="Arial" w:cs="Arial"/>
              </w:rPr>
              <w:t>Services server</w:t>
            </w:r>
          </w:p>
        </w:tc>
      </w:tr>
      <w:tr w:rsidR="00403326" w:rsidRPr="00712180" w14:paraId="723FB93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6F47F52"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CC52596" w14:textId="77777777" w:rsidR="00403326" w:rsidRPr="00DF7808" w:rsidRDefault="00403326" w:rsidP="00362B32">
            <w:pPr>
              <w:pStyle w:val="TableText0"/>
              <w:keepNext/>
              <w:keepLines/>
              <w:rPr>
                <w:rFonts w:ascii="Arial" w:hAnsi="Arial" w:cs="Arial"/>
                <w:lang w:val="en-US"/>
              </w:rPr>
            </w:pPr>
            <w:r>
              <w:rPr>
                <w:rFonts w:ascii="Arial" w:hAnsi="Arial" w:cs="Arial"/>
                <w:lang w:val="en-US"/>
              </w:rPr>
              <w:t>TCP: 2181, 9092</w:t>
            </w:r>
          </w:p>
        </w:tc>
      </w:tr>
      <w:tr w:rsidR="00403326" w:rsidRPr="00712180" w14:paraId="6E5ABD6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07481"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9723B53" w14:textId="77777777" w:rsidR="00403326" w:rsidRPr="00572413" w:rsidRDefault="00403326" w:rsidP="00362B32">
            <w:pPr>
              <w:pStyle w:val="TableText0"/>
              <w:keepNext/>
              <w:keepLines/>
              <w:rPr>
                <w:rFonts w:ascii="Arial" w:hAnsi="Arial" w:cs="Arial"/>
                <w:lang w:val="en-US"/>
              </w:rPr>
            </w:pPr>
            <w:r>
              <w:rPr>
                <w:rFonts w:ascii="Arial" w:hAnsi="Arial" w:cs="Arial"/>
                <w:lang w:val="en-US"/>
              </w:rPr>
              <w:t>Internal</w:t>
            </w:r>
          </w:p>
        </w:tc>
      </w:tr>
      <w:tr w:rsidR="00403326" w:rsidRPr="006D2395" w14:paraId="026CA46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A215251"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5FB9ED" w14:textId="6DD89417" w:rsidR="00403326" w:rsidRPr="003F1343" w:rsidRDefault="001806DF" w:rsidP="00362B32">
            <w:pPr>
              <w:pStyle w:val="TableText0"/>
              <w:keepNext/>
              <w:keepLines/>
              <w:rPr>
                <w:rFonts w:ascii="Arial" w:hAnsi="Arial" w:cs="Arial"/>
                <w:lang w:val="en-US"/>
              </w:rPr>
            </w:pPr>
            <w:r>
              <w:rPr>
                <w:rFonts w:ascii="Arial" w:hAnsi="Arial" w:cs="Arial"/>
                <w:lang w:val="en-US"/>
              </w:rPr>
              <w:t>In</w:t>
            </w:r>
            <w:r w:rsidR="00403326">
              <w:rPr>
                <w:rFonts w:ascii="Arial" w:hAnsi="Arial" w:cs="Arial"/>
                <w:lang w:val="en-US"/>
              </w:rPr>
              <w:t>bound</w:t>
            </w:r>
          </w:p>
        </w:tc>
      </w:tr>
      <w:tr w:rsidR="00403326" w:rsidRPr="00A540D4" w14:paraId="115CB08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B94BB"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4B57BD7" w14:textId="77777777" w:rsidR="00403326" w:rsidRPr="000779C6" w:rsidRDefault="00403326" w:rsidP="00362B32">
            <w:pPr>
              <w:pStyle w:val="TableText0"/>
              <w:keepNext/>
              <w:keepLines/>
              <w:rPr>
                <w:rFonts w:ascii="Arial" w:hAnsi="Arial" w:cs="Arial"/>
                <w:lang w:val="en-US"/>
              </w:rPr>
            </w:pPr>
            <w:r>
              <w:rPr>
                <w:rFonts w:ascii="Arial" w:hAnsi="Arial" w:cs="Arial"/>
                <w:lang w:val="en-US"/>
              </w:rPr>
              <w:t xml:space="preserve">Yes </w:t>
            </w:r>
          </w:p>
        </w:tc>
      </w:tr>
      <w:tr w:rsidR="00403326" w:rsidRPr="00B931BB" w14:paraId="34ED108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BED51E9"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6C1ED3" w14:textId="77777777" w:rsidR="00403326"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30E773EC"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2061231"/>
                <w:placeholder>
                  <w:docPart w:val="0BCD09C3401B473AB4D13180CC12D2A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A56F475"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670176"/>
                <w:placeholder>
                  <w:docPart w:val="434491338456421D86DACAB606162049"/>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403326" w:rsidRPr="005220F1" w14:paraId="26D5B6E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A01E0E"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ADC118" w14:textId="77777777" w:rsidR="00403326" w:rsidRPr="00C1326F" w:rsidRDefault="00403326" w:rsidP="00362B32">
            <w:pPr>
              <w:pStyle w:val="TableText0"/>
              <w:keepNext/>
              <w:keepLines/>
              <w:rPr>
                <w:rFonts w:ascii="Arial" w:hAnsi="Arial" w:cs="Arial"/>
                <w:lang w:val="en-US"/>
              </w:rPr>
            </w:pPr>
            <w:r>
              <w:rPr>
                <w:rFonts w:ascii="Arial" w:hAnsi="Arial" w:cs="Arial"/>
                <w:lang w:val="en-US"/>
              </w:rPr>
              <w:t>Not specified</w:t>
            </w:r>
          </w:p>
        </w:tc>
      </w:tr>
      <w:tr w:rsidR="00403326" w:rsidRPr="00B81AA8" w14:paraId="3ADE3BF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FD64EB9"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B96FFC1"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74C3EEC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AB077E8"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F4EA0D"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223F7B9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C4460"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AC7E8EC"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bl>
    <w:p w14:paraId="7875A2ED" w14:textId="77777777" w:rsidR="00403326" w:rsidRPr="009F563F" w:rsidRDefault="00403326" w:rsidP="00403326">
      <w:pPr>
        <w:pStyle w:val="BodyText"/>
      </w:pPr>
    </w:p>
    <w:p w14:paraId="53F85216" w14:textId="2CE44623" w:rsidR="00403326" w:rsidRPr="00000272" w:rsidRDefault="00403326" w:rsidP="00403326">
      <w:pPr>
        <w:pStyle w:val="Heading5"/>
      </w:pPr>
      <w:r>
        <w:lastRenderedPageBreak/>
        <w:t xml:space="preserve">DIM </w:t>
      </w:r>
      <w:r w:rsidR="00BC4C9F">
        <w:t>Engine</w:t>
      </w:r>
    </w:p>
    <w:tbl>
      <w:tblPr>
        <w:tblW w:w="5344" w:type="pct"/>
        <w:tblLook w:val="0000" w:firstRow="0" w:lastRow="0" w:firstColumn="0" w:lastColumn="0" w:noHBand="0" w:noVBand="0"/>
      </w:tblPr>
      <w:tblGrid>
        <w:gridCol w:w="3104"/>
        <w:gridCol w:w="6511"/>
      </w:tblGrid>
      <w:tr w:rsidR="00403326" w:rsidRPr="008044BD" w14:paraId="3F932A34"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7871F6B9"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7130427" w14:textId="526C0AE7" w:rsidR="00403326" w:rsidRPr="00741943" w:rsidRDefault="00403326" w:rsidP="00362B32">
            <w:pPr>
              <w:pStyle w:val="TableText0"/>
              <w:keepNext/>
              <w:keepLines/>
              <w:rPr>
                <w:rFonts w:ascii="Arial" w:hAnsi="Arial" w:cs="Arial"/>
                <w:lang w:val="en-US"/>
              </w:rPr>
            </w:pPr>
            <w:r>
              <w:rPr>
                <w:rFonts w:ascii="Arial" w:hAnsi="Arial" w:cs="Arial"/>
              </w:rPr>
              <w:t xml:space="preserve">Internal Application communication with DIM </w:t>
            </w:r>
            <w:r w:rsidR="005C36CB">
              <w:rPr>
                <w:rFonts w:ascii="Arial" w:hAnsi="Arial" w:cs="Arial"/>
              </w:rPr>
              <w:t>Engine</w:t>
            </w:r>
          </w:p>
        </w:tc>
      </w:tr>
      <w:tr w:rsidR="00403326" w:rsidRPr="00712180" w14:paraId="203040F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C6E529" w14:textId="77777777" w:rsidR="00403326" w:rsidRPr="00B81AA8" w:rsidRDefault="00403326"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1614FF" w14:textId="0699F4AB" w:rsidR="00403326" w:rsidRPr="00DF7808" w:rsidRDefault="00403326" w:rsidP="00362B32">
            <w:pPr>
              <w:pStyle w:val="TableText0"/>
              <w:keepNext/>
              <w:keepLines/>
              <w:rPr>
                <w:rFonts w:ascii="Arial" w:hAnsi="Arial" w:cs="Arial"/>
                <w:lang w:val="en-US"/>
              </w:rPr>
            </w:pPr>
            <w:r>
              <w:rPr>
                <w:rFonts w:ascii="Arial" w:hAnsi="Arial" w:cs="Arial"/>
                <w:lang w:val="en-US"/>
              </w:rPr>
              <w:t>TCP: 9</w:t>
            </w:r>
            <w:r w:rsidR="00246C0F">
              <w:rPr>
                <w:rFonts w:ascii="Arial" w:hAnsi="Arial" w:cs="Arial"/>
                <w:lang w:val="en-US"/>
              </w:rPr>
              <w:t>092</w:t>
            </w:r>
          </w:p>
        </w:tc>
      </w:tr>
      <w:tr w:rsidR="00403326" w:rsidRPr="00712180" w14:paraId="5AAE803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63A3F9D" w14:textId="77777777" w:rsidR="00403326" w:rsidRDefault="00403326"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82ABD57" w14:textId="0BA5ADAD" w:rsidR="00403326" w:rsidRPr="00572413" w:rsidRDefault="00403326" w:rsidP="00362B32">
            <w:pPr>
              <w:pStyle w:val="TableText0"/>
              <w:keepNext/>
              <w:keepLines/>
              <w:rPr>
                <w:rFonts w:ascii="Arial" w:hAnsi="Arial" w:cs="Arial"/>
                <w:lang w:val="en-US"/>
              </w:rPr>
            </w:pPr>
            <w:r>
              <w:rPr>
                <w:rFonts w:ascii="Arial" w:hAnsi="Arial" w:cs="Arial"/>
                <w:lang w:val="en-US"/>
              </w:rPr>
              <w:t>Internal</w:t>
            </w:r>
          </w:p>
        </w:tc>
      </w:tr>
      <w:tr w:rsidR="00403326" w:rsidRPr="006D2395" w14:paraId="2233745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A382A" w14:textId="77777777" w:rsidR="00403326" w:rsidRDefault="00403326"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9ADF8EC" w14:textId="0F249882" w:rsidR="00403326" w:rsidRPr="003F1343" w:rsidRDefault="00403326" w:rsidP="00362B32">
            <w:pPr>
              <w:pStyle w:val="TableText0"/>
              <w:keepNext/>
              <w:keepLines/>
              <w:rPr>
                <w:rFonts w:ascii="Arial" w:hAnsi="Arial" w:cs="Arial"/>
                <w:lang w:val="en-US"/>
              </w:rPr>
            </w:pPr>
            <w:r>
              <w:rPr>
                <w:rFonts w:ascii="Arial" w:hAnsi="Arial" w:cs="Arial"/>
                <w:lang w:val="en-US"/>
              </w:rPr>
              <w:t>Inbound</w:t>
            </w:r>
          </w:p>
        </w:tc>
      </w:tr>
      <w:tr w:rsidR="00403326" w:rsidRPr="00A540D4" w14:paraId="72321D4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B03ECBA" w14:textId="77777777" w:rsidR="00403326" w:rsidRDefault="00403326"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16C48D0" w14:textId="45617263" w:rsidR="00403326" w:rsidRPr="000779C6" w:rsidRDefault="00403326" w:rsidP="00362B32">
            <w:pPr>
              <w:pStyle w:val="TableText0"/>
              <w:keepNext/>
              <w:keepLines/>
              <w:rPr>
                <w:rFonts w:ascii="Arial" w:hAnsi="Arial" w:cs="Arial"/>
                <w:lang w:val="en-US"/>
              </w:rPr>
            </w:pPr>
            <w:r>
              <w:rPr>
                <w:rFonts w:ascii="Arial" w:hAnsi="Arial" w:cs="Arial"/>
                <w:lang w:val="en-US"/>
              </w:rPr>
              <w:t xml:space="preserve">Yes </w:t>
            </w:r>
          </w:p>
        </w:tc>
      </w:tr>
      <w:tr w:rsidR="00403326" w:rsidRPr="00B931BB" w14:paraId="2793C0A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79A95E6" w14:textId="77777777" w:rsidR="00403326" w:rsidRDefault="00403326"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0754F54" w14:textId="77777777" w:rsidR="00403326" w:rsidRDefault="00403326"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3F711AE3" w14:textId="77777777" w:rsidR="00403326" w:rsidRDefault="00403326"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26854884"/>
                <w:placeholder>
                  <w:docPart w:val="14F37051BDED45B0B9386226693D877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1215A57" w14:textId="77777777" w:rsidR="00403326" w:rsidRPr="000E6DB9" w:rsidRDefault="00403326"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435162469"/>
                <w:placeholder>
                  <w:docPart w:val="28EDCE4A12424B04BC044619F19463F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403326" w:rsidRPr="005220F1" w14:paraId="5CC6FBD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A539D76"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4CCB84C" w14:textId="77777777" w:rsidR="00403326" w:rsidRPr="00C1326F" w:rsidRDefault="00403326" w:rsidP="00362B32">
            <w:pPr>
              <w:pStyle w:val="TableText0"/>
              <w:keepNext/>
              <w:keepLines/>
              <w:rPr>
                <w:rFonts w:ascii="Arial" w:hAnsi="Arial" w:cs="Arial"/>
                <w:lang w:val="en-US"/>
              </w:rPr>
            </w:pPr>
            <w:r>
              <w:rPr>
                <w:rFonts w:ascii="Arial" w:hAnsi="Arial" w:cs="Arial"/>
                <w:lang w:val="en-US"/>
              </w:rPr>
              <w:t>Not specified</w:t>
            </w:r>
          </w:p>
        </w:tc>
      </w:tr>
      <w:tr w:rsidR="00403326" w:rsidRPr="00B81AA8" w14:paraId="58A8598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8B79AAD"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B5D490"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57B7DBA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D7E5E63"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3F7E279"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r w:rsidR="00403326" w:rsidRPr="00B81AA8" w14:paraId="659DEB3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3726923" w14:textId="77777777" w:rsidR="00403326" w:rsidRPr="00B81AA8" w:rsidRDefault="00403326"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7384AE5" w14:textId="77777777" w:rsidR="00403326" w:rsidRPr="00B81AA8" w:rsidRDefault="00403326" w:rsidP="00362B32">
            <w:pPr>
              <w:pStyle w:val="TableText0"/>
              <w:keepNext/>
              <w:keepLines/>
              <w:rPr>
                <w:rFonts w:ascii="Arial" w:hAnsi="Arial" w:cs="Arial"/>
              </w:rPr>
            </w:pPr>
            <w:r>
              <w:rPr>
                <w:rFonts w:ascii="Arial" w:hAnsi="Arial" w:cs="Arial"/>
                <w:lang w:val="en-US"/>
              </w:rPr>
              <w:t>Not specified</w:t>
            </w:r>
          </w:p>
        </w:tc>
      </w:tr>
    </w:tbl>
    <w:p w14:paraId="765657E7" w14:textId="77777777" w:rsidR="009B2FBA" w:rsidRDefault="009B2FBA" w:rsidP="009B2FBA">
      <w:pPr>
        <w:pStyle w:val="BodyText"/>
      </w:pPr>
    </w:p>
    <w:p w14:paraId="6D0CB626" w14:textId="7E3240D7" w:rsidR="009B2FBA" w:rsidRDefault="009B2FBA" w:rsidP="009B2FBA">
      <w:pPr>
        <w:pStyle w:val="Heading3"/>
        <w:ind w:left="851" w:hanging="851"/>
      </w:pPr>
      <w:r>
        <w:t>DIM Engine</w:t>
      </w:r>
    </w:p>
    <w:p w14:paraId="60713CC6" w14:textId="77777777" w:rsidR="003E77D7" w:rsidRPr="003E77D7" w:rsidRDefault="003E77D7" w:rsidP="003E77D7">
      <w:pPr>
        <w:pStyle w:val="BodyText"/>
      </w:pPr>
    </w:p>
    <w:p w14:paraId="1F620242" w14:textId="4D471520" w:rsidR="009B2FBA" w:rsidRDefault="003E77D7" w:rsidP="009B2FBA">
      <w:pPr>
        <w:pStyle w:val="BodyText"/>
      </w:pPr>
      <w:r w:rsidRPr="003E77D7">
        <w:rPr>
          <w:noProof/>
        </w:rPr>
        <w:drawing>
          <wp:inline distT="0" distB="0" distL="0" distR="0" wp14:anchorId="3B025766" wp14:editId="43E7D83E">
            <wp:extent cx="5731510" cy="36296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29660"/>
                    </a:xfrm>
                    <a:prstGeom prst="rect">
                      <a:avLst/>
                    </a:prstGeom>
                  </pic:spPr>
                </pic:pic>
              </a:graphicData>
            </a:graphic>
          </wp:inline>
        </w:drawing>
      </w:r>
    </w:p>
    <w:p w14:paraId="547A14ED" w14:textId="77777777" w:rsidR="007A0E08" w:rsidRDefault="007A0E08" w:rsidP="007A0E08">
      <w:pPr>
        <w:pStyle w:val="Heading4"/>
      </w:pPr>
      <w:r>
        <w:lastRenderedPageBreak/>
        <w:t>External entities</w:t>
      </w:r>
    </w:p>
    <w:p w14:paraId="3E124E90" w14:textId="77777777" w:rsidR="0083202C" w:rsidRPr="00000272" w:rsidRDefault="0083202C" w:rsidP="0083202C">
      <w:pPr>
        <w:pStyle w:val="Heading5"/>
      </w:pPr>
      <w:bookmarkStart w:id="10" w:name="_Hlk113437623"/>
      <w:r>
        <w:t>UWV FB / UWV TAB</w:t>
      </w:r>
    </w:p>
    <w:tbl>
      <w:tblPr>
        <w:tblW w:w="5344" w:type="pct"/>
        <w:tblLook w:val="0000" w:firstRow="0" w:lastRow="0" w:firstColumn="0" w:lastColumn="0" w:noHBand="0" w:noVBand="0"/>
      </w:tblPr>
      <w:tblGrid>
        <w:gridCol w:w="3104"/>
        <w:gridCol w:w="6511"/>
      </w:tblGrid>
      <w:tr w:rsidR="0083202C" w:rsidRPr="008044BD" w14:paraId="7857C47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bookmarkEnd w:id="10"/>
          <w:p w14:paraId="5F5CB3BE"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2685A2B" w14:textId="77777777" w:rsidR="0083202C" w:rsidRPr="00B535B8" w:rsidRDefault="0083202C" w:rsidP="00362B32">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83202C" w:rsidRPr="00712180" w14:paraId="13C36CE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A17EBF5" w14:textId="77777777" w:rsidR="0083202C" w:rsidRPr="00B81AA8" w:rsidRDefault="0083202C"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2C3FCBB" w14:textId="10CCFCA4" w:rsidR="0083202C" w:rsidRPr="00457E24" w:rsidRDefault="0083202C" w:rsidP="00362B32">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TCP</w:t>
            </w:r>
            <w:r w:rsidR="00341FFC">
              <w:rPr>
                <w:rFonts w:ascii="Arial" w:hAnsi="Arial" w:cs="Arial"/>
                <w:lang w:val="en-US"/>
              </w:rPr>
              <w:t xml:space="preserve">, </w:t>
            </w:r>
            <w:r>
              <w:rPr>
                <w:rFonts w:ascii="Arial" w:hAnsi="Arial" w:cs="Arial"/>
                <w:lang w:val="en-US"/>
              </w:rPr>
              <w:t xml:space="preserve">port </w:t>
            </w:r>
            <w:r w:rsidR="00DE7D94" w:rsidRPr="00DE7D94">
              <w:rPr>
                <w:rFonts w:ascii="Arial" w:hAnsi="Arial" w:cs="Arial"/>
                <w:lang w:val="en-US"/>
              </w:rPr>
              <w:t>31538</w:t>
            </w:r>
          </w:p>
        </w:tc>
      </w:tr>
      <w:tr w:rsidR="0083202C" w:rsidRPr="00712180" w14:paraId="32DBB98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B357AA9" w14:textId="77777777" w:rsidR="0083202C" w:rsidRDefault="0083202C"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DAF8DB1" w14:textId="77777777" w:rsidR="0083202C" w:rsidRPr="00BE5BBD" w:rsidRDefault="0083202C" w:rsidP="00362B32">
            <w:pPr>
              <w:pStyle w:val="TableText0"/>
              <w:keepNext/>
              <w:keepLines/>
              <w:rPr>
                <w:rFonts w:ascii="Arial" w:hAnsi="Arial" w:cs="Arial"/>
                <w:lang w:val="en-US"/>
              </w:rPr>
            </w:pPr>
            <w:r>
              <w:rPr>
                <w:rFonts w:ascii="Arial" w:hAnsi="Arial" w:cs="Arial"/>
                <w:lang w:val="en-US"/>
              </w:rPr>
              <w:t>Internal</w:t>
            </w:r>
          </w:p>
        </w:tc>
      </w:tr>
      <w:tr w:rsidR="0083202C" w:rsidRPr="006D2395" w14:paraId="5D8EB0E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26893E2" w14:textId="77777777" w:rsidR="0083202C" w:rsidRDefault="0083202C"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0FE0EE7" w14:textId="77777777" w:rsidR="0083202C" w:rsidRPr="003F1343" w:rsidRDefault="0083202C" w:rsidP="00362B32">
            <w:pPr>
              <w:pStyle w:val="TableText0"/>
              <w:keepNext/>
              <w:keepLines/>
              <w:rPr>
                <w:rFonts w:ascii="Arial" w:hAnsi="Arial" w:cs="Arial"/>
                <w:lang w:val="en-US"/>
              </w:rPr>
            </w:pPr>
            <w:r w:rsidRPr="003F1343">
              <w:rPr>
                <w:rFonts w:ascii="Arial" w:hAnsi="Arial" w:cs="Arial"/>
                <w:lang w:val="en-US"/>
              </w:rPr>
              <w:t>Inbound</w:t>
            </w:r>
          </w:p>
        </w:tc>
      </w:tr>
      <w:tr w:rsidR="0083202C" w:rsidRPr="00A540D4" w14:paraId="026A7F7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625407F" w14:textId="77777777" w:rsidR="0083202C" w:rsidRDefault="0083202C"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E2812EB" w14:textId="77777777" w:rsidR="0083202C" w:rsidRPr="000779C6" w:rsidRDefault="0083202C" w:rsidP="00362B32">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83202C" w:rsidRPr="00B931BB" w14:paraId="3361970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A9A824" w14:textId="77777777" w:rsidR="0083202C" w:rsidRDefault="0083202C"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9A43CBA" w14:textId="77777777" w:rsidR="0083202C" w:rsidRPr="000E6DB9" w:rsidRDefault="0083202C"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5CBA9FA2" w14:textId="77777777" w:rsidR="0083202C" w:rsidRDefault="0083202C"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52056280"/>
                <w:placeholder>
                  <w:docPart w:val="4027B07ABD484BECA835A6E1E921DA5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7E8AF18C" w14:textId="77777777" w:rsidR="0083202C" w:rsidRPr="000E6DB9" w:rsidRDefault="0083202C"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2732319"/>
                <w:placeholder>
                  <w:docPart w:val="EC2521D32EEC431A9520D9BBA0CB099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83202C" w:rsidRPr="005220F1" w14:paraId="7076765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1EC85B2"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D1CB71" w14:textId="77777777" w:rsidR="0083202C" w:rsidRPr="00C1326F" w:rsidRDefault="0083202C" w:rsidP="00362B32">
            <w:pPr>
              <w:pStyle w:val="TableText0"/>
              <w:keepNext/>
              <w:keepLines/>
              <w:rPr>
                <w:rFonts w:ascii="Arial" w:hAnsi="Arial" w:cs="Arial"/>
                <w:lang w:val="en-US"/>
              </w:rPr>
            </w:pPr>
            <w:r>
              <w:rPr>
                <w:rFonts w:ascii="Arial" w:hAnsi="Arial" w:cs="Arial"/>
                <w:lang w:val="en-US"/>
              </w:rPr>
              <w:t>2-5</w:t>
            </w:r>
          </w:p>
        </w:tc>
      </w:tr>
      <w:tr w:rsidR="0083202C" w:rsidRPr="00B81AA8" w14:paraId="4FD2B39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765C4"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FF7C87A" w14:textId="77777777" w:rsidR="0083202C" w:rsidRPr="00B81AA8" w:rsidRDefault="0083202C" w:rsidP="00362B32">
            <w:pPr>
              <w:pStyle w:val="TableText0"/>
              <w:keepNext/>
              <w:keepLines/>
              <w:rPr>
                <w:rFonts w:ascii="Arial" w:hAnsi="Arial" w:cs="Arial"/>
              </w:rPr>
            </w:pPr>
            <w:r>
              <w:rPr>
                <w:rFonts w:ascii="Arial" w:hAnsi="Arial" w:cs="Arial"/>
                <w:lang w:val="en-US"/>
              </w:rPr>
              <w:t>Not specified</w:t>
            </w:r>
          </w:p>
        </w:tc>
      </w:tr>
      <w:tr w:rsidR="0083202C" w:rsidRPr="00B81AA8" w14:paraId="3E4BE95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1411F7E"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A620AFA" w14:textId="77777777" w:rsidR="0083202C" w:rsidRPr="00B81AA8" w:rsidRDefault="0083202C" w:rsidP="00362B32">
            <w:pPr>
              <w:pStyle w:val="TableText0"/>
              <w:keepNext/>
              <w:keepLines/>
              <w:rPr>
                <w:rFonts w:ascii="Arial" w:hAnsi="Arial" w:cs="Arial"/>
              </w:rPr>
            </w:pPr>
            <w:r>
              <w:rPr>
                <w:rFonts w:ascii="Arial" w:hAnsi="Arial" w:cs="Arial"/>
                <w:lang w:val="en-US"/>
              </w:rPr>
              <w:t xml:space="preserve">Daily </w:t>
            </w:r>
          </w:p>
        </w:tc>
      </w:tr>
      <w:tr w:rsidR="0083202C" w:rsidRPr="00B81AA8" w14:paraId="379127C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1449F1B" w14:textId="77777777" w:rsidR="0083202C" w:rsidRPr="00B81AA8" w:rsidRDefault="0083202C"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988E20" w14:textId="77777777" w:rsidR="0083202C" w:rsidRPr="00B81AA8" w:rsidRDefault="0083202C"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6AF2361" w14:textId="77777777" w:rsidR="0083202C" w:rsidRDefault="0083202C" w:rsidP="0083202C">
      <w:pPr>
        <w:pStyle w:val="BodyText"/>
      </w:pPr>
    </w:p>
    <w:p w14:paraId="41D373D4" w14:textId="2CC5DC04" w:rsidR="00DA2712" w:rsidRPr="00000272" w:rsidRDefault="00DA2712" w:rsidP="00DA2712">
      <w:pPr>
        <w:pStyle w:val="Heading5"/>
      </w:pPr>
      <w:r>
        <w:t>UWV User</w:t>
      </w:r>
    </w:p>
    <w:tbl>
      <w:tblPr>
        <w:tblW w:w="5344" w:type="pct"/>
        <w:tblLook w:val="0000" w:firstRow="0" w:lastRow="0" w:firstColumn="0" w:lastColumn="0" w:noHBand="0" w:noVBand="0"/>
      </w:tblPr>
      <w:tblGrid>
        <w:gridCol w:w="3104"/>
        <w:gridCol w:w="6511"/>
      </w:tblGrid>
      <w:tr w:rsidR="00DA2712" w:rsidRPr="008044BD" w14:paraId="71CBFAFD"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04496F4D"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03F91E0" w14:textId="77DC1500" w:rsidR="00DA2712" w:rsidRPr="00B535B8" w:rsidRDefault="00DA2712" w:rsidP="00BF56AC">
            <w:pPr>
              <w:pStyle w:val="TableText0"/>
              <w:keepNext/>
              <w:keepLines/>
              <w:rPr>
                <w:rFonts w:ascii="Arial" w:hAnsi="Arial" w:cs="Arial"/>
                <w:highlight w:val="yellow"/>
                <w:lang w:val="en-US"/>
              </w:rPr>
            </w:pPr>
            <w:r w:rsidRPr="006F0ED6">
              <w:rPr>
                <w:rFonts w:ascii="Arial" w:hAnsi="Arial" w:cs="Arial"/>
                <w:lang w:val="en-US"/>
              </w:rPr>
              <w:t xml:space="preserve">UWV users </w:t>
            </w:r>
            <w:proofErr w:type="spellStart"/>
            <w:r w:rsidRPr="006F0ED6">
              <w:rPr>
                <w:rFonts w:ascii="Arial" w:hAnsi="Arial" w:cs="Arial"/>
                <w:lang w:val="en-US"/>
              </w:rPr>
              <w:t>Developpers</w:t>
            </w:r>
            <w:proofErr w:type="spellEnd"/>
            <w:r w:rsidRPr="006F0ED6">
              <w:rPr>
                <w:rFonts w:ascii="Arial" w:hAnsi="Arial" w:cs="Arial"/>
                <w:lang w:val="en-US"/>
              </w:rPr>
              <w:t xml:space="preserve"> and Data Engineers as part of UWV Users community</w:t>
            </w:r>
            <w:r w:rsidR="007334AA" w:rsidRPr="006F0ED6">
              <w:rPr>
                <w:rFonts w:ascii="Arial" w:hAnsi="Arial" w:cs="Arial"/>
                <w:lang w:val="en-US"/>
              </w:rPr>
              <w:t xml:space="preserve"> to connect only on O and T.</w:t>
            </w:r>
          </w:p>
        </w:tc>
      </w:tr>
      <w:tr w:rsidR="00DA2712" w:rsidRPr="00712180" w14:paraId="05277D99"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3968BA17" w14:textId="77777777" w:rsidR="00DA2712" w:rsidRPr="00B81AA8" w:rsidRDefault="00DA2712" w:rsidP="00BF56A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1B7D9B4" w14:textId="11040690" w:rsidR="00DA2712" w:rsidRPr="00457E24" w:rsidRDefault="00DA2712" w:rsidP="00BF56AC">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w:t>
            </w:r>
            <w:r w:rsidR="009814F1">
              <w:rPr>
                <w:rFonts w:ascii="Arial" w:hAnsi="Arial" w:cs="Arial"/>
                <w:lang w:val="en-US"/>
              </w:rPr>
              <w:t xml:space="preserve"> TCP, port </w:t>
            </w:r>
            <w:r w:rsidR="009814F1" w:rsidRPr="00DE7D94">
              <w:rPr>
                <w:rFonts w:ascii="Arial" w:hAnsi="Arial" w:cs="Arial"/>
                <w:lang w:val="en-US"/>
              </w:rPr>
              <w:t>31538</w:t>
            </w:r>
          </w:p>
        </w:tc>
      </w:tr>
      <w:tr w:rsidR="00DA2712" w:rsidRPr="00712180" w14:paraId="06D675AB"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A1AB1" w14:textId="77777777" w:rsidR="00DA2712" w:rsidRDefault="00DA2712" w:rsidP="00BF56A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9AEED68" w14:textId="77777777" w:rsidR="00DA2712" w:rsidRPr="00BE5BBD" w:rsidRDefault="00DA2712" w:rsidP="00BF56AC">
            <w:pPr>
              <w:pStyle w:val="TableText0"/>
              <w:keepNext/>
              <w:keepLines/>
              <w:rPr>
                <w:rFonts w:ascii="Arial" w:hAnsi="Arial" w:cs="Arial"/>
                <w:lang w:val="en-US"/>
              </w:rPr>
            </w:pPr>
            <w:r>
              <w:rPr>
                <w:rFonts w:ascii="Arial" w:hAnsi="Arial" w:cs="Arial"/>
                <w:lang w:val="en-US"/>
              </w:rPr>
              <w:t>Internal</w:t>
            </w:r>
          </w:p>
        </w:tc>
      </w:tr>
      <w:tr w:rsidR="00DA2712" w:rsidRPr="006D2395" w14:paraId="5FBBDB67"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6CCE27" w14:textId="77777777" w:rsidR="00DA2712" w:rsidRDefault="00DA2712" w:rsidP="00BF56A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52D8E61" w14:textId="77777777" w:rsidR="00DA2712" w:rsidRPr="003F1343" w:rsidRDefault="00DA2712" w:rsidP="00BF56AC">
            <w:pPr>
              <w:pStyle w:val="TableText0"/>
              <w:keepNext/>
              <w:keepLines/>
              <w:rPr>
                <w:rFonts w:ascii="Arial" w:hAnsi="Arial" w:cs="Arial"/>
                <w:lang w:val="en-US"/>
              </w:rPr>
            </w:pPr>
            <w:r w:rsidRPr="003F1343">
              <w:rPr>
                <w:rFonts w:ascii="Arial" w:hAnsi="Arial" w:cs="Arial"/>
                <w:lang w:val="en-US"/>
              </w:rPr>
              <w:t>Inbound</w:t>
            </w:r>
          </w:p>
        </w:tc>
      </w:tr>
      <w:tr w:rsidR="00DA2712" w:rsidRPr="00A540D4" w14:paraId="30E0A8B2"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44DCF927" w14:textId="77777777" w:rsidR="00DA2712" w:rsidRDefault="00DA2712" w:rsidP="00BF56A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C4F14DF" w14:textId="77777777" w:rsidR="00DA2712" w:rsidRPr="000779C6" w:rsidRDefault="00DA2712" w:rsidP="00BF56AC">
            <w:pPr>
              <w:pStyle w:val="TableText0"/>
              <w:keepNext/>
              <w:keepLines/>
              <w:rPr>
                <w:rFonts w:ascii="Arial" w:hAnsi="Arial" w:cs="Arial"/>
                <w:lang w:val="en-US"/>
              </w:rPr>
            </w:pPr>
            <w:r>
              <w:rPr>
                <w:rFonts w:ascii="Arial" w:hAnsi="Arial" w:cs="Arial"/>
                <w:lang w:val="en-US"/>
              </w:rPr>
              <w:t>No via UCRA</w:t>
            </w:r>
          </w:p>
        </w:tc>
      </w:tr>
      <w:tr w:rsidR="00DA2712" w:rsidRPr="00B931BB" w14:paraId="11ABD211"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35B48DE8" w14:textId="77777777" w:rsidR="00DA2712" w:rsidRDefault="00DA2712" w:rsidP="00BF56A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AB4BD91" w14:textId="77777777" w:rsidR="00DA2712" w:rsidRPr="000E6DB9" w:rsidRDefault="00DA2712" w:rsidP="00BF56A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32D95E09" w14:textId="77777777" w:rsidR="00DA2712" w:rsidRDefault="00DA2712" w:rsidP="00BF56A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94171713"/>
                <w:placeholder>
                  <w:docPart w:val="42298A2D54C142A69A438484DFFB2E0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57F94A7F" w14:textId="77777777" w:rsidR="00DA2712" w:rsidRPr="000E6DB9" w:rsidRDefault="00DA2712" w:rsidP="00BF56A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26056036"/>
                <w:placeholder>
                  <w:docPart w:val="EC806B0053E84F4D93AD51DA9E633BB4"/>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DA2712" w:rsidRPr="005220F1" w14:paraId="0ABC459B"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07A6872F"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A9CC19C" w14:textId="77777777" w:rsidR="00DA2712" w:rsidRPr="00C1326F" w:rsidRDefault="00DA2712" w:rsidP="00BF56AC">
            <w:pPr>
              <w:pStyle w:val="TableText0"/>
              <w:keepNext/>
              <w:keepLines/>
              <w:rPr>
                <w:rFonts w:ascii="Arial" w:hAnsi="Arial" w:cs="Arial"/>
                <w:lang w:val="en-US"/>
              </w:rPr>
            </w:pPr>
            <w:r>
              <w:rPr>
                <w:rFonts w:ascii="Arial" w:hAnsi="Arial" w:cs="Arial"/>
                <w:lang w:val="en-US"/>
              </w:rPr>
              <w:t>Not specified</w:t>
            </w:r>
          </w:p>
        </w:tc>
      </w:tr>
      <w:tr w:rsidR="00DA2712" w:rsidRPr="00B81AA8" w14:paraId="60F368D9"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3C70D2B"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6511DDD" w14:textId="77777777" w:rsidR="00DA2712" w:rsidRPr="00B81AA8" w:rsidRDefault="00DA2712" w:rsidP="00BF56AC">
            <w:pPr>
              <w:pStyle w:val="TableText0"/>
              <w:keepNext/>
              <w:keepLines/>
              <w:rPr>
                <w:rFonts w:ascii="Arial" w:hAnsi="Arial" w:cs="Arial"/>
              </w:rPr>
            </w:pPr>
            <w:r>
              <w:rPr>
                <w:rFonts w:ascii="Arial" w:hAnsi="Arial" w:cs="Arial"/>
                <w:lang w:val="en-US"/>
              </w:rPr>
              <w:t>Not specified</w:t>
            </w:r>
          </w:p>
        </w:tc>
      </w:tr>
      <w:tr w:rsidR="00DA2712" w:rsidRPr="00B81AA8" w14:paraId="389A3F9B"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750A2432"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11B8A6D" w14:textId="77777777" w:rsidR="00DA2712" w:rsidRPr="00B81AA8" w:rsidRDefault="00DA2712" w:rsidP="00BF56AC">
            <w:pPr>
              <w:pStyle w:val="TableText0"/>
              <w:keepNext/>
              <w:keepLines/>
              <w:rPr>
                <w:rFonts w:ascii="Arial" w:hAnsi="Arial" w:cs="Arial"/>
              </w:rPr>
            </w:pPr>
            <w:r>
              <w:rPr>
                <w:rFonts w:ascii="Arial" w:hAnsi="Arial" w:cs="Arial"/>
                <w:lang w:val="en-US"/>
              </w:rPr>
              <w:t xml:space="preserve">Daily </w:t>
            </w:r>
          </w:p>
        </w:tc>
      </w:tr>
      <w:tr w:rsidR="00DA2712" w:rsidRPr="00B81AA8" w14:paraId="4F2DC287" w14:textId="77777777" w:rsidTr="00BF56AC">
        <w:tc>
          <w:tcPr>
            <w:tcW w:w="1614" w:type="pct"/>
            <w:tcBorders>
              <w:top w:val="single" w:sz="6" w:space="0" w:color="auto"/>
              <w:left w:val="single" w:sz="12" w:space="0" w:color="auto"/>
              <w:bottom w:val="single" w:sz="6" w:space="0" w:color="auto"/>
              <w:right w:val="single" w:sz="6" w:space="0" w:color="auto"/>
            </w:tcBorders>
            <w:shd w:val="clear" w:color="auto" w:fill="E6E6E6"/>
          </w:tcPr>
          <w:p w14:paraId="1086E624" w14:textId="77777777" w:rsidR="00DA2712" w:rsidRPr="00B81AA8" w:rsidRDefault="00DA2712" w:rsidP="00BF56A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237BBD6" w14:textId="77777777" w:rsidR="00DA2712" w:rsidRPr="00B81AA8" w:rsidRDefault="00DA2712" w:rsidP="00BF56AC">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105618E" w14:textId="77777777" w:rsidR="00DA2712" w:rsidRDefault="00DA2712" w:rsidP="0083202C">
      <w:pPr>
        <w:pStyle w:val="BodyText"/>
      </w:pPr>
    </w:p>
    <w:p w14:paraId="7ED46F85" w14:textId="77777777" w:rsidR="00DA2712" w:rsidRDefault="00DA2712" w:rsidP="0083202C">
      <w:pPr>
        <w:pStyle w:val="BodyText"/>
      </w:pPr>
    </w:p>
    <w:p w14:paraId="16C74A71" w14:textId="77777777" w:rsidR="00DA2712" w:rsidRDefault="00DA2712" w:rsidP="0083202C">
      <w:pPr>
        <w:pStyle w:val="BodyText"/>
      </w:pPr>
    </w:p>
    <w:p w14:paraId="4576E36A" w14:textId="77777777" w:rsidR="00AC011E" w:rsidRPr="00000272" w:rsidRDefault="00AC011E" w:rsidP="00AC011E">
      <w:pPr>
        <w:pStyle w:val="Heading5"/>
      </w:pPr>
      <w:r w:rsidRPr="00760D6C">
        <w:lastRenderedPageBreak/>
        <w:t>GIT Repository</w:t>
      </w:r>
      <w:r>
        <w:t xml:space="preserve">  </w:t>
      </w:r>
    </w:p>
    <w:tbl>
      <w:tblPr>
        <w:tblW w:w="5344" w:type="pct"/>
        <w:tblLook w:val="0000" w:firstRow="0" w:lastRow="0" w:firstColumn="0" w:lastColumn="0" w:noHBand="0" w:noVBand="0"/>
      </w:tblPr>
      <w:tblGrid>
        <w:gridCol w:w="3104"/>
        <w:gridCol w:w="6511"/>
      </w:tblGrid>
      <w:tr w:rsidR="00AC011E" w:rsidRPr="008044BD" w14:paraId="43BA27C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FF45ED"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82A8EEE" w14:textId="77777777" w:rsidR="00AC011E" w:rsidRPr="00472C59" w:rsidRDefault="00AC011E" w:rsidP="00D21077">
            <w:pPr>
              <w:pStyle w:val="TableText0"/>
              <w:keepNext/>
              <w:keepLines/>
              <w:rPr>
                <w:rFonts w:ascii="Arial" w:hAnsi="Arial" w:cs="Arial"/>
                <w:lang w:val="nl-NL"/>
              </w:rPr>
            </w:pPr>
            <w:r w:rsidRPr="00741943">
              <w:rPr>
                <w:rFonts w:ascii="Arial" w:hAnsi="Arial" w:cs="Arial"/>
                <w:lang w:val="en-US"/>
              </w:rPr>
              <w:t xml:space="preserve">UWV GIT software version control and source code system in </w:t>
            </w:r>
            <w:proofErr w:type="spellStart"/>
            <w:r w:rsidRPr="00741943">
              <w:rPr>
                <w:rFonts w:ascii="Arial" w:hAnsi="Arial" w:cs="Arial"/>
                <w:lang w:val="en-US"/>
              </w:rPr>
              <w:t>OToD</w:t>
            </w:r>
            <w:proofErr w:type="spellEnd"/>
            <w:r w:rsidRPr="00741943">
              <w:rPr>
                <w:rFonts w:ascii="Arial" w:hAnsi="Arial" w:cs="Arial"/>
                <w:lang w:val="en-US"/>
              </w:rPr>
              <w:t xml:space="preserve">. </w:t>
            </w:r>
            <w:proofErr w:type="spellStart"/>
            <w:r w:rsidRPr="00653672">
              <w:rPr>
                <w:rFonts w:ascii="Arial" w:hAnsi="Arial" w:cs="Arial"/>
                <w:lang w:val="nl-NL"/>
              </w:rPr>
              <w:t>Used</w:t>
            </w:r>
            <w:proofErr w:type="spellEnd"/>
            <w:r w:rsidRPr="00653672">
              <w:rPr>
                <w:rFonts w:ascii="Arial" w:hAnsi="Arial" w:cs="Arial"/>
                <w:lang w:val="nl-NL"/>
              </w:rPr>
              <w:t xml:space="preserve"> </w:t>
            </w:r>
            <w:proofErr w:type="spellStart"/>
            <w:r w:rsidRPr="00653672">
              <w:rPr>
                <w:rFonts w:ascii="Arial" w:hAnsi="Arial" w:cs="Arial"/>
                <w:lang w:val="nl-NL"/>
              </w:rPr>
              <w:t>from</w:t>
            </w:r>
            <w:proofErr w:type="spellEnd"/>
            <w:r w:rsidRPr="00653672">
              <w:rPr>
                <w:rFonts w:ascii="Arial" w:hAnsi="Arial" w:cs="Arial"/>
                <w:lang w:val="nl-NL"/>
              </w:rPr>
              <w:t xml:space="preserve"> Test </w:t>
            </w:r>
            <w:proofErr w:type="spellStart"/>
            <w:r w:rsidRPr="00653672">
              <w:rPr>
                <w:rFonts w:ascii="Arial" w:hAnsi="Arial" w:cs="Arial"/>
                <w:lang w:val="nl-NL"/>
              </w:rPr>
              <w:t>and</w:t>
            </w:r>
            <w:proofErr w:type="spellEnd"/>
            <w:r w:rsidRPr="00653672">
              <w:rPr>
                <w:rFonts w:ascii="Arial" w:hAnsi="Arial" w:cs="Arial"/>
                <w:lang w:val="nl-NL"/>
              </w:rPr>
              <w:t xml:space="preserve"> Development </w:t>
            </w:r>
            <w:proofErr w:type="spellStart"/>
            <w:r w:rsidRPr="00653672">
              <w:rPr>
                <w:rFonts w:ascii="Arial" w:hAnsi="Arial" w:cs="Arial"/>
                <w:lang w:val="nl-NL"/>
              </w:rPr>
              <w:t>only</w:t>
            </w:r>
            <w:proofErr w:type="spellEnd"/>
            <w:r w:rsidRPr="00653672">
              <w:rPr>
                <w:rFonts w:ascii="Arial" w:hAnsi="Arial" w:cs="Arial"/>
                <w:lang w:val="nl-NL"/>
              </w:rPr>
              <w:t>.</w:t>
            </w:r>
            <w:r>
              <w:rPr>
                <w:rFonts w:ascii="Arial" w:hAnsi="Arial" w:cs="Arial"/>
                <w:lang w:val="nl-NL"/>
              </w:rPr>
              <w:t xml:space="preserve"> </w:t>
            </w:r>
          </w:p>
        </w:tc>
      </w:tr>
      <w:tr w:rsidR="00AC011E" w:rsidRPr="00712180" w14:paraId="287B4B9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95365D" w14:textId="77777777" w:rsidR="00AC011E" w:rsidRPr="00B81AA8" w:rsidRDefault="00AC011E"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25380A7" w14:textId="77777777" w:rsidR="00AC011E" w:rsidRPr="00DF7808" w:rsidRDefault="00AC011E" w:rsidP="00D21077">
            <w:pPr>
              <w:pStyle w:val="TableText0"/>
              <w:keepNext/>
              <w:keepLines/>
              <w:rPr>
                <w:rFonts w:ascii="Arial" w:hAnsi="Arial" w:cs="Arial"/>
                <w:lang w:val="en-US"/>
              </w:rPr>
            </w:pPr>
            <w:r>
              <w:rPr>
                <w:rFonts w:ascii="Arial" w:hAnsi="Arial" w:cs="Arial"/>
                <w:lang w:val="en-US"/>
              </w:rPr>
              <w:t>HTTPS, port 443, 7070</w:t>
            </w:r>
            <w:r w:rsidRPr="00DF7808">
              <w:rPr>
                <w:rFonts w:ascii="Arial" w:hAnsi="Arial" w:cs="Arial"/>
                <w:lang w:val="en-US"/>
              </w:rPr>
              <w:t xml:space="preserve"> </w:t>
            </w:r>
          </w:p>
        </w:tc>
      </w:tr>
      <w:tr w:rsidR="00AC011E" w:rsidRPr="00712180" w14:paraId="0EF6459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1030FC" w14:textId="77777777" w:rsidR="00AC011E" w:rsidRDefault="00AC011E"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133E574" w14:textId="77777777" w:rsidR="00AC011E" w:rsidRPr="00572413" w:rsidRDefault="00AC011E" w:rsidP="00D21077">
            <w:pPr>
              <w:pStyle w:val="TableText0"/>
              <w:keepNext/>
              <w:keepLines/>
              <w:rPr>
                <w:rFonts w:ascii="Arial" w:hAnsi="Arial" w:cs="Arial"/>
                <w:lang w:val="en-US"/>
              </w:rPr>
            </w:pPr>
            <w:r>
              <w:rPr>
                <w:rFonts w:ascii="Arial" w:hAnsi="Arial" w:cs="Arial"/>
                <w:lang w:val="en-US"/>
              </w:rPr>
              <w:t>Internal</w:t>
            </w:r>
          </w:p>
        </w:tc>
      </w:tr>
      <w:tr w:rsidR="00AC011E" w:rsidRPr="006D2395" w14:paraId="7635A9D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D7AEE2" w14:textId="77777777" w:rsidR="00AC011E" w:rsidRDefault="00AC011E"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55CDA76" w14:textId="77777777" w:rsidR="00AC011E" w:rsidRPr="003F1343" w:rsidRDefault="00AC011E" w:rsidP="00D21077">
            <w:pPr>
              <w:pStyle w:val="TableText0"/>
              <w:keepNext/>
              <w:keepLines/>
              <w:rPr>
                <w:rFonts w:ascii="Arial" w:hAnsi="Arial" w:cs="Arial"/>
                <w:lang w:val="en-US"/>
              </w:rPr>
            </w:pPr>
            <w:r>
              <w:rPr>
                <w:rFonts w:ascii="Arial" w:hAnsi="Arial" w:cs="Arial"/>
                <w:lang w:val="en-US"/>
              </w:rPr>
              <w:t>Out</w:t>
            </w:r>
            <w:r w:rsidRPr="003F1343">
              <w:rPr>
                <w:rFonts w:ascii="Arial" w:hAnsi="Arial" w:cs="Arial"/>
                <w:lang w:val="en-US"/>
              </w:rPr>
              <w:t xml:space="preserve">bound </w:t>
            </w:r>
            <w:r>
              <w:rPr>
                <w:rFonts w:ascii="Arial" w:hAnsi="Arial" w:cs="Arial"/>
                <w:lang w:val="en-US"/>
              </w:rPr>
              <w:t xml:space="preserve"> </w:t>
            </w:r>
          </w:p>
        </w:tc>
      </w:tr>
      <w:tr w:rsidR="00AC011E" w:rsidRPr="00A540D4" w14:paraId="1836AB6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C1C087" w14:textId="77777777" w:rsidR="00AC011E" w:rsidRDefault="00AC011E"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B03B4AA" w14:textId="77777777" w:rsidR="00AC011E" w:rsidRPr="000779C6" w:rsidRDefault="00AC011E" w:rsidP="00D21077">
            <w:pPr>
              <w:pStyle w:val="TableText0"/>
              <w:keepNext/>
              <w:keepLines/>
              <w:rPr>
                <w:rFonts w:ascii="Arial" w:hAnsi="Arial" w:cs="Arial"/>
                <w:lang w:val="en-US"/>
              </w:rPr>
            </w:pPr>
            <w:r>
              <w:rPr>
                <w:rFonts w:ascii="Arial" w:hAnsi="Arial" w:cs="Arial"/>
                <w:lang w:val="en-US"/>
              </w:rPr>
              <w:t xml:space="preserve">Yes </w:t>
            </w:r>
          </w:p>
        </w:tc>
      </w:tr>
      <w:tr w:rsidR="00AC011E" w:rsidRPr="00B931BB" w14:paraId="00BC8FD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59AF57" w14:textId="77777777" w:rsidR="00AC011E" w:rsidRDefault="00AC011E"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FA83CD2" w14:textId="77777777" w:rsidR="00AC011E" w:rsidRDefault="00AC011E"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r w:rsidRPr="0016726C">
              <w:rPr>
                <w:rFonts w:ascii="Arial" w:hAnsi="Arial" w:cs="Arial"/>
                <w:lang w:val="en-US"/>
              </w:rPr>
              <w:t xml:space="preserve"> </w:t>
            </w:r>
          </w:p>
          <w:p w14:paraId="74324889" w14:textId="77777777" w:rsidR="00AC011E" w:rsidRDefault="00AC011E"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40758700"/>
                <w:placeholder>
                  <w:docPart w:val="A3AE92AB8BBA4B96BA7C06259C4339B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815A089" w14:textId="77777777" w:rsidR="00AC011E" w:rsidRPr="000E6DB9" w:rsidRDefault="00AC011E"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065714467"/>
                <w:placeholder>
                  <w:docPart w:val="75EB4676C8324C56B657CCE8EC7692D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011E" w:rsidRPr="005220F1" w14:paraId="355535A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E736C5"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D2D1396" w14:textId="77777777" w:rsidR="00AC011E" w:rsidRPr="00C1326F" w:rsidRDefault="00AC011E" w:rsidP="00D21077">
            <w:pPr>
              <w:pStyle w:val="TableText0"/>
              <w:keepNext/>
              <w:keepLines/>
              <w:rPr>
                <w:rFonts w:ascii="Arial" w:hAnsi="Arial" w:cs="Arial"/>
                <w:lang w:val="en-US"/>
              </w:rPr>
            </w:pPr>
            <w:r>
              <w:rPr>
                <w:rFonts w:ascii="Arial" w:hAnsi="Arial" w:cs="Arial"/>
                <w:lang w:val="en-US"/>
              </w:rPr>
              <w:t xml:space="preserve">2 </w:t>
            </w:r>
          </w:p>
        </w:tc>
      </w:tr>
      <w:tr w:rsidR="00AC011E" w:rsidRPr="00B81AA8" w14:paraId="5F98FCD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0F78762"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31173EC" w14:textId="77777777" w:rsidR="00AC011E" w:rsidRPr="00B81AA8" w:rsidRDefault="00AC011E" w:rsidP="00D21077">
            <w:pPr>
              <w:pStyle w:val="TableText0"/>
              <w:keepNext/>
              <w:keepLines/>
              <w:rPr>
                <w:rFonts w:ascii="Arial" w:hAnsi="Arial" w:cs="Arial"/>
              </w:rPr>
            </w:pPr>
            <w:r>
              <w:rPr>
                <w:rFonts w:ascii="Arial" w:hAnsi="Arial" w:cs="Arial"/>
                <w:lang w:val="en-US"/>
              </w:rPr>
              <w:t>Not specified</w:t>
            </w:r>
          </w:p>
        </w:tc>
      </w:tr>
      <w:tr w:rsidR="00AC011E" w:rsidRPr="00B81AA8" w14:paraId="265AD7C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29020D"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F4071CF" w14:textId="77777777" w:rsidR="00AC011E" w:rsidRPr="00B81AA8" w:rsidRDefault="00AC011E" w:rsidP="00D21077">
            <w:pPr>
              <w:pStyle w:val="TableText0"/>
              <w:keepNext/>
              <w:keepLines/>
              <w:rPr>
                <w:rFonts w:ascii="Arial" w:hAnsi="Arial" w:cs="Arial"/>
              </w:rPr>
            </w:pPr>
            <w:r>
              <w:rPr>
                <w:rFonts w:ascii="Arial" w:hAnsi="Arial" w:cs="Arial"/>
                <w:lang w:val="en-US"/>
              </w:rPr>
              <w:t>Not specified</w:t>
            </w:r>
          </w:p>
        </w:tc>
      </w:tr>
      <w:tr w:rsidR="00AC011E" w:rsidRPr="00B81AA8" w14:paraId="281D110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15F03A" w14:textId="77777777" w:rsidR="00AC011E" w:rsidRPr="00B81AA8" w:rsidRDefault="00AC011E"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2AD9440" w14:textId="77777777" w:rsidR="00AC011E" w:rsidRPr="00B81AA8" w:rsidRDefault="00AC011E" w:rsidP="00D21077">
            <w:pPr>
              <w:pStyle w:val="TableText0"/>
              <w:keepNext/>
              <w:keepLines/>
              <w:rPr>
                <w:rFonts w:ascii="Arial" w:hAnsi="Arial" w:cs="Arial"/>
              </w:rPr>
            </w:pPr>
            <w:r>
              <w:rPr>
                <w:rFonts w:ascii="Arial" w:hAnsi="Arial" w:cs="Arial"/>
                <w:lang w:val="en-US"/>
              </w:rPr>
              <w:t xml:space="preserve">Not significant </w:t>
            </w:r>
          </w:p>
        </w:tc>
      </w:tr>
    </w:tbl>
    <w:p w14:paraId="45BDEF5E" w14:textId="77777777" w:rsidR="00AC011E" w:rsidRDefault="00AC011E" w:rsidP="0083202C">
      <w:pPr>
        <w:pStyle w:val="BodyText"/>
      </w:pPr>
    </w:p>
    <w:p w14:paraId="207D16FD" w14:textId="77777777" w:rsidR="00341FFC" w:rsidRPr="00000272" w:rsidRDefault="00341FFC" w:rsidP="00341FFC">
      <w:pPr>
        <w:pStyle w:val="Heading5"/>
      </w:pPr>
      <w:r>
        <w:t xml:space="preserve">UWV Mail </w:t>
      </w:r>
    </w:p>
    <w:tbl>
      <w:tblPr>
        <w:tblW w:w="5344" w:type="pct"/>
        <w:tblLook w:val="0000" w:firstRow="0" w:lastRow="0" w:firstColumn="0" w:lastColumn="0" w:noHBand="0" w:noVBand="0"/>
      </w:tblPr>
      <w:tblGrid>
        <w:gridCol w:w="3104"/>
        <w:gridCol w:w="6511"/>
      </w:tblGrid>
      <w:tr w:rsidR="00341FFC" w:rsidRPr="008044BD" w14:paraId="67796B4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7B10A"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7FBCC3" w14:textId="77777777" w:rsidR="00341FFC" w:rsidRPr="00B535B8" w:rsidRDefault="00341FFC" w:rsidP="00362B32">
            <w:pPr>
              <w:pStyle w:val="TableText0"/>
              <w:keepNext/>
              <w:keepLines/>
              <w:rPr>
                <w:rFonts w:ascii="Arial" w:hAnsi="Arial" w:cs="Arial"/>
                <w:lang w:val="en-US"/>
              </w:rPr>
            </w:pPr>
            <w:r w:rsidRPr="00B535B8">
              <w:rPr>
                <w:rFonts w:ascii="Arial" w:hAnsi="Arial" w:cs="Arial"/>
                <w:lang w:val="en-US"/>
              </w:rPr>
              <w:t xml:space="preserve">UWV </w:t>
            </w:r>
            <w:proofErr w:type="spellStart"/>
            <w:r w:rsidRPr="00B535B8">
              <w:rPr>
                <w:rFonts w:ascii="Arial" w:hAnsi="Arial" w:cs="Arial"/>
                <w:lang w:val="en-US"/>
              </w:rPr>
              <w:t>MailRelay</w:t>
            </w:r>
            <w:proofErr w:type="spellEnd"/>
            <w:r w:rsidRPr="00B535B8">
              <w:rPr>
                <w:rFonts w:ascii="Arial" w:hAnsi="Arial" w:cs="Arial"/>
                <w:lang w:val="en-US"/>
              </w:rPr>
              <w:t xml:space="preserve"> service used by </w:t>
            </w:r>
            <w:proofErr w:type="spellStart"/>
            <w:r w:rsidRPr="00B535B8">
              <w:rPr>
                <w:rFonts w:ascii="Arial" w:hAnsi="Arial" w:cs="Arial"/>
                <w:lang w:val="en-US"/>
              </w:rPr>
              <w:t>Datastage</w:t>
            </w:r>
            <w:proofErr w:type="spellEnd"/>
            <w:r w:rsidRPr="00B535B8">
              <w:rPr>
                <w:rFonts w:ascii="Arial" w:hAnsi="Arial" w:cs="Arial"/>
                <w:lang w:val="en-US"/>
              </w:rPr>
              <w:t xml:space="preserve"> to send notification mails. </w:t>
            </w:r>
          </w:p>
        </w:tc>
      </w:tr>
      <w:tr w:rsidR="00341FFC" w:rsidRPr="00712180" w14:paraId="0902A71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814F528" w14:textId="77777777" w:rsidR="00341FFC" w:rsidRPr="00B81AA8" w:rsidRDefault="00341FFC"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70DD720" w14:textId="77777777" w:rsidR="00341FFC" w:rsidRPr="00DF7808" w:rsidRDefault="00341FFC" w:rsidP="00362B32">
            <w:pPr>
              <w:pStyle w:val="TableText0"/>
              <w:keepNext/>
              <w:keepLines/>
              <w:rPr>
                <w:rFonts w:ascii="Arial" w:hAnsi="Arial" w:cs="Arial"/>
                <w:lang w:val="en-US"/>
              </w:rPr>
            </w:pPr>
            <w:r>
              <w:rPr>
                <w:rFonts w:ascii="Arial" w:hAnsi="Arial" w:cs="Arial"/>
                <w:lang w:val="en-US"/>
              </w:rPr>
              <w:t>SMTP, port 25</w:t>
            </w:r>
            <w:r w:rsidRPr="00DF7808">
              <w:rPr>
                <w:rFonts w:ascii="Arial" w:hAnsi="Arial" w:cs="Arial"/>
                <w:lang w:val="en-US"/>
              </w:rPr>
              <w:t xml:space="preserve"> </w:t>
            </w:r>
            <w:r>
              <w:rPr>
                <w:rFonts w:ascii="Arial" w:hAnsi="Arial" w:cs="Arial"/>
                <w:lang w:val="en-US"/>
              </w:rPr>
              <w:t>(STARTTLS Option see 4.5.1)</w:t>
            </w:r>
          </w:p>
        </w:tc>
      </w:tr>
      <w:tr w:rsidR="00341FFC" w:rsidRPr="00712180" w14:paraId="019EC13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5CFF2BE" w14:textId="77777777" w:rsidR="00341FFC" w:rsidRDefault="00341FFC"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5A04C5F" w14:textId="77777777" w:rsidR="00341FFC" w:rsidRPr="00572413" w:rsidRDefault="00341FFC" w:rsidP="00362B32">
            <w:pPr>
              <w:pStyle w:val="TableText0"/>
              <w:keepNext/>
              <w:keepLines/>
              <w:rPr>
                <w:rFonts w:ascii="Arial" w:hAnsi="Arial" w:cs="Arial"/>
                <w:lang w:val="en-US"/>
              </w:rPr>
            </w:pPr>
            <w:r>
              <w:rPr>
                <w:rFonts w:ascii="Arial" w:hAnsi="Arial" w:cs="Arial"/>
                <w:lang w:val="en-US"/>
              </w:rPr>
              <w:t>Ex</w:t>
            </w:r>
            <w:r w:rsidRPr="00572413">
              <w:rPr>
                <w:rFonts w:ascii="Arial" w:hAnsi="Arial" w:cs="Arial"/>
                <w:lang w:val="en-US"/>
              </w:rPr>
              <w:t xml:space="preserve">ternal </w:t>
            </w:r>
          </w:p>
        </w:tc>
      </w:tr>
      <w:tr w:rsidR="00341FFC" w:rsidRPr="006D2395" w14:paraId="1ED11AF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2661EC3" w14:textId="77777777" w:rsidR="00341FFC" w:rsidRDefault="00341FFC"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2B6EDE3" w14:textId="77777777" w:rsidR="00341FFC" w:rsidRPr="003F1343" w:rsidRDefault="00341FFC" w:rsidP="00362B32">
            <w:pPr>
              <w:pStyle w:val="TableText0"/>
              <w:keepNext/>
              <w:keepLines/>
              <w:rPr>
                <w:rFonts w:ascii="Arial" w:hAnsi="Arial" w:cs="Arial"/>
                <w:lang w:val="en-US"/>
              </w:rPr>
            </w:pPr>
            <w:r>
              <w:rPr>
                <w:rFonts w:ascii="Arial" w:hAnsi="Arial" w:cs="Arial"/>
                <w:lang w:val="en-US"/>
              </w:rPr>
              <w:t>Out</w:t>
            </w:r>
            <w:r w:rsidRPr="003F1343">
              <w:rPr>
                <w:rFonts w:ascii="Arial" w:hAnsi="Arial" w:cs="Arial"/>
                <w:lang w:val="en-US"/>
              </w:rPr>
              <w:t xml:space="preserve">bound </w:t>
            </w:r>
            <w:r>
              <w:rPr>
                <w:rFonts w:ascii="Arial" w:hAnsi="Arial" w:cs="Arial"/>
                <w:lang w:val="en-US"/>
              </w:rPr>
              <w:t xml:space="preserve"> </w:t>
            </w:r>
          </w:p>
        </w:tc>
      </w:tr>
      <w:tr w:rsidR="00341FFC" w:rsidRPr="00A540D4" w14:paraId="50A620A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47F73" w14:textId="77777777" w:rsidR="00341FFC" w:rsidRDefault="00341FFC"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29A3312" w14:textId="77777777" w:rsidR="00341FFC" w:rsidRPr="000779C6" w:rsidRDefault="00341FFC" w:rsidP="00362B32">
            <w:pPr>
              <w:pStyle w:val="TableText0"/>
              <w:keepNext/>
              <w:keepLines/>
              <w:rPr>
                <w:rFonts w:ascii="Arial" w:hAnsi="Arial" w:cs="Arial"/>
                <w:lang w:val="en-US"/>
              </w:rPr>
            </w:pPr>
            <w:r>
              <w:rPr>
                <w:rFonts w:ascii="Arial" w:hAnsi="Arial" w:cs="Arial"/>
                <w:lang w:val="en-US"/>
              </w:rPr>
              <w:t xml:space="preserve">Yes </w:t>
            </w:r>
          </w:p>
        </w:tc>
      </w:tr>
      <w:tr w:rsidR="00341FFC" w:rsidRPr="00B931BB" w14:paraId="58F9643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03F0B06" w14:textId="77777777" w:rsidR="00341FFC" w:rsidRDefault="00341FFC"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D9697AE" w14:textId="77777777" w:rsidR="00341FFC" w:rsidRDefault="00341FFC"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6023E4">
              <w:rPr>
                <w:rFonts w:ascii="Arial" w:hAnsi="Arial" w:cs="Arial"/>
                <w:lang w:val="en-US"/>
              </w:rPr>
              <w:t xml:space="preserve">server </w:t>
            </w:r>
            <w:r>
              <w:rPr>
                <w:rFonts w:ascii="Arial" w:hAnsi="Arial" w:cs="Arial"/>
                <w:lang w:val="en-US"/>
              </w:rPr>
              <w:t>must</w:t>
            </w:r>
            <w:r w:rsidRPr="006023E4">
              <w:rPr>
                <w:rFonts w:ascii="Arial" w:hAnsi="Arial" w:cs="Arial"/>
                <w:lang w:val="en-US"/>
              </w:rPr>
              <w:t xml:space="preserve"> be added to Mail ACL.</w:t>
            </w:r>
            <w:r>
              <w:rPr>
                <w:rFonts w:ascii="Arial" w:hAnsi="Arial" w:cs="Arial"/>
                <w:lang w:val="en-US"/>
              </w:rPr>
              <w:t xml:space="preserve"> </w:t>
            </w:r>
          </w:p>
          <w:p w14:paraId="7545D862" w14:textId="77777777" w:rsidR="00341FFC" w:rsidRDefault="00341FFC"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03010563"/>
                <w:placeholder>
                  <w:docPart w:val="BB841524F15440528436CE640D59E7E2"/>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38B1034" w14:textId="77777777" w:rsidR="00341FFC" w:rsidRPr="000E6DB9" w:rsidRDefault="00341FFC"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131230246"/>
                <w:placeholder>
                  <w:docPart w:val="8443193A2DD54DE798441EF929FC0A8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41FFC" w:rsidRPr="005220F1" w14:paraId="1ACAAEB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287980E"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E142C0" w14:textId="77777777" w:rsidR="00341FFC" w:rsidRPr="00C1326F" w:rsidRDefault="00341FFC" w:rsidP="00362B32">
            <w:pPr>
              <w:pStyle w:val="TableText0"/>
              <w:keepNext/>
              <w:keepLines/>
              <w:rPr>
                <w:rFonts w:ascii="Arial" w:hAnsi="Arial" w:cs="Arial"/>
                <w:lang w:val="en-US"/>
              </w:rPr>
            </w:pPr>
            <w:r>
              <w:rPr>
                <w:rFonts w:ascii="Arial" w:hAnsi="Arial" w:cs="Arial"/>
                <w:lang w:val="en-US"/>
              </w:rPr>
              <w:t xml:space="preserve">4 </w:t>
            </w:r>
          </w:p>
        </w:tc>
      </w:tr>
      <w:tr w:rsidR="00341FFC" w:rsidRPr="00B81AA8" w14:paraId="71A58CC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C9DA30E"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6854499" w14:textId="77777777" w:rsidR="00341FFC" w:rsidRPr="00B81AA8" w:rsidRDefault="00341FFC" w:rsidP="00362B32">
            <w:pPr>
              <w:pStyle w:val="TableText0"/>
              <w:keepNext/>
              <w:keepLines/>
              <w:rPr>
                <w:rFonts w:ascii="Arial" w:hAnsi="Arial" w:cs="Arial"/>
              </w:rPr>
            </w:pPr>
            <w:r>
              <w:rPr>
                <w:rFonts w:ascii="Arial" w:hAnsi="Arial" w:cs="Arial"/>
                <w:lang w:val="en-US"/>
              </w:rPr>
              <w:t xml:space="preserve">Not specified </w:t>
            </w:r>
          </w:p>
        </w:tc>
      </w:tr>
      <w:tr w:rsidR="00341FFC" w:rsidRPr="00B81AA8" w14:paraId="0C4AFD9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1791F9"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480740" w14:textId="77777777" w:rsidR="00341FFC" w:rsidRPr="00B81AA8" w:rsidRDefault="00341FFC" w:rsidP="00362B32">
            <w:pPr>
              <w:pStyle w:val="TableText0"/>
              <w:keepNext/>
              <w:keepLines/>
              <w:rPr>
                <w:rFonts w:ascii="Arial" w:hAnsi="Arial" w:cs="Arial"/>
              </w:rPr>
            </w:pPr>
            <w:r>
              <w:rPr>
                <w:rFonts w:ascii="Arial" w:hAnsi="Arial" w:cs="Arial"/>
                <w:lang w:val="en-US"/>
              </w:rPr>
              <w:t>Not specified</w:t>
            </w:r>
          </w:p>
        </w:tc>
      </w:tr>
      <w:tr w:rsidR="00341FFC" w:rsidRPr="00B81AA8" w14:paraId="4581641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3EF4D71"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E7ABBBE" w14:textId="77777777" w:rsidR="00341FFC" w:rsidRPr="00B81AA8" w:rsidRDefault="00341FFC" w:rsidP="00362B32">
            <w:pPr>
              <w:pStyle w:val="TableText0"/>
              <w:keepNext/>
              <w:keepLines/>
              <w:rPr>
                <w:rFonts w:ascii="Arial" w:hAnsi="Arial" w:cs="Arial"/>
              </w:rPr>
            </w:pPr>
            <w:r>
              <w:rPr>
                <w:rFonts w:ascii="Arial" w:hAnsi="Arial" w:cs="Arial"/>
                <w:lang w:val="en-US"/>
              </w:rPr>
              <w:t xml:space="preserve">Not significant </w:t>
            </w:r>
          </w:p>
        </w:tc>
      </w:tr>
    </w:tbl>
    <w:p w14:paraId="2238C55F" w14:textId="77777777" w:rsidR="00341FFC" w:rsidRDefault="00341FFC" w:rsidP="0083202C">
      <w:pPr>
        <w:pStyle w:val="BodyText"/>
      </w:pPr>
    </w:p>
    <w:p w14:paraId="1A453D4E" w14:textId="77777777" w:rsidR="00341FFC" w:rsidRPr="00000272" w:rsidRDefault="00341FFC" w:rsidP="00341FFC">
      <w:pPr>
        <w:pStyle w:val="Heading5"/>
      </w:pPr>
      <w:r w:rsidRPr="00EF36B1">
        <w:lastRenderedPageBreak/>
        <w:t>TWS Generiek</w:t>
      </w:r>
      <w:r>
        <w:t xml:space="preserve">   </w:t>
      </w:r>
    </w:p>
    <w:tbl>
      <w:tblPr>
        <w:tblW w:w="5344" w:type="pct"/>
        <w:tblLook w:val="0000" w:firstRow="0" w:lastRow="0" w:firstColumn="0" w:lastColumn="0" w:noHBand="0" w:noVBand="0"/>
      </w:tblPr>
      <w:tblGrid>
        <w:gridCol w:w="3104"/>
        <w:gridCol w:w="6511"/>
      </w:tblGrid>
      <w:tr w:rsidR="00341FFC" w:rsidRPr="008044BD" w14:paraId="365CD98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D4DAB74" w14:textId="77777777" w:rsidR="00341FFC" w:rsidRPr="00B81AA8" w:rsidRDefault="00341FFC"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7B78457" w14:textId="362B93E5" w:rsidR="00341FFC" w:rsidRPr="00B535B8" w:rsidRDefault="00341FFC" w:rsidP="00362B32">
            <w:pPr>
              <w:pStyle w:val="TableText0"/>
              <w:keepNext/>
              <w:keepLines/>
              <w:rPr>
                <w:rFonts w:ascii="Arial" w:hAnsi="Arial" w:cs="Arial"/>
                <w:lang w:val="en-US"/>
              </w:rPr>
            </w:pPr>
            <w:r w:rsidRPr="00B535B8">
              <w:rPr>
                <w:rFonts w:ascii="Arial" w:hAnsi="Arial" w:cs="Arial"/>
                <w:lang w:val="en-US"/>
              </w:rPr>
              <w:t>Generic Workload Scheduler facility for UWV applications</w:t>
            </w:r>
            <w:r w:rsidR="001522D7">
              <w:rPr>
                <w:rFonts w:ascii="Arial" w:hAnsi="Arial" w:cs="Arial"/>
                <w:lang w:val="en-US"/>
              </w:rPr>
              <w:t xml:space="preserve">, communication </w:t>
            </w:r>
            <w:r w:rsidR="005B4C35">
              <w:rPr>
                <w:rFonts w:ascii="Arial" w:hAnsi="Arial" w:cs="Arial"/>
                <w:lang w:val="en-US"/>
              </w:rPr>
              <w:t>over the default TWS ports</w:t>
            </w:r>
            <w:r w:rsidRPr="00B535B8">
              <w:rPr>
                <w:rFonts w:ascii="Arial" w:hAnsi="Arial" w:cs="Arial"/>
                <w:lang w:val="en-US"/>
              </w:rPr>
              <w:t xml:space="preserve"> </w:t>
            </w:r>
          </w:p>
        </w:tc>
      </w:tr>
      <w:tr w:rsidR="00341FFC" w:rsidRPr="00712180" w14:paraId="6DA69F1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3127E78" w14:textId="77777777" w:rsidR="00341FFC" w:rsidRPr="00B81AA8" w:rsidRDefault="00341FFC"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78A7453" w14:textId="2E39DC44" w:rsidR="00341FFC" w:rsidRDefault="00335BF6" w:rsidP="00362B32">
            <w:pPr>
              <w:pStyle w:val="TableText0"/>
              <w:keepNext/>
              <w:keepLines/>
              <w:rPr>
                <w:rFonts w:ascii="Arial" w:hAnsi="Arial" w:cs="Arial"/>
                <w:lang w:val="en-US"/>
              </w:rPr>
            </w:pPr>
            <w:r>
              <w:rPr>
                <w:rFonts w:ascii="Arial" w:hAnsi="Arial" w:cs="Arial"/>
                <w:lang w:val="en-US"/>
              </w:rPr>
              <w:t xml:space="preserve">Connection 1: </w:t>
            </w:r>
            <w:r w:rsidR="00341FFC" w:rsidRPr="00027BB5">
              <w:rPr>
                <w:rFonts w:ascii="Arial" w:hAnsi="Arial" w:cs="Arial"/>
                <w:lang w:val="en-US"/>
              </w:rPr>
              <w:t>TCP, port 31111, 31116</w:t>
            </w:r>
            <w:r w:rsidR="00341FFC">
              <w:rPr>
                <w:rFonts w:ascii="Arial" w:hAnsi="Arial" w:cs="Arial"/>
                <w:lang w:val="en-US"/>
              </w:rPr>
              <w:t xml:space="preserve"> (outbound)</w:t>
            </w:r>
          </w:p>
          <w:p w14:paraId="359D4681" w14:textId="2A1C7183" w:rsidR="00341FFC" w:rsidRPr="002E0412" w:rsidRDefault="00335BF6" w:rsidP="00362B32">
            <w:pPr>
              <w:pStyle w:val="TableText0"/>
              <w:keepNext/>
              <w:keepLines/>
              <w:rPr>
                <w:rFonts w:ascii="Arial" w:hAnsi="Arial" w:cs="Arial"/>
                <w:highlight w:val="yellow"/>
                <w:lang w:val="en-US"/>
              </w:rPr>
            </w:pPr>
            <w:r>
              <w:rPr>
                <w:rFonts w:ascii="Arial" w:hAnsi="Arial" w:cs="Arial"/>
                <w:lang w:val="en-US"/>
              </w:rPr>
              <w:t xml:space="preserve">Connection 2: </w:t>
            </w:r>
            <w:r w:rsidR="00341FFC" w:rsidRPr="00DE424C">
              <w:rPr>
                <w:rFonts w:ascii="Arial" w:hAnsi="Arial" w:cs="Arial"/>
                <w:lang w:val="en-US"/>
              </w:rPr>
              <w:t>TCP, port 34243 (inbound)</w:t>
            </w:r>
          </w:p>
        </w:tc>
      </w:tr>
      <w:tr w:rsidR="00335BF6" w:rsidRPr="00712180" w14:paraId="26C6B1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C3272ED" w14:textId="77777777" w:rsidR="00335BF6" w:rsidRDefault="00335BF6" w:rsidP="00335BF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2211EA8" w14:textId="77777777" w:rsidR="00335BF6" w:rsidRDefault="00335BF6" w:rsidP="00335BF6">
            <w:pPr>
              <w:pStyle w:val="TableText0"/>
              <w:keepNext/>
              <w:keepLines/>
              <w:rPr>
                <w:rFonts w:ascii="Arial" w:hAnsi="Arial" w:cs="Arial"/>
                <w:lang w:val="en-US"/>
              </w:rPr>
            </w:pPr>
            <w:r>
              <w:rPr>
                <w:rFonts w:ascii="Arial" w:hAnsi="Arial" w:cs="Arial"/>
                <w:lang w:val="en-US"/>
              </w:rPr>
              <w:t xml:space="preserve">Connection 1: </w:t>
            </w:r>
            <w:r w:rsidRPr="00572413">
              <w:rPr>
                <w:rFonts w:ascii="Arial" w:hAnsi="Arial" w:cs="Arial"/>
                <w:lang w:val="en-US"/>
              </w:rPr>
              <w:t xml:space="preserve">Internal </w:t>
            </w:r>
          </w:p>
          <w:p w14:paraId="266FB6DB" w14:textId="28944740" w:rsidR="00335BF6" w:rsidRPr="00572413" w:rsidRDefault="00335BF6" w:rsidP="00335BF6">
            <w:pPr>
              <w:pStyle w:val="TableText0"/>
              <w:keepNext/>
              <w:keepLines/>
              <w:rPr>
                <w:rFonts w:ascii="Arial" w:hAnsi="Arial" w:cs="Arial"/>
                <w:lang w:val="en-US"/>
              </w:rPr>
            </w:pPr>
            <w:r>
              <w:rPr>
                <w:rFonts w:ascii="Arial" w:hAnsi="Arial" w:cs="Arial"/>
                <w:lang w:val="en-US"/>
              </w:rPr>
              <w:t>Connection 2: Internal</w:t>
            </w:r>
          </w:p>
        </w:tc>
      </w:tr>
      <w:tr w:rsidR="00335BF6" w:rsidRPr="006D2395" w14:paraId="09C8498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8E693E" w14:textId="77777777" w:rsidR="00335BF6" w:rsidRDefault="00335BF6" w:rsidP="00335BF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6968EC6" w14:textId="5EEFE4EB" w:rsidR="00335BF6" w:rsidRDefault="00335BF6" w:rsidP="00335BF6">
            <w:pPr>
              <w:pStyle w:val="TableText0"/>
              <w:keepNext/>
              <w:keepLines/>
              <w:rPr>
                <w:rFonts w:ascii="Arial" w:hAnsi="Arial" w:cs="Arial"/>
                <w:lang w:val="en-US"/>
              </w:rPr>
            </w:pPr>
            <w:r>
              <w:rPr>
                <w:rFonts w:ascii="Arial" w:hAnsi="Arial" w:cs="Arial"/>
                <w:lang w:val="en-US"/>
              </w:rPr>
              <w:t>Connection 1: outbound</w:t>
            </w:r>
          </w:p>
          <w:p w14:paraId="05683510" w14:textId="254A8C19" w:rsidR="00335BF6" w:rsidRPr="003F1343" w:rsidRDefault="00335BF6" w:rsidP="00335BF6">
            <w:pPr>
              <w:pStyle w:val="TableText0"/>
              <w:keepNext/>
              <w:keepLines/>
              <w:rPr>
                <w:rFonts w:ascii="Arial" w:hAnsi="Arial" w:cs="Arial"/>
                <w:lang w:val="en-US"/>
              </w:rPr>
            </w:pPr>
            <w:r>
              <w:rPr>
                <w:rFonts w:ascii="Arial" w:hAnsi="Arial" w:cs="Arial"/>
                <w:lang w:val="en-US"/>
              </w:rPr>
              <w:t xml:space="preserve">Connection 2: </w:t>
            </w:r>
            <w:r w:rsidRPr="00DE424C">
              <w:rPr>
                <w:rFonts w:ascii="Arial" w:hAnsi="Arial" w:cs="Arial"/>
                <w:lang w:val="en-US"/>
              </w:rPr>
              <w:t>inbound</w:t>
            </w:r>
          </w:p>
        </w:tc>
      </w:tr>
      <w:tr w:rsidR="00335BF6" w:rsidRPr="00A540D4" w14:paraId="0DD8A1A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8B786" w14:textId="77777777" w:rsidR="00335BF6" w:rsidRDefault="00335BF6" w:rsidP="00335BF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AF40E89" w14:textId="77777777" w:rsidR="00335BF6" w:rsidRDefault="00A37C69" w:rsidP="00335BF6">
            <w:pPr>
              <w:pStyle w:val="TableText0"/>
              <w:keepNext/>
              <w:keepLines/>
              <w:rPr>
                <w:rFonts w:ascii="Arial" w:hAnsi="Arial" w:cs="Arial"/>
                <w:lang w:val="en-US"/>
              </w:rPr>
            </w:pPr>
            <w:r>
              <w:rPr>
                <w:rFonts w:ascii="Arial" w:hAnsi="Arial" w:cs="Arial"/>
                <w:lang w:val="en-US"/>
              </w:rPr>
              <w:t xml:space="preserve">Connection 1: </w:t>
            </w:r>
            <w:r w:rsidR="00335BF6" w:rsidRPr="000779C6">
              <w:rPr>
                <w:rFonts w:ascii="Arial" w:hAnsi="Arial" w:cs="Arial"/>
                <w:lang w:val="en-US"/>
              </w:rPr>
              <w:t>Yes</w:t>
            </w:r>
          </w:p>
          <w:p w14:paraId="40656B78" w14:textId="70A1CB5B" w:rsidR="00A37C69" w:rsidRPr="000779C6" w:rsidRDefault="00A37C69" w:rsidP="00335BF6">
            <w:pPr>
              <w:pStyle w:val="TableText0"/>
              <w:keepNext/>
              <w:keepLines/>
              <w:rPr>
                <w:rFonts w:ascii="Arial" w:hAnsi="Arial" w:cs="Arial"/>
                <w:lang w:val="en-US"/>
              </w:rPr>
            </w:pPr>
            <w:r>
              <w:rPr>
                <w:rFonts w:ascii="Arial" w:hAnsi="Arial" w:cs="Arial"/>
                <w:lang w:val="en-US"/>
              </w:rPr>
              <w:t>Connection 2: Yes</w:t>
            </w:r>
          </w:p>
        </w:tc>
      </w:tr>
      <w:tr w:rsidR="00335BF6" w:rsidRPr="00B931BB" w14:paraId="29AAEA4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BD5875" w14:textId="77777777" w:rsidR="00335BF6" w:rsidRDefault="00335BF6" w:rsidP="00335BF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F75878" w14:textId="77777777" w:rsidR="00335BF6" w:rsidRDefault="00335BF6" w:rsidP="00335BF6">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r w:rsidRPr="0016726C">
              <w:rPr>
                <w:rFonts w:ascii="Arial" w:hAnsi="Arial" w:cs="Arial"/>
                <w:lang w:val="en-US"/>
              </w:rPr>
              <w:t xml:space="preserve"> </w:t>
            </w:r>
          </w:p>
          <w:p w14:paraId="1809D6E0" w14:textId="77777777" w:rsidR="00335BF6" w:rsidRDefault="00335BF6" w:rsidP="00335BF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35383760"/>
                <w:placeholder>
                  <w:docPart w:val="A288EA5DC3C6422B9B47E1DBFE553306"/>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C851CB3" w14:textId="77777777" w:rsidR="00335BF6" w:rsidRPr="000E6DB9" w:rsidRDefault="00335BF6" w:rsidP="00335BF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6705074"/>
                <w:placeholder>
                  <w:docPart w:val="6C3068C9E38A464785BA4AD22F1D768E"/>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35BF6" w:rsidRPr="005220F1" w14:paraId="441396FA"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97052"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286AFD0" w14:textId="77777777" w:rsidR="00335BF6" w:rsidRPr="00C1326F" w:rsidRDefault="00335BF6" w:rsidP="00335BF6">
            <w:pPr>
              <w:pStyle w:val="TableText0"/>
              <w:keepNext/>
              <w:keepLines/>
              <w:rPr>
                <w:rFonts w:ascii="Arial" w:hAnsi="Arial" w:cs="Arial"/>
                <w:lang w:val="en-US"/>
              </w:rPr>
            </w:pPr>
            <w:r>
              <w:rPr>
                <w:rFonts w:ascii="Arial" w:hAnsi="Arial" w:cs="Arial"/>
                <w:lang w:val="en-US"/>
              </w:rPr>
              <w:t>1</w:t>
            </w:r>
          </w:p>
        </w:tc>
      </w:tr>
      <w:tr w:rsidR="00335BF6" w:rsidRPr="00B81AA8" w14:paraId="2BDAB9C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E93DB8C"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95A64D2" w14:textId="77777777" w:rsidR="00335BF6" w:rsidRPr="00B81AA8" w:rsidRDefault="00335BF6" w:rsidP="00335BF6">
            <w:pPr>
              <w:pStyle w:val="TableText0"/>
              <w:keepNext/>
              <w:keepLines/>
              <w:rPr>
                <w:rFonts w:ascii="Arial" w:hAnsi="Arial" w:cs="Arial"/>
              </w:rPr>
            </w:pPr>
            <w:r>
              <w:rPr>
                <w:rFonts w:ascii="Arial" w:hAnsi="Arial" w:cs="Arial"/>
                <w:lang w:val="en-US"/>
              </w:rPr>
              <w:t>Not specified</w:t>
            </w:r>
          </w:p>
        </w:tc>
      </w:tr>
      <w:tr w:rsidR="00335BF6" w:rsidRPr="00B81AA8" w14:paraId="5C89575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1152FC8"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4D6B924" w14:textId="77777777" w:rsidR="00335BF6" w:rsidRPr="00B81AA8" w:rsidRDefault="00335BF6" w:rsidP="00335BF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335BF6" w:rsidRPr="00B81AA8" w14:paraId="4CC3A81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BE9ACD2" w14:textId="77777777" w:rsidR="00335BF6" w:rsidRPr="00B81AA8" w:rsidRDefault="00335BF6" w:rsidP="00335BF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E97B33A" w14:textId="77777777" w:rsidR="00335BF6" w:rsidRPr="00B81AA8" w:rsidRDefault="00335BF6" w:rsidP="00335BF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EC99C27" w14:textId="64A652A7" w:rsidR="0005274B" w:rsidRPr="00000272" w:rsidRDefault="0005274B" w:rsidP="0005274B">
      <w:pPr>
        <w:pStyle w:val="Heading5"/>
      </w:pPr>
      <w:r>
        <w:t xml:space="preserve">SI-FT   </w:t>
      </w:r>
    </w:p>
    <w:tbl>
      <w:tblPr>
        <w:tblW w:w="5344" w:type="pct"/>
        <w:tblLook w:val="0000" w:firstRow="0" w:lastRow="0" w:firstColumn="0" w:lastColumn="0" w:noHBand="0" w:noVBand="0"/>
      </w:tblPr>
      <w:tblGrid>
        <w:gridCol w:w="3104"/>
        <w:gridCol w:w="6511"/>
      </w:tblGrid>
      <w:tr w:rsidR="0005274B" w:rsidRPr="008044BD" w14:paraId="0796156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77861FA"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0539D8B" w14:textId="77777777" w:rsidR="0005274B" w:rsidRPr="00B535B8" w:rsidRDefault="0005274B" w:rsidP="00362B32">
            <w:pPr>
              <w:pStyle w:val="TableText0"/>
              <w:keepNext/>
              <w:keepLines/>
              <w:rPr>
                <w:rFonts w:ascii="Arial" w:hAnsi="Arial" w:cs="Arial"/>
                <w:lang w:val="en-US"/>
              </w:rPr>
            </w:pPr>
            <w:r w:rsidRPr="00B535B8">
              <w:rPr>
                <w:rFonts w:ascii="Arial" w:hAnsi="Arial" w:cs="Arial"/>
                <w:lang w:val="en-US"/>
              </w:rPr>
              <w:t>Connection with SI-</w:t>
            </w:r>
            <w:proofErr w:type="spellStart"/>
            <w:r w:rsidRPr="00B535B8">
              <w:rPr>
                <w:rFonts w:ascii="Arial" w:hAnsi="Arial" w:cs="Arial"/>
                <w:lang w:val="en-US"/>
              </w:rPr>
              <w:t>Filetransfer</w:t>
            </w:r>
            <w:proofErr w:type="spellEnd"/>
            <w:r w:rsidRPr="00B535B8">
              <w:rPr>
                <w:rFonts w:ascii="Arial" w:hAnsi="Arial" w:cs="Arial"/>
                <w:lang w:val="en-US"/>
              </w:rPr>
              <w:t xml:space="preserve">. SI-FT connects with UWV </w:t>
            </w:r>
            <w:r>
              <w:rPr>
                <w:rFonts w:ascii="Arial" w:hAnsi="Arial" w:cs="Arial"/>
                <w:lang w:val="en-US"/>
              </w:rPr>
              <w:t>d</w:t>
            </w:r>
            <w:r w:rsidRPr="00B535B8">
              <w:rPr>
                <w:rFonts w:ascii="Arial" w:hAnsi="Arial" w:cs="Arial"/>
                <w:lang w:val="en-US"/>
              </w:rPr>
              <w:t xml:space="preserve">ata </w:t>
            </w:r>
            <w:r>
              <w:rPr>
                <w:rFonts w:ascii="Arial" w:hAnsi="Arial" w:cs="Arial"/>
                <w:lang w:val="en-US"/>
              </w:rPr>
              <w:t>s</w:t>
            </w:r>
            <w:r w:rsidRPr="00B535B8">
              <w:rPr>
                <w:rFonts w:ascii="Arial" w:hAnsi="Arial" w:cs="Arial"/>
                <w:lang w:val="en-US"/>
              </w:rPr>
              <w:t xml:space="preserve">ource </w:t>
            </w:r>
            <w:r>
              <w:rPr>
                <w:rFonts w:ascii="Arial" w:hAnsi="Arial" w:cs="Arial"/>
                <w:lang w:val="en-US"/>
              </w:rPr>
              <w:t>s</w:t>
            </w:r>
            <w:r w:rsidRPr="00B535B8">
              <w:rPr>
                <w:rFonts w:ascii="Arial" w:hAnsi="Arial" w:cs="Arial"/>
                <w:lang w:val="en-US"/>
              </w:rPr>
              <w:t>ystems. It concerns systems with UWV business data from which the DIM fetches data for processing. This concerns only the file pattern.</w:t>
            </w:r>
          </w:p>
          <w:p w14:paraId="776E1C41" w14:textId="4889DEDC" w:rsidR="0005274B" w:rsidRPr="00B535B8" w:rsidRDefault="0005274B" w:rsidP="00362B32">
            <w:pPr>
              <w:pStyle w:val="TableText0"/>
              <w:keepNext/>
              <w:keepLines/>
              <w:rPr>
                <w:rFonts w:ascii="Arial" w:hAnsi="Arial" w:cs="Arial"/>
                <w:lang w:val="en-US"/>
              </w:rPr>
            </w:pPr>
            <w:r w:rsidRPr="00B535B8">
              <w:rPr>
                <w:rFonts w:ascii="Arial" w:hAnsi="Arial" w:cs="Arial"/>
                <w:lang w:val="en-US"/>
              </w:rPr>
              <w:t xml:space="preserve">Currently and during migration project SI-FT puts data only on </w:t>
            </w:r>
            <w:r>
              <w:rPr>
                <w:rFonts w:ascii="Arial" w:hAnsi="Arial" w:cs="Arial"/>
                <w:lang w:val="en-US"/>
              </w:rPr>
              <w:t xml:space="preserve">the </w:t>
            </w:r>
            <w:r w:rsidRPr="00B535B8">
              <w:rPr>
                <w:rFonts w:ascii="Arial" w:hAnsi="Arial" w:cs="Arial"/>
                <w:lang w:val="en-US"/>
              </w:rPr>
              <w:t>DIM Engine server. SI-FT is used for file and dump accesses.</w:t>
            </w:r>
          </w:p>
          <w:p w14:paraId="563EDCC8" w14:textId="77777777" w:rsidR="0005274B" w:rsidRPr="00B535B8" w:rsidRDefault="0005274B" w:rsidP="00362B32">
            <w:pPr>
              <w:pStyle w:val="TableText0"/>
              <w:keepNext/>
              <w:keepLines/>
              <w:rPr>
                <w:rFonts w:ascii="Arial" w:hAnsi="Arial" w:cs="Arial"/>
                <w:lang w:val="en-US"/>
              </w:rPr>
            </w:pPr>
            <w:r w:rsidRPr="00B535B8">
              <w:rPr>
                <w:rFonts w:ascii="Arial" w:hAnsi="Arial" w:cs="Arial"/>
                <w:lang w:val="en-US"/>
              </w:rPr>
              <w:t>The next data source systems will be accessed:</w:t>
            </w:r>
          </w:p>
          <w:p w14:paraId="2FE88DD6" w14:textId="3DA7CF18" w:rsidR="0005274B" w:rsidRPr="00B535B8" w:rsidRDefault="0005274B" w:rsidP="00362B32">
            <w:pPr>
              <w:pStyle w:val="TableText0"/>
              <w:keepNext/>
              <w:keepLines/>
              <w:rPr>
                <w:rFonts w:ascii="Arial" w:hAnsi="Arial" w:cs="Arial"/>
                <w:lang w:val="en-US"/>
              </w:rPr>
            </w:pPr>
            <w:r w:rsidRPr="00B535B8">
              <w:rPr>
                <w:rFonts w:ascii="Arial" w:hAnsi="Arial" w:cs="Arial"/>
                <w:lang w:val="en-US"/>
              </w:rPr>
              <w:t>Gina, UPA, SMF, FA-</w:t>
            </w:r>
            <w:proofErr w:type="spellStart"/>
            <w:r w:rsidRPr="00B535B8">
              <w:rPr>
                <w:rFonts w:ascii="Arial" w:hAnsi="Arial" w:cs="Arial"/>
                <w:lang w:val="en-US"/>
              </w:rPr>
              <w:t>Excasso</w:t>
            </w:r>
            <w:proofErr w:type="spellEnd"/>
            <w:r w:rsidRPr="00B535B8">
              <w:rPr>
                <w:rFonts w:ascii="Arial" w:hAnsi="Arial" w:cs="Arial"/>
                <w:lang w:val="en-US"/>
              </w:rPr>
              <w:t xml:space="preserve">, CBBS, </w:t>
            </w:r>
            <w:proofErr w:type="spellStart"/>
            <w:r w:rsidRPr="00B535B8">
              <w:rPr>
                <w:rFonts w:ascii="Arial" w:hAnsi="Arial" w:cs="Arial"/>
                <w:lang w:val="en-US"/>
              </w:rPr>
              <w:t>Peercode</w:t>
            </w:r>
            <w:proofErr w:type="spellEnd"/>
            <w:r w:rsidRPr="00B535B8">
              <w:rPr>
                <w:rFonts w:ascii="Arial" w:hAnsi="Arial" w:cs="Arial"/>
                <w:lang w:val="en-US"/>
              </w:rPr>
              <w:t>, IMF, UZS, Peoplesoft, RESAFASA, BAS</w:t>
            </w:r>
          </w:p>
        </w:tc>
      </w:tr>
      <w:tr w:rsidR="0005274B" w:rsidRPr="00712180" w14:paraId="4DFBC1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EB40E" w14:textId="77777777" w:rsidR="0005274B" w:rsidRPr="00B81AA8" w:rsidRDefault="0005274B"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0E4F0E" w14:textId="77777777" w:rsidR="0005274B" w:rsidRPr="00DF7808" w:rsidRDefault="0005274B" w:rsidP="00362B32">
            <w:pPr>
              <w:pStyle w:val="TableText0"/>
              <w:keepNext/>
              <w:keepLines/>
              <w:rPr>
                <w:rFonts w:ascii="Arial" w:hAnsi="Arial" w:cs="Arial"/>
                <w:lang w:val="en-US"/>
              </w:rPr>
            </w:pPr>
            <w:r>
              <w:rPr>
                <w:rFonts w:ascii="Arial" w:hAnsi="Arial" w:cs="Arial"/>
                <w:lang w:val="en-US"/>
              </w:rPr>
              <w:t>SFTP, port 22</w:t>
            </w:r>
            <w:r w:rsidRPr="00DF7808">
              <w:rPr>
                <w:rFonts w:ascii="Arial" w:hAnsi="Arial" w:cs="Arial"/>
                <w:lang w:val="en-US"/>
              </w:rPr>
              <w:t xml:space="preserve"> </w:t>
            </w:r>
          </w:p>
        </w:tc>
      </w:tr>
      <w:tr w:rsidR="0005274B" w:rsidRPr="00712180" w14:paraId="0B2A4B7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E355770" w14:textId="77777777" w:rsidR="0005274B" w:rsidRDefault="0005274B"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6830F0" w14:textId="77777777" w:rsidR="0005274B" w:rsidRPr="00572413" w:rsidRDefault="0005274B" w:rsidP="00362B32">
            <w:pPr>
              <w:pStyle w:val="TableText0"/>
              <w:keepNext/>
              <w:keepLines/>
              <w:rPr>
                <w:rFonts w:ascii="Arial" w:hAnsi="Arial" w:cs="Arial"/>
                <w:lang w:val="en-US"/>
              </w:rPr>
            </w:pPr>
            <w:r>
              <w:rPr>
                <w:rFonts w:ascii="Arial" w:hAnsi="Arial" w:cs="Arial"/>
                <w:lang w:val="en-US"/>
              </w:rPr>
              <w:t>Int</w:t>
            </w:r>
            <w:r w:rsidRPr="00572413">
              <w:rPr>
                <w:rFonts w:ascii="Arial" w:hAnsi="Arial" w:cs="Arial"/>
                <w:lang w:val="en-US"/>
              </w:rPr>
              <w:t xml:space="preserve">ernal </w:t>
            </w:r>
          </w:p>
        </w:tc>
      </w:tr>
      <w:tr w:rsidR="0005274B" w:rsidRPr="006D2395" w14:paraId="248F58D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09D0963" w14:textId="77777777" w:rsidR="0005274B" w:rsidRDefault="0005274B"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37E04EA" w14:textId="77777777" w:rsidR="0005274B" w:rsidRPr="003F1343" w:rsidRDefault="0005274B" w:rsidP="00362B32">
            <w:pPr>
              <w:pStyle w:val="TableText0"/>
              <w:keepNext/>
              <w:keepLines/>
              <w:rPr>
                <w:rFonts w:ascii="Arial" w:hAnsi="Arial" w:cs="Arial"/>
                <w:lang w:val="en-US"/>
              </w:rPr>
            </w:pPr>
            <w:r>
              <w:rPr>
                <w:rFonts w:ascii="Arial" w:hAnsi="Arial" w:cs="Arial"/>
                <w:lang w:val="en-US"/>
              </w:rPr>
              <w:t>Both (inbound and outbound)</w:t>
            </w:r>
          </w:p>
        </w:tc>
      </w:tr>
      <w:tr w:rsidR="0005274B" w:rsidRPr="00A540D4" w14:paraId="60158D9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A5086DA" w14:textId="77777777" w:rsidR="0005274B" w:rsidRDefault="0005274B"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E5222FF" w14:textId="77777777" w:rsidR="0005274B" w:rsidRPr="000779C6" w:rsidRDefault="0005274B" w:rsidP="00362B32">
            <w:pPr>
              <w:pStyle w:val="TableText0"/>
              <w:keepNext/>
              <w:keepLines/>
              <w:rPr>
                <w:rFonts w:ascii="Arial" w:hAnsi="Arial" w:cs="Arial"/>
                <w:lang w:val="en-US"/>
              </w:rPr>
            </w:pPr>
            <w:r>
              <w:rPr>
                <w:rFonts w:ascii="Arial" w:hAnsi="Arial" w:cs="Arial"/>
                <w:lang w:val="en-US"/>
              </w:rPr>
              <w:t>Yes</w:t>
            </w:r>
          </w:p>
        </w:tc>
      </w:tr>
      <w:tr w:rsidR="0005274B" w:rsidRPr="00B931BB" w14:paraId="07A89305"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5E6BF57" w14:textId="77777777" w:rsidR="0005274B" w:rsidRDefault="0005274B"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0473762" w14:textId="77777777" w:rsidR="0005274B" w:rsidRDefault="0005274B"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03C81">
              <w:rPr>
                <w:rFonts w:ascii="Arial" w:hAnsi="Arial" w:cs="Arial"/>
                <w:lang w:val="en-US"/>
              </w:rPr>
              <w:t>Database or domain account giving access to the data object.</w:t>
            </w:r>
            <w:r>
              <w:rPr>
                <w:rFonts w:ascii="Arial" w:hAnsi="Arial" w:cs="Arial"/>
                <w:lang w:val="en-US"/>
              </w:rPr>
              <w:t xml:space="preserve"> </w:t>
            </w:r>
          </w:p>
          <w:p w14:paraId="77248F14" w14:textId="77777777" w:rsidR="0005274B" w:rsidRDefault="0005274B" w:rsidP="00362B32">
            <w:pPr>
              <w:pStyle w:val="TableText0"/>
              <w:keepNext/>
              <w:keepLines/>
              <w:rPr>
                <w:rFonts w:ascii="Arial" w:hAnsi="Arial" w:cs="Arial"/>
                <w:lang w:val="en-US"/>
              </w:rPr>
            </w:pPr>
            <w:r w:rsidRPr="0016726C">
              <w:rPr>
                <w:rFonts w:ascii="Arial" w:hAnsi="Arial" w:cs="Arial"/>
                <w:lang w:val="en-US"/>
              </w:rPr>
              <w:t xml:space="preserve">Use certificates:  </w:t>
            </w:r>
            <w:r>
              <w:rPr>
                <w:rFonts w:ascii="Arial" w:hAnsi="Arial" w:cs="Arial"/>
                <w:lang w:val="en-US"/>
              </w:rPr>
              <w:t xml:space="preserve"> No</w:t>
            </w:r>
          </w:p>
          <w:p w14:paraId="5091E26F" w14:textId="77777777" w:rsidR="0005274B" w:rsidRPr="000E6DB9" w:rsidRDefault="0005274B"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78679934"/>
                <w:placeholder>
                  <w:docPart w:val="AB278CC485214D59AD4AC1D678BC00B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05274B" w:rsidRPr="005220F1" w14:paraId="63E1D1E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91CE05C"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3D81672" w14:textId="77777777" w:rsidR="0005274B" w:rsidRPr="00C1326F" w:rsidRDefault="0005274B" w:rsidP="00362B32">
            <w:pPr>
              <w:pStyle w:val="TableText0"/>
              <w:keepNext/>
              <w:keepLines/>
              <w:rPr>
                <w:rFonts w:ascii="Arial" w:hAnsi="Arial" w:cs="Arial"/>
                <w:lang w:val="en-US"/>
              </w:rPr>
            </w:pPr>
            <w:r>
              <w:rPr>
                <w:rFonts w:ascii="Arial" w:hAnsi="Arial" w:cs="Arial"/>
                <w:lang w:val="en-US"/>
              </w:rPr>
              <w:t xml:space="preserve">Not specified </w:t>
            </w:r>
          </w:p>
        </w:tc>
      </w:tr>
      <w:tr w:rsidR="0005274B" w:rsidRPr="00B81AA8" w14:paraId="2FB64BD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93E777D"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C7AD7D2" w14:textId="77777777" w:rsidR="0005274B" w:rsidRPr="00B81AA8" w:rsidRDefault="0005274B" w:rsidP="00362B32">
            <w:pPr>
              <w:pStyle w:val="TableText0"/>
              <w:keepNext/>
              <w:keepLines/>
              <w:rPr>
                <w:rFonts w:ascii="Arial" w:hAnsi="Arial" w:cs="Arial"/>
              </w:rPr>
            </w:pPr>
            <w:r>
              <w:rPr>
                <w:rFonts w:ascii="Arial" w:hAnsi="Arial" w:cs="Arial"/>
                <w:lang w:val="en-US"/>
              </w:rPr>
              <w:t>Not specified</w:t>
            </w:r>
          </w:p>
        </w:tc>
      </w:tr>
      <w:tr w:rsidR="0005274B" w:rsidRPr="00B81AA8" w14:paraId="0FD70B4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F891614"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920F154" w14:textId="77777777" w:rsidR="0005274B" w:rsidRPr="00B81AA8" w:rsidRDefault="0005274B" w:rsidP="00362B32">
            <w:pPr>
              <w:pStyle w:val="TableText0"/>
              <w:keepNext/>
              <w:keepLines/>
              <w:rPr>
                <w:rFonts w:ascii="Arial" w:hAnsi="Arial" w:cs="Arial"/>
              </w:rPr>
            </w:pPr>
            <w:r>
              <w:rPr>
                <w:rFonts w:ascii="Arial" w:hAnsi="Arial" w:cs="Arial"/>
              </w:rPr>
              <w:t xml:space="preserve">Daily  </w:t>
            </w:r>
          </w:p>
        </w:tc>
      </w:tr>
      <w:tr w:rsidR="0005274B" w:rsidRPr="00B81AA8" w14:paraId="592E285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7D905AD" w14:textId="77777777" w:rsidR="0005274B" w:rsidRPr="00B81AA8" w:rsidRDefault="0005274B"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29FB297" w14:textId="56900D94" w:rsidR="0005274B" w:rsidRPr="00D4315F" w:rsidRDefault="0005274B" w:rsidP="00362B32">
            <w:pPr>
              <w:pStyle w:val="TableText0"/>
              <w:keepNext/>
              <w:keepLines/>
              <w:rPr>
                <w:rFonts w:ascii="Arial" w:hAnsi="Arial" w:cs="Arial"/>
                <w:lang w:val="en-US"/>
              </w:rPr>
            </w:pPr>
            <w:r w:rsidRPr="00D4315F">
              <w:rPr>
                <w:rFonts w:ascii="Arial" w:hAnsi="Arial" w:cs="Arial"/>
                <w:lang w:val="en-US"/>
              </w:rPr>
              <w:t>All UWV systems can become a source system for DIM. This sizing based on DIM having roughly the same source systems as the combination of the current DWH's DWARFS, UDS and NGP (32 in total).</w:t>
            </w:r>
            <w:r w:rsidR="00AC011E">
              <w:rPr>
                <w:rFonts w:ascii="Arial" w:hAnsi="Arial" w:cs="Arial"/>
                <w:lang w:val="en-US"/>
              </w:rPr>
              <w:t xml:space="preserve"> </w:t>
            </w:r>
            <w:r w:rsidRPr="00D4315F">
              <w:rPr>
                <w:rFonts w:ascii="Arial" w:hAnsi="Arial" w:cs="Arial"/>
                <w:lang w:val="en-US"/>
              </w:rPr>
              <w:t xml:space="preserve">Total volume of input data: </w:t>
            </w:r>
            <w:r>
              <w:rPr>
                <w:rFonts w:ascii="Arial" w:hAnsi="Arial" w:cs="Arial"/>
                <w:lang w:val="en-US"/>
              </w:rPr>
              <w:t>t</w:t>
            </w:r>
            <w:r w:rsidRPr="00D4315F">
              <w:rPr>
                <w:rFonts w:ascii="Arial" w:hAnsi="Arial" w:cs="Arial"/>
                <w:lang w:val="en-US"/>
              </w:rPr>
              <w:t>ypically</w:t>
            </w:r>
            <w:r w:rsidR="00906479" w:rsidRPr="00D4315F">
              <w:rPr>
                <w:rFonts w:ascii="Arial" w:hAnsi="Arial" w:cs="Arial"/>
                <w:lang w:val="en-US"/>
              </w:rPr>
              <w:t>,</w:t>
            </w:r>
            <w:r w:rsidRPr="00D4315F">
              <w:rPr>
                <w:rFonts w:ascii="Arial" w:hAnsi="Arial" w:cs="Arial"/>
                <w:lang w:val="en-US"/>
              </w:rPr>
              <w:t xml:space="preserve"> 2 TB/day, peaks at 5 TB/day</w:t>
            </w:r>
            <w:r w:rsidR="00906479">
              <w:rPr>
                <w:rFonts w:ascii="Arial" w:hAnsi="Arial" w:cs="Arial"/>
                <w:lang w:val="en-US"/>
              </w:rPr>
              <w:t xml:space="preserve"> </w:t>
            </w:r>
            <w:r w:rsidRPr="00D4315F">
              <w:rPr>
                <w:rFonts w:ascii="Arial" w:hAnsi="Arial" w:cs="Arial"/>
                <w:lang w:val="en-US"/>
              </w:rPr>
              <w:t>(worst case; assumes all data processed using ETL-pattern)</w:t>
            </w:r>
            <w:r w:rsidR="00AC011E">
              <w:rPr>
                <w:rFonts w:ascii="Arial" w:hAnsi="Arial" w:cs="Arial"/>
                <w:lang w:val="en-US"/>
              </w:rPr>
              <w:t>.</w:t>
            </w:r>
          </w:p>
          <w:p w14:paraId="4F3E4EF9" w14:textId="16FBBDD2" w:rsidR="0005274B" w:rsidRPr="00D4315F" w:rsidRDefault="0005274B" w:rsidP="00362B32">
            <w:pPr>
              <w:pStyle w:val="TableText0"/>
              <w:keepNext/>
              <w:keepLines/>
              <w:rPr>
                <w:rFonts w:ascii="Arial" w:hAnsi="Arial" w:cs="Arial"/>
                <w:lang w:val="en-US"/>
              </w:rPr>
            </w:pPr>
            <w:r w:rsidRPr="00D4315F">
              <w:rPr>
                <w:rFonts w:ascii="Arial" w:hAnsi="Arial" w:cs="Arial"/>
                <w:lang w:val="en-US"/>
              </w:rPr>
              <w:t>Existing sourcing currently divided in equal parts export/import, bespoke extracts</w:t>
            </w:r>
            <w:r w:rsidR="00906479" w:rsidRPr="00D4315F">
              <w:rPr>
                <w:rFonts w:ascii="Arial" w:hAnsi="Arial" w:cs="Arial"/>
                <w:lang w:val="en-US"/>
              </w:rPr>
              <w:t>,</w:t>
            </w:r>
            <w:r w:rsidRPr="00D4315F">
              <w:rPr>
                <w:rFonts w:ascii="Arial" w:hAnsi="Arial" w:cs="Arial"/>
                <w:lang w:val="en-US"/>
              </w:rPr>
              <w:t xml:space="preserve"> and database links. Considering that not all sources will be able to deliver their data via SI FT, sourcing will therefore be roughly evenly split between direct transport and SI FT.</w:t>
            </w:r>
          </w:p>
          <w:p w14:paraId="246887CA" w14:textId="77777777" w:rsidR="0005274B" w:rsidRPr="00B81AA8" w:rsidRDefault="0005274B" w:rsidP="00362B32">
            <w:pPr>
              <w:pStyle w:val="TableText0"/>
              <w:keepNext/>
              <w:keepLines/>
              <w:rPr>
                <w:rFonts w:ascii="Arial" w:hAnsi="Arial" w:cs="Arial"/>
              </w:rPr>
            </w:pPr>
            <w:r w:rsidRPr="00D4315F">
              <w:rPr>
                <w:rFonts w:ascii="Arial" w:hAnsi="Arial" w:cs="Arial"/>
                <w:lang w:val="en-US"/>
              </w:rPr>
              <w:t>Volume of data (direct connection): 1TB/day, peaking at 2,5 TB/day</w:t>
            </w:r>
          </w:p>
        </w:tc>
      </w:tr>
    </w:tbl>
    <w:p w14:paraId="5C1F3A0B" w14:textId="77777777" w:rsidR="0005274B" w:rsidRDefault="0005274B" w:rsidP="009B2FBA">
      <w:pPr>
        <w:pStyle w:val="BodyText"/>
      </w:pPr>
    </w:p>
    <w:p w14:paraId="4D27A503" w14:textId="77777777" w:rsidR="00BC6714" w:rsidRPr="00000272" w:rsidRDefault="00BC6714" w:rsidP="00BC6714">
      <w:pPr>
        <w:pStyle w:val="Heading5"/>
      </w:pPr>
      <w:r>
        <w:t>DIM Search</w:t>
      </w:r>
    </w:p>
    <w:tbl>
      <w:tblPr>
        <w:tblW w:w="5344" w:type="pct"/>
        <w:tblLook w:val="0000" w:firstRow="0" w:lastRow="0" w:firstColumn="0" w:lastColumn="0" w:noHBand="0" w:noVBand="0"/>
      </w:tblPr>
      <w:tblGrid>
        <w:gridCol w:w="3104"/>
        <w:gridCol w:w="6511"/>
      </w:tblGrid>
      <w:tr w:rsidR="00BC6714" w:rsidRPr="008044BD" w14:paraId="724ACA50"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4F23A1D"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AC0BBA" w14:textId="77777777" w:rsidR="00BC6714" w:rsidRPr="00741943" w:rsidRDefault="00BC6714" w:rsidP="00362B32">
            <w:pPr>
              <w:pStyle w:val="TableText0"/>
              <w:keepNext/>
              <w:keepLines/>
              <w:rPr>
                <w:rFonts w:ascii="Arial" w:hAnsi="Arial" w:cs="Arial"/>
                <w:lang w:val="en-US"/>
              </w:rPr>
            </w:pPr>
            <w:r>
              <w:rPr>
                <w:rFonts w:ascii="Arial" w:hAnsi="Arial" w:cs="Arial"/>
              </w:rPr>
              <w:t>Internal Application communication with DIM search</w:t>
            </w:r>
          </w:p>
        </w:tc>
      </w:tr>
      <w:tr w:rsidR="00BC6714" w:rsidRPr="00712180" w14:paraId="70819DF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A4066E8" w14:textId="77777777" w:rsidR="00BC6714" w:rsidRPr="00B81AA8" w:rsidRDefault="00BC6714"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3B8B842" w14:textId="5CCE4B78" w:rsidR="00BC6714" w:rsidRPr="00DF7808" w:rsidRDefault="00BC6714" w:rsidP="00362B32">
            <w:pPr>
              <w:pStyle w:val="TableText0"/>
              <w:keepNext/>
              <w:keepLines/>
              <w:rPr>
                <w:rFonts w:ascii="Arial" w:hAnsi="Arial" w:cs="Arial"/>
                <w:lang w:val="en-US"/>
              </w:rPr>
            </w:pPr>
            <w:r>
              <w:rPr>
                <w:rFonts w:ascii="Arial" w:hAnsi="Arial" w:cs="Arial"/>
                <w:lang w:val="en-US"/>
              </w:rPr>
              <w:t>TCP: 9092</w:t>
            </w:r>
          </w:p>
        </w:tc>
      </w:tr>
      <w:tr w:rsidR="00BC6714" w:rsidRPr="00712180" w14:paraId="748476A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7969680" w14:textId="77777777" w:rsidR="00BC6714" w:rsidRDefault="00BC6714"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7189121" w14:textId="77777777" w:rsidR="00BC6714" w:rsidRPr="00572413" w:rsidRDefault="00BC6714" w:rsidP="00362B32">
            <w:pPr>
              <w:pStyle w:val="TableText0"/>
              <w:keepNext/>
              <w:keepLines/>
              <w:rPr>
                <w:rFonts w:ascii="Arial" w:hAnsi="Arial" w:cs="Arial"/>
                <w:lang w:val="en-US"/>
              </w:rPr>
            </w:pPr>
            <w:r>
              <w:rPr>
                <w:rFonts w:ascii="Arial" w:hAnsi="Arial" w:cs="Arial"/>
                <w:lang w:val="en-US"/>
              </w:rPr>
              <w:t>Internal</w:t>
            </w:r>
          </w:p>
        </w:tc>
      </w:tr>
      <w:tr w:rsidR="00BC6714" w:rsidRPr="006D2395" w14:paraId="424301B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8C8D271" w14:textId="77777777" w:rsidR="00BC6714" w:rsidRDefault="00BC6714"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3DF092" w14:textId="77777777" w:rsidR="00BC6714" w:rsidRPr="003F1343" w:rsidRDefault="00BC6714" w:rsidP="00362B32">
            <w:pPr>
              <w:pStyle w:val="TableText0"/>
              <w:keepNext/>
              <w:keepLines/>
              <w:rPr>
                <w:rFonts w:ascii="Arial" w:hAnsi="Arial" w:cs="Arial"/>
                <w:lang w:val="en-US"/>
              </w:rPr>
            </w:pPr>
            <w:r>
              <w:rPr>
                <w:rFonts w:ascii="Arial" w:hAnsi="Arial" w:cs="Arial"/>
                <w:lang w:val="en-US"/>
              </w:rPr>
              <w:t>Outbound</w:t>
            </w:r>
          </w:p>
        </w:tc>
      </w:tr>
      <w:tr w:rsidR="00BC6714" w:rsidRPr="00A540D4" w14:paraId="7A5A27D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FA643F8" w14:textId="77777777" w:rsidR="00BC6714" w:rsidRDefault="00BC6714"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88A3D30" w14:textId="77777777" w:rsidR="00BC6714" w:rsidRPr="000779C6" w:rsidRDefault="00BC6714" w:rsidP="00362B32">
            <w:pPr>
              <w:pStyle w:val="TableText0"/>
              <w:keepNext/>
              <w:keepLines/>
              <w:rPr>
                <w:rFonts w:ascii="Arial" w:hAnsi="Arial" w:cs="Arial"/>
                <w:lang w:val="en-US"/>
              </w:rPr>
            </w:pPr>
            <w:r>
              <w:rPr>
                <w:rFonts w:ascii="Arial" w:hAnsi="Arial" w:cs="Arial"/>
                <w:lang w:val="en-US"/>
              </w:rPr>
              <w:t xml:space="preserve">Yes </w:t>
            </w:r>
          </w:p>
        </w:tc>
      </w:tr>
      <w:tr w:rsidR="00BC6714" w:rsidRPr="00B931BB" w14:paraId="6C7B864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FB72EEE" w14:textId="77777777" w:rsidR="00BC6714" w:rsidRDefault="00BC6714"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19059C5" w14:textId="77777777" w:rsidR="00BC6714" w:rsidRDefault="00BC6714"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9D0B766" w14:textId="77777777" w:rsidR="00BC6714" w:rsidRDefault="00BC6714"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10744666"/>
                <w:placeholder>
                  <w:docPart w:val="4C6E92489465460AA79954EA0444D0B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18C647" w14:textId="77777777" w:rsidR="00BC6714" w:rsidRPr="000E6DB9" w:rsidRDefault="00BC6714"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588039275"/>
                <w:placeholder>
                  <w:docPart w:val="148BEB25393F4F41BA347ADC33A7C047"/>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BC6714" w:rsidRPr="005220F1" w14:paraId="45582DB1"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9DC497B"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FBEA4B" w14:textId="77777777" w:rsidR="00BC6714" w:rsidRPr="00C1326F" w:rsidRDefault="00BC6714" w:rsidP="00362B32">
            <w:pPr>
              <w:pStyle w:val="TableText0"/>
              <w:keepNext/>
              <w:keepLines/>
              <w:rPr>
                <w:rFonts w:ascii="Arial" w:hAnsi="Arial" w:cs="Arial"/>
                <w:lang w:val="en-US"/>
              </w:rPr>
            </w:pPr>
            <w:r>
              <w:rPr>
                <w:rFonts w:ascii="Arial" w:hAnsi="Arial" w:cs="Arial"/>
                <w:lang w:val="en-US"/>
              </w:rPr>
              <w:t>Not specified</w:t>
            </w:r>
          </w:p>
        </w:tc>
      </w:tr>
      <w:tr w:rsidR="00BC6714" w:rsidRPr="00B81AA8" w14:paraId="2127E49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2DDAF3F"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D98FCD2" w14:textId="77777777" w:rsidR="00BC6714" w:rsidRPr="00B81AA8" w:rsidRDefault="00BC6714" w:rsidP="00362B32">
            <w:pPr>
              <w:pStyle w:val="TableText0"/>
              <w:keepNext/>
              <w:keepLines/>
              <w:rPr>
                <w:rFonts w:ascii="Arial" w:hAnsi="Arial" w:cs="Arial"/>
              </w:rPr>
            </w:pPr>
            <w:r>
              <w:rPr>
                <w:rFonts w:ascii="Arial" w:hAnsi="Arial" w:cs="Arial"/>
                <w:lang w:val="en-US"/>
              </w:rPr>
              <w:t>Not specified</w:t>
            </w:r>
          </w:p>
        </w:tc>
      </w:tr>
      <w:tr w:rsidR="00BC6714" w:rsidRPr="00B81AA8" w14:paraId="4C9AB59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2789E9E"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869C441" w14:textId="77777777" w:rsidR="00BC6714" w:rsidRPr="00B81AA8" w:rsidRDefault="00BC6714" w:rsidP="00362B32">
            <w:pPr>
              <w:pStyle w:val="TableText0"/>
              <w:keepNext/>
              <w:keepLines/>
              <w:rPr>
                <w:rFonts w:ascii="Arial" w:hAnsi="Arial" w:cs="Arial"/>
              </w:rPr>
            </w:pPr>
            <w:r>
              <w:rPr>
                <w:rFonts w:ascii="Arial" w:hAnsi="Arial" w:cs="Arial"/>
                <w:lang w:val="en-US"/>
              </w:rPr>
              <w:t>Not specified</w:t>
            </w:r>
          </w:p>
        </w:tc>
      </w:tr>
      <w:tr w:rsidR="00BC6714" w:rsidRPr="00B81AA8" w14:paraId="21B659A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49893" w14:textId="77777777" w:rsidR="00BC6714" w:rsidRPr="00B81AA8" w:rsidRDefault="00BC6714"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ACE26E2" w14:textId="77777777" w:rsidR="00BC6714" w:rsidRPr="00B81AA8" w:rsidRDefault="00BC6714" w:rsidP="00362B32">
            <w:pPr>
              <w:pStyle w:val="TableText0"/>
              <w:keepNext/>
              <w:keepLines/>
              <w:rPr>
                <w:rFonts w:ascii="Arial" w:hAnsi="Arial" w:cs="Arial"/>
              </w:rPr>
            </w:pPr>
            <w:r>
              <w:rPr>
                <w:rFonts w:ascii="Arial" w:hAnsi="Arial" w:cs="Arial"/>
                <w:lang w:val="en-US"/>
              </w:rPr>
              <w:t>Not specified</w:t>
            </w:r>
          </w:p>
        </w:tc>
      </w:tr>
    </w:tbl>
    <w:p w14:paraId="083688D3" w14:textId="77777777" w:rsidR="009B2FBA" w:rsidRDefault="009B2FBA" w:rsidP="009B2FBA">
      <w:pPr>
        <w:pStyle w:val="BodyText"/>
      </w:pPr>
    </w:p>
    <w:p w14:paraId="0148A8A0" w14:textId="77777777" w:rsidR="009075C5" w:rsidRPr="00000272" w:rsidRDefault="009075C5" w:rsidP="009075C5">
      <w:pPr>
        <w:pStyle w:val="Heading5"/>
      </w:pPr>
      <w:r>
        <w:t>DIM DB</w:t>
      </w:r>
    </w:p>
    <w:tbl>
      <w:tblPr>
        <w:tblW w:w="5344" w:type="pct"/>
        <w:tblLook w:val="0000" w:firstRow="0" w:lastRow="0" w:firstColumn="0" w:lastColumn="0" w:noHBand="0" w:noVBand="0"/>
      </w:tblPr>
      <w:tblGrid>
        <w:gridCol w:w="3104"/>
        <w:gridCol w:w="6511"/>
      </w:tblGrid>
      <w:tr w:rsidR="009075C5" w:rsidRPr="008044BD" w14:paraId="5A15EABC"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B79B287"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C2CBEB" w14:textId="77777777" w:rsidR="009075C5" w:rsidRPr="00741943" w:rsidRDefault="009075C5" w:rsidP="00362B32">
            <w:pPr>
              <w:pStyle w:val="TableText0"/>
              <w:keepNext/>
              <w:keepLines/>
              <w:rPr>
                <w:rFonts w:ascii="Arial" w:hAnsi="Arial" w:cs="Arial"/>
                <w:lang w:val="en-US"/>
              </w:rPr>
            </w:pPr>
            <w:r>
              <w:rPr>
                <w:rFonts w:ascii="Arial" w:hAnsi="Arial" w:cs="Arial"/>
              </w:rPr>
              <w:t>Database connection to Infosphere DB</w:t>
            </w:r>
          </w:p>
        </w:tc>
      </w:tr>
      <w:tr w:rsidR="009075C5" w:rsidRPr="00712180" w14:paraId="574D646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5DB0B83" w14:textId="77777777" w:rsidR="009075C5" w:rsidRPr="00B81AA8" w:rsidRDefault="009075C5"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555292" w14:textId="77777777" w:rsidR="009075C5" w:rsidRPr="00DF7808" w:rsidRDefault="009075C5" w:rsidP="00362B32">
            <w:pPr>
              <w:pStyle w:val="TableText0"/>
              <w:keepNext/>
              <w:keepLines/>
              <w:rPr>
                <w:rFonts w:ascii="Arial" w:hAnsi="Arial" w:cs="Arial"/>
                <w:lang w:val="en-US"/>
              </w:rPr>
            </w:pPr>
            <w:r>
              <w:rPr>
                <w:rFonts w:ascii="Arial" w:hAnsi="Arial" w:cs="Arial"/>
                <w:lang w:val="en-US"/>
              </w:rPr>
              <w:t>Jdbc, 1526</w:t>
            </w:r>
          </w:p>
        </w:tc>
      </w:tr>
      <w:tr w:rsidR="009075C5" w:rsidRPr="00712180" w14:paraId="17DFF43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F12D568" w14:textId="77777777" w:rsidR="009075C5" w:rsidRDefault="009075C5"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091E3E1" w14:textId="77777777" w:rsidR="009075C5" w:rsidRPr="00572413" w:rsidRDefault="009075C5" w:rsidP="00362B32">
            <w:pPr>
              <w:pStyle w:val="TableText0"/>
              <w:keepNext/>
              <w:keepLines/>
              <w:rPr>
                <w:rFonts w:ascii="Arial" w:hAnsi="Arial" w:cs="Arial"/>
                <w:lang w:val="en-US"/>
              </w:rPr>
            </w:pPr>
            <w:r>
              <w:rPr>
                <w:rFonts w:ascii="Arial" w:hAnsi="Arial" w:cs="Arial"/>
                <w:lang w:val="en-US"/>
              </w:rPr>
              <w:t>Internal</w:t>
            </w:r>
          </w:p>
        </w:tc>
      </w:tr>
      <w:tr w:rsidR="009075C5" w:rsidRPr="006D2395" w14:paraId="5527CF5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5A80A9E" w14:textId="77777777" w:rsidR="009075C5" w:rsidRDefault="009075C5"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AAC0AD2" w14:textId="77777777" w:rsidR="009075C5" w:rsidRPr="003F1343" w:rsidRDefault="009075C5" w:rsidP="00362B32">
            <w:pPr>
              <w:pStyle w:val="TableText0"/>
              <w:keepNext/>
              <w:keepLines/>
              <w:rPr>
                <w:rFonts w:ascii="Arial" w:hAnsi="Arial" w:cs="Arial"/>
                <w:lang w:val="en-US"/>
              </w:rPr>
            </w:pPr>
            <w:r>
              <w:rPr>
                <w:rFonts w:ascii="Arial" w:hAnsi="Arial" w:cs="Arial"/>
                <w:lang w:val="en-US"/>
              </w:rPr>
              <w:t>Outbound</w:t>
            </w:r>
          </w:p>
        </w:tc>
      </w:tr>
      <w:tr w:rsidR="009075C5" w:rsidRPr="00A540D4" w14:paraId="2683F4D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4A0728" w14:textId="77777777" w:rsidR="009075C5" w:rsidRDefault="009075C5"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A017F77" w14:textId="77777777" w:rsidR="009075C5" w:rsidRPr="000779C6" w:rsidRDefault="009075C5" w:rsidP="00362B32">
            <w:pPr>
              <w:pStyle w:val="TableText0"/>
              <w:keepNext/>
              <w:keepLines/>
              <w:rPr>
                <w:rFonts w:ascii="Arial" w:hAnsi="Arial" w:cs="Arial"/>
                <w:lang w:val="en-US"/>
              </w:rPr>
            </w:pPr>
            <w:r>
              <w:rPr>
                <w:rFonts w:ascii="Arial" w:hAnsi="Arial" w:cs="Arial"/>
                <w:lang w:val="en-US"/>
              </w:rPr>
              <w:t xml:space="preserve">Yes </w:t>
            </w:r>
          </w:p>
        </w:tc>
      </w:tr>
      <w:tr w:rsidR="009075C5" w:rsidRPr="00B931BB" w14:paraId="6DE0C3A0"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49248" w14:textId="77777777" w:rsidR="009075C5" w:rsidRDefault="009075C5"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A7C9425" w14:textId="77777777" w:rsidR="009075C5" w:rsidRDefault="009075C5"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84C2DEC" w14:textId="77777777" w:rsidR="009075C5" w:rsidRDefault="009075C5"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94071165"/>
                <w:placeholder>
                  <w:docPart w:val="F2DD3D0AA88A46D0BF00A9009ABA7F8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D8AB8D0" w14:textId="77777777" w:rsidR="009075C5" w:rsidRPr="000E6DB9" w:rsidRDefault="009075C5"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79534249"/>
                <w:placeholder>
                  <w:docPart w:val="C6056B8A19A04F7A8F23711D1189050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9075C5" w:rsidRPr="005220F1" w14:paraId="09E9009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2BDB69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3122382" w14:textId="77777777" w:rsidR="009075C5" w:rsidRPr="00C1326F" w:rsidRDefault="009075C5" w:rsidP="00362B32">
            <w:pPr>
              <w:pStyle w:val="TableText0"/>
              <w:keepNext/>
              <w:keepLines/>
              <w:rPr>
                <w:rFonts w:ascii="Arial" w:hAnsi="Arial" w:cs="Arial"/>
                <w:lang w:val="en-US"/>
              </w:rPr>
            </w:pPr>
            <w:r>
              <w:rPr>
                <w:rFonts w:ascii="Arial" w:hAnsi="Arial" w:cs="Arial"/>
                <w:lang w:val="en-US"/>
              </w:rPr>
              <w:t>Not specified</w:t>
            </w:r>
          </w:p>
        </w:tc>
      </w:tr>
      <w:tr w:rsidR="009075C5" w:rsidRPr="00B81AA8" w14:paraId="5E8ED0E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AC8EDA2"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95149F4"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3ED12E46"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7F1481F"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68A00E"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50311C6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91090"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D2D5C0B"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bl>
    <w:p w14:paraId="071AEEB1" w14:textId="77777777" w:rsidR="009075C5" w:rsidRDefault="009075C5" w:rsidP="009075C5">
      <w:pPr>
        <w:pStyle w:val="BodyText"/>
      </w:pPr>
    </w:p>
    <w:p w14:paraId="4A326469" w14:textId="43C9716C" w:rsidR="009075C5" w:rsidRPr="00000272" w:rsidRDefault="009075C5" w:rsidP="009075C5">
      <w:pPr>
        <w:pStyle w:val="Heading5"/>
      </w:pPr>
      <w:r>
        <w:lastRenderedPageBreak/>
        <w:t>DIM FS</w:t>
      </w:r>
    </w:p>
    <w:tbl>
      <w:tblPr>
        <w:tblW w:w="5344" w:type="pct"/>
        <w:tblLook w:val="0000" w:firstRow="0" w:lastRow="0" w:firstColumn="0" w:lastColumn="0" w:noHBand="0" w:noVBand="0"/>
      </w:tblPr>
      <w:tblGrid>
        <w:gridCol w:w="3104"/>
        <w:gridCol w:w="6511"/>
      </w:tblGrid>
      <w:tr w:rsidR="009075C5" w:rsidRPr="008044BD" w14:paraId="078533DB"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A42DC3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2065204" w14:textId="5DB78FAE" w:rsidR="009075C5" w:rsidRPr="00741943" w:rsidRDefault="00516DB3" w:rsidP="00362B32">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9075C5" w:rsidRPr="00712180" w14:paraId="7CEB8C8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230837" w14:textId="77777777" w:rsidR="009075C5" w:rsidRPr="00B81AA8" w:rsidRDefault="009075C5"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6FEED8A" w14:textId="4BBB69FD" w:rsidR="009075C5" w:rsidRPr="00DF7808" w:rsidRDefault="00D87C7C" w:rsidP="00362B32">
            <w:pPr>
              <w:pStyle w:val="TableText0"/>
              <w:keepNext/>
              <w:keepLines/>
              <w:rPr>
                <w:rFonts w:ascii="Arial" w:hAnsi="Arial" w:cs="Arial"/>
                <w:lang w:val="en-US"/>
              </w:rPr>
            </w:pPr>
            <w:r>
              <w:rPr>
                <w:rFonts w:ascii="Arial" w:hAnsi="Arial" w:cs="Arial"/>
                <w:lang w:val="en-US"/>
              </w:rPr>
              <w:t>NF</w:t>
            </w:r>
            <w:r w:rsidR="004533F7">
              <w:rPr>
                <w:rFonts w:ascii="Arial" w:hAnsi="Arial" w:cs="Arial"/>
                <w:lang w:val="en-US"/>
              </w:rPr>
              <w:t>S</w:t>
            </w:r>
            <w:r w:rsidR="004406B8">
              <w:rPr>
                <w:rFonts w:ascii="Arial" w:hAnsi="Arial" w:cs="Arial"/>
                <w:lang w:val="en-US"/>
              </w:rPr>
              <w:t>:</w:t>
            </w:r>
            <w:r w:rsidR="009075C5">
              <w:rPr>
                <w:rFonts w:ascii="Arial" w:hAnsi="Arial" w:cs="Arial"/>
                <w:lang w:val="en-US"/>
              </w:rPr>
              <w:t xml:space="preserve"> </w:t>
            </w:r>
            <w:r w:rsidR="00FB7CA3" w:rsidRPr="00FB7CA3">
              <w:rPr>
                <w:rFonts w:ascii="Arial" w:hAnsi="Arial" w:cs="Arial"/>
                <w:lang w:val="en-US"/>
              </w:rPr>
              <w:t>111, 635,</w:t>
            </w:r>
            <w:r w:rsidR="00FB7CA3">
              <w:rPr>
                <w:rFonts w:ascii="Arial" w:hAnsi="Arial" w:cs="Arial"/>
                <w:lang w:val="en-US"/>
              </w:rPr>
              <w:t xml:space="preserve"> </w:t>
            </w:r>
            <w:r w:rsidR="00FB7CA3" w:rsidRPr="00FB7CA3">
              <w:rPr>
                <w:rFonts w:ascii="Arial" w:hAnsi="Arial" w:cs="Arial"/>
                <w:lang w:val="en-US"/>
              </w:rPr>
              <w:t>2049,</w:t>
            </w:r>
            <w:r w:rsidR="00FB7CA3">
              <w:rPr>
                <w:rFonts w:ascii="Arial" w:hAnsi="Arial" w:cs="Arial"/>
                <w:lang w:val="en-US"/>
              </w:rPr>
              <w:t xml:space="preserve"> </w:t>
            </w:r>
            <w:r w:rsidR="00FB7CA3" w:rsidRPr="00FB7CA3">
              <w:rPr>
                <w:rFonts w:ascii="Arial" w:hAnsi="Arial" w:cs="Arial"/>
                <w:lang w:val="en-US"/>
              </w:rPr>
              <w:t>4045,</w:t>
            </w:r>
            <w:r w:rsidR="00FB7CA3">
              <w:rPr>
                <w:rFonts w:ascii="Arial" w:hAnsi="Arial" w:cs="Arial"/>
                <w:lang w:val="en-US"/>
              </w:rPr>
              <w:t xml:space="preserve"> </w:t>
            </w:r>
            <w:r w:rsidR="00FB7CA3" w:rsidRPr="00FB7CA3">
              <w:rPr>
                <w:rFonts w:ascii="Arial" w:hAnsi="Arial" w:cs="Arial"/>
                <w:lang w:val="en-US"/>
              </w:rPr>
              <w:t>4046</w:t>
            </w:r>
          </w:p>
        </w:tc>
      </w:tr>
      <w:tr w:rsidR="009075C5" w:rsidRPr="00712180" w14:paraId="3166410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A856F" w14:textId="77777777" w:rsidR="009075C5" w:rsidRDefault="009075C5"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E5DD94D" w14:textId="77777777" w:rsidR="009075C5" w:rsidRPr="00572413" w:rsidRDefault="009075C5" w:rsidP="00362B32">
            <w:pPr>
              <w:pStyle w:val="TableText0"/>
              <w:keepNext/>
              <w:keepLines/>
              <w:rPr>
                <w:rFonts w:ascii="Arial" w:hAnsi="Arial" w:cs="Arial"/>
                <w:lang w:val="en-US"/>
              </w:rPr>
            </w:pPr>
            <w:r>
              <w:rPr>
                <w:rFonts w:ascii="Arial" w:hAnsi="Arial" w:cs="Arial"/>
                <w:lang w:val="en-US"/>
              </w:rPr>
              <w:t>Internal</w:t>
            </w:r>
          </w:p>
        </w:tc>
      </w:tr>
      <w:tr w:rsidR="009075C5" w:rsidRPr="006D2395" w14:paraId="27C94D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ADA8702" w14:textId="77777777" w:rsidR="009075C5" w:rsidRDefault="009075C5"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7A3828" w14:textId="77777777" w:rsidR="009075C5" w:rsidRPr="003F1343" w:rsidRDefault="009075C5" w:rsidP="00362B32">
            <w:pPr>
              <w:pStyle w:val="TableText0"/>
              <w:keepNext/>
              <w:keepLines/>
              <w:rPr>
                <w:rFonts w:ascii="Arial" w:hAnsi="Arial" w:cs="Arial"/>
                <w:lang w:val="en-US"/>
              </w:rPr>
            </w:pPr>
            <w:r>
              <w:rPr>
                <w:rFonts w:ascii="Arial" w:hAnsi="Arial" w:cs="Arial"/>
                <w:lang w:val="en-US"/>
              </w:rPr>
              <w:t>Outbound</w:t>
            </w:r>
          </w:p>
        </w:tc>
      </w:tr>
      <w:tr w:rsidR="009075C5" w:rsidRPr="00A540D4" w14:paraId="107EF97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0C0EB3F" w14:textId="77777777" w:rsidR="009075C5" w:rsidRDefault="009075C5"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0DCD05" w14:textId="77777777" w:rsidR="009075C5" w:rsidRPr="000779C6" w:rsidRDefault="009075C5" w:rsidP="00362B32">
            <w:pPr>
              <w:pStyle w:val="TableText0"/>
              <w:keepNext/>
              <w:keepLines/>
              <w:rPr>
                <w:rFonts w:ascii="Arial" w:hAnsi="Arial" w:cs="Arial"/>
                <w:lang w:val="en-US"/>
              </w:rPr>
            </w:pPr>
            <w:r>
              <w:rPr>
                <w:rFonts w:ascii="Arial" w:hAnsi="Arial" w:cs="Arial"/>
                <w:lang w:val="en-US"/>
              </w:rPr>
              <w:t xml:space="preserve">Yes </w:t>
            </w:r>
          </w:p>
        </w:tc>
      </w:tr>
      <w:tr w:rsidR="009075C5" w:rsidRPr="00B931BB" w14:paraId="32F233D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235B427" w14:textId="77777777" w:rsidR="009075C5" w:rsidRDefault="009075C5"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4D3F85" w14:textId="77777777" w:rsidR="009075C5" w:rsidRDefault="009075C5"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5B8A94D3" w14:textId="77777777" w:rsidR="009075C5" w:rsidRDefault="009075C5"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76798287"/>
                <w:placeholder>
                  <w:docPart w:val="97B34588E46744FCB64639E67D29617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E7C55BD" w14:textId="77777777" w:rsidR="009075C5" w:rsidRPr="000E6DB9" w:rsidRDefault="009075C5"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3965739"/>
                <w:placeholder>
                  <w:docPart w:val="44AF5ECA5B15456EB0C5224C77844232"/>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9075C5" w:rsidRPr="005220F1" w14:paraId="16DA50CF"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0BC7709"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2F4E44" w14:textId="77777777" w:rsidR="009075C5" w:rsidRPr="00C1326F" w:rsidRDefault="009075C5" w:rsidP="00362B32">
            <w:pPr>
              <w:pStyle w:val="TableText0"/>
              <w:keepNext/>
              <w:keepLines/>
              <w:rPr>
                <w:rFonts w:ascii="Arial" w:hAnsi="Arial" w:cs="Arial"/>
                <w:lang w:val="en-US"/>
              </w:rPr>
            </w:pPr>
            <w:r>
              <w:rPr>
                <w:rFonts w:ascii="Arial" w:hAnsi="Arial" w:cs="Arial"/>
                <w:lang w:val="en-US"/>
              </w:rPr>
              <w:t>Not specified</w:t>
            </w:r>
          </w:p>
        </w:tc>
      </w:tr>
      <w:tr w:rsidR="009075C5" w:rsidRPr="00B81AA8" w14:paraId="45D4EBB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505AE15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9831BF9"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4AC8C56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46461B1"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A048755"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16FD44B7"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34923F6"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7F5424C"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bl>
    <w:p w14:paraId="534F808B" w14:textId="77777777" w:rsidR="009075C5" w:rsidRDefault="009075C5" w:rsidP="009075C5">
      <w:pPr>
        <w:pStyle w:val="BodyText"/>
      </w:pPr>
    </w:p>
    <w:p w14:paraId="2F439EEB" w14:textId="77777777" w:rsidR="009075C5" w:rsidRPr="00000272" w:rsidRDefault="009075C5" w:rsidP="009075C5">
      <w:pPr>
        <w:pStyle w:val="Heading5"/>
      </w:pPr>
      <w:r>
        <w:t>DIM Deploy</w:t>
      </w:r>
    </w:p>
    <w:tbl>
      <w:tblPr>
        <w:tblW w:w="5344" w:type="pct"/>
        <w:tblLook w:val="0000" w:firstRow="0" w:lastRow="0" w:firstColumn="0" w:lastColumn="0" w:noHBand="0" w:noVBand="0"/>
      </w:tblPr>
      <w:tblGrid>
        <w:gridCol w:w="3104"/>
        <w:gridCol w:w="6511"/>
      </w:tblGrid>
      <w:tr w:rsidR="009075C5" w:rsidRPr="008044BD" w14:paraId="72C5A4DD" w14:textId="77777777" w:rsidTr="00362B3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0347410"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75569B9" w14:textId="77777777" w:rsidR="009075C5" w:rsidRPr="00741943" w:rsidRDefault="009075C5" w:rsidP="00362B32">
            <w:pPr>
              <w:pStyle w:val="TableText0"/>
              <w:keepNext/>
              <w:keepLines/>
              <w:rPr>
                <w:rFonts w:ascii="Arial" w:hAnsi="Arial" w:cs="Arial"/>
                <w:lang w:val="en-US"/>
              </w:rPr>
            </w:pPr>
            <w:r>
              <w:rPr>
                <w:rFonts w:ascii="Arial" w:hAnsi="Arial" w:cs="Arial"/>
              </w:rPr>
              <w:t>Internal Application communication with the DIM Management server</w:t>
            </w:r>
          </w:p>
        </w:tc>
      </w:tr>
      <w:tr w:rsidR="009075C5" w:rsidRPr="00712180" w14:paraId="016CBFA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3529724" w14:textId="77777777" w:rsidR="009075C5" w:rsidRPr="00B81AA8" w:rsidRDefault="009075C5"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27D0670" w14:textId="77777777" w:rsidR="009075C5" w:rsidRPr="00DF7808" w:rsidRDefault="009075C5" w:rsidP="00362B32">
            <w:pPr>
              <w:pStyle w:val="TableText0"/>
              <w:keepNext/>
              <w:keepLines/>
              <w:rPr>
                <w:rFonts w:ascii="Arial" w:hAnsi="Arial" w:cs="Arial"/>
                <w:lang w:val="en-US"/>
              </w:rPr>
            </w:pPr>
            <w:r>
              <w:rPr>
                <w:rFonts w:ascii="Arial" w:hAnsi="Arial" w:cs="Arial"/>
                <w:lang w:val="en-US"/>
              </w:rPr>
              <w:t>SSH, 22</w:t>
            </w:r>
          </w:p>
        </w:tc>
      </w:tr>
      <w:tr w:rsidR="009075C5" w:rsidRPr="00712180" w14:paraId="2D69541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401D9D0" w14:textId="77777777" w:rsidR="009075C5" w:rsidRDefault="009075C5"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60DE07A" w14:textId="77777777" w:rsidR="009075C5" w:rsidRPr="00572413" w:rsidRDefault="009075C5" w:rsidP="00362B32">
            <w:pPr>
              <w:pStyle w:val="TableText0"/>
              <w:keepNext/>
              <w:keepLines/>
              <w:rPr>
                <w:rFonts w:ascii="Arial" w:hAnsi="Arial" w:cs="Arial"/>
                <w:lang w:val="en-US"/>
              </w:rPr>
            </w:pPr>
            <w:r>
              <w:rPr>
                <w:rFonts w:ascii="Arial" w:hAnsi="Arial" w:cs="Arial"/>
                <w:lang w:val="en-US"/>
              </w:rPr>
              <w:t>Internal</w:t>
            </w:r>
          </w:p>
        </w:tc>
      </w:tr>
      <w:tr w:rsidR="009075C5" w:rsidRPr="006D2395" w14:paraId="6E6321B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CCB601A" w14:textId="77777777" w:rsidR="009075C5" w:rsidRDefault="009075C5"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132A14E" w14:textId="77777777" w:rsidR="009075C5" w:rsidRPr="003F1343" w:rsidRDefault="009075C5" w:rsidP="00362B32">
            <w:pPr>
              <w:pStyle w:val="TableText0"/>
              <w:keepNext/>
              <w:keepLines/>
              <w:rPr>
                <w:rFonts w:ascii="Arial" w:hAnsi="Arial" w:cs="Arial"/>
                <w:lang w:val="en-US"/>
              </w:rPr>
            </w:pPr>
            <w:r>
              <w:rPr>
                <w:rFonts w:ascii="Arial" w:hAnsi="Arial" w:cs="Arial"/>
                <w:lang w:val="en-US"/>
              </w:rPr>
              <w:t>Inbound</w:t>
            </w:r>
          </w:p>
        </w:tc>
      </w:tr>
      <w:tr w:rsidR="009075C5" w:rsidRPr="00A540D4" w14:paraId="71556F55"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C10AD3C" w14:textId="77777777" w:rsidR="009075C5" w:rsidRDefault="009075C5"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6D2D580" w14:textId="77777777" w:rsidR="009075C5" w:rsidRPr="000779C6" w:rsidRDefault="009075C5" w:rsidP="00362B32">
            <w:pPr>
              <w:pStyle w:val="TableText0"/>
              <w:keepNext/>
              <w:keepLines/>
              <w:rPr>
                <w:rFonts w:ascii="Arial" w:hAnsi="Arial" w:cs="Arial"/>
                <w:lang w:val="en-US"/>
              </w:rPr>
            </w:pPr>
            <w:r>
              <w:rPr>
                <w:rFonts w:ascii="Arial" w:hAnsi="Arial" w:cs="Arial"/>
                <w:lang w:val="en-US"/>
              </w:rPr>
              <w:t xml:space="preserve">Yes </w:t>
            </w:r>
          </w:p>
        </w:tc>
      </w:tr>
      <w:tr w:rsidR="009075C5" w:rsidRPr="00B931BB" w14:paraId="47C0515C"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59CF5EE" w14:textId="77777777" w:rsidR="009075C5" w:rsidRDefault="009075C5"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1939496" w14:textId="77777777" w:rsidR="009075C5" w:rsidRDefault="009075C5"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35B81257" w14:textId="77777777" w:rsidR="009075C5" w:rsidRDefault="009075C5"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92191919"/>
                <w:placeholder>
                  <w:docPart w:val="D8F75999581C4561B27F382C75958C1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1A450E5" w14:textId="77777777" w:rsidR="009075C5" w:rsidRPr="000E6DB9" w:rsidRDefault="009075C5"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7385258"/>
                <w:placeholder>
                  <w:docPart w:val="1119FAA2CD734619AE86343C9B45D14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9075C5" w:rsidRPr="005220F1" w14:paraId="37C06913"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7FE0D1D"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849F172" w14:textId="77777777" w:rsidR="009075C5" w:rsidRPr="00C1326F" w:rsidRDefault="009075C5" w:rsidP="00362B32">
            <w:pPr>
              <w:pStyle w:val="TableText0"/>
              <w:keepNext/>
              <w:keepLines/>
              <w:rPr>
                <w:rFonts w:ascii="Arial" w:hAnsi="Arial" w:cs="Arial"/>
                <w:lang w:val="en-US"/>
              </w:rPr>
            </w:pPr>
            <w:r>
              <w:rPr>
                <w:rFonts w:ascii="Arial" w:hAnsi="Arial" w:cs="Arial"/>
                <w:lang w:val="en-US"/>
              </w:rPr>
              <w:t>Not specified</w:t>
            </w:r>
          </w:p>
        </w:tc>
      </w:tr>
      <w:tr w:rsidR="009075C5" w:rsidRPr="00B81AA8" w14:paraId="77453D0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B8BBC64"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AC734E6"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392E6D0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643683F"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3031AF8"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r w:rsidR="009075C5" w:rsidRPr="00B81AA8" w14:paraId="1FBBF924"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51912E3" w14:textId="77777777" w:rsidR="009075C5" w:rsidRPr="00B81AA8" w:rsidRDefault="009075C5"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DF65F89" w14:textId="77777777" w:rsidR="009075C5" w:rsidRPr="00B81AA8" w:rsidRDefault="009075C5" w:rsidP="00362B32">
            <w:pPr>
              <w:pStyle w:val="TableText0"/>
              <w:keepNext/>
              <w:keepLines/>
              <w:rPr>
                <w:rFonts w:ascii="Arial" w:hAnsi="Arial" w:cs="Arial"/>
              </w:rPr>
            </w:pPr>
            <w:r>
              <w:rPr>
                <w:rFonts w:ascii="Arial" w:hAnsi="Arial" w:cs="Arial"/>
                <w:lang w:val="en-US"/>
              </w:rPr>
              <w:t>Not specified</w:t>
            </w:r>
          </w:p>
        </w:tc>
      </w:tr>
    </w:tbl>
    <w:p w14:paraId="4B65DB71" w14:textId="77777777" w:rsidR="009075C5" w:rsidRDefault="009075C5" w:rsidP="009B2FBA">
      <w:pPr>
        <w:pStyle w:val="BodyText"/>
      </w:pPr>
    </w:p>
    <w:p w14:paraId="604F5B92" w14:textId="77777777" w:rsidR="003E77D7" w:rsidRDefault="003E77D7" w:rsidP="009B2FBA">
      <w:pPr>
        <w:pStyle w:val="BodyText"/>
      </w:pPr>
    </w:p>
    <w:p w14:paraId="3C7499E8" w14:textId="77777777" w:rsidR="003E77D7" w:rsidRDefault="003E77D7" w:rsidP="009B2FBA">
      <w:pPr>
        <w:pStyle w:val="BodyText"/>
      </w:pPr>
    </w:p>
    <w:p w14:paraId="3CBB2752" w14:textId="77777777" w:rsidR="003E77D7" w:rsidRDefault="003E77D7" w:rsidP="009B2FBA">
      <w:pPr>
        <w:pStyle w:val="BodyText"/>
      </w:pPr>
    </w:p>
    <w:p w14:paraId="1E8C3253" w14:textId="77777777" w:rsidR="003E77D7" w:rsidRDefault="003E77D7" w:rsidP="009B2FBA">
      <w:pPr>
        <w:pStyle w:val="BodyText"/>
      </w:pPr>
    </w:p>
    <w:p w14:paraId="79816AA4" w14:textId="77777777" w:rsidR="003E77D7" w:rsidRDefault="003E77D7" w:rsidP="009B2FBA">
      <w:pPr>
        <w:pStyle w:val="BodyText"/>
      </w:pPr>
    </w:p>
    <w:p w14:paraId="10F7C8A2" w14:textId="77777777" w:rsidR="003E77D7" w:rsidRDefault="003E77D7" w:rsidP="009B2FBA">
      <w:pPr>
        <w:pStyle w:val="BodyText"/>
      </w:pPr>
    </w:p>
    <w:p w14:paraId="706D6471" w14:textId="77777777" w:rsidR="003E77D7" w:rsidRDefault="003E77D7" w:rsidP="009B2FBA">
      <w:pPr>
        <w:pStyle w:val="BodyText"/>
      </w:pPr>
    </w:p>
    <w:p w14:paraId="070615F5" w14:textId="77777777" w:rsidR="003E77D7" w:rsidRDefault="003E77D7" w:rsidP="009B2FBA">
      <w:pPr>
        <w:pStyle w:val="BodyText"/>
      </w:pPr>
    </w:p>
    <w:p w14:paraId="7C5E7324" w14:textId="77777777" w:rsidR="003E77D7" w:rsidRDefault="003E77D7" w:rsidP="009B2FBA">
      <w:pPr>
        <w:pStyle w:val="BodyText"/>
      </w:pPr>
    </w:p>
    <w:p w14:paraId="2DD003C0" w14:textId="77777777" w:rsidR="009075C5" w:rsidRDefault="009075C5" w:rsidP="009B2FBA">
      <w:pPr>
        <w:pStyle w:val="BodyText"/>
      </w:pPr>
    </w:p>
    <w:p w14:paraId="6A3F9BC0" w14:textId="734C2853" w:rsidR="009B2FBA" w:rsidRDefault="009B2FBA" w:rsidP="009B2FBA">
      <w:pPr>
        <w:pStyle w:val="Heading3"/>
        <w:ind w:left="851" w:hanging="851"/>
      </w:pPr>
      <w:r>
        <w:lastRenderedPageBreak/>
        <w:t>DIM Bridge</w:t>
      </w:r>
    </w:p>
    <w:p w14:paraId="71856421" w14:textId="7DD95E98" w:rsidR="00F707A2" w:rsidRDefault="00F707A2" w:rsidP="009B2FBA">
      <w:pPr>
        <w:pStyle w:val="BodyText"/>
        <w:rPr>
          <w:noProof/>
        </w:rPr>
      </w:pPr>
    </w:p>
    <w:p w14:paraId="335DD27B" w14:textId="65170186" w:rsidR="0035423B" w:rsidRDefault="00AB0AD6" w:rsidP="009B2FBA">
      <w:pPr>
        <w:pStyle w:val="BodyText"/>
      </w:pPr>
      <w:r w:rsidRPr="00AB0AD6">
        <w:rPr>
          <w:noProof/>
        </w:rPr>
        <w:drawing>
          <wp:inline distT="0" distB="0" distL="0" distR="0" wp14:anchorId="3EA26059" wp14:editId="5F1583F1">
            <wp:extent cx="3470220" cy="3493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771" cy="3498409"/>
                    </a:xfrm>
                    <a:prstGeom prst="rect">
                      <a:avLst/>
                    </a:prstGeom>
                  </pic:spPr>
                </pic:pic>
              </a:graphicData>
            </a:graphic>
          </wp:inline>
        </w:drawing>
      </w:r>
    </w:p>
    <w:p w14:paraId="1942CA01" w14:textId="77777777" w:rsidR="00362B32" w:rsidRDefault="00362B32" w:rsidP="00362B32">
      <w:pPr>
        <w:pStyle w:val="Heading4"/>
      </w:pPr>
      <w:r>
        <w:t>External entities</w:t>
      </w:r>
    </w:p>
    <w:p w14:paraId="324C3ED6" w14:textId="77777777" w:rsidR="00362B32" w:rsidRPr="00000272" w:rsidRDefault="00362B32" w:rsidP="00362B32">
      <w:pPr>
        <w:pStyle w:val="Heading5"/>
      </w:pPr>
      <w:r>
        <w:t>UWV FB / UWV TAB</w:t>
      </w:r>
    </w:p>
    <w:tbl>
      <w:tblPr>
        <w:tblW w:w="5344" w:type="pct"/>
        <w:tblLook w:val="0000" w:firstRow="0" w:lastRow="0" w:firstColumn="0" w:lastColumn="0" w:noHBand="0" w:noVBand="0"/>
      </w:tblPr>
      <w:tblGrid>
        <w:gridCol w:w="3104"/>
        <w:gridCol w:w="6511"/>
      </w:tblGrid>
      <w:tr w:rsidR="00362B32" w:rsidRPr="008044BD" w14:paraId="4A8BE6E9"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3213739B"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F46CF4F" w14:textId="77777777" w:rsidR="00362B32" w:rsidRPr="00B535B8" w:rsidRDefault="00362B32" w:rsidP="00362B32">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362B32" w:rsidRPr="00712180" w14:paraId="2BD49692"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42650FB" w14:textId="77777777" w:rsidR="00362B32" w:rsidRPr="00B81AA8" w:rsidRDefault="00362B32" w:rsidP="00362B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CFDB34D" w14:textId="2253D404" w:rsidR="00362B32" w:rsidRPr="00457E24" w:rsidRDefault="0001240F" w:rsidP="00362B32">
            <w:pPr>
              <w:pStyle w:val="TableText0"/>
              <w:keepNext/>
              <w:keepLines/>
              <w:rPr>
                <w:rFonts w:ascii="Arial" w:hAnsi="Arial" w:cs="Arial"/>
                <w:lang w:val="en-US"/>
              </w:rPr>
            </w:pPr>
            <w:r>
              <w:rPr>
                <w:rFonts w:ascii="Arial" w:hAnsi="Arial" w:cs="Arial"/>
                <w:lang w:val="en-US"/>
              </w:rPr>
              <w:t>RDP 3</w:t>
            </w:r>
            <w:r w:rsidR="00421E50">
              <w:rPr>
                <w:rFonts w:ascii="Arial" w:hAnsi="Arial" w:cs="Arial"/>
                <w:lang w:val="en-US"/>
              </w:rPr>
              <w:t>3</w:t>
            </w:r>
            <w:r>
              <w:rPr>
                <w:rFonts w:ascii="Arial" w:hAnsi="Arial" w:cs="Arial"/>
                <w:lang w:val="en-US"/>
              </w:rPr>
              <w:t>89</w:t>
            </w:r>
          </w:p>
        </w:tc>
      </w:tr>
      <w:tr w:rsidR="00362B32" w:rsidRPr="00712180" w14:paraId="629331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15A133C9" w14:textId="77777777" w:rsidR="00362B32" w:rsidRDefault="00362B32" w:rsidP="00362B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44C6A34" w14:textId="04F95D12" w:rsidR="00362B32" w:rsidRPr="00BE5BBD" w:rsidRDefault="00DC7D08" w:rsidP="00362B32">
            <w:pPr>
              <w:pStyle w:val="TableText0"/>
              <w:keepNext/>
              <w:keepLines/>
              <w:rPr>
                <w:rFonts w:ascii="Arial" w:hAnsi="Arial" w:cs="Arial"/>
                <w:lang w:val="en-US"/>
              </w:rPr>
            </w:pPr>
            <w:r>
              <w:rPr>
                <w:rFonts w:ascii="Arial" w:hAnsi="Arial" w:cs="Arial"/>
                <w:lang w:val="en-US"/>
              </w:rPr>
              <w:t>internal</w:t>
            </w:r>
          </w:p>
        </w:tc>
      </w:tr>
      <w:tr w:rsidR="00362B32" w:rsidRPr="006D2395" w14:paraId="582713AB"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3F0D235" w14:textId="77777777" w:rsidR="00362B32" w:rsidRDefault="00362B32" w:rsidP="00362B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8BD104D" w14:textId="6D74372E" w:rsidR="00362B32" w:rsidRPr="003F1343" w:rsidRDefault="00DC7D08" w:rsidP="00362B32">
            <w:pPr>
              <w:pStyle w:val="TableText0"/>
              <w:keepNext/>
              <w:keepLines/>
              <w:rPr>
                <w:rFonts w:ascii="Arial" w:hAnsi="Arial" w:cs="Arial"/>
                <w:lang w:val="en-US"/>
              </w:rPr>
            </w:pPr>
            <w:r>
              <w:rPr>
                <w:rFonts w:ascii="Arial" w:hAnsi="Arial" w:cs="Arial"/>
                <w:lang w:val="en-US"/>
              </w:rPr>
              <w:t>inbound</w:t>
            </w:r>
          </w:p>
        </w:tc>
      </w:tr>
      <w:tr w:rsidR="00362B32" w:rsidRPr="00A540D4" w14:paraId="1CF957A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6E2A5BB6" w14:textId="77777777" w:rsidR="00362B32" w:rsidRDefault="00362B32" w:rsidP="00362B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0D5817" w14:textId="1E75D008" w:rsidR="00362B32" w:rsidRPr="000779C6" w:rsidRDefault="00DC7D08" w:rsidP="00362B32">
            <w:pPr>
              <w:pStyle w:val="TableText0"/>
              <w:keepNext/>
              <w:keepLines/>
              <w:rPr>
                <w:rFonts w:ascii="Arial" w:hAnsi="Arial" w:cs="Arial"/>
                <w:lang w:val="en-US"/>
              </w:rPr>
            </w:pPr>
            <w:r>
              <w:rPr>
                <w:rFonts w:ascii="Arial" w:hAnsi="Arial" w:cs="Arial"/>
                <w:lang w:val="en-US"/>
              </w:rPr>
              <w:t>no</w:t>
            </w:r>
            <w:r w:rsidR="00362B32">
              <w:rPr>
                <w:rFonts w:ascii="Arial" w:hAnsi="Arial" w:cs="Arial"/>
                <w:lang w:val="en-US"/>
              </w:rPr>
              <w:t>, via UCRA</w:t>
            </w:r>
          </w:p>
        </w:tc>
      </w:tr>
      <w:tr w:rsidR="00362B32" w:rsidRPr="00B931BB" w14:paraId="520CC2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24A56237" w14:textId="77777777" w:rsidR="00362B32" w:rsidRDefault="00362B32" w:rsidP="00362B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7B58DB3" w14:textId="77777777" w:rsidR="00362B32" w:rsidRPr="000E6DB9" w:rsidRDefault="00362B32" w:rsidP="00362B3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0B0A154D" w14:textId="77777777" w:rsidR="00362B32" w:rsidRDefault="00362B32" w:rsidP="00362B3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28938376"/>
                <w:placeholder>
                  <w:docPart w:val="1D0644AA3470475EB13B9FCEA723B3B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1CDFD576" w14:textId="77777777" w:rsidR="00362B32" w:rsidRPr="000E6DB9" w:rsidRDefault="00362B32" w:rsidP="00362B3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60093384"/>
                <w:placeholder>
                  <w:docPart w:val="5F9C7F804FDA4836BDD2865FA868A566"/>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62B32" w:rsidRPr="005220F1" w14:paraId="7A143B4D"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EA07949"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59D383" w14:textId="77777777" w:rsidR="00362B32" w:rsidRPr="00C1326F" w:rsidRDefault="00362B32" w:rsidP="00362B32">
            <w:pPr>
              <w:pStyle w:val="TableText0"/>
              <w:keepNext/>
              <w:keepLines/>
              <w:rPr>
                <w:rFonts w:ascii="Arial" w:hAnsi="Arial" w:cs="Arial"/>
                <w:lang w:val="en-US"/>
              </w:rPr>
            </w:pPr>
            <w:r>
              <w:rPr>
                <w:rFonts w:ascii="Arial" w:hAnsi="Arial" w:cs="Arial"/>
                <w:lang w:val="en-US"/>
              </w:rPr>
              <w:t>2-5</w:t>
            </w:r>
          </w:p>
        </w:tc>
      </w:tr>
      <w:tr w:rsidR="00362B32" w:rsidRPr="00B81AA8" w14:paraId="316324E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7533FCC5"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74FEE3" w14:textId="77777777" w:rsidR="00362B32" w:rsidRPr="00B81AA8" w:rsidRDefault="00362B32" w:rsidP="00362B32">
            <w:pPr>
              <w:pStyle w:val="TableText0"/>
              <w:keepNext/>
              <w:keepLines/>
              <w:rPr>
                <w:rFonts w:ascii="Arial" w:hAnsi="Arial" w:cs="Arial"/>
              </w:rPr>
            </w:pPr>
            <w:r>
              <w:rPr>
                <w:rFonts w:ascii="Arial" w:hAnsi="Arial" w:cs="Arial"/>
                <w:lang w:val="en-US"/>
              </w:rPr>
              <w:t>Not specified</w:t>
            </w:r>
          </w:p>
        </w:tc>
      </w:tr>
      <w:tr w:rsidR="00362B32" w:rsidRPr="00B81AA8" w14:paraId="702662BE"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438B94F9"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DEF33D" w14:textId="77777777" w:rsidR="00362B32" w:rsidRPr="00B81AA8" w:rsidRDefault="00362B32" w:rsidP="00362B32">
            <w:pPr>
              <w:pStyle w:val="TableText0"/>
              <w:keepNext/>
              <w:keepLines/>
              <w:rPr>
                <w:rFonts w:ascii="Arial" w:hAnsi="Arial" w:cs="Arial"/>
              </w:rPr>
            </w:pPr>
            <w:r>
              <w:rPr>
                <w:rFonts w:ascii="Arial" w:hAnsi="Arial" w:cs="Arial"/>
                <w:lang w:val="en-US"/>
              </w:rPr>
              <w:t xml:space="preserve">Daily </w:t>
            </w:r>
          </w:p>
        </w:tc>
      </w:tr>
      <w:tr w:rsidR="00362B32" w:rsidRPr="00B81AA8" w14:paraId="692FD4F8" w14:textId="77777777" w:rsidTr="00362B3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70F55" w14:textId="77777777" w:rsidR="00362B32" w:rsidRPr="00B81AA8" w:rsidRDefault="00362B32" w:rsidP="00362B3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303F08B" w14:textId="77777777" w:rsidR="00362B32" w:rsidRPr="00B81AA8" w:rsidRDefault="00362B32" w:rsidP="00362B32">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6B0A0B14" w14:textId="77777777" w:rsidR="00362B32" w:rsidRDefault="00362B32" w:rsidP="00362B32">
      <w:pPr>
        <w:pStyle w:val="BodyText"/>
      </w:pPr>
    </w:p>
    <w:p w14:paraId="3A202783" w14:textId="456202C0" w:rsidR="00AB6A32" w:rsidRPr="00000272" w:rsidRDefault="00AB6A32" w:rsidP="00AB6A32">
      <w:pPr>
        <w:pStyle w:val="Heading5"/>
      </w:pPr>
      <w:r>
        <w:lastRenderedPageBreak/>
        <w:t xml:space="preserve">DIM </w:t>
      </w:r>
      <w:r w:rsidR="005D6790">
        <w:t>Serv</w:t>
      </w:r>
      <w:r w:rsidR="008904BE">
        <w:t>ice</w:t>
      </w:r>
    </w:p>
    <w:tbl>
      <w:tblPr>
        <w:tblW w:w="5344" w:type="pct"/>
        <w:tblLook w:val="0000" w:firstRow="0" w:lastRow="0" w:firstColumn="0" w:lastColumn="0" w:noHBand="0" w:noVBand="0"/>
      </w:tblPr>
      <w:tblGrid>
        <w:gridCol w:w="3104"/>
        <w:gridCol w:w="6511"/>
      </w:tblGrid>
      <w:tr w:rsidR="00AB6A32" w:rsidRPr="008044BD" w14:paraId="5A720A1B"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7E989DA9"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FE54AC4" w14:textId="77777777" w:rsidR="00AB6A32" w:rsidRPr="00741943" w:rsidRDefault="00AB6A32" w:rsidP="00D21077">
            <w:pPr>
              <w:pStyle w:val="TableText0"/>
              <w:keepNext/>
              <w:keepLines/>
              <w:rPr>
                <w:rFonts w:ascii="Arial" w:hAnsi="Arial" w:cs="Arial"/>
                <w:lang w:val="en-US"/>
              </w:rPr>
            </w:pPr>
            <w:r>
              <w:rPr>
                <w:rFonts w:ascii="Arial" w:hAnsi="Arial" w:cs="Arial"/>
              </w:rPr>
              <w:t>Internal Application communication with DIM Bridge</w:t>
            </w:r>
          </w:p>
        </w:tc>
      </w:tr>
      <w:tr w:rsidR="00AB6A32" w:rsidRPr="00712180" w14:paraId="753FAE4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FAA3E5" w14:textId="77777777" w:rsidR="00AB6A32" w:rsidRPr="00B81AA8" w:rsidRDefault="00AB6A32"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16E6C39" w14:textId="2016CE45" w:rsidR="00AB6A32" w:rsidRDefault="00AB6A32" w:rsidP="00D21077">
            <w:pPr>
              <w:pStyle w:val="TableText0"/>
              <w:keepNext/>
              <w:keepLines/>
              <w:rPr>
                <w:rFonts w:ascii="Arial" w:hAnsi="Arial" w:cs="Arial"/>
                <w:lang w:val="en-US"/>
              </w:rPr>
            </w:pPr>
            <w:r>
              <w:rPr>
                <w:rFonts w:ascii="Arial" w:hAnsi="Arial" w:cs="Arial"/>
                <w:lang w:val="en-US"/>
              </w:rPr>
              <w:t xml:space="preserve">Connection 1: </w:t>
            </w:r>
            <w:r w:rsidR="00372F09">
              <w:rPr>
                <w:rFonts w:ascii="Arial" w:hAnsi="Arial" w:cs="Arial"/>
                <w:lang w:val="en-US"/>
              </w:rPr>
              <w:t>HTTPS,</w:t>
            </w:r>
            <w:r>
              <w:rPr>
                <w:rFonts w:ascii="Arial" w:hAnsi="Arial" w:cs="Arial"/>
                <w:lang w:val="en-US"/>
              </w:rPr>
              <w:t xml:space="preserve"> 19433</w:t>
            </w:r>
          </w:p>
          <w:p w14:paraId="243A8CFE" w14:textId="76983E6D" w:rsidR="00AB6A32" w:rsidRPr="00DF7808" w:rsidRDefault="00AB6A32" w:rsidP="00D21077">
            <w:pPr>
              <w:pStyle w:val="TableText0"/>
              <w:keepNext/>
              <w:keepLines/>
              <w:rPr>
                <w:rFonts w:ascii="Arial" w:hAnsi="Arial" w:cs="Arial"/>
                <w:lang w:val="en-US"/>
              </w:rPr>
            </w:pPr>
            <w:r>
              <w:rPr>
                <w:rFonts w:ascii="Arial" w:hAnsi="Arial" w:cs="Arial"/>
                <w:lang w:val="en-US"/>
              </w:rPr>
              <w:t xml:space="preserve">Connection 2: </w:t>
            </w:r>
            <w:r w:rsidR="00372F09">
              <w:rPr>
                <w:rFonts w:ascii="Arial" w:hAnsi="Arial" w:cs="Arial"/>
                <w:lang w:val="en-US"/>
              </w:rPr>
              <w:t>HTTPS,</w:t>
            </w:r>
            <w:r>
              <w:rPr>
                <w:rFonts w:ascii="Arial" w:hAnsi="Arial" w:cs="Arial"/>
                <w:lang w:val="en-US"/>
              </w:rPr>
              <w:t xml:space="preserve"> 9433</w:t>
            </w:r>
          </w:p>
        </w:tc>
      </w:tr>
      <w:tr w:rsidR="00AB6A32" w:rsidRPr="00712180" w14:paraId="506F300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70E0156" w14:textId="77777777" w:rsidR="00AB6A32" w:rsidRDefault="00AB6A32"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F55F969" w14:textId="77777777" w:rsidR="00AB6A32" w:rsidRDefault="00AB6A32" w:rsidP="00D21077">
            <w:pPr>
              <w:pStyle w:val="TableText0"/>
              <w:keepNext/>
              <w:keepLines/>
              <w:rPr>
                <w:rFonts w:ascii="Arial" w:hAnsi="Arial" w:cs="Arial"/>
                <w:lang w:val="en-US"/>
              </w:rPr>
            </w:pPr>
            <w:r>
              <w:rPr>
                <w:rFonts w:ascii="Arial" w:hAnsi="Arial" w:cs="Arial"/>
                <w:lang w:val="en-US"/>
              </w:rPr>
              <w:t>Connection 1: Internal</w:t>
            </w:r>
          </w:p>
          <w:p w14:paraId="004E21B1" w14:textId="77777777" w:rsidR="00AB6A32" w:rsidRPr="00572413" w:rsidRDefault="00AB6A32" w:rsidP="00D21077">
            <w:pPr>
              <w:pStyle w:val="TableText0"/>
              <w:keepNext/>
              <w:keepLines/>
              <w:rPr>
                <w:rFonts w:ascii="Arial" w:hAnsi="Arial" w:cs="Arial"/>
                <w:lang w:val="en-US"/>
              </w:rPr>
            </w:pPr>
            <w:r>
              <w:rPr>
                <w:rFonts w:ascii="Arial" w:hAnsi="Arial" w:cs="Arial"/>
                <w:lang w:val="en-US"/>
              </w:rPr>
              <w:t>Connection 2: Internal</w:t>
            </w:r>
          </w:p>
        </w:tc>
      </w:tr>
      <w:tr w:rsidR="00AB6A32" w:rsidRPr="006D2395" w14:paraId="4ECDCBF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4928D9B" w14:textId="77777777" w:rsidR="00AB6A32" w:rsidRDefault="00AB6A32"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54F4E59" w14:textId="4A31E433" w:rsidR="00AB6A32" w:rsidRDefault="00AB6A32" w:rsidP="00D21077">
            <w:pPr>
              <w:pStyle w:val="TableText0"/>
              <w:keepNext/>
              <w:keepLines/>
              <w:rPr>
                <w:rFonts w:ascii="Arial" w:hAnsi="Arial" w:cs="Arial"/>
                <w:lang w:val="en-US"/>
              </w:rPr>
            </w:pPr>
            <w:r>
              <w:rPr>
                <w:rFonts w:ascii="Arial" w:hAnsi="Arial" w:cs="Arial"/>
                <w:lang w:val="en-US"/>
              </w:rPr>
              <w:t>Connection 1: Inbound</w:t>
            </w:r>
          </w:p>
          <w:p w14:paraId="1E7D7A69" w14:textId="0AB91EEC" w:rsidR="00AB6A32" w:rsidRPr="003F1343" w:rsidRDefault="00AB6A32" w:rsidP="00D21077">
            <w:pPr>
              <w:pStyle w:val="TableText0"/>
              <w:keepNext/>
              <w:keepLines/>
              <w:rPr>
                <w:rFonts w:ascii="Arial" w:hAnsi="Arial" w:cs="Arial"/>
                <w:lang w:val="en-US"/>
              </w:rPr>
            </w:pPr>
            <w:r>
              <w:rPr>
                <w:rFonts w:ascii="Arial" w:hAnsi="Arial" w:cs="Arial"/>
                <w:lang w:val="en-US"/>
              </w:rPr>
              <w:t xml:space="preserve">Connection 2: </w:t>
            </w:r>
            <w:proofErr w:type="spellStart"/>
            <w:r>
              <w:rPr>
                <w:rFonts w:ascii="Arial" w:hAnsi="Arial" w:cs="Arial"/>
                <w:lang w:val="en-US"/>
              </w:rPr>
              <w:t>Oubound</w:t>
            </w:r>
            <w:proofErr w:type="spellEnd"/>
          </w:p>
        </w:tc>
      </w:tr>
      <w:tr w:rsidR="00AB6A32" w:rsidRPr="00A540D4" w14:paraId="3D4A736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67096" w14:textId="77777777" w:rsidR="00AB6A32" w:rsidRDefault="00AB6A32"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EA0AA1" w14:textId="77777777" w:rsidR="00AB6A32" w:rsidRDefault="00AB6A32" w:rsidP="00D21077">
            <w:pPr>
              <w:pStyle w:val="TableText0"/>
              <w:keepNext/>
              <w:keepLines/>
              <w:rPr>
                <w:rFonts w:ascii="Arial" w:hAnsi="Arial" w:cs="Arial"/>
                <w:lang w:val="en-US"/>
              </w:rPr>
            </w:pPr>
            <w:r>
              <w:rPr>
                <w:rFonts w:ascii="Arial" w:hAnsi="Arial" w:cs="Arial"/>
                <w:lang w:val="en-US"/>
              </w:rPr>
              <w:t>Connection 1: Yes</w:t>
            </w:r>
          </w:p>
          <w:p w14:paraId="70A677AF" w14:textId="77777777" w:rsidR="00AB6A32" w:rsidRPr="000779C6" w:rsidRDefault="00AB6A32" w:rsidP="00D21077">
            <w:pPr>
              <w:pStyle w:val="TableText0"/>
              <w:keepNext/>
              <w:keepLines/>
              <w:rPr>
                <w:rFonts w:ascii="Arial" w:hAnsi="Arial" w:cs="Arial"/>
                <w:lang w:val="en-US"/>
              </w:rPr>
            </w:pPr>
            <w:r>
              <w:rPr>
                <w:rFonts w:ascii="Arial" w:hAnsi="Arial" w:cs="Arial"/>
                <w:lang w:val="en-US"/>
              </w:rPr>
              <w:t xml:space="preserve">Connection 2: Yes </w:t>
            </w:r>
          </w:p>
        </w:tc>
      </w:tr>
      <w:tr w:rsidR="00AB6A32" w:rsidRPr="00B931BB" w14:paraId="1EBE587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C3B0A5D" w14:textId="77777777" w:rsidR="00AB6A32" w:rsidRDefault="00AB6A32"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00995F6" w14:textId="77777777" w:rsidR="00AB6A32" w:rsidRDefault="00AB6A32"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ACAC1B9" w14:textId="11FA1917" w:rsidR="00AB6A32" w:rsidRDefault="00AB6A32"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5892018"/>
                <w:placeholder>
                  <w:docPart w:val="10ECE96D80623F4ABB2CA7B6160199A3"/>
                </w:placeholder>
                <w:dropDownList>
                  <w:listItem w:displayText="Select" w:value="Select"/>
                  <w:listItem w:displayText="No" w:value="No"/>
                  <w:listItem w:displayText="Yes (Entrust)" w:value="Yes (Entrust)"/>
                  <w:listItem w:displayText="Yes (PKI Overheid)" w:value="Yes (PKI Overheid)"/>
                </w:dropDownList>
              </w:sdtPr>
              <w:sdtContent>
                <w:r w:rsidR="00372F09">
                  <w:rPr>
                    <w:rFonts w:ascii="Arial" w:hAnsi="Arial" w:cs="Arial"/>
                    <w:lang w:val="en-US"/>
                  </w:rPr>
                  <w:t>Yes (Entrust)</w:t>
                </w:r>
              </w:sdtContent>
            </w:sdt>
          </w:p>
          <w:p w14:paraId="4F76E1B9" w14:textId="77777777" w:rsidR="00AB6A32" w:rsidRPr="000E6DB9" w:rsidRDefault="00AB6A32"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1735365"/>
                <w:placeholder>
                  <w:docPart w:val="5D507BB516004DBBB374455D6BC273F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B6A32" w:rsidRPr="005220F1" w14:paraId="19B5428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7539F8D"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E1C960D" w14:textId="77777777" w:rsidR="00AB6A32" w:rsidRPr="00C1326F" w:rsidRDefault="00AB6A32" w:rsidP="00D21077">
            <w:pPr>
              <w:pStyle w:val="TableText0"/>
              <w:keepNext/>
              <w:keepLines/>
              <w:rPr>
                <w:rFonts w:ascii="Arial" w:hAnsi="Arial" w:cs="Arial"/>
                <w:lang w:val="en-US"/>
              </w:rPr>
            </w:pPr>
            <w:r>
              <w:rPr>
                <w:rFonts w:ascii="Arial" w:hAnsi="Arial" w:cs="Arial"/>
                <w:lang w:val="en-US"/>
              </w:rPr>
              <w:t>Not specified</w:t>
            </w:r>
          </w:p>
        </w:tc>
      </w:tr>
      <w:tr w:rsidR="00AB6A32" w:rsidRPr="00B81AA8" w14:paraId="4CC2AAB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C6B5D2"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73A25A3" w14:textId="77777777" w:rsidR="00AB6A32" w:rsidRPr="00B81AA8" w:rsidRDefault="00AB6A32" w:rsidP="00D21077">
            <w:pPr>
              <w:pStyle w:val="TableText0"/>
              <w:keepNext/>
              <w:keepLines/>
              <w:rPr>
                <w:rFonts w:ascii="Arial" w:hAnsi="Arial" w:cs="Arial"/>
              </w:rPr>
            </w:pPr>
            <w:r>
              <w:rPr>
                <w:rFonts w:ascii="Arial" w:hAnsi="Arial" w:cs="Arial"/>
                <w:lang w:val="en-US"/>
              </w:rPr>
              <w:t>Not specified</w:t>
            </w:r>
          </w:p>
        </w:tc>
      </w:tr>
      <w:tr w:rsidR="00AB6A32" w:rsidRPr="00B81AA8" w14:paraId="063FFFC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1C19C7"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15C554" w14:textId="77777777" w:rsidR="00AB6A32" w:rsidRPr="00B81AA8" w:rsidRDefault="00AB6A32" w:rsidP="00D21077">
            <w:pPr>
              <w:pStyle w:val="TableText0"/>
              <w:keepNext/>
              <w:keepLines/>
              <w:rPr>
                <w:rFonts w:ascii="Arial" w:hAnsi="Arial" w:cs="Arial"/>
              </w:rPr>
            </w:pPr>
            <w:r>
              <w:rPr>
                <w:rFonts w:ascii="Arial" w:hAnsi="Arial" w:cs="Arial"/>
                <w:lang w:val="en-US"/>
              </w:rPr>
              <w:t>Not specified</w:t>
            </w:r>
          </w:p>
        </w:tc>
      </w:tr>
      <w:tr w:rsidR="00AB6A32" w:rsidRPr="00B81AA8" w14:paraId="133AC61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447472" w14:textId="77777777" w:rsidR="00AB6A32" w:rsidRPr="00B81AA8" w:rsidRDefault="00AB6A32"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D341C9F" w14:textId="77777777" w:rsidR="00AB6A32" w:rsidRPr="00B81AA8" w:rsidRDefault="00AB6A32" w:rsidP="00D21077">
            <w:pPr>
              <w:pStyle w:val="TableText0"/>
              <w:keepNext/>
              <w:keepLines/>
              <w:rPr>
                <w:rFonts w:ascii="Arial" w:hAnsi="Arial" w:cs="Arial"/>
              </w:rPr>
            </w:pPr>
            <w:r>
              <w:rPr>
                <w:rFonts w:ascii="Arial" w:hAnsi="Arial" w:cs="Arial"/>
                <w:lang w:val="en-US"/>
              </w:rPr>
              <w:t>Not specified</w:t>
            </w:r>
          </w:p>
        </w:tc>
      </w:tr>
    </w:tbl>
    <w:p w14:paraId="4826870C" w14:textId="77777777" w:rsidR="009B2FBA" w:rsidRDefault="009B2FBA" w:rsidP="009B2FBA">
      <w:pPr>
        <w:pStyle w:val="BodyText"/>
      </w:pPr>
    </w:p>
    <w:p w14:paraId="0DF2E322" w14:textId="77777777" w:rsidR="00DC7D08" w:rsidRPr="00000272" w:rsidRDefault="00DC7D08" w:rsidP="00DC7D08">
      <w:pPr>
        <w:pStyle w:val="Heading5"/>
      </w:pPr>
      <w:r>
        <w:t>DIM DB</w:t>
      </w:r>
    </w:p>
    <w:tbl>
      <w:tblPr>
        <w:tblW w:w="5344" w:type="pct"/>
        <w:tblLook w:val="0000" w:firstRow="0" w:lastRow="0" w:firstColumn="0" w:lastColumn="0" w:noHBand="0" w:noVBand="0"/>
      </w:tblPr>
      <w:tblGrid>
        <w:gridCol w:w="3104"/>
        <w:gridCol w:w="6511"/>
      </w:tblGrid>
      <w:tr w:rsidR="00DC7D08" w:rsidRPr="008044BD" w14:paraId="7981B57D"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A00532A"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83347F" w14:textId="77777777" w:rsidR="00DC7D08" w:rsidRPr="00741943" w:rsidRDefault="00DC7D08" w:rsidP="00D21077">
            <w:pPr>
              <w:pStyle w:val="TableText0"/>
              <w:keepNext/>
              <w:keepLines/>
              <w:rPr>
                <w:rFonts w:ascii="Arial" w:hAnsi="Arial" w:cs="Arial"/>
                <w:lang w:val="en-US"/>
              </w:rPr>
            </w:pPr>
            <w:r>
              <w:rPr>
                <w:rFonts w:ascii="Arial" w:hAnsi="Arial" w:cs="Arial"/>
              </w:rPr>
              <w:t>Database connection to Infosphere DB</w:t>
            </w:r>
          </w:p>
        </w:tc>
      </w:tr>
      <w:tr w:rsidR="00DC7D08" w:rsidRPr="00712180" w14:paraId="27E03C9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01C75F3" w14:textId="77777777" w:rsidR="00DC7D08" w:rsidRPr="00B81AA8" w:rsidRDefault="00DC7D0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EE5905E" w14:textId="77777777" w:rsidR="00DC7D08" w:rsidRPr="00DF7808" w:rsidRDefault="00DC7D08" w:rsidP="00D21077">
            <w:pPr>
              <w:pStyle w:val="TableText0"/>
              <w:keepNext/>
              <w:keepLines/>
              <w:rPr>
                <w:rFonts w:ascii="Arial" w:hAnsi="Arial" w:cs="Arial"/>
                <w:lang w:val="en-US"/>
              </w:rPr>
            </w:pPr>
            <w:r>
              <w:rPr>
                <w:rFonts w:ascii="Arial" w:hAnsi="Arial" w:cs="Arial"/>
                <w:lang w:val="en-US"/>
              </w:rPr>
              <w:t>Jdbc, 1526</w:t>
            </w:r>
          </w:p>
        </w:tc>
      </w:tr>
      <w:tr w:rsidR="00DC7D08" w:rsidRPr="00712180" w14:paraId="0978756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8252C9" w14:textId="77777777" w:rsidR="00DC7D08" w:rsidRDefault="00DC7D0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2AEDD9D" w14:textId="77777777" w:rsidR="00DC7D08" w:rsidRPr="00572413" w:rsidRDefault="00DC7D08" w:rsidP="00D21077">
            <w:pPr>
              <w:pStyle w:val="TableText0"/>
              <w:keepNext/>
              <w:keepLines/>
              <w:rPr>
                <w:rFonts w:ascii="Arial" w:hAnsi="Arial" w:cs="Arial"/>
                <w:lang w:val="en-US"/>
              </w:rPr>
            </w:pPr>
            <w:r>
              <w:rPr>
                <w:rFonts w:ascii="Arial" w:hAnsi="Arial" w:cs="Arial"/>
                <w:lang w:val="en-US"/>
              </w:rPr>
              <w:t>Internal</w:t>
            </w:r>
          </w:p>
        </w:tc>
      </w:tr>
      <w:tr w:rsidR="00DC7D08" w:rsidRPr="006D2395" w14:paraId="4CA65B7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3DA293" w14:textId="77777777" w:rsidR="00DC7D08" w:rsidRDefault="00DC7D0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092D947" w14:textId="77777777" w:rsidR="00DC7D08" w:rsidRPr="003F1343" w:rsidRDefault="00DC7D08" w:rsidP="00D21077">
            <w:pPr>
              <w:pStyle w:val="TableText0"/>
              <w:keepNext/>
              <w:keepLines/>
              <w:rPr>
                <w:rFonts w:ascii="Arial" w:hAnsi="Arial" w:cs="Arial"/>
                <w:lang w:val="en-US"/>
              </w:rPr>
            </w:pPr>
            <w:r>
              <w:rPr>
                <w:rFonts w:ascii="Arial" w:hAnsi="Arial" w:cs="Arial"/>
                <w:lang w:val="en-US"/>
              </w:rPr>
              <w:t>Outbound</w:t>
            </w:r>
          </w:p>
        </w:tc>
      </w:tr>
      <w:tr w:rsidR="00DC7D08" w:rsidRPr="00A540D4" w14:paraId="6CF4CA9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5101357" w14:textId="77777777" w:rsidR="00DC7D08" w:rsidRDefault="00DC7D0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C2B709" w14:textId="77777777" w:rsidR="00DC7D08" w:rsidRPr="000779C6" w:rsidRDefault="00DC7D08" w:rsidP="00D21077">
            <w:pPr>
              <w:pStyle w:val="TableText0"/>
              <w:keepNext/>
              <w:keepLines/>
              <w:rPr>
                <w:rFonts w:ascii="Arial" w:hAnsi="Arial" w:cs="Arial"/>
                <w:lang w:val="en-US"/>
              </w:rPr>
            </w:pPr>
            <w:r>
              <w:rPr>
                <w:rFonts w:ascii="Arial" w:hAnsi="Arial" w:cs="Arial"/>
                <w:lang w:val="en-US"/>
              </w:rPr>
              <w:t xml:space="preserve">Yes </w:t>
            </w:r>
          </w:p>
        </w:tc>
      </w:tr>
      <w:tr w:rsidR="00DC7D08" w:rsidRPr="00B931BB" w14:paraId="607E2CF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0C88C7" w14:textId="77777777" w:rsidR="00DC7D08" w:rsidRDefault="00DC7D0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9E7FB42" w14:textId="77777777" w:rsidR="00DC7D08" w:rsidRDefault="00DC7D0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439ED8F6" w14:textId="77777777" w:rsidR="00DC7D08" w:rsidRDefault="00DC7D0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5688914"/>
                <w:placeholder>
                  <w:docPart w:val="44ADDAE233344F6AB9B3D14957DB612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FF621DF" w14:textId="77777777" w:rsidR="00DC7D08" w:rsidRPr="000E6DB9" w:rsidRDefault="00DC7D0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48542096"/>
                <w:placeholder>
                  <w:docPart w:val="2DD72A93A86B49DA92D0821ED86B53BC"/>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DC7D08" w:rsidRPr="005220F1" w14:paraId="42996C4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8F1DF2"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47CCB8C" w14:textId="77777777" w:rsidR="00DC7D08" w:rsidRPr="00C1326F" w:rsidRDefault="00DC7D08" w:rsidP="00D21077">
            <w:pPr>
              <w:pStyle w:val="TableText0"/>
              <w:keepNext/>
              <w:keepLines/>
              <w:rPr>
                <w:rFonts w:ascii="Arial" w:hAnsi="Arial" w:cs="Arial"/>
                <w:lang w:val="en-US"/>
              </w:rPr>
            </w:pPr>
            <w:r>
              <w:rPr>
                <w:rFonts w:ascii="Arial" w:hAnsi="Arial" w:cs="Arial"/>
                <w:lang w:val="en-US"/>
              </w:rPr>
              <w:t>Not specified</w:t>
            </w:r>
          </w:p>
        </w:tc>
      </w:tr>
      <w:tr w:rsidR="00DC7D08" w:rsidRPr="00B81AA8" w14:paraId="784D2B7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DC0FBA"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F5418EE" w14:textId="77777777" w:rsidR="00DC7D08" w:rsidRPr="00B81AA8" w:rsidRDefault="00DC7D08" w:rsidP="00D21077">
            <w:pPr>
              <w:pStyle w:val="TableText0"/>
              <w:keepNext/>
              <w:keepLines/>
              <w:rPr>
                <w:rFonts w:ascii="Arial" w:hAnsi="Arial" w:cs="Arial"/>
              </w:rPr>
            </w:pPr>
            <w:r>
              <w:rPr>
                <w:rFonts w:ascii="Arial" w:hAnsi="Arial" w:cs="Arial"/>
                <w:lang w:val="en-US"/>
              </w:rPr>
              <w:t>Not specified</w:t>
            </w:r>
          </w:p>
        </w:tc>
      </w:tr>
      <w:tr w:rsidR="00DC7D08" w:rsidRPr="00B81AA8" w14:paraId="7032F35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8864BE"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8DAD01" w14:textId="77777777" w:rsidR="00DC7D08" w:rsidRPr="00B81AA8" w:rsidRDefault="00DC7D08" w:rsidP="00D21077">
            <w:pPr>
              <w:pStyle w:val="TableText0"/>
              <w:keepNext/>
              <w:keepLines/>
              <w:rPr>
                <w:rFonts w:ascii="Arial" w:hAnsi="Arial" w:cs="Arial"/>
              </w:rPr>
            </w:pPr>
            <w:r>
              <w:rPr>
                <w:rFonts w:ascii="Arial" w:hAnsi="Arial" w:cs="Arial"/>
                <w:lang w:val="en-US"/>
              </w:rPr>
              <w:t>Not specified</w:t>
            </w:r>
          </w:p>
        </w:tc>
      </w:tr>
      <w:tr w:rsidR="00DC7D08" w:rsidRPr="00B81AA8" w14:paraId="35C4505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EA46D" w14:textId="77777777" w:rsidR="00DC7D08" w:rsidRPr="00B81AA8" w:rsidRDefault="00DC7D0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FE6D69E" w14:textId="77777777" w:rsidR="00DC7D08" w:rsidRPr="00B81AA8" w:rsidRDefault="00DC7D08" w:rsidP="00D21077">
            <w:pPr>
              <w:pStyle w:val="TableText0"/>
              <w:keepNext/>
              <w:keepLines/>
              <w:rPr>
                <w:rFonts w:ascii="Arial" w:hAnsi="Arial" w:cs="Arial"/>
              </w:rPr>
            </w:pPr>
            <w:r>
              <w:rPr>
                <w:rFonts w:ascii="Arial" w:hAnsi="Arial" w:cs="Arial"/>
                <w:lang w:val="en-US"/>
              </w:rPr>
              <w:t>Not specified</w:t>
            </w:r>
          </w:p>
        </w:tc>
      </w:tr>
    </w:tbl>
    <w:p w14:paraId="6CE1A41A" w14:textId="77777777" w:rsidR="009B2FBA" w:rsidRDefault="009B2FBA" w:rsidP="009B2FBA">
      <w:pPr>
        <w:pStyle w:val="BodyText"/>
      </w:pPr>
    </w:p>
    <w:p w14:paraId="7BD9558C" w14:textId="77777777" w:rsidR="008904BE" w:rsidRDefault="008904BE" w:rsidP="009B2FBA">
      <w:pPr>
        <w:pStyle w:val="BodyText"/>
      </w:pPr>
    </w:p>
    <w:p w14:paraId="25721DCB" w14:textId="77777777" w:rsidR="008904BE" w:rsidRDefault="008904BE" w:rsidP="009B2FBA">
      <w:pPr>
        <w:pStyle w:val="BodyText"/>
      </w:pPr>
    </w:p>
    <w:p w14:paraId="2EF0041B" w14:textId="77777777" w:rsidR="008904BE" w:rsidRDefault="008904BE" w:rsidP="009B2FBA">
      <w:pPr>
        <w:pStyle w:val="BodyText"/>
      </w:pPr>
    </w:p>
    <w:p w14:paraId="7960C17C" w14:textId="77777777" w:rsidR="008904BE" w:rsidRDefault="008904BE" w:rsidP="009B2FBA">
      <w:pPr>
        <w:pStyle w:val="BodyText"/>
      </w:pPr>
    </w:p>
    <w:p w14:paraId="60307246" w14:textId="77777777" w:rsidR="008904BE" w:rsidRDefault="008904BE" w:rsidP="009B2FBA">
      <w:pPr>
        <w:pStyle w:val="BodyText"/>
      </w:pPr>
    </w:p>
    <w:p w14:paraId="444747DD" w14:textId="77777777" w:rsidR="008904BE" w:rsidRDefault="008904BE" w:rsidP="009B2FBA">
      <w:pPr>
        <w:pStyle w:val="BodyText"/>
      </w:pPr>
    </w:p>
    <w:p w14:paraId="02F648CA" w14:textId="77777777" w:rsidR="008904BE" w:rsidRDefault="008904BE" w:rsidP="009B2FBA">
      <w:pPr>
        <w:pStyle w:val="BodyText"/>
      </w:pPr>
    </w:p>
    <w:p w14:paraId="3B98CD25" w14:textId="77777777" w:rsidR="008904BE" w:rsidRDefault="008904BE" w:rsidP="009B2FBA">
      <w:pPr>
        <w:pStyle w:val="BodyText"/>
      </w:pPr>
    </w:p>
    <w:p w14:paraId="6E775A7E" w14:textId="1C31DFDC" w:rsidR="009B2FBA" w:rsidRDefault="009B2FBA" w:rsidP="009B2FBA">
      <w:pPr>
        <w:pStyle w:val="Heading3"/>
        <w:ind w:left="851" w:hanging="851"/>
      </w:pPr>
      <w:r>
        <w:lastRenderedPageBreak/>
        <w:t>DIM DB</w:t>
      </w:r>
    </w:p>
    <w:p w14:paraId="7B0FB496" w14:textId="49EA6B05" w:rsidR="00B64295" w:rsidRDefault="00362D62" w:rsidP="009B2FBA">
      <w:pPr>
        <w:pStyle w:val="BodyText"/>
      </w:pPr>
      <w:r w:rsidRPr="00362D62">
        <w:rPr>
          <w:noProof/>
        </w:rPr>
        <w:drawing>
          <wp:inline distT="0" distB="0" distL="0" distR="0" wp14:anchorId="4118846B" wp14:editId="0BA2E187">
            <wp:extent cx="5398936" cy="4402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068" cy="4404150"/>
                    </a:xfrm>
                    <a:prstGeom prst="rect">
                      <a:avLst/>
                    </a:prstGeom>
                  </pic:spPr>
                </pic:pic>
              </a:graphicData>
            </a:graphic>
          </wp:inline>
        </w:drawing>
      </w:r>
    </w:p>
    <w:p w14:paraId="3FEE6BAD" w14:textId="77777777" w:rsidR="009B2FBA" w:rsidRDefault="009B2FBA" w:rsidP="009B2FBA">
      <w:pPr>
        <w:pStyle w:val="BodyText"/>
      </w:pPr>
    </w:p>
    <w:p w14:paraId="573F5C53" w14:textId="77777777" w:rsidR="00712655" w:rsidRDefault="00712655" w:rsidP="00712655">
      <w:pPr>
        <w:pStyle w:val="Heading4"/>
      </w:pPr>
      <w:r>
        <w:t>External entities</w:t>
      </w:r>
    </w:p>
    <w:p w14:paraId="68658B03" w14:textId="77777777" w:rsidR="00712655" w:rsidRPr="00000272" w:rsidRDefault="00712655" w:rsidP="00712655">
      <w:pPr>
        <w:pStyle w:val="Heading5"/>
      </w:pPr>
      <w:r>
        <w:t>UWV FB / UWV TAB</w:t>
      </w:r>
    </w:p>
    <w:tbl>
      <w:tblPr>
        <w:tblW w:w="5344" w:type="pct"/>
        <w:tblLook w:val="0000" w:firstRow="0" w:lastRow="0" w:firstColumn="0" w:lastColumn="0" w:noHBand="0" w:noVBand="0"/>
      </w:tblPr>
      <w:tblGrid>
        <w:gridCol w:w="3104"/>
        <w:gridCol w:w="6511"/>
      </w:tblGrid>
      <w:tr w:rsidR="00712655" w:rsidRPr="008044BD" w14:paraId="7EC4BED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A92F238"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263190D" w14:textId="77777777" w:rsidR="00712655" w:rsidRPr="00B535B8" w:rsidRDefault="00712655" w:rsidP="00D21077">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712655" w:rsidRPr="00712180" w14:paraId="52EBF56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DB3EDC" w14:textId="77777777" w:rsidR="00712655" w:rsidRPr="00B81AA8" w:rsidRDefault="00712655"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20773A2" w14:textId="38B4DAAF" w:rsidR="00712655" w:rsidRPr="00457E24" w:rsidRDefault="00712655" w:rsidP="00D21077">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sidR="00280F8B">
              <w:rPr>
                <w:rFonts w:ascii="Arial" w:hAnsi="Arial" w:cs="Arial"/>
                <w:lang w:val="en-US"/>
              </w:rPr>
              <w:t xml:space="preserve">; Oracle </w:t>
            </w:r>
            <w:r w:rsidR="00BF1E36">
              <w:rPr>
                <w:rFonts w:ascii="Arial" w:hAnsi="Arial" w:cs="Arial"/>
                <w:lang w:val="en-US"/>
              </w:rPr>
              <w:t xml:space="preserve">client, port </w:t>
            </w:r>
            <w:r w:rsidR="00544D3C">
              <w:rPr>
                <w:rFonts w:ascii="Arial" w:hAnsi="Arial" w:cs="Arial"/>
                <w:lang w:val="en-US"/>
              </w:rPr>
              <w:t>15</w:t>
            </w:r>
            <w:r w:rsidR="00474EB6">
              <w:rPr>
                <w:rFonts w:ascii="Arial" w:hAnsi="Arial" w:cs="Arial"/>
                <w:lang w:val="en-US"/>
              </w:rPr>
              <w:t>26</w:t>
            </w:r>
          </w:p>
        </w:tc>
      </w:tr>
      <w:tr w:rsidR="00712655" w:rsidRPr="00712180" w14:paraId="603B5F2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324B4E" w14:textId="77777777" w:rsidR="00712655" w:rsidRDefault="00712655"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17FD5D7" w14:textId="77777777" w:rsidR="00712655" w:rsidRPr="00BE5BBD" w:rsidRDefault="00712655" w:rsidP="00D21077">
            <w:pPr>
              <w:pStyle w:val="TableText0"/>
              <w:keepNext/>
              <w:keepLines/>
              <w:rPr>
                <w:rFonts w:ascii="Arial" w:hAnsi="Arial" w:cs="Arial"/>
                <w:lang w:val="en-US"/>
              </w:rPr>
            </w:pPr>
            <w:r>
              <w:rPr>
                <w:rFonts w:ascii="Arial" w:hAnsi="Arial" w:cs="Arial"/>
                <w:lang w:val="en-US"/>
              </w:rPr>
              <w:t>Internal</w:t>
            </w:r>
          </w:p>
        </w:tc>
      </w:tr>
      <w:tr w:rsidR="00712655" w:rsidRPr="006D2395" w14:paraId="57E6D4C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BEA1BA" w14:textId="77777777" w:rsidR="00712655" w:rsidRDefault="00712655"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C4F43C0" w14:textId="77777777" w:rsidR="00712655" w:rsidRPr="003F1343" w:rsidRDefault="00712655" w:rsidP="00D21077">
            <w:pPr>
              <w:pStyle w:val="TableText0"/>
              <w:keepNext/>
              <w:keepLines/>
              <w:rPr>
                <w:rFonts w:ascii="Arial" w:hAnsi="Arial" w:cs="Arial"/>
                <w:lang w:val="en-US"/>
              </w:rPr>
            </w:pPr>
            <w:r w:rsidRPr="003F1343">
              <w:rPr>
                <w:rFonts w:ascii="Arial" w:hAnsi="Arial" w:cs="Arial"/>
                <w:lang w:val="en-US"/>
              </w:rPr>
              <w:t>Inbound</w:t>
            </w:r>
          </w:p>
        </w:tc>
      </w:tr>
      <w:tr w:rsidR="00712655" w:rsidRPr="00A540D4" w14:paraId="0159B91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D7E6ADA" w14:textId="77777777" w:rsidR="00712655" w:rsidRDefault="00712655"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5D617BF" w14:textId="499E0F8F" w:rsidR="00712655" w:rsidRPr="000779C6" w:rsidRDefault="00712655" w:rsidP="00D21077">
            <w:pPr>
              <w:pStyle w:val="TableText0"/>
              <w:keepNext/>
              <w:keepLines/>
              <w:rPr>
                <w:rFonts w:ascii="Arial" w:hAnsi="Arial" w:cs="Arial"/>
                <w:lang w:val="en-US"/>
              </w:rPr>
            </w:pPr>
            <w:r>
              <w:rPr>
                <w:rFonts w:ascii="Arial" w:hAnsi="Arial" w:cs="Arial"/>
                <w:lang w:val="en-US"/>
              </w:rPr>
              <w:t>No, via UCRA</w:t>
            </w:r>
            <w:r w:rsidR="00362D62">
              <w:rPr>
                <w:rFonts w:ascii="Arial" w:hAnsi="Arial" w:cs="Arial"/>
                <w:lang w:val="en-US"/>
              </w:rPr>
              <w:t xml:space="preserve"> /</w:t>
            </w:r>
            <w:r w:rsidR="00176E33">
              <w:rPr>
                <w:rFonts w:ascii="Arial" w:hAnsi="Arial" w:cs="Arial"/>
                <w:lang w:val="en-US"/>
              </w:rPr>
              <w:t xml:space="preserve"> TWDA</w:t>
            </w:r>
          </w:p>
        </w:tc>
      </w:tr>
      <w:tr w:rsidR="00712655" w:rsidRPr="00B931BB" w14:paraId="1646B3D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EF58E" w14:textId="77777777" w:rsidR="00712655" w:rsidRDefault="00712655"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BF43FF" w14:textId="77777777" w:rsidR="00712655" w:rsidRPr="000E6DB9" w:rsidRDefault="00712655"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04A052CD" w14:textId="03632493" w:rsidR="00712655" w:rsidRDefault="00712655"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7565673"/>
                <w:placeholder>
                  <w:docPart w:val="9067410BED2E244483122E9050E6CDAF"/>
                </w:placeholder>
                <w:dropDownList>
                  <w:listItem w:displayText="Select" w:value="Select"/>
                  <w:listItem w:displayText="No" w:value="No"/>
                  <w:listItem w:displayText="Yes (Entrust)" w:value="Yes (Entrust)"/>
                  <w:listItem w:displayText="Yes (PKI Overheid)" w:value="Yes (PKI Overheid)"/>
                </w:dropDownList>
              </w:sdtPr>
              <w:sdtContent>
                <w:r w:rsidR="00BD110A">
                  <w:rPr>
                    <w:rFonts w:ascii="Arial" w:hAnsi="Arial" w:cs="Arial"/>
                    <w:lang w:val="en-US"/>
                  </w:rPr>
                  <w:t>No</w:t>
                </w:r>
              </w:sdtContent>
            </w:sdt>
          </w:p>
          <w:p w14:paraId="159528B0" w14:textId="77777777" w:rsidR="00712655" w:rsidRPr="000E6DB9" w:rsidRDefault="00712655"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3282521"/>
                <w:placeholder>
                  <w:docPart w:val="D5C467D37A364E39A8917814B54F700E"/>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712655" w:rsidRPr="005220F1" w14:paraId="328536C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6E1905"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7C2AD74" w14:textId="77777777" w:rsidR="00712655" w:rsidRPr="00C1326F" w:rsidRDefault="00712655" w:rsidP="00D21077">
            <w:pPr>
              <w:pStyle w:val="TableText0"/>
              <w:keepNext/>
              <w:keepLines/>
              <w:rPr>
                <w:rFonts w:ascii="Arial" w:hAnsi="Arial" w:cs="Arial"/>
                <w:lang w:val="en-US"/>
              </w:rPr>
            </w:pPr>
            <w:r>
              <w:rPr>
                <w:rFonts w:ascii="Arial" w:hAnsi="Arial" w:cs="Arial"/>
                <w:lang w:val="en-US"/>
              </w:rPr>
              <w:t>2-5</w:t>
            </w:r>
          </w:p>
        </w:tc>
      </w:tr>
      <w:tr w:rsidR="00712655" w:rsidRPr="00B81AA8" w14:paraId="297D07F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B931888"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20E1A4" w14:textId="77777777" w:rsidR="00712655" w:rsidRPr="00B81AA8" w:rsidRDefault="00712655" w:rsidP="00D21077">
            <w:pPr>
              <w:pStyle w:val="TableText0"/>
              <w:keepNext/>
              <w:keepLines/>
              <w:rPr>
                <w:rFonts w:ascii="Arial" w:hAnsi="Arial" w:cs="Arial"/>
              </w:rPr>
            </w:pPr>
            <w:r>
              <w:rPr>
                <w:rFonts w:ascii="Arial" w:hAnsi="Arial" w:cs="Arial"/>
                <w:lang w:val="en-US"/>
              </w:rPr>
              <w:t>Not specified</w:t>
            </w:r>
          </w:p>
        </w:tc>
      </w:tr>
      <w:tr w:rsidR="00712655" w:rsidRPr="00B81AA8" w14:paraId="7BD38A6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A6D809"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7BA942E" w14:textId="77777777" w:rsidR="00712655" w:rsidRPr="00B81AA8" w:rsidRDefault="00712655" w:rsidP="00D21077">
            <w:pPr>
              <w:pStyle w:val="TableText0"/>
              <w:keepNext/>
              <w:keepLines/>
              <w:rPr>
                <w:rFonts w:ascii="Arial" w:hAnsi="Arial" w:cs="Arial"/>
              </w:rPr>
            </w:pPr>
            <w:r>
              <w:rPr>
                <w:rFonts w:ascii="Arial" w:hAnsi="Arial" w:cs="Arial"/>
                <w:lang w:val="en-US"/>
              </w:rPr>
              <w:t xml:space="preserve">Daily </w:t>
            </w:r>
          </w:p>
        </w:tc>
      </w:tr>
      <w:tr w:rsidR="00712655" w:rsidRPr="00B81AA8" w14:paraId="0FD3B59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71FF50" w14:textId="77777777" w:rsidR="00712655" w:rsidRPr="00B81AA8" w:rsidRDefault="00712655"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95C952E" w14:textId="77777777" w:rsidR="00712655" w:rsidRPr="00B81AA8" w:rsidRDefault="00712655" w:rsidP="00D21077">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6F779C06" w14:textId="77777777" w:rsidR="009B2FBA" w:rsidRDefault="009B2FBA" w:rsidP="009B2FBA">
      <w:pPr>
        <w:pStyle w:val="BodyText"/>
      </w:pPr>
    </w:p>
    <w:p w14:paraId="771821CE" w14:textId="77777777" w:rsidR="008C0358" w:rsidRPr="00000272" w:rsidRDefault="008C0358" w:rsidP="00C00D4D">
      <w:pPr>
        <w:pStyle w:val="Heading5"/>
      </w:pPr>
      <w:r>
        <w:lastRenderedPageBreak/>
        <w:t xml:space="preserve">KDB-WWO </w:t>
      </w:r>
    </w:p>
    <w:tbl>
      <w:tblPr>
        <w:tblW w:w="5344" w:type="pct"/>
        <w:tblLook w:val="0000" w:firstRow="0" w:lastRow="0" w:firstColumn="0" w:lastColumn="0" w:noHBand="0" w:noVBand="0"/>
      </w:tblPr>
      <w:tblGrid>
        <w:gridCol w:w="3104"/>
        <w:gridCol w:w="6511"/>
      </w:tblGrid>
      <w:tr w:rsidR="008C0358" w:rsidRPr="00D44F5E" w14:paraId="6A4368C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3D5D7D7"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DC6449F" w14:textId="77777777" w:rsidR="008C0358" w:rsidRPr="00334629" w:rsidRDefault="008C0358" w:rsidP="00D21077">
            <w:pPr>
              <w:pStyle w:val="TableText0"/>
              <w:keepNext/>
              <w:keepLines/>
              <w:rPr>
                <w:rFonts w:ascii="Arial" w:hAnsi="Arial" w:cs="Arial"/>
                <w:color w:val="FF0000"/>
                <w:lang w:val="nl-NL"/>
              </w:rPr>
            </w:pPr>
            <w:r w:rsidRPr="00665F4F">
              <w:rPr>
                <w:rFonts w:ascii="Arial" w:hAnsi="Arial" w:cs="Arial"/>
                <w:lang w:val="en-US"/>
              </w:rPr>
              <w:t>The KDB-WWO is a copy database from the WWO-databas</w:t>
            </w:r>
            <w:r>
              <w:rPr>
                <w:rFonts w:ascii="Arial" w:hAnsi="Arial" w:cs="Arial"/>
                <w:lang w:val="en-US"/>
              </w:rPr>
              <w:t>e</w:t>
            </w:r>
            <w:r w:rsidRPr="00665F4F">
              <w:rPr>
                <w:rFonts w:ascii="Arial" w:hAnsi="Arial" w:cs="Arial"/>
                <w:lang w:val="en-US"/>
              </w:rPr>
              <w:t xml:space="preserve"> </w:t>
            </w:r>
            <w:r>
              <w:rPr>
                <w:rFonts w:ascii="Arial" w:hAnsi="Arial" w:cs="Arial"/>
                <w:lang w:val="en-US"/>
              </w:rPr>
              <w:t>(</w:t>
            </w:r>
            <w:r w:rsidRPr="00665F4F">
              <w:rPr>
                <w:rFonts w:ascii="Arial" w:hAnsi="Arial" w:cs="Arial"/>
                <w:lang w:val="en-US"/>
              </w:rPr>
              <w:t xml:space="preserve">DK </w:t>
            </w:r>
            <w:r>
              <w:rPr>
                <w:rFonts w:ascii="Arial" w:hAnsi="Arial" w:cs="Arial"/>
                <w:lang w:val="en-US"/>
              </w:rPr>
              <w:t xml:space="preserve">instances </w:t>
            </w:r>
            <w:r w:rsidRPr="00665F4F">
              <w:rPr>
                <w:rFonts w:ascii="Arial" w:hAnsi="Arial" w:cs="Arial"/>
                <w:lang w:val="en-US"/>
              </w:rPr>
              <w:t>and HK</w:t>
            </w:r>
            <w:r>
              <w:rPr>
                <w:rFonts w:ascii="Arial" w:hAnsi="Arial" w:cs="Arial"/>
                <w:lang w:val="en-US"/>
              </w:rPr>
              <w:t xml:space="preserve"> Instance) </w:t>
            </w:r>
            <w:r w:rsidRPr="00665F4F">
              <w:rPr>
                <w:rFonts w:ascii="Arial" w:hAnsi="Arial" w:cs="Arial"/>
                <w:lang w:val="en-US"/>
              </w:rPr>
              <w:t xml:space="preserve">which is </w:t>
            </w:r>
            <w:proofErr w:type="spellStart"/>
            <w:r w:rsidRPr="00665F4F">
              <w:rPr>
                <w:rFonts w:ascii="Arial" w:hAnsi="Arial" w:cs="Arial"/>
                <w:lang w:val="en-US"/>
              </w:rPr>
              <w:t>synchonized</w:t>
            </w:r>
            <w:proofErr w:type="spellEnd"/>
            <w:r w:rsidRPr="00665F4F">
              <w:rPr>
                <w:rFonts w:ascii="Arial" w:hAnsi="Arial" w:cs="Arial"/>
                <w:lang w:val="en-US"/>
              </w:rPr>
              <w:t xml:space="preserve"> to </w:t>
            </w:r>
            <w:proofErr w:type="spellStart"/>
            <w:r w:rsidRPr="00665F4F">
              <w:rPr>
                <w:rFonts w:ascii="Arial" w:hAnsi="Arial" w:cs="Arial"/>
                <w:lang w:val="en-US"/>
              </w:rPr>
              <w:t>realtime</w:t>
            </w:r>
            <w:proofErr w:type="spellEnd"/>
            <w:r w:rsidRPr="00665F4F">
              <w:rPr>
                <w:rFonts w:ascii="Arial" w:hAnsi="Arial" w:cs="Arial"/>
                <w:lang w:val="en-US"/>
              </w:rPr>
              <w:t xml:space="preserve">. </w:t>
            </w:r>
            <w:r w:rsidRPr="00E00189">
              <w:rPr>
                <w:rFonts w:ascii="Arial" w:hAnsi="Arial" w:cs="Arial"/>
                <w:lang w:val="nl-NL"/>
              </w:rPr>
              <w:t xml:space="preserve">Database </w:t>
            </w:r>
            <w:proofErr w:type="spellStart"/>
            <w:r w:rsidRPr="00E00189">
              <w:rPr>
                <w:rFonts w:ascii="Arial" w:hAnsi="Arial" w:cs="Arial"/>
                <w:lang w:val="nl-NL"/>
              </w:rPr>
              <w:t>schemas</w:t>
            </w:r>
            <w:proofErr w:type="spellEnd"/>
            <w:r w:rsidRPr="00E00189">
              <w:rPr>
                <w:rFonts w:ascii="Arial" w:hAnsi="Arial" w:cs="Arial"/>
                <w:lang w:val="nl-NL"/>
              </w:rPr>
              <w:t xml:space="preserve"> are </w:t>
            </w:r>
            <w:proofErr w:type="spellStart"/>
            <w:r w:rsidRPr="00E00189">
              <w:rPr>
                <w:rFonts w:ascii="Arial" w:hAnsi="Arial" w:cs="Arial"/>
                <w:lang w:val="nl-NL"/>
              </w:rPr>
              <w:t>equal</w:t>
            </w:r>
            <w:proofErr w:type="spellEnd"/>
            <w:r w:rsidRPr="00E00189">
              <w:rPr>
                <w:rFonts w:ascii="Arial" w:hAnsi="Arial" w:cs="Arial"/>
                <w:lang w:val="nl-NL"/>
              </w:rPr>
              <w:t xml:space="preserve"> </w:t>
            </w:r>
            <w:proofErr w:type="spellStart"/>
            <w:r w:rsidRPr="00E00189">
              <w:rPr>
                <w:rFonts w:ascii="Arial" w:hAnsi="Arial" w:cs="Arial"/>
                <w:lang w:val="nl-NL"/>
              </w:rPr>
              <w:t>to</w:t>
            </w:r>
            <w:proofErr w:type="spellEnd"/>
            <w:r w:rsidRPr="00E00189">
              <w:rPr>
                <w:rFonts w:ascii="Arial" w:hAnsi="Arial" w:cs="Arial"/>
                <w:lang w:val="nl-NL"/>
              </w:rPr>
              <w:t xml:space="preserve"> </w:t>
            </w:r>
            <w:proofErr w:type="spellStart"/>
            <w:r w:rsidRPr="00E00189">
              <w:rPr>
                <w:rFonts w:ascii="Arial" w:hAnsi="Arial" w:cs="Arial"/>
                <w:lang w:val="nl-NL"/>
              </w:rPr>
              <w:t>the</w:t>
            </w:r>
            <w:proofErr w:type="spellEnd"/>
            <w:r w:rsidRPr="00E00189">
              <w:rPr>
                <w:rFonts w:ascii="Arial" w:hAnsi="Arial" w:cs="Arial"/>
                <w:lang w:val="nl-NL"/>
              </w:rPr>
              <w:t xml:space="preserve"> </w:t>
            </w:r>
            <w:proofErr w:type="spellStart"/>
            <w:r w:rsidRPr="00E00189">
              <w:rPr>
                <w:rFonts w:ascii="Arial" w:hAnsi="Arial" w:cs="Arial"/>
                <w:lang w:val="nl-NL"/>
              </w:rPr>
              <w:t>schemas</w:t>
            </w:r>
            <w:proofErr w:type="spellEnd"/>
            <w:r w:rsidRPr="00E00189">
              <w:rPr>
                <w:rFonts w:ascii="Arial" w:hAnsi="Arial" w:cs="Arial"/>
                <w:lang w:val="nl-NL"/>
              </w:rPr>
              <w:t xml:space="preserve"> of WWO.</w:t>
            </w:r>
          </w:p>
        </w:tc>
      </w:tr>
      <w:tr w:rsidR="008C0358" w:rsidRPr="00712180" w14:paraId="6290F0F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181647" w14:textId="77777777" w:rsidR="008C0358" w:rsidRPr="00B81AA8" w:rsidRDefault="008C035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21B762A" w14:textId="72BF4F40" w:rsidR="008C0358" w:rsidRPr="00DF7808" w:rsidRDefault="00474EB6" w:rsidP="00D21077">
            <w:pPr>
              <w:pStyle w:val="TableText0"/>
              <w:keepNext/>
              <w:keepLines/>
              <w:rPr>
                <w:rFonts w:ascii="Arial" w:hAnsi="Arial" w:cs="Arial"/>
                <w:lang w:val="en-US"/>
              </w:rPr>
            </w:pPr>
            <w:r>
              <w:rPr>
                <w:rFonts w:ascii="Arial" w:hAnsi="Arial" w:cs="Arial"/>
                <w:lang w:val="en-US"/>
              </w:rPr>
              <w:t>Oracle client,</w:t>
            </w:r>
            <w:r w:rsidR="008C0358">
              <w:rPr>
                <w:rFonts w:ascii="Arial" w:hAnsi="Arial" w:cs="Arial"/>
                <w:lang w:val="en-US"/>
              </w:rPr>
              <w:t xml:space="preserve"> 1526</w:t>
            </w:r>
          </w:p>
        </w:tc>
      </w:tr>
      <w:tr w:rsidR="008C0358" w:rsidRPr="00712180" w14:paraId="28E5021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79070C" w14:textId="77777777" w:rsidR="008C0358" w:rsidRDefault="008C035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71056F6" w14:textId="77777777" w:rsidR="008C0358" w:rsidRPr="00572413" w:rsidRDefault="008C0358" w:rsidP="00D21077">
            <w:pPr>
              <w:pStyle w:val="TableText0"/>
              <w:keepNext/>
              <w:keepLines/>
              <w:rPr>
                <w:rFonts w:ascii="Arial" w:hAnsi="Arial" w:cs="Arial"/>
                <w:lang w:val="en-US"/>
              </w:rPr>
            </w:pPr>
            <w:r>
              <w:rPr>
                <w:rFonts w:ascii="Arial" w:hAnsi="Arial" w:cs="Arial"/>
                <w:lang w:val="en-US"/>
              </w:rPr>
              <w:t>Yes</w:t>
            </w:r>
          </w:p>
        </w:tc>
      </w:tr>
      <w:tr w:rsidR="008C0358" w:rsidRPr="006D2395" w14:paraId="502C509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48E2DAE" w14:textId="77777777" w:rsidR="008C0358" w:rsidRDefault="008C035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D7B59AF" w14:textId="77777777" w:rsidR="008C0358" w:rsidRPr="003F1343" w:rsidRDefault="008C0358" w:rsidP="00D21077">
            <w:pPr>
              <w:pStyle w:val="TableText0"/>
              <w:keepNext/>
              <w:keepLines/>
              <w:rPr>
                <w:rFonts w:ascii="Arial" w:hAnsi="Arial" w:cs="Arial"/>
                <w:lang w:val="en-US"/>
              </w:rPr>
            </w:pPr>
            <w:r>
              <w:rPr>
                <w:rFonts w:ascii="Arial" w:hAnsi="Arial" w:cs="Arial"/>
                <w:lang w:val="en-US"/>
              </w:rPr>
              <w:t>Outbound</w:t>
            </w:r>
          </w:p>
        </w:tc>
      </w:tr>
      <w:tr w:rsidR="008C0358" w:rsidRPr="00A540D4" w14:paraId="0730753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F1C654E" w14:textId="77777777" w:rsidR="008C0358" w:rsidRDefault="008C035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F6740DF" w14:textId="77777777" w:rsidR="008C0358" w:rsidRPr="000779C6" w:rsidRDefault="008C0358" w:rsidP="00D21077">
            <w:pPr>
              <w:pStyle w:val="TableText0"/>
              <w:keepNext/>
              <w:keepLines/>
              <w:rPr>
                <w:rFonts w:ascii="Arial" w:hAnsi="Arial" w:cs="Arial"/>
                <w:lang w:val="en-US"/>
              </w:rPr>
            </w:pPr>
            <w:r>
              <w:rPr>
                <w:rFonts w:ascii="Arial" w:hAnsi="Arial" w:cs="Arial"/>
                <w:lang w:val="en-US"/>
              </w:rPr>
              <w:t xml:space="preserve">Yes </w:t>
            </w:r>
          </w:p>
        </w:tc>
      </w:tr>
      <w:tr w:rsidR="008C0358" w:rsidRPr="00B931BB" w14:paraId="31866B6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90CABE5" w14:textId="77777777" w:rsidR="008C0358" w:rsidRDefault="008C035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2B5AE4" w14:textId="77777777" w:rsidR="008C0358" w:rsidRDefault="008C035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684AA97A" w14:textId="77777777" w:rsidR="008C0358" w:rsidRDefault="008C035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78793692"/>
                <w:placeholder>
                  <w:docPart w:val="057841120E7146CBBCAED1FEC413A09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354A68F" w14:textId="77777777" w:rsidR="008C0358" w:rsidRPr="000E6DB9" w:rsidRDefault="008C035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40422361"/>
                <w:placeholder>
                  <w:docPart w:val="30E070550B644941A04A2ACD471AC76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8C0358" w:rsidRPr="005220F1" w14:paraId="1598A5C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D24142"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91E2C5B" w14:textId="77777777" w:rsidR="008C0358" w:rsidRPr="00C1326F" w:rsidRDefault="008C0358" w:rsidP="00D21077">
            <w:pPr>
              <w:pStyle w:val="TableText0"/>
              <w:keepNext/>
              <w:keepLines/>
              <w:rPr>
                <w:rFonts w:ascii="Arial" w:hAnsi="Arial" w:cs="Arial"/>
                <w:lang w:val="en-US"/>
              </w:rPr>
            </w:pPr>
            <w:r>
              <w:rPr>
                <w:rFonts w:ascii="Arial" w:hAnsi="Arial" w:cs="Arial"/>
                <w:lang w:val="en-US"/>
              </w:rPr>
              <w:t>Not specified</w:t>
            </w:r>
          </w:p>
        </w:tc>
      </w:tr>
      <w:tr w:rsidR="008C0358" w:rsidRPr="00B81AA8" w14:paraId="6249C55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CB3EA"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42ECBB6" w14:textId="77777777" w:rsidR="008C0358" w:rsidRPr="00B81AA8" w:rsidRDefault="008C0358" w:rsidP="00D21077">
            <w:pPr>
              <w:pStyle w:val="TableText0"/>
              <w:keepNext/>
              <w:keepLines/>
              <w:rPr>
                <w:rFonts w:ascii="Arial" w:hAnsi="Arial" w:cs="Arial"/>
              </w:rPr>
            </w:pPr>
            <w:r>
              <w:rPr>
                <w:rFonts w:ascii="Arial" w:hAnsi="Arial" w:cs="Arial"/>
                <w:lang w:val="en-US"/>
              </w:rPr>
              <w:t>Not specified</w:t>
            </w:r>
          </w:p>
        </w:tc>
      </w:tr>
      <w:tr w:rsidR="008C0358" w:rsidRPr="00B81AA8" w14:paraId="4FC9D90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241AE8"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2905A1" w14:textId="77777777" w:rsidR="008C0358" w:rsidRPr="00B81AA8" w:rsidRDefault="008C0358" w:rsidP="00D21077">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8C0358" w:rsidRPr="00B81AA8" w14:paraId="6DC1295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982F86" w14:textId="77777777" w:rsidR="008C0358" w:rsidRPr="00B81AA8" w:rsidRDefault="008C035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263E7D2" w14:textId="77777777" w:rsidR="008C0358" w:rsidRPr="00B81AA8" w:rsidRDefault="008C0358" w:rsidP="00D21077">
            <w:pPr>
              <w:pStyle w:val="TableText0"/>
              <w:keepNext/>
              <w:keepLines/>
              <w:rPr>
                <w:rFonts w:ascii="Arial" w:hAnsi="Arial" w:cs="Arial"/>
              </w:rPr>
            </w:pPr>
            <w:r>
              <w:rPr>
                <w:rFonts w:ascii="Arial" w:hAnsi="Arial" w:cs="Arial"/>
                <w:lang w:val="en-US"/>
              </w:rPr>
              <w:t>Not specified</w:t>
            </w:r>
          </w:p>
        </w:tc>
      </w:tr>
    </w:tbl>
    <w:p w14:paraId="3B5FCA0A" w14:textId="77777777" w:rsidR="008C0358" w:rsidRDefault="008C0358" w:rsidP="009B2FBA">
      <w:pPr>
        <w:pStyle w:val="BodyText"/>
      </w:pPr>
    </w:p>
    <w:p w14:paraId="759885D6" w14:textId="17C44CC2" w:rsidR="00362D62" w:rsidRPr="00000272" w:rsidRDefault="00362D62" w:rsidP="00362D62">
      <w:pPr>
        <w:pStyle w:val="Heading5"/>
      </w:pPr>
      <w:proofErr w:type="spellStart"/>
      <w:r>
        <w:t>DatProf</w:t>
      </w:r>
      <w:proofErr w:type="spellEnd"/>
    </w:p>
    <w:tbl>
      <w:tblPr>
        <w:tblW w:w="5344" w:type="pct"/>
        <w:tblLook w:val="0000" w:firstRow="0" w:lastRow="0" w:firstColumn="0" w:lastColumn="0" w:noHBand="0" w:noVBand="0"/>
      </w:tblPr>
      <w:tblGrid>
        <w:gridCol w:w="3104"/>
        <w:gridCol w:w="6511"/>
      </w:tblGrid>
      <w:tr w:rsidR="00362D62" w:rsidRPr="00D44F5E" w14:paraId="72439B6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7534B57"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7E3853" w14:textId="4DF11E79" w:rsidR="00362D62" w:rsidRPr="00362D62" w:rsidRDefault="00362D62" w:rsidP="001A475C">
            <w:pPr>
              <w:pStyle w:val="TableText0"/>
              <w:keepNext/>
              <w:keepLines/>
              <w:rPr>
                <w:rFonts w:ascii="Arial" w:hAnsi="Arial" w:cs="Arial"/>
                <w:color w:val="FF0000"/>
                <w:lang w:val="en-US"/>
              </w:rPr>
            </w:pPr>
            <w:proofErr w:type="spellStart"/>
            <w:r>
              <w:rPr>
                <w:rFonts w:ascii="Arial" w:hAnsi="Arial" w:cs="Arial"/>
                <w:lang w:val="en-US"/>
              </w:rPr>
              <w:t>DatProf</w:t>
            </w:r>
            <w:proofErr w:type="spellEnd"/>
            <w:r>
              <w:rPr>
                <w:rFonts w:ascii="Arial" w:hAnsi="Arial" w:cs="Arial"/>
                <w:lang w:val="en-US"/>
              </w:rPr>
              <w:t xml:space="preserve"> connection, used for anonymizing the database</w:t>
            </w:r>
          </w:p>
        </w:tc>
      </w:tr>
      <w:tr w:rsidR="00362D62" w:rsidRPr="00712180" w14:paraId="3232037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6AD6A54" w14:textId="77777777" w:rsidR="00362D62" w:rsidRPr="00B81AA8" w:rsidRDefault="00362D6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5D4DD13" w14:textId="6BB4229D" w:rsidR="00362D62" w:rsidRPr="00DF7808" w:rsidRDefault="00362D62" w:rsidP="001A475C">
            <w:pPr>
              <w:pStyle w:val="TableText0"/>
              <w:keepNext/>
              <w:keepLines/>
              <w:rPr>
                <w:rFonts w:ascii="Arial" w:hAnsi="Arial" w:cs="Arial"/>
                <w:lang w:val="en-US"/>
              </w:rPr>
            </w:pPr>
            <w:r>
              <w:rPr>
                <w:rFonts w:ascii="Arial" w:hAnsi="Arial" w:cs="Arial"/>
                <w:lang w:val="en-US"/>
              </w:rPr>
              <w:t>FTP, 21</w:t>
            </w:r>
          </w:p>
        </w:tc>
      </w:tr>
      <w:tr w:rsidR="00362D62" w:rsidRPr="00712180" w14:paraId="1721DB3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3BB8C60" w14:textId="77777777" w:rsidR="00362D62" w:rsidRDefault="00362D6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D0515CC" w14:textId="77777777" w:rsidR="00362D62" w:rsidRPr="00572413" w:rsidRDefault="00362D62" w:rsidP="001A475C">
            <w:pPr>
              <w:pStyle w:val="TableText0"/>
              <w:keepNext/>
              <w:keepLines/>
              <w:rPr>
                <w:rFonts w:ascii="Arial" w:hAnsi="Arial" w:cs="Arial"/>
                <w:lang w:val="en-US"/>
              </w:rPr>
            </w:pPr>
            <w:r>
              <w:rPr>
                <w:rFonts w:ascii="Arial" w:hAnsi="Arial" w:cs="Arial"/>
                <w:lang w:val="en-US"/>
              </w:rPr>
              <w:t>Yes</w:t>
            </w:r>
          </w:p>
        </w:tc>
      </w:tr>
      <w:tr w:rsidR="00362D62" w:rsidRPr="006D2395" w14:paraId="664E4DB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8E2EDD3" w14:textId="77777777" w:rsidR="00362D62" w:rsidRDefault="00362D62" w:rsidP="001A475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4CA7745" w14:textId="28BED299" w:rsidR="00362D62" w:rsidRPr="003F1343" w:rsidRDefault="00362D62" w:rsidP="001A475C">
            <w:pPr>
              <w:pStyle w:val="TableText0"/>
              <w:keepNext/>
              <w:keepLines/>
              <w:rPr>
                <w:rFonts w:ascii="Arial" w:hAnsi="Arial" w:cs="Arial"/>
                <w:lang w:val="en-US"/>
              </w:rPr>
            </w:pPr>
            <w:r>
              <w:rPr>
                <w:rFonts w:ascii="Arial" w:hAnsi="Arial" w:cs="Arial"/>
                <w:lang w:val="en-US"/>
              </w:rPr>
              <w:t xml:space="preserve">Inbound </w:t>
            </w:r>
            <w:proofErr w:type="spellStart"/>
            <w:r>
              <w:rPr>
                <w:rFonts w:ascii="Arial" w:hAnsi="Arial" w:cs="Arial"/>
                <w:lang w:val="en-US"/>
              </w:rPr>
              <w:t>andOutbound</w:t>
            </w:r>
            <w:proofErr w:type="spellEnd"/>
          </w:p>
        </w:tc>
      </w:tr>
      <w:tr w:rsidR="00362D62" w:rsidRPr="00A540D4" w14:paraId="3918556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5080912" w14:textId="77777777" w:rsidR="00362D62" w:rsidRDefault="00362D6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050DC19" w14:textId="77777777" w:rsidR="00362D62" w:rsidRPr="000779C6" w:rsidRDefault="00362D62" w:rsidP="001A475C">
            <w:pPr>
              <w:pStyle w:val="TableText0"/>
              <w:keepNext/>
              <w:keepLines/>
              <w:rPr>
                <w:rFonts w:ascii="Arial" w:hAnsi="Arial" w:cs="Arial"/>
                <w:lang w:val="en-US"/>
              </w:rPr>
            </w:pPr>
            <w:r>
              <w:rPr>
                <w:rFonts w:ascii="Arial" w:hAnsi="Arial" w:cs="Arial"/>
                <w:lang w:val="en-US"/>
              </w:rPr>
              <w:t xml:space="preserve">Yes </w:t>
            </w:r>
          </w:p>
        </w:tc>
      </w:tr>
      <w:tr w:rsidR="00362D62" w:rsidRPr="00B931BB" w14:paraId="1958118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591B566" w14:textId="77777777" w:rsidR="00362D62" w:rsidRDefault="00362D6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E8F5E0" w14:textId="77777777" w:rsidR="00362D62" w:rsidRDefault="00362D6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112D7AE7" w14:textId="77777777" w:rsidR="00362D62" w:rsidRDefault="00362D6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5797065"/>
                <w:placeholder>
                  <w:docPart w:val="3DAA7EAB23024B97A4FF6861823D76A1"/>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8D0B262" w14:textId="77777777" w:rsidR="00362D62" w:rsidRPr="000E6DB9" w:rsidRDefault="00362D6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12813263"/>
                <w:placeholder>
                  <w:docPart w:val="237EA634D709491FBE9243135F185473"/>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362D62" w:rsidRPr="005220F1" w14:paraId="192F98F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2A4224E"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C4FD20" w14:textId="77777777" w:rsidR="00362D62" w:rsidRPr="00C1326F" w:rsidRDefault="00362D62" w:rsidP="001A475C">
            <w:pPr>
              <w:pStyle w:val="TableText0"/>
              <w:keepNext/>
              <w:keepLines/>
              <w:rPr>
                <w:rFonts w:ascii="Arial" w:hAnsi="Arial" w:cs="Arial"/>
                <w:lang w:val="en-US"/>
              </w:rPr>
            </w:pPr>
            <w:r>
              <w:rPr>
                <w:rFonts w:ascii="Arial" w:hAnsi="Arial" w:cs="Arial"/>
                <w:lang w:val="en-US"/>
              </w:rPr>
              <w:t>Not specified</w:t>
            </w:r>
          </w:p>
        </w:tc>
      </w:tr>
      <w:tr w:rsidR="00362D62" w:rsidRPr="00B81AA8" w14:paraId="4938D85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20BAACC"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A42C01" w14:textId="77777777" w:rsidR="00362D62" w:rsidRPr="00B81AA8" w:rsidRDefault="00362D62" w:rsidP="001A475C">
            <w:pPr>
              <w:pStyle w:val="TableText0"/>
              <w:keepNext/>
              <w:keepLines/>
              <w:rPr>
                <w:rFonts w:ascii="Arial" w:hAnsi="Arial" w:cs="Arial"/>
              </w:rPr>
            </w:pPr>
            <w:r>
              <w:rPr>
                <w:rFonts w:ascii="Arial" w:hAnsi="Arial" w:cs="Arial"/>
                <w:lang w:val="en-US"/>
              </w:rPr>
              <w:t>Not specified</w:t>
            </w:r>
          </w:p>
        </w:tc>
      </w:tr>
      <w:tr w:rsidR="00362D62" w:rsidRPr="00B81AA8" w14:paraId="6C64B77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4CF4683"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ED0D413" w14:textId="77777777" w:rsidR="00362D62" w:rsidRPr="00B81AA8" w:rsidRDefault="00362D62" w:rsidP="001A475C">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362D62" w:rsidRPr="00B81AA8" w14:paraId="4A7E5F6A"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EE02766" w14:textId="77777777" w:rsidR="00362D62" w:rsidRPr="00B81AA8" w:rsidRDefault="00362D6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85470F6" w14:textId="77777777" w:rsidR="00362D62" w:rsidRPr="00B81AA8" w:rsidRDefault="00362D62" w:rsidP="001A475C">
            <w:pPr>
              <w:pStyle w:val="TableText0"/>
              <w:keepNext/>
              <w:keepLines/>
              <w:rPr>
                <w:rFonts w:ascii="Arial" w:hAnsi="Arial" w:cs="Arial"/>
              </w:rPr>
            </w:pPr>
            <w:r>
              <w:rPr>
                <w:rFonts w:ascii="Arial" w:hAnsi="Arial" w:cs="Arial"/>
                <w:lang w:val="en-US"/>
              </w:rPr>
              <w:t>Not specified</w:t>
            </w:r>
          </w:p>
        </w:tc>
      </w:tr>
    </w:tbl>
    <w:p w14:paraId="6D1F3B60" w14:textId="77777777" w:rsidR="00362D62" w:rsidRDefault="00362D62" w:rsidP="00362D62">
      <w:pPr>
        <w:pStyle w:val="BodyText"/>
      </w:pPr>
    </w:p>
    <w:p w14:paraId="301A1AC1" w14:textId="77777777" w:rsidR="00362D62" w:rsidRDefault="00362D62" w:rsidP="009B2FBA">
      <w:pPr>
        <w:pStyle w:val="BodyText"/>
      </w:pPr>
    </w:p>
    <w:p w14:paraId="36FCE723" w14:textId="77777777" w:rsidR="003476C7" w:rsidRPr="00000272" w:rsidRDefault="003476C7" w:rsidP="003476C7">
      <w:pPr>
        <w:pStyle w:val="Heading5"/>
      </w:pPr>
      <w:r>
        <w:lastRenderedPageBreak/>
        <w:t>DIM FS</w:t>
      </w:r>
    </w:p>
    <w:tbl>
      <w:tblPr>
        <w:tblW w:w="5344" w:type="pct"/>
        <w:tblLook w:val="0000" w:firstRow="0" w:lastRow="0" w:firstColumn="0" w:lastColumn="0" w:noHBand="0" w:noVBand="0"/>
      </w:tblPr>
      <w:tblGrid>
        <w:gridCol w:w="3104"/>
        <w:gridCol w:w="6511"/>
      </w:tblGrid>
      <w:tr w:rsidR="003476C7" w:rsidRPr="008044BD" w14:paraId="4AABEE86"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F3C0581"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CABECE5" w14:textId="77777777" w:rsidR="003476C7" w:rsidRPr="00741943" w:rsidRDefault="003476C7" w:rsidP="00D21077">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3476C7" w:rsidRPr="00712180" w14:paraId="2D6E530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0EA62A5"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AD73738" w14:textId="77777777" w:rsidR="003476C7" w:rsidRPr="00DF7808" w:rsidRDefault="003476C7" w:rsidP="00D21077">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3476C7" w:rsidRPr="00712180" w14:paraId="1D9627A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744520"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38CDA0F"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3907638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7AE51E"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9B46806" w14:textId="77777777" w:rsidR="003476C7" w:rsidRPr="003F1343" w:rsidRDefault="003476C7" w:rsidP="00D21077">
            <w:pPr>
              <w:pStyle w:val="TableText0"/>
              <w:keepNext/>
              <w:keepLines/>
              <w:rPr>
                <w:rFonts w:ascii="Arial" w:hAnsi="Arial" w:cs="Arial"/>
                <w:lang w:val="en-US"/>
              </w:rPr>
            </w:pPr>
            <w:r>
              <w:rPr>
                <w:rFonts w:ascii="Arial" w:hAnsi="Arial" w:cs="Arial"/>
                <w:lang w:val="en-US"/>
              </w:rPr>
              <w:t>Outbound</w:t>
            </w:r>
          </w:p>
        </w:tc>
      </w:tr>
      <w:tr w:rsidR="003476C7" w:rsidRPr="00A540D4" w14:paraId="6789391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821878"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8F1990B"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49FCBD3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66068E6"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BA4F9DA"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5311DFCF"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8319629"/>
                <w:placeholder>
                  <w:docPart w:val="AD77663408B44F5F9FC32D1C9FD3543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FC3EA34"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982850"/>
                <w:placeholder>
                  <w:docPart w:val="38CFEC9E3C4545AAB133C78559950301"/>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2633FC2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F37EE1"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B577BC5"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5B6E522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5C1D0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D1B735"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3EDDCAB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252A39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59E61E"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2510397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B6A2B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8C8D29"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0C489D52" w14:textId="77777777" w:rsidR="004533F7" w:rsidRDefault="004533F7" w:rsidP="009B2FBA">
      <w:pPr>
        <w:pStyle w:val="BodyText"/>
      </w:pPr>
    </w:p>
    <w:p w14:paraId="49659373" w14:textId="77777777" w:rsidR="00B45546" w:rsidRPr="00000272" w:rsidRDefault="00B45546" w:rsidP="00B45546">
      <w:pPr>
        <w:pStyle w:val="Heading5"/>
      </w:pPr>
      <w:r>
        <w:t xml:space="preserve">UWV AD </w:t>
      </w:r>
    </w:p>
    <w:tbl>
      <w:tblPr>
        <w:tblW w:w="5344" w:type="pct"/>
        <w:tblLook w:val="0000" w:firstRow="0" w:lastRow="0" w:firstColumn="0" w:lastColumn="0" w:noHBand="0" w:noVBand="0"/>
      </w:tblPr>
      <w:tblGrid>
        <w:gridCol w:w="3104"/>
        <w:gridCol w:w="6511"/>
      </w:tblGrid>
      <w:tr w:rsidR="00B45546" w:rsidRPr="008044BD" w14:paraId="379008A4" w14:textId="77777777" w:rsidTr="00605952">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8D6707A"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B6CDB3" w14:textId="77777777" w:rsidR="003C3791" w:rsidRDefault="00B45546" w:rsidP="00605952">
            <w:pPr>
              <w:pStyle w:val="TableText0"/>
              <w:keepNext/>
              <w:keepLines/>
              <w:rPr>
                <w:rFonts w:ascii="Arial" w:hAnsi="Arial" w:cs="Arial"/>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w:t>
            </w:r>
            <w:r w:rsidR="00D37F9E">
              <w:rPr>
                <w:rFonts w:ascii="Arial" w:hAnsi="Arial" w:cs="Arial"/>
              </w:rPr>
              <w:t xml:space="preserve"> </w:t>
            </w:r>
          </w:p>
          <w:p w14:paraId="35A5E006" w14:textId="65B6055E" w:rsidR="00B45546" w:rsidRPr="00741943" w:rsidRDefault="00D37F9E" w:rsidP="00605952">
            <w:pPr>
              <w:pStyle w:val="TableText0"/>
              <w:keepNext/>
              <w:keepLines/>
              <w:rPr>
                <w:rFonts w:ascii="Arial" w:hAnsi="Arial" w:cs="Arial"/>
                <w:lang w:val="en-US"/>
              </w:rPr>
            </w:pPr>
            <w:r>
              <w:rPr>
                <w:rFonts w:ascii="Arial" w:hAnsi="Arial" w:cs="Arial"/>
              </w:rPr>
              <w:t>Kerberos implementation</w:t>
            </w:r>
            <w:r w:rsidR="003C3791">
              <w:rPr>
                <w:rFonts w:ascii="Arial" w:hAnsi="Arial" w:cs="Arial"/>
              </w:rPr>
              <w:t xml:space="preserve"> required to use Global groups</w:t>
            </w:r>
          </w:p>
        </w:tc>
      </w:tr>
      <w:tr w:rsidR="00B45546" w:rsidRPr="00712180" w14:paraId="201F0470"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2BA859D7" w14:textId="77777777" w:rsidR="00B45546" w:rsidRPr="00B81AA8" w:rsidRDefault="00B45546" w:rsidP="0060595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8B53E9" w14:textId="680038F3" w:rsidR="00B45546" w:rsidRPr="00DF7808" w:rsidRDefault="00982768" w:rsidP="00605952">
            <w:pPr>
              <w:pStyle w:val="TableText0"/>
              <w:keepNext/>
              <w:keepLines/>
              <w:rPr>
                <w:rFonts w:ascii="Arial" w:hAnsi="Arial" w:cs="Arial"/>
                <w:lang w:val="en-US"/>
              </w:rPr>
            </w:pPr>
            <w:r>
              <w:rPr>
                <w:rFonts w:ascii="Arial" w:hAnsi="Arial" w:cs="Arial"/>
                <w:lang w:val="en-US"/>
              </w:rPr>
              <w:t xml:space="preserve">Kerberos (88), </w:t>
            </w:r>
            <w:r w:rsidR="00B45546">
              <w:rPr>
                <w:rFonts w:ascii="Arial" w:hAnsi="Arial" w:cs="Arial"/>
                <w:lang w:val="en-US"/>
              </w:rPr>
              <w:t>LDAP</w:t>
            </w:r>
            <w:r>
              <w:rPr>
                <w:rFonts w:ascii="Arial" w:hAnsi="Arial" w:cs="Arial"/>
                <w:lang w:val="en-US"/>
              </w:rPr>
              <w:t xml:space="preserve"> (389), </w:t>
            </w:r>
            <w:r w:rsidR="00B45546">
              <w:rPr>
                <w:rFonts w:ascii="Arial" w:hAnsi="Arial" w:cs="Arial"/>
                <w:lang w:val="en-US"/>
              </w:rPr>
              <w:t>LDAPS</w:t>
            </w:r>
            <w:r>
              <w:rPr>
                <w:rFonts w:ascii="Arial" w:hAnsi="Arial" w:cs="Arial"/>
                <w:lang w:val="en-US"/>
              </w:rPr>
              <w:t xml:space="preserve"> (</w:t>
            </w:r>
            <w:r w:rsidR="00B45546" w:rsidRPr="00D3357B">
              <w:rPr>
                <w:rFonts w:ascii="Arial" w:hAnsi="Arial" w:cs="Arial"/>
                <w:lang w:val="en-US"/>
              </w:rPr>
              <w:t>636</w:t>
            </w:r>
            <w:r>
              <w:rPr>
                <w:rFonts w:ascii="Arial" w:hAnsi="Arial" w:cs="Arial"/>
                <w:lang w:val="en-US"/>
              </w:rPr>
              <w:t>)</w:t>
            </w:r>
          </w:p>
        </w:tc>
      </w:tr>
      <w:tr w:rsidR="00B45546" w:rsidRPr="00712180" w14:paraId="5039088B"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60F9FAA7" w14:textId="77777777" w:rsidR="00B45546" w:rsidRDefault="00B45546" w:rsidP="0060595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11BAD2" w14:textId="77777777" w:rsidR="00B45546" w:rsidRPr="00572413" w:rsidRDefault="00B45546" w:rsidP="00605952">
            <w:pPr>
              <w:pStyle w:val="TableText0"/>
              <w:keepNext/>
              <w:keepLines/>
              <w:rPr>
                <w:rFonts w:ascii="Arial" w:hAnsi="Arial" w:cs="Arial"/>
                <w:lang w:val="en-US"/>
              </w:rPr>
            </w:pPr>
            <w:r>
              <w:rPr>
                <w:rFonts w:ascii="Arial" w:hAnsi="Arial" w:cs="Arial"/>
                <w:lang w:val="en-US"/>
              </w:rPr>
              <w:t>External</w:t>
            </w:r>
          </w:p>
        </w:tc>
      </w:tr>
      <w:tr w:rsidR="00B45546" w:rsidRPr="006D2395" w14:paraId="1DDD24AF"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370998E2" w14:textId="77777777" w:rsidR="00B45546" w:rsidRDefault="00B45546" w:rsidP="0060595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63AEE85" w14:textId="77777777" w:rsidR="00B45546" w:rsidRPr="003F1343" w:rsidRDefault="00B45546" w:rsidP="00605952">
            <w:pPr>
              <w:pStyle w:val="TableText0"/>
              <w:keepNext/>
              <w:keepLines/>
              <w:rPr>
                <w:rFonts w:ascii="Arial" w:hAnsi="Arial" w:cs="Arial"/>
                <w:lang w:val="en-US"/>
              </w:rPr>
            </w:pPr>
            <w:r>
              <w:rPr>
                <w:rFonts w:ascii="Arial" w:hAnsi="Arial" w:cs="Arial"/>
                <w:lang w:val="en-US"/>
              </w:rPr>
              <w:t>Outbound</w:t>
            </w:r>
          </w:p>
        </w:tc>
      </w:tr>
      <w:tr w:rsidR="00B45546" w:rsidRPr="00A540D4" w14:paraId="7DAC2D70"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47D5022C" w14:textId="77777777" w:rsidR="00B45546" w:rsidRDefault="00B45546" w:rsidP="0060595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1C13F74" w14:textId="77777777" w:rsidR="00B45546" w:rsidRPr="000779C6" w:rsidRDefault="00B45546" w:rsidP="00605952">
            <w:pPr>
              <w:pStyle w:val="TableText0"/>
              <w:keepNext/>
              <w:keepLines/>
              <w:rPr>
                <w:rFonts w:ascii="Arial" w:hAnsi="Arial" w:cs="Arial"/>
                <w:lang w:val="en-US"/>
              </w:rPr>
            </w:pPr>
            <w:r>
              <w:rPr>
                <w:rFonts w:ascii="Arial" w:hAnsi="Arial" w:cs="Arial"/>
                <w:lang w:val="en-US"/>
              </w:rPr>
              <w:t xml:space="preserve">Yes </w:t>
            </w:r>
          </w:p>
        </w:tc>
      </w:tr>
      <w:tr w:rsidR="00B45546" w:rsidRPr="00B931BB" w14:paraId="7E73B885"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51581BE5" w14:textId="77777777" w:rsidR="00B45546" w:rsidRDefault="00B45546" w:rsidP="0060595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3303EC" w14:textId="77777777" w:rsidR="00B45546" w:rsidRDefault="00B45546" w:rsidP="00605952">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AD authentication</w:t>
            </w:r>
          </w:p>
          <w:p w14:paraId="0C2A4583" w14:textId="77777777" w:rsidR="00B45546" w:rsidRDefault="00B45546" w:rsidP="0060595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02378832"/>
                <w:placeholder>
                  <w:docPart w:val="5E68159DD2BF4110B3D3680447DC49C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CB95EB9" w14:textId="77777777" w:rsidR="00B45546" w:rsidRPr="000E6DB9" w:rsidRDefault="00B45546" w:rsidP="0060595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5575972"/>
                <w:placeholder>
                  <w:docPart w:val="8D517CE4D1D74AD0A49B982717504E1A"/>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B45546" w:rsidRPr="005220F1" w14:paraId="34D1E749"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387AB3F0"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55CE23" w14:textId="77777777" w:rsidR="00B45546" w:rsidRPr="00C1326F" w:rsidRDefault="00B45546" w:rsidP="00605952">
            <w:pPr>
              <w:pStyle w:val="TableText0"/>
              <w:keepNext/>
              <w:keepLines/>
              <w:rPr>
                <w:rFonts w:ascii="Arial" w:hAnsi="Arial" w:cs="Arial"/>
                <w:lang w:val="en-US"/>
              </w:rPr>
            </w:pPr>
            <w:r>
              <w:rPr>
                <w:rFonts w:ascii="Arial" w:hAnsi="Arial" w:cs="Arial"/>
                <w:lang w:val="en-US"/>
              </w:rPr>
              <w:t>Not specified</w:t>
            </w:r>
          </w:p>
        </w:tc>
      </w:tr>
      <w:tr w:rsidR="00B45546" w:rsidRPr="00B81AA8" w14:paraId="67C570B4"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73A2BBCD"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0B90F9" w14:textId="77777777" w:rsidR="00B45546" w:rsidRPr="00B81AA8" w:rsidRDefault="00B45546" w:rsidP="00605952">
            <w:pPr>
              <w:pStyle w:val="TableText0"/>
              <w:keepNext/>
              <w:keepLines/>
              <w:rPr>
                <w:rFonts w:ascii="Arial" w:hAnsi="Arial" w:cs="Arial"/>
              </w:rPr>
            </w:pPr>
            <w:r>
              <w:rPr>
                <w:rFonts w:ascii="Arial" w:hAnsi="Arial" w:cs="Arial"/>
                <w:lang w:val="en-US"/>
              </w:rPr>
              <w:t>Not specified</w:t>
            </w:r>
          </w:p>
        </w:tc>
      </w:tr>
      <w:tr w:rsidR="00B45546" w:rsidRPr="00B81AA8" w14:paraId="5B0FE521"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1C8197D6"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2AABC8B" w14:textId="77777777" w:rsidR="00B45546" w:rsidRPr="00B81AA8" w:rsidRDefault="00B45546" w:rsidP="00605952">
            <w:pPr>
              <w:pStyle w:val="TableText0"/>
              <w:keepNext/>
              <w:keepLines/>
              <w:rPr>
                <w:rFonts w:ascii="Arial" w:hAnsi="Arial" w:cs="Arial"/>
              </w:rPr>
            </w:pPr>
            <w:r>
              <w:rPr>
                <w:rFonts w:ascii="Arial" w:hAnsi="Arial" w:cs="Arial"/>
                <w:lang w:val="en-US"/>
              </w:rPr>
              <w:t>Not specified</w:t>
            </w:r>
          </w:p>
        </w:tc>
      </w:tr>
      <w:tr w:rsidR="00B45546" w:rsidRPr="00B81AA8" w14:paraId="5095A5E5" w14:textId="77777777" w:rsidTr="00605952">
        <w:tc>
          <w:tcPr>
            <w:tcW w:w="1614" w:type="pct"/>
            <w:tcBorders>
              <w:top w:val="single" w:sz="6" w:space="0" w:color="auto"/>
              <w:left w:val="single" w:sz="12" w:space="0" w:color="auto"/>
              <w:bottom w:val="single" w:sz="6" w:space="0" w:color="auto"/>
              <w:right w:val="single" w:sz="6" w:space="0" w:color="auto"/>
            </w:tcBorders>
            <w:shd w:val="clear" w:color="auto" w:fill="E6E6E6"/>
          </w:tcPr>
          <w:p w14:paraId="0BD60B84" w14:textId="77777777" w:rsidR="00B45546" w:rsidRPr="00B81AA8" w:rsidRDefault="00B45546" w:rsidP="00605952">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D848957" w14:textId="77777777" w:rsidR="00B45546" w:rsidRPr="00B81AA8" w:rsidRDefault="00B45546" w:rsidP="00605952">
            <w:pPr>
              <w:pStyle w:val="TableText0"/>
              <w:keepNext/>
              <w:keepLines/>
              <w:rPr>
                <w:rFonts w:ascii="Arial" w:hAnsi="Arial" w:cs="Arial"/>
              </w:rPr>
            </w:pPr>
            <w:r>
              <w:rPr>
                <w:rFonts w:ascii="Arial" w:hAnsi="Arial" w:cs="Arial"/>
                <w:lang w:val="en-US"/>
              </w:rPr>
              <w:t>Not specified</w:t>
            </w:r>
          </w:p>
        </w:tc>
      </w:tr>
    </w:tbl>
    <w:p w14:paraId="7E40F276" w14:textId="77777777" w:rsidR="00B45546" w:rsidRDefault="00B45546" w:rsidP="009B2FBA">
      <w:pPr>
        <w:pStyle w:val="BodyText"/>
      </w:pPr>
    </w:p>
    <w:p w14:paraId="3DA04254" w14:textId="4C31059A" w:rsidR="003476C7" w:rsidRPr="00000272" w:rsidRDefault="003476C7" w:rsidP="003476C7">
      <w:pPr>
        <w:pStyle w:val="Heading5"/>
      </w:pPr>
      <w:r>
        <w:lastRenderedPageBreak/>
        <w:t>DIM Bridge</w:t>
      </w:r>
    </w:p>
    <w:tbl>
      <w:tblPr>
        <w:tblW w:w="5344" w:type="pct"/>
        <w:tblLook w:val="0000" w:firstRow="0" w:lastRow="0" w:firstColumn="0" w:lastColumn="0" w:noHBand="0" w:noVBand="0"/>
      </w:tblPr>
      <w:tblGrid>
        <w:gridCol w:w="3104"/>
        <w:gridCol w:w="6511"/>
      </w:tblGrid>
      <w:tr w:rsidR="003476C7" w:rsidRPr="008044BD" w14:paraId="6F02A295"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D62A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A5DE40D"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7E6A33C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324227E"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C4C1910"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522DB1B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50751D"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8A9B911"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6DCB501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07B2F1"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8688BE3" w14:textId="7D3A9F83"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26E39A2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CD61C5"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2C9883"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64574D6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9EA039"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754A97"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32BB5491"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51227366"/>
                <w:placeholder>
                  <w:docPart w:val="7C0214D3A9E649F8B3A9282B7FF963F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A80867"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6427841"/>
                <w:placeholder>
                  <w:docPart w:val="46707AE06CB74655A6158248BC9780F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73D88E2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425207"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517A94"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462391A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D1665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D4F4C00"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4BBBC0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96FACC"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20431F"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40CDB38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92220"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20EE756"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63557666" w14:textId="77777777" w:rsidR="003476C7" w:rsidRDefault="003476C7" w:rsidP="009B2FBA">
      <w:pPr>
        <w:pStyle w:val="BodyText"/>
      </w:pPr>
    </w:p>
    <w:p w14:paraId="674E6AC7" w14:textId="7EDF8782" w:rsidR="003476C7" w:rsidRPr="00000272" w:rsidRDefault="003476C7" w:rsidP="003476C7">
      <w:pPr>
        <w:pStyle w:val="Heading5"/>
      </w:pPr>
      <w:r>
        <w:t>DIM Engine</w:t>
      </w:r>
    </w:p>
    <w:tbl>
      <w:tblPr>
        <w:tblW w:w="5344" w:type="pct"/>
        <w:tblLook w:val="0000" w:firstRow="0" w:lastRow="0" w:firstColumn="0" w:lastColumn="0" w:noHBand="0" w:noVBand="0"/>
      </w:tblPr>
      <w:tblGrid>
        <w:gridCol w:w="3104"/>
        <w:gridCol w:w="6511"/>
      </w:tblGrid>
      <w:tr w:rsidR="003476C7" w:rsidRPr="008044BD" w14:paraId="2653A1CA"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6634EE0"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AD5C781"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4D47AC8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1729B05"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4B20A72"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3722E3A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1B28D36"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9E0261C"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221B3FD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854614"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3DE4C20"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0C60967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A6C06C0"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D4BB4B6"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5D9FFB1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791FE1"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C8F3F8"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45446D66"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71413256"/>
                <w:placeholder>
                  <w:docPart w:val="0A49E98166234E8D99E52EB0AC7DD22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D25C914"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34252164"/>
                <w:placeholder>
                  <w:docPart w:val="EAA354349FB1492B93F9AA6DDF0DBB87"/>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3CFCBC6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70F194"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0F0B280"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3E17AA7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D3B3F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2AB3B88"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5976B77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CF3A42C"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9EDF903"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0E6F18D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682B3D"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94F9E0C"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0E293EEB" w14:textId="77777777" w:rsidR="004533F7" w:rsidRDefault="004533F7" w:rsidP="009B2FBA">
      <w:pPr>
        <w:pStyle w:val="BodyText"/>
      </w:pPr>
    </w:p>
    <w:p w14:paraId="2E10D715" w14:textId="56902DF7" w:rsidR="003476C7" w:rsidRPr="00000272" w:rsidRDefault="003476C7" w:rsidP="003476C7">
      <w:pPr>
        <w:pStyle w:val="Heading5"/>
      </w:pPr>
      <w:r>
        <w:lastRenderedPageBreak/>
        <w:t>DIM Search</w:t>
      </w:r>
    </w:p>
    <w:tbl>
      <w:tblPr>
        <w:tblW w:w="5344" w:type="pct"/>
        <w:tblLook w:val="0000" w:firstRow="0" w:lastRow="0" w:firstColumn="0" w:lastColumn="0" w:noHBand="0" w:noVBand="0"/>
      </w:tblPr>
      <w:tblGrid>
        <w:gridCol w:w="3104"/>
        <w:gridCol w:w="6511"/>
      </w:tblGrid>
      <w:tr w:rsidR="003476C7" w:rsidRPr="008044BD" w14:paraId="7373DBA3"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7181A18"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2ADDFE9"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3DB0277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BDEEEE"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783FDE6"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5311044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5C716"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1350D6"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7EB84EE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EDDC5E0"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CFCF10D"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131AFEB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B88D58"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6137276"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037B639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A9C6BD"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539EC7E"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5A328194"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461156227"/>
                <w:placeholder>
                  <w:docPart w:val="5C1DC145DA5C48D3A7201FA77F495EF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EA1E281"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23378449"/>
                <w:placeholder>
                  <w:docPart w:val="3FEC529D069A4131B45530B439C2A0D9"/>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34C2BFE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FA8E4A3"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5804F2"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6BD3432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E491B32"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A526EE"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0D9B62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2C47FC5"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766766A"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5F6029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B2D8A07"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D14E730"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5503CC37" w14:textId="77777777" w:rsidR="003476C7" w:rsidRDefault="003476C7" w:rsidP="009B2FBA">
      <w:pPr>
        <w:pStyle w:val="BodyText"/>
      </w:pPr>
    </w:p>
    <w:p w14:paraId="06A93344" w14:textId="452CF8C8" w:rsidR="003476C7" w:rsidRPr="00000272" w:rsidRDefault="003476C7" w:rsidP="003476C7">
      <w:pPr>
        <w:pStyle w:val="Heading5"/>
      </w:pPr>
      <w:r>
        <w:t xml:space="preserve">DIM </w:t>
      </w:r>
      <w:r w:rsidR="00B64295">
        <w:t>Serv</w:t>
      </w:r>
      <w:r w:rsidR="00A91C2F">
        <w:t>ice</w:t>
      </w:r>
    </w:p>
    <w:tbl>
      <w:tblPr>
        <w:tblW w:w="5344" w:type="pct"/>
        <w:tblLook w:val="0000" w:firstRow="0" w:lastRow="0" w:firstColumn="0" w:lastColumn="0" w:noHBand="0" w:noVBand="0"/>
      </w:tblPr>
      <w:tblGrid>
        <w:gridCol w:w="3104"/>
        <w:gridCol w:w="6511"/>
      </w:tblGrid>
      <w:tr w:rsidR="003476C7" w:rsidRPr="008044BD" w14:paraId="66092C4E"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4206F14"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B520EA9" w14:textId="77777777" w:rsidR="003476C7" w:rsidRPr="00741943" w:rsidRDefault="003476C7" w:rsidP="00D21077">
            <w:pPr>
              <w:pStyle w:val="TableText0"/>
              <w:keepNext/>
              <w:keepLines/>
              <w:rPr>
                <w:rFonts w:ascii="Arial" w:hAnsi="Arial" w:cs="Arial"/>
                <w:lang w:val="en-US"/>
              </w:rPr>
            </w:pPr>
            <w:r>
              <w:rPr>
                <w:rFonts w:ascii="Arial" w:hAnsi="Arial" w:cs="Arial"/>
              </w:rPr>
              <w:t>Database connection to Infosphere DB</w:t>
            </w:r>
          </w:p>
        </w:tc>
      </w:tr>
      <w:tr w:rsidR="003476C7" w:rsidRPr="00712180" w14:paraId="5A1E8DB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8F58E0C"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571071" w14:textId="77777777" w:rsidR="003476C7" w:rsidRPr="00DF7808" w:rsidRDefault="003476C7" w:rsidP="00D21077">
            <w:pPr>
              <w:pStyle w:val="TableText0"/>
              <w:keepNext/>
              <w:keepLines/>
              <w:rPr>
                <w:rFonts w:ascii="Arial" w:hAnsi="Arial" w:cs="Arial"/>
                <w:lang w:val="en-US"/>
              </w:rPr>
            </w:pPr>
            <w:r>
              <w:rPr>
                <w:rFonts w:ascii="Arial" w:hAnsi="Arial" w:cs="Arial"/>
                <w:lang w:val="en-US"/>
              </w:rPr>
              <w:t>Jdbc, 1526</w:t>
            </w:r>
          </w:p>
        </w:tc>
      </w:tr>
      <w:tr w:rsidR="003476C7" w:rsidRPr="00712180" w14:paraId="48B9A9D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2FE7C5"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5DB4A2F"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50695F7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5B582DC"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F69FF05"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7BB4595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5816E90"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7B8BF1"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0741D71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D35E2E"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7D0E35A"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03AEC8F8"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81930516"/>
                <w:placeholder>
                  <w:docPart w:val="5AEEB34F7CB548F18228F7BD1815302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3607A54"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59264576"/>
                <w:placeholder>
                  <w:docPart w:val="50DEB883799646708FB83A35C8C74C74"/>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60E0E78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E62AE9"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008E90A"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79E3DDE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F1FA134"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B781C55"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4F2D367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5C54FB9"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D902D78"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6545353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48EBC50"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DAF712"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6E44C64D" w14:textId="77777777" w:rsidR="004533F7" w:rsidRDefault="004533F7" w:rsidP="009B2FBA">
      <w:pPr>
        <w:pStyle w:val="BodyText"/>
      </w:pPr>
    </w:p>
    <w:p w14:paraId="5816C9E9" w14:textId="77777777" w:rsidR="00081A55" w:rsidRDefault="00081A55" w:rsidP="009B2FBA">
      <w:pPr>
        <w:pStyle w:val="BodyText"/>
      </w:pPr>
    </w:p>
    <w:p w14:paraId="1F9E62AE" w14:textId="77777777" w:rsidR="003476C7" w:rsidRPr="00000272" w:rsidRDefault="003476C7" w:rsidP="003476C7">
      <w:pPr>
        <w:pStyle w:val="Heading5"/>
      </w:pPr>
      <w:r>
        <w:lastRenderedPageBreak/>
        <w:t>DIM Deploy</w:t>
      </w:r>
    </w:p>
    <w:tbl>
      <w:tblPr>
        <w:tblW w:w="5344" w:type="pct"/>
        <w:tblLook w:val="0000" w:firstRow="0" w:lastRow="0" w:firstColumn="0" w:lastColumn="0" w:noHBand="0" w:noVBand="0"/>
      </w:tblPr>
      <w:tblGrid>
        <w:gridCol w:w="3104"/>
        <w:gridCol w:w="6511"/>
      </w:tblGrid>
      <w:tr w:rsidR="003476C7" w:rsidRPr="008044BD" w14:paraId="46F009F1"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A3C69AE"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AAF0218" w14:textId="77777777" w:rsidR="003476C7" w:rsidRPr="00741943" w:rsidRDefault="003476C7" w:rsidP="00D21077">
            <w:pPr>
              <w:pStyle w:val="TableText0"/>
              <w:keepNext/>
              <w:keepLines/>
              <w:rPr>
                <w:rFonts w:ascii="Arial" w:hAnsi="Arial" w:cs="Arial"/>
                <w:lang w:val="en-US"/>
              </w:rPr>
            </w:pPr>
            <w:r>
              <w:rPr>
                <w:rFonts w:ascii="Arial" w:hAnsi="Arial" w:cs="Arial"/>
              </w:rPr>
              <w:t>Internal Application communication with the DIM Management server</w:t>
            </w:r>
          </w:p>
        </w:tc>
      </w:tr>
      <w:tr w:rsidR="003476C7" w:rsidRPr="00712180" w14:paraId="55D214B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A3760" w14:textId="77777777" w:rsidR="003476C7" w:rsidRPr="00B81AA8" w:rsidRDefault="003476C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FEB02AA" w14:textId="39328901" w:rsidR="003476C7" w:rsidRPr="00DF7808" w:rsidRDefault="00D03B15" w:rsidP="00D21077">
            <w:pPr>
              <w:pStyle w:val="TableText0"/>
              <w:keepNext/>
              <w:keepLines/>
              <w:rPr>
                <w:rFonts w:ascii="Arial" w:hAnsi="Arial" w:cs="Arial"/>
                <w:lang w:val="en-US"/>
              </w:rPr>
            </w:pPr>
            <w:r>
              <w:rPr>
                <w:rFonts w:ascii="Arial" w:hAnsi="Arial" w:cs="Arial"/>
                <w:lang w:val="en-US"/>
              </w:rPr>
              <w:t>Oracle client</w:t>
            </w:r>
            <w:r w:rsidR="003476C7">
              <w:rPr>
                <w:rFonts w:ascii="Arial" w:hAnsi="Arial" w:cs="Arial"/>
                <w:lang w:val="en-US"/>
              </w:rPr>
              <w:t xml:space="preserve">, </w:t>
            </w:r>
            <w:r>
              <w:rPr>
                <w:rFonts w:ascii="Arial" w:hAnsi="Arial" w:cs="Arial"/>
                <w:lang w:val="en-US"/>
              </w:rPr>
              <w:t>1526</w:t>
            </w:r>
          </w:p>
        </w:tc>
      </w:tr>
      <w:tr w:rsidR="003476C7" w:rsidRPr="00712180" w14:paraId="76C4C75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771A2F8" w14:textId="77777777" w:rsidR="003476C7" w:rsidRDefault="003476C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D85F2E9" w14:textId="77777777" w:rsidR="003476C7" w:rsidRPr="00572413" w:rsidRDefault="003476C7" w:rsidP="00D21077">
            <w:pPr>
              <w:pStyle w:val="TableText0"/>
              <w:keepNext/>
              <w:keepLines/>
              <w:rPr>
                <w:rFonts w:ascii="Arial" w:hAnsi="Arial" w:cs="Arial"/>
                <w:lang w:val="en-US"/>
              </w:rPr>
            </w:pPr>
            <w:r>
              <w:rPr>
                <w:rFonts w:ascii="Arial" w:hAnsi="Arial" w:cs="Arial"/>
                <w:lang w:val="en-US"/>
              </w:rPr>
              <w:t>Internal</w:t>
            </w:r>
          </w:p>
        </w:tc>
      </w:tr>
      <w:tr w:rsidR="003476C7" w:rsidRPr="006D2395" w14:paraId="3787472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0F1C8" w14:textId="77777777" w:rsidR="003476C7" w:rsidRDefault="003476C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8E86C15" w14:textId="77777777" w:rsidR="003476C7" w:rsidRPr="003F1343" w:rsidRDefault="003476C7" w:rsidP="00D21077">
            <w:pPr>
              <w:pStyle w:val="TableText0"/>
              <w:keepNext/>
              <w:keepLines/>
              <w:rPr>
                <w:rFonts w:ascii="Arial" w:hAnsi="Arial" w:cs="Arial"/>
                <w:lang w:val="en-US"/>
              </w:rPr>
            </w:pPr>
            <w:r>
              <w:rPr>
                <w:rFonts w:ascii="Arial" w:hAnsi="Arial" w:cs="Arial"/>
                <w:lang w:val="en-US"/>
              </w:rPr>
              <w:t>Inbound</w:t>
            </w:r>
          </w:p>
        </w:tc>
      </w:tr>
      <w:tr w:rsidR="003476C7" w:rsidRPr="00A540D4" w14:paraId="38B0049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BC1A817" w14:textId="77777777" w:rsidR="003476C7" w:rsidRDefault="003476C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F5A5D0A" w14:textId="77777777" w:rsidR="003476C7" w:rsidRPr="000779C6" w:rsidRDefault="003476C7" w:rsidP="00D21077">
            <w:pPr>
              <w:pStyle w:val="TableText0"/>
              <w:keepNext/>
              <w:keepLines/>
              <w:rPr>
                <w:rFonts w:ascii="Arial" w:hAnsi="Arial" w:cs="Arial"/>
                <w:lang w:val="en-US"/>
              </w:rPr>
            </w:pPr>
            <w:r>
              <w:rPr>
                <w:rFonts w:ascii="Arial" w:hAnsi="Arial" w:cs="Arial"/>
                <w:lang w:val="en-US"/>
              </w:rPr>
              <w:t xml:space="preserve">Yes </w:t>
            </w:r>
          </w:p>
        </w:tc>
      </w:tr>
      <w:tr w:rsidR="003476C7" w:rsidRPr="00B931BB" w14:paraId="0198735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3AC613B" w14:textId="77777777" w:rsidR="003476C7" w:rsidRDefault="003476C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71AE882" w14:textId="77777777" w:rsidR="003476C7" w:rsidRDefault="003476C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7E566F0E" w14:textId="77777777" w:rsidR="003476C7" w:rsidRDefault="003476C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37558769"/>
                <w:placeholder>
                  <w:docPart w:val="9731AA01EFB040BD8F1C4380BBEB5AE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4EF7641" w14:textId="77777777" w:rsidR="003476C7" w:rsidRPr="000E6DB9" w:rsidRDefault="003476C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7671247"/>
                <w:placeholder>
                  <w:docPart w:val="76096906C0A4474A8BE8C8AAD6FB8C77"/>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3476C7" w:rsidRPr="005220F1" w14:paraId="5C2D6CA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8E386F"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17D403" w14:textId="77777777" w:rsidR="003476C7" w:rsidRPr="00C1326F" w:rsidRDefault="003476C7" w:rsidP="00D21077">
            <w:pPr>
              <w:pStyle w:val="TableText0"/>
              <w:keepNext/>
              <w:keepLines/>
              <w:rPr>
                <w:rFonts w:ascii="Arial" w:hAnsi="Arial" w:cs="Arial"/>
                <w:lang w:val="en-US"/>
              </w:rPr>
            </w:pPr>
            <w:r>
              <w:rPr>
                <w:rFonts w:ascii="Arial" w:hAnsi="Arial" w:cs="Arial"/>
                <w:lang w:val="en-US"/>
              </w:rPr>
              <w:t>Not specified</w:t>
            </w:r>
          </w:p>
        </w:tc>
      </w:tr>
      <w:tr w:rsidR="003476C7" w:rsidRPr="00B81AA8" w14:paraId="1906152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AE1C5B"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382B929"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5E0B4B8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966B9BD"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4F03418"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r w:rsidR="003476C7" w:rsidRPr="00B81AA8" w14:paraId="2F1096B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5DF0A1" w14:textId="77777777" w:rsidR="003476C7" w:rsidRPr="00B81AA8" w:rsidRDefault="003476C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8E5483A" w14:textId="77777777" w:rsidR="003476C7" w:rsidRPr="00B81AA8" w:rsidRDefault="003476C7" w:rsidP="00D21077">
            <w:pPr>
              <w:pStyle w:val="TableText0"/>
              <w:keepNext/>
              <w:keepLines/>
              <w:rPr>
                <w:rFonts w:ascii="Arial" w:hAnsi="Arial" w:cs="Arial"/>
              </w:rPr>
            </w:pPr>
            <w:r>
              <w:rPr>
                <w:rFonts w:ascii="Arial" w:hAnsi="Arial" w:cs="Arial"/>
                <w:lang w:val="en-US"/>
              </w:rPr>
              <w:t>Not specified</w:t>
            </w:r>
          </w:p>
        </w:tc>
      </w:tr>
    </w:tbl>
    <w:p w14:paraId="755BCECF" w14:textId="77777777" w:rsidR="003476C7" w:rsidRDefault="003476C7" w:rsidP="009B2FBA">
      <w:pPr>
        <w:pStyle w:val="BodyText"/>
      </w:pPr>
    </w:p>
    <w:p w14:paraId="6108A175" w14:textId="6F247173" w:rsidR="009B2FBA" w:rsidRDefault="009B2FBA" w:rsidP="009B2FBA">
      <w:pPr>
        <w:pStyle w:val="Heading3"/>
        <w:ind w:left="851" w:hanging="851"/>
      </w:pPr>
      <w:r>
        <w:t>DIM FS</w:t>
      </w:r>
    </w:p>
    <w:p w14:paraId="48A40272" w14:textId="77777777" w:rsidR="00CA31D2" w:rsidRDefault="00CA31D2" w:rsidP="00CA31D2">
      <w:pPr>
        <w:pStyle w:val="BodyText"/>
      </w:pPr>
    </w:p>
    <w:p w14:paraId="0C8615A6" w14:textId="77FB3233" w:rsidR="00AC14B8" w:rsidRDefault="00AC14B8" w:rsidP="00CA31D2">
      <w:pPr>
        <w:pStyle w:val="BodyText"/>
      </w:pPr>
      <w:r w:rsidRPr="00AC14B8">
        <w:rPr>
          <w:noProof/>
          <w:lang w:val="nl-NL" w:eastAsia="nl-NL" w:bidi="ar-SA"/>
        </w:rPr>
        <w:drawing>
          <wp:inline distT="0" distB="0" distL="0" distR="0" wp14:anchorId="7AC1D8FE" wp14:editId="79AE7BE2">
            <wp:extent cx="4239217" cy="363905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3639058"/>
                    </a:xfrm>
                    <a:prstGeom prst="rect">
                      <a:avLst/>
                    </a:prstGeom>
                  </pic:spPr>
                </pic:pic>
              </a:graphicData>
            </a:graphic>
          </wp:inline>
        </w:drawing>
      </w:r>
    </w:p>
    <w:p w14:paraId="117328FB" w14:textId="77777777" w:rsidR="00AC14B8" w:rsidRDefault="00AC14B8" w:rsidP="00CA31D2">
      <w:pPr>
        <w:pStyle w:val="BodyText"/>
      </w:pPr>
    </w:p>
    <w:p w14:paraId="7533C34B" w14:textId="77777777" w:rsidR="00AC14B8" w:rsidRDefault="00AC14B8" w:rsidP="00AC14B8">
      <w:pPr>
        <w:pStyle w:val="Heading4"/>
      </w:pPr>
      <w:r>
        <w:lastRenderedPageBreak/>
        <w:t>External entities</w:t>
      </w:r>
    </w:p>
    <w:p w14:paraId="5DD7FAAC" w14:textId="77777777" w:rsidR="00AC14B8" w:rsidRPr="00000272" w:rsidRDefault="00AC14B8" w:rsidP="00AC14B8">
      <w:pPr>
        <w:pStyle w:val="Heading5"/>
      </w:pPr>
      <w:r>
        <w:t>UWV FB / UWV TAB</w:t>
      </w:r>
    </w:p>
    <w:tbl>
      <w:tblPr>
        <w:tblW w:w="5344" w:type="pct"/>
        <w:tblLook w:val="0000" w:firstRow="0" w:lastRow="0" w:firstColumn="0" w:lastColumn="0" w:noHBand="0" w:noVBand="0"/>
      </w:tblPr>
      <w:tblGrid>
        <w:gridCol w:w="3104"/>
        <w:gridCol w:w="6511"/>
      </w:tblGrid>
      <w:tr w:rsidR="00AC14B8" w:rsidRPr="008044BD" w14:paraId="39E31DF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B87E03"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DC717A6" w14:textId="77777777" w:rsidR="00AC14B8" w:rsidRPr="00B535B8" w:rsidRDefault="00AC14B8" w:rsidP="00D21077">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C14B8" w:rsidRPr="00712180" w14:paraId="0ECD854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22EDA" w14:textId="77777777" w:rsidR="00AC14B8" w:rsidRPr="00B81AA8" w:rsidRDefault="00AC14B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3CC4706" w14:textId="77777777" w:rsidR="00AC14B8" w:rsidRPr="00457E24" w:rsidRDefault="00AC14B8" w:rsidP="00D21077">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AC14B8" w:rsidRPr="00712180" w14:paraId="07F7BB1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7DBA71" w14:textId="77777777" w:rsidR="00AC14B8" w:rsidRDefault="00AC14B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B668B38" w14:textId="77777777" w:rsidR="00AC14B8" w:rsidRPr="00BE5BBD" w:rsidRDefault="00AC14B8" w:rsidP="00D21077">
            <w:pPr>
              <w:pStyle w:val="TableText0"/>
              <w:keepNext/>
              <w:keepLines/>
              <w:rPr>
                <w:rFonts w:ascii="Arial" w:hAnsi="Arial" w:cs="Arial"/>
                <w:lang w:val="en-US"/>
              </w:rPr>
            </w:pPr>
            <w:r>
              <w:rPr>
                <w:rFonts w:ascii="Arial" w:hAnsi="Arial" w:cs="Arial"/>
                <w:lang w:val="en-US"/>
              </w:rPr>
              <w:t>Internal</w:t>
            </w:r>
          </w:p>
        </w:tc>
      </w:tr>
      <w:tr w:rsidR="00AC14B8" w:rsidRPr="006D2395" w14:paraId="4F34DFD7"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5D1095E" w14:textId="77777777" w:rsidR="00AC14B8" w:rsidRDefault="00AC14B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F6134D6" w14:textId="77777777" w:rsidR="00AC14B8" w:rsidRPr="003F1343" w:rsidRDefault="00AC14B8" w:rsidP="00D21077">
            <w:pPr>
              <w:pStyle w:val="TableText0"/>
              <w:keepNext/>
              <w:keepLines/>
              <w:rPr>
                <w:rFonts w:ascii="Arial" w:hAnsi="Arial" w:cs="Arial"/>
                <w:lang w:val="en-US"/>
              </w:rPr>
            </w:pPr>
            <w:r w:rsidRPr="003F1343">
              <w:rPr>
                <w:rFonts w:ascii="Arial" w:hAnsi="Arial" w:cs="Arial"/>
                <w:lang w:val="en-US"/>
              </w:rPr>
              <w:t>Inbound</w:t>
            </w:r>
          </w:p>
        </w:tc>
      </w:tr>
      <w:tr w:rsidR="00AC14B8" w:rsidRPr="00A540D4" w14:paraId="03E0AD8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7C1CBD" w14:textId="77777777" w:rsidR="00AC14B8" w:rsidRDefault="00AC14B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6674C23" w14:textId="77777777" w:rsidR="00AC14B8" w:rsidRPr="000779C6" w:rsidRDefault="00AC14B8" w:rsidP="00D21077">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AC14B8" w:rsidRPr="00B931BB" w14:paraId="29F2D34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6D496A" w14:textId="77777777" w:rsidR="00AC14B8" w:rsidRDefault="00AC14B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4A644A5" w14:textId="77777777" w:rsidR="00AC14B8" w:rsidRPr="000E6DB9" w:rsidRDefault="00AC14B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39A43F50" w14:textId="6BCD9B9C" w:rsidR="00AC14B8" w:rsidRDefault="00AC14B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9271657"/>
                <w:placeholder>
                  <w:docPart w:val="7A285B909F899E43A4EFE52861D4EA01"/>
                </w:placeholder>
                <w:dropDownList>
                  <w:listItem w:displayText="Select" w:value="Select"/>
                  <w:listItem w:displayText="No" w:value="No"/>
                  <w:listItem w:displayText="Yes (Entrust)" w:value="Yes (Entrust)"/>
                  <w:listItem w:displayText="Yes (PKI Overheid)" w:value="Yes (PKI Overheid)"/>
                </w:dropDownList>
              </w:sdtPr>
              <w:sdtContent>
                <w:r w:rsidR="00511A64">
                  <w:rPr>
                    <w:rFonts w:ascii="Arial" w:hAnsi="Arial" w:cs="Arial"/>
                    <w:lang w:val="en-US"/>
                  </w:rPr>
                  <w:t>No</w:t>
                </w:r>
              </w:sdtContent>
            </w:sdt>
          </w:p>
          <w:p w14:paraId="6D1DC3F1" w14:textId="77777777" w:rsidR="00AC14B8" w:rsidRPr="000E6DB9" w:rsidRDefault="00AC14B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659123256"/>
                <w:placeholder>
                  <w:docPart w:val="2FEBAA4D80BA4C39A32B9EE40CFFFDD9"/>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14B8" w:rsidRPr="005220F1" w14:paraId="7BF5C0B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9F7B98"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8555048" w14:textId="77777777" w:rsidR="00AC14B8" w:rsidRPr="00C1326F" w:rsidRDefault="00AC14B8" w:rsidP="00D21077">
            <w:pPr>
              <w:pStyle w:val="TableText0"/>
              <w:keepNext/>
              <w:keepLines/>
              <w:rPr>
                <w:rFonts w:ascii="Arial" w:hAnsi="Arial" w:cs="Arial"/>
                <w:lang w:val="en-US"/>
              </w:rPr>
            </w:pPr>
            <w:r>
              <w:rPr>
                <w:rFonts w:ascii="Arial" w:hAnsi="Arial" w:cs="Arial"/>
                <w:lang w:val="en-US"/>
              </w:rPr>
              <w:t>2-5</w:t>
            </w:r>
          </w:p>
        </w:tc>
      </w:tr>
      <w:tr w:rsidR="00AC14B8" w:rsidRPr="00B81AA8" w14:paraId="24BC83D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EFB967"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0A85473"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r w:rsidR="00AC14B8" w:rsidRPr="00B81AA8" w14:paraId="2B5A80D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1999B4"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42A71BF" w14:textId="77777777" w:rsidR="00AC14B8" w:rsidRPr="00B81AA8" w:rsidRDefault="00AC14B8" w:rsidP="00D21077">
            <w:pPr>
              <w:pStyle w:val="TableText0"/>
              <w:keepNext/>
              <w:keepLines/>
              <w:rPr>
                <w:rFonts w:ascii="Arial" w:hAnsi="Arial" w:cs="Arial"/>
              </w:rPr>
            </w:pPr>
            <w:r>
              <w:rPr>
                <w:rFonts w:ascii="Arial" w:hAnsi="Arial" w:cs="Arial"/>
                <w:lang w:val="en-US"/>
              </w:rPr>
              <w:t xml:space="preserve">Daily </w:t>
            </w:r>
          </w:p>
        </w:tc>
      </w:tr>
      <w:tr w:rsidR="00AC14B8" w:rsidRPr="00B81AA8" w14:paraId="54269C2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A0D3A0E"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878FA48" w14:textId="77777777" w:rsidR="00AC14B8" w:rsidRPr="00B81AA8" w:rsidRDefault="00AC14B8" w:rsidP="00D21077">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9908D77" w14:textId="77777777" w:rsidR="00AC14B8" w:rsidRDefault="00AC14B8" w:rsidP="00CA31D2">
      <w:pPr>
        <w:pStyle w:val="BodyText"/>
      </w:pPr>
    </w:p>
    <w:p w14:paraId="05AFCB7B" w14:textId="6AF17001" w:rsidR="00AC14B8" w:rsidRPr="00000272" w:rsidRDefault="00AC14B8" w:rsidP="00AC14B8">
      <w:pPr>
        <w:pStyle w:val="Heading5"/>
      </w:pPr>
      <w:r>
        <w:t>DIM Engine</w:t>
      </w:r>
    </w:p>
    <w:tbl>
      <w:tblPr>
        <w:tblW w:w="5344" w:type="pct"/>
        <w:tblLook w:val="0000" w:firstRow="0" w:lastRow="0" w:firstColumn="0" w:lastColumn="0" w:noHBand="0" w:noVBand="0"/>
      </w:tblPr>
      <w:tblGrid>
        <w:gridCol w:w="3104"/>
        <w:gridCol w:w="6511"/>
      </w:tblGrid>
      <w:tr w:rsidR="00AC14B8" w:rsidRPr="008044BD" w14:paraId="48DB1B18"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41DD8EB"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1781CB" w14:textId="31BF4853" w:rsidR="00A465A5" w:rsidRPr="00741943" w:rsidRDefault="00AC14B8" w:rsidP="00D21077">
            <w:pPr>
              <w:pStyle w:val="TableText0"/>
              <w:keepNext/>
              <w:keepLines/>
              <w:rPr>
                <w:rFonts w:ascii="Arial" w:hAnsi="Arial" w:cs="Arial"/>
                <w:lang w:val="en-US"/>
              </w:rPr>
            </w:pPr>
            <w:r>
              <w:rPr>
                <w:rFonts w:ascii="Arial" w:hAnsi="Arial" w:cs="Arial"/>
                <w:lang w:val="en-US"/>
              </w:rPr>
              <w:t xml:space="preserve">DIM </w:t>
            </w:r>
            <w:r w:rsidR="00A465A5">
              <w:rPr>
                <w:rFonts w:ascii="Arial" w:hAnsi="Arial" w:cs="Arial"/>
                <w:lang w:val="en-US"/>
              </w:rPr>
              <w:t>FS (N</w:t>
            </w:r>
            <w:r>
              <w:rPr>
                <w:rFonts w:ascii="Arial" w:hAnsi="Arial" w:cs="Arial"/>
                <w:lang w:val="en-US"/>
              </w:rPr>
              <w:t xml:space="preserve">FS </w:t>
            </w:r>
            <w:r w:rsidR="00A465A5">
              <w:rPr>
                <w:rFonts w:ascii="Arial" w:hAnsi="Arial" w:cs="Arial"/>
                <w:lang w:val="en-US"/>
              </w:rPr>
              <w:t xml:space="preserve"> server </w:t>
            </w:r>
            <w:r>
              <w:rPr>
                <w:rFonts w:ascii="Arial" w:hAnsi="Arial" w:cs="Arial"/>
                <w:lang w:val="en-US"/>
              </w:rPr>
              <w:t>connection</w:t>
            </w:r>
            <w:r w:rsidR="00A465A5">
              <w:rPr>
                <w:rFonts w:ascii="Arial" w:hAnsi="Arial" w:cs="Arial"/>
                <w:lang w:val="en-US"/>
              </w:rPr>
              <w:t xml:space="preserve">) connection to </w:t>
            </w:r>
            <w:r w:rsidRPr="00516DB3">
              <w:rPr>
                <w:rFonts w:ascii="Arial" w:hAnsi="Arial" w:cs="Arial"/>
                <w:lang w:val="en-US"/>
              </w:rPr>
              <w:t>cold and hot storage</w:t>
            </w:r>
          </w:p>
        </w:tc>
      </w:tr>
      <w:tr w:rsidR="00AC14B8" w:rsidRPr="00712180" w14:paraId="354CC44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AB3319" w14:textId="77777777" w:rsidR="00AC14B8" w:rsidRPr="00B81AA8" w:rsidRDefault="00AC14B8"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AD41594" w14:textId="77777777" w:rsidR="00AC14B8" w:rsidRPr="00DF7808" w:rsidRDefault="00AC14B8" w:rsidP="00D21077">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AC14B8" w:rsidRPr="00712180" w14:paraId="41263973"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11C442" w14:textId="77777777" w:rsidR="00AC14B8" w:rsidRDefault="00AC14B8"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DA2FF3B" w14:textId="77777777" w:rsidR="00AC14B8" w:rsidRPr="00572413" w:rsidRDefault="00AC14B8" w:rsidP="00D21077">
            <w:pPr>
              <w:pStyle w:val="TableText0"/>
              <w:keepNext/>
              <w:keepLines/>
              <w:rPr>
                <w:rFonts w:ascii="Arial" w:hAnsi="Arial" w:cs="Arial"/>
                <w:lang w:val="en-US"/>
              </w:rPr>
            </w:pPr>
            <w:r>
              <w:rPr>
                <w:rFonts w:ascii="Arial" w:hAnsi="Arial" w:cs="Arial"/>
                <w:lang w:val="en-US"/>
              </w:rPr>
              <w:t>Internal</w:t>
            </w:r>
          </w:p>
        </w:tc>
      </w:tr>
      <w:tr w:rsidR="00AC14B8" w:rsidRPr="006D2395" w14:paraId="2EBD687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6C166" w14:textId="77777777" w:rsidR="00AC14B8" w:rsidRDefault="00AC14B8"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E650FA" w14:textId="745E045E" w:rsidR="00AC14B8" w:rsidRPr="003F1343" w:rsidRDefault="00AC14B8" w:rsidP="00D21077">
            <w:pPr>
              <w:pStyle w:val="TableText0"/>
              <w:keepNext/>
              <w:keepLines/>
              <w:rPr>
                <w:rFonts w:ascii="Arial" w:hAnsi="Arial" w:cs="Arial"/>
                <w:lang w:val="en-US"/>
              </w:rPr>
            </w:pPr>
            <w:r>
              <w:rPr>
                <w:rFonts w:ascii="Arial" w:hAnsi="Arial" w:cs="Arial"/>
                <w:lang w:val="en-US"/>
              </w:rPr>
              <w:t>Inbound</w:t>
            </w:r>
          </w:p>
        </w:tc>
      </w:tr>
      <w:tr w:rsidR="00AC14B8" w:rsidRPr="00A540D4" w14:paraId="21AFBBF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5CF79E" w14:textId="77777777" w:rsidR="00AC14B8" w:rsidRDefault="00AC14B8"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0943B33" w14:textId="77777777" w:rsidR="00AC14B8" w:rsidRPr="000779C6" w:rsidRDefault="00AC14B8" w:rsidP="00D21077">
            <w:pPr>
              <w:pStyle w:val="TableText0"/>
              <w:keepNext/>
              <w:keepLines/>
              <w:rPr>
                <w:rFonts w:ascii="Arial" w:hAnsi="Arial" w:cs="Arial"/>
                <w:lang w:val="en-US"/>
              </w:rPr>
            </w:pPr>
            <w:r>
              <w:rPr>
                <w:rFonts w:ascii="Arial" w:hAnsi="Arial" w:cs="Arial"/>
                <w:lang w:val="en-US"/>
              </w:rPr>
              <w:t xml:space="preserve">Yes </w:t>
            </w:r>
          </w:p>
        </w:tc>
      </w:tr>
      <w:tr w:rsidR="00AC14B8" w:rsidRPr="00B931BB" w14:paraId="70BE559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CBB60B" w14:textId="77777777" w:rsidR="00AC14B8" w:rsidRDefault="00AC14B8"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B13BBBB" w14:textId="77777777" w:rsidR="00AC14B8" w:rsidRDefault="00AC14B8"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7F15D8F6" w14:textId="77777777" w:rsidR="00AC14B8" w:rsidRDefault="00AC14B8"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4737084"/>
                <w:placeholder>
                  <w:docPart w:val="A7DE6AE685C848DBAD2F89BE025AEC4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4314204" w14:textId="77777777" w:rsidR="00AC14B8" w:rsidRPr="000E6DB9" w:rsidRDefault="00AC14B8"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7782983"/>
                <w:placeholder>
                  <w:docPart w:val="6013D1F27BA94A7DB77414D63C559C1B"/>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C14B8" w:rsidRPr="005220F1" w14:paraId="55EBB5B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E750C9"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5130676" w14:textId="77777777" w:rsidR="00AC14B8" w:rsidRPr="00C1326F" w:rsidRDefault="00AC14B8" w:rsidP="00D21077">
            <w:pPr>
              <w:pStyle w:val="TableText0"/>
              <w:keepNext/>
              <w:keepLines/>
              <w:rPr>
                <w:rFonts w:ascii="Arial" w:hAnsi="Arial" w:cs="Arial"/>
                <w:lang w:val="en-US"/>
              </w:rPr>
            </w:pPr>
            <w:r>
              <w:rPr>
                <w:rFonts w:ascii="Arial" w:hAnsi="Arial" w:cs="Arial"/>
                <w:lang w:val="en-US"/>
              </w:rPr>
              <w:t>Not specified</w:t>
            </w:r>
          </w:p>
        </w:tc>
      </w:tr>
      <w:tr w:rsidR="00AC14B8" w:rsidRPr="00B81AA8" w14:paraId="12D4228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EA7B11B"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2424169"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r w:rsidR="00AC14B8" w:rsidRPr="00B81AA8" w14:paraId="7C462DF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3C5BAB"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995A0C9"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r w:rsidR="00AC14B8" w:rsidRPr="00B81AA8" w14:paraId="64A53AD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5F1D33" w14:textId="77777777" w:rsidR="00AC14B8" w:rsidRPr="00B81AA8" w:rsidRDefault="00AC14B8"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AF002B8" w14:textId="77777777" w:rsidR="00AC14B8" w:rsidRPr="00B81AA8" w:rsidRDefault="00AC14B8" w:rsidP="00D21077">
            <w:pPr>
              <w:pStyle w:val="TableText0"/>
              <w:keepNext/>
              <w:keepLines/>
              <w:rPr>
                <w:rFonts w:ascii="Arial" w:hAnsi="Arial" w:cs="Arial"/>
              </w:rPr>
            </w:pPr>
            <w:r>
              <w:rPr>
                <w:rFonts w:ascii="Arial" w:hAnsi="Arial" w:cs="Arial"/>
                <w:lang w:val="en-US"/>
              </w:rPr>
              <w:t>Not specified</w:t>
            </w:r>
          </w:p>
        </w:tc>
      </w:tr>
    </w:tbl>
    <w:p w14:paraId="2F11FBE2" w14:textId="77777777" w:rsidR="00AC14B8" w:rsidRDefault="00AC14B8" w:rsidP="00CA31D2">
      <w:pPr>
        <w:pStyle w:val="BodyText"/>
      </w:pPr>
    </w:p>
    <w:p w14:paraId="2FDC79D3" w14:textId="5841B35D" w:rsidR="00A465A5" w:rsidRPr="00000272" w:rsidRDefault="00A465A5" w:rsidP="00A465A5">
      <w:pPr>
        <w:pStyle w:val="Heading5"/>
      </w:pPr>
      <w:r>
        <w:lastRenderedPageBreak/>
        <w:t>DIM DB</w:t>
      </w:r>
    </w:p>
    <w:tbl>
      <w:tblPr>
        <w:tblW w:w="5344" w:type="pct"/>
        <w:tblLook w:val="0000" w:firstRow="0" w:lastRow="0" w:firstColumn="0" w:lastColumn="0" w:noHBand="0" w:noVBand="0"/>
      </w:tblPr>
      <w:tblGrid>
        <w:gridCol w:w="3104"/>
        <w:gridCol w:w="6511"/>
      </w:tblGrid>
      <w:tr w:rsidR="00A465A5" w:rsidRPr="008044BD" w14:paraId="71943021"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83A512B"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48BD55" w14:textId="39BA7F69" w:rsidR="00A465A5" w:rsidRPr="00741943" w:rsidRDefault="00A465A5" w:rsidP="00D21077">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465A5" w:rsidRPr="00712180" w14:paraId="5686CFC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07626A" w14:textId="77777777" w:rsidR="00A465A5" w:rsidRPr="00B81AA8" w:rsidRDefault="00A465A5"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F57633B" w14:textId="77777777" w:rsidR="00A465A5" w:rsidRPr="00DF7808" w:rsidRDefault="00A465A5" w:rsidP="00D21077">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A465A5" w:rsidRPr="00712180" w14:paraId="5A9D239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DD331A" w14:textId="77777777" w:rsidR="00A465A5" w:rsidRDefault="00A465A5"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FE15F5" w14:textId="77777777" w:rsidR="00A465A5" w:rsidRPr="00572413" w:rsidRDefault="00A465A5" w:rsidP="00D21077">
            <w:pPr>
              <w:pStyle w:val="TableText0"/>
              <w:keepNext/>
              <w:keepLines/>
              <w:rPr>
                <w:rFonts w:ascii="Arial" w:hAnsi="Arial" w:cs="Arial"/>
                <w:lang w:val="en-US"/>
              </w:rPr>
            </w:pPr>
            <w:r>
              <w:rPr>
                <w:rFonts w:ascii="Arial" w:hAnsi="Arial" w:cs="Arial"/>
                <w:lang w:val="en-US"/>
              </w:rPr>
              <w:t>Internal</w:t>
            </w:r>
          </w:p>
        </w:tc>
      </w:tr>
      <w:tr w:rsidR="00A465A5" w:rsidRPr="006D2395" w14:paraId="2C946E4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6BD5B6" w14:textId="77777777" w:rsidR="00A465A5" w:rsidRDefault="00A465A5"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8F2903F" w14:textId="77777777" w:rsidR="00A465A5" w:rsidRPr="003F1343" w:rsidRDefault="00A465A5" w:rsidP="00D21077">
            <w:pPr>
              <w:pStyle w:val="TableText0"/>
              <w:keepNext/>
              <w:keepLines/>
              <w:rPr>
                <w:rFonts w:ascii="Arial" w:hAnsi="Arial" w:cs="Arial"/>
                <w:lang w:val="en-US"/>
              </w:rPr>
            </w:pPr>
            <w:r>
              <w:rPr>
                <w:rFonts w:ascii="Arial" w:hAnsi="Arial" w:cs="Arial"/>
                <w:lang w:val="en-US"/>
              </w:rPr>
              <w:t>Inbound</w:t>
            </w:r>
          </w:p>
        </w:tc>
      </w:tr>
      <w:tr w:rsidR="00A465A5" w:rsidRPr="00A540D4" w14:paraId="697DC8F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580FEE" w14:textId="77777777" w:rsidR="00A465A5" w:rsidRDefault="00A465A5"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6811C0" w14:textId="77777777" w:rsidR="00A465A5" w:rsidRPr="000779C6" w:rsidRDefault="00A465A5" w:rsidP="00D21077">
            <w:pPr>
              <w:pStyle w:val="TableText0"/>
              <w:keepNext/>
              <w:keepLines/>
              <w:rPr>
                <w:rFonts w:ascii="Arial" w:hAnsi="Arial" w:cs="Arial"/>
                <w:lang w:val="en-US"/>
              </w:rPr>
            </w:pPr>
            <w:r>
              <w:rPr>
                <w:rFonts w:ascii="Arial" w:hAnsi="Arial" w:cs="Arial"/>
                <w:lang w:val="en-US"/>
              </w:rPr>
              <w:t xml:space="preserve">Yes </w:t>
            </w:r>
          </w:p>
        </w:tc>
      </w:tr>
      <w:tr w:rsidR="00A465A5" w:rsidRPr="00B931BB" w14:paraId="3B86B54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99494BD" w14:textId="77777777" w:rsidR="00A465A5" w:rsidRDefault="00A465A5"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41ACFAE" w14:textId="77777777" w:rsidR="00A465A5" w:rsidRDefault="00A465A5"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w:t>
            </w:r>
          </w:p>
          <w:p w14:paraId="439E28D1" w14:textId="77777777" w:rsidR="00A465A5" w:rsidRDefault="00A465A5"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66353559"/>
                <w:placeholder>
                  <w:docPart w:val="85F386406264405FABE219CC94E7870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590B544" w14:textId="77777777" w:rsidR="00A465A5" w:rsidRPr="000E6DB9" w:rsidRDefault="00A465A5"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642321012"/>
                <w:placeholder>
                  <w:docPart w:val="808A7605E8DB4EDEBF67AE64E79BC42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465A5" w:rsidRPr="005220F1" w14:paraId="42DBC11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9E5AB94"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AF4227C" w14:textId="77777777" w:rsidR="00A465A5" w:rsidRPr="00C1326F" w:rsidRDefault="00A465A5" w:rsidP="00D21077">
            <w:pPr>
              <w:pStyle w:val="TableText0"/>
              <w:keepNext/>
              <w:keepLines/>
              <w:rPr>
                <w:rFonts w:ascii="Arial" w:hAnsi="Arial" w:cs="Arial"/>
                <w:lang w:val="en-US"/>
              </w:rPr>
            </w:pPr>
            <w:r>
              <w:rPr>
                <w:rFonts w:ascii="Arial" w:hAnsi="Arial" w:cs="Arial"/>
                <w:lang w:val="en-US"/>
              </w:rPr>
              <w:t>Not specified</w:t>
            </w:r>
          </w:p>
        </w:tc>
      </w:tr>
      <w:tr w:rsidR="00A465A5" w:rsidRPr="00B81AA8" w14:paraId="3981EAF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8B8B97"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B76D97A"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0803065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F26A5"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1A74E2"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06B28BF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7177519"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9F42815"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bl>
    <w:p w14:paraId="0339EE15" w14:textId="77777777" w:rsidR="00CA31D2" w:rsidRPr="00CA31D2" w:rsidRDefault="00CA31D2" w:rsidP="00CA31D2">
      <w:pPr>
        <w:pStyle w:val="BodyText"/>
      </w:pPr>
    </w:p>
    <w:p w14:paraId="2CAEF89E" w14:textId="77777777" w:rsidR="00A465A5" w:rsidRPr="00000272" w:rsidRDefault="00A465A5" w:rsidP="00A465A5">
      <w:pPr>
        <w:pStyle w:val="Heading5"/>
      </w:pPr>
      <w:r>
        <w:t>DIM Deploy</w:t>
      </w:r>
    </w:p>
    <w:tbl>
      <w:tblPr>
        <w:tblW w:w="5344" w:type="pct"/>
        <w:tblLook w:val="0000" w:firstRow="0" w:lastRow="0" w:firstColumn="0" w:lastColumn="0" w:noHBand="0" w:noVBand="0"/>
      </w:tblPr>
      <w:tblGrid>
        <w:gridCol w:w="3104"/>
        <w:gridCol w:w="6511"/>
      </w:tblGrid>
      <w:tr w:rsidR="00A465A5" w:rsidRPr="008044BD" w14:paraId="2EA42E4E" w14:textId="77777777" w:rsidTr="00D21077">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F8486E3"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A3782DD" w14:textId="77777777" w:rsidR="00A465A5" w:rsidRPr="00741943" w:rsidRDefault="00A465A5" w:rsidP="00D21077">
            <w:pPr>
              <w:pStyle w:val="TableText0"/>
              <w:keepNext/>
              <w:keepLines/>
              <w:rPr>
                <w:rFonts w:ascii="Arial" w:hAnsi="Arial" w:cs="Arial"/>
                <w:lang w:val="en-US"/>
              </w:rPr>
            </w:pPr>
            <w:r>
              <w:rPr>
                <w:rFonts w:ascii="Arial" w:hAnsi="Arial" w:cs="Arial"/>
              </w:rPr>
              <w:t>Internal Application communication with the DIM Management server</w:t>
            </w:r>
          </w:p>
        </w:tc>
      </w:tr>
      <w:tr w:rsidR="00A465A5" w:rsidRPr="00712180" w14:paraId="2EB73C0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912DE4" w14:textId="77777777" w:rsidR="00A465A5" w:rsidRPr="00B81AA8" w:rsidRDefault="00A465A5"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B9A6F93" w14:textId="77777777" w:rsidR="00A465A5" w:rsidRPr="00DF7808" w:rsidRDefault="00A465A5" w:rsidP="00D21077">
            <w:pPr>
              <w:pStyle w:val="TableText0"/>
              <w:keepNext/>
              <w:keepLines/>
              <w:rPr>
                <w:rFonts w:ascii="Arial" w:hAnsi="Arial" w:cs="Arial"/>
                <w:lang w:val="en-US"/>
              </w:rPr>
            </w:pPr>
            <w:r>
              <w:rPr>
                <w:rFonts w:ascii="Arial" w:hAnsi="Arial" w:cs="Arial"/>
                <w:lang w:val="en-US"/>
              </w:rPr>
              <w:t>SSH, 22</w:t>
            </w:r>
          </w:p>
        </w:tc>
      </w:tr>
      <w:tr w:rsidR="00A465A5" w:rsidRPr="00712180" w14:paraId="2EAC45E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86F2BF" w14:textId="77777777" w:rsidR="00A465A5" w:rsidRDefault="00A465A5"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21B5C2F" w14:textId="77777777" w:rsidR="00A465A5" w:rsidRPr="00572413" w:rsidRDefault="00A465A5" w:rsidP="00D21077">
            <w:pPr>
              <w:pStyle w:val="TableText0"/>
              <w:keepNext/>
              <w:keepLines/>
              <w:rPr>
                <w:rFonts w:ascii="Arial" w:hAnsi="Arial" w:cs="Arial"/>
                <w:lang w:val="en-US"/>
              </w:rPr>
            </w:pPr>
            <w:r>
              <w:rPr>
                <w:rFonts w:ascii="Arial" w:hAnsi="Arial" w:cs="Arial"/>
                <w:lang w:val="en-US"/>
              </w:rPr>
              <w:t>Internal</w:t>
            </w:r>
          </w:p>
        </w:tc>
      </w:tr>
      <w:tr w:rsidR="00A465A5" w:rsidRPr="006D2395" w14:paraId="22CD925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20265B1" w14:textId="77777777" w:rsidR="00A465A5" w:rsidRDefault="00A465A5"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10408AC" w14:textId="77777777" w:rsidR="00A465A5" w:rsidRPr="003F1343" w:rsidRDefault="00A465A5" w:rsidP="00D21077">
            <w:pPr>
              <w:pStyle w:val="TableText0"/>
              <w:keepNext/>
              <w:keepLines/>
              <w:rPr>
                <w:rFonts w:ascii="Arial" w:hAnsi="Arial" w:cs="Arial"/>
                <w:lang w:val="en-US"/>
              </w:rPr>
            </w:pPr>
            <w:r>
              <w:rPr>
                <w:rFonts w:ascii="Arial" w:hAnsi="Arial" w:cs="Arial"/>
                <w:lang w:val="en-US"/>
              </w:rPr>
              <w:t>Inbound</w:t>
            </w:r>
          </w:p>
        </w:tc>
      </w:tr>
      <w:tr w:rsidR="00A465A5" w:rsidRPr="00A540D4" w14:paraId="110CB86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74D87F" w14:textId="77777777" w:rsidR="00A465A5" w:rsidRDefault="00A465A5"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A24A63" w14:textId="77777777" w:rsidR="00A465A5" w:rsidRPr="000779C6" w:rsidRDefault="00A465A5" w:rsidP="00D21077">
            <w:pPr>
              <w:pStyle w:val="TableText0"/>
              <w:keepNext/>
              <w:keepLines/>
              <w:rPr>
                <w:rFonts w:ascii="Arial" w:hAnsi="Arial" w:cs="Arial"/>
                <w:lang w:val="en-US"/>
              </w:rPr>
            </w:pPr>
            <w:r>
              <w:rPr>
                <w:rFonts w:ascii="Arial" w:hAnsi="Arial" w:cs="Arial"/>
                <w:lang w:val="en-US"/>
              </w:rPr>
              <w:t xml:space="preserve">Yes </w:t>
            </w:r>
          </w:p>
        </w:tc>
      </w:tr>
      <w:tr w:rsidR="00A465A5" w:rsidRPr="00B931BB" w14:paraId="7C10804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00ABB0E" w14:textId="77777777" w:rsidR="00A465A5" w:rsidRDefault="00A465A5"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B6E30D" w14:textId="77777777" w:rsidR="00A465A5" w:rsidRDefault="00A465A5"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Local users</w:t>
            </w:r>
          </w:p>
          <w:p w14:paraId="513130D4" w14:textId="77777777" w:rsidR="00A465A5" w:rsidRDefault="00A465A5"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60063327"/>
                <w:placeholder>
                  <w:docPart w:val="272CA8B275B2436FA27A44D6F0E5EC0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72B1D50" w14:textId="77777777" w:rsidR="00A465A5" w:rsidRPr="000E6DB9" w:rsidRDefault="00A465A5"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83492231"/>
                <w:placeholder>
                  <w:docPart w:val="E396BE8BE0424DC7A66B96C64617E25E"/>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465A5" w:rsidRPr="005220F1" w14:paraId="7D9DAA7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015BAB9"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CA91528" w14:textId="77777777" w:rsidR="00A465A5" w:rsidRPr="00C1326F" w:rsidRDefault="00A465A5" w:rsidP="00D21077">
            <w:pPr>
              <w:pStyle w:val="TableText0"/>
              <w:keepNext/>
              <w:keepLines/>
              <w:rPr>
                <w:rFonts w:ascii="Arial" w:hAnsi="Arial" w:cs="Arial"/>
                <w:lang w:val="en-US"/>
              </w:rPr>
            </w:pPr>
            <w:r>
              <w:rPr>
                <w:rFonts w:ascii="Arial" w:hAnsi="Arial" w:cs="Arial"/>
                <w:lang w:val="en-US"/>
              </w:rPr>
              <w:t>Not specified</w:t>
            </w:r>
          </w:p>
        </w:tc>
      </w:tr>
      <w:tr w:rsidR="00A465A5" w:rsidRPr="00B81AA8" w14:paraId="1B30BAE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A0CEA1"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23A9AA"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26B114E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7FB33F"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90C449D"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r w:rsidR="00A465A5" w:rsidRPr="00B81AA8" w14:paraId="2491A40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AA70B" w14:textId="77777777" w:rsidR="00A465A5" w:rsidRPr="00B81AA8" w:rsidRDefault="00A465A5"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66750BF" w14:textId="77777777" w:rsidR="00A465A5" w:rsidRPr="00B81AA8" w:rsidRDefault="00A465A5" w:rsidP="00D21077">
            <w:pPr>
              <w:pStyle w:val="TableText0"/>
              <w:keepNext/>
              <w:keepLines/>
              <w:rPr>
                <w:rFonts w:ascii="Arial" w:hAnsi="Arial" w:cs="Arial"/>
              </w:rPr>
            </w:pPr>
            <w:r>
              <w:rPr>
                <w:rFonts w:ascii="Arial" w:hAnsi="Arial" w:cs="Arial"/>
                <w:lang w:val="en-US"/>
              </w:rPr>
              <w:t>Not specified</w:t>
            </w:r>
          </w:p>
        </w:tc>
      </w:tr>
    </w:tbl>
    <w:p w14:paraId="6C2794DC" w14:textId="77777777" w:rsidR="009B2FBA" w:rsidRDefault="009B2FBA" w:rsidP="009B2FBA">
      <w:pPr>
        <w:pStyle w:val="BodyText"/>
      </w:pPr>
    </w:p>
    <w:p w14:paraId="59C42DC9" w14:textId="5DA19499" w:rsidR="009B2FBA" w:rsidRDefault="009B2FBA">
      <w:pPr>
        <w:spacing w:after="160" w:line="259" w:lineRule="auto"/>
      </w:pPr>
    </w:p>
    <w:p w14:paraId="5DFC35EE" w14:textId="77777777" w:rsidR="00A91C2F" w:rsidRDefault="00A91C2F">
      <w:pPr>
        <w:spacing w:after="160" w:line="259" w:lineRule="auto"/>
      </w:pPr>
    </w:p>
    <w:p w14:paraId="7B1FCDE5" w14:textId="77777777" w:rsidR="00A91C2F" w:rsidRDefault="00A91C2F">
      <w:pPr>
        <w:spacing w:after="160" w:line="259" w:lineRule="auto"/>
      </w:pPr>
    </w:p>
    <w:p w14:paraId="1C1345E3" w14:textId="77777777" w:rsidR="00A91C2F" w:rsidRDefault="00A91C2F">
      <w:pPr>
        <w:spacing w:after="160" w:line="259" w:lineRule="auto"/>
      </w:pPr>
    </w:p>
    <w:p w14:paraId="2CCF9B6B" w14:textId="77777777" w:rsidR="00A91C2F" w:rsidRDefault="00A91C2F">
      <w:pPr>
        <w:spacing w:after="160" w:line="259" w:lineRule="auto"/>
      </w:pPr>
    </w:p>
    <w:p w14:paraId="6D10FE8A" w14:textId="247F7D61" w:rsidR="009B2FBA" w:rsidRDefault="009B2FBA" w:rsidP="009B2FBA">
      <w:pPr>
        <w:pStyle w:val="Heading3"/>
        <w:ind w:left="851" w:hanging="851"/>
      </w:pPr>
      <w:r>
        <w:t>D</w:t>
      </w:r>
      <w:r w:rsidR="00A465A5">
        <w:t>IM</w:t>
      </w:r>
      <w:r>
        <w:t xml:space="preserve"> Deploy</w:t>
      </w:r>
    </w:p>
    <w:p w14:paraId="40F0B308" w14:textId="77777777" w:rsidR="009B2FBA" w:rsidRPr="009B2FBA" w:rsidRDefault="009B2FBA" w:rsidP="009B2FBA">
      <w:pPr>
        <w:pStyle w:val="BodyText"/>
      </w:pPr>
    </w:p>
    <w:p w14:paraId="36366D37" w14:textId="66521EF2" w:rsidR="009B2FBA" w:rsidRDefault="002F2D25" w:rsidP="009B2FBA">
      <w:pPr>
        <w:pStyle w:val="BodyText"/>
      </w:pPr>
      <w:r w:rsidRPr="002F2D25">
        <w:rPr>
          <w:noProof/>
        </w:rPr>
        <w:lastRenderedPageBreak/>
        <w:drawing>
          <wp:inline distT="0" distB="0" distL="0" distR="0" wp14:anchorId="777A29AA" wp14:editId="2ED2D3E8">
            <wp:extent cx="6438281" cy="264778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7734" cy="2651672"/>
                    </a:xfrm>
                    <a:prstGeom prst="rect">
                      <a:avLst/>
                    </a:prstGeom>
                  </pic:spPr>
                </pic:pic>
              </a:graphicData>
            </a:graphic>
          </wp:inline>
        </w:drawing>
      </w:r>
    </w:p>
    <w:p w14:paraId="3FCC9C09" w14:textId="77777777" w:rsidR="00A40560" w:rsidRPr="009B2FBA" w:rsidRDefault="00A40560" w:rsidP="009B2FBA">
      <w:pPr>
        <w:pStyle w:val="BodyText"/>
      </w:pPr>
    </w:p>
    <w:p w14:paraId="2057B4A2" w14:textId="77777777" w:rsidR="00DE0438" w:rsidRDefault="00DE0438" w:rsidP="00DE0438">
      <w:pPr>
        <w:pStyle w:val="Heading4"/>
      </w:pPr>
      <w:r>
        <w:t>External entities</w:t>
      </w:r>
    </w:p>
    <w:p w14:paraId="2A2A7B05" w14:textId="77777777" w:rsidR="00AE54D7" w:rsidRPr="00000272" w:rsidRDefault="00AE54D7" w:rsidP="00AE54D7">
      <w:pPr>
        <w:pStyle w:val="Heading5"/>
      </w:pPr>
      <w:r>
        <w:t>UWV FB / UWV TAB</w:t>
      </w:r>
    </w:p>
    <w:tbl>
      <w:tblPr>
        <w:tblW w:w="5344" w:type="pct"/>
        <w:tblLook w:val="0000" w:firstRow="0" w:lastRow="0" w:firstColumn="0" w:lastColumn="0" w:noHBand="0" w:noVBand="0"/>
      </w:tblPr>
      <w:tblGrid>
        <w:gridCol w:w="3104"/>
        <w:gridCol w:w="6511"/>
      </w:tblGrid>
      <w:tr w:rsidR="00AE54D7" w:rsidRPr="008044BD" w14:paraId="2770657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BE4416"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46CE98" w14:textId="77777777" w:rsidR="00AE54D7" w:rsidRPr="00B535B8" w:rsidRDefault="00AE54D7" w:rsidP="00D21077">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E54D7" w:rsidRPr="00712180" w14:paraId="46B2A73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0CA84" w14:textId="77777777" w:rsidR="00AE54D7" w:rsidRPr="00B81AA8" w:rsidRDefault="00AE54D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995E659" w14:textId="77777777" w:rsidR="00AE54D7" w:rsidRPr="00457E24" w:rsidRDefault="00AE54D7" w:rsidP="00D21077">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AE54D7" w:rsidRPr="00712180" w14:paraId="3949746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EC6D73B" w14:textId="77777777" w:rsidR="00AE54D7" w:rsidRDefault="00AE54D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3BC6E1" w14:textId="77777777" w:rsidR="00AE54D7" w:rsidRPr="00BE5BBD" w:rsidRDefault="00AE54D7" w:rsidP="00D21077">
            <w:pPr>
              <w:pStyle w:val="TableText0"/>
              <w:keepNext/>
              <w:keepLines/>
              <w:rPr>
                <w:rFonts w:ascii="Arial" w:hAnsi="Arial" w:cs="Arial"/>
                <w:lang w:val="en-US"/>
              </w:rPr>
            </w:pPr>
            <w:r>
              <w:rPr>
                <w:rFonts w:ascii="Arial" w:hAnsi="Arial" w:cs="Arial"/>
                <w:lang w:val="en-US"/>
              </w:rPr>
              <w:t>Internal</w:t>
            </w:r>
          </w:p>
        </w:tc>
      </w:tr>
      <w:tr w:rsidR="00AE54D7" w:rsidRPr="006D2395" w14:paraId="0BD9AB4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03D5B5" w14:textId="77777777" w:rsidR="00AE54D7" w:rsidRDefault="00AE54D7" w:rsidP="00D210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82A5A5D" w14:textId="77777777" w:rsidR="00AE54D7" w:rsidRPr="003F1343" w:rsidRDefault="00AE54D7" w:rsidP="00D21077">
            <w:pPr>
              <w:pStyle w:val="TableText0"/>
              <w:keepNext/>
              <w:keepLines/>
              <w:rPr>
                <w:rFonts w:ascii="Arial" w:hAnsi="Arial" w:cs="Arial"/>
                <w:lang w:val="en-US"/>
              </w:rPr>
            </w:pPr>
            <w:r w:rsidRPr="003F1343">
              <w:rPr>
                <w:rFonts w:ascii="Arial" w:hAnsi="Arial" w:cs="Arial"/>
                <w:lang w:val="en-US"/>
              </w:rPr>
              <w:t>Inbound</w:t>
            </w:r>
          </w:p>
        </w:tc>
      </w:tr>
      <w:tr w:rsidR="00AE54D7" w:rsidRPr="00A540D4" w14:paraId="7EBF509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88CA89F" w14:textId="77777777" w:rsidR="00AE54D7" w:rsidRDefault="00AE54D7" w:rsidP="00D210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72DAFD6" w14:textId="77777777" w:rsidR="00AE54D7" w:rsidRPr="000779C6" w:rsidRDefault="00AE54D7" w:rsidP="00D21077">
            <w:pPr>
              <w:pStyle w:val="TableText0"/>
              <w:keepNext/>
              <w:keepLines/>
              <w:rPr>
                <w:rFonts w:ascii="Arial" w:hAnsi="Arial" w:cs="Arial"/>
                <w:lang w:val="en-US"/>
              </w:rPr>
            </w:pPr>
            <w:r>
              <w:rPr>
                <w:rFonts w:ascii="Arial" w:hAnsi="Arial" w:cs="Arial"/>
                <w:lang w:val="en-US"/>
              </w:rPr>
              <w:t>No, via UCRA</w:t>
            </w:r>
            <w:r w:rsidRPr="000779C6">
              <w:rPr>
                <w:rFonts w:ascii="Arial" w:hAnsi="Arial" w:cs="Arial"/>
                <w:lang w:val="en-US"/>
              </w:rPr>
              <w:t xml:space="preserve"> </w:t>
            </w:r>
          </w:p>
        </w:tc>
      </w:tr>
      <w:tr w:rsidR="00AE54D7" w:rsidRPr="00B931BB" w14:paraId="0E9B1865"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82FB36" w14:textId="77777777" w:rsidR="00AE54D7" w:rsidRDefault="00AE54D7" w:rsidP="00D210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7EBF7FF" w14:textId="77777777" w:rsidR="00AE54D7" w:rsidRPr="000E6DB9" w:rsidRDefault="00AE54D7" w:rsidP="00D21077">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5295C003" w14:textId="6E27A84C" w:rsidR="00AE54D7" w:rsidRDefault="00AE54D7" w:rsidP="00D21077">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76593229"/>
                <w:placeholder>
                  <w:docPart w:val="017BB4E984D532408BA7CCD63321F528"/>
                </w:placeholder>
                <w:dropDownList>
                  <w:listItem w:displayText="Select" w:value="Select"/>
                  <w:listItem w:displayText="No" w:value="No"/>
                  <w:listItem w:displayText="Yes (Entrust)" w:value="Yes (Entrust)"/>
                  <w:listItem w:displayText="Yes (PKI Overheid)" w:value="Yes (PKI Overheid)"/>
                </w:dropDownList>
              </w:sdtPr>
              <w:sdtContent>
                <w:r w:rsidR="00511A64">
                  <w:rPr>
                    <w:rFonts w:ascii="Arial" w:hAnsi="Arial" w:cs="Arial"/>
                    <w:lang w:val="en-US"/>
                  </w:rPr>
                  <w:t>No</w:t>
                </w:r>
              </w:sdtContent>
            </w:sdt>
          </w:p>
          <w:p w14:paraId="55F40CC7" w14:textId="77777777" w:rsidR="00AE54D7" w:rsidRPr="000E6DB9" w:rsidRDefault="00AE54D7" w:rsidP="00D21077">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2146539"/>
                <w:placeholder>
                  <w:docPart w:val="070A006FBF8A42409D59DBCDF51BC90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E54D7" w:rsidRPr="005220F1" w14:paraId="5544F06A"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0395F5"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79CCBD7" w14:textId="77777777" w:rsidR="00AE54D7" w:rsidRPr="00C1326F" w:rsidRDefault="00AE54D7" w:rsidP="00D21077">
            <w:pPr>
              <w:pStyle w:val="TableText0"/>
              <w:keepNext/>
              <w:keepLines/>
              <w:rPr>
                <w:rFonts w:ascii="Arial" w:hAnsi="Arial" w:cs="Arial"/>
                <w:lang w:val="en-US"/>
              </w:rPr>
            </w:pPr>
            <w:r>
              <w:rPr>
                <w:rFonts w:ascii="Arial" w:hAnsi="Arial" w:cs="Arial"/>
                <w:lang w:val="en-US"/>
              </w:rPr>
              <w:t>2-5</w:t>
            </w:r>
          </w:p>
        </w:tc>
      </w:tr>
      <w:tr w:rsidR="00AE54D7" w:rsidRPr="00B81AA8" w14:paraId="2AB25F6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C7EF58"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135DED5" w14:textId="77777777" w:rsidR="00AE54D7" w:rsidRPr="00B81AA8" w:rsidRDefault="00AE54D7" w:rsidP="00D21077">
            <w:pPr>
              <w:pStyle w:val="TableText0"/>
              <w:keepNext/>
              <w:keepLines/>
              <w:rPr>
                <w:rFonts w:ascii="Arial" w:hAnsi="Arial" w:cs="Arial"/>
              </w:rPr>
            </w:pPr>
            <w:r>
              <w:rPr>
                <w:rFonts w:ascii="Arial" w:hAnsi="Arial" w:cs="Arial"/>
                <w:lang w:val="en-US"/>
              </w:rPr>
              <w:t>Not specified</w:t>
            </w:r>
          </w:p>
        </w:tc>
      </w:tr>
      <w:tr w:rsidR="00AE54D7" w:rsidRPr="00B81AA8" w14:paraId="057B93A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01E974"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C65B91F" w14:textId="77777777" w:rsidR="00AE54D7" w:rsidRPr="00B81AA8" w:rsidRDefault="00AE54D7" w:rsidP="00D21077">
            <w:pPr>
              <w:pStyle w:val="TableText0"/>
              <w:keepNext/>
              <w:keepLines/>
              <w:rPr>
                <w:rFonts w:ascii="Arial" w:hAnsi="Arial" w:cs="Arial"/>
              </w:rPr>
            </w:pPr>
            <w:r>
              <w:rPr>
                <w:rFonts w:ascii="Arial" w:hAnsi="Arial" w:cs="Arial"/>
                <w:lang w:val="en-US"/>
              </w:rPr>
              <w:t xml:space="preserve">Daily </w:t>
            </w:r>
          </w:p>
        </w:tc>
      </w:tr>
      <w:tr w:rsidR="00AE54D7" w:rsidRPr="00B81AA8" w14:paraId="2BA66850"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DC731D" w14:textId="77777777" w:rsidR="00AE54D7" w:rsidRPr="00B81AA8" w:rsidRDefault="00AE54D7" w:rsidP="00D210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4390CA1" w14:textId="77777777" w:rsidR="00AE54D7" w:rsidRPr="00B81AA8" w:rsidRDefault="00AE54D7" w:rsidP="00D21077">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60065853" w14:textId="77777777" w:rsidR="009B2FBA" w:rsidRPr="009B2FBA" w:rsidRDefault="009B2FBA" w:rsidP="009B2FBA">
      <w:pPr>
        <w:pStyle w:val="BodyText"/>
      </w:pPr>
    </w:p>
    <w:p w14:paraId="3B5C97FD" w14:textId="77777777" w:rsidR="009B2FBA" w:rsidRPr="009B2FBA" w:rsidRDefault="009B2FBA" w:rsidP="009B2FBA">
      <w:pPr>
        <w:pStyle w:val="BodyText"/>
      </w:pPr>
    </w:p>
    <w:p w14:paraId="3E614292" w14:textId="5ECF6A64" w:rsidR="00966157" w:rsidRPr="00000272" w:rsidRDefault="00966157" w:rsidP="00B666F6">
      <w:pPr>
        <w:pStyle w:val="Heading5"/>
      </w:pPr>
      <w:r>
        <w:lastRenderedPageBreak/>
        <w:t>DIM-Infosphere server</w:t>
      </w:r>
      <w:r w:rsidR="001943D0">
        <w:t>s</w:t>
      </w:r>
      <w:r>
        <w:t xml:space="preserve"> </w:t>
      </w:r>
      <w:r w:rsidR="004660C9">
        <w:t>O – T – A - P</w:t>
      </w:r>
    </w:p>
    <w:tbl>
      <w:tblPr>
        <w:tblW w:w="5344" w:type="pct"/>
        <w:tblLook w:val="0000" w:firstRow="0" w:lastRow="0" w:firstColumn="0" w:lastColumn="0" w:noHBand="0" w:noVBand="0"/>
      </w:tblPr>
      <w:tblGrid>
        <w:gridCol w:w="3104"/>
        <w:gridCol w:w="6511"/>
      </w:tblGrid>
      <w:tr w:rsidR="00966157" w:rsidRPr="008044BD" w14:paraId="7FB660A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443A19F" w14:textId="77777777" w:rsidR="00966157" w:rsidRPr="00B81AA8" w:rsidRDefault="00966157"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6DB451A" w14:textId="77777777" w:rsidR="00966157" w:rsidRDefault="00966157" w:rsidP="00D21077">
            <w:pPr>
              <w:pStyle w:val="TableText0"/>
              <w:keepNext/>
              <w:keepLines/>
              <w:rPr>
                <w:rFonts w:ascii="Arial" w:hAnsi="Arial" w:cs="Arial"/>
                <w:lang w:val="en-US"/>
              </w:rPr>
            </w:pPr>
            <w:r>
              <w:rPr>
                <w:rFonts w:ascii="Arial" w:hAnsi="Arial" w:cs="Arial"/>
                <w:lang w:val="en-US"/>
              </w:rPr>
              <w:t>U</w:t>
            </w:r>
            <w:r w:rsidR="000847C3">
              <w:rPr>
                <w:rFonts w:ascii="Arial" w:hAnsi="Arial" w:cs="Arial"/>
                <w:lang w:val="en-US"/>
              </w:rPr>
              <w:t xml:space="preserve">WV </w:t>
            </w:r>
            <w:r w:rsidRPr="00741943">
              <w:rPr>
                <w:rFonts w:ascii="Arial" w:hAnsi="Arial" w:cs="Arial"/>
                <w:lang w:val="en-US"/>
              </w:rPr>
              <w:t xml:space="preserve">FB provides promotions of new versions from </w:t>
            </w:r>
            <w:r w:rsidR="001943D0">
              <w:rPr>
                <w:rFonts w:ascii="Arial" w:hAnsi="Arial" w:cs="Arial"/>
                <w:lang w:val="en-US"/>
              </w:rPr>
              <w:t>DEVELOPMENT to TEST, ACCEPTANCE and PRODUCTION</w:t>
            </w:r>
          </w:p>
          <w:p w14:paraId="22B440CB" w14:textId="77777777" w:rsidR="001943D0" w:rsidRDefault="001943D0" w:rsidP="00D21077">
            <w:pPr>
              <w:pStyle w:val="TableText0"/>
              <w:keepNext/>
              <w:keepLines/>
              <w:rPr>
                <w:rFonts w:ascii="Arial" w:hAnsi="Arial" w:cs="Arial"/>
                <w:lang w:val="en-US"/>
              </w:rPr>
            </w:pPr>
          </w:p>
          <w:p w14:paraId="219C2EA6" w14:textId="1BE842AD" w:rsidR="001943D0" w:rsidRPr="000847C3" w:rsidRDefault="001943D0" w:rsidP="00D21077">
            <w:pPr>
              <w:pStyle w:val="TableText0"/>
              <w:keepNext/>
              <w:keepLines/>
              <w:rPr>
                <w:rFonts w:ascii="Arial" w:hAnsi="Arial" w:cs="Arial"/>
                <w:lang w:val="en-US"/>
              </w:rPr>
            </w:pPr>
            <w:r>
              <w:rPr>
                <w:rFonts w:ascii="Arial" w:hAnsi="Arial" w:cs="Arial"/>
                <w:lang w:val="en-US"/>
              </w:rPr>
              <w:t>This is the connection to all DIM Infosphere servers in the D</w:t>
            </w:r>
            <w:r w:rsidR="004660C9">
              <w:rPr>
                <w:rFonts w:ascii="Arial" w:hAnsi="Arial" w:cs="Arial"/>
                <w:lang w:val="en-US"/>
              </w:rPr>
              <w:t>eployment, Test, Acceptance and Production</w:t>
            </w:r>
            <w:r>
              <w:rPr>
                <w:rFonts w:ascii="Arial" w:hAnsi="Arial" w:cs="Arial"/>
                <w:lang w:val="en-US"/>
              </w:rPr>
              <w:t xml:space="preserve"> environment</w:t>
            </w:r>
          </w:p>
        </w:tc>
      </w:tr>
      <w:tr w:rsidR="00966157" w:rsidRPr="00712180" w14:paraId="5C275A3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A607E3" w14:textId="77777777" w:rsidR="00966157" w:rsidRPr="00B81AA8" w:rsidRDefault="00966157"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6894BA3" w14:textId="4AC7C583" w:rsidR="00966157" w:rsidRPr="00DF7808" w:rsidRDefault="00966157" w:rsidP="00D21077">
            <w:pPr>
              <w:pStyle w:val="TableText0"/>
              <w:keepNext/>
              <w:keepLines/>
              <w:rPr>
                <w:rFonts w:ascii="Arial" w:hAnsi="Arial" w:cs="Arial"/>
                <w:lang w:val="en-US"/>
              </w:rPr>
            </w:pPr>
            <w:r w:rsidRPr="00DF7808">
              <w:rPr>
                <w:rFonts w:ascii="Arial" w:hAnsi="Arial" w:cs="Arial"/>
                <w:lang w:val="en-US"/>
              </w:rPr>
              <w:t xml:space="preserve">SSH, port 22 </w:t>
            </w:r>
          </w:p>
        </w:tc>
      </w:tr>
      <w:tr w:rsidR="00966157" w:rsidRPr="00712180" w14:paraId="1FD4834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CBD0469" w14:textId="77777777" w:rsidR="00966157" w:rsidRDefault="00966157"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A5F29D4" w14:textId="77777777" w:rsidR="00966157" w:rsidRPr="00572413" w:rsidRDefault="00966157" w:rsidP="00D21077">
            <w:pPr>
              <w:pStyle w:val="TableText0"/>
              <w:keepNext/>
              <w:keepLines/>
              <w:rPr>
                <w:rFonts w:ascii="Arial" w:hAnsi="Arial" w:cs="Arial"/>
                <w:lang w:val="en-US"/>
              </w:rPr>
            </w:pPr>
            <w:r>
              <w:rPr>
                <w:rFonts w:ascii="Arial" w:hAnsi="Arial" w:cs="Arial"/>
                <w:lang w:val="en-US"/>
              </w:rPr>
              <w:t>Internal</w:t>
            </w:r>
          </w:p>
        </w:tc>
      </w:tr>
      <w:tr w:rsidR="000D175B" w:rsidRPr="006D2395" w14:paraId="53756541"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BC3B44" w14:textId="77777777" w:rsidR="000D175B" w:rsidRDefault="000D175B" w:rsidP="000D175B">
            <w:pPr>
              <w:pStyle w:val="TableText0"/>
              <w:keepNext/>
              <w:keepLines/>
              <w:rPr>
                <w:rFonts w:ascii="Arial" w:hAnsi="Arial" w:cs="Arial"/>
                <w:b/>
              </w:rPr>
            </w:pPr>
            <w:r>
              <w:rPr>
                <w:rFonts w:ascii="Arial" w:hAnsi="Arial" w:cs="Arial"/>
                <w:b/>
              </w:rPr>
              <w:t>Direction</w:t>
            </w:r>
          </w:p>
        </w:tc>
        <w:sdt>
          <w:sdtPr>
            <w:rPr>
              <w:rFonts w:ascii="Arial" w:hAnsi="Arial" w:cs="Arial"/>
              <w:lang w:val="en-US"/>
            </w:rPr>
            <w:id w:val="527141316"/>
            <w:placeholder>
              <w:docPart w:val="F7ADB0AD898744839881597E428AEC7B"/>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6E3A73B2" w14:textId="0AB61D22" w:rsidR="000D175B" w:rsidRPr="000D175B" w:rsidRDefault="000D175B" w:rsidP="000D175B">
                <w:pPr>
                  <w:pStyle w:val="TableText0"/>
                  <w:keepNext/>
                  <w:keepLines/>
                  <w:rPr>
                    <w:rFonts w:ascii="Arial" w:hAnsi="Arial" w:cs="Arial"/>
                    <w:lang w:val="en-US"/>
                  </w:rPr>
                </w:pPr>
                <w:r>
                  <w:rPr>
                    <w:rFonts w:ascii="Arial" w:hAnsi="Arial" w:cs="Arial"/>
                    <w:lang w:val="en-US"/>
                  </w:rPr>
                  <w:t>Inbound and Outbound</w:t>
                </w:r>
              </w:p>
            </w:tc>
          </w:sdtContent>
        </w:sdt>
      </w:tr>
      <w:tr w:rsidR="000D175B" w:rsidRPr="00A540D4" w14:paraId="1ED6D766"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BA568A" w14:textId="77777777" w:rsidR="000D175B" w:rsidRDefault="000D175B" w:rsidP="000D175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96C37F" w14:textId="77777777" w:rsidR="000D175B" w:rsidRPr="000779C6" w:rsidRDefault="000D175B" w:rsidP="000D175B">
            <w:pPr>
              <w:pStyle w:val="TableText0"/>
              <w:keepNext/>
              <w:keepLines/>
              <w:rPr>
                <w:rFonts w:ascii="Arial" w:hAnsi="Arial" w:cs="Arial"/>
                <w:lang w:val="en-US"/>
              </w:rPr>
            </w:pPr>
            <w:r>
              <w:rPr>
                <w:rFonts w:ascii="Arial" w:hAnsi="Arial" w:cs="Arial"/>
                <w:lang w:val="en-US"/>
              </w:rPr>
              <w:t xml:space="preserve">Yes </w:t>
            </w:r>
          </w:p>
        </w:tc>
      </w:tr>
      <w:tr w:rsidR="000D175B" w:rsidRPr="00B931BB" w14:paraId="2016E87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122BFD" w14:textId="77777777" w:rsidR="000D175B" w:rsidRDefault="000D175B" w:rsidP="000D175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B2E4AC5" w14:textId="77777777" w:rsidR="000D175B" w:rsidRDefault="000D175B" w:rsidP="000D175B">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19F75ACF" w14:textId="77777777" w:rsidR="000D175B" w:rsidRDefault="000D175B" w:rsidP="000D175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39339120"/>
                <w:placeholder>
                  <w:docPart w:val="11667642FD4244B6B2D29D8E24D3E34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163789D" w14:textId="77777777" w:rsidR="000D175B" w:rsidRPr="000E6DB9" w:rsidRDefault="000D175B" w:rsidP="000D175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27294362"/>
                <w:placeholder>
                  <w:docPart w:val="9F22DC4DB1C34B01915C9FDF626B126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0D175B" w:rsidRPr="005220F1" w14:paraId="37667B9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0F75F"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67EBEB2" w14:textId="77777777" w:rsidR="000D175B" w:rsidRPr="00C1326F" w:rsidRDefault="000D175B" w:rsidP="000D175B">
            <w:pPr>
              <w:pStyle w:val="TableText0"/>
              <w:keepNext/>
              <w:keepLines/>
              <w:rPr>
                <w:rFonts w:ascii="Arial" w:hAnsi="Arial" w:cs="Arial"/>
                <w:lang w:val="en-US"/>
              </w:rPr>
            </w:pPr>
            <w:r>
              <w:rPr>
                <w:rFonts w:ascii="Arial" w:hAnsi="Arial" w:cs="Arial"/>
                <w:lang w:val="en-US"/>
              </w:rPr>
              <w:t xml:space="preserve">2 </w:t>
            </w:r>
          </w:p>
        </w:tc>
      </w:tr>
      <w:tr w:rsidR="000D175B" w:rsidRPr="00B81AA8" w14:paraId="79E6F45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19F5FC3"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299FDF" w14:textId="77777777" w:rsidR="000D175B" w:rsidRPr="00B81AA8" w:rsidRDefault="000D175B" w:rsidP="000D175B">
            <w:pPr>
              <w:pStyle w:val="TableText0"/>
              <w:keepNext/>
              <w:keepLines/>
              <w:rPr>
                <w:rFonts w:ascii="Arial" w:hAnsi="Arial" w:cs="Arial"/>
              </w:rPr>
            </w:pPr>
            <w:r>
              <w:rPr>
                <w:rFonts w:ascii="Arial" w:hAnsi="Arial" w:cs="Arial"/>
                <w:lang w:val="en-US"/>
              </w:rPr>
              <w:t xml:space="preserve">Not specified </w:t>
            </w:r>
          </w:p>
        </w:tc>
      </w:tr>
      <w:tr w:rsidR="000D175B" w:rsidRPr="00B81AA8" w14:paraId="0D04FDE2"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C39A97E"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B281D9E" w14:textId="77777777" w:rsidR="000D175B" w:rsidRPr="00B81AA8" w:rsidRDefault="000D175B" w:rsidP="000D175B">
            <w:pPr>
              <w:pStyle w:val="TableText0"/>
              <w:keepNext/>
              <w:keepLines/>
              <w:rPr>
                <w:rFonts w:ascii="Arial" w:hAnsi="Arial" w:cs="Arial"/>
              </w:rPr>
            </w:pPr>
            <w:r>
              <w:rPr>
                <w:rFonts w:ascii="Arial" w:hAnsi="Arial" w:cs="Arial"/>
                <w:lang w:val="en-US"/>
              </w:rPr>
              <w:t>Not specified</w:t>
            </w:r>
          </w:p>
        </w:tc>
      </w:tr>
      <w:tr w:rsidR="000D175B" w:rsidRPr="00B81AA8" w14:paraId="2234731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38C8585" w14:textId="77777777" w:rsidR="000D175B" w:rsidRPr="00B81AA8" w:rsidRDefault="000D175B" w:rsidP="000D175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0EAFE8F" w14:textId="77777777" w:rsidR="000D175B" w:rsidRPr="00B81AA8" w:rsidRDefault="000D175B" w:rsidP="000D175B">
            <w:pPr>
              <w:pStyle w:val="TableText0"/>
              <w:keepNext/>
              <w:keepLines/>
              <w:rPr>
                <w:rFonts w:ascii="Arial" w:hAnsi="Arial" w:cs="Arial"/>
              </w:rPr>
            </w:pPr>
            <w:r>
              <w:rPr>
                <w:rFonts w:ascii="Arial" w:hAnsi="Arial" w:cs="Arial"/>
                <w:lang w:val="en-US"/>
              </w:rPr>
              <w:t xml:space="preserve">Not significant </w:t>
            </w:r>
          </w:p>
        </w:tc>
      </w:tr>
    </w:tbl>
    <w:p w14:paraId="37C3C942" w14:textId="77777777" w:rsidR="009B2FBA" w:rsidRPr="009B2FBA" w:rsidRDefault="009B2FBA" w:rsidP="009B2FBA">
      <w:pPr>
        <w:pStyle w:val="BodyText"/>
      </w:pPr>
    </w:p>
    <w:p w14:paraId="14ACB9FB" w14:textId="77777777" w:rsidR="009B2FBA" w:rsidRDefault="009B2FBA" w:rsidP="000027DB">
      <w:pPr>
        <w:pStyle w:val="BodyText"/>
        <w:rPr>
          <w:rFonts w:ascii="Helvetica-Bold" w:hAnsi="Helvetica-Bold" w:hint="eastAsia"/>
          <w:b/>
          <w:bCs/>
          <w:color w:val="0A080D"/>
        </w:rPr>
      </w:pPr>
    </w:p>
    <w:p w14:paraId="422BE514" w14:textId="6ED212F7" w:rsidR="001943D0" w:rsidRPr="00000272" w:rsidRDefault="001943D0" w:rsidP="00B666F6">
      <w:pPr>
        <w:pStyle w:val="Heading5"/>
      </w:pPr>
      <w:r>
        <w:t>DIM-</w:t>
      </w:r>
      <w:r w:rsidR="004660C9">
        <w:t>dat</w:t>
      </w:r>
      <w:r w:rsidR="004B339E">
        <w:t>a</w:t>
      </w:r>
      <w:r w:rsidR="004660C9">
        <w:t>base</w:t>
      </w:r>
      <w:r>
        <w:t xml:space="preserve"> server</w:t>
      </w:r>
      <w:r w:rsidR="004660C9">
        <w:t xml:space="preserve"> </w:t>
      </w:r>
      <w:r>
        <w:t xml:space="preserve"> </w:t>
      </w:r>
      <w:r w:rsidR="004660C9">
        <w:t>O -T -A - P</w:t>
      </w:r>
      <w:r>
        <w:t xml:space="preserve"> </w:t>
      </w:r>
    </w:p>
    <w:tbl>
      <w:tblPr>
        <w:tblW w:w="5344" w:type="pct"/>
        <w:tblLook w:val="0000" w:firstRow="0" w:lastRow="0" w:firstColumn="0" w:lastColumn="0" w:noHBand="0" w:noVBand="0"/>
      </w:tblPr>
      <w:tblGrid>
        <w:gridCol w:w="3104"/>
        <w:gridCol w:w="6511"/>
      </w:tblGrid>
      <w:tr w:rsidR="001943D0" w:rsidRPr="008044BD" w14:paraId="7B30D53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8FFF8CC" w14:textId="77777777" w:rsidR="001943D0" w:rsidRPr="00B81AA8" w:rsidRDefault="001943D0" w:rsidP="00D210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EF87D5A" w14:textId="77777777" w:rsidR="001943D0" w:rsidRDefault="001943D0" w:rsidP="00D21077">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1DEDDE55" w14:textId="77777777" w:rsidR="001943D0" w:rsidRDefault="001943D0" w:rsidP="00D21077">
            <w:pPr>
              <w:pStyle w:val="TableText0"/>
              <w:keepNext/>
              <w:keepLines/>
              <w:rPr>
                <w:rFonts w:ascii="Arial" w:hAnsi="Arial" w:cs="Arial"/>
                <w:lang w:val="en-US"/>
              </w:rPr>
            </w:pPr>
          </w:p>
          <w:p w14:paraId="49772770" w14:textId="45418CEC" w:rsidR="001943D0" w:rsidRPr="000847C3" w:rsidRDefault="001943D0" w:rsidP="00D21077">
            <w:pPr>
              <w:pStyle w:val="TableText0"/>
              <w:keepNext/>
              <w:keepLines/>
              <w:rPr>
                <w:rFonts w:ascii="Arial" w:hAnsi="Arial" w:cs="Arial"/>
                <w:lang w:val="en-US"/>
              </w:rPr>
            </w:pPr>
            <w:r>
              <w:rPr>
                <w:rFonts w:ascii="Arial" w:hAnsi="Arial" w:cs="Arial"/>
                <w:lang w:val="en-US"/>
              </w:rPr>
              <w:t xml:space="preserve">This is the connection to all DIM </w:t>
            </w:r>
            <w:r w:rsidR="004660C9">
              <w:rPr>
                <w:rFonts w:ascii="Arial" w:hAnsi="Arial" w:cs="Arial"/>
                <w:lang w:val="en-US"/>
              </w:rPr>
              <w:t>data</w:t>
            </w:r>
            <w:r w:rsidR="00C97CC1">
              <w:rPr>
                <w:rFonts w:ascii="Arial" w:hAnsi="Arial" w:cs="Arial"/>
                <w:lang w:val="en-US"/>
              </w:rPr>
              <w:t>base</w:t>
            </w:r>
            <w:r>
              <w:rPr>
                <w:rFonts w:ascii="Arial" w:hAnsi="Arial" w:cs="Arial"/>
                <w:lang w:val="en-US"/>
              </w:rPr>
              <w:t xml:space="preserve"> servers in the </w:t>
            </w:r>
            <w:r w:rsidR="00C97CC1">
              <w:rPr>
                <w:rFonts w:ascii="Arial" w:hAnsi="Arial" w:cs="Arial"/>
                <w:lang w:val="en-US"/>
              </w:rPr>
              <w:t>Deployment, Test, Acceptance and Production environment</w:t>
            </w:r>
          </w:p>
        </w:tc>
      </w:tr>
      <w:tr w:rsidR="001943D0" w:rsidRPr="00712180" w14:paraId="6CAEDBF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B719866" w14:textId="77777777" w:rsidR="001943D0" w:rsidRPr="00B81AA8" w:rsidRDefault="001943D0" w:rsidP="00D210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F031AE" w14:textId="157F828D" w:rsidR="001943D0" w:rsidRPr="00DF7808" w:rsidRDefault="00C97CC1" w:rsidP="00D21077">
            <w:pPr>
              <w:pStyle w:val="TableText0"/>
              <w:keepNext/>
              <w:keepLines/>
              <w:rPr>
                <w:rFonts w:ascii="Arial" w:hAnsi="Arial" w:cs="Arial"/>
                <w:lang w:val="en-US"/>
              </w:rPr>
            </w:pPr>
            <w:r>
              <w:rPr>
                <w:rFonts w:ascii="Arial" w:hAnsi="Arial" w:cs="Arial"/>
                <w:lang w:val="en-US"/>
              </w:rPr>
              <w:t>Oracle Client</w:t>
            </w:r>
            <w:r w:rsidR="001943D0" w:rsidRPr="00DF7808">
              <w:rPr>
                <w:rFonts w:ascii="Arial" w:hAnsi="Arial" w:cs="Arial"/>
                <w:lang w:val="en-US"/>
              </w:rPr>
              <w:t xml:space="preserve">, port </w:t>
            </w:r>
            <w:r>
              <w:rPr>
                <w:rFonts w:ascii="Arial" w:hAnsi="Arial" w:cs="Arial"/>
                <w:lang w:val="en-US"/>
              </w:rPr>
              <w:t>1526</w:t>
            </w:r>
          </w:p>
        </w:tc>
      </w:tr>
      <w:tr w:rsidR="001943D0" w:rsidRPr="00712180" w14:paraId="41B4D194"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3A7BD0" w14:textId="77777777" w:rsidR="001943D0" w:rsidRDefault="001943D0" w:rsidP="00D210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DAC9AA0" w14:textId="77777777" w:rsidR="001943D0" w:rsidRPr="00572413" w:rsidRDefault="001943D0" w:rsidP="00D21077">
            <w:pPr>
              <w:pStyle w:val="TableText0"/>
              <w:keepNext/>
              <w:keepLines/>
              <w:rPr>
                <w:rFonts w:ascii="Arial" w:hAnsi="Arial" w:cs="Arial"/>
                <w:lang w:val="en-US"/>
              </w:rPr>
            </w:pPr>
            <w:r>
              <w:rPr>
                <w:rFonts w:ascii="Arial" w:hAnsi="Arial" w:cs="Arial"/>
                <w:lang w:val="en-US"/>
              </w:rPr>
              <w:t>Internal</w:t>
            </w:r>
          </w:p>
        </w:tc>
      </w:tr>
      <w:tr w:rsidR="00E52A4C" w:rsidRPr="006D2395" w14:paraId="1727A0DB"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D8F25B" w14:textId="77777777" w:rsidR="00E52A4C" w:rsidRDefault="00E52A4C" w:rsidP="00E52A4C">
            <w:pPr>
              <w:pStyle w:val="TableText0"/>
              <w:keepNext/>
              <w:keepLines/>
              <w:rPr>
                <w:rFonts w:ascii="Arial" w:hAnsi="Arial" w:cs="Arial"/>
                <w:b/>
              </w:rPr>
            </w:pPr>
            <w:r>
              <w:rPr>
                <w:rFonts w:ascii="Arial" w:hAnsi="Arial" w:cs="Arial"/>
                <w:b/>
              </w:rPr>
              <w:t>Direction</w:t>
            </w:r>
          </w:p>
        </w:tc>
        <w:sdt>
          <w:sdtPr>
            <w:rPr>
              <w:rFonts w:ascii="Arial" w:hAnsi="Arial" w:cs="Arial"/>
              <w:lang w:val="en-US"/>
            </w:rPr>
            <w:id w:val="1123122533"/>
            <w:placeholder>
              <w:docPart w:val="7540548416FA4C97B62C003ED78297B3"/>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DD673DD" w14:textId="0125967E" w:rsidR="00E52A4C" w:rsidRPr="003F1343" w:rsidRDefault="00C97CC1" w:rsidP="00E52A4C">
                <w:pPr>
                  <w:pStyle w:val="TableText0"/>
                  <w:keepNext/>
                  <w:keepLines/>
                  <w:rPr>
                    <w:rFonts w:ascii="Arial" w:hAnsi="Arial" w:cs="Arial"/>
                    <w:lang w:val="en-US"/>
                  </w:rPr>
                </w:pPr>
                <w:r>
                  <w:rPr>
                    <w:rFonts w:ascii="Arial" w:hAnsi="Arial" w:cs="Arial"/>
                    <w:lang w:val="en-US"/>
                  </w:rPr>
                  <w:t>Outbound</w:t>
                </w:r>
              </w:p>
            </w:tc>
          </w:sdtContent>
        </w:sdt>
      </w:tr>
      <w:tr w:rsidR="00E52A4C" w:rsidRPr="00A540D4" w14:paraId="2A36654F"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652B48B" w14:textId="77777777" w:rsidR="00E52A4C" w:rsidRDefault="00E52A4C" w:rsidP="00E52A4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E5212D" w14:textId="77777777" w:rsidR="00E52A4C" w:rsidRPr="000779C6" w:rsidRDefault="00E52A4C" w:rsidP="00E52A4C">
            <w:pPr>
              <w:pStyle w:val="TableText0"/>
              <w:keepNext/>
              <w:keepLines/>
              <w:rPr>
                <w:rFonts w:ascii="Arial" w:hAnsi="Arial" w:cs="Arial"/>
                <w:lang w:val="en-US"/>
              </w:rPr>
            </w:pPr>
            <w:r>
              <w:rPr>
                <w:rFonts w:ascii="Arial" w:hAnsi="Arial" w:cs="Arial"/>
                <w:lang w:val="en-US"/>
              </w:rPr>
              <w:t xml:space="preserve">Yes </w:t>
            </w:r>
          </w:p>
        </w:tc>
      </w:tr>
      <w:tr w:rsidR="00E52A4C" w:rsidRPr="00B931BB" w14:paraId="66D25139"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D956C1" w14:textId="77777777" w:rsidR="00E52A4C" w:rsidRDefault="00E52A4C" w:rsidP="00E52A4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3E1CF6D" w14:textId="77777777" w:rsidR="00E52A4C" w:rsidRDefault="00E52A4C" w:rsidP="00E52A4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48DF73F8" w14:textId="77777777" w:rsidR="00E52A4C" w:rsidRDefault="00E52A4C" w:rsidP="00E52A4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2998318"/>
                <w:placeholder>
                  <w:docPart w:val="4BEF2BB0087649EF883FCC49F57B716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F70D619" w14:textId="77777777" w:rsidR="00E52A4C" w:rsidRPr="000E6DB9" w:rsidRDefault="00E52A4C" w:rsidP="00E52A4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30084846"/>
                <w:placeholder>
                  <w:docPart w:val="DD4B82A723CC43BBBADB527CAE85D31A"/>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E52A4C" w:rsidRPr="005220F1" w14:paraId="660D7ECC"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D82F73D"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453987C" w14:textId="77777777" w:rsidR="00E52A4C" w:rsidRPr="00C1326F" w:rsidRDefault="00E52A4C" w:rsidP="00E52A4C">
            <w:pPr>
              <w:pStyle w:val="TableText0"/>
              <w:keepNext/>
              <w:keepLines/>
              <w:rPr>
                <w:rFonts w:ascii="Arial" w:hAnsi="Arial" w:cs="Arial"/>
                <w:lang w:val="en-US"/>
              </w:rPr>
            </w:pPr>
            <w:r>
              <w:rPr>
                <w:rFonts w:ascii="Arial" w:hAnsi="Arial" w:cs="Arial"/>
                <w:lang w:val="en-US"/>
              </w:rPr>
              <w:t xml:space="preserve">2 </w:t>
            </w:r>
          </w:p>
        </w:tc>
      </w:tr>
      <w:tr w:rsidR="00E52A4C" w:rsidRPr="00B81AA8" w14:paraId="4B70398E"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EC64954"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F7E09A" w14:textId="77777777" w:rsidR="00E52A4C" w:rsidRPr="00B81AA8" w:rsidRDefault="00E52A4C" w:rsidP="00E52A4C">
            <w:pPr>
              <w:pStyle w:val="TableText0"/>
              <w:keepNext/>
              <w:keepLines/>
              <w:rPr>
                <w:rFonts w:ascii="Arial" w:hAnsi="Arial" w:cs="Arial"/>
              </w:rPr>
            </w:pPr>
            <w:r>
              <w:rPr>
                <w:rFonts w:ascii="Arial" w:hAnsi="Arial" w:cs="Arial"/>
                <w:lang w:val="en-US"/>
              </w:rPr>
              <w:t xml:space="preserve">Not specified </w:t>
            </w:r>
          </w:p>
        </w:tc>
      </w:tr>
      <w:tr w:rsidR="00E52A4C" w:rsidRPr="00B81AA8" w14:paraId="1A5231C8"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5CCC9C"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2225637" w14:textId="77777777" w:rsidR="00E52A4C" w:rsidRPr="00B81AA8" w:rsidRDefault="00E52A4C" w:rsidP="00E52A4C">
            <w:pPr>
              <w:pStyle w:val="TableText0"/>
              <w:keepNext/>
              <w:keepLines/>
              <w:rPr>
                <w:rFonts w:ascii="Arial" w:hAnsi="Arial" w:cs="Arial"/>
              </w:rPr>
            </w:pPr>
            <w:r>
              <w:rPr>
                <w:rFonts w:ascii="Arial" w:hAnsi="Arial" w:cs="Arial"/>
                <w:lang w:val="en-US"/>
              </w:rPr>
              <w:t>Not specified</w:t>
            </w:r>
          </w:p>
        </w:tc>
      </w:tr>
      <w:tr w:rsidR="00E52A4C" w:rsidRPr="00B81AA8" w14:paraId="0E88472D" w14:textId="77777777" w:rsidTr="00D210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4C892A" w14:textId="77777777" w:rsidR="00E52A4C" w:rsidRPr="00B81AA8" w:rsidRDefault="00E52A4C" w:rsidP="00E52A4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9370359" w14:textId="77777777" w:rsidR="00E52A4C" w:rsidRPr="00B81AA8" w:rsidRDefault="00E52A4C" w:rsidP="00E52A4C">
            <w:pPr>
              <w:pStyle w:val="TableText0"/>
              <w:keepNext/>
              <w:keepLines/>
              <w:rPr>
                <w:rFonts w:ascii="Arial" w:hAnsi="Arial" w:cs="Arial"/>
              </w:rPr>
            </w:pPr>
            <w:r>
              <w:rPr>
                <w:rFonts w:ascii="Arial" w:hAnsi="Arial" w:cs="Arial"/>
                <w:lang w:val="en-US"/>
              </w:rPr>
              <w:t xml:space="preserve">Not significant </w:t>
            </w:r>
          </w:p>
        </w:tc>
      </w:tr>
    </w:tbl>
    <w:p w14:paraId="73A63E97" w14:textId="1B7AA2A7" w:rsidR="001759CB" w:rsidRDefault="001759CB" w:rsidP="00EE48D8">
      <w:pPr>
        <w:pStyle w:val="BodyText"/>
        <w:rPr>
          <w:rFonts w:ascii="Helvetica-Bold" w:hAnsi="Helvetica-Bold" w:hint="eastAsia"/>
          <w:b/>
          <w:bCs/>
          <w:color w:val="0A080D"/>
        </w:rPr>
      </w:pPr>
    </w:p>
    <w:p w14:paraId="1BBCD8EC" w14:textId="77777777" w:rsidR="00D94ACF" w:rsidRDefault="00D94ACF" w:rsidP="00EE48D8">
      <w:pPr>
        <w:pStyle w:val="BodyText"/>
        <w:rPr>
          <w:rFonts w:ascii="Helvetica-Bold" w:hAnsi="Helvetica-Bold" w:hint="eastAsia"/>
          <w:b/>
          <w:bCs/>
          <w:color w:val="0A080D"/>
        </w:rPr>
      </w:pPr>
    </w:p>
    <w:p w14:paraId="7DE7CF3B" w14:textId="77777777" w:rsidR="00667A17" w:rsidRDefault="00667A17" w:rsidP="00EE48D8">
      <w:pPr>
        <w:pStyle w:val="BodyText"/>
        <w:rPr>
          <w:rFonts w:ascii="Helvetica-Bold" w:hAnsi="Helvetica-Bold" w:hint="eastAsia"/>
          <w:b/>
          <w:bCs/>
          <w:color w:val="0A080D"/>
        </w:rPr>
      </w:pPr>
    </w:p>
    <w:p w14:paraId="1E8B2FB5" w14:textId="77777777" w:rsidR="00667A17" w:rsidRDefault="00667A17" w:rsidP="00EE48D8">
      <w:pPr>
        <w:pStyle w:val="BodyText"/>
        <w:rPr>
          <w:rFonts w:ascii="Helvetica-Bold" w:hAnsi="Helvetica-Bold" w:hint="eastAsia"/>
          <w:b/>
          <w:bCs/>
          <w:color w:val="0A080D"/>
        </w:rPr>
      </w:pPr>
    </w:p>
    <w:p w14:paraId="323E7B8F" w14:textId="77777777" w:rsidR="00667A17" w:rsidRDefault="00667A17" w:rsidP="00EE48D8">
      <w:pPr>
        <w:pStyle w:val="BodyText"/>
        <w:rPr>
          <w:rFonts w:ascii="Helvetica-Bold" w:hAnsi="Helvetica-Bold" w:hint="eastAsia"/>
          <w:b/>
          <w:bCs/>
          <w:color w:val="0A080D"/>
        </w:rPr>
      </w:pPr>
    </w:p>
    <w:p w14:paraId="66A48DF1" w14:textId="77777777" w:rsidR="00667A17" w:rsidRDefault="00667A17" w:rsidP="00EE48D8">
      <w:pPr>
        <w:pStyle w:val="BodyText"/>
        <w:rPr>
          <w:rFonts w:ascii="Helvetica-Bold" w:hAnsi="Helvetica-Bold" w:hint="eastAsia"/>
          <w:b/>
          <w:bCs/>
          <w:color w:val="0A080D"/>
        </w:rPr>
      </w:pPr>
    </w:p>
    <w:p w14:paraId="5B12DF78" w14:textId="77777777" w:rsidR="00667A17" w:rsidRDefault="00156F58" w:rsidP="00667A17">
      <w:pPr>
        <w:pStyle w:val="Heading3"/>
        <w:ind w:left="851" w:hanging="851"/>
      </w:pPr>
      <w:r w:rsidRPr="00156F58">
        <w:rPr>
          <w:noProof/>
        </w:rPr>
        <w:lastRenderedPageBreak/>
        <w:t xml:space="preserve"> </w:t>
      </w:r>
      <w:r w:rsidR="00667A17">
        <w:t>DBA-GD RDP</w:t>
      </w:r>
    </w:p>
    <w:p w14:paraId="7C5265CF" w14:textId="2792B736" w:rsidR="00D94ACF" w:rsidRDefault="00D94ACF" w:rsidP="00EE48D8">
      <w:pPr>
        <w:pStyle w:val="BodyText"/>
        <w:rPr>
          <w:noProof/>
        </w:rPr>
      </w:pPr>
    </w:p>
    <w:p w14:paraId="0A029A9A" w14:textId="0FBAECD0" w:rsidR="00357E94" w:rsidRDefault="00A662F4" w:rsidP="00EE48D8">
      <w:pPr>
        <w:pStyle w:val="BodyText"/>
        <w:rPr>
          <w:noProof/>
        </w:rPr>
      </w:pPr>
      <w:r w:rsidRPr="00A662F4">
        <w:rPr>
          <w:noProof/>
        </w:rPr>
        <w:drawing>
          <wp:inline distT="0" distB="0" distL="0" distR="0" wp14:anchorId="7AAB3631" wp14:editId="561C1E15">
            <wp:extent cx="5385435" cy="359600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5435" cy="3596005"/>
                    </a:xfrm>
                    <a:prstGeom prst="rect">
                      <a:avLst/>
                    </a:prstGeom>
                    <a:noFill/>
                    <a:ln>
                      <a:noFill/>
                    </a:ln>
                  </pic:spPr>
                </pic:pic>
              </a:graphicData>
            </a:graphic>
          </wp:inline>
        </w:drawing>
      </w:r>
    </w:p>
    <w:p w14:paraId="03DB55DB" w14:textId="77777777" w:rsidR="00AC48C2" w:rsidRDefault="00AC48C2" w:rsidP="00EE48D8">
      <w:pPr>
        <w:pStyle w:val="BodyText"/>
        <w:rPr>
          <w:noProof/>
        </w:rPr>
      </w:pPr>
    </w:p>
    <w:p w14:paraId="335FBD59" w14:textId="77777777" w:rsidR="00AC48C2" w:rsidRDefault="00AC48C2" w:rsidP="00AC48C2">
      <w:pPr>
        <w:pStyle w:val="Heading4"/>
      </w:pPr>
      <w:r>
        <w:t>External entities</w:t>
      </w:r>
    </w:p>
    <w:p w14:paraId="7AEFD6D8" w14:textId="77777777" w:rsidR="00AC48C2" w:rsidRPr="00000272" w:rsidRDefault="00AC48C2" w:rsidP="00AC48C2">
      <w:pPr>
        <w:pStyle w:val="Heading5"/>
      </w:pPr>
      <w:r>
        <w:t>UWV FB / UWV TAB</w:t>
      </w:r>
    </w:p>
    <w:tbl>
      <w:tblPr>
        <w:tblW w:w="5344" w:type="pct"/>
        <w:tblLook w:val="0000" w:firstRow="0" w:lastRow="0" w:firstColumn="0" w:lastColumn="0" w:noHBand="0" w:noVBand="0"/>
      </w:tblPr>
      <w:tblGrid>
        <w:gridCol w:w="3104"/>
        <w:gridCol w:w="6511"/>
      </w:tblGrid>
      <w:tr w:rsidR="00AC48C2" w:rsidRPr="008044BD" w14:paraId="4790030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E1222AA"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8C8B9E2" w14:textId="4479E8EB" w:rsidR="00AC48C2" w:rsidRPr="00B535B8" w:rsidRDefault="00B55EFC" w:rsidP="001A475C">
            <w:pPr>
              <w:pStyle w:val="TableText0"/>
              <w:keepNext/>
              <w:keepLines/>
              <w:rPr>
                <w:rFonts w:ascii="Arial" w:hAnsi="Arial" w:cs="Arial"/>
                <w:highlight w:val="yellow"/>
                <w:lang w:val="en-US"/>
              </w:rPr>
            </w:pPr>
            <w:r>
              <w:rPr>
                <w:rFonts w:ascii="Arial" w:hAnsi="Arial" w:cs="Arial"/>
                <w:lang w:val="en-US"/>
              </w:rPr>
              <w:t xml:space="preserve">DBA </w:t>
            </w:r>
            <w:proofErr w:type="spellStart"/>
            <w:r>
              <w:rPr>
                <w:rFonts w:ascii="Arial" w:hAnsi="Arial" w:cs="Arial"/>
                <w:lang w:val="en-US"/>
              </w:rPr>
              <w:t>Gegegev</w:t>
            </w:r>
            <w:r w:rsidR="004B339E">
              <w:rPr>
                <w:rFonts w:ascii="Arial" w:hAnsi="Arial" w:cs="Arial"/>
                <w:lang w:val="en-US"/>
              </w:rPr>
              <w:t>e</w:t>
            </w:r>
            <w:r>
              <w:rPr>
                <w:rFonts w:ascii="Arial" w:hAnsi="Arial" w:cs="Arial"/>
                <w:lang w:val="en-US"/>
              </w:rPr>
              <w:t>nsdiensten</w:t>
            </w:r>
            <w:proofErr w:type="spellEnd"/>
            <w:r>
              <w:rPr>
                <w:rFonts w:ascii="Arial" w:hAnsi="Arial" w:cs="Arial"/>
                <w:lang w:val="en-US"/>
              </w:rPr>
              <w:t xml:space="preserve"> who need to be able to man</w:t>
            </w:r>
            <w:r w:rsidR="004B339E">
              <w:rPr>
                <w:rFonts w:ascii="Arial" w:hAnsi="Arial" w:cs="Arial"/>
                <w:lang w:val="en-US"/>
              </w:rPr>
              <w:t>age the database of DIM Infosphere and DWH</w:t>
            </w:r>
            <w:r w:rsidR="00AC48C2" w:rsidRPr="00B535B8">
              <w:rPr>
                <w:rFonts w:ascii="Arial" w:hAnsi="Arial" w:cs="Arial"/>
                <w:lang w:val="en-US"/>
              </w:rPr>
              <w:t xml:space="preserve"> </w:t>
            </w:r>
          </w:p>
        </w:tc>
      </w:tr>
      <w:tr w:rsidR="00AC48C2" w:rsidRPr="00712180" w14:paraId="6D39640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AD1A538" w14:textId="77777777" w:rsidR="00AC48C2" w:rsidRPr="00B81AA8" w:rsidRDefault="00AC48C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7BC4895" w14:textId="70AB5A90" w:rsidR="00AC48C2" w:rsidRPr="00457E24" w:rsidRDefault="00AC48C2" w:rsidP="001A475C">
            <w:pPr>
              <w:pStyle w:val="TableText0"/>
              <w:keepNext/>
              <w:keepLines/>
              <w:rPr>
                <w:rFonts w:ascii="Arial" w:hAnsi="Arial" w:cs="Arial"/>
                <w:lang w:val="en-US"/>
              </w:rPr>
            </w:pPr>
            <w:r>
              <w:rPr>
                <w:rFonts w:ascii="Arial" w:hAnsi="Arial" w:cs="Arial"/>
                <w:lang w:val="en-US"/>
              </w:rPr>
              <w:t>RDP,</w:t>
            </w:r>
            <w:r w:rsidRPr="00BE5BBD">
              <w:rPr>
                <w:rFonts w:ascii="Arial" w:hAnsi="Arial" w:cs="Arial"/>
                <w:lang w:val="en-US"/>
              </w:rPr>
              <w:t xml:space="preserve"> port </w:t>
            </w:r>
            <w:r w:rsidR="00C14881">
              <w:rPr>
                <w:rFonts w:ascii="Arial" w:hAnsi="Arial" w:cs="Arial"/>
                <w:lang w:val="en-US"/>
              </w:rPr>
              <w:t>3389</w:t>
            </w:r>
          </w:p>
        </w:tc>
      </w:tr>
      <w:tr w:rsidR="00AC48C2" w:rsidRPr="00712180" w14:paraId="2AEE4F4F"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DC04474" w14:textId="77777777" w:rsidR="00AC48C2" w:rsidRDefault="00AC48C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40EE82F" w14:textId="1EBA6797" w:rsidR="00AC48C2" w:rsidRPr="00BE5BBD" w:rsidRDefault="004B339E" w:rsidP="001A475C">
            <w:pPr>
              <w:pStyle w:val="TableText0"/>
              <w:keepNext/>
              <w:keepLines/>
              <w:rPr>
                <w:rFonts w:ascii="Arial" w:hAnsi="Arial" w:cs="Arial"/>
                <w:lang w:val="en-US"/>
              </w:rPr>
            </w:pPr>
            <w:r>
              <w:rPr>
                <w:rFonts w:ascii="Arial" w:hAnsi="Arial" w:cs="Arial"/>
                <w:lang w:val="en-US"/>
              </w:rPr>
              <w:t>Extern</w:t>
            </w:r>
            <w:r w:rsidR="00AC48C2">
              <w:rPr>
                <w:rFonts w:ascii="Arial" w:hAnsi="Arial" w:cs="Arial"/>
                <w:lang w:val="en-US"/>
              </w:rPr>
              <w:t>al</w:t>
            </w:r>
          </w:p>
        </w:tc>
      </w:tr>
      <w:tr w:rsidR="00AC48C2" w:rsidRPr="006D2395" w14:paraId="269CB93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654352" w14:textId="77777777" w:rsidR="00AC48C2" w:rsidRDefault="00AC48C2" w:rsidP="001A475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ED46E6B" w14:textId="77777777" w:rsidR="00AC48C2" w:rsidRPr="003F1343" w:rsidRDefault="00AC48C2" w:rsidP="001A475C">
            <w:pPr>
              <w:pStyle w:val="TableText0"/>
              <w:keepNext/>
              <w:keepLines/>
              <w:rPr>
                <w:rFonts w:ascii="Arial" w:hAnsi="Arial" w:cs="Arial"/>
                <w:lang w:val="en-US"/>
              </w:rPr>
            </w:pPr>
            <w:r w:rsidRPr="003F1343">
              <w:rPr>
                <w:rFonts w:ascii="Arial" w:hAnsi="Arial" w:cs="Arial"/>
                <w:lang w:val="en-US"/>
              </w:rPr>
              <w:t>Inbound</w:t>
            </w:r>
          </w:p>
        </w:tc>
      </w:tr>
      <w:tr w:rsidR="00AC48C2" w:rsidRPr="00A540D4" w14:paraId="5D5A11F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B461B" w14:textId="77777777" w:rsidR="00AC48C2" w:rsidRDefault="00AC48C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53D57B2" w14:textId="2A621AB2" w:rsidR="00AC48C2" w:rsidRPr="000779C6" w:rsidRDefault="004B339E" w:rsidP="001A475C">
            <w:pPr>
              <w:pStyle w:val="TableText0"/>
              <w:keepNext/>
              <w:keepLines/>
              <w:rPr>
                <w:rFonts w:ascii="Arial" w:hAnsi="Arial" w:cs="Arial"/>
                <w:lang w:val="en-US"/>
              </w:rPr>
            </w:pPr>
            <w:r>
              <w:rPr>
                <w:rFonts w:ascii="Arial" w:hAnsi="Arial" w:cs="Arial"/>
                <w:lang w:val="en-US"/>
              </w:rPr>
              <w:t>Yes</w:t>
            </w:r>
            <w:r w:rsidR="00AC48C2" w:rsidRPr="000779C6">
              <w:rPr>
                <w:rFonts w:ascii="Arial" w:hAnsi="Arial" w:cs="Arial"/>
                <w:lang w:val="en-US"/>
              </w:rPr>
              <w:t xml:space="preserve"> </w:t>
            </w:r>
          </w:p>
        </w:tc>
      </w:tr>
      <w:tr w:rsidR="00AC48C2" w:rsidRPr="00B931BB" w14:paraId="76659BC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3711E4E" w14:textId="77777777" w:rsidR="00AC48C2" w:rsidRDefault="00AC48C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A478CC" w14:textId="77777777" w:rsidR="00AC48C2" w:rsidRPr="000E6DB9" w:rsidRDefault="00AC48C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w:t>
            </w:r>
            <w:r w:rsidRPr="007E3D4F">
              <w:rPr>
                <w:rFonts w:ascii="Arial" w:hAnsi="Arial" w:cs="Arial"/>
                <w:lang w:val="en-US"/>
              </w:rPr>
              <w:t>KA AD group membership</w:t>
            </w:r>
            <w:r>
              <w:rPr>
                <w:rFonts w:ascii="Arial" w:hAnsi="Arial" w:cs="Arial"/>
                <w:lang w:val="en-US"/>
              </w:rPr>
              <w:t xml:space="preserve">, </w:t>
            </w:r>
            <w:r w:rsidRPr="000E6DB9">
              <w:rPr>
                <w:rFonts w:ascii="Arial" w:hAnsi="Arial" w:cs="Arial"/>
                <w:lang w:val="en-US"/>
              </w:rPr>
              <w:t xml:space="preserve">RBAC (AD) </w:t>
            </w:r>
          </w:p>
          <w:p w14:paraId="11BAD126" w14:textId="77777777" w:rsidR="00AC48C2" w:rsidRDefault="00AC48C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88968751"/>
                <w:placeholder>
                  <w:docPart w:val="98B83028D6404E53910316AF7805BB5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6F66AA2" w14:textId="77777777" w:rsidR="00AC48C2" w:rsidRPr="000E6DB9" w:rsidRDefault="00AC48C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32961468"/>
                <w:placeholder>
                  <w:docPart w:val="7C5E74E730204379BB3F9DFDC35A3DB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48C2" w:rsidRPr="005220F1" w14:paraId="41BF9E2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3316BDDF"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A7EE90F" w14:textId="54DF6798" w:rsidR="00AC48C2" w:rsidRPr="00C1326F" w:rsidRDefault="00A03E46" w:rsidP="001A475C">
            <w:pPr>
              <w:pStyle w:val="TableText0"/>
              <w:keepNext/>
              <w:keepLines/>
              <w:rPr>
                <w:rFonts w:ascii="Arial" w:hAnsi="Arial" w:cs="Arial"/>
                <w:lang w:val="en-US"/>
              </w:rPr>
            </w:pPr>
            <w:r>
              <w:rPr>
                <w:rFonts w:ascii="Arial" w:hAnsi="Arial" w:cs="Arial"/>
                <w:lang w:val="en-US"/>
              </w:rPr>
              <w:t>5 concurrent users</w:t>
            </w:r>
          </w:p>
        </w:tc>
      </w:tr>
      <w:tr w:rsidR="00AC48C2" w:rsidRPr="00B81AA8" w14:paraId="33B15C0F"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F22C608"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1423E2" w14:textId="77777777" w:rsidR="00AC48C2" w:rsidRPr="00B81AA8" w:rsidRDefault="00AC48C2" w:rsidP="001A475C">
            <w:pPr>
              <w:pStyle w:val="TableText0"/>
              <w:keepNext/>
              <w:keepLines/>
              <w:rPr>
                <w:rFonts w:ascii="Arial" w:hAnsi="Arial" w:cs="Arial"/>
              </w:rPr>
            </w:pPr>
            <w:r>
              <w:rPr>
                <w:rFonts w:ascii="Arial" w:hAnsi="Arial" w:cs="Arial"/>
                <w:lang w:val="en-US"/>
              </w:rPr>
              <w:t>Not specified</w:t>
            </w:r>
          </w:p>
        </w:tc>
      </w:tr>
      <w:tr w:rsidR="00AC48C2" w:rsidRPr="00B81AA8" w14:paraId="74D4BB3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362585D0"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88B58A6"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Daily </w:t>
            </w:r>
          </w:p>
        </w:tc>
      </w:tr>
      <w:tr w:rsidR="00AC48C2" w:rsidRPr="00B81AA8" w14:paraId="691566BA"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01ED778"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A3CC9C5" w14:textId="77777777" w:rsidR="00AC48C2" w:rsidRPr="00B81AA8" w:rsidRDefault="00AC48C2" w:rsidP="001A475C">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512D771" w14:textId="77777777" w:rsidR="00AC48C2" w:rsidRPr="009B2FBA" w:rsidRDefault="00AC48C2" w:rsidP="00AC48C2">
      <w:pPr>
        <w:pStyle w:val="BodyText"/>
      </w:pPr>
    </w:p>
    <w:p w14:paraId="6EDFFD23" w14:textId="77777777" w:rsidR="00AC48C2" w:rsidRPr="009B2FBA" w:rsidRDefault="00AC48C2" w:rsidP="00AC48C2">
      <w:pPr>
        <w:pStyle w:val="BodyText"/>
      </w:pPr>
    </w:p>
    <w:p w14:paraId="3CE05E7C" w14:textId="06574CFC" w:rsidR="00D97F6C" w:rsidRPr="00000272" w:rsidRDefault="00D97F6C" w:rsidP="00D97F6C">
      <w:pPr>
        <w:pStyle w:val="Heading5"/>
      </w:pPr>
      <w:r>
        <w:lastRenderedPageBreak/>
        <w:t xml:space="preserve">DIM-Infosphere </w:t>
      </w:r>
      <w:r w:rsidR="00BD1161">
        <w:t>Windows</w:t>
      </w:r>
      <w:r>
        <w:t xml:space="preserve"> O – T – A - P</w:t>
      </w:r>
    </w:p>
    <w:tbl>
      <w:tblPr>
        <w:tblW w:w="5344" w:type="pct"/>
        <w:tblLook w:val="0000" w:firstRow="0" w:lastRow="0" w:firstColumn="0" w:lastColumn="0" w:noHBand="0" w:noVBand="0"/>
      </w:tblPr>
      <w:tblGrid>
        <w:gridCol w:w="3104"/>
        <w:gridCol w:w="6511"/>
      </w:tblGrid>
      <w:tr w:rsidR="00D97F6C" w:rsidRPr="008044BD" w14:paraId="47829AB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69595A4"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39A58D8" w14:textId="77777777" w:rsidR="00D97F6C" w:rsidRDefault="00D97F6C"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34F2D03" w14:textId="77777777" w:rsidR="00D97F6C" w:rsidRDefault="00D97F6C" w:rsidP="001A475C">
            <w:pPr>
              <w:pStyle w:val="TableText0"/>
              <w:keepNext/>
              <w:keepLines/>
              <w:rPr>
                <w:rFonts w:ascii="Arial" w:hAnsi="Arial" w:cs="Arial"/>
                <w:lang w:val="en-US"/>
              </w:rPr>
            </w:pPr>
          </w:p>
          <w:p w14:paraId="4F7E9E10" w14:textId="75F3D390" w:rsidR="00D97F6C" w:rsidRPr="000847C3" w:rsidRDefault="00D97F6C" w:rsidP="001A475C">
            <w:pPr>
              <w:pStyle w:val="TableText0"/>
              <w:keepNext/>
              <w:keepLines/>
              <w:rPr>
                <w:rFonts w:ascii="Arial" w:hAnsi="Arial" w:cs="Arial"/>
                <w:lang w:val="en-US"/>
              </w:rPr>
            </w:pPr>
            <w:r>
              <w:rPr>
                <w:rFonts w:ascii="Arial" w:hAnsi="Arial" w:cs="Arial"/>
                <w:lang w:val="en-US"/>
              </w:rPr>
              <w:t xml:space="preserve">This is the connection to all DIM Infosphere </w:t>
            </w:r>
            <w:r w:rsidR="00BD1161">
              <w:rPr>
                <w:rFonts w:ascii="Arial" w:hAnsi="Arial" w:cs="Arial"/>
                <w:lang w:val="en-US"/>
              </w:rPr>
              <w:t xml:space="preserve">Windows </w:t>
            </w:r>
            <w:r>
              <w:rPr>
                <w:rFonts w:ascii="Arial" w:hAnsi="Arial" w:cs="Arial"/>
                <w:lang w:val="en-US"/>
              </w:rPr>
              <w:t>servers in the Deployment, Test, Acceptance and Production environment</w:t>
            </w:r>
          </w:p>
        </w:tc>
      </w:tr>
      <w:tr w:rsidR="00D97F6C" w:rsidRPr="00712180" w14:paraId="4844325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8761C38" w14:textId="77777777" w:rsidR="00D97F6C" w:rsidRPr="00B81AA8" w:rsidRDefault="00D97F6C"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2583F5" w14:textId="41051B98" w:rsidR="00D97F6C" w:rsidRPr="00DF7808" w:rsidRDefault="00BD1161" w:rsidP="001A475C">
            <w:pPr>
              <w:pStyle w:val="TableText0"/>
              <w:keepNext/>
              <w:keepLines/>
              <w:rPr>
                <w:rFonts w:ascii="Arial" w:hAnsi="Arial" w:cs="Arial"/>
                <w:lang w:val="en-US"/>
              </w:rPr>
            </w:pPr>
            <w:r>
              <w:rPr>
                <w:rFonts w:ascii="Arial" w:hAnsi="Arial" w:cs="Arial"/>
                <w:lang w:val="en-US"/>
              </w:rPr>
              <w:t>RDP</w:t>
            </w:r>
            <w:r w:rsidR="00D97F6C" w:rsidRPr="00DF7808">
              <w:rPr>
                <w:rFonts w:ascii="Arial" w:hAnsi="Arial" w:cs="Arial"/>
                <w:lang w:val="en-US"/>
              </w:rPr>
              <w:t xml:space="preserve">, port </w:t>
            </w:r>
            <w:r>
              <w:rPr>
                <w:rFonts w:ascii="Arial" w:hAnsi="Arial" w:cs="Arial"/>
                <w:lang w:val="en-US"/>
              </w:rPr>
              <w:t>3389</w:t>
            </w:r>
            <w:r w:rsidR="00D97F6C" w:rsidRPr="00DF7808">
              <w:rPr>
                <w:rFonts w:ascii="Arial" w:hAnsi="Arial" w:cs="Arial"/>
                <w:lang w:val="en-US"/>
              </w:rPr>
              <w:t xml:space="preserve"> </w:t>
            </w:r>
          </w:p>
        </w:tc>
      </w:tr>
      <w:tr w:rsidR="00D97F6C" w:rsidRPr="00712180" w14:paraId="43669F48"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B4BC908" w14:textId="77777777" w:rsidR="00D97F6C" w:rsidRDefault="00D97F6C"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56C362A" w14:textId="77777777" w:rsidR="00D97F6C" w:rsidRPr="00572413" w:rsidRDefault="00D97F6C" w:rsidP="001A475C">
            <w:pPr>
              <w:pStyle w:val="TableText0"/>
              <w:keepNext/>
              <w:keepLines/>
              <w:rPr>
                <w:rFonts w:ascii="Arial" w:hAnsi="Arial" w:cs="Arial"/>
                <w:lang w:val="en-US"/>
              </w:rPr>
            </w:pPr>
            <w:r>
              <w:rPr>
                <w:rFonts w:ascii="Arial" w:hAnsi="Arial" w:cs="Arial"/>
                <w:lang w:val="en-US"/>
              </w:rPr>
              <w:t>Internal</w:t>
            </w:r>
          </w:p>
        </w:tc>
      </w:tr>
      <w:tr w:rsidR="00D97F6C" w:rsidRPr="006D2395" w14:paraId="40B7D22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96592" w14:textId="77777777" w:rsidR="00D97F6C" w:rsidRDefault="00D97F6C"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200215526"/>
            <w:placeholder>
              <w:docPart w:val="67640E5F4A7D4CE48A57BA7F7B95CE31"/>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44BA78C4" w14:textId="4C9A8AF2" w:rsidR="00D97F6C" w:rsidRPr="000D175B" w:rsidRDefault="000C5FD3" w:rsidP="001A475C">
                <w:pPr>
                  <w:pStyle w:val="TableText0"/>
                  <w:keepNext/>
                  <w:keepLines/>
                  <w:rPr>
                    <w:rFonts w:ascii="Arial" w:hAnsi="Arial" w:cs="Arial"/>
                    <w:lang w:val="en-US"/>
                  </w:rPr>
                </w:pPr>
                <w:r>
                  <w:rPr>
                    <w:rFonts w:ascii="Arial" w:hAnsi="Arial" w:cs="Arial"/>
                    <w:lang w:val="en-US"/>
                  </w:rPr>
                  <w:t>Outbound</w:t>
                </w:r>
              </w:p>
            </w:tc>
          </w:sdtContent>
        </w:sdt>
      </w:tr>
      <w:tr w:rsidR="00D97F6C" w:rsidRPr="00A540D4" w14:paraId="369E9BD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70682BA" w14:textId="77777777" w:rsidR="00D97F6C" w:rsidRDefault="00D97F6C"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FD201DE" w14:textId="77777777" w:rsidR="00D97F6C" w:rsidRPr="000779C6" w:rsidRDefault="00D97F6C" w:rsidP="001A475C">
            <w:pPr>
              <w:pStyle w:val="TableText0"/>
              <w:keepNext/>
              <w:keepLines/>
              <w:rPr>
                <w:rFonts w:ascii="Arial" w:hAnsi="Arial" w:cs="Arial"/>
                <w:lang w:val="en-US"/>
              </w:rPr>
            </w:pPr>
            <w:r>
              <w:rPr>
                <w:rFonts w:ascii="Arial" w:hAnsi="Arial" w:cs="Arial"/>
                <w:lang w:val="en-US"/>
              </w:rPr>
              <w:t xml:space="preserve">Yes </w:t>
            </w:r>
          </w:p>
        </w:tc>
      </w:tr>
      <w:tr w:rsidR="00D97F6C" w:rsidRPr="00B931BB" w14:paraId="0C78A677"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DCE0449" w14:textId="77777777" w:rsidR="00D97F6C" w:rsidRDefault="00D97F6C"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3875BA7" w14:textId="77777777" w:rsidR="00D97F6C" w:rsidRDefault="00D97F6C"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5AD40EAD" w14:textId="77777777" w:rsidR="00D97F6C" w:rsidRDefault="00D97F6C"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70990994"/>
                <w:placeholder>
                  <w:docPart w:val="2E08D784AC2445F98B2F38CA4AD507D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443EA1A" w14:textId="77777777" w:rsidR="00D97F6C" w:rsidRPr="000E6DB9" w:rsidRDefault="00D97F6C"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079522585"/>
                <w:placeholder>
                  <w:docPart w:val="EA6B80393426427DB423AC1B0FD6EE59"/>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D97F6C" w:rsidRPr="005220F1" w14:paraId="09FCE17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B96CD7E"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3561F55" w14:textId="77777777" w:rsidR="00D97F6C" w:rsidRPr="00C1326F" w:rsidRDefault="00D97F6C" w:rsidP="001A475C">
            <w:pPr>
              <w:pStyle w:val="TableText0"/>
              <w:keepNext/>
              <w:keepLines/>
              <w:rPr>
                <w:rFonts w:ascii="Arial" w:hAnsi="Arial" w:cs="Arial"/>
                <w:lang w:val="en-US"/>
              </w:rPr>
            </w:pPr>
            <w:r>
              <w:rPr>
                <w:rFonts w:ascii="Arial" w:hAnsi="Arial" w:cs="Arial"/>
                <w:lang w:val="en-US"/>
              </w:rPr>
              <w:t xml:space="preserve">2 </w:t>
            </w:r>
          </w:p>
        </w:tc>
      </w:tr>
      <w:tr w:rsidR="00D97F6C" w:rsidRPr="00B81AA8" w14:paraId="7891811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5614C32"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0B4F115" w14:textId="77777777" w:rsidR="00D97F6C" w:rsidRPr="00B81AA8" w:rsidRDefault="00D97F6C" w:rsidP="001A475C">
            <w:pPr>
              <w:pStyle w:val="TableText0"/>
              <w:keepNext/>
              <w:keepLines/>
              <w:rPr>
                <w:rFonts w:ascii="Arial" w:hAnsi="Arial" w:cs="Arial"/>
              </w:rPr>
            </w:pPr>
            <w:r>
              <w:rPr>
                <w:rFonts w:ascii="Arial" w:hAnsi="Arial" w:cs="Arial"/>
                <w:lang w:val="en-US"/>
              </w:rPr>
              <w:t xml:space="preserve">Not specified </w:t>
            </w:r>
          </w:p>
        </w:tc>
      </w:tr>
      <w:tr w:rsidR="00D97F6C" w:rsidRPr="00B81AA8" w14:paraId="5860DAD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111BCED"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0898FDD" w14:textId="77777777" w:rsidR="00D97F6C" w:rsidRPr="00B81AA8" w:rsidRDefault="00D97F6C" w:rsidP="001A475C">
            <w:pPr>
              <w:pStyle w:val="TableText0"/>
              <w:keepNext/>
              <w:keepLines/>
              <w:rPr>
                <w:rFonts w:ascii="Arial" w:hAnsi="Arial" w:cs="Arial"/>
              </w:rPr>
            </w:pPr>
            <w:r>
              <w:rPr>
                <w:rFonts w:ascii="Arial" w:hAnsi="Arial" w:cs="Arial"/>
                <w:lang w:val="en-US"/>
              </w:rPr>
              <w:t>Not specified</w:t>
            </w:r>
          </w:p>
        </w:tc>
      </w:tr>
      <w:tr w:rsidR="00D97F6C" w:rsidRPr="00B81AA8" w14:paraId="66ACC56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B943DD" w14:textId="77777777" w:rsidR="00D97F6C" w:rsidRPr="00B81AA8" w:rsidRDefault="00D97F6C"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C6D42E9" w14:textId="77777777" w:rsidR="00D97F6C" w:rsidRPr="00B81AA8" w:rsidRDefault="00D97F6C" w:rsidP="001A475C">
            <w:pPr>
              <w:pStyle w:val="TableText0"/>
              <w:keepNext/>
              <w:keepLines/>
              <w:rPr>
                <w:rFonts w:ascii="Arial" w:hAnsi="Arial" w:cs="Arial"/>
              </w:rPr>
            </w:pPr>
            <w:r>
              <w:rPr>
                <w:rFonts w:ascii="Arial" w:hAnsi="Arial" w:cs="Arial"/>
                <w:lang w:val="en-US"/>
              </w:rPr>
              <w:t xml:space="preserve">Not significant </w:t>
            </w:r>
          </w:p>
        </w:tc>
      </w:tr>
    </w:tbl>
    <w:p w14:paraId="0D1CE0D3" w14:textId="77777777" w:rsidR="00D97F6C" w:rsidRPr="009B2FBA" w:rsidRDefault="00D97F6C" w:rsidP="00D97F6C">
      <w:pPr>
        <w:pStyle w:val="BodyText"/>
      </w:pPr>
    </w:p>
    <w:p w14:paraId="21FF27EB" w14:textId="5A8056A0" w:rsidR="00AC48C2" w:rsidRPr="00000272" w:rsidRDefault="00AC48C2" w:rsidP="00AC48C2">
      <w:pPr>
        <w:pStyle w:val="Heading5"/>
      </w:pPr>
      <w:r>
        <w:t xml:space="preserve">DIM-Infosphere </w:t>
      </w:r>
      <w:r w:rsidR="00D97F6C">
        <w:t xml:space="preserve">Linux </w:t>
      </w:r>
      <w:r>
        <w:t>O – T – A - P</w:t>
      </w:r>
    </w:p>
    <w:tbl>
      <w:tblPr>
        <w:tblW w:w="5344" w:type="pct"/>
        <w:tblLook w:val="0000" w:firstRow="0" w:lastRow="0" w:firstColumn="0" w:lastColumn="0" w:noHBand="0" w:noVBand="0"/>
      </w:tblPr>
      <w:tblGrid>
        <w:gridCol w:w="3104"/>
        <w:gridCol w:w="6511"/>
      </w:tblGrid>
      <w:tr w:rsidR="00AC48C2" w:rsidRPr="008044BD" w14:paraId="0B3F54F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4AB341E"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FB4342" w14:textId="77777777" w:rsidR="00AC48C2" w:rsidRDefault="00AC48C2"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30500515" w14:textId="77777777" w:rsidR="00AC48C2" w:rsidRDefault="00AC48C2" w:rsidP="001A475C">
            <w:pPr>
              <w:pStyle w:val="TableText0"/>
              <w:keepNext/>
              <w:keepLines/>
              <w:rPr>
                <w:rFonts w:ascii="Arial" w:hAnsi="Arial" w:cs="Arial"/>
                <w:lang w:val="en-US"/>
              </w:rPr>
            </w:pPr>
          </w:p>
          <w:p w14:paraId="08DFC2C2" w14:textId="1CEC9E4B" w:rsidR="00AC48C2" w:rsidRPr="000847C3" w:rsidRDefault="00AC48C2" w:rsidP="001A475C">
            <w:pPr>
              <w:pStyle w:val="TableText0"/>
              <w:keepNext/>
              <w:keepLines/>
              <w:rPr>
                <w:rFonts w:ascii="Arial" w:hAnsi="Arial" w:cs="Arial"/>
                <w:lang w:val="en-US"/>
              </w:rPr>
            </w:pPr>
            <w:r>
              <w:rPr>
                <w:rFonts w:ascii="Arial" w:hAnsi="Arial" w:cs="Arial"/>
                <w:lang w:val="en-US"/>
              </w:rPr>
              <w:t xml:space="preserve">This is the connection to all DIM Infosphere </w:t>
            </w:r>
            <w:r w:rsidR="00BD1161">
              <w:rPr>
                <w:rFonts w:ascii="Arial" w:hAnsi="Arial" w:cs="Arial"/>
                <w:lang w:val="en-US"/>
              </w:rPr>
              <w:t xml:space="preserve">Linux </w:t>
            </w:r>
            <w:r>
              <w:rPr>
                <w:rFonts w:ascii="Arial" w:hAnsi="Arial" w:cs="Arial"/>
                <w:lang w:val="en-US"/>
              </w:rPr>
              <w:t>servers in the Deployment, Test, Acceptance and Production environment</w:t>
            </w:r>
          </w:p>
        </w:tc>
      </w:tr>
      <w:tr w:rsidR="00AC48C2" w:rsidRPr="00712180" w14:paraId="39F3D424"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7AA211B" w14:textId="77777777" w:rsidR="00AC48C2" w:rsidRPr="00B81AA8" w:rsidRDefault="00AC48C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C4B8D6" w14:textId="77777777" w:rsidR="00AC48C2" w:rsidRPr="00DF7808" w:rsidRDefault="00AC48C2" w:rsidP="001A475C">
            <w:pPr>
              <w:pStyle w:val="TableText0"/>
              <w:keepNext/>
              <w:keepLines/>
              <w:rPr>
                <w:rFonts w:ascii="Arial" w:hAnsi="Arial" w:cs="Arial"/>
                <w:lang w:val="en-US"/>
              </w:rPr>
            </w:pPr>
            <w:r w:rsidRPr="00DF7808">
              <w:rPr>
                <w:rFonts w:ascii="Arial" w:hAnsi="Arial" w:cs="Arial"/>
                <w:lang w:val="en-US"/>
              </w:rPr>
              <w:t xml:space="preserve">SSH, port 22 </w:t>
            </w:r>
          </w:p>
        </w:tc>
      </w:tr>
      <w:tr w:rsidR="00AC48C2" w:rsidRPr="00712180" w14:paraId="716CB252"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A1E4038" w14:textId="77777777" w:rsidR="00AC48C2" w:rsidRDefault="00AC48C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59287B3" w14:textId="77777777" w:rsidR="00AC48C2" w:rsidRPr="00572413" w:rsidRDefault="00AC48C2" w:rsidP="001A475C">
            <w:pPr>
              <w:pStyle w:val="TableText0"/>
              <w:keepNext/>
              <w:keepLines/>
              <w:rPr>
                <w:rFonts w:ascii="Arial" w:hAnsi="Arial" w:cs="Arial"/>
                <w:lang w:val="en-US"/>
              </w:rPr>
            </w:pPr>
            <w:r>
              <w:rPr>
                <w:rFonts w:ascii="Arial" w:hAnsi="Arial" w:cs="Arial"/>
                <w:lang w:val="en-US"/>
              </w:rPr>
              <w:t>Internal</w:t>
            </w:r>
          </w:p>
        </w:tc>
      </w:tr>
      <w:tr w:rsidR="00AC48C2" w:rsidRPr="006D2395" w14:paraId="7CDD140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201DAE3" w14:textId="77777777" w:rsidR="00AC48C2" w:rsidRDefault="00AC48C2"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813867152"/>
            <w:placeholder>
              <w:docPart w:val="8632AC6D102B49969DA28C80BA8AA813"/>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4C373445" w14:textId="32AFDD83" w:rsidR="00AC48C2" w:rsidRPr="000D175B" w:rsidRDefault="000C5FD3" w:rsidP="001A475C">
                <w:pPr>
                  <w:pStyle w:val="TableText0"/>
                  <w:keepNext/>
                  <w:keepLines/>
                  <w:rPr>
                    <w:rFonts w:ascii="Arial" w:hAnsi="Arial" w:cs="Arial"/>
                    <w:lang w:val="en-US"/>
                  </w:rPr>
                </w:pPr>
                <w:r>
                  <w:rPr>
                    <w:rFonts w:ascii="Arial" w:hAnsi="Arial" w:cs="Arial"/>
                    <w:lang w:val="en-US"/>
                  </w:rPr>
                  <w:t>Outbound</w:t>
                </w:r>
              </w:p>
            </w:tc>
          </w:sdtContent>
        </w:sdt>
      </w:tr>
      <w:tr w:rsidR="00AC48C2" w:rsidRPr="00A540D4" w14:paraId="727DE17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48555B81" w14:textId="77777777" w:rsidR="00AC48C2" w:rsidRDefault="00AC48C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A4487F" w14:textId="77777777" w:rsidR="00AC48C2" w:rsidRPr="000779C6" w:rsidRDefault="00AC48C2" w:rsidP="001A475C">
            <w:pPr>
              <w:pStyle w:val="TableText0"/>
              <w:keepNext/>
              <w:keepLines/>
              <w:rPr>
                <w:rFonts w:ascii="Arial" w:hAnsi="Arial" w:cs="Arial"/>
                <w:lang w:val="en-US"/>
              </w:rPr>
            </w:pPr>
            <w:r>
              <w:rPr>
                <w:rFonts w:ascii="Arial" w:hAnsi="Arial" w:cs="Arial"/>
                <w:lang w:val="en-US"/>
              </w:rPr>
              <w:t xml:space="preserve">Yes </w:t>
            </w:r>
          </w:p>
        </w:tc>
      </w:tr>
      <w:tr w:rsidR="00AC48C2" w:rsidRPr="00B931BB" w14:paraId="307BB54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23E7375" w14:textId="77777777" w:rsidR="00AC48C2" w:rsidRDefault="00AC48C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0E02D64" w14:textId="77777777" w:rsidR="00AC48C2" w:rsidRDefault="00AC48C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033A1FA9" w14:textId="77777777" w:rsidR="00AC48C2" w:rsidRDefault="00AC48C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12815499"/>
                <w:placeholder>
                  <w:docPart w:val="448C611F28F04960B0F09C2D8D35140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7DD5110" w14:textId="77777777" w:rsidR="00AC48C2" w:rsidRPr="000E6DB9" w:rsidRDefault="00AC48C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69535681"/>
                <w:placeholder>
                  <w:docPart w:val="966CF51EB0FF4E2FA953411EA4812BF4"/>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48C2" w:rsidRPr="005220F1" w14:paraId="42D8169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E5FC79"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1370B8" w14:textId="77777777" w:rsidR="00AC48C2" w:rsidRPr="00C1326F" w:rsidRDefault="00AC48C2" w:rsidP="001A475C">
            <w:pPr>
              <w:pStyle w:val="TableText0"/>
              <w:keepNext/>
              <w:keepLines/>
              <w:rPr>
                <w:rFonts w:ascii="Arial" w:hAnsi="Arial" w:cs="Arial"/>
                <w:lang w:val="en-US"/>
              </w:rPr>
            </w:pPr>
            <w:r>
              <w:rPr>
                <w:rFonts w:ascii="Arial" w:hAnsi="Arial" w:cs="Arial"/>
                <w:lang w:val="en-US"/>
              </w:rPr>
              <w:t xml:space="preserve">2 </w:t>
            </w:r>
          </w:p>
        </w:tc>
      </w:tr>
      <w:tr w:rsidR="00AC48C2" w:rsidRPr="00B81AA8" w14:paraId="47E62298"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6E861B8"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F9C422"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specified </w:t>
            </w:r>
          </w:p>
        </w:tc>
      </w:tr>
      <w:tr w:rsidR="00AC48C2" w:rsidRPr="00B81AA8" w14:paraId="339638D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2C9FDAE"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A15DB97" w14:textId="77777777" w:rsidR="00AC48C2" w:rsidRPr="00B81AA8" w:rsidRDefault="00AC48C2" w:rsidP="001A475C">
            <w:pPr>
              <w:pStyle w:val="TableText0"/>
              <w:keepNext/>
              <w:keepLines/>
              <w:rPr>
                <w:rFonts w:ascii="Arial" w:hAnsi="Arial" w:cs="Arial"/>
              </w:rPr>
            </w:pPr>
            <w:r>
              <w:rPr>
                <w:rFonts w:ascii="Arial" w:hAnsi="Arial" w:cs="Arial"/>
                <w:lang w:val="en-US"/>
              </w:rPr>
              <w:t>Not specified</w:t>
            </w:r>
          </w:p>
        </w:tc>
      </w:tr>
      <w:tr w:rsidR="00AC48C2" w:rsidRPr="00B81AA8" w14:paraId="7FE58B9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50ED1FE"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49AC0DC"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significant </w:t>
            </w:r>
          </w:p>
        </w:tc>
      </w:tr>
    </w:tbl>
    <w:p w14:paraId="242A021E" w14:textId="77777777" w:rsidR="00AC48C2" w:rsidRPr="009B2FBA" w:rsidRDefault="00AC48C2" w:rsidP="00AC48C2">
      <w:pPr>
        <w:pStyle w:val="BodyText"/>
      </w:pPr>
    </w:p>
    <w:p w14:paraId="7AA00AF1" w14:textId="77777777" w:rsidR="00AC48C2" w:rsidRDefault="00AC48C2" w:rsidP="00AC48C2">
      <w:pPr>
        <w:pStyle w:val="BodyText"/>
        <w:rPr>
          <w:rFonts w:ascii="Helvetica-Bold" w:hAnsi="Helvetica-Bold" w:hint="eastAsia"/>
          <w:b/>
          <w:bCs/>
          <w:color w:val="0A080D"/>
        </w:rPr>
      </w:pPr>
    </w:p>
    <w:p w14:paraId="68D0BBC8" w14:textId="2CAEEC48" w:rsidR="00AC48C2" w:rsidRPr="00000272" w:rsidRDefault="00212311" w:rsidP="00AC48C2">
      <w:pPr>
        <w:pStyle w:val="Heading5"/>
      </w:pPr>
      <w:r>
        <w:lastRenderedPageBreak/>
        <w:t>DWH</w:t>
      </w:r>
      <w:r w:rsidR="001D091F">
        <w:t xml:space="preserve"> </w:t>
      </w:r>
      <w:r w:rsidR="00AC48C2">
        <w:t>dat</w:t>
      </w:r>
      <w:r w:rsidR="004B339E">
        <w:t>a</w:t>
      </w:r>
      <w:r w:rsidR="00AC48C2">
        <w:t xml:space="preserve">base server  O -T -A - P </w:t>
      </w:r>
    </w:p>
    <w:tbl>
      <w:tblPr>
        <w:tblW w:w="5344" w:type="pct"/>
        <w:tblLook w:val="0000" w:firstRow="0" w:lastRow="0" w:firstColumn="0" w:lastColumn="0" w:noHBand="0" w:noVBand="0"/>
      </w:tblPr>
      <w:tblGrid>
        <w:gridCol w:w="3104"/>
        <w:gridCol w:w="6511"/>
      </w:tblGrid>
      <w:tr w:rsidR="00AC48C2" w:rsidRPr="008044BD" w14:paraId="19B30B6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AC0C7CA"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0BD6BF2" w14:textId="77777777" w:rsidR="00AC48C2" w:rsidRDefault="00AC48C2"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3DE2FB68" w14:textId="77777777" w:rsidR="00AC48C2" w:rsidRDefault="00AC48C2" w:rsidP="001A475C">
            <w:pPr>
              <w:pStyle w:val="TableText0"/>
              <w:keepNext/>
              <w:keepLines/>
              <w:rPr>
                <w:rFonts w:ascii="Arial" w:hAnsi="Arial" w:cs="Arial"/>
                <w:lang w:val="en-US"/>
              </w:rPr>
            </w:pPr>
          </w:p>
          <w:p w14:paraId="47D38C1D" w14:textId="77777777" w:rsidR="00AC48C2" w:rsidRPr="000847C3" w:rsidRDefault="00AC48C2" w:rsidP="001A475C">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C48C2" w:rsidRPr="00712180" w14:paraId="0F1AFB5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4C84FB9" w14:textId="77777777" w:rsidR="00AC48C2" w:rsidRPr="00B81AA8" w:rsidRDefault="00AC48C2"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A72AA0" w14:textId="437A487F" w:rsidR="00AC48C2" w:rsidRPr="00DF7808" w:rsidRDefault="00900126" w:rsidP="001A475C">
            <w:pPr>
              <w:pStyle w:val="TableText0"/>
              <w:keepNext/>
              <w:keepLines/>
              <w:rPr>
                <w:rFonts w:ascii="Arial" w:hAnsi="Arial" w:cs="Arial"/>
                <w:lang w:val="en-US"/>
              </w:rPr>
            </w:pPr>
            <w:r>
              <w:rPr>
                <w:rFonts w:ascii="Arial" w:hAnsi="Arial" w:cs="Arial"/>
                <w:lang w:val="en-US"/>
              </w:rPr>
              <w:t>SSH (22), FTP (21)</w:t>
            </w:r>
          </w:p>
        </w:tc>
      </w:tr>
      <w:tr w:rsidR="00AC48C2" w:rsidRPr="00712180" w14:paraId="669F697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92A0451" w14:textId="77777777" w:rsidR="00AC48C2" w:rsidRDefault="00AC48C2"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BF44F9E" w14:textId="77777777" w:rsidR="00AC48C2" w:rsidRPr="00572413" w:rsidRDefault="00AC48C2" w:rsidP="001A475C">
            <w:pPr>
              <w:pStyle w:val="TableText0"/>
              <w:keepNext/>
              <w:keepLines/>
              <w:rPr>
                <w:rFonts w:ascii="Arial" w:hAnsi="Arial" w:cs="Arial"/>
                <w:lang w:val="en-US"/>
              </w:rPr>
            </w:pPr>
            <w:r>
              <w:rPr>
                <w:rFonts w:ascii="Arial" w:hAnsi="Arial" w:cs="Arial"/>
                <w:lang w:val="en-US"/>
              </w:rPr>
              <w:t>Internal</w:t>
            </w:r>
          </w:p>
        </w:tc>
      </w:tr>
      <w:tr w:rsidR="00AC48C2" w:rsidRPr="006D2395" w14:paraId="2523D06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C9CF66F" w14:textId="77777777" w:rsidR="00AC48C2" w:rsidRDefault="00AC48C2"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1268926906"/>
            <w:placeholder>
              <w:docPart w:val="8A02CD51D378499A8B8CCCC77960E926"/>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7CA6C6C1" w14:textId="77777777" w:rsidR="00AC48C2" w:rsidRPr="003F1343" w:rsidRDefault="00AC48C2" w:rsidP="001A475C">
                <w:pPr>
                  <w:pStyle w:val="TableText0"/>
                  <w:keepNext/>
                  <w:keepLines/>
                  <w:rPr>
                    <w:rFonts w:ascii="Arial" w:hAnsi="Arial" w:cs="Arial"/>
                    <w:lang w:val="en-US"/>
                  </w:rPr>
                </w:pPr>
                <w:r>
                  <w:rPr>
                    <w:rFonts w:ascii="Arial" w:hAnsi="Arial" w:cs="Arial"/>
                    <w:lang w:val="en-US"/>
                  </w:rPr>
                  <w:t>Outbound</w:t>
                </w:r>
              </w:p>
            </w:tc>
          </w:sdtContent>
        </w:sdt>
      </w:tr>
      <w:tr w:rsidR="00AC48C2" w:rsidRPr="00A540D4" w14:paraId="0A1FD65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9FFB83E" w14:textId="77777777" w:rsidR="00AC48C2" w:rsidRDefault="00AC48C2"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24C09C7" w14:textId="77777777" w:rsidR="00AC48C2" w:rsidRPr="000779C6" w:rsidRDefault="00AC48C2" w:rsidP="001A475C">
            <w:pPr>
              <w:pStyle w:val="TableText0"/>
              <w:keepNext/>
              <w:keepLines/>
              <w:rPr>
                <w:rFonts w:ascii="Arial" w:hAnsi="Arial" w:cs="Arial"/>
                <w:lang w:val="en-US"/>
              </w:rPr>
            </w:pPr>
            <w:r>
              <w:rPr>
                <w:rFonts w:ascii="Arial" w:hAnsi="Arial" w:cs="Arial"/>
                <w:lang w:val="en-US"/>
              </w:rPr>
              <w:t xml:space="preserve">Yes </w:t>
            </w:r>
          </w:p>
        </w:tc>
      </w:tr>
      <w:tr w:rsidR="00AC48C2" w:rsidRPr="00B931BB" w14:paraId="7D901145"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26D6553" w14:textId="77777777" w:rsidR="00AC48C2" w:rsidRDefault="00AC48C2"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D4E5B6" w14:textId="77777777" w:rsidR="00AC48C2" w:rsidRDefault="00AC48C2"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377D58AD" w14:textId="77777777" w:rsidR="00AC48C2" w:rsidRDefault="00AC48C2"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6369374"/>
                <w:placeholder>
                  <w:docPart w:val="34CD917AB27C4F48A047EDF0F7F13BF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EBFC25B" w14:textId="77777777" w:rsidR="00AC48C2" w:rsidRPr="000E6DB9" w:rsidRDefault="00AC48C2"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0518904"/>
                <w:placeholder>
                  <w:docPart w:val="5E4E10D3FD1E4A67BEBEF57300CF312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C48C2" w:rsidRPr="005220F1" w14:paraId="1366C536"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AF379B5"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990CF20" w14:textId="77777777" w:rsidR="00AC48C2" w:rsidRPr="00C1326F" w:rsidRDefault="00AC48C2" w:rsidP="001A475C">
            <w:pPr>
              <w:pStyle w:val="TableText0"/>
              <w:keepNext/>
              <w:keepLines/>
              <w:rPr>
                <w:rFonts w:ascii="Arial" w:hAnsi="Arial" w:cs="Arial"/>
                <w:lang w:val="en-US"/>
              </w:rPr>
            </w:pPr>
            <w:r>
              <w:rPr>
                <w:rFonts w:ascii="Arial" w:hAnsi="Arial" w:cs="Arial"/>
                <w:lang w:val="en-US"/>
              </w:rPr>
              <w:t xml:space="preserve">2 </w:t>
            </w:r>
          </w:p>
        </w:tc>
      </w:tr>
      <w:tr w:rsidR="00AC48C2" w:rsidRPr="00B81AA8" w14:paraId="3EC4E9D0"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8A86023"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7D0F69"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specified </w:t>
            </w:r>
          </w:p>
        </w:tc>
      </w:tr>
      <w:tr w:rsidR="00AC48C2" w:rsidRPr="00B81AA8" w14:paraId="5ABCF42B"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234AB305"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3C29439" w14:textId="77777777" w:rsidR="00AC48C2" w:rsidRPr="00B81AA8" w:rsidRDefault="00AC48C2" w:rsidP="001A475C">
            <w:pPr>
              <w:pStyle w:val="TableText0"/>
              <w:keepNext/>
              <w:keepLines/>
              <w:rPr>
                <w:rFonts w:ascii="Arial" w:hAnsi="Arial" w:cs="Arial"/>
              </w:rPr>
            </w:pPr>
            <w:r>
              <w:rPr>
                <w:rFonts w:ascii="Arial" w:hAnsi="Arial" w:cs="Arial"/>
                <w:lang w:val="en-US"/>
              </w:rPr>
              <w:t>Not specified</w:t>
            </w:r>
          </w:p>
        </w:tc>
      </w:tr>
      <w:tr w:rsidR="00AC48C2" w:rsidRPr="00B81AA8" w14:paraId="5D916899"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00EEF" w14:textId="77777777" w:rsidR="00AC48C2" w:rsidRPr="00B81AA8" w:rsidRDefault="00AC48C2"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D799D39" w14:textId="77777777" w:rsidR="00AC48C2" w:rsidRPr="00B81AA8" w:rsidRDefault="00AC48C2" w:rsidP="001A475C">
            <w:pPr>
              <w:pStyle w:val="TableText0"/>
              <w:keepNext/>
              <w:keepLines/>
              <w:rPr>
                <w:rFonts w:ascii="Arial" w:hAnsi="Arial" w:cs="Arial"/>
              </w:rPr>
            </w:pPr>
            <w:r>
              <w:rPr>
                <w:rFonts w:ascii="Arial" w:hAnsi="Arial" w:cs="Arial"/>
                <w:lang w:val="en-US"/>
              </w:rPr>
              <w:t xml:space="preserve">Not significant </w:t>
            </w:r>
          </w:p>
        </w:tc>
      </w:tr>
    </w:tbl>
    <w:p w14:paraId="2E66AE11" w14:textId="77777777" w:rsidR="00AC48C2" w:rsidRDefault="00AC48C2" w:rsidP="00AC48C2">
      <w:pPr>
        <w:pStyle w:val="BodyText"/>
        <w:rPr>
          <w:rFonts w:ascii="Helvetica-Bold" w:hAnsi="Helvetica-Bold" w:hint="eastAsia"/>
          <w:b/>
          <w:bCs/>
          <w:color w:val="0A080D"/>
        </w:rPr>
      </w:pPr>
    </w:p>
    <w:p w14:paraId="1B88C1BD" w14:textId="77777777" w:rsidR="00AC48C2" w:rsidRDefault="00AC48C2" w:rsidP="00EE48D8">
      <w:pPr>
        <w:pStyle w:val="BodyText"/>
        <w:rPr>
          <w:noProof/>
        </w:rPr>
      </w:pPr>
    </w:p>
    <w:p w14:paraId="32AC39B6" w14:textId="77777777" w:rsidR="00212311" w:rsidRPr="00000272" w:rsidRDefault="00F26795" w:rsidP="00212311">
      <w:pPr>
        <w:pStyle w:val="Heading5"/>
      </w:pPr>
      <w:r>
        <w:rPr>
          <w:noProof/>
        </w:rPr>
        <w:t xml:space="preserve"> </w:t>
      </w:r>
      <w:r w:rsidR="00212311">
        <w:t xml:space="preserve">DIM-database server  O -T -A - P </w:t>
      </w:r>
    </w:p>
    <w:tbl>
      <w:tblPr>
        <w:tblW w:w="5344" w:type="pct"/>
        <w:tblLook w:val="0000" w:firstRow="0" w:lastRow="0" w:firstColumn="0" w:lastColumn="0" w:noHBand="0" w:noVBand="0"/>
      </w:tblPr>
      <w:tblGrid>
        <w:gridCol w:w="3104"/>
        <w:gridCol w:w="6511"/>
      </w:tblGrid>
      <w:tr w:rsidR="00212311" w:rsidRPr="008044BD" w14:paraId="29609C53"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2EC407"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122E9E7" w14:textId="77777777" w:rsidR="00212311" w:rsidRDefault="00212311" w:rsidP="001A475C">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137426F3" w14:textId="77777777" w:rsidR="00212311" w:rsidRDefault="00212311" w:rsidP="001A475C">
            <w:pPr>
              <w:pStyle w:val="TableText0"/>
              <w:keepNext/>
              <w:keepLines/>
              <w:rPr>
                <w:rFonts w:ascii="Arial" w:hAnsi="Arial" w:cs="Arial"/>
                <w:lang w:val="en-US"/>
              </w:rPr>
            </w:pPr>
          </w:p>
          <w:p w14:paraId="6A06FE8F" w14:textId="77777777" w:rsidR="00212311" w:rsidRPr="000847C3" w:rsidRDefault="00212311" w:rsidP="001A475C">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212311" w:rsidRPr="00712180" w14:paraId="692897F4"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7A59F6F6" w14:textId="77777777" w:rsidR="00212311" w:rsidRPr="00B81AA8" w:rsidRDefault="00212311" w:rsidP="001A475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8644143" w14:textId="77777777" w:rsidR="00212311" w:rsidRPr="00DF7808" w:rsidRDefault="00212311" w:rsidP="001A475C">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212311" w:rsidRPr="00712180" w14:paraId="146CEF24"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55A6C11" w14:textId="77777777" w:rsidR="00212311" w:rsidRDefault="00212311" w:rsidP="001A475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8F0AEC2" w14:textId="77777777" w:rsidR="00212311" w:rsidRPr="00572413" w:rsidRDefault="00212311" w:rsidP="001A475C">
            <w:pPr>
              <w:pStyle w:val="TableText0"/>
              <w:keepNext/>
              <w:keepLines/>
              <w:rPr>
                <w:rFonts w:ascii="Arial" w:hAnsi="Arial" w:cs="Arial"/>
                <w:lang w:val="en-US"/>
              </w:rPr>
            </w:pPr>
            <w:r>
              <w:rPr>
                <w:rFonts w:ascii="Arial" w:hAnsi="Arial" w:cs="Arial"/>
                <w:lang w:val="en-US"/>
              </w:rPr>
              <w:t>Internal</w:t>
            </w:r>
          </w:p>
        </w:tc>
      </w:tr>
      <w:tr w:rsidR="00212311" w:rsidRPr="006D2395" w14:paraId="474734B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321F076E" w14:textId="77777777" w:rsidR="00212311" w:rsidRDefault="00212311" w:rsidP="001A475C">
            <w:pPr>
              <w:pStyle w:val="TableText0"/>
              <w:keepNext/>
              <w:keepLines/>
              <w:rPr>
                <w:rFonts w:ascii="Arial" w:hAnsi="Arial" w:cs="Arial"/>
                <w:b/>
              </w:rPr>
            </w:pPr>
            <w:r>
              <w:rPr>
                <w:rFonts w:ascii="Arial" w:hAnsi="Arial" w:cs="Arial"/>
                <w:b/>
              </w:rPr>
              <w:t>Direction</w:t>
            </w:r>
          </w:p>
        </w:tc>
        <w:sdt>
          <w:sdtPr>
            <w:rPr>
              <w:rFonts w:ascii="Arial" w:hAnsi="Arial" w:cs="Arial"/>
              <w:lang w:val="en-US"/>
            </w:rPr>
            <w:id w:val="-845485555"/>
            <w:placeholder>
              <w:docPart w:val="D96780E4F705495990A754BFEC4F2674"/>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6B6CC825" w14:textId="77777777" w:rsidR="00212311" w:rsidRPr="003F1343" w:rsidRDefault="00212311" w:rsidP="001A475C">
                <w:pPr>
                  <w:pStyle w:val="TableText0"/>
                  <w:keepNext/>
                  <w:keepLines/>
                  <w:rPr>
                    <w:rFonts w:ascii="Arial" w:hAnsi="Arial" w:cs="Arial"/>
                    <w:lang w:val="en-US"/>
                  </w:rPr>
                </w:pPr>
                <w:r>
                  <w:rPr>
                    <w:rFonts w:ascii="Arial" w:hAnsi="Arial" w:cs="Arial"/>
                    <w:lang w:val="en-US"/>
                  </w:rPr>
                  <w:t>Outbound</w:t>
                </w:r>
              </w:p>
            </w:tc>
          </w:sdtContent>
        </w:sdt>
      </w:tr>
      <w:tr w:rsidR="00212311" w:rsidRPr="00A540D4" w14:paraId="445BF28D"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D50E1" w14:textId="77777777" w:rsidR="00212311" w:rsidRDefault="00212311" w:rsidP="001A475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6D494C4" w14:textId="77777777" w:rsidR="00212311" w:rsidRPr="000779C6" w:rsidRDefault="00212311" w:rsidP="001A475C">
            <w:pPr>
              <w:pStyle w:val="TableText0"/>
              <w:keepNext/>
              <w:keepLines/>
              <w:rPr>
                <w:rFonts w:ascii="Arial" w:hAnsi="Arial" w:cs="Arial"/>
                <w:lang w:val="en-US"/>
              </w:rPr>
            </w:pPr>
            <w:r>
              <w:rPr>
                <w:rFonts w:ascii="Arial" w:hAnsi="Arial" w:cs="Arial"/>
                <w:lang w:val="en-US"/>
              </w:rPr>
              <w:t xml:space="preserve">Yes </w:t>
            </w:r>
          </w:p>
        </w:tc>
      </w:tr>
      <w:tr w:rsidR="00212311" w:rsidRPr="00B931BB" w14:paraId="64E6B549"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74F2C7" w14:textId="77777777" w:rsidR="00212311" w:rsidRDefault="00212311" w:rsidP="001A475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F9270D2" w14:textId="77777777" w:rsidR="00212311" w:rsidRDefault="00212311" w:rsidP="001A475C">
            <w:pPr>
              <w:pStyle w:val="TableText0"/>
              <w:keepNext/>
              <w:keepLines/>
              <w:rPr>
                <w:rFonts w:ascii="Arial" w:hAnsi="Arial" w:cs="Arial"/>
                <w:lang w:val="en-US"/>
              </w:rPr>
            </w:pPr>
            <w:proofErr w:type="spellStart"/>
            <w:r w:rsidRPr="000037EB">
              <w:rPr>
                <w:rFonts w:ascii="Arial" w:hAnsi="Arial" w:cs="Arial"/>
                <w:lang w:val="en-US"/>
              </w:rPr>
              <w:t>Authorisation</w:t>
            </w:r>
            <w:proofErr w:type="spellEnd"/>
            <w:r w:rsidRPr="000037EB">
              <w:rPr>
                <w:rFonts w:ascii="Arial" w:hAnsi="Arial" w:cs="Arial"/>
                <w:lang w:val="en-US"/>
              </w:rPr>
              <w:t xml:space="preserve"> method or authentication method:</w:t>
            </w:r>
            <w:r>
              <w:rPr>
                <w:rFonts w:ascii="Arial" w:hAnsi="Arial" w:cs="Arial"/>
                <w:lang w:val="en-US"/>
              </w:rPr>
              <w:t xml:space="preserve"> Not specified </w:t>
            </w:r>
          </w:p>
          <w:p w14:paraId="4FFEE86D" w14:textId="77777777" w:rsidR="00212311" w:rsidRDefault="00212311" w:rsidP="001A475C">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66948611"/>
                <w:placeholder>
                  <w:docPart w:val="65B7799152C74B1DB6741130C7AB428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1278A06" w14:textId="77777777" w:rsidR="00212311" w:rsidRPr="000E6DB9" w:rsidRDefault="00212311" w:rsidP="001A475C">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95360453"/>
                <w:placeholder>
                  <w:docPart w:val="F950869DF3104316BA00D3841C26CC84"/>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212311" w:rsidRPr="005220F1" w14:paraId="062350DE"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01C598B3"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47FCE8A" w14:textId="77777777" w:rsidR="00212311" w:rsidRPr="00C1326F" w:rsidRDefault="00212311" w:rsidP="001A475C">
            <w:pPr>
              <w:pStyle w:val="TableText0"/>
              <w:keepNext/>
              <w:keepLines/>
              <w:rPr>
                <w:rFonts w:ascii="Arial" w:hAnsi="Arial" w:cs="Arial"/>
                <w:lang w:val="en-US"/>
              </w:rPr>
            </w:pPr>
            <w:r>
              <w:rPr>
                <w:rFonts w:ascii="Arial" w:hAnsi="Arial" w:cs="Arial"/>
                <w:lang w:val="en-US"/>
              </w:rPr>
              <w:t xml:space="preserve">2 </w:t>
            </w:r>
          </w:p>
        </w:tc>
      </w:tr>
      <w:tr w:rsidR="00212311" w:rsidRPr="00B81AA8" w14:paraId="33C9C26A"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E1F8C4"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F113FCF" w14:textId="77777777" w:rsidR="00212311" w:rsidRPr="00B81AA8" w:rsidRDefault="00212311" w:rsidP="001A475C">
            <w:pPr>
              <w:pStyle w:val="TableText0"/>
              <w:keepNext/>
              <w:keepLines/>
              <w:rPr>
                <w:rFonts w:ascii="Arial" w:hAnsi="Arial" w:cs="Arial"/>
              </w:rPr>
            </w:pPr>
            <w:r>
              <w:rPr>
                <w:rFonts w:ascii="Arial" w:hAnsi="Arial" w:cs="Arial"/>
                <w:lang w:val="en-US"/>
              </w:rPr>
              <w:t xml:space="preserve">Not specified </w:t>
            </w:r>
          </w:p>
        </w:tc>
      </w:tr>
      <w:tr w:rsidR="00212311" w:rsidRPr="00B81AA8" w14:paraId="6F7166CF"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5E342AA8"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555A2F" w14:textId="77777777" w:rsidR="00212311" w:rsidRPr="00B81AA8" w:rsidRDefault="00212311" w:rsidP="001A475C">
            <w:pPr>
              <w:pStyle w:val="TableText0"/>
              <w:keepNext/>
              <w:keepLines/>
              <w:rPr>
                <w:rFonts w:ascii="Arial" w:hAnsi="Arial" w:cs="Arial"/>
              </w:rPr>
            </w:pPr>
            <w:r>
              <w:rPr>
                <w:rFonts w:ascii="Arial" w:hAnsi="Arial" w:cs="Arial"/>
                <w:lang w:val="en-US"/>
              </w:rPr>
              <w:t>Not specified</w:t>
            </w:r>
          </w:p>
        </w:tc>
      </w:tr>
      <w:tr w:rsidR="00212311" w:rsidRPr="00B81AA8" w14:paraId="56C8DC11" w14:textId="77777777" w:rsidTr="001A475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81F3B4" w14:textId="77777777" w:rsidR="00212311" w:rsidRPr="00B81AA8" w:rsidRDefault="00212311" w:rsidP="001A475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06F3ECB" w14:textId="77777777" w:rsidR="00212311" w:rsidRPr="00B81AA8" w:rsidRDefault="00212311" w:rsidP="001A475C">
            <w:pPr>
              <w:pStyle w:val="TableText0"/>
              <w:keepNext/>
              <w:keepLines/>
              <w:rPr>
                <w:rFonts w:ascii="Arial" w:hAnsi="Arial" w:cs="Arial"/>
              </w:rPr>
            </w:pPr>
            <w:r>
              <w:rPr>
                <w:rFonts w:ascii="Arial" w:hAnsi="Arial" w:cs="Arial"/>
                <w:lang w:val="en-US"/>
              </w:rPr>
              <w:t xml:space="preserve">Not significant </w:t>
            </w:r>
          </w:p>
        </w:tc>
      </w:tr>
    </w:tbl>
    <w:p w14:paraId="511D40BC" w14:textId="72AF6EB6" w:rsidR="00A8191B" w:rsidRDefault="00A8191B" w:rsidP="00EE48D8">
      <w:pPr>
        <w:pStyle w:val="BodyText"/>
        <w:rPr>
          <w:noProof/>
        </w:rPr>
      </w:pPr>
    </w:p>
    <w:p w14:paraId="199B6CCD" w14:textId="77777777" w:rsidR="00A8191B" w:rsidRDefault="00A8191B" w:rsidP="00EE48D8">
      <w:pPr>
        <w:pStyle w:val="BodyText"/>
        <w:rPr>
          <w:noProof/>
        </w:rPr>
      </w:pPr>
    </w:p>
    <w:p w14:paraId="5BCA8DDC" w14:textId="77777777" w:rsidR="00A8191B" w:rsidRDefault="00A8191B" w:rsidP="00EE48D8">
      <w:pPr>
        <w:pStyle w:val="BodyText"/>
        <w:rPr>
          <w:rFonts w:ascii="Helvetica-Bold" w:hAnsi="Helvetica-Bold" w:hint="eastAsia"/>
          <w:b/>
          <w:bCs/>
          <w:color w:val="0A080D"/>
        </w:rPr>
      </w:pPr>
    </w:p>
    <w:p w14:paraId="697CEE8E" w14:textId="1D5A4DF5" w:rsidR="00BB07E1" w:rsidRDefault="00BB07E1" w:rsidP="00BB07E1">
      <w:pPr>
        <w:pStyle w:val="Heading1"/>
        <w:rPr>
          <w:lang w:val="en-US"/>
        </w:rPr>
      </w:pPr>
      <w:bookmarkStart w:id="11" w:name="_Toc113613280"/>
      <w:r>
        <w:rPr>
          <w:lang w:val="en-US"/>
        </w:rPr>
        <w:lastRenderedPageBreak/>
        <w:t>Functional Requirements</w:t>
      </w:r>
      <w:bookmarkEnd w:id="11"/>
    </w:p>
    <w:p w14:paraId="6B04DE80" w14:textId="5A18AFA3" w:rsidR="00505CBF" w:rsidRDefault="000566D2" w:rsidP="001B3ED3">
      <w:pPr>
        <w:pStyle w:val="BodyText"/>
        <w:numPr>
          <w:ilvl w:val="0"/>
          <w:numId w:val="76"/>
        </w:numPr>
      </w:pPr>
      <w:r>
        <w:t xml:space="preserve">UWV </w:t>
      </w:r>
      <w:r w:rsidR="00A009BD">
        <w:t xml:space="preserve">FB </w:t>
      </w:r>
      <w:r w:rsidR="002917FC">
        <w:t>must</w:t>
      </w:r>
      <w:r w:rsidR="00544C87" w:rsidRPr="00544C87">
        <w:t xml:space="preserve"> be able to perform cross environment deployments</w:t>
      </w:r>
      <w:r w:rsidR="007D1096">
        <w:t xml:space="preserve"> (</w:t>
      </w:r>
      <w:r w:rsidR="004F38B3" w:rsidRPr="004F38B3">
        <w:t>DEV to TEST to ACC to PROD promotion flexibility</w:t>
      </w:r>
      <w:r w:rsidR="007D1096">
        <w:t>)</w:t>
      </w:r>
      <w:r w:rsidR="00544C87">
        <w:t xml:space="preserve"> </w:t>
      </w:r>
    </w:p>
    <w:p w14:paraId="66E11D15" w14:textId="04D7CB5D" w:rsidR="00C535F5" w:rsidRDefault="00AA0A21" w:rsidP="001B3ED3">
      <w:pPr>
        <w:pStyle w:val="BodyText"/>
        <w:numPr>
          <w:ilvl w:val="0"/>
          <w:numId w:val="76"/>
        </w:numPr>
      </w:pPr>
      <w:r>
        <w:t>T</w:t>
      </w:r>
      <w:r w:rsidR="00C535F5" w:rsidRPr="00C535F5">
        <w:t xml:space="preserve">he Acceptance environment </w:t>
      </w:r>
      <w:r>
        <w:t>must be</w:t>
      </w:r>
      <w:r w:rsidR="00C535F5" w:rsidRPr="00C535F5">
        <w:t xml:space="preserve"> equally sized (CPU and RAM) as </w:t>
      </w:r>
      <w:r w:rsidR="00016826">
        <w:t xml:space="preserve">the </w:t>
      </w:r>
      <w:r w:rsidR="00C535F5" w:rsidRPr="00C535F5">
        <w:t>Production</w:t>
      </w:r>
      <w:r w:rsidR="00016826">
        <w:t xml:space="preserve"> environment</w:t>
      </w:r>
      <w:r w:rsidR="00C535F5" w:rsidRPr="00C535F5">
        <w:t xml:space="preserve"> and setup in another data</w:t>
      </w:r>
      <w:r w:rsidR="00430B1E">
        <w:t xml:space="preserve"> </w:t>
      </w:r>
      <w:proofErr w:type="spellStart"/>
      <w:r w:rsidR="00C535F5" w:rsidRPr="00C535F5">
        <w:t>center</w:t>
      </w:r>
      <w:proofErr w:type="spellEnd"/>
      <w:r w:rsidR="00C535F5" w:rsidRPr="00C535F5">
        <w:t>.</w:t>
      </w:r>
    </w:p>
    <w:p w14:paraId="7FCBF436" w14:textId="5F2F5BC3" w:rsidR="00E16115" w:rsidRPr="00E16115" w:rsidRDefault="00E16115" w:rsidP="00E16115"/>
    <w:p w14:paraId="36E02ECB" w14:textId="516FEB40" w:rsidR="00E16115" w:rsidRPr="00E16115" w:rsidRDefault="00E16115" w:rsidP="00E16115"/>
    <w:p w14:paraId="4DA0D75B" w14:textId="2E72A77C" w:rsidR="00E16115" w:rsidRPr="00E16115" w:rsidRDefault="00E16115" w:rsidP="00E16115"/>
    <w:p w14:paraId="7F900953" w14:textId="53C2A7B8" w:rsidR="00E16115" w:rsidRDefault="00E16115" w:rsidP="00E16115"/>
    <w:p w14:paraId="6DA90D57" w14:textId="77777777" w:rsidR="00E16115" w:rsidRPr="00E16115" w:rsidRDefault="00E16115" w:rsidP="00E16115">
      <w:pPr>
        <w:jc w:val="right"/>
      </w:pPr>
    </w:p>
    <w:p w14:paraId="73C7B067" w14:textId="7C55CFD7" w:rsidR="00BB07E1" w:rsidRDefault="00C32520" w:rsidP="00BB07E1">
      <w:pPr>
        <w:pStyle w:val="Heading1"/>
        <w:rPr>
          <w:lang w:val="en-US"/>
        </w:rPr>
      </w:pPr>
      <w:bookmarkStart w:id="12" w:name="_Toc113613281"/>
      <w:r>
        <w:rPr>
          <w:lang w:val="en-US"/>
        </w:rPr>
        <w:lastRenderedPageBreak/>
        <w:t>Non-Functional</w:t>
      </w:r>
      <w:r w:rsidR="00BB07E1">
        <w:rPr>
          <w:lang w:val="en-US"/>
        </w:rPr>
        <w:t xml:space="preserve"> Requirements</w:t>
      </w:r>
      <w:bookmarkEnd w:id="12"/>
    </w:p>
    <w:p w14:paraId="03569E30" w14:textId="68F9736B" w:rsidR="00B1295D" w:rsidRPr="00B1295D" w:rsidRDefault="00836908" w:rsidP="002B0C65">
      <w:pPr>
        <w:pStyle w:val="Heading2"/>
      </w:pPr>
      <w:bookmarkStart w:id="13" w:name="_Toc113613282"/>
      <w:r>
        <w:t xml:space="preserve">Security </w:t>
      </w:r>
      <w:r w:rsidR="00836DE6">
        <w:t xml:space="preserve">&amp; Compliance </w:t>
      </w:r>
      <w:r w:rsidR="00CD738B">
        <w:t>c</w:t>
      </w:r>
      <w:r w:rsidR="00505957" w:rsidRPr="005B75E3">
        <w:t>lassifications</w:t>
      </w:r>
      <w:bookmarkEnd w:id="13"/>
    </w:p>
    <w:p w14:paraId="498F3B4D" w14:textId="5A024234" w:rsidR="00BE4B32" w:rsidRDefault="0087068D" w:rsidP="000B164A">
      <w:r w:rsidRPr="0087068D">
        <w:t>For the BIV Rating the following repos</w:t>
      </w:r>
      <w:r w:rsidR="006C4035">
        <w:t>i</w:t>
      </w:r>
      <w:r w:rsidRPr="0087068D">
        <w:t xml:space="preserve">tory is </w:t>
      </w:r>
      <w:r w:rsidRPr="008A2E49">
        <w:t>used: “</w:t>
      </w:r>
      <w:r w:rsidR="00524C99" w:rsidRPr="00524C99">
        <w:t>202</w:t>
      </w:r>
      <w:r w:rsidR="00A1689F">
        <w:t>2</w:t>
      </w:r>
      <w:r w:rsidR="00524C99" w:rsidRPr="00524C99">
        <w:t xml:space="preserve"> UWV-brede Risico Applicatie Lijst v1.0</w:t>
      </w:r>
      <w:r w:rsidRPr="008A2E49">
        <w:t>”</w:t>
      </w:r>
      <w:r w:rsidR="001D1AA3" w:rsidRPr="008A2E49">
        <w:t xml:space="preserve"> </w:t>
      </w:r>
    </w:p>
    <w:p w14:paraId="6574B971" w14:textId="49FB2261" w:rsidR="0098055A" w:rsidRDefault="0098055A" w:rsidP="000B164A"/>
    <w:tbl>
      <w:tblPr>
        <w:tblStyle w:val="TableGrid"/>
        <w:tblW w:w="8635" w:type="dxa"/>
        <w:tblLook w:val="04A0" w:firstRow="1" w:lastRow="0" w:firstColumn="1" w:lastColumn="0" w:noHBand="0" w:noVBand="1"/>
      </w:tblPr>
      <w:tblGrid>
        <w:gridCol w:w="4405"/>
        <w:gridCol w:w="4230"/>
      </w:tblGrid>
      <w:tr w:rsidR="009F3076" w:rsidRPr="00560D26" w14:paraId="20B252AA" w14:textId="77777777" w:rsidTr="00D83D22">
        <w:tc>
          <w:tcPr>
            <w:tcW w:w="4405" w:type="dxa"/>
            <w:shd w:val="clear" w:color="auto" w:fill="D9D9D9" w:themeFill="background1" w:themeFillShade="D9"/>
          </w:tcPr>
          <w:p w14:paraId="6266A9A4" w14:textId="3CC58910" w:rsidR="009F3076" w:rsidRPr="00D83D22" w:rsidRDefault="009F3076" w:rsidP="00A760F0">
            <w:pPr>
              <w:pStyle w:val="BodyText"/>
              <w:rPr>
                <w:b/>
                <w:bCs/>
              </w:rPr>
            </w:pPr>
            <w:r w:rsidRPr="00D83D22">
              <w:rPr>
                <w:b/>
                <w:bCs/>
              </w:rPr>
              <w:t>Application</w:t>
            </w:r>
          </w:p>
        </w:tc>
        <w:tc>
          <w:tcPr>
            <w:tcW w:w="4230" w:type="dxa"/>
            <w:shd w:val="clear" w:color="auto" w:fill="FFFFFF" w:themeFill="background1"/>
          </w:tcPr>
          <w:p w14:paraId="1786E3CE" w14:textId="7348256B" w:rsidR="009F3076" w:rsidRPr="0038451B" w:rsidRDefault="0038451B" w:rsidP="00A760F0">
            <w:pPr>
              <w:pStyle w:val="BodyText"/>
            </w:pPr>
            <w:r w:rsidRPr="0038451B">
              <w:t>DIM-</w:t>
            </w:r>
            <w:r w:rsidR="00BE6424">
              <w:t>Infosphere</w:t>
            </w:r>
            <w:r w:rsidRPr="0038451B">
              <w:t xml:space="preserve"> </w:t>
            </w:r>
          </w:p>
        </w:tc>
      </w:tr>
      <w:tr w:rsidR="009F3076" w:rsidRPr="00611598" w14:paraId="73082359" w14:textId="77777777" w:rsidTr="00D83D22">
        <w:tc>
          <w:tcPr>
            <w:tcW w:w="4405" w:type="dxa"/>
            <w:shd w:val="clear" w:color="auto" w:fill="D9D9D9" w:themeFill="background1" w:themeFillShade="D9"/>
          </w:tcPr>
          <w:p w14:paraId="7419F85B" w14:textId="036694DB" w:rsidR="009F3076" w:rsidRPr="00D83D22" w:rsidRDefault="009F3076" w:rsidP="00A760F0">
            <w:pPr>
              <w:pStyle w:val="BodyText"/>
              <w:rPr>
                <w:b/>
                <w:bCs/>
              </w:rPr>
            </w:pPr>
            <w:r w:rsidRPr="00D83D22">
              <w:rPr>
                <w:b/>
                <w:bCs/>
              </w:rPr>
              <w:t>Owner</w:t>
            </w:r>
          </w:p>
        </w:tc>
        <w:tc>
          <w:tcPr>
            <w:tcW w:w="4230" w:type="dxa"/>
          </w:tcPr>
          <w:p w14:paraId="2359A888" w14:textId="2BFC35B2" w:rsidR="009F3076" w:rsidRPr="00265BB1" w:rsidRDefault="0038451B" w:rsidP="00A760F0">
            <w:pPr>
              <w:pStyle w:val="BodyText"/>
            </w:pPr>
            <w:r w:rsidRPr="00265BB1">
              <w:t>GD</w:t>
            </w:r>
          </w:p>
        </w:tc>
      </w:tr>
      <w:tr w:rsidR="009F3076" w:rsidRPr="00611598" w14:paraId="00544A80" w14:textId="77777777" w:rsidTr="00D83D22">
        <w:tc>
          <w:tcPr>
            <w:tcW w:w="4405" w:type="dxa"/>
            <w:shd w:val="clear" w:color="auto" w:fill="D9D9D9" w:themeFill="background1" w:themeFillShade="D9"/>
          </w:tcPr>
          <w:p w14:paraId="1A4106CB" w14:textId="0BEC2C60" w:rsidR="009F3076" w:rsidRPr="00D83D22" w:rsidRDefault="009F3076" w:rsidP="00A760F0">
            <w:pPr>
              <w:pStyle w:val="BodyText"/>
              <w:rPr>
                <w:b/>
                <w:bCs/>
              </w:rPr>
            </w:pPr>
            <w:r w:rsidRPr="00D83D22">
              <w:rPr>
                <w:b/>
                <w:bCs/>
              </w:rPr>
              <w:t>Availability (</w:t>
            </w:r>
            <w:r w:rsidR="002716D5" w:rsidRPr="00D83D22">
              <w:rPr>
                <w:b/>
                <w:bCs/>
              </w:rPr>
              <w:t>Beschikbaarheid)</w:t>
            </w:r>
          </w:p>
        </w:tc>
        <w:sdt>
          <w:sdtPr>
            <w:rPr>
              <w:szCs w:val="22"/>
            </w:rPr>
            <w:alias w:val="Select"/>
            <w:tag w:val="Select"/>
            <w:id w:val="-1547982973"/>
            <w:placeholder>
              <w:docPart w:val="909FF1E9688946CA9EB4AF2B890D9C58"/>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4BAE5E28" w14:textId="5934D065" w:rsidR="009F3076" w:rsidRPr="00265BB1" w:rsidRDefault="00912FA2" w:rsidP="00A760F0">
                <w:pPr>
                  <w:pStyle w:val="BodyText"/>
                </w:pPr>
                <w:r>
                  <w:rPr>
                    <w:szCs w:val="22"/>
                  </w:rPr>
                  <w:t>2</w:t>
                </w:r>
              </w:p>
            </w:tc>
          </w:sdtContent>
        </w:sdt>
      </w:tr>
      <w:tr w:rsidR="001012C9" w:rsidRPr="00611598" w14:paraId="52E67975" w14:textId="77777777" w:rsidTr="00D83D22">
        <w:tc>
          <w:tcPr>
            <w:tcW w:w="4405" w:type="dxa"/>
            <w:shd w:val="clear" w:color="auto" w:fill="D9D9D9" w:themeFill="background1" w:themeFillShade="D9"/>
          </w:tcPr>
          <w:p w14:paraId="3CBAC985" w14:textId="4BDAD137" w:rsidR="001012C9" w:rsidRPr="00D83D22" w:rsidRDefault="001012C9" w:rsidP="001012C9">
            <w:pPr>
              <w:pStyle w:val="BodyText"/>
              <w:rPr>
                <w:b/>
                <w:bCs/>
              </w:rPr>
            </w:pPr>
            <w:r w:rsidRPr="00D83D22">
              <w:rPr>
                <w:b/>
                <w:bCs/>
              </w:rPr>
              <w:t>Integrity (Integriteit)</w:t>
            </w:r>
          </w:p>
        </w:tc>
        <w:sdt>
          <w:sdtPr>
            <w:rPr>
              <w:szCs w:val="22"/>
            </w:rPr>
            <w:alias w:val="Select"/>
            <w:tag w:val="Select"/>
            <w:id w:val="-1758354972"/>
            <w:placeholder>
              <w:docPart w:val="5EB9208FBE5440E08D490605601FDDDF"/>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64D1D5EC" w14:textId="31B7F542" w:rsidR="001012C9" w:rsidRPr="00265BB1" w:rsidRDefault="00E56C61" w:rsidP="001012C9">
                <w:pPr>
                  <w:pStyle w:val="BodyText"/>
                </w:pPr>
                <w:r w:rsidRPr="00265BB1">
                  <w:rPr>
                    <w:szCs w:val="22"/>
                  </w:rPr>
                  <w:t>2</w:t>
                </w:r>
              </w:p>
            </w:tc>
          </w:sdtContent>
        </w:sdt>
      </w:tr>
      <w:tr w:rsidR="00912FA2" w:rsidRPr="00611598" w14:paraId="08605B7C" w14:textId="77777777" w:rsidTr="00D83D22">
        <w:tc>
          <w:tcPr>
            <w:tcW w:w="4405" w:type="dxa"/>
            <w:shd w:val="clear" w:color="auto" w:fill="D9D9D9" w:themeFill="background1" w:themeFillShade="D9"/>
          </w:tcPr>
          <w:p w14:paraId="6ECE5DEF" w14:textId="57164DE2" w:rsidR="00912FA2" w:rsidRPr="00D83D22" w:rsidRDefault="00912FA2" w:rsidP="00912FA2">
            <w:pPr>
              <w:pStyle w:val="BodyText"/>
              <w:rPr>
                <w:b/>
                <w:bCs/>
              </w:rPr>
            </w:pPr>
            <w:r w:rsidRPr="00D83D22">
              <w:rPr>
                <w:b/>
                <w:bCs/>
              </w:rPr>
              <w:t>Confidentiality (Vertrouwelijkheid)</w:t>
            </w:r>
          </w:p>
        </w:tc>
        <w:sdt>
          <w:sdtPr>
            <w:rPr>
              <w:szCs w:val="22"/>
            </w:rPr>
            <w:alias w:val="Select"/>
            <w:tag w:val="Select"/>
            <w:id w:val="327331165"/>
            <w:placeholder>
              <w:docPart w:val="2D5ED58E82AD462AB7DEFE9A0677F75A"/>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7DF69142" w14:textId="2B547716" w:rsidR="00912FA2" w:rsidRPr="00265BB1" w:rsidRDefault="00912FA2" w:rsidP="00912FA2">
                <w:pPr>
                  <w:pStyle w:val="BodyText"/>
                </w:pPr>
                <w:r>
                  <w:rPr>
                    <w:szCs w:val="22"/>
                  </w:rPr>
                  <w:t>3</w:t>
                </w:r>
              </w:p>
            </w:tc>
          </w:sdtContent>
        </w:sdt>
      </w:tr>
      <w:tr w:rsidR="00A26E17" w:rsidRPr="00611598" w14:paraId="32680AB3" w14:textId="77777777" w:rsidTr="00D83D22">
        <w:tc>
          <w:tcPr>
            <w:tcW w:w="4405" w:type="dxa"/>
            <w:shd w:val="clear" w:color="auto" w:fill="D9D9D9" w:themeFill="background1" w:themeFillShade="D9"/>
          </w:tcPr>
          <w:p w14:paraId="680667F9" w14:textId="46F72A3F" w:rsidR="003A3B19" w:rsidRPr="00D83D22" w:rsidRDefault="00A26E17" w:rsidP="00D83D22">
            <w:pPr>
              <w:pStyle w:val="BodyText"/>
              <w:rPr>
                <w:b/>
                <w:bCs/>
              </w:rPr>
            </w:pPr>
            <w:r w:rsidRPr="00D83D22">
              <w:rPr>
                <w:b/>
                <w:bCs/>
              </w:rPr>
              <w:t>Type</w:t>
            </w:r>
            <w:r w:rsidR="003A3B19" w:rsidRPr="00D83D22">
              <w:rPr>
                <w:b/>
                <w:bCs/>
              </w:rPr>
              <w:t xml:space="preserve"> of information /Data Classification</w:t>
            </w:r>
          </w:p>
        </w:tc>
        <w:tc>
          <w:tcPr>
            <w:tcW w:w="4230" w:type="dxa"/>
          </w:tcPr>
          <w:p w14:paraId="58CFAE8C" w14:textId="37C9FAA5" w:rsidR="00A26E17" w:rsidRPr="00265BB1" w:rsidRDefault="00786606" w:rsidP="00A760F0">
            <w:pPr>
              <w:pStyle w:val="BodyText"/>
            </w:pPr>
            <w:r>
              <w:t xml:space="preserve">Personal </w:t>
            </w:r>
            <w:r w:rsidR="002C6D65">
              <w:t>information</w:t>
            </w:r>
          </w:p>
        </w:tc>
      </w:tr>
    </w:tbl>
    <w:p w14:paraId="7A4EC91B" w14:textId="77777777" w:rsidR="0079768F" w:rsidRPr="0079768F" w:rsidRDefault="0079768F" w:rsidP="0079768F">
      <w:pPr>
        <w:pStyle w:val="BodyText"/>
      </w:pPr>
    </w:p>
    <w:p w14:paraId="4497A334" w14:textId="2699C1D2" w:rsidR="00726E8C" w:rsidRDefault="00726E8C" w:rsidP="006C63C3">
      <w:pPr>
        <w:pStyle w:val="Heading3"/>
        <w:ind w:left="709" w:hanging="709"/>
      </w:pPr>
      <w:r>
        <w:t xml:space="preserve">Risk </w:t>
      </w:r>
      <w:r w:rsidR="00F770FF">
        <w:t>a</w:t>
      </w:r>
      <w:r>
        <w:t>nalysis UWV</w:t>
      </w:r>
      <w:r w:rsidR="00EF2B87">
        <w:t xml:space="preserve"> </w:t>
      </w:r>
    </w:p>
    <w:p w14:paraId="15843359" w14:textId="5EDDAC31" w:rsidR="00726E8C" w:rsidRPr="00726E8C" w:rsidRDefault="0015443D" w:rsidP="00726E8C">
      <w:pPr>
        <w:pStyle w:val="BodyText"/>
      </w:pPr>
      <w:r w:rsidRPr="00DF67BD">
        <w:t>No risk analysis provided by UWV</w:t>
      </w:r>
    </w:p>
    <w:p w14:paraId="2FB013B4" w14:textId="217A1E99" w:rsidR="00726E8C" w:rsidRDefault="003F1E1F" w:rsidP="006C63C3">
      <w:pPr>
        <w:pStyle w:val="Heading3"/>
        <w:ind w:left="709" w:hanging="709"/>
      </w:pPr>
      <w:r>
        <w:t xml:space="preserve">Applicable </w:t>
      </w:r>
      <w:r w:rsidR="00325ECF">
        <w:t>security and compliance frameworks</w:t>
      </w:r>
    </w:p>
    <w:tbl>
      <w:tblPr>
        <w:tblStyle w:val="GridTable4"/>
        <w:tblW w:w="0" w:type="auto"/>
        <w:tblLook w:val="04A0" w:firstRow="1" w:lastRow="0" w:firstColumn="1" w:lastColumn="0" w:noHBand="0" w:noVBand="1"/>
      </w:tblPr>
      <w:tblGrid>
        <w:gridCol w:w="4508"/>
        <w:gridCol w:w="4508"/>
      </w:tblGrid>
      <w:tr w:rsidR="00325ECF" w14:paraId="649283ED" w14:textId="77777777" w:rsidTr="003F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0E779D22" w14:textId="401B8916" w:rsidR="00325ECF" w:rsidRPr="003F1790" w:rsidRDefault="005D09B0" w:rsidP="00325ECF">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325ECF" w:rsidRPr="003F1790" w:rsidRDefault="005D09B0"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325ECF" w14:paraId="27FA6CB9" w14:textId="77777777" w:rsidTr="003F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3DBF815" w14:textId="4DBEDB56" w:rsidR="00325ECF" w:rsidRPr="00067B08" w:rsidRDefault="00A23D4D" w:rsidP="00325ECF">
            <w:pPr>
              <w:pStyle w:val="BodyText"/>
              <w:rPr>
                <w:szCs w:val="22"/>
              </w:rPr>
            </w:pPr>
            <w:r>
              <w:rPr>
                <w:szCs w:val="22"/>
              </w:rPr>
              <w:t>BIO</w:t>
            </w:r>
          </w:p>
        </w:tc>
        <w:sdt>
          <w:sdtPr>
            <w:rPr>
              <w:szCs w:val="22"/>
            </w:rPr>
            <w:alias w:val="Select"/>
            <w:tag w:val="Select"/>
            <w:id w:val="-1038273273"/>
            <w:placeholder>
              <w:docPart w:val="DefaultPlaceholder_-1854013438"/>
            </w:placeholder>
            <w:dropDownList>
              <w:listItem w:displayText="Select" w:value="Select"/>
              <w:listItem w:displayText="Yes" w:value="Yes"/>
              <w:listItem w:displayText="No" w:value="No"/>
            </w:dropDownList>
          </w:sdtPr>
          <w:sdtContent>
            <w:tc>
              <w:tcPr>
                <w:tcW w:w="4508" w:type="dxa"/>
                <w:tcBorders>
                  <w:top w:val="single" w:sz="4" w:space="0" w:color="auto"/>
                </w:tcBorders>
                <w:shd w:val="clear" w:color="auto" w:fill="auto"/>
              </w:tcPr>
              <w:p w14:paraId="08C9276E" w14:textId="1C6886EB" w:rsidR="00325ECF" w:rsidRPr="00833603" w:rsidRDefault="00DF3866"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833603">
                  <w:rPr>
                    <w:szCs w:val="22"/>
                  </w:rPr>
                  <w:t>Yes</w:t>
                </w:r>
              </w:p>
            </w:tc>
          </w:sdtContent>
        </w:sdt>
      </w:tr>
      <w:tr w:rsidR="00067B08" w14:paraId="23C4F144"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D29ACCE" w14:textId="6DE9C8B3" w:rsidR="00067B08" w:rsidRPr="003F1790" w:rsidRDefault="00067B08" w:rsidP="00067B08">
            <w:pPr>
              <w:pStyle w:val="BodyText"/>
              <w:rPr>
                <w:szCs w:val="22"/>
              </w:rPr>
            </w:pPr>
            <w:r w:rsidRPr="003F1790">
              <w:rPr>
                <w:szCs w:val="22"/>
              </w:rPr>
              <w:t>AVG / GDPR</w:t>
            </w:r>
          </w:p>
        </w:tc>
        <w:sdt>
          <w:sdtPr>
            <w:rPr>
              <w:szCs w:val="22"/>
            </w:rPr>
            <w:alias w:val="Select"/>
            <w:tag w:val="Select"/>
            <w:id w:val="-11140881"/>
            <w:placeholder>
              <w:docPart w:val="D7F8C3C5CC9A4F8385125AB6127199D5"/>
            </w:placeholder>
            <w:dropDownList>
              <w:listItem w:displayText="Select" w:value="Select"/>
              <w:listItem w:displayText="Yes" w:value="Yes"/>
              <w:listItem w:displayText="No" w:value="No"/>
            </w:dropDownList>
          </w:sdtPr>
          <w:sdtContent>
            <w:tc>
              <w:tcPr>
                <w:tcW w:w="4508" w:type="dxa"/>
                <w:shd w:val="clear" w:color="auto" w:fill="auto"/>
              </w:tcPr>
              <w:p w14:paraId="52D72C22" w14:textId="0F16630E" w:rsidR="00067B08" w:rsidRPr="00833603" w:rsidRDefault="00DF386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833603">
                  <w:rPr>
                    <w:szCs w:val="22"/>
                  </w:rPr>
                  <w:t>Yes</w:t>
                </w:r>
              </w:p>
            </w:tc>
          </w:sdtContent>
        </w:sdt>
      </w:tr>
      <w:tr w:rsidR="00067B08" w14:paraId="08B802E0"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5687A2B" w14:textId="6B477A14" w:rsidR="00067B08" w:rsidRPr="003F1790" w:rsidRDefault="00067B08" w:rsidP="00067B08">
            <w:pPr>
              <w:pStyle w:val="BodyText"/>
              <w:rPr>
                <w:szCs w:val="22"/>
              </w:rPr>
            </w:pPr>
            <w:r w:rsidRPr="003F1790">
              <w:rPr>
                <w:szCs w:val="22"/>
              </w:rPr>
              <w:t>DIGID</w:t>
            </w:r>
          </w:p>
        </w:tc>
        <w:sdt>
          <w:sdtPr>
            <w:rPr>
              <w:szCs w:val="22"/>
            </w:rPr>
            <w:alias w:val="Select"/>
            <w:tag w:val="Select"/>
            <w:id w:val="-1771779481"/>
            <w:placeholder>
              <w:docPart w:val="41ECB19C4C634928AA70A0A82A464723"/>
            </w:placeholder>
            <w:dropDownList>
              <w:listItem w:displayText="Select" w:value="Select"/>
              <w:listItem w:displayText="Yes" w:value="Yes"/>
              <w:listItem w:displayText="No" w:value="No"/>
            </w:dropDownList>
          </w:sdtPr>
          <w:sdtContent>
            <w:tc>
              <w:tcPr>
                <w:tcW w:w="4508" w:type="dxa"/>
                <w:shd w:val="clear" w:color="auto" w:fill="auto"/>
              </w:tcPr>
              <w:p w14:paraId="2423B3DE" w14:textId="2A28B2A0" w:rsidR="00067B08" w:rsidRPr="00833603" w:rsidRDefault="00A232AF"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w:t>
                </w:r>
              </w:p>
            </w:tc>
          </w:sdtContent>
        </w:sdt>
      </w:tr>
      <w:tr w:rsidR="00067B08" w14:paraId="618EEA0C"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0D4483B" w14:textId="528C81DC" w:rsidR="00067B08" w:rsidRPr="003F1790" w:rsidRDefault="00067B08" w:rsidP="00067B08">
            <w:pPr>
              <w:pStyle w:val="BodyText"/>
              <w:rPr>
                <w:szCs w:val="22"/>
              </w:rPr>
            </w:pPr>
            <w:r w:rsidRPr="003F1790">
              <w:rPr>
                <w:szCs w:val="22"/>
              </w:rPr>
              <w:t>SUWI</w:t>
            </w:r>
          </w:p>
        </w:tc>
        <w:sdt>
          <w:sdtPr>
            <w:rPr>
              <w:szCs w:val="22"/>
            </w:rPr>
            <w:alias w:val="Select"/>
            <w:tag w:val="Select"/>
            <w:id w:val="-1361352244"/>
            <w:placeholder>
              <w:docPart w:val="FCD79754042A4B5A80BFCC03BE89A473"/>
            </w:placeholder>
            <w:dropDownList>
              <w:listItem w:displayText="Select" w:value="Select"/>
              <w:listItem w:displayText="Yes" w:value="Yes"/>
              <w:listItem w:displayText="No" w:value="No"/>
            </w:dropDownList>
          </w:sdtPr>
          <w:sdtContent>
            <w:tc>
              <w:tcPr>
                <w:tcW w:w="4508" w:type="dxa"/>
                <w:shd w:val="clear" w:color="auto" w:fill="auto"/>
              </w:tcPr>
              <w:p w14:paraId="0AE3D5D4" w14:textId="5D79B57E" w:rsidR="00067B08" w:rsidRPr="00833603" w:rsidRDefault="00A232AF"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r>
      <w:tr w:rsidR="00067B08" w14:paraId="1363105B"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3BAEA4B" w14:textId="7DC4235D" w:rsidR="00067B08" w:rsidRPr="003F1790" w:rsidRDefault="00067B08" w:rsidP="00067B08">
            <w:pPr>
              <w:pStyle w:val="BodyText"/>
              <w:rPr>
                <w:szCs w:val="22"/>
              </w:rPr>
            </w:pPr>
            <w:r w:rsidRPr="003F1790">
              <w:rPr>
                <w:szCs w:val="22"/>
              </w:rPr>
              <w:t>Additional frameworks</w:t>
            </w:r>
          </w:p>
        </w:tc>
        <w:tc>
          <w:tcPr>
            <w:tcW w:w="4508" w:type="dxa"/>
            <w:shd w:val="clear" w:color="auto" w:fill="auto"/>
          </w:tcPr>
          <w:p w14:paraId="04BAF559" w14:textId="29D7487E" w:rsidR="00067B08" w:rsidRPr="00833603" w:rsidRDefault="00A232AF"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Not applicable</w:t>
            </w:r>
          </w:p>
        </w:tc>
      </w:tr>
    </w:tbl>
    <w:p w14:paraId="45394E2B" w14:textId="77777777" w:rsidR="00AC5073" w:rsidRDefault="00AC5073" w:rsidP="00AC5073">
      <w:pPr>
        <w:pStyle w:val="BodyText"/>
      </w:pPr>
    </w:p>
    <w:p w14:paraId="7A121DFA" w14:textId="77777777" w:rsidR="00847FE4" w:rsidRDefault="00847FE4" w:rsidP="00847FE4">
      <w:pPr>
        <w:pStyle w:val="Heading2"/>
      </w:pPr>
      <w:bookmarkStart w:id="14" w:name="_Toc105678310"/>
      <w:r>
        <w:t>System and Software requirements</w:t>
      </w:r>
      <w:bookmarkEnd w:id="14"/>
    </w:p>
    <w:p w14:paraId="32285D5B" w14:textId="77777777" w:rsidR="000760C7" w:rsidRDefault="000760C7" w:rsidP="00847FE4">
      <w:pPr>
        <w:pStyle w:val="Heading3"/>
        <w:ind w:left="180" w:hanging="180"/>
      </w:pPr>
      <w:r>
        <w:t>System (Operating system (OS))</w:t>
      </w:r>
    </w:p>
    <w:tbl>
      <w:tblPr>
        <w:tblW w:w="7370" w:type="dxa"/>
        <w:tblCellMar>
          <w:left w:w="0" w:type="dxa"/>
          <w:right w:w="0" w:type="dxa"/>
        </w:tblCellMar>
        <w:tblLook w:val="04A0" w:firstRow="1" w:lastRow="0" w:firstColumn="1" w:lastColumn="0" w:noHBand="0" w:noVBand="1"/>
      </w:tblPr>
      <w:tblGrid>
        <w:gridCol w:w="2150"/>
        <w:gridCol w:w="3960"/>
        <w:gridCol w:w="1260"/>
      </w:tblGrid>
      <w:tr w:rsidR="00FC1489" w:rsidRPr="001003AC" w14:paraId="03C31F5B" w14:textId="77777777" w:rsidTr="00CD2002">
        <w:trPr>
          <w:tblHeader/>
        </w:trPr>
        <w:tc>
          <w:tcPr>
            <w:tcW w:w="215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C826A36" w14:textId="6E226E74" w:rsidR="00FC1489" w:rsidRDefault="00FC1489" w:rsidP="00EE5B8E">
            <w:pPr>
              <w:rPr>
                <w:b/>
                <w:bCs/>
                <w:color w:val="000000" w:themeColor="text1"/>
                <w:szCs w:val="22"/>
              </w:rPr>
            </w:pPr>
            <w:r>
              <w:rPr>
                <w:b/>
                <w:bCs/>
                <w:color w:val="000000" w:themeColor="text1"/>
                <w:szCs w:val="22"/>
              </w:rPr>
              <w:t>Component</w:t>
            </w:r>
          </w:p>
        </w:tc>
        <w:tc>
          <w:tcPr>
            <w:tcW w:w="39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51924AC4" w14:textId="3CAD3977" w:rsidR="00FC1489" w:rsidRPr="001003AC" w:rsidRDefault="00FC1489" w:rsidP="00EE5B8E">
            <w:pPr>
              <w:rPr>
                <w:rFonts w:ascii="Calibri" w:eastAsiaTheme="minorHAnsi" w:hAnsi="Calibri"/>
                <w:b/>
                <w:bCs/>
                <w:color w:val="000000" w:themeColor="text1"/>
                <w:szCs w:val="22"/>
                <w:lang w:bidi="ar-SA"/>
              </w:rPr>
            </w:pPr>
            <w:r>
              <w:rPr>
                <w:b/>
                <w:bCs/>
                <w:color w:val="000000" w:themeColor="text1"/>
                <w:szCs w:val="22"/>
              </w:rPr>
              <w:t>Operating System</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744B31D1" w14:textId="77777777" w:rsidR="00FC1489" w:rsidRDefault="00FC1489" w:rsidP="00EE5B8E">
            <w:pPr>
              <w:rPr>
                <w:b/>
                <w:bCs/>
                <w:color w:val="000000" w:themeColor="text1"/>
                <w:szCs w:val="22"/>
              </w:rPr>
            </w:pPr>
            <w:r>
              <w:rPr>
                <w:b/>
                <w:bCs/>
                <w:color w:val="000000" w:themeColor="text1"/>
                <w:szCs w:val="22"/>
              </w:rPr>
              <w:t>Version</w:t>
            </w:r>
          </w:p>
        </w:tc>
      </w:tr>
      <w:tr w:rsidR="00FC1489" w:rsidRPr="009C79B7" w14:paraId="73F363C8" w14:textId="77777777" w:rsidTr="00CD2002">
        <w:tc>
          <w:tcPr>
            <w:tcW w:w="2150" w:type="dxa"/>
            <w:tcBorders>
              <w:top w:val="nil"/>
              <w:left w:val="single" w:sz="8" w:space="0" w:color="666666"/>
              <w:bottom w:val="single" w:sz="8" w:space="0" w:color="666666"/>
              <w:right w:val="single" w:sz="8" w:space="0" w:color="666666"/>
            </w:tcBorders>
          </w:tcPr>
          <w:p w14:paraId="77D03BA6" w14:textId="3E17D0D1" w:rsidR="00FC1489" w:rsidRPr="001D54FD" w:rsidRDefault="00CD2002" w:rsidP="00EE5B8E">
            <w:pPr>
              <w:rPr>
                <w:color w:val="auto"/>
                <w:szCs w:val="22"/>
              </w:rPr>
            </w:pPr>
            <w:r>
              <w:rPr>
                <w:color w:val="auto"/>
                <w:szCs w:val="22"/>
              </w:rPr>
              <w:t>DIM Service</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F96A66B" w14:textId="0C127895" w:rsidR="00FC1489" w:rsidRPr="001D54FD" w:rsidRDefault="00CD2002" w:rsidP="00EE5B8E">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017B5834" w14:textId="129E8136" w:rsidR="00FC1489" w:rsidRPr="001D54FD" w:rsidRDefault="00CD2002" w:rsidP="00EE5B8E">
            <w:pPr>
              <w:rPr>
                <w:color w:val="auto"/>
                <w:szCs w:val="22"/>
              </w:rPr>
            </w:pPr>
            <w:r>
              <w:rPr>
                <w:color w:val="auto"/>
                <w:szCs w:val="22"/>
              </w:rPr>
              <w:t>7.9</w:t>
            </w:r>
          </w:p>
        </w:tc>
      </w:tr>
      <w:tr w:rsidR="00CD2002" w:rsidRPr="009C79B7" w14:paraId="66C06C42" w14:textId="77777777" w:rsidTr="00CD2002">
        <w:tc>
          <w:tcPr>
            <w:tcW w:w="2150" w:type="dxa"/>
            <w:tcBorders>
              <w:top w:val="nil"/>
              <w:left w:val="single" w:sz="8" w:space="0" w:color="666666"/>
              <w:bottom w:val="single" w:sz="8" w:space="0" w:color="666666"/>
              <w:right w:val="single" w:sz="8" w:space="0" w:color="666666"/>
            </w:tcBorders>
          </w:tcPr>
          <w:p w14:paraId="79B56D68" w14:textId="16029335" w:rsidR="00CD2002" w:rsidRPr="001D54FD" w:rsidRDefault="00CD2002" w:rsidP="00CD2002">
            <w:pPr>
              <w:rPr>
                <w:color w:val="auto"/>
                <w:szCs w:val="22"/>
              </w:rPr>
            </w:pPr>
            <w:r>
              <w:rPr>
                <w:color w:val="auto"/>
                <w:szCs w:val="22"/>
              </w:rPr>
              <w:t>DIM Search</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03317D5" w14:textId="06F6CF58" w:rsidR="00CD2002" w:rsidRPr="001D54FD" w:rsidRDefault="00CD2002" w:rsidP="00CD2002">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03261356" w14:textId="457D0FC7" w:rsidR="00CD2002" w:rsidRPr="001D54FD" w:rsidRDefault="00CD2002" w:rsidP="00CD2002">
            <w:pPr>
              <w:rPr>
                <w:color w:val="auto"/>
                <w:szCs w:val="22"/>
              </w:rPr>
            </w:pPr>
            <w:r>
              <w:rPr>
                <w:color w:val="auto"/>
                <w:szCs w:val="22"/>
              </w:rPr>
              <w:t>7.9</w:t>
            </w:r>
          </w:p>
        </w:tc>
      </w:tr>
      <w:tr w:rsidR="00CD2002" w:rsidRPr="009C79B7" w14:paraId="6714A9B7" w14:textId="77777777" w:rsidTr="00CD2002">
        <w:tc>
          <w:tcPr>
            <w:tcW w:w="2150" w:type="dxa"/>
            <w:tcBorders>
              <w:top w:val="nil"/>
              <w:left w:val="single" w:sz="8" w:space="0" w:color="666666"/>
              <w:bottom w:val="single" w:sz="8" w:space="0" w:color="666666"/>
              <w:right w:val="single" w:sz="8" w:space="0" w:color="666666"/>
            </w:tcBorders>
          </w:tcPr>
          <w:p w14:paraId="7F1FD13E" w14:textId="45B3F35E" w:rsidR="00CD2002" w:rsidRPr="001D54FD" w:rsidRDefault="00CD2002" w:rsidP="00CD2002">
            <w:pPr>
              <w:rPr>
                <w:color w:val="auto"/>
                <w:szCs w:val="22"/>
              </w:rPr>
            </w:pPr>
            <w:r>
              <w:rPr>
                <w:color w:val="auto"/>
                <w:szCs w:val="22"/>
              </w:rPr>
              <w:t>DIM Engine</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2AB2B71" w14:textId="59AEB7F7" w:rsidR="00CD2002" w:rsidRPr="001D54FD" w:rsidRDefault="00CD2002" w:rsidP="00CD2002">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7BAE4186" w14:textId="1ED475CB" w:rsidR="00CD2002" w:rsidRPr="001D54FD" w:rsidRDefault="00CD2002" w:rsidP="00CD2002">
            <w:pPr>
              <w:rPr>
                <w:color w:val="auto"/>
                <w:szCs w:val="22"/>
              </w:rPr>
            </w:pPr>
            <w:r>
              <w:rPr>
                <w:color w:val="auto"/>
                <w:szCs w:val="22"/>
              </w:rPr>
              <w:t>7.9</w:t>
            </w:r>
          </w:p>
        </w:tc>
      </w:tr>
      <w:tr w:rsidR="00CD2002" w:rsidRPr="009C79B7" w14:paraId="505EE5D4" w14:textId="77777777" w:rsidTr="00CD2002">
        <w:tc>
          <w:tcPr>
            <w:tcW w:w="2150" w:type="dxa"/>
            <w:tcBorders>
              <w:top w:val="nil"/>
              <w:left w:val="single" w:sz="8" w:space="0" w:color="666666"/>
              <w:bottom w:val="single" w:sz="8" w:space="0" w:color="666666"/>
              <w:right w:val="single" w:sz="8" w:space="0" w:color="666666"/>
            </w:tcBorders>
          </w:tcPr>
          <w:p w14:paraId="1E604171" w14:textId="581CF563" w:rsidR="00CD2002" w:rsidRPr="001D54FD" w:rsidRDefault="00CD2002" w:rsidP="00CD2002">
            <w:pPr>
              <w:rPr>
                <w:color w:val="auto"/>
                <w:szCs w:val="22"/>
              </w:rPr>
            </w:pPr>
            <w:r>
              <w:rPr>
                <w:color w:val="auto"/>
                <w:szCs w:val="22"/>
              </w:rPr>
              <w:t>DIM Bridge</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DBB3C3A" w14:textId="75CFB57B" w:rsidR="00CD2002" w:rsidRPr="001D54FD" w:rsidRDefault="00CD2002" w:rsidP="00CD2002">
            <w:pPr>
              <w:rPr>
                <w:color w:val="auto"/>
                <w:szCs w:val="22"/>
              </w:rPr>
            </w:pPr>
            <w:r>
              <w:rPr>
                <w:color w:val="auto"/>
                <w:szCs w:val="22"/>
              </w:rPr>
              <w:t>Windows</w:t>
            </w:r>
          </w:p>
        </w:tc>
        <w:tc>
          <w:tcPr>
            <w:tcW w:w="1260" w:type="dxa"/>
            <w:tcBorders>
              <w:top w:val="nil"/>
              <w:left w:val="single" w:sz="8" w:space="0" w:color="666666"/>
              <w:bottom w:val="single" w:sz="8" w:space="0" w:color="666666"/>
              <w:right w:val="single" w:sz="8" w:space="0" w:color="666666"/>
            </w:tcBorders>
          </w:tcPr>
          <w:p w14:paraId="43027568" w14:textId="5AA27BB7" w:rsidR="00CD2002" w:rsidRPr="001D54FD" w:rsidRDefault="00CD2002" w:rsidP="00CD2002">
            <w:pPr>
              <w:rPr>
                <w:color w:val="auto"/>
                <w:szCs w:val="22"/>
              </w:rPr>
            </w:pPr>
            <w:r>
              <w:rPr>
                <w:color w:val="auto"/>
                <w:szCs w:val="22"/>
              </w:rPr>
              <w:t>2019</w:t>
            </w:r>
          </w:p>
        </w:tc>
      </w:tr>
      <w:tr w:rsidR="00CD2002" w:rsidRPr="009C79B7" w14:paraId="26A4ED44" w14:textId="77777777" w:rsidTr="00CD2002">
        <w:tc>
          <w:tcPr>
            <w:tcW w:w="2150" w:type="dxa"/>
            <w:tcBorders>
              <w:top w:val="nil"/>
              <w:left w:val="single" w:sz="8" w:space="0" w:color="666666"/>
              <w:bottom w:val="single" w:sz="8" w:space="0" w:color="666666"/>
              <w:right w:val="single" w:sz="8" w:space="0" w:color="666666"/>
            </w:tcBorders>
          </w:tcPr>
          <w:p w14:paraId="0C572FF3" w14:textId="4F6A2C91" w:rsidR="00CD2002" w:rsidRPr="001D54FD" w:rsidRDefault="00CD2002" w:rsidP="00CD2002">
            <w:pPr>
              <w:rPr>
                <w:color w:val="auto"/>
                <w:szCs w:val="22"/>
              </w:rPr>
            </w:pPr>
            <w:r>
              <w:rPr>
                <w:color w:val="auto"/>
                <w:szCs w:val="22"/>
              </w:rPr>
              <w:t>DIM DB</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7D746C9" w14:textId="12EFD016" w:rsidR="00CD2002" w:rsidRPr="001D54FD" w:rsidRDefault="00CD2002" w:rsidP="00CD2002">
            <w:pPr>
              <w:rPr>
                <w:color w:val="auto"/>
                <w:szCs w:val="22"/>
              </w:rPr>
            </w:pPr>
            <w:r>
              <w:rPr>
                <w:color w:val="auto"/>
                <w:szCs w:val="22"/>
              </w:rPr>
              <w:t>AIX</w:t>
            </w:r>
          </w:p>
        </w:tc>
        <w:tc>
          <w:tcPr>
            <w:tcW w:w="1260" w:type="dxa"/>
            <w:tcBorders>
              <w:top w:val="nil"/>
              <w:left w:val="single" w:sz="8" w:space="0" w:color="666666"/>
              <w:bottom w:val="single" w:sz="8" w:space="0" w:color="666666"/>
              <w:right w:val="single" w:sz="8" w:space="0" w:color="666666"/>
            </w:tcBorders>
          </w:tcPr>
          <w:p w14:paraId="68C347C3" w14:textId="3934E01F" w:rsidR="00CD2002" w:rsidRPr="001D54FD" w:rsidRDefault="00CD2002" w:rsidP="00CD2002">
            <w:pPr>
              <w:rPr>
                <w:color w:val="auto"/>
                <w:szCs w:val="22"/>
              </w:rPr>
            </w:pPr>
            <w:r>
              <w:rPr>
                <w:color w:val="auto"/>
                <w:szCs w:val="22"/>
              </w:rPr>
              <w:t>7.2</w:t>
            </w:r>
          </w:p>
        </w:tc>
      </w:tr>
      <w:tr w:rsidR="00CD2002" w:rsidRPr="009C79B7" w14:paraId="4C3A8B98" w14:textId="77777777" w:rsidTr="00CD2002">
        <w:tc>
          <w:tcPr>
            <w:tcW w:w="2150" w:type="dxa"/>
            <w:tcBorders>
              <w:top w:val="nil"/>
              <w:left w:val="single" w:sz="8" w:space="0" w:color="666666"/>
              <w:bottom w:val="single" w:sz="8" w:space="0" w:color="666666"/>
              <w:right w:val="single" w:sz="8" w:space="0" w:color="666666"/>
            </w:tcBorders>
          </w:tcPr>
          <w:p w14:paraId="388F1103" w14:textId="2D3D238F" w:rsidR="00CD2002" w:rsidRPr="001D54FD" w:rsidRDefault="00CD2002" w:rsidP="00CD2002">
            <w:pPr>
              <w:rPr>
                <w:color w:val="auto"/>
                <w:szCs w:val="22"/>
              </w:rPr>
            </w:pPr>
            <w:r>
              <w:rPr>
                <w:color w:val="auto"/>
                <w:szCs w:val="22"/>
              </w:rPr>
              <w:t>DIM FS</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38C6A44" w14:textId="5EE10784" w:rsidR="00CD2002" w:rsidRPr="001D54FD" w:rsidRDefault="00CD2002" w:rsidP="00CD2002">
            <w:pPr>
              <w:rPr>
                <w:color w:val="auto"/>
                <w:szCs w:val="22"/>
              </w:rPr>
            </w:pPr>
            <w:r>
              <w:rPr>
                <w:color w:val="auto"/>
                <w:szCs w:val="22"/>
              </w:rPr>
              <w:t>RHEL</w:t>
            </w:r>
          </w:p>
        </w:tc>
        <w:tc>
          <w:tcPr>
            <w:tcW w:w="1260" w:type="dxa"/>
            <w:tcBorders>
              <w:top w:val="nil"/>
              <w:left w:val="single" w:sz="8" w:space="0" w:color="666666"/>
              <w:bottom w:val="single" w:sz="8" w:space="0" w:color="666666"/>
              <w:right w:val="single" w:sz="8" w:space="0" w:color="666666"/>
            </w:tcBorders>
          </w:tcPr>
          <w:p w14:paraId="1CD5AC2A" w14:textId="79EA4AEA" w:rsidR="00CD2002" w:rsidRPr="001D54FD" w:rsidRDefault="00CD2002" w:rsidP="00CD2002">
            <w:pPr>
              <w:rPr>
                <w:color w:val="auto"/>
                <w:szCs w:val="22"/>
              </w:rPr>
            </w:pPr>
            <w:r>
              <w:rPr>
                <w:color w:val="auto"/>
                <w:szCs w:val="22"/>
              </w:rPr>
              <w:t>7.9</w:t>
            </w:r>
          </w:p>
        </w:tc>
      </w:tr>
      <w:tr w:rsidR="00CD2002" w:rsidRPr="009C79B7" w14:paraId="15AEF53D" w14:textId="77777777" w:rsidTr="00CD2002">
        <w:tc>
          <w:tcPr>
            <w:tcW w:w="2150" w:type="dxa"/>
            <w:tcBorders>
              <w:top w:val="nil"/>
              <w:left w:val="single" w:sz="8" w:space="0" w:color="666666"/>
              <w:bottom w:val="single" w:sz="8" w:space="0" w:color="666666"/>
              <w:right w:val="single" w:sz="8" w:space="0" w:color="666666"/>
            </w:tcBorders>
          </w:tcPr>
          <w:p w14:paraId="667E7F2A" w14:textId="1DAB9A74" w:rsidR="00CD2002" w:rsidRPr="001D54FD" w:rsidRDefault="00CD2002" w:rsidP="00CD2002">
            <w:pPr>
              <w:rPr>
                <w:color w:val="auto"/>
                <w:szCs w:val="22"/>
              </w:rPr>
            </w:pPr>
            <w:r>
              <w:rPr>
                <w:color w:val="auto"/>
                <w:szCs w:val="22"/>
              </w:rPr>
              <w:t>DIM Deploy</w:t>
            </w:r>
          </w:p>
        </w:tc>
        <w:tc>
          <w:tcPr>
            <w:tcW w:w="396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B47E5E5" w14:textId="5479D4E0" w:rsidR="00CD2002" w:rsidRPr="001D54FD" w:rsidRDefault="00CD2002" w:rsidP="00CD2002">
            <w:pPr>
              <w:rPr>
                <w:color w:val="auto"/>
                <w:szCs w:val="22"/>
              </w:rPr>
            </w:pPr>
            <w:r>
              <w:rPr>
                <w:color w:val="auto"/>
                <w:szCs w:val="22"/>
              </w:rPr>
              <w:t>AIX</w:t>
            </w:r>
          </w:p>
        </w:tc>
        <w:tc>
          <w:tcPr>
            <w:tcW w:w="1260" w:type="dxa"/>
            <w:tcBorders>
              <w:top w:val="nil"/>
              <w:left w:val="single" w:sz="8" w:space="0" w:color="666666"/>
              <w:bottom w:val="single" w:sz="8" w:space="0" w:color="666666"/>
              <w:right w:val="single" w:sz="8" w:space="0" w:color="666666"/>
            </w:tcBorders>
          </w:tcPr>
          <w:p w14:paraId="704B5955" w14:textId="60E866D2" w:rsidR="00CD2002" w:rsidRPr="001D54FD" w:rsidRDefault="00CD2002" w:rsidP="00CD2002">
            <w:pPr>
              <w:rPr>
                <w:color w:val="auto"/>
                <w:szCs w:val="22"/>
              </w:rPr>
            </w:pPr>
            <w:r>
              <w:rPr>
                <w:color w:val="auto"/>
                <w:szCs w:val="22"/>
              </w:rPr>
              <w:t>7.2</w:t>
            </w:r>
          </w:p>
        </w:tc>
      </w:tr>
    </w:tbl>
    <w:p w14:paraId="7402D33D" w14:textId="77777777" w:rsidR="000760C7" w:rsidRDefault="000760C7" w:rsidP="000760C7">
      <w:pPr>
        <w:pStyle w:val="BodyText"/>
      </w:pPr>
    </w:p>
    <w:p w14:paraId="2B6EC033" w14:textId="77777777" w:rsidR="000760C7" w:rsidRDefault="000760C7" w:rsidP="000760C7">
      <w:pPr>
        <w:pStyle w:val="BodyText"/>
      </w:pPr>
    </w:p>
    <w:p w14:paraId="52D033E0" w14:textId="77777777" w:rsidR="000760C7" w:rsidRDefault="000760C7" w:rsidP="000760C7">
      <w:pPr>
        <w:pStyle w:val="BodyText"/>
      </w:pPr>
    </w:p>
    <w:p w14:paraId="1862FFEE" w14:textId="77777777" w:rsidR="000760C7" w:rsidRDefault="000760C7" w:rsidP="000760C7">
      <w:pPr>
        <w:pStyle w:val="BodyText"/>
      </w:pPr>
    </w:p>
    <w:p w14:paraId="290101FD" w14:textId="77777777" w:rsidR="000760C7" w:rsidRDefault="000760C7" w:rsidP="000760C7">
      <w:pPr>
        <w:pStyle w:val="BodyText"/>
      </w:pPr>
    </w:p>
    <w:p w14:paraId="303943C8" w14:textId="77777777" w:rsidR="000760C7" w:rsidRDefault="000760C7" w:rsidP="00847FE4">
      <w:pPr>
        <w:pStyle w:val="Heading3"/>
        <w:tabs>
          <w:tab w:val="left" w:pos="810"/>
        </w:tabs>
        <w:ind w:left="2345" w:hanging="2345"/>
      </w:pPr>
      <w:r>
        <w:lastRenderedPageBreak/>
        <w:t>Software (Licenses)</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91"/>
        <w:gridCol w:w="1275"/>
      </w:tblGrid>
      <w:tr w:rsidR="000760C7" w:rsidRPr="00722D77" w14:paraId="56E1CD72" w14:textId="77777777" w:rsidTr="00FC1489">
        <w:tc>
          <w:tcPr>
            <w:tcW w:w="6091" w:type="dxa"/>
            <w:shd w:val="clear" w:color="auto" w:fill="D9D9D9" w:themeFill="background1" w:themeFillShade="D9"/>
            <w:hideMark/>
          </w:tcPr>
          <w:p w14:paraId="3A808436" w14:textId="77777777" w:rsidR="000760C7" w:rsidRPr="00722D77" w:rsidRDefault="000760C7" w:rsidP="00EE5B8E">
            <w:pPr>
              <w:rPr>
                <w:rFonts w:eastAsia="Times New Roman" w:cs="Arial"/>
                <w:color w:val="242424"/>
                <w:sz w:val="20"/>
                <w:lang w:bidi="ar-SA"/>
              </w:rPr>
            </w:pPr>
            <w:r w:rsidRPr="00722D77">
              <w:rPr>
                <w:rFonts w:eastAsia="Times New Roman" w:cs="Arial"/>
                <w:b/>
                <w:color w:val="242424"/>
                <w:sz w:val="20"/>
                <w:lang w:bidi="ar-SA"/>
              </w:rPr>
              <w:t>Software product / component</w:t>
            </w:r>
            <w:r w:rsidRPr="00722D77">
              <w:rPr>
                <w:rFonts w:eastAsia="Times New Roman" w:cs="Arial"/>
                <w:color w:val="242424"/>
                <w:sz w:val="20"/>
                <w:lang w:bidi="ar-SA"/>
              </w:rPr>
              <w:t> </w:t>
            </w:r>
          </w:p>
        </w:tc>
        <w:tc>
          <w:tcPr>
            <w:tcW w:w="1275" w:type="dxa"/>
            <w:shd w:val="clear" w:color="auto" w:fill="D9D9D9" w:themeFill="background1" w:themeFillShade="D9"/>
            <w:hideMark/>
          </w:tcPr>
          <w:p w14:paraId="6F5CD199" w14:textId="77777777" w:rsidR="000760C7" w:rsidRPr="00722D77" w:rsidRDefault="000760C7" w:rsidP="00EE5B8E">
            <w:pPr>
              <w:rPr>
                <w:rFonts w:eastAsia="Times New Roman" w:cs="Arial"/>
                <w:color w:val="242424"/>
                <w:sz w:val="20"/>
                <w:lang w:bidi="ar-SA"/>
              </w:rPr>
            </w:pPr>
            <w:r w:rsidRPr="00722D77">
              <w:rPr>
                <w:rFonts w:eastAsia="Times New Roman" w:cs="Arial"/>
                <w:b/>
                <w:color w:val="242424"/>
                <w:sz w:val="20"/>
                <w:lang w:bidi="ar-SA"/>
              </w:rPr>
              <w:t>Version</w:t>
            </w:r>
            <w:r w:rsidRPr="00722D77">
              <w:rPr>
                <w:rFonts w:eastAsia="Times New Roman" w:cs="Arial"/>
                <w:color w:val="242424"/>
                <w:sz w:val="20"/>
                <w:lang w:bidi="ar-SA"/>
              </w:rPr>
              <w:t> </w:t>
            </w:r>
          </w:p>
        </w:tc>
      </w:tr>
      <w:tr w:rsidR="000760C7" w:rsidRPr="00722D77" w14:paraId="5E652F53"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2F9379CA"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Database server</w:t>
            </w:r>
          </w:p>
        </w:tc>
        <w:tc>
          <w:tcPr>
            <w:tcW w:w="1275" w:type="dxa"/>
            <w:tcBorders>
              <w:bottom w:val="single" w:sz="4" w:space="0" w:color="auto"/>
            </w:tcBorders>
            <w:shd w:val="clear" w:color="auto" w:fill="FFFFFF"/>
          </w:tcPr>
          <w:p w14:paraId="47B3F906" w14:textId="77777777" w:rsidR="000760C7" w:rsidRPr="00722D7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340A5D5D"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6AD55C51"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advanced compression (Option)</w:t>
            </w:r>
          </w:p>
        </w:tc>
        <w:tc>
          <w:tcPr>
            <w:tcW w:w="1275" w:type="dxa"/>
            <w:tcBorders>
              <w:bottom w:val="single" w:sz="4" w:space="0" w:color="auto"/>
            </w:tcBorders>
            <w:shd w:val="clear" w:color="auto" w:fill="FFFFFF"/>
          </w:tcPr>
          <w:p w14:paraId="16436F1D"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1F858A33"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0CAC8A9C"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Partitioning (Option)</w:t>
            </w:r>
          </w:p>
        </w:tc>
        <w:tc>
          <w:tcPr>
            <w:tcW w:w="1275" w:type="dxa"/>
            <w:tcBorders>
              <w:bottom w:val="single" w:sz="4" w:space="0" w:color="auto"/>
            </w:tcBorders>
            <w:shd w:val="clear" w:color="auto" w:fill="FFFFFF"/>
          </w:tcPr>
          <w:p w14:paraId="524E43A2"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5ACF3C24"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61139307"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Tuning Pack</w:t>
            </w:r>
          </w:p>
        </w:tc>
        <w:tc>
          <w:tcPr>
            <w:tcW w:w="1275" w:type="dxa"/>
            <w:tcBorders>
              <w:bottom w:val="single" w:sz="4" w:space="0" w:color="auto"/>
            </w:tcBorders>
            <w:shd w:val="clear" w:color="auto" w:fill="FFFFFF"/>
          </w:tcPr>
          <w:p w14:paraId="46FC5ED7"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2D15EEAF"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5B430958" w14:textId="77777777" w:rsidR="000760C7" w:rsidRPr="002E6CCF" w:rsidRDefault="000760C7" w:rsidP="00EE5B8E">
            <w:pPr>
              <w:rPr>
                <w:rFonts w:eastAsia="Times New Roman" w:cs="Arial"/>
                <w:color w:val="242424"/>
                <w:sz w:val="20"/>
                <w:lang w:bidi="ar-SA"/>
              </w:rPr>
            </w:pPr>
            <w:r w:rsidRPr="002E6CCF">
              <w:rPr>
                <w:rFonts w:eastAsia="Times New Roman" w:cs="Arial"/>
                <w:color w:val="242424"/>
                <w:sz w:val="20"/>
                <w:lang w:bidi="ar-SA"/>
              </w:rPr>
              <w:t>Oracle Diagnostics Pack</w:t>
            </w:r>
          </w:p>
        </w:tc>
        <w:tc>
          <w:tcPr>
            <w:tcW w:w="1275" w:type="dxa"/>
            <w:tcBorders>
              <w:bottom w:val="single" w:sz="4" w:space="0" w:color="auto"/>
            </w:tcBorders>
            <w:shd w:val="clear" w:color="auto" w:fill="FFFFFF"/>
          </w:tcPr>
          <w:p w14:paraId="35CA4DC2"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19.3</w:t>
            </w:r>
          </w:p>
        </w:tc>
      </w:tr>
      <w:tr w:rsidR="000760C7" w:rsidRPr="00722D77" w14:paraId="3CC82787" w14:textId="77777777" w:rsidTr="00EE5B8E">
        <w:tc>
          <w:tcPr>
            <w:tcW w:w="6091" w:type="dxa"/>
            <w:tcBorders>
              <w:top w:val="nil"/>
              <w:left w:val="single" w:sz="8" w:space="0" w:color="666666"/>
              <w:bottom w:val="single" w:sz="4" w:space="0" w:color="auto"/>
              <w:right w:val="single" w:sz="8" w:space="0" w:color="666666"/>
            </w:tcBorders>
            <w:shd w:val="clear" w:color="auto" w:fill="auto"/>
          </w:tcPr>
          <w:p w14:paraId="3D7275EF" w14:textId="77777777" w:rsidR="000760C7" w:rsidRPr="002E6CCF" w:rsidRDefault="000760C7" w:rsidP="00EE5B8E">
            <w:pPr>
              <w:rPr>
                <w:rFonts w:eastAsia="Times New Roman" w:cs="Arial"/>
                <w:color w:val="242424"/>
                <w:sz w:val="20"/>
                <w:lang w:bidi="ar-SA"/>
              </w:rPr>
            </w:pPr>
            <w:r>
              <w:rPr>
                <w:rFonts w:eastAsia="Times New Roman" w:cs="Arial"/>
                <w:color w:val="242424"/>
                <w:sz w:val="20"/>
                <w:lang w:bidi="ar-SA"/>
              </w:rPr>
              <w:t>WebSphere Application Server</w:t>
            </w:r>
          </w:p>
        </w:tc>
        <w:tc>
          <w:tcPr>
            <w:tcW w:w="1275" w:type="dxa"/>
            <w:tcBorders>
              <w:bottom w:val="single" w:sz="4" w:space="0" w:color="auto"/>
            </w:tcBorders>
            <w:shd w:val="clear" w:color="auto" w:fill="FFFFFF"/>
          </w:tcPr>
          <w:p w14:paraId="6B231ACD"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9.0</w:t>
            </w:r>
          </w:p>
        </w:tc>
      </w:tr>
      <w:tr w:rsidR="000760C7" w:rsidRPr="00722D77" w14:paraId="13C57A5B"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65A14606" w14:textId="77777777" w:rsidR="000760C7" w:rsidRPr="00722D77" w:rsidRDefault="000760C7" w:rsidP="00EE5B8E">
            <w:pPr>
              <w:rPr>
                <w:rFonts w:eastAsia="Times New Roman" w:cs="Arial"/>
                <w:color w:val="242424"/>
                <w:sz w:val="20"/>
                <w:lang w:bidi="ar-SA"/>
              </w:rPr>
            </w:pPr>
            <w:r>
              <w:rPr>
                <w:rFonts w:eastAsia="Times New Roman" w:cs="Arial"/>
                <w:color w:val="242424"/>
                <w:sz w:val="20"/>
                <w:lang w:bidi="ar-SA"/>
              </w:rPr>
              <w:t>WebSphere Application Server Network Deployment</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708482A" w14:textId="77777777" w:rsidR="000760C7" w:rsidRPr="00722D77" w:rsidRDefault="000760C7" w:rsidP="00EE5B8E">
            <w:pPr>
              <w:rPr>
                <w:rFonts w:eastAsia="Times New Roman" w:cs="Arial"/>
                <w:color w:val="242424"/>
                <w:sz w:val="20"/>
                <w:lang w:val="en-US" w:bidi="ar-SA"/>
              </w:rPr>
            </w:pPr>
            <w:r w:rsidRPr="005110FE">
              <w:rPr>
                <w:rFonts w:eastAsia="Times New Roman" w:cs="Arial"/>
                <w:color w:val="242424"/>
                <w:sz w:val="20"/>
                <w:lang w:val="en-US" w:bidi="ar-SA"/>
              </w:rPr>
              <w:t xml:space="preserve">9.0.0.9 </w:t>
            </w:r>
          </w:p>
        </w:tc>
      </w:tr>
      <w:tr w:rsidR="000760C7" w:rsidRPr="00722D77" w14:paraId="4B31E973"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19F3BBB8" w14:textId="77777777" w:rsidR="000760C7" w:rsidRDefault="000760C7" w:rsidP="00EE5B8E">
            <w:pPr>
              <w:rPr>
                <w:rFonts w:eastAsia="Times New Roman" w:cs="Arial"/>
                <w:color w:val="242424"/>
                <w:sz w:val="20"/>
                <w:lang w:bidi="ar-SA"/>
              </w:rPr>
            </w:pPr>
            <w:r w:rsidRPr="00453FE4">
              <w:rPr>
                <w:rFonts w:eastAsia="Times New Roman" w:cs="Arial"/>
                <w:color w:val="242424"/>
                <w:sz w:val="20"/>
                <w:lang w:bidi="ar-SA"/>
              </w:rPr>
              <w:t>IBM Tivoli Workload scheduler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36754056" w14:textId="77777777" w:rsidR="000760C7" w:rsidRDefault="000760C7" w:rsidP="00EE5B8E">
            <w:pPr>
              <w:rPr>
                <w:rFonts w:eastAsia="Times New Roman" w:cs="Arial"/>
                <w:color w:val="242424"/>
                <w:sz w:val="20"/>
                <w:lang w:val="en-US" w:bidi="ar-SA"/>
              </w:rPr>
            </w:pPr>
          </w:p>
        </w:tc>
      </w:tr>
      <w:tr w:rsidR="000760C7" w:rsidRPr="00722D77" w14:paraId="10147FE4"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54D5C22F" w14:textId="77777777" w:rsidR="000760C7" w:rsidRDefault="000760C7" w:rsidP="00EE5B8E">
            <w:pPr>
              <w:rPr>
                <w:rFonts w:eastAsia="Times New Roman" w:cs="Arial"/>
                <w:color w:val="242424"/>
                <w:sz w:val="20"/>
                <w:lang w:bidi="ar-SA"/>
              </w:rPr>
            </w:pPr>
            <w:r>
              <w:rPr>
                <w:rFonts w:eastAsia="Times New Roman" w:cs="Arial"/>
                <w:color w:val="242424"/>
                <w:sz w:val="20"/>
                <w:lang w:bidi="ar-SA"/>
              </w:rPr>
              <w:t xml:space="preserve">IBM </w:t>
            </w:r>
            <w:proofErr w:type="spellStart"/>
            <w:r>
              <w:rPr>
                <w:rFonts w:eastAsia="Times New Roman" w:cs="Arial"/>
                <w:color w:val="242424"/>
                <w:sz w:val="20"/>
                <w:lang w:bidi="ar-SA"/>
              </w:rPr>
              <w:t>InfoSphere</w:t>
            </w:r>
            <w:proofErr w:type="spellEnd"/>
            <w:r>
              <w:rPr>
                <w:rFonts w:eastAsia="Times New Roman" w:cs="Arial"/>
                <w:color w:val="242424"/>
                <w:sz w:val="20"/>
                <w:lang w:bidi="ar-SA"/>
              </w:rPr>
              <w:t xml:space="preserve"> application components</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27876403" w14:textId="77777777" w:rsidR="000760C7" w:rsidRDefault="000760C7" w:rsidP="00EE5B8E">
            <w:pPr>
              <w:rPr>
                <w:rFonts w:eastAsia="Times New Roman" w:cs="Arial"/>
                <w:color w:val="242424"/>
                <w:sz w:val="20"/>
                <w:lang w:val="en-US" w:bidi="ar-SA"/>
              </w:rPr>
            </w:pPr>
          </w:p>
        </w:tc>
      </w:tr>
      <w:tr w:rsidR="000760C7" w:rsidRPr="00722D77" w14:paraId="620226D4"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7D7AF529" w14:textId="77777777" w:rsidR="000760C7" w:rsidRPr="00DA40FA" w:rsidRDefault="000760C7" w:rsidP="00EE5B8E">
            <w:pPr>
              <w:pStyle w:val="ListParagraph"/>
              <w:numPr>
                <w:ilvl w:val="0"/>
                <w:numId w:val="83"/>
              </w:numPr>
              <w:rPr>
                <w:rFonts w:eastAsia="Times New Roman" w:cs="Arial"/>
                <w:color w:val="242424"/>
                <w:sz w:val="20"/>
                <w:lang w:bidi="ar-SA"/>
              </w:rPr>
            </w:pPr>
            <w:r w:rsidRPr="00DA40FA">
              <w:rPr>
                <w:rFonts w:eastAsia="Times New Roman" w:cs="Arial"/>
                <w:color w:val="242424"/>
                <w:sz w:val="20"/>
                <w:lang w:bidi="ar-SA"/>
              </w:rPr>
              <w:t xml:space="preserve">Business Automation Workflow Enterprise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11C33F5"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19.0</w:t>
            </w:r>
          </w:p>
        </w:tc>
      </w:tr>
      <w:tr w:rsidR="000760C7" w:rsidRPr="00722D77" w14:paraId="2BC58544"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0798715B"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 Architect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E415778"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9.1</w:t>
            </w:r>
          </w:p>
        </w:tc>
      </w:tr>
      <w:tr w:rsidR="000760C7" w:rsidRPr="00722D77" w14:paraId="5381A807"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5396401E"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DataStage</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4626A480"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2C0F20EF"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3017F31B"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DataStage and </w:t>
            </w:r>
            <w:proofErr w:type="spellStart"/>
            <w:r w:rsidRPr="00A06D73">
              <w:rPr>
                <w:rFonts w:eastAsia="Times New Roman" w:cs="Arial"/>
                <w:color w:val="242424"/>
                <w:sz w:val="20"/>
                <w:lang w:bidi="ar-SA"/>
              </w:rPr>
              <w:t>QualityStage</w:t>
            </w:r>
            <w:proofErr w:type="spellEnd"/>
            <w:r w:rsidRPr="00A06D73">
              <w:rPr>
                <w:rFonts w:eastAsia="Times New Roman" w:cs="Arial"/>
                <w:color w:val="242424"/>
                <w:sz w:val="20"/>
                <w:lang w:bidi="ar-SA"/>
              </w:rPr>
              <w:t xml:space="preserve"> Designer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21D60F21"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305A14D7"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5B6F304A"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FastTrack</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539C5AF4"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1B28ED53"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0ADE398D"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Analyzer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0A52879B"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61663080"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0C253C7B"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Analyzer Workbench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0B8DFE6C"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79FCCC3D"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285F9257"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Governance </w:t>
            </w:r>
            <w:proofErr w:type="spellStart"/>
            <w:r w:rsidRPr="00A06D73">
              <w:rPr>
                <w:rFonts w:eastAsia="Times New Roman" w:cs="Arial"/>
                <w:color w:val="242424"/>
                <w:sz w:val="20"/>
                <w:lang w:bidi="ar-SA"/>
              </w:rPr>
              <w:t>Catalog</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57DE666"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5EDFD207"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723443A8"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5A147BD7"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4EB67E8F"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4B893819"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Services Director </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6A3A03F3"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0760C7" w:rsidRPr="00722D77" w14:paraId="70A6A318"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4A220266" w14:textId="77777777" w:rsidR="000760C7" w:rsidRPr="00A06D73" w:rsidRDefault="000760C7" w:rsidP="00EE5B8E">
            <w:pPr>
              <w:pStyle w:val="ListParagraph"/>
              <w:numPr>
                <w:ilvl w:val="0"/>
                <w:numId w:val="82"/>
              </w:numPr>
              <w:rPr>
                <w:rFonts w:eastAsia="Times New Roman" w:cs="Arial"/>
                <w:color w:val="242424"/>
                <w:sz w:val="20"/>
                <w:lang w:bidi="ar-SA"/>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w:t>
            </w:r>
            <w:proofErr w:type="spellStart"/>
            <w:r w:rsidRPr="00A06D73">
              <w:rPr>
                <w:rFonts w:eastAsia="Times New Roman" w:cs="Arial"/>
                <w:color w:val="242424"/>
                <w:sz w:val="20"/>
                <w:lang w:bidi="ar-SA"/>
              </w:rPr>
              <w:t>QualityStage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15C2E3B7" w14:textId="77777777" w:rsidR="000760C7" w:rsidRDefault="000760C7" w:rsidP="00EE5B8E">
            <w:pPr>
              <w:rPr>
                <w:rFonts w:eastAsia="Times New Roman" w:cs="Arial"/>
                <w:color w:val="242424"/>
                <w:sz w:val="20"/>
                <w:lang w:val="en-US" w:bidi="ar-SA"/>
              </w:rPr>
            </w:pPr>
            <w:r>
              <w:rPr>
                <w:rFonts w:eastAsia="Times New Roman" w:cs="Arial"/>
                <w:color w:val="242424"/>
                <w:sz w:val="20"/>
                <w:lang w:val="en-US" w:bidi="ar-SA"/>
              </w:rPr>
              <w:t>11.7</w:t>
            </w:r>
          </w:p>
        </w:tc>
      </w:tr>
      <w:tr w:rsidR="00F13C5E" w:rsidRPr="00722D77" w14:paraId="2EA000DA" w14:textId="77777777" w:rsidTr="001A475C">
        <w:tc>
          <w:tcPr>
            <w:tcW w:w="6091" w:type="dxa"/>
            <w:tcBorders>
              <w:top w:val="single" w:sz="4" w:space="0" w:color="auto"/>
              <w:left w:val="single" w:sz="4" w:space="0" w:color="auto"/>
              <w:bottom w:val="single" w:sz="4" w:space="0" w:color="auto"/>
              <w:right w:val="single" w:sz="4" w:space="0" w:color="auto"/>
            </w:tcBorders>
            <w:shd w:val="clear" w:color="auto" w:fill="auto"/>
          </w:tcPr>
          <w:p w14:paraId="613142C5" w14:textId="77777777" w:rsidR="00F13C5E" w:rsidRPr="00A06D73" w:rsidRDefault="00F13C5E" w:rsidP="001A475C">
            <w:pPr>
              <w:pStyle w:val="ListParagraph"/>
              <w:numPr>
                <w:ilvl w:val="0"/>
                <w:numId w:val="82"/>
              </w:numPr>
              <w:rPr>
                <w:rFonts w:eastAsia="Times New Roman" w:cs="Arial"/>
                <w:color w:val="242424"/>
                <w:sz w:val="20"/>
                <w:lang w:bidi="ar-SA"/>
              </w:rPr>
            </w:pPr>
            <w:r w:rsidRPr="00A06D73">
              <w:rPr>
                <w:rFonts w:eastAsia="Times New Roman" w:cs="Arial"/>
                <w:color w:val="242424"/>
                <w:sz w:val="20"/>
                <w:lang w:bidi="ar-SA"/>
              </w:rPr>
              <w:t>Process Designer</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39DB56DC" w14:textId="77777777" w:rsidR="00F13C5E" w:rsidRDefault="00F13C5E" w:rsidP="001A475C">
            <w:pPr>
              <w:rPr>
                <w:rFonts w:eastAsia="Times New Roman" w:cs="Arial"/>
                <w:color w:val="242424"/>
                <w:sz w:val="20"/>
                <w:lang w:val="en-US" w:bidi="ar-SA"/>
              </w:rPr>
            </w:pPr>
            <w:r>
              <w:rPr>
                <w:rFonts w:eastAsia="Times New Roman" w:cs="Arial"/>
                <w:color w:val="242424"/>
                <w:sz w:val="20"/>
                <w:lang w:val="en-US" w:bidi="ar-SA"/>
              </w:rPr>
              <w:t>8.5</w:t>
            </w:r>
          </w:p>
        </w:tc>
      </w:tr>
      <w:tr w:rsidR="000760C7" w:rsidRPr="00722D77" w14:paraId="2D97573C" w14:textId="77777777" w:rsidTr="00EE5B8E">
        <w:tc>
          <w:tcPr>
            <w:tcW w:w="6091" w:type="dxa"/>
            <w:tcBorders>
              <w:top w:val="single" w:sz="4" w:space="0" w:color="auto"/>
              <w:left w:val="single" w:sz="4" w:space="0" w:color="auto"/>
              <w:bottom w:val="single" w:sz="4" w:space="0" w:color="auto"/>
              <w:right w:val="single" w:sz="4" w:space="0" w:color="auto"/>
            </w:tcBorders>
            <w:shd w:val="clear" w:color="auto" w:fill="auto"/>
          </w:tcPr>
          <w:p w14:paraId="43CBB1BA" w14:textId="4C8BF974" w:rsidR="000760C7" w:rsidRPr="00F13C5E" w:rsidRDefault="00F13C5E" w:rsidP="00F13C5E">
            <w:pPr>
              <w:rPr>
                <w:rFonts w:eastAsia="Times New Roman" w:cs="Arial"/>
                <w:color w:val="242424"/>
                <w:sz w:val="20"/>
                <w:lang w:bidi="ar-SA"/>
              </w:rPr>
            </w:pPr>
            <w:r w:rsidRPr="00F13C5E">
              <w:rPr>
                <w:rFonts w:eastAsia="Times New Roman" w:cs="Arial"/>
                <w:color w:val="242424"/>
                <w:sz w:val="20"/>
                <w:lang w:bidi="ar-SA"/>
              </w:rPr>
              <w:t>RDS License</w:t>
            </w:r>
            <w:r w:rsidR="001B0E4D">
              <w:rPr>
                <w:rFonts w:eastAsia="Times New Roman" w:cs="Arial"/>
                <w:color w:val="242424"/>
                <w:sz w:val="20"/>
                <w:lang w:bidi="ar-SA"/>
              </w:rPr>
              <w:t xml:space="preserve"> (for DBA-GD-RDP)</w:t>
            </w:r>
          </w:p>
        </w:tc>
        <w:tc>
          <w:tcPr>
            <w:tcW w:w="1275" w:type="dxa"/>
            <w:tcBorders>
              <w:top w:val="single" w:sz="4" w:space="0" w:color="auto"/>
              <w:left w:val="single" w:sz="4" w:space="0" w:color="auto"/>
              <w:bottom w:val="single" w:sz="4" w:space="0" w:color="auto"/>
              <w:right w:val="single" w:sz="4" w:space="0" w:color="auto"/>
            </w:tcBorders>
            <w:shd w:val="clear" w:color="auto" w:fill="FFFFFF"/>
          </w:tcPr>
          <w:p w14:paraId="786DF685" w14:textId="69253B92" w:rsidR="000760C7" w:rsidRDefault="00F13C5E" w:rsidP="00EE5B8E">
            <w:pPr>
              <w:rPr>
                <w:rFonts w:eastAsia="Times New Roman" w:cs="Arial"/>
                <w:color w:val="242424"/>
                <w:sz w:val="20"/>
                <w:lang w:val="en-US" w:bidi="ar-SA"/>
              </w:rPr>
            </w:pPr>
            <w:r>
              <w:rPr>
                <w:rFonts w:eastAsia="Times New Roman" w:cs="Arial"/>
                <w:color w:val="242424"/>
                <w:sz w:val="20"/>
                <w:lang w:val="en-US" w:bidi="ar-SA"/>
              </w:rPr>
              <w:t>2019</w:t>
            </w:r>
          </w:p>
        </w:tc>
      </w:tr>
    </w:tbl>
    <w:p w14:paraId="26DA7FBF" w14:textId="77777777" w:rsidR="000760C7" w:rsidRDefault="000760C7" w:rsidP="000760C7">
      <w:pPr>
        <w:pStyle w:val="BodyText"/>
      </w:pPr>
    </w:p>
    <w:p w14:paraId="4A6C0095" w14:textId="2F318B6C" w:rsidR="00AA6B84" w:rsidRDefault="00AA6B84" w:rsidP="00AA6B84">
      <w:pPr>
        <w:rPr>
          <w:rFonts w:ascii="Calibri" w:eastAsiaTheme="minorHAnsi" w:hAnsi="Calibri"/>
          <w:color w:val="auto"/>
          <w:sz w:val="20"/>
          <w:lang w:val="en-US" w:bidi="ar-SA"/>
        </w:rPr>
      </w:pPr>
      <w:r>
        <w:t xml:space="preserve">Note: </w:t>
      </w:r>
      <w:r>
        <w:rPr>
          <w:lang w:val="en-US"/>
        </w:rPr>
        <w:t xml:space="preserve">This HLD is based on the use of Production </w:t>
      </w:r>
      <w:proofErr w:type="spellStart"/>
      <w:r>
        <w:rPr>
          <w:lang w:val="en-US"/>
        </w:rPr>
        <w:t>licences</w:t>
      </w:r>
      <w:proofErr w:type="spellEnd"/>
      <w:r>
        <w:rPr>
          <w:lang w:val="en-US"/>
        </w:rPr>
        <w:t xml:space="preserve"> for both P and A, as the licensed amount of Production licenses is sufficient for both. Should a scale up or out be required in the future, then Production licenses need to be moved from A to P to allow for the P scale up/out, and additional non-Production licenses need to be purchased (by UWV) to allow for the scale up/out of A, and compensate for the production </w:t>
      </w:r>
      <w:proofErr w:type="spellStart"/>
      <w:r>
        <w:rPr>
          <w:lang w:val="en-US"/>
        </w:rPr>
        <w:t>licences</w:t>
      </w:r>
      <w:proofErr w:type="spellEnd"/>
      <w:r>
        <w:rPr>
          <w:lang w:val="en-US"/>
        </w:rPr>
        <w:t xml:space="preserve"> moved to P</w:t>
      </w:r>
    </w:p>
    <w:p w14:paraId="2C5F25CD" w14:textId="77777777" w:rsidR="00AA6B84" w:rsidRDefault="00AA6B84" w:rsidP="00AA6B84">
      <w:pPr>
        <w:rPr>
          <w:szCs w:val="22"/>
          <w:lang w:val="en-US"/>
        </w:rPr>
      </w:pPr>
    </w:p>
    <w:p w14:paraId="593A02DC" w14:textId="31F88055" w:rsidR="00AA6B84" w:rsidRDefault="00AA6B84" w:rsidP="00AA6B84">
      <w:pPr>
        <w:rPr>
          <w:lang w:val="en-US"/>
        </w:rPr>
      </w:pPr>
      <w:r>
        <w:rPr>
          <w:lang w:val="en-US"/>
        </w:rPr>
        <w:t>There is a maximum amount of PVUs (Processor Value Units) licensed</w:t>
      </w:r>
      <w:r w:rsidR="009C14F2">
        <w:rPr>
          <w:lang w:val="en-US"/>
        </w:rPr>
        <w:t xml:space="preserve"> (only the Engine- and Services Tier are relevant for PVU counting)</w:t>
      </w:r>
      <w:r>
        <w:rPr>
          <w:lang w:val="en-US"/>
        </w:rPr>
        <w:t>:</w:t>
      </w:r>
    </w:p>
    <w:p w14:paraId="218CA683" w14:textId="4ED07F0A" w:rsidR="00AA6B84" w:rsidRDefault="00AA6B84" w:rsidP="00AA6B84">
      <w:pPr>
        <w:rPr>
          <w:lang w:val="en-US"/>
        </w:rPr>
      </w:pPr>
      <w:r>
        <w:rPr>
          <w:lang w:val="en-US"/>
        </w:rPr>
        <w:t>Production:         1540 PVU</w:t>
      </w:r>
    </w:p>
    <w:p w14:paraId="2BDCBB58" w14:textId="35851DAE" w:rsidR="00AA6B84" w:rsidRDefault="00AA6B84" w:rsidP="00AA6B84">
      <w:pPr>
        <w:rPr>
          <w:lang w:val="en-US"/>
        </w:rPr>
      </w:pPr>
      <w:r>
        <w:rPr>
          <w:lang w:val="en-US"/>
        </w:rPr>
        <w:t>Non-Production:</w:t>
      </w:r>
      <w:r w:rsidR="008E5CDE">
        <w:rPr>
          <w:lang w:val="en-US"/>
        </w:rPr>
        <w:t xml:space="preserve"> </w:t>
      </w:r>
      <w:r>
        <w:rPr>
          <w:lang w:val="en-US"/>
        </w:rPr>
        <w:t>1120 PVU</w:t>
      </w:r>
    </w:p>
    <w:p w14:paraId="2BE997C6" w14:textId="4E0BEAF2" w:rsidR="00AA6B84" w:rsidRDefault="00AA6B84" w:rsidP="000760C7">
      <w:pPr>
        <w:pStyle w:val="BodyText"/>
      </w:pPr>
    </w:p>
    <w:p w14:paraId="60FDFA15" w14:textId="77777777" w:rsidR="00AA6B84" w:rsidRDefault="00AA6B84" w:rsidP="000760C7">
      <w:pPr>
        <w:pStyle w:val="BodyText"/>
      </w:pPr>
    </w:p>
    <w:p w14:paraId="5A0F049E" w14:textId="77777777" w:rsidR="00814889" w:rsidRDefault="00814889" w:rsidP="000760C7">
      <w:pPr>
        <w:pStyle w:val="BodyText"/>
      </w:pPr>
    </w:p>
    <w:p w14:paraId="2B00A663" w14:textId="77777777" w:rsidR="00814889" w:rsidRDefault="00814889" w:rsidP="000760C7">
      <w:pPr>
        <w:pStyle w:val="BodyText"/>
      </w:pPr>
    </w:p>
    <w:p w14:paraId="241D095C" w14:textId="77777777" w:rsidR="00814889" w:rsidRDefault="00814889" w:rsidP="000760C7">
      <w:pPr>
        <w:pStyle w:val="BodyText"/>
      </w:pPr>
    </w:p>
    <w:p w14:paraId="67E03599" w14:textId="77777777" w:rsidR="00814889" w:rsidRDefault="00814889" w:rsidP="000760C7">
      <w:pPr>
        <w:pStyle w:val="BodyText"/>
      </w:pPr>
    </w:p>
    <w:p w14:paraId="6B408155" w14:textId="77777777" w:rsidR="00814889" w:rsidRDefault="00814889" w:rsidP="000760C7">
      <w:pPr>
        <w:pStyle w:val="BodyText"/>
      </w:pPr>
    </w:p>
    <w:p w14:paraId="5446A3D4" w14:textId="77777777" w:rsidR="00814889" w:rsidRDefault="00814889" w:rsidP="000760C7">
      <w:pPr>
        <w:pStyle w:val="BodyText"/>
      </w:pPr>
    </w:p>
    <w:p w14:paraId="0CCE7441" w14:textId="77777777" w:rsidR="00814889" w:rsidRDefault="00814889" w:rsidP="000760C7">
      <w:pPr>
        <w:pStyle w:val="BodyText"/>
      </w:pPr>
    </w:p>
    <w:p w14:paraId="4D80BC1A" w14:textId="77777777" w:rsidR="00814889" w:rsidRDefault="00814889" w:rsidP="000760C7">
      <w:pPr>
        <w:pStyle w:val="BodyText"/>
      </w:pPr>
    </w:p>
    <w:p w14:paraId="18B6BB0B" w14:textId="77777777" w:rsidR="00814889" w:rsidRDefault="00814889" w:rsidP="000760C7">
      <w:pPr>
        <w:pStyle w:val="BodyText"/>
      </w:pPr>
    </w:p>
    <w:p w14:paraId="038F03D4" w14:textId="77777777" w:rsidR="00BF13CF" w:rsidRDefault="00BF13CF" w:rsidP="00BF13CF">
      <w:pPr>
        <w:pStyle w:val="Heading3"/>
        <w:ind w:left="810" w:hanging="810"/>
      </w:pPr>
      <w:r>
        <w:lastRenderedPageBreak/>
        <w:t>Capacity and performance (volumetrics)</w:t>
      </w:r>
    </w:p>
    <w:p w14:paraId="06215673" w14:textId="4F0D904E" w:rsidR="00045A96" w:rsidRDefault="00E607CB" w:rsidP="00045A96">
      <w:pPr>
        <w:pStyle w:val="BodyText"/>
      </w:pPr>
      <w:r w:rsidRPr="00E607CB">
        <w:t>Initial required capacity (estimated) P+A:</w:t>
      </w:r>
    </w:p>
    <w:tbl>
      <w:tblPr>
        <w:tblStyle w:val="TableGrid"/>
        <w:tblW w:w="10165" w:type="dxa"/>
        <w:tblLook w:val="04A0" w:firstRow="1" w:lastRow="0" w:firstColumn="1" w:lastColumn="0" w:noHBand="0" w:noVBand="1"/>
      </w:tblPr>
      <w:tblGrid>
        <w:gridCol w:w="1525"/>
        <w:gridCol w:w="1682"/>
        <w:gridCol w:w="898"/>
        <w:gridCol w:w="1740"/>
        <w:gridCol w:w="4320"/>
      </w:tblGrid>
      <w:tr w:rsidR="005717C4" w:rsidRPr="005139AF" w14:paraId="09EF0DE4" w14:textId="77777777" w:rsidTr="00447455">
        <w:tc>
          <w:tcPr>
            <w:tcW w:w="1525" w:type="dxa"/>
            <w:vAlign w:val="bottom"/>
          </w:tcPr>
          <w:p w14:paraId="7F9D1479" w14:textId="77777777" w:rsidR="005717C4" w:rsidRPr="005139AF" w:rsidRDefault="005717C4" w:rsidP="005F65D6">
            <w:pPr>
              <w:rPr>
                <w:b/>
              </w:rPr>
            </w:pPr>
            <w:r w:rsidRPr="005139AF">
              <w:rPr>
                <w:b/>
              </w:rPr>
              <w:t>Server</w:t>
            </w:r>
          </w:p>
        </w:tc>
        <w:tc>
          <w:tcPr>
            <w:tcW w:w="1682" w:type="dxa"/>
            <w:vAlign w:val="bottom"/>
          </w:tcPr>
          <w:p w14:paraId="482772AC" w14:textId="77777777" w:rsidR="005717C4" w:rsidRPr="005139AF" w:rsidRDefault="005717C4" w:rsidP="005F65D6">
            <w:pPr>
              <w:jc w:val="center"/>
              <w:rPr>
                <w:b/>
              </w:rPr>
            </w:pPr>
            <w:r w:rsidRPr="005139AF">
              <w:rPr>
                <w:b/>
              </w:rPr>
              <w:t>#</w:t>
            </w:r>
          </w:p>
          <w:p w14:paraId="2C670F1F" w14:textId="77777777" w:rsidR="005717C4" w:rsidRPr="005139AF" w:rsidRDefault="005717C4" w:rsidP="005F65D6">
            <w:pPr>
              <w:jc w:val="center"/>
              <w:rPr>
                <w:b/>
              </w:rPr>
            </w:pPr>
            <w:r w:rsidRPr="005139AF">
              <w:rPr>
                <w:b/>
              </w:rPr>
              <w:t>cores</w:t>
            </w:r>
          </w:p>
        </w:tc>
        <w:tc>
          <w:tcPr>
            <w:tcW w:w="898" w:type="dxa"/>
            <w:vAlign w:val="bottom"/>
          </w:tcPr>
          <w:p w14:paraId="08BBDB8D" w14:textId="77777777" w:rsidR="005717C4" w:rsidRPr="005139AF" w:rsidRDefault="005717C4" w:rsidP="005F65D6">
            <w:pPr>
              <w:jc w:val="center"/>
              <w:rPr>
                <w:b/>
              </w:rPr>
            </w:pPr>
            <w:r w:rsidRPr="005139AF">
              <w:rPr>
                <w:b/>
              </w:rPr>
              <w:t>#</w:t>
            </w:r>
          </w:p>
          <w:p w14:paraId="29E2680C" w14:textId="77777777" w:rsidR="005717C4" w:rsidRPr="005139AF" w:rsidRDefault="005717C4" w:rsidP="005F65D6">
            <w:pPr>
              <w:jc w:val="center"/>
              <w:rPr>
                <w:b/>
              </w:rPr>
            </w:pPr>
            <w:r w:rsidRPr="005139AF">
              <w:rPr>
                <w:b/>
              </w:rPr>
              <w:t>RAM</w:t>
            </w:r>
          </w:p>
          <w:p w14:paraId="6DBE5432" w14:textId="77777777" w:rsidR="005717C4" w:rsidRPr="005139AF" w:rsidRDefault="005717C4" w:rsidP="005F65D6">
            <w:pPr>
              <w:jc w:val="center"/>
              <w:rPr>
                <w:b/>
              </w:rPr>
            </w:pPr>
            <w:r w:rsidRPr="005139AF">
              <w:rPr>
                <w:b/>
              </w:rPr>
              <w:t>(GB)</w:t>
            </w:r>
          </w:p>
        </w:tc>
        <w:tc>
          <w:tcPr>
            <w:tcW w:w="1740" w:type="dxa"/>
            <w:vAlign w:val="bottom"/>
          </w:tcPr>
          <w:p w14:paraId="39B0F913" w14:textId="77777777" w:rsidR="005717C4" w:rsidRPr="005139AF" w:rsidRDefault="005717C4" w:rsidP="005F65D6">
            <w:pPr>
              <w:jc w:val="center"/>
              <w:rPr>
                <w:b/>
              </w:rPr>
            </w:pPr>
            <w:r w:rsidRPr="005139AF">
              <w:rPr>
                <w:b/>
              </w:rPr>
              <w:t>Persistent</w:t>
            </w:r>
          </w:p>
          <w:p w14:paraId="555031EE" w14:textId="77777777" w:rsidR="005717C4" w:rsidRPr="005139AF" w:rsidRDefault="005717C4" w:rsidP="005F65D6">
            <w:pPr>
              <w:jc w:val="center"/>
              <w:rPr>
                <w:b/>
              </w:rPr>
            </w:pPr>
            <w:r w:rsidRPr="005139AF">
              <w:rPr>
                <w:b/>
              </w:rPr>
              <w:t>Storage</w:t>
            </w:r>
          </w:p>
          <w:p w14:paraId="0098641C" w14:textId="77777777" w:rsidR="005717C4" w:rsidRPr="005139AF" w:rsidRDefault="005717C4" w:rsidP="005F65D6">
            <w:pPr>
              <w:jc w:val="center"/>
              <w:rPr>
                <w:b/>
              </w:rPr>
            </w:pPr>
            <w:r w:rsidRPr="005139AF">
              <w:rPr>
                <w:b/>
              </w:rPr>
              <w:t>(GB)</w:t>
            </w:r>
          </w:p>
        </w:tc>
        <w:tc>
          <w:tcPr>
            <w:tcW w:w="4320" w:type="dxa"/>
            <w:vAlign w:val="bottom"/>
          </w:tcPr>
          <w:p w14:paraId="7145482E" w14:textId="77777777" w:rsidR="005717C4" w:rsidRPr="005139AF" w:rsidRDefault="005717C4" w:rsidP="005F65D6">
            <w:pPr>
              <w:rPr>
                <w:b/>
              </w:rPr>
            </w:pPr>
            <w:r w:rsidRPr="005139AF">
              <w:rPr>
                <w:b/>
              </w:rPr>
              <w:t>Comments</w:t>
            </w:r>
          </w:p>
        </w:tc>
      </w:tr>
      <w:tr w:rsidR="005717C4" w:rsidRPr="005139AF" w14:paraId="3F032ED6" w14:textId="77777777" w:rsidTr="00447455">
        <w:tc>
          <w:tcPr>
            <w:tcW w:w="1525" w:type="dxa"/>
          </w:tcPr>
          <w:p w14:paraId="32F4A88A" w14:textId="77777777" w:rsidR="005717C4" w:rsidRPr="005139AF" w:rsidRDefault="005717C4" w:rsidP="005F65D6">
            <w:r w:rsidRPr="005139AF">
              <w:t>Client Tier</w:t>
            </w:r>
          </w:p>
        </w:tc>
        <w:tc>
          <w:tcPr>
            <w:tcW w:w="8640" w:type="dxa"/>
            <w:gridSpan w:val="4"/>
          </w:tcPr>
          <w:p w14:paraId="6EF27F43" w14:textId="55F72F8A" w:rsidR="005717C4" w:rsidRPr="005139AF" w:rsidRDefault="005717C4" w:rsidP="005F65D6">
            <w:r w:rsidRPr="005139AF">
              <w:t>Existing UCRA servers will be used to deploy the DIM clients.</w:t>
            </w:r>
          </w:p>
          <w:p w14:paraId="680911F7" w14:textId="275A0CA1" w:rsidR="00F951FE" w:rsidRPr="005139AF" w:rsidRDefault="00F951FE" w:rsidP="005F65D6">
            <w:r>
              <w:t>UCRA sizing will be managed by UCRA functional management.</w:t>
            </w:r>
          </w:p>
        </w:tc>
      </w:tr>
      <w:tr w:rsidR="005717C4" w:rsidRPr="005139AF" w14:paraId="58174B76" w14:textId="77777777" w:rsidTr="00447455">
        <w:tc>
          <w:tcPr>
            <w:tcW w:w="1525" w:type="dxa"/>
          </w:tcPr>
          <w:p w14:paraId="7828961D" w14:textId="77777777" w:rsidR="005717C4" w:rsidRPr="005139AF" w:rsidRDefault="005717C4" w:rsidP="005F65D6">
            <w:r w:rsidRPr="005139AF">
              <w:t>Services Tier</w:t>
            </w:r>
          </w:p>
        </w:tc>
        <w:tc>
          <w:tcPr>
            <w:tcW w:w="1682" w:type="dxa"/>
          </w:tcPr>
          <w:p w14:paraId="4813D696" w14:textId="77777777" w:rsidR="005717C4" w:rsidRPr="005139AF" w:rsidRDefault="005717C4" w:rsidP="005F65D6">
            <w:pPr>
              <w:jc w:val="center"/>
            </w:pPr>
            <w:r w:rsidRPr="005139AF">
              <w:t>8</w:t>
            </w:r>
          </w:p>
        </w:tc>
        <w:tc>
          <w:tcPr>
            <w:tcW w:w="898" w:type="dxa"/>
          </w:tcPr>
          <w:p w14:paraId="3C1C22AB" w14:textId="77777777" w:rsidR="005717C4" w:rsidRPr="005139AF" w:rsidRDefault="005717C4" w:rsidP="005F65D6">
            <w:pPr>
              <w:jc w:val="center"/>
            </w:pPr>
            <w:r w:rsidRPr="005139AF">
              <w:t>32</w:t>
            </w:r>
          </w:p>
        </w:tc>
        <w:tc>
          <w:tcPr>
            <w:tcW w:w="1740" w:type="dxa"/>
          </w:tcPr>
          <w:p w14:paraId="1E6ABC5C" w14:textId="77777777" w:rsidR="005717C4" w:rsidRPr="005139AF" w:rsidRDefault="005717C4" w:rsidP="005F65D6">
            <w:pPr>
              <w:jc w:val="center"/>
            </w:pPr>
            <w:r w:rsidRPr="005139AF">
              <w:t>200</w:t>
            </w:r>
          </w:p>
        </w:tc>
        <w:tc>
          <w:tcPr>
            <w:tcW w:w="4320" w:type="dxa"/>
          </w:tcPr>
          <w:p w14:paraId="7FC8DEC6" w14:textId="77777777" w:rsidR="005717C4" w:rsidRPr="005139AF" w:rsidRDefault="005717C4" w:rsidP="005F65D6"/>
        </w:tc>
      </w:tr>
      <w:tr w:rsidR="005717C4" w:rsidRPr="005139AF" w14:paraId="2D1BCB02" w14:textId="77777777" w:rsidTr="00447455">
        <w:tc>
          <w:tcPr>
            <w:tcW w:w="1525" w:type="dxa"/>
          </w:tcPr>
          <w:p w14:paraId="10B6DFB0" w14:textId="77777777" w:rsidR="005717C4" w:rsidRPr="005139AF" w:rsidRDefault="005717C4" w:rsidP="005F65D6">
            <w:r w:rsidRPr="005139AF">
              <w:t>Engine Tier</w:t>
            </w:r>
          </w:p>
        </w:tc>
        <w:tc>
          <w:tcPr>
            <w:tcW w:w="1682" w:type="dxa"/>
          </w:tcPr>
          <w:p w14:paraId="52B0130A" w14:textId="77777777" w:rsidR="005717C4" w:rsidRPr="00672245" w:rsidRDefault="005717C4" w:rsidP="005F65D6">
            <w:pPr>
              <w:jc w:val="center"/>
            </w:pPr>
            <w:r w:rsidRPr="00672245">
              <w:t>8</w:t>
            </w:r>
          </w:p>
        </w:tc>
        <w:tc>
          <w:tcPr>
            <w:tcW w:w="898" w:type="dxa"/>
          </w:tcPr>
          <w:p w14:paraId="47D75800" w14:textId="77777777" w:rsidR="005717C4" w:rsidRPr="00672245" w:rsidRDefault="005717C4" w:rsidP="005F65D6">
            <w:pPr>
              <w:jc w:val="center"/>
            </w:pPr>
            <w:r w:rsidRPr="00672245">
              <w:t>64</w:t>
            </w:r>
          </w:p>
        </w:tc>
        <w:tc>
          <w:tcPr>
            <w:tcW w:w="1740" w:type="dxa"/>
          </w:tcPr>
          <w:p w14:paraId="6214628B" w14:textId="77777777" w:rsidR="005717C4" w:rsidRPr="00672245" w:rsidRDefault="005717C4" w:rsidP="005F65D6">
            <w:pPr>
              <w:jc w:val="center"/>
            </w:pPr>
            <w:r w:rsidRPr="00672245">
              <w:t>1000</w:t>
            </w:r>
          </w:p>
          <w:p w14:paraId="431565A2" w14:textId="77777777" w:rsidR="005717C4" w:rsidRPr="00672245" w:rsidRDefault="005717C4" w:rsidP="005F65D6">
            <w:pPr>
              <w:jc w:val="center"/>
            </w:pPr>
            <w:r w:rsidRPr="00672245">
              <w:t>500</w:t>
            </w:r>
          </w:p>
          <w:p w14:paraId="1D1234C8" w14:textId="713F9D75" w:rsidR="005717C4" w:rsidRPr="00672245" w:rsidRDefault="005717C4" w:rsidP="005F65D6">
            <w:pPr>
              <w:jc w:val="center"/>
            </w:pPr>
            <w:r w:rsidRPr="00672245">
              <w:t>500</w:t>
            </w:r>
          </w:p>
        </w:tc>
        <w:tc>
          <w:tcPr>
            <w:tcW w:w="4320" w:type="dxa"/>
          </w:tcPr>
          <w:p w14:paraId="293CC8FB" w14:textId="1F673AA8" w:rsidR="00EF57F1" w:rsidRPr="00447455" w:rsidRDefault="005717C4" w:rsidP="005F65D6">
            <w:pPr>
              <w:pStyle w:val="Geenafstand1"/>
              <w:rPr>
                <w:rFonts w:eastAsia="PMingLiU"/>
                <w:color w:val="000000"/>
                <w:sz w:val="22"/>
                <w:lang w:val="en-GB" w:bidi="ar-DZ"/>
              </w:rPr>
            </w:pPr>
            <w:r w:rsidRPr="00447455">
              <w:rPr>
                <w:rFonts w:eastAsia="PMingLiU"/>
                <w:color w:val="000000"/>
                <w:sz w:val="22"/>
                <w:lang w:val="en-GB" w:bidi="ar-DZ"/>
              </w:rPr>
              <w:t>Scratch disk</w:t>
            </w:r>
          </w:p>
          <w:p w14:paraId="669EB34A" w14:textId="22649A6B" w:rsidR="005717C4" w:rsidRPr="00447455" w:rsidRDefault="005717C4" w:rsidP="005F65D6">
            <w:pPr>
              <w:pStyle w:val="Geenafstand1"/>
              <w:rPr>
                <w:rFonts w:eastAsia="PMingLiU"/>
                <w:color w:val="000000"/>
                <w:sz w:val="22"/>
                <w:lang w:val="en-GB" w:bidi="ar-DZ"/>
              </w:rPr>
            </w:pPr>
            <w:r w:rsidRPr="00447455">
              <w:rPr>
                <w:rFonts w:eastAsia="PMingLiU"/>
                <w:color w:val="000000"/>
                <w:sz w:val="22"/>
                <w:lang w:val="en-GB" w:bidi="ar-DZ"/>
              </w:rPr>
              <w:t xml:space="preserve">Persistent storage </w:t>
            </w:r>
          </w:p>
          <w:p w14:paraId="78E966DB" w14:textId="70661FB0" w:rsidR="005717C4" w:rsidRPr="009A5830" w:rsidRDefault="005717C4" w:rsidP="005F65D6">
            <w:r w:rsidRPr="009A5830">
              <w:t>Shared GRID disk</w:t>
            </w:r>
            <w:r w:rsidR="000013DB">
              <w:t xml:space="preserve"> (only first node)</w:t>
            </w:r>
            <w:r w:rsidR="00403136" w:rsidRPr="009A5830">
              <w:t xml:space="preserve"> </w:t>
            </w:r>
          </w:p>
        </w:tc>
      </w:tr>
      <w:tr w:rsidR="00105AA7" w:rsidRPr="005139AF" w14:paraId="1ACDB650" w14:textId="77777777" w:rsidTr="00447455">
        <w:tc>
          <w:tcPr>
            <w:tcW w:w="1525" w:type="dxa"/>
          </w:tcPr>
          <w:p w14:paraId="13CD083A" w14:textId="31DD1F90" w:rsidR="00105AA7" w:rsidRPr="005139AF" w:rsidRDefault="00105AA7" w:rsidP="005F65D6">
            <w:r>
              <w:t>Fileserver Tier</w:t>
            </w:r>
          </w:p>
        </w:tc>
        <w:tc>
          <w:tcPr>
            <w:tcW w:w="1682" w:type="dxa"/>
          </w:tcPr>
          <w:p w14:paraId="3BC146A1" w14:textId="77777777" w:rsidR="00105AA7" w:rsidRPr="00672245" w:rsidRDefault="00105AA7" w:rsidP="005F65D6">
            <w:pPr>
              <w:jc w:val="center"/>
            </w:pPr>
          </w:p>
        </w:tc>
        <w:tc>
          <w:tcPr>
            <w:tcW w:w="898" w:type="dxa"/>
          </w:tcPr>
          <w:p w14:paraId="00BF52C1" w14:textId="77777777" w:rsidR="00105AA7" w:rsidRPr="00672245" w:rsidRDefault="00105AA7" w:rsidP="005F65D6">
            <w:pPr>
              <w:jc w:val="center"/>
            </w:pPr>
          </w:p>
        </w:tc>
        <w:tc>
          <w:tcPr>
            <w:tcW w:w="1740" w:type="dxa"/>
          </w:tcPr>
          <w:p w14:paraId="4DB95A41" w14:textId="77777777" w:rsidR="00105AA7" w:rsidRPr="00672245" w:rsidRDefault="00105AA7" w:rsidP="00105AA7">
            <w:pPr>
              <w:jc w:val="center"/>
            </w:pPr>
            <w:r w:rsidRPr="00672245">
              <w:t>2000</w:t>
            </w:r>
          </w:p>
          <w:p w14:paraId="5AC85DD5" w14:textId="77777777" w:rsidR="00105AA7" w:rsidRPr="00672245" w:rsidRDefault="00105AA7" w:rsidP="00105AA7">
            <w:pPr>
              <w:jc w:val="center"/>
            </w:pPr>
          </w:p>
          <w:p w14:paraId="46D6556F" w14:textId="53C495A3" w:rsidR="00105AA7" w:rsidRPr="00672245" w:rsidRDefault="00105AA7" w:rsidP="00105AA7">
            <w:pPr>
              <w:jc w:val="center"/>
            </w:pPr>
            <w:r w:rsidRPr="00672245">
              <w:t>10000</w:t>
            </w:r>
          </w:p>
        </w:tc>
        <w:tc>
          <w:tcPr>
            <w:tcW w:w="4320" w:type="dxa"/>
          </w:tcPr>
          <w:p w14:paraId="1A0C53A1" w14:textId="77777777" w:rsidR="00105AA7" w:rsidRPr="009A5830" w:rsidRDefault="00105AA7" w:rsidP="00105AA7">
            <w:r w:rsidRPr="009A5830">
              <w:t xml:space="preserve">Shared disk with </w:t>
            </w:r>
            <w:r>
              <w:t>DB</w:t>
            </w:r>
            <w:r w:rsidRPr="009A5830">
              <w:t xml:space="preserve"> Tier and data providers (HOT)</w:t>
            </w:r>
          </w:p>
          <w:p w14:paraId="27985A52" w14:textId="65F1193C" w:rsidR="00105AA7" w:rsidRPr="00447455" w:rsidRDefault="00105AA7" w:rsidP="00105AA7">
            <w:pPr>
              <w:pStyle w:val="Geenafstand1"/>
              <w:rPr>
                <w:rFonts w:eastAsia="PMingLiU"/>
                <w:color w:val="000000"/>
                <w:sz w:val="22"/>
                <w:lang w:val="en-GB" w:bidi="ar-DZ"/>
              </w:rPr>
            </w:pPr>
            <w:r w:rsidRPr="00447455">
              <w:rPr>
                <w:rFonts w:eastAsia="PMingLiU"/>
                <w:color w:val="000000"/>
                <w:sz w:val="22"/>
                <w:lang w:val="en-GB" w:bidi="ar-DZ"/>
              </w:rPr>
              <w:t xml:space="preserve">Initial 10 TB “archive” growing to potentially 40 TB in 5 years. Separate filesystem. (COLD)  </w:t>
            </w:r>
          </w:p>
        </w:tc>
      </w:tr>
      <w:tr w:rsidR="005717C4" w:rsidRPr="005139AF" w14:paraId="278D0918" w14:textId="77777777" w:rsidTr="00447455">
        <w:tc>
          <w:tcPr>
            <w:tcW w:w="1525" w:type="dxa"/>
          </w:tcPr>
          <w:p w14:paraId="1E47D17D" w14:textId="77777777" w:rsidR="005717C4" w:rsidRPr="005139AF" w:rsidRDefault="005717C4" w:rsidP="005F65D6">
            <w:r w:rsidRPr="005139AF">
              <w:t>Database Tier</w:t>
            </w:r>
          </w:p>
        </w:tc>
        <w:tc>
          <w:tcPr>
            <w:tcW w:w="8640" w:type="dxa"/>
            <w:gridSpan w:val="4"/>
          </w:tcPr>
          <w:p w14:paraId="5B3BFE06" w14:textId="354A1EB7" w:rsidR="005717C4" w:rsidRPr="00BA3EA9" w:rsidRDefault="00224F2B" w:rsidP="00447455">
            <w:pPr>
              <w:rPr>
                <w:i/>
                <w:iCs/>
              </w:rPr>
            </w:pPr>
            <w:r>
              <w:rPr>
                <w:i/>
                <w:iCs/>
              </w:rPr>
              <w:t>A</w:t>
            </w:r>
            <w:r w:rsidR="002C1752" w:rsidRPr="00BA3EA9">
              <w:rPr>
                <w:i/>
                <w:iCs/>
              </w:rPr>
              <w:t xml:space="preserve"> new </w:t>
            </w:r>
            <w:r w:rsidR="00FC1D69" w:rsidRPr="00BA3EA9">
              <w:rPr>
                <w:i/>
                <w:iCs/>
              </w:rPr>
              <w:t>AIX database server under the CI of D</w:t>
            </w:r>
            <w:r w:rsidR="00BE6424">
              <w:rPr>
                <w:i/>
                <w:iCs/>
              </w:rPr>
              <w:t>IM</w:t>
            </w:r>
            <w:r w:rsidR="00FC1D69" w:rsidRPr="00BA3EA9">
              <w:rPr>
                <w:i/>
                <w:iCs/>
              </w:rPr>
              <w:t>-</w:t>
            </w:r>
            <w:proofErr w:type="spellStart"/>
            <w:r w:rsidR="00BE6424">
              <w:rPr>
                <w:i/>
                <w:iCs/>
              </w:rPr>
              <w:t>InfoSphere</w:t>
            </w:r>
            <w:proofErr w:type="spellEnd"/>
            <w:r w:rsidR="00FC1D69" w:rsidRPr="00BA3EA9">
              <w:rPr>
                <w:i/>
                <w:iCs/>
              </w:rPr>
              <w:t xml:space="preserve">. </w:t>
            </w:r>
            <w:r w:rsidR="00BA3EA9" w:rsidRPr="00BA3EA9">
              <w:rPr>
                <w:i/>
                <w:iCs/>
              </w:rPr>
              <w:t xml:space="preserve"> This server contains only the D</w:t>
            </w:r>
            <w:r w:rsidR="00BE6424">
              <w:rPr>
                <w:i/>
                <w:iCs/>
              </w:rPr>
              <w:t>IM</w:t>
            </w:r>
            <w:r w:rsidR="00BA3EA9" w:rsidRPr="00BA3EA9">
              <w:rPr>
                <w:i/>
                <w:iCs/>
              </w:rPr>
              <w:t>-Databases.</w:t>
            </w:r>
            <w:r w:rsidR="00447455">
              <w:rPr>
                <w:i/>
                <w:iCs/>
              </w:rPr>
              <w:t xml:space="preserve"> </w:t>
            </w:r>
            <w:r w:rsidR="00074A47">
              <w:t xml:space="preserve">2 TB minimum, depending on </w:t>
            </w:r>
            <w:proofErr w:type="spellStart"/>
            <w:r w:rsidR="00074A47">
              <w:t>datafabriek</w:t>
            </w:r>
            <w:proofErr w:type="spellEnd"/>
            <w:r w:rsidR="00074A47">
              <w:t xml:space="preserve"> source addition</w:t>
            </w:r>
            <w:r w:rsidR="00D9484F">
              <w:t>s g</w:t>
            </w:r>
            <w:r w:rsidR="00074A47">
              <w:t>rowth in 2 years to 20 TB</w:t>
            </w:r>
          </w:p>
        </w:tc>
      </w:tr>
      <w:tr w:rsidR="005717C4" w:rsidRPr="005139AF" w14:paraId="70688C11" w14:textId="77777777" w:rsidTr="00447455">
        <w:tc>
          <w:tcPr>
            <w:tcW w:w="1525" w:type="dxa"/>
          </w:tcPr>
          <w:p w14:paraId="68A29A2F" w14:textId="77777777" w:rsidR="005717C4" w:rsidRPr="005139AF" w:rsidRDefault="005717C4" w:rsidP="005F65D6">
            <w:r w:rsidRPr="005139AF">
              <w:t>Metadata bridge Tier</w:t>
            </w:r>
          </w:p>
        </w:tc>
        <w:tc>
          <w:tcPr>
            <w:tcW w:w="1682" w:type="dxa"/>
          </w:tcPr>
          <w:p w14:paraId="4101ED51" w14:textId="77777777" w:rsidR="005717C4" w:rsidRPr="005139AF" w:rsidRDefault="005717C4" w:rsidP="005F65D6">
            <w:pPr>
              <w:jc w:val="center"/>
            </w:pPr>
            <w:r w:rsidRPr="005139AF">
              <w:t>4</w:t>
            </w:r>
          </w:p>
        </w:tc>
        <w:tc>
          <w:tcPr>
            <w:tcW w:w="898" w:type="dxa"/>
          </w:tcPr>
          <w:p w14:paraId="01FA1A04" w14:textId="77777777" w:rsidR="005717C4" w:rsidRPr="005139AF" w:rsidRDefault="005717C4" w:rsidP="005F65D6">
            <w:pPr>
              <w:jc w:val="center"/>
            </w:pPr>
            <w:r w:rsidRPr="005139AF">
              <w:t>16</w:t>
            </w:r>
          </w:p>
        </w:tc>
        <w:tc>
          <w:tcPr>
            <w:tcW w:w="1740" w:type="dxa"/>
          </w:tcPr>
          <w:p w14:paraId="72C4B9E8" w14:textId="77777777" w:rsidR="005717C4" w:rsidRPr="005139AF" w:rsidRDefault="005717C4" w:rsidP="005F65D6">
            <w:pPr>
              <w:jc w:val="center"/>
            </w:pPr>
            <w:r w:rsidRPr="005139AF">
              <w:t>100</w:t>
            </w:r>
          </w:p>
        </w:tc>
        <w:tc>
          <w:tcPr>
            <w:tcW w:w="4320" w:type="dxa"/>
          </w:tcPr>
          <w:p w14:paraId="001CEACE" w14:textId="77777777" w:rsidR="005717C4" w:rsidRPr="005139AF" w:rsidRDefault="005717C4" w:rsidP="005F65D6"/>
        </w:tc>
      </w:tr>
      <w:tr w:rsidR="005717C4" w:rsidRPr="005139AF" w14:paraId="051DCA1F" w14:textId="77777777" w:rsidTr="00447455">
        <w:tc>
          <w:tcPr>
            <w:tcW w:w="1525" w:type="dxa"/>
          </w:tcPr>
          <w:p w14:paraId="75D260F5" w14:textId="77777777" w:rsidR="005717C4" w:rsidRPr="005139AF" w:rsidRDefault="005717C4" w:rsidP="005F65D6">
            <w:r w:rsidRPr="005139AF">
              <w:t>Enterprise search Tier</w:t>
            </w:r>
          </w:p>
        </w:tc>
        <w:tc>
          <w:tcPr>
            <w:tcW w:w="1682" w:type="dxa"/>
          </w:tcPr>
          <w:p w14:paraId="22DE9E1A" w14:textId="77777777" w:rsidR="005717C4" w:rsidRPr="005139AF" w:rsidRDefault="005717C4" w:rsidP="005F65D6">
            <w:pPr>
              <w:jc w:val="center"/>
            </w:pPr>
            <w:r w:rsidRPr="005139AF">
              <w:t>8</w:t>
            </w:r>
          </w:p>
        </w:tc>
        <w:tc>
          <w:tcPr>
            <w:tcW w:w="898" w:type="dxa"/>
          </w:tcPr>
          <w:p w14:paraId="5164121A" w14:textId="77777777" w:rsidR="005717C4" w:rsidRPr="005139AF" w:rsidRDefault="005717C4" w:rsidP="005F65D6">
            <w:pPr>
              <w:jc w:val="center"/>
            </w:pPr>
            <w:r w:rsidRPr="005139AF">
              <w:t>32</w:t>
            </w:r>
          </w:p>
        </w:tc>
        <w:tc>
          <w:tcPr>
            <w:tcW w:w="1740" w:type="dxa"/>
          </w:tcPr>
          <w:p w14:paraId="0717544D" w14:textId="77777777" w:rsidR="005717C4" w:rsidRPr="005139AF" w:rsidRDefault="005717C4" w:rsidP="005F65D6">
            <w:pPr>
              <w:jc w:val="center"/>
            </w:pPr>
            <w:r w:rsidRPr="005139AF">
              <w:t>500</w:t>
            </w:r>
          </w:p>
        </w:tc>
        <w:tc>
          <w:tcPr>
            <w:tcW w:w="4320" w:type="dxa"/>
          </w:tcPr>
          <w:p w14:paraId="2509D42F" w14:textId="77777777" w:rsidR="005717C4" w:rsidRPr="005139AF" w:rsidRDefault="005717C4" w:rsidP="005F65D6"/>
        </w:tc>
      </w:tr>
    </w:tbl>
    <w:p w14:paraId="178785FF" w14:textId="77777777" w:rsidR="00447455" w:rsidRDefault="00447455" w:rsidP="004F4DE4">
      <w:pPr>
        <w:pStyle w:val="BodyText"/>
      </w:pPr>
    </w:p>
    <w:p w14:paraId="5B460631" w14:textId="784F5BF4" w:rsidR="00A3726A" w:rsidRDefault="004F4DE4" w:rsidP="004F4DE4">
      <w:pPr>
        <w:pStyle w:val="BodyText"/>
      </w:pPr>
      <w:r w:rsidRPr="004F4DE4">
        <w:t>Initial required capacity (estimated) for 2 non-P environments O + T:</w:t>
      </w:r>
    </w:p>
    <w:tbl>
      <w:tblPr>
        <w:tblStyle w:val="TableGrid"/>
        <w:tblW w:w="10165" w:type="dxa"/>
        <w:tblLook w:val="04A0" w:firstRow="1" w:lastRow="0" w:firstColumn="1" w:lastColumn="0" w:noHBand="0" w:noVBand="1"/>
      </w:tblPr>
      <w:tblGrid>
        <w:gridCol w:w="2162"/>
        <w:gridCol w:w="1093"/>
        <w:gridCol w:w="850"/>
        <w:gridCol w:w="1740"/>
        <w:gridCol w:w="4320"/>
      </w:tblGrid>
      <w:tr w:rsidR="00AA1434" w:rsidRPr="005139AF" w14:paraId="4F612634" w14:textId="77777777" w:rsidTr="00447455">
        <w:tc>
          <w:tcPr>
            <w:tcW w:w="2162" w:type="dxa"/>
            <w:vAlign w:val="bottom"/>
          </w:tcPr>
          <w:p w14:paraId="72084BB9" w14:textId="77777777" w:rsidR="00AA1434" w:rsidRPr="005139AF" w:rsidRDefault="00AA1434" w:rsidP="005F65D6">
            <w:pPr>
              <w:rPr>
                <w:b/>
              </w:rPr>
            </w:pPr>
            <w:r w:rsidRPr="005139AF">
              <w:rPr>
                <w:b/>
              </w:rPr>
              <w:t>Server</w:t>
            </w:r>
          </w:p>
        </w:tc>
        <w:tc>
          <w:tcPr>
            <w:tcW w:w="1093" w:type="dxa"/>
            <w:vAlign w:val="bottom"/>
          </w:tcPr>
          <w:p w14:paraId="434DDA83" w14:textId="77777777" w:rsidR="00AA1434" w:rsidRPr="005139AF" w:rsidRDefault="00AA1434" w:rsidP="005F65D6">
            <w:pPr>
              <w:jc w:val="center"/>
              <w:rPr>
                <w:b/>
              </w:rPr>
            </w:pPr>
            <w:r w:rsidRPr="005139AF">
              <w:rPr>
                <w:b/>
              </w:rPr>
              <w:t>#</w:t>
            </w:r>
          </w:p>
          <w:p w14:paraId="1CC4B96B" w14:textId="77777777" w:rsidR="00AA1434" w:rsidRPr="005139AF" w:rsidRDefault="00AA1434" w:rsidP="005F65D6">
            <w:pPr>
              <w:jc w:val="center"/>
              <w:rPr>
                <w:b/>
              </w:rPr>
            </w:pPr>
            <w:r w:rsidRPr="005139AF">
              <w:rPr>
                <w:b/>
              </w:rPr>
              <w:t>cores</w:t>
            </w:r>
          </w:p>
        </w:tc>
        <w:tc>
          <w:tcPr>
            <w:tcW w:w="850" w:type="dxa"/>
            <w:vAlign w:val="bottom"/>
          </w:tcPr>
          <w:p w14:paraId="420A11F1" w14:textId="77777777" w:rsidR="00AA1434" w:rsidRPr="005139AF" w:rsidRDefault="00AA1434" w:rsidP="005F65D6">
            <w:pPr>
              <w:jc w:val="center"/>
              <w:rPr>
                <w:b/>
              </w:rPr>
            </w:pPr>
            <w:r w:rsidRPr="005139AF">
              <w:rPr>
                <w:b/>
              </w:rPr>
              <w:t>#</w:t>
            </w:r>
          </w:p>
          <w:p w14:paraId="175F1CC0" w14:textId="77777777" w:rsidR="00AA1434" w:rsidRPr="005139AF" w:rsidRDefault="00AA1434" w:rsidP="005F65D6">
            <w:pPr>
              <w:jc w:val="center"/>
              <w:rPr>
                <w:b/>
              </w:rPr>
            </w:pPr>
            <w:r w:rsidRPr="005139AF">
              <w:rPr>
                <w:b/>
              </w:rPr>
              <w:t>RAM</w:t>
            </w:r>
          </w:p>
          <w:p w14:paraId="36DEAF31" w14:textId="77777777" w:rsidR="00AA1434" w:rsidRPr="005139AF" w:rsidRDefault="00AA1434" w:rsidP="005F65D6">
            <w:pPr>
              <w:jc w:val="center"/>
              <w:rPr>
                <w:b/>
              </w:rPr>
            </w:pPr>
            <w:r w:rsidRPr="005139AF">
              <w:rPr>
                <w:b/>
              </w:rPr>
              <w:t>(GB)</w:t>
            </w:r>
          </w:p>
        </w:tc>
        <w:tc>
          <w:tcPr>
            <w:tcW w:w="1740" w:type="dxa"/>
            <w:vAlign w:val="bottom"/>
          </w:tcPr>
          <w:p w14:paraId="17F3C28B" w14:textId="77777777" w:rsidR="00AA1434" w:rsidRPr="005139AF" w:rsidRDefault="00AA1434" w:rsidP="005F65D6">
            <w:pPr>
              <w:jc w:val="center"/>
              <w:rPr>
                <w:b/>
              </w:rPr>
            </w:pPr>
            <w:r w:rsidRPr="005139AF">
              <w:rPr>
                <w:b/>
              </w:rPr>
              <w:t>Persistent</w:t>
            </w:r>
          </w:p>
          <w:p w14:paraId="7D7B1CDE" w14:textId="77777777" w:rsidR="00AA1434" w:rsidRPr="005139AF" w:rsidRDefault="00AA1434" w:rsidP="005F65D6">
            <w:pPr>
              <w:jc w:val="center"/>
              <w:rPr>
                <w:b/>
              </w:rPr>
            </w:pPr>
            <w:r w:rsidRPr="005139AF">
              <w:rPr>
                <w:b/>
              </w:rPr>
              <w:t>Storage</w:t>
            </w:r>
          </w:p>
          <w:p w14:paraId="770F70B3" w14:textId="77777777" w:rsidR="00AA1434" w:rsidRPr="005139AF" w:rsidRDefault="00AA1434" w:rsidP="005F65D6">
            <w:pPr>
              <w:jc w:val="center"/>
              <w:rPr>
                <w:b/>
              </w:rPr>
            </w:pPr>
            <w:r w:rsidRPr="005139AF">
              <w:rPr>
                <w:b/>
              </w:rPr>
              <w:t>(GB)</w:t>
            </w:r>
          </w:p>
        </w:tc>
        <w:tc>
          <w:tcPr>
            <w:tcW w:w="4320" w:type="dxa"/>
            <w:vAlign w:val="bottom"/>
          </w:tcPr>
          <w:p w14:paraId="26636D34" w14:textId="77777777" w:rsidR="00AA1434" w:rsidRPr="005139AF" w:rsidRDefault="00AA1434" w:rsidP="005F65D6">
            <w:pPr>
              <w:rPr>
                <w:b/>
              </w:rPr>
            </w:pPr>
            <w:r w:rsidRPr="005139AF">
              <w:rPr>
                <w:b/>
              </w:rPr>
              <w:t>Comments</w:t>
            </w:r>
          </w:p>
        </w:tc>
      </w:tr>
      <w:tr w:rsidR="00AA1434" w:rsidRPr="005139AF" w14:paraId="0A25C781" w14:textId="77777777" w:rsidTr="00447455">
        <w:tc>
          <w:tcPr>
            <w:tcW w:w="2162" w:type="dxa"/>
          </w:tcPr>
          <w:p w14:paraId="5D036936" w14:textId="77777777" w:rsidR="00AA1434" w:rsidRPr="005139AF" w:rsidRDefault="00AA1434" w:rsidP="005F65D6">
            <w:r w:rsidRPr="005139AF">
              <w:t>Client Tier</w:t>
            </w:r>
          </w:p>
        </w:tc>
        <w:tc>
          <w:tcPr>
            <w:tcW w:w="8003" w:type="dxa"/>
            <w:gridSpan w:val="4"/>
          </w:tcPr>
          <w:p w14:paraId="332FCF54" w14:textId="77777777" w:rsidR="00A24DDB" w:rsidRPr="005139AF" w:rsidRDefault="00A24DDB" w:rsidP="00A24DDB">
            <w:r w:rsidRPr="005139AF">
              <w:t>Existing UCRA servers will be used to deploy the DIM clients.</w:t>
            </w:r>
          </w:p>
          <w:p w14:paraId="74D42895" w14:textId="4C31A9A6" w:rsidR="00AA1434" w:rsidRPr="005139AF" w:rsidRDefault="00A24DDB" w:rsidP="00A24DDB">
            <w:r>
              <w:t>UCRA sizing will be managed by UCRA functional management.</w:t>
            </w:r>
          </w:p>
        </w:tc>
      </w:tr>
      <w:tr w:rsidR="00AA1434" w:rsidRPr="005139AF" w14:paraId="40913484" w14:textId="77777777" w:rsidTr="00447455">
        <w:tc>
          <w:tcPr>
            <w:tcW w:w="2162" w:type="dxa"/>
          </w:tcPr>
          <w:p w14:paraId="66635E94" w14:textId="77777777" w:rsidR="00AA1434" w:rsidRPr="005139AF" w:rsidRDefault="00AA1434" w:rsidP="005F65D6">
            <w:r w:rsidRPr="005139AF">
              <w:t>Services Tier</w:t>
            </w:r>
          </w:p>
        </w:tc>
        <w:tc>
          <w:tcPr>
            <w:tcW w:w="1093" w:type="dxa"/>
          </w:tcPr>
          <w:p w14:paraId="0D302EE2" w14:textId="77777777" w:rsidR="00AA1434" w:rsidRPr="005139AF" w:rsidRDefault="00AA1434" w:rsidP="005F65D6">
            <w:pPr>
              <w:jc w:val="center"/>
            </w:pPr>
            <w:r w:rsidRPr="005139AF">
              <w:t>8</w:t>
            </w:r>
          </w:p>
        </w:tc>
        <w:tc>
          <w:tcPr>
            <w:tcW w:w="850" w:type="dxa"/>
          </w:tcPr>
          <w:p w14:paraId="0C8342C9" w14:textId="77777777" w:rsidR="00AA1434" w:rsidRPr="005139AF" w:rsidRDefault="00AA1434" w:rsidP="005F65D6">
            <w:pPr>
              <w:jc w:val="center"/>
            </w:pPr>
            <w:r w:rsidRPr="005139AF">
              <w:t>32</w:t>
            </w:r>
          </w:p>
        </w:tc>
        <w:tc>
          <w:tcPr>
            <w:tcW w:w="1740" w:type="dxa"/>
          </w:tcPr>
          <w:p w14:paraId="22A5D2B7" w14:textId="77777777" w:rsidR="00AA1434" w:rsidRPr="005139AF" w:rsidRDefault="00AA1434" w:rsidP="005F65D6">
            <w:pPr>
              <w:jc w:val="center"/>
            </w:pPr>
            <w:r w:rsidRPr="005139AF">
              <w:t>200</w:t>
            </w:r>
          </w:p>
        </w:tc>
        <w:tc>
          <w:tcPr>
            <w:tcW w:w="4320" w:type="dxa"/>
          </w:tcPr>
          <w:p w14:paraId="4E918B13" w14:textId="77777777" w:rsidR="00AA1434" w:rsidRPr="005139AF" w:rsidRDefault="00AA1434" w:rsidP="005F65D6"/>
        </w:tc>
      </w:tr>
      <w:tr w:rsidR="00AA1434" w:rsidRPr="005139AF" w14:paraId="3698A017" w14:textId="77777777" w:rsidTr="00447455">
        <w:tc>
          <w:tcPr>
            <w:tcW w:w="2162" w:type="dxa"/>
          </w:tcPr>
          <w:p w14:paraId="1D9872EA" w14:textId="77777777" w:rsidR="00AA1434" w:rsidRPr="005139AF" w:rsidRDefault="00AA1434" w:rsidP="005F65D6">
            <w:r w:rsidRPr="005139AF">
              <w:t>Engine Tier</w:t>
            </w:r>
          </w:p>
        </w:tc>
        <w:tc>
          <w:tcPr>
            <w:tcW w:w="1093" w:type="dxa"/>
          </w:tcPr>
          <w:p w14:paraId="7C7D2F01" w14:textId="77777777" w:rsidR="00AA1434" w:rsidRPr="005139AF" w:rsidRDefault="00AA1434" w:rsidP="005F65D6">
            <w:pPr>
              <w:jc w:val="center"/>
            </w:pPr>
            <w:r w:rsidRPr="005139AF">
              <w:t>8</w:t>
            </w:r>
          </w:p>
        </w:tc>
        <w:tc>
          <w:tcPr>
            <w:tcW w:w="850" w:type="dxa"/>
          </w:tcPr>
          <w:p w14:paraId="69813BD0" w14:textId="77777777" w:rsidR="00AA1434" w:rsidRPr="005139AF" w:rsidRDefault="00AA1434" w:rsidP="005F65D6">
            <w:pPr>
              <w:jc w:val="center"/>
            </w:pPr>
            <w:r w:rsidRPr="005139AF">
              <w:t>32</w:t>
            </w:r>
          </w:p>
        </w:tc>
        <w:tc>
          <w:tcPr>
            <w:tcW w:w="1740" w:type="dxa"/>
          </w:tcPr>
          <w:p w14:paraId="483D1550" w14:textId="77777777" w:rsidR="00AA1434" w:rsidRPr="005139AF" w:rsidRDefault="00AA1434" w:rsidP="005F65D6">
            <w:pPr>
              <w:jc w:val="center"/>
            </w:pPr>
            <w:r w:rsidRPr="005139AF">
              <w:t>200</w:t>
            </w:r>
          </w:p>
          <w:p w14:paraId="6A677367" w14:textId="77777777" w:rsidR="00AA1434" w:rsidRPr="005139AF" w:rsidRDefault="00AA1434" w:rsidP="005F65D6">
            <w:pPr>
              <w:jc w:val="center"/>
            </w:pPr>
            <w:r w:rsidRPr="005139AF">
              <w:t>500</w:t>
            </w:r>
          </w:p>
          <w:p w14:paraId="277F648A" w14:textId="1BE56C13" w:rsidR="00AA1434" w:rsidRPr="005139AF" w:rsidRDefault="000013DB" w:rsidP="000013DB">
            <w:r>
              <w:t xml:space="preserve">   </w:t>
            </w:r>
            <w:r w:rsidR="00AA1434" w:rsidRPr="005139AF">
              <w:t xml:space="preserve">      500</w:t>
            </w:r>
          </w:p>
        </w:tc>
        <w:tc>
          <w:tcPr>
            <w:tcW w:w="4320" w:type="dxa"/>
          </w:tcPr>
          <w:p w14:paraId="18D138D6" w14:textId="77777777" w:rsidR="00AA1434" w:rsidRPr="00447455" w:rsidRDefault="00AA1434" w:rsidP="005F65D6">
            <w:pPr>
              <w:pStyle w:val="Geenafstand1"/>
              <w:rPr>
                <w:rFonts w:eastAsia="PMingLiU"/>
                <w:color w:val="000000"/>
                <w:sz w:val="22"/>
                <w:lang w:val="en-GB" w:bidi="ar-DZ"/>
              </w:rPr>
            </w:pPr>
            <w:r w:rsidRPr="00447455">
              <w:rPr>
                <w:rFonts w:eastAsia="PMingLiU"/>
                <w:color w:val="000000"/>
                <w:sz w:val="22"/>
                <w:lang w:val="en-GB" w:bidi="ar-DZ"/>
              </w:rPr>
              <w:t>Scratch disk</w:t>
            </w:r>
          </w:p>
          <w:p w14:paraId="0715C09A" w14:textId="77777777" w:rsidR="00AA1434" w:rsidRPr="00447455" w:rsidRDefault="00AA1434" w:rsidP="000013DB">
            <w:pPr>
              <w:pStyle w:val="Geenafstand1"/>
              <w:rPr>
                <w:rFonts w:eastAsia="PMingLiU"/>
                <w:color w:val="000000"/>
                <w:sz w:val="22"/>
                <w:lang w:val="en-GB" w:bidi="ar-DZ"/>
              </w:rPr>
            </w:pPr>
            <w:r w:rsidRPr="00447455">
              <w:rPr>
                <w:rFonts w:eastAsia="PMingLiU"/>
                <w:color w:val="000000"/>
                <w:sz w:val="22"/>
                <w:lang w:val="en-GB" w:bidi="ar-DZ"/>
              </w:rPr>
              <w:t>Persistent storage Shared GRID disk</w:t>
            </w:r>
            <w:r w:rsidR="00E03CE1" w:rsidRPr="00447455">
              <w:rPr>
                <w:rFonts w:eastAsia="PMingLiU"/>
                <w:color w:val="000000"/>
                <w:sz w:val="22"/>
                <w:lang w:val="en-GB" w:bidi="ar-DZ"/>
              </w:rPr>
              <w:t xml:space="preserve"> </w:t>
            </w:r>
          </w:p>
          <w:p w14:paraId="5DD7B070" w14:textId="47303CB1" w:rsidR="00AA1434" w:rsidRPr="005139AF" w:rsidRDefault="000013DB" w:rsidP="005F65D6">
            <w:r w:rsidRPr="009A5830">
              <w:t>Shared GRID disk</w:t>
            </w:r>
            <w:r>
              <w:t xml:space="preserve"> (only first node)</w:t>
            </w:r>
          </w:p>
        </w:tc>
      </w:tr>
      <w:tr w:rsidR="006A0301" w:rsidRPr="005139AF" w14:paraId="1E70FB02" w14:textId="77777777" w:rsidTr="00447455">
        <w:tc>
          <w:tcPr>
            <w:tcW w:w="2162" w:type="dxa"/>
          </w:tcPr>
          <w:p w14:paraId="30813282" w14:textId="3983F3F4" w:rsidR="006A0301" w:rsidRPr="005139AF" w:rsidRDefault="006A0301" w:rsidP="005F65D6">
            <w:r>
              <w:t>Fileserver Tier</w:t>
            </w:r>
          </w:p>
        </w:tc>
        <w:tc>
          <w:tcPr>
            <w:tcW w:w="1093" w:type="dxa"/>
          </w:tcPr>
          <w:p w14:paraId="677B7FF6" w14:textId="77777777" w:rsidR="006A0301" w:rsidRPr="005139AF" w:rsidRDefault="006A0301" w:rsidP="005F65D6">
            <w:pPr>
              <w:jc w:val="center"/>
            </w:pPr>
          </w:p>
        </w:tc>
        <w:tc>
          <w:tcPr>
            <w:tcW w:w="850" w:type="dxa"/>
          </w:tcPr>
          <w:p w14:paraId="07E8FF4D" w14:textId="77777777" w:rsidR="006A0301" w:rsidRPr="005139AF" w:rsidRDefault="006A0301" w:rsidP="005F65D6">
            <w:pPr>
              <w:jc w:val="center"/>
            </w:pPr>
          </w:p>
        </w:tc>
        <w:tc>
          <w:tcPr>
            <w:tcW w:w="1740" w:type="dxa"/>
          </w:tcPr>
          <w:p w14:paraId="221ECE52" w14:textId="77777777" w:rsidR="006A0301" w:rsidRPr="005139AF" w:rsidRDefault="006A0301" w:rsidP="006A0301">
            <w:pPr>
              <w:jc w:val="center"/>
            </w:pPr>
            <w:r w:rsidRPr="005139AF">
              <w:t>2000</w:t>
            </w:r>
          </w:p>
          <w:p w14:paraId="12DDD3A4" w14:textId="77777777" w:rsidR="006A0301" w:rsidRPr="005139AF" w:rsidRDefault="006A0301" w:rsidP="006A0301">
            <w:pPr>
              <w:jc w:val="center"/>
            </w:pPr>
          </w:p>
          <w:p w14:paraId="1096D4EA" w14:textId="630D08BA" w:rsidR="006A0301" w:rsidRPr="005139AF" w:rsidRDefault="006A0301" w:rsidP="006A0301">
            <w:pPr>
              <w:jc w:val="center"/>
            </w:pPr>
            <w:r w:rsidRPr="005139AF">
              <w:t>4000</w:t>
            </w:r>
          </w:p>
        </w:tc>
        <w:tc>
          <w:tcPr>
            <w:tcW w:w="4320" w:type="dxa"/>
          </w:tcPr>
          <w:p w14:paraId="57A2DE9A" w14:textId="77777777" w:rsidR="006A0301" w:rsidRPr="00447455" w:rsidRDefault="006A0301" w:rsidP="00447455">
            <w:pPr>
              <w:pStyle w:val="Geenafstand1"/>
              <w:rPr>
                <w:rFonts w:eastAsia="PMingLiU"/>
                <w:color w:val="000000"/>
                <w:sz w:val="22"/>
                <w:lang w:val="en-GB" w:bidi="ar-DZ"/>
              </w:rPr>
            </w:pPr>
            <w:r w:rsidRPr="00447455">
              <w:rPr>
                <w:rFonts w:eastAsia="PMingLiU"/>
                <w:color w:val="000000"/>
                <w:sz w:val="22"/>
                <w:lang w:val="en-GB" w:bidi="ar-DZ"/>
              </w:rPr>
              <w:t>Shared disk with DB Tier and data providers (HOT)</w:t>
            </w:r>
          </w:p>
          <w:p w14:paraId="0572C15F" w14:textId="1E42962F" w:rsidR="006A0301" w:rsidRPr="00447455" w:rsidRDefault="006A0301" w:rsidP="00447455">
            <w:pPr>
              <w:pStyle w:val="Geenafstand1"/>
              <w:rPr>
                <w:rFonts w:eastAsia="PMingLiU"/>
                <w:color w:val="000000"/>
                <w:sz w:val="22"/>
                <w:lang w:val="en-GB" w:bidi="ar-DZ"/>
              </w:rPr>
            </w:pPr>
            <w:r w:rsidRPr="00447455">
              <w:rPr>
                <w:rFonts w:eastAsia="PMingLiU"/>
                <w:color w:val="000000"/>
                <w:sz w:val="22"/>
                <w:lang w:val="en-GB" w:bidi="ar-DZ"/>
              </w:rPr>
              <w:t>Separate filesystem. (COLD) technical equivalent to P+A.</w:t>
            </w:r>
          </w:p>
        </w:tc>
      </w:tr>
      <w:tr w:rsidR="00AA1434" w:rsidRPr="005139AF" w14:paraId="01F085B4" w14:textId="77777777" w:rsidTr="00447455">
        <w:tc>
          <w:tcPr>
            <w:tcW w:w="2162" w:type="dxa"/>
          </w:tcPr>
          <w:p w14:paraId="18425F4F" w14:textId="77777777" w:rsidR="00AA1434" w:rsidRPr="005139AF" w:rsidRDefault="00AA1434" w:rsidP="005F65D6">
            <w:r w:rsidRPr="005139AF">
              <w:t>Database Tier</w:t>
            </w:r>
          </w:p>
        </w:tc>
        <w:tc>
          <w:tcPr>
            <w:tcW w:w="8003" w:type="dxa"/>
            <w:gridSpan w:val="4"/>
          </w:tcPr>
          <w:p w14:paraId="07DB44F1" w14:textId="37349E3C" w:rsidR="00AA1434" w:rsidRPr="005139AF" w:rsidRDefault="00AB6326" w:rsidP="00447455">
            <w:r>
              <w:rPr>
                <w:i/>
                <w:iCs/>
              </w:rPr>
              <w:t>A</w:t>
            </w:r>
            <w:r w:rsidR="00BA3EA9" w:rsidRPr="00BA3EA9">
              <w:rPr>
                <w:i/>
                <w:iCs/>
              </w:rPr>
              <w:t xml:space="preserve"> new AIX database server under the CI of D</w:t>
            </w:r>
            <w:r w:rsidR="00BE6424">
              <w:rPr>
                <w:i/>
                <w:iCs/>
              </w:rPr>
              <w:t>IM</w:t>
            </w:r>
            <w:r w:rsidR="00BA3EA9" w:rsidRPr="00BA3EA9">
              <w:rPr>
                <w:i/>
                <w:iCs/>
              </w:rPr>
              <w:t>-</w:t>
            </w:r>
            <w:proofErr w:type="spellStart"/>
            <w:r>
              <w:rPr>
                <w:i/>
                <w:iCs/>
              </w:rPr>
              <w:t>InfoSphere</w:t>
            </w:r>
            <w:proofErr w:type="spellEnd"/>
            <w:r w:rsidRPr="00BA3EA9">
              <w:rPr>
                <w:i/>
                <w:iCs/>
              </w:rPr>
              <w:t>.</w:t>
            </w:r>
            <w:r w:rsidR="00BA3EA9" w:rsidRPr="00BA3EA9">
              <w:rPr>
                <w:i/>
                <w:iCs/>
              </w:rPr>
              <w:t xml:space="preserve"> This server contains only the D</w:t>
            </w:r>
            <w:r w:rsidR="00BE6424">
              <w:rPr>
                <w:i/>
                <w:iCs/>
              </w:rPr>
              <w:t>IM</w:t>
            </w:r>
            <w:r w:rsidR="00BA3EA9" w:rsidRPr="00BA3EA9">
              <w:rPr>
                <w:i/>
                <w:iCs/>
              </w:rPr>
              <w:t>-Databases.</w:t>
            </w:r>
          </w:p>
        </w:tc>
      </w:tr>
      <w:tr w:rsidR="00AA1434" w:rsidRPr="005139AF" w14:paraId="4465ACB4" w14:textId="77777777" w:rsidTr="00447455">
        <w:tc>
          <w:tcPr>
            <w:tcW w:w="2162" w:type="dxa"/>
          </w:tcPr>
          <w:p w14:paraId="03460E0E" w14:textId="77777777" w:rsidR="00AA1434" w:rsidRPr="005139AF" w:rsidRDefault="00AA1434" w:rsidP="005F65D6">
            <w:r w:rsidRPr="005139AF">
              <w:t>Metadata bridge Tier</w:t>
            </w:r>
          </w:p>
        </w:tc>
        <w:tc>
          <w:tcPr>
            <w:tcW w:w="1093" w:type="dxa"/>
          </w:tcPr>
          <w:p w14:paraId="3195E364" w14:textId="77777777" w:rsidR="00AA1434" w:rsidRPr="005139AF" w:rsidRDefault="00AA1434" w:rsidP="005F65D6">
            <w:pPr>
              <w:jc w:val="center"/>
            </w:pPr>
            <w:r w:rsidRPr="005139AF">
              <w:t>4</w:t>
            </w:r>
          </w:p>
        </w:tc>
        <w:tc>
          <w:tcPr>
            <w:tcW w:w="850" w:type="dxa"/>
          </w:tcPr>
          <w:p w14:paraId="5E41358F" w14:textId="77777777" w:rsidR="00AA1434" w:rsidRPr="005139AF" w:rsidRDefault="00AA1434" w:rsidP="005F65D6">
            <w:pPr>
              <w:jc w:val="center"/>
            </w:pPr>
            <w:r w:rsidRPr="005139AF">
              <w:t>16</w:t>
            </w:r>
          </w:p>
        </w:tc>
        <w:tc>
          <w:tcPr>
            <w:tcW w:w="1740" w:type="dxa"/>
          </w:tcPr>
          <w:p w14:paraId="06B09707" w14:textId="77777777" w:rsidR="00AA1434" w:rsidRPr="005139AF" w:rsidRDefault="00AA1434" w:rsidP="005F65D6">
            <w:pPr>
              <w:jc w:val="center"/>
            </w:pPr>
            <w:r w:rsidRPr="005139AF">
              <w:t>100</w:t>
            </w:r>
          </w:p>
        </w:tc>
        <w:tc>
          <w:tcPr>
            <w:tcW w:w="4320" w:type="dxa"/>
          </w:tcPr>
          <w:p w14:paraId="3F9EA67C" w14:textId="77777777" w:rsidR="00AA1434" w:rsidRPr="005139AF" w:rsidRDefault="00AA1434" w:rsidP="005F65D6"/>
        </w:tc>
      </w:tr>
      <w:tr w:rsidR="00AA1434" w:rsidRPr="005139AF" w14:paraId="2FA7C90D" w14:textId="77777777" w:rsidTr="00447455">
        <w:tc>
          <w:tcPr>
            <w:tcW w:w="2162" w:type="dxa"/>
          </w:tcPr>
          <w:p w14:paraId="0B9F3E13" w14:textId="77777777" w:rsidR="00AA1434" w:rsidRPr="005139AF" w:rsidRDefault="00AA1434" w:rsidP="005F65D6">
            <w:r w:rsidRPr="005139AF">
              <w:t>Enterprise search Tier</w:t>
            </w:r>
          </w:p>
        </w:tc>
        <w:tc>
          <w:tcPr>
            <w:tcW w:w="1093" w:type="dxa"/>
          </w:tcPr>
          <w:p w14:paraId="771D19B8" w14:textId="77777777" w:rsidR="00AA1434" w:rsidRPr="005139AF" w:rsidRDefault="00AA1434" w:rsidP="005F65D6">
            <w:pPr>
              <w:jc w:val="center"/>
            </w:pPr>
            <w:r w:rsidRPr="005139AF">
              <w:t>8</w:t>
            </w:r>
          </w:p>
        </w:tc>
        <w:tc>
          <w:tcPr>
            <w:tcW w:w="850" w:type="dxa"/>
          </w:tcPr>
          <w:p w14:paraId="3270983D" w14:textId="77777777" w:rsidR="00AA1434" w:rsidRPr="005139AF" w:rsidRDefault="00AA1434" w:rsidP="005F65D6">
            <w:pPr>
              <w:jc w:val="center"/>
            </w:pPr>
            <w:r w:rsidRPr="005139AF">
              <w:t>32</w:t>
            </w:r>
          </w:p>
        </w:tc>
        <w:tc>
          <w:tcPr>
            <w:tcW w:w="1740" w:type="dxa"/>
          </w:tcPr>
          <w:p w14:paraId="248D2152" w14:textId="77777777" w:rsidR="00AA1434" w:rsidRPr="005139AF" w:rsidRDefault="00AA1434" w:rsidP="005F65D6">
            <w:pPr>
              <w:jc w:val="center"/>
            </w:pPr>
            <w:r w:rsidRPr="005139AF">
              <w:t>500</w:t>
            </w:r>
          </w:p>
        </w:tc>
        <w:tc>
          <w:tcPr>
            <w:tcW w:w="4320" w:type="dxa"/>
          </w:tcPr>
          <w:p w14:paraId="5544135D" w14:textId="77777777" w:rsidR="00AA1434" w:rsidRPr="005139AF" w:rsidRDefault="00AA1434" w:rsidP="005F65D6"/>
        </w:tc>
      </w:tr>
    </w:tbl>
    <w:p w14:paraId="5C8EDD91" w14:textId="77777777" w:rsidR="004F4DE4" w:rsidRDefault="004F4DE4" w:rsidP="00105FAE"/>
    <w:p w14:paraId="5A03C47F" w14:textId="188B558D" w:rsidR="00814889" w:rsidRDefault="00814889">
      <w:pPr>
        <w:spacing w:after="160" w:line="259" w:lineRule="auto"/>
      </w:pPr>
    </w:p>
    <w:p w14:paraId="556879F1" w14:textId="3866C797" w:rsidR="00285B33" w:rsidRDefault="00285B33" w:rsidP="001B3ED3">
      <w:pPr>
        <w:pStyle w:val="BodyText"/>
        <w:numPr>
          <w:ilvl w:val="0"/>
          <w:numId w:val="77"/>
        </w:numPr>
      </w:pPr>
      <w:r>
        <w:t>A</w:t>
      </w:r>
      <w:r w:rsidRPr="008D0D6E">
        <w:t xml:space="preserve">ll delivered source data </w:t>
      </w:r>
      <w:r>
        <w:t xml:space="preserve">must be processed </w:t>
      </w:r>
      <w:r w:rsidRPr="008D0D6E">
        <w:t>within a 21:00 - 07:00 batch window.</w:t>
      </w:r>
    </w:p>
    <w:p w14:paraId="6C101B07" w14:textId="5B1304DD" w:rsidR="00105FAE" w:rsidRPr="005139AF" w:rsidRDefault="00105FAE" w:rsidP="001B3ED3">
      <w:pPr>
        <w:pStyle w:val="BodyText"/>
        <w:numPr>
          <w:ilvl w:val="0"/>
          <w:numId w:val="77"/>
        </w:numPr>
      </w:pPr>
      <w:r w:rsidRPr="005139AF">
        <w:t xml:space="preserve">The </w:t>
      </w:r>
      <w:r w:rsidR="00BA3400">
        <w:t>OS version</w:t>
      </w:r>
      <w:r w:rsidRPr="005139AF">
        <w:t xml:space="preserve"> </w:t>
      </w:r>
      <w:r w:rsidR="00D80B7A">
        <w:t>for th</w:t>
      </w:r>
      <w:r w:rsidR="00D80B7A" w:rsidRPr="005139AF">
        <w:t>e</w:t>
      </w:r>
      <w:r w:rsidRPr="005139AF">
        <w:t xml:space="preserve"> Services-, Engine- and Enterprise search Tier </w:t>
      </w:r>
      <w:r w:rsidR="00B66E28">
        <w:t xml:space="preserve">must be </w:t>
      </w:r>
      <w:r w:rsidRPr="005139AF">
        <w:t>RedHat Enterprise Linux 7</w:t>
      </w:r>
    </w:p>
    <w:p w14:paraId="1CA958A1" w14:textId="34A271DF" w:rsidR="00285B33" w:rsidRDefault="00285B33" w:rsidP="001B3ED3">
      <w:pPr>
        <w:pStyle w:val="BodyText"/>
        <w:numPr>
          <w:ilvl w:val="0"/>
          <w:numId w:val="77"/>
        </w:numPr>
      </w:pPr>
      <w:r>
        <w:t xml:space="preserve">Shared GRID disk is required </w:t>
      </w:r>
      <w:r w:rsidR="001C0DCE">
        <w:t>for application scalability (see also chapter 4.8)</w:t>
      </w:r>
    </w:p>
    <w:p w14:paraId="2DF996F6" w14:textId="4B5C6F7E" w:rsidR="00875C89" w:rsidRDefault="00875C89" w:rsidP="001B3ED3">
      <w:pPr>
        <w:pStyle w:val="BodyText"/>
        <w:numPr>
          <w:ilvl w:val="0"/>
          <w:numId w:val="77"/>
        </w:numPr>
      </w:pPr>
      <w:r>
        <w:lastRenderedPageBreak/>
        <w:t>A Management server (OS = AIX) is needed for promotions between O-T-A-P</w:t>
      </w:r>
    </w:p>
    <w:p w14:paraId="5AFB2F14" w14:textId="36702C0C" w:rsidR="00F001C2" w:rsidRPr="00455260" w:rsidRDefault="00F001C2" w:rsidP="001B3ED3">
      <w:pPr>
        <w:pStyle w:val="BodyText"/>
        <w:numPr>
          <w:ilvl w:val="0"/>
          <w:numId w:val="77"/>
        </w:numPr>
        <w:rPr>
          <w:lang w:val="en-US"/>
        </w:rPr>
      </w:pPr>
      <w:r w:rsidRPr="00E9217E">
        <w:rPr>
          <w:lang w:val="en-US"/>
        </w:rPr>
        <w:t xml:space="preserve">IBM Infosphere </w:t>
      </w:r>
      <w:r w:rsidR="00E9217E" w:rsidRPr="00E9217E">
        <w:rPr>
          <w:lang w:val="en-US"/>
        </w:rPr>
        <w:t>implementation is b</w:t>
      </w:r>
      <w:r w:rsidR="00E9217E">
        <w:rPr>
          <w:lang w:val="en-US"/>
        </w:rPr>
        <w:t xml:space="preserve">ased on </w:t>
      </w:r>
      <w:r w:rsidR="00315A00">
        <w:rPr>
          <w:lang w:val="en-US"/>
        </w:rPr>
        <w:t xml:space="preserve">70 </w:t>
      </w:r>
      <w:r w:rsidR="00E27046">
        <w:rPr>
          <w:lang w:val="en-US"/>
        </w:rPr>
        <w:t>PVU</w:t>
      </w:r>
      <w:r w:rsidR="00315A00">
        <w:rPr>
          <w:lang w:val="en-US"/>
        </w:rPr>
        <w:t>’s</w:t>
      </w:r>
      <w:r w:rsidR="00E27046">
        <w:rPr>
          <w:lang w:val="en-US"/>
        </w:rPr>
        <w:t xml:space="preserve"> (</w:t>
      </w:r>
      <w:r w:rsidR="00E27046">
        <w:t xml:space="preserve">Processor Value Unit) </w:t>
      </w:r>
      <w:r w:rsidR="00315A00">
        <w:t xml:space="preserve">per core, the </w:t>
      </w:r>
      <w:r w:rsidR="00FB6F67">
        <w:t>processors in the DXC</w:t>
      </w:r>
      <w:r w:rsidR="00315A00">
        <w:t xml:space="preserve"> </w:t>
      </w:r>
      <w:r w:rsidR="00FB6F67">
        <w:t>infrastructure</w:t>
      </w:r>
      <w:r w:rsidR="00455260">
        <w:t xml:space="preserve"> must be compliant</w:t>
      </w:r>
      <w:r w:rsidR="00FB6F67">
        <w:t>.</w:t>
      </w:r>
      <w:r w:rsidR="00455260">
        <w:t xml:space="preserve"> </w:t>
      </w:r>
      <w:r w:rsidR="00FB6F67">
        <w:t>F</w:t>
      </w:r>
      <w:r w:rsidR="00455260">
        <w:t>or compliant processors see:</w:t>
      </w:r>
    </w:p>
    <w:p w14:paraId="7F3AA4CD" w14:textId="554AB12C" w:rsidR="00FB6F67" w:rsidRPr="00FB6F67" w:rsidRDefault="00000000" w:rsidP="00FB6F67">
      <w:pPr>
        <w:pStyle w:val="ListParagraph"/>
        <w:rPr>
          <w:rFonts w:ascii="Verdana" w:eastAsiaTheme="minorHAnsi" w:hAnsi="Verdana"/>
          <w:sz w:val="20"/>
          <w:lang w:val="en-US" w:bidi="ar-SA"/>
        </w:rPr>
      </w:pPr>
      <w:hyperlink r:id="rId27" w:history="1">
        <w:r w:rsidR="00FB6F67" w:rsidRPr="00B157B2">
          <w:rPr>
            <w:rStyle w:val="Hyperlink"/>
            <w:rFonts w:ascii="Verdana" w:hAnsi="Verdana"/>
            <w:sz w:val="20"/>
            <w:lang w:val="en-US"/>
          </w:rPr>
          <w:t>https://www.ibm.com/software/passportadvantage/pvu_licensing_for_customers.html</w:t>
        </w:r>
      </w:hyperlink>
    </w:p>
    <w:p w14:paraId="504A4C5B" w14:textId="77777777" w:rsidR="008D5F82" w:rsidRPr="00CB6113" w:rsidRDefault="008D5F82" w:rsidP="00722D77">
      <w:pPr>
        <w:spacing w:after="120"/>
        <w:rPr>
          <w:lang w:val="en-US"/>
        </w:rPr>
      </w:pPr>
    </w:p>
    <w:p w14:paraId="4E8B2FD5" w14:textId="4C3D727E" w:rsidR="00D7423E" w:rsidRDefault="00E34985" w:rsidP="00CB7060">
      <w:pPr>
        <w:pStyle w:val="Heading2"/>
      </w:pPr>
      <w:bookmarkStart w:id="15" w:name="_Toc113613284"/>
      <w:r>
        <w:t>Availability</w:t>
      </w:r>
      <w:bookmarkEnd w:id="15"/>
      <w:r w:rsidR="005C5CC2">
        <w:t xml:space="preserve"> </w:t>
      </w:r>
    </w:p>
    <w:tbl>
      <w:tblPr>
        <w:tblStyle w:val="TableGrid"/>
        <w:tblW w:w="7465" w:type="dxa"/>
        <w:tblLook w:val="04A0" w:firstRow="1" w:lastRow="0" w:firstColumn="1" w:lastColumn="0" w:noHBand="0" w:noVBand="1"/>
      </w:tblPr>
      <w:tblGrid>
        <w:gridCol w:w="1885"/>
        <w:gridCol w:w="1440"/>
        <w:gridCol w:w="2700"/>
        <w:gridCol w:w="1440"/>
      </w:tblGrid>
      <w:tr w:rsidR="009F08C4" w:rsidRPr="00560D26" w14:paraId="2F7E742C" w14:textId="77777777" w:rsidTr="004A7F51">
        <w:tc>
          <w:tcPr>
            <w:tcW w:w="1885" w:type="dxa"/>
            <w:shd w:val="clear" w:color="auto" w:fill="D9D9D9" w:themeFill="background1" w:themeFillShade="D9"/>
          </w:tcPr>
          <w:p w14:paraId="66CBCF03" w14:textId="77777777" w:rsidR="009F08C4" w:rsidRPr="00560D26" w:rsidRDefault="009F08C4" w:rsidP="00A760F0">
            <w:pPr>
              <w:pStyle w:val="BodyText"/>
              <w:rPr>
                <w:b/>
                <w:bCs/>
              </w:rPr>
            </w:pPr>
            <w:r w:rsidRPr="00560D26">
              <w:rPr>
                <w:b/>
                <w:bCs/>
              </w:rPr>
              <w:t>Environment</w:t>
            </w:r>
          </w:p>
        </w:tc>
        <w:tc>
          <w:tcPr>
            <w:tcW w:w="1440" w:type="dxa"/>
            <w:shd w:val="clear" w:color="auto" w:fill="D9D9D9" w:themeFill="background1" w:themeFillShade="D9"/>
          </w:tcPr>
          <w:p w14:paraId="33D1833A" w14:textId="17BB7597" w:rsidR="009F08C4" w:rsidRPr="00560D26" w:rsidRDefault="009F08C4" w:rsidP="00A760F0">
            <w:pPr>
              <w:pStyle w:val="BodyText"/>
              <w:rPr>
                <w:b/>
                <w:bCs/>
              </w:rPr>
            </w:pPr>
            <w:r>
              <w:rPr>
                <w:b/>
                <w:bCs/>
              </w:rPr>
              <w:t>Application Target</w:t>
            </w:r>
          </w:p>
        </w:tc>
        <w:tc>
          <w:tcPr>
            <w:tcW w:w="2700" w:type="dxa"/>
            <w:shd w:val="clear" w:color="auto" w:fill="D9D9D9" w:themeFill="background1" w:themeFillShade="D9"/>
          </w:tcPr>
          <w:p w14:paraId="50014A84" w14:textId="3107ED31" w:rsidR="009F08C4" w:rsidRDefault="00604BBC" w:rsidP="00A760F0">
            <w:pPr>
              <w:pStyle w:val="BodyText"/>
              <w:rPr>
                <w:b/>
                <w:bCs/>
              </w:rPr>
            </w:pPr>
            <w:r>
              <w:rPr>
                <w:b/>
                <w:bCs/>
              </w:rPr>
              <w:t>Application</w:t>
            </w:r>
            <w:r w:rsidR="003034EC">
              <w:rPr>
                <w:b/>
                <w:bCs/>
              </w:rPr>
              <w:t xml:space="preserve"> </w:t>
            </w:r>
            <w:r w:rsidR="009F08C4">
              <w:rPr>
                <w:b/>
                <w:bCs/>
              </w:rPr>
              <w:t>Service Hours</w:t>
            </w:r>
          </w:p>
        </w:tc>
        <w:tc>
          <w:tcPr>
            <w:tcW w:w="1440" w:type="dxa"/>
            <w:shd w:val="clear" w:color="auto" w:fill="D9D9D9" w:themeFill="background1" w:themeFillShade="D9"/>
          </w:tcPr>
          <w:p w14:paraId="07A41972" w14:textId="780CCDC1" w:rsidR="009F08C4" w:rsidRPr="00560D26" w:rsidRDefault="009F08C4" w:rsidP="00A760F0">
            <w:pPr>
              <w:pStyle w:val="BodyText"/>
              <w:rPr>
                <w:b/>
                <w:bCs/>
              </w:rPr>
            </w:pPr>
            <w:r>
              <w:rPr>
                <w:b/>
                <w:bCs/>
              </w:rPr>
              <w:t xml:space="preserve">Infra </w:t>
            </w:r>
            <w:r w:rsidR="00A9117C">
              <w:rPr>
                <w:b/>
                <w:bCs/>
              </w:rPr>
              <w:t>T</w:t>
            </w:r>
            <w:r>
              <w:rPr>
                <w:b/>
                <w:bCs/>
              </w:rPr>
              <w:t>arget</w:t>
            </w:r>
          </w:p>
        </w:tc>
      </w:tr>
      <w:tr w:rsidR="003034EC" w:rsidRPr="00611598" w14:paraId="44728835" w14:textId="77777777" w:rsidTr="004A7F51">
        <w:sdt>
          <w:sdtPr>
            <w:alias w:val="Environment"/>
            <w:id w:val="-1411381923"/>
            <w:placeholder>
              <w:docPart w:val="7A9E1FEF82C54450A3330BD11465A77C"/>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213B863E" w14:textId="7C72D0B0" w:rsidR="003034EC" w:rsidRPr="00933BC1" w:rsidRDefault="009C3861" w:rsidP="003034EC">
                <w:pPr>
                  <w:pStyle w:val="BodyText"/>
                </w:pPr>
                <w:r>
                  <w:t>Production</w:t>
                </w:r>
              </w:p>
            </w:tc>
          </w:sdtContent>
        </w:sdt>
        <w:tc>
          <w:tcPr>
            <w:tcW w:w="1440" w:type="dxa"/>
          </w:tcPr>
          <w:p w14:paraId="0399AC3A" w14:textId="49BA6D64" w:rsidR="003034EC" w:rsidRPr="00933BC1" w:rsidRDefault="003157B7" w:rsidP="003034EC">
            <w:pPr>
              <w:pStyle w:val="BodyText"/>
            </w:pPr>
            <w:r>
              <w:t>UWV</w:t>
            </w:r>
          </w:p>
        </w:tc>
        <w:tc>
          <w:tcPr>
            <w:tcW w:w="2700" w:type="dxa"/>
          </w:tcPr>
          <w:p w14:paraId="029F8A2F" w14:textId="02024793" w:rsidR="003034EC" w:rsidRPr="00933BC1" w:rsidRDefault="003157B7" w:rsidP="003034EC">
            <w:pPr>
              <w:pStyle w:val="BodyText"/>
            </w:pPr>
            <w:r>
              <w:t>UWV</w:t>
            </w:r>
          </w:p>
        </w:tc>
        <w:sdt>
          <w:sdtPr>
            <w:alias w:val="Infra Target"/>
            <w:tag w:val="Infra Target"/>
            <w:id w:val="-443157375"/>
            <w:placeholder>
              <w:docPart w:val="BBC0E88053264C259BC1B19E382BD6E1"/>
            </w:placeholder>
            <w:dropDownList>
              <w:listItem w:displayText="Select" w:value="Select"/>
              <w:listItem w:displayText="98%" w:value="98%"/>
              <w:listItem w:displayText="99,5%" w:value="99,5%"/>
              <w:listItem w:displayText="99,8%" w:value="99,8%"/>
            </w:dropDownList>
          </w:sdtPr>
          <w:sdtContent>
            <w:tc>
              <w:tcPr>
                <w:tcW w:w="1440" w:type="dxa"/>
              </w:tcPr>
              <w:p w14:paraId="3970ED49" w14:textId="11A3E8AD" w:rsidR="003034EC" w:rsidRPr="00933BC1" w:rsidRDefault="00B66E68" w:rsidP="003034EC">
                <w:pPr>
                  <w:pStyle w:val="BodyText"/>
                </w:pPr>
                <w:r>
                  <w:t>98%</w:t>
                </w:r>
              </w:p>
            </w:tc>
          </w:sdtContent>
        </w:sdt>
      </w:tr>
      <w:tr w:rsidR="003157B7" w:rsidRPr="00611598" w14:paraId="5E2D0BB5" w14:textId="77777777" w:rsidTr="004A7F51">
        <w:sdt>
          <w:sdtPr>
            <w:alias w:val="Environment"/>
            <w:id w:val="1267962798"/>
            <w:placeholder>
              <w:docPart w:val="EB9F14E3E84B419EB484B5BE5943AE93"/>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78E040CD" w14:textId="788F3B41" w:rsidR="003157B7" w:rsidRPr="00933BC1" w:rsidRDefault="003157B7" w:rsidP="003157B7">
                <w:pPr>
                  <w:pStyle w:val="BodyText"/>
                </w:pPr>
                <w:r>
                  <w:t>Acceptance</w:t>
                </w:r>
              </w:p>
            </w:tc>
          </w:sdtContent>
        </w:sdt>
        <w:tc>
          <w:tcPr>
            <w:tcW w:w="1440" w:type="dxa"/>
          </w:tcPr>
          <w:p w14:paraId="4E22F9B9" w14:textId="1233DB8A" w:rsidR="003157B7" w:rsidRPr="00933BC1" w:rsidRDefault="003157B7" w:rsidP="003157B7">
            <w:pPr>
              <w:pStyle w:val="BodyText"/>
            </w:pPr>
            <w:r>
              <w:t>UWV</w:t>
            </w:r>
          </w:p>
        </w:tc>
        <w:tc>
          <w:tcPr>
            <w:tcW w:w="2700" w:type="dxa"/>
          </w:tcPr>
          <w:p w14:paraId="262A891F" w14:textId="65AB4457" w:rsidR="003157B7" w:rsidRPr="00933BC1" w:rsidRDefault="003157B7" w:rsidP="003157B7">
            <w:pPr>
              <w:pStyle w:val="BodyText"/>
            </w:pPr>
            <w:r>
              <w:t>UWV</w:t>
            </w:r>
          </w:p>
        </w:tc>
        <w:sdt>
          <w:sdtPr>
            <w:alias w:val="Infra Target"/>
            <w:tag w:val="Infra Target"/>
            <w:id w:val="1958375318"/>
            <w:placeholder>
              <w:docPart w:val="C7BD27AA0BA74800961CF207F07E4B02"/>
            </w:placeholder>
            <w:dropDownList>
              <w:listItem w:displayText="Select" w:value="Select"/>
              <w:listItem w:displayText="98%" w:value="98%"/>
              <w:listItem w:displayText="99,5%" w:value="99,5%"/>
              <w:listItem w:displayText="99,8%" w:value="99,8%"/>
            </w:dropDownList>
          </w:sdtPr>
          <w:sdtContent>
            <w:tc>
              <w:tcPr>
                <w:tcW w:w="1440" w:type="dxa"/>
              </w:tcPr>
              <w:p w14:paraId="2ED314C9" w14:textId="4111D4EE" w:rsidR="003157B7" w:rsidRPr="00933BC1" w:rsidRDefault="003157B7" w:rsidP="003157B7">
                <w:pPr>
                  <w:pStyle w:val="BodyText"/>
                </w:pPr>
                <w:r>
                  <w:t>98%</w:t>
                </w:r>
              </w:p>
            </w:tc>
          </w:sdtContent>
        </w:sdt>
      </w:tr>
      <w:tr w:rsidR="003157B7" w:rsidRPr="00611598" w14:paraId="237D02E7" w14:textId="77777777" w:rsidTr="004A7F51">
        <w:sdt>
          <w:sdtPr>
            <w:alias w:val="Environment"/>
            <w:id w:val="-1562018148"/>
            <w:placeholder>
              <w:docPart w:val="0987602E636C482592016595652C2F64"/>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01270662" w14:textId="3F52F628" w:rsidR="003157B7" w:rsidRPr="00933BC1" w:rsidRDefault="003157B7" w:rsidP="003157B7">
                <w:pPr>
                  <w:pStyle w:val="BodyText"/>
                </w:pPr>
                <w:r>
                  <w:t>Test</w:t>
                </w:r>
              </w:p>
            </w:tc>
          </w:sdtContent>
        </w:sdt>
        <w:tc>
          <w:tcPr>
            <w:tcW w:w="1440" w:type="dxa"/>
          </w:tcPr>
          <w:p w14:paraId="512C9918" w14:textId="4C457DB0" w:rsidR="003157B7" w:rsidRPr="00933BC1" w:rsidRDefault="003157B7" w:rsidP="003157B7">
            <w:pPr>
              <w:pStyle w:val="BodyText"/>
            </w:pPr>
            <w:r>
              <w:t>UWV</w:t>
            </w:r>
          </w:p>
        </w:tc>
        <w:tc>
          <w:tcPr>
            <w:tcW w:w="2700" w:type="dxa"/>
          </w:tcPr>
          <w:p w14:paraId="2D1A048D" w14:textId="3FA6E7B9" w:rsidR="003157B7" w:rsidRPr="00933BC1" w:rsidRDefault="003157B7" w:rsidP="003157B7">
            <w:pPr>
              <w:pStyle w:val="BodyText"/>
            </w:pPr>
            <w:r>
              <w:t>UWV</w:t>
            </w:r>
          </w:p>
        </w:tc>
        <w:sdt>
          <w:sdtPr>
            <w:alias w:val="Infra Target"/>
            <w:tag w:val="Infra Target"/>
            <w:id w:val="64465873"/>
            <w:placeholder>
              <w:docPart w:val="3284DEF6390A4EAEACDD691ABAC80CFB"/>
            </w:placeholder>
            <w:dropDownList>
              <w:listItem w:displayText="Select" w:value="Select"/>
              <w:listItem w:displayText="98%" w:value="98%"/>
              <w:listItem w:displayText="99,5%" w:value="99,5%"/>
              <w:listItem w:displayText="99,8%" w:value="99,8%"/>
            </w:dropDownList>
          </w:sdtPr>
          <w:sdtContent>
            <w:tc>
              <w:tcPr>
                <w:tcW w:w="1440" w:type="dxa"/>
              </w:tcPr>
              <w:p w14:paraId="36FA101A" w14:textId="6E83E7E5" w:rsidR="003157B7" w:rsidRPr="00933BC1" w:rsidRDefault="003157B7" w:rsidP="003157B7">
                <w:pPr>
                  <w:pStyle w:val="BodyText"/>
                </w:pPr>
                <w:r>
                  <w:t>98%</w:t>
                </w:r>
              </w:p>
            </w:tc>
          </w:sdtContent>
        </w:sdt>
      </w:tr>
      <w:tr w:rsidR="003157B7" w:rsidRPr="00611598" w14:paraId="2FA9C601" w14:textId="77777777" w:rsidTr="004A7F51">
        <w:sdt>
          <w:sdtPr>
            <w:alias w:val="Environment"/>
            <w:id w:val="930542235"/>
            <w:placeholder>
              <w:docPart w:val="3B389B5235F84861A9F5FFBAC175F77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0DE519C9" w14:textId="3F9C427C" w:rsidR="003157B7" w:rsidRPr="00933BC1" w:rsidRDefault="003157B7" w:rsidP="003157B7">
                <w:pPr>
                  <w:pStyle w:val="BodyText"/>
                </w:pPr>
                <w:r>
                  <w:t>Development</w:t>
                </w:r>
              </w:p>
            </w:tc>
          </w:sdtContent>
        </w:sdt>
        <w:tc>
          <w:tcPr>
            <w:tcW w:w="1440" w:type="dxa"/>
          </w:tcPr>
          <w:p w14:paraId="291ADA89" w14:textId="0765C45E" w:rsidR="003157B7" w:rsidRPr="00933BC1" w:rsidRDefault="003157B7" w:rsidP="003157B7">
            <w:pPr>
              <w:pStyle w:val="BodyText"/>
            </w:pPr>
            <w:r>
              <w:t>UWV</w:t>
            </w:r>
          </w:p>
        </w:tc>
        <w:tc>
          <w:tcPr>
            <w:tcW w:w="2700" w:type="dxa"/>
          </w:tcPr>
          <w:p w14:paraId="7E7348EB" w14:textId="196ACAA6" w:rsidR="003157B7" w:rsidRPr="00933BC1" w:rsidRDefault="003157B7" w:rsidP="003157B7">
            <w:pPr>
              <w:pStyle w:val="BodyText"/>
            </w:pPr>
            <w:r>
              <w:t>UWV</w:t>
            </w:r>
          </w:p>
        </w:tc>
        <w:sdt>
          <w:sdtPr>
            <w:alias w:val="Infra Target"/>
            <w:tag w:val="Infra Target"/>
            <w:id w:val="-1362884911"/>
            <w:placeholder>
              <w:docPart w:val="24207C9250EE4A408049E0E56111BDA2"/>
            </w:placeholder>
            <w:dropDownList>
              <w:listItem w:displayText="Select" w:value="Select"/>
              <w:listItem w:displayText="98%" w:value="98%"/>
              <w:listItem w:displayText="99,5%" w:value="99,5%"/>
              <w:listItem w:displayText="99,8%" w:value="99,8%"/>
            </w:dropDownList>
          </w:sdtPr>
          <w:sdtContent>
            <w:tc>
              <w:tcPr>
                <w:tcW w:w="1440" w:type="dxa"/>
              </w:tcPr>
              <w:p w14:paraId="063E7B30" w14:textId="00682C23" w:rsidR="003157B7" w:rsidRPr="00933BC1" w:rsidRDefault="003157B7" w:rsidP="003157B7">
                <w:pPr>
                  <w:pStyle w:val="BodyText"/>
                </w:pPr>
                <w:r>
                  <w:t>98%</w:t>
                </w:r>
              </w:p>
            </w:tc>
          </w:sdtContent>
        </w:sdt>
      </w:tr>
    </w:tbl>
    <w:p w14:paraId="48D28114" w14:textId="117B52BB" w:rsidR="00071B0D" w:rsidRDefault="00071B0D" w:rsidP="00071B0D">
      <w:pPr>
        <w:pStyle w:val="BodyText"/>
      </w:pPr>
    </w:p>
    <w:p w14:paraId="06AD8B71" w14:textId="7069867D" w:rsidR="00D7423E" w:rsidRDefault="00BF19AB" w:rsidP="00CB7060">
      <w:pPr>
        <w:pStyle w:val="Heading2"/>
      </w:pPr>
      <w:bookmarkStart w:id="16" w:name="_Toc113613285"/>
      <w:r>
        <w:t>Security</w:t>
      </w:r>
      <w:r w:rsidR="001A2738">
        <w:t xml:space="preserve"> requirements</w:t>
      </w:r>
      <w:bookmarkEnd w:id="16"/>
    </w:p>
    <w:p w14:paraId="1B594B58" w14:textId="2B02C5A2" w:rsidR="00A760A7" w:rsidRDefault="001F4226" w:rsidP="001B3ED3">
      <w:pPr>
        <w:pStyle w:val="BodyText"/>
        <w:numPr>
          <w:ilvl w:val="0"/>
          <w:numId w:val="78"/>
        </w:numPr>
        <w:ind w:left="360"/>
      </w:pPr>
      <w:r>
        <w:t>UWV</w:t>
      </w:r>
      <w:r w:rsidR="00A760A7" w:rsidRPr="00A760A7">
        <w:t xml:space="preserve"> </w:t>
      </w:r>
      <w:r w:rsidR="00314123">
        <w:t>FB / UWV TAB require</w:t>
      </w:r>
      <w:r w:rsidR="00607EA7">
        <w:t>s</w:t>
      </w:r>
      <w:r w:rsidR="00A760A7" w:rsidRPr="00A760A7">
        <w:t xml:space="preserve"> </w:t>
      </w:r>
      <w:r w:rsidR="005B5336">
        <w:t xml:space="preserve">RDP and SSH </w:t>
      </w:r>
      <w:r w:rsidR="00A760A7" w:rsidRPr="00A760A7">
        <w:t>access to all DWH environments.</w:t>
      </w:r>
      <w:r w:rsidR="00A760A7">
        <w:t xml:space="preserve"> </w:t>
      </w:r>
      <w:r w:rsidR="00327CA1">
        <w:t xml:space="preserve">Special rights are </w:t>
      </w:r>
      <w:r w:rsidR="00314123">
        <w:t>required</w:t>
      </w:r>
      <w:r w:rsidR="00327CA1">
        <w:t>.</w:t>
      </w:r>
      <w:r w:rsidR="0034694F">
        <w:t xml:space="preserve"> </w:t>
      </w:r>
      <w:r w:rsidR="00634701">
        <w:t>(</w:t>
      </w:r>
      <w:r w:rsidR="008D419E">
        <w:t>T</w:t>
      </w:r>
      <w:r w:rsidR="00765AC2">
        <w:t xml:space="preserve">his does </w:t>
      </w:r>
      <w:r w:rsidR="00B12D23" w:rsidRPr="00765AC2">
        <w:rPr>
          <w:b/>
          <w:bCs/>
        </w:rPr>
        <w:t>not apply</w:t>
      </w:r>
      <w:r w:rsidR="00B12D23" w:rsidRPr="00B12D23">
        <w:t xml:space="preserve"> to</w:t>
      </w:r>
      <w:r w:rsidR="008D419E">
        <w:t xml:space="preserve"> the UCRA environment</w:t>
      </w:r>
      <w:r w:rsidR="00634701">
        <w:t>)</w:t>
      </w:r>
      <w:r w:rsidR="008D419E">
        <w:t>.</w:t>
      </w:r>
    </w:p>
    <w:p w14:paraId="0A7E16B2" w14:textId="330CF542" w:rsidR="002F5604" w:rsidRDefault="002F5604" w:rsidP="001B3ED3">
      <w:pPr>
        <w:pStyle w:val="BodyText"/>
        <w:numPr>
          <w:ilvl w:val="0"/>
          <w:numId w:val="78"/>
        </w:numPr>
        <w:ind w:left="360"/>
      </w:pPr>
      <w:r>
        <w:t xml:space="preserve">SSH access to </w:t>
      </w:r>
      <w:r w:rsidR="00634701">
        <w:t>Li</w:t>
      </w:r>
      <w:r>
        <w:t>nu</w:t>
      </w:r>
      <w:r w:rsidR="00EF7443">
        <w:t>x</w:t>
      </w:r>
      <w:r>
        <w:t>/</w:t>
      </w:r>
      <w:r w:rsidR="003C29E7">
        <w:t>AIX</w:t>
      </w:r>
      <w:r>
        <w:t xml:space="preserve"> servers </w:t>
      </w:r>
      <w:r w:rsidR="00634701">
        <w:t xml:space="preserve">require </w:t>
      </w:r>
      <w:r w:rsidR="00EF7443">
        <w:t xml:space="preserve">users in </w:t>
      </w:r>
      <w:r w:rsidR="00634701">
        <w:t>the</w:t>
      </w:r>
      <w:r w:rsidR="00EF7443">
        <w:t xml:space="preserve"> DXC AD.</w:t>
      </w:r>
    </w:p>
    <w:p w14:paraId="55821676" w14:textId="5307AEFC" w:rsidR="00A45B7A" w:rsidRDefault="00A45B7A" w:rsidP="001B3ED3">
      <w:pPr>
        <w:pStyle w:val="BodyText"/>
        <w:numPr>
          <w:ilvl w:val="0"/>
          <w:numId w:val="78"/>
        </w:numPr>
        <w:ind w:left="360"/>
      </w:pPr>
      <w:r>
        <w:t xml:space="preserve">RDP access to </w:t>
      </w:r>
      <w:r w:rsidR="00E23565">
        <w:t>DIM Bridge</w:t>
      </w:r>
      <w:r>
        <w:t xml:space="preserve"> server </w:t>
      </w:r>
      <w:r w:rsidR="00634701">
        <w:t>is required</w:t>
      </w:r>
      <w:r>
        <w:t>.</w:t>
      </w:r>
    </w:p>
    <w:p w14:paraId="30E05914" w14:textId="6EA5BD72" w:rsidR="0098661C" w:rsidRDefault="0098661C" w:rsidP="001B3ED3">
      <w:pPr>
        <w:pStyle w:val="BodyText"/>
        <w:numPr>
          <w:ilvl w:val="0"/>
          <w:numId w:val="78"/>
        </w:numPr>
        <w:ind w:left="360"/>
      </w:pPr>
      <w:r>
        <w:t xml:space="preserve">OS </w:t>
      </w:r>
      <w:r w:rsidR="00E23565">
        <w:t>permissions are required for</w:t>
      </w:r>
      <w:r>
        <w:t xml:space="preserve">: </w:t>
      </w:r>
      <w:r w:rsidR="00E23565">
        <w:t>UWV</w:t>
      </w:r>
      <w:r w:rsidR="001171B7">
        <w:t xml:space="preserve"> FB</w:t>
      </w:r>
      <w:r>
        <w:t xml:space="preserve">, Tester, </w:t>
      </w:r>
      <w:r w:rsidR="00E23565">
        <w:t>D</w:t>
      </w:r>
      <w:r>
        <w:t>eveloper</w:t>
      </w:r>
      <w:r w:rsidR="00D76ABA">
        <w:t>.</w:t>
      </w:r>
    </w:p>
    <w:p w14:paraId="04C7097C" w14:textId="3D0FAAB3" w:rsidR="00D76ABA" w:rsidRDefault="00E23565" w:rsidP="001B3ED3">
      <w:pPr>
        <w:pStyle w:val="BodyText"/>
        <w:numPr>
          <w:ilvl w:val="0"/>
          <w:numId w:val="78"/>
        </w:numPr>
        <w:ind w:left="360"/>
      </w:pPr>
      <w:r>
        <w:t>UWV</w:t>
      </w:r>
      <w:r w:rsidR="001171B7">
        <w:t xml:space="preserve"> FB</w:t>
      </w:r>
      <w:r w:rsidR="00D76ABA">
        <w:t xml:space="preserve"> must be able to perform:</w:t>
      </w:r>
    </w:p>
    <w:p w14:paraId="1E1A7098" w14:textId="5F9C5BA6" w:rsidR="00813EA6" w:rsidRDefault="00D76ABA" w:rsidP="001A475C">
      <w:pPr>
        <w:pStyle w:val="BodyText"/>
        <w:numPr>
          <w:ilvl w:val="1"/>
          <w:numId w:val="78"/>
        </w:numPr>
      </w:pPr>
      <w:r>
        <w:t>Updates and upgrades</w:t>
      </w:r>
      <w:r w:rsidR="00EB4CBA">
        <w:t>, b</w:t>
      </w:r>
      <w:r w:rsidR="00813EA6">
        <w:t>ring services down for (OS) maintenance support.</w:t>
      </w:r>
    </w:p>
    <w:p w14:paraId="397C5E29" w14:textId="74B89745" w:rsidR="00813EA6" w:rsidRDefault="00813EA6" w:rsidP="001B3ED3">
      <w:pPr>
        <w:pStyle w:val="BodyText"/>
        <w:numPr>
          <w:ilvl w:val="1"/>
          <w:numId w:val="78"/>
        </w:numPr>
      </w:pPr>
      <w:r>
        <w:t>Cleanin</w:t>
      </w:r>
      <w:r w:rsidR="00DA3C3B">
        <w:t>g</w:t>
      </w:r>
    </w:p>
    <w:p w14:paraId="7AA103F4" w14:textId="2F58902C" w:rsidR="00DA3C3B" w:rsidRDefault="00DA3C3B" w:rsidP="001B3ED3">
      <w:pPr>
        <w:pStyle w:val="BodyText"/>
        <w:numPr>
          <w:ilvl w:val="1"/>
          <w:numId w:val="78"/>
        </w:numPr>
      </w:pPr>
      <w:r>
        <w:t>Authorizations on group level</w:t>
      </w:r>
    </w:p>
    <w:p w14:paraId="525FF2E2" w14:textId="29D4658F" w:rsidR="00DA3C3B" w:rsidRDefault="00DA3C3B" w:rsidP="001B3ED3">
      <w:pPr>
        <w:pStyle w:val="BodyText"/>
        <w:numPr>
          <w:ilvl w:val="1"/>
          <w:numId w:val="78"/>
        </w:numPr>
      </w:pPr>
      <w:r>
        <w:t>Monitoring and performance analyses</w:t>
      </w:r>
    </w:p>
    <w:p w14:paraId="0A4CFF4C" w14:textId="2F47C0EF" w:rsidR="00DA3C3B" w:rsidRDefault="00DA3C3B" w:rsidP="001B3ED3">
      <w:pPr>
        <w:pStyle w:val="BodyText"/>
        <w:numPr>
          <w:ilvl w:val="1"/>
          <w:numId w:val="78"/>
        </w:numPr>
      </w:pPr>
      <w:r>
        <w:t>Deployments.</w:t>
      </w:r>
    </w:p>
    <w:p w14:paraId="138BA96E" w14:textId="07425E9C" w:rsidR="00862052" w:rsidRDefault="003A25C4" w:rsidP="001B3ED3">
      <w:pPr>
        <w:pStyle w:val="BodyText"/>
        <w:numPr>
          <w:ilvl w:val="1"/>
          <w:numId w:val="78"/>
        </w:numPr>
      </w:pPr>
      <w:r>
        <w:t xml:space="preserve">Full rights on </w:t>
      </w:r>
      <w:proofErr w:type="spellStart"/>
      <w:r>
        <w:t>Oinstall</w:t>
      </w:r>
      <w:proofErr w:type="spellEnd"/>
      <w:r>
        <w:t xml:space="preserve"> group on DB server.</w:t>
      </w:r>
    </w:p>
    <w:p w14:paraId="3EF37F9B" w14:textId="7D5575DE" w:rsidR="00526EED" w:rsidRDefault="00526EED" w:rsidP="001B3ED3">
      <w:pPr>
        <w:pStyle w:val="BodyText"/>
        <w:numPr>
          <w:ilvl w:val="0"/>
          <w:numId w:val="78"/>
        </w:numPr>
        <w:ind w:left="360"/>
        <w:rPr>
          <w:szCs w:val="22"/>
        </w:rPr>
      </w:pPr>
      <w:r w:rsidRPr="00327CA1">
        <w:rPr>
          <w:szCs w:val="22"/>
        </w:rPr>
        <w:t xml:space="preserve">DIM </w:t>
      </w:r>
      <w:r w:rsidR="00B9213F">
        <w:rPr>
          <w:szCs w:val="22"/>
        </w:rPr>
        <w:t>must</w:t>
      </w:r>
      <w:r w:rsidRPr="00327CA1">
        <w:rPr>
          <w:szCs w:val="22"/>
        </w:rPr>
        <w:t xml:space="preserve"> be connected to the </w:t>
      </w:r>
      <w:r w:rsidR="00B9213F">
        <w:rPr>
          <w:szCs w:val="22"/>
        </w:rPr>
        <w:t>UWV</w:t>
      </w:r>
      <w:r w:rsidRPr="00327CA1">
        <w:rPr>
          <w:szCs w:val="22"/>
        </w:rPr>
        <w:t xml:space="preserve"> AD directly for end user authentication and authorization within the application environment</w:t>
      </w:r>
      <w:r w:rsidR="00074888" w:rsidRPr="00327CA1">
        <w:rPr>
          <w:szCs w:val="22"/>
        </w:rPr>
        <w:t>.</w:t>
      </w:r>
    </w:p>
    <w:p w14:paraId="3CF3E394" w14:textId="3D2E62B0" w:rsidR="00946CCF" w:rsidRPr="00946CCF" w:rsidRDefault="00946CCF" w:rsidP="001B3ED3">
      <w:pPr>
        <w:pStyle w:val="BodyText"/>
        <w:numPr>
          <w:ilvl w:val="0"/>
          <w:numId w:val="78"/>
        </w:numPr>
        <w:ind w:left="360"/>
        <w:rPr>
          <w:szCs w:val="22"/>
        </w:rPr>
      </w:pPr>
      <w:r w:rsidRPr="00946CCF">
        <w:rPr>
          <w:szCs w:val="22"/>
        </w:rPr>
        <w:t>IIS software is identically designed in all OTAP environments. This requires authorization based on ABS groups, so users can only do what they are authorized to do</w:t>
      </w:r>
      <w:r>
        <w:rPr>
          <w:szCs w:val="22"/>
        </w:rPr>
        <w:t>.</w:t>
      </w:r>
    </w:p>
    <w:p w14:paraId="7668D1A2" w14:textId="0552D79B" w:rsidR="00981977" w:rsidRDefault="00981977" w:rsidP="001B3ED3">
      <w:pPr>
        <w:pStyle w:val="BodyText"/>
        <w:numPr>
          <w:ilvl w:val="0"/>
          <w:numId w:val="78"/>
        </w:numPr>
        <w:ind w:left="360"/>
        <w:rPr>
          <w:szCs w:val="22"/>
        </w:rPr>
      </w:pPr>
      <w:r w:rsidRPr="00E23565">
        <w:rPr>
          <w:szCs w:val="22"/>
        </w:rPr>
        <w:t>On the</w:t>
      </w:r>
      <w:r w:rsidR="008E23EF" w:rsidRPr="00E23565">
        <w:rPr>
          <w:szCs w:val="22"/>
        </w:rPr>
        <w:t xml:space="preserve"> IBM</w:t>
      </w:r>
      <w:r w:rsidRPr="00E23565">
        <w:rPr>
          <w:szCs w:val="22"/>
        </w:rPr>
        <w:t xml:space="preserve"> </w:t>
      </w:r>
      <w:proofErr w:type="spellStart"/>
      <w:r w:rsidR="008E23EF" w:rsidRPr="00E23565">
        <w:rPr>
          <w:szCs w:val="22"/>
        </w:rPr>
        <w:t>InfoSphere</w:t>
      </w:r>
      <w:proofErr w:type="spellEnd"/>
      <w:r w:rsidR="008E23EF" w:rsidRPr="00E23565">
        <w:rPr>
          <w:szCs w:val="22"/>
        </w:rPr>
        <w:t xml:space="preserve"> </w:t>
      </w:r>
      <w:proofErr w:type="spellStart"/>
      <w:r w:rsidRPr="00E23565">
        <w:rPr>
          <w:szCs w:val="22"/>
        </w:rPr>
        <w:t>MicroServices</w:t>
      </w:r>
      <w:proofErr w:type="spellEnd"/>
      <w:r w:rsidRPr="00E23565">
        <w:rPr>
          <w:szCs w:val="22"/>
        </w:rPr>
        <w:t xml:space="preserve"> Tier a </w:t>
      </w:r>
      <w:r w:rsidR="00892F9F" w:rsidRPr="00E23565">
        <w:rPr>
          <w:szCs w:val="22"/>
        </w:rPr>
        <w:t>UWV</w:t>
      </w:r>
      <w:r w:rsidRPr="00E23565">
        <w:rPr>
          <w:szCs w:val="22"/>
        </w:rPr>
        <w:t xml:space="preserve"> signed </w:t>
      </w:r>
      <w:r w:rsidR="00BF0C27" w:rsidRPr="00E23565">
        <w:rPr>
          <w:szCs w:val="22"/>
        </w:rPr>
        <w:t>certificate</w:t>
      </w:r>
      <w:r w:rsidRPr="00E23565">
        <w:rPr>
          <w:szCs w:val="22"/>
        </w:rPr>
        <w:t xml:space="preserve"> is used to run </w:t>
      </w:r>
      <w:proofErr w:type="spellStart"/>
      <w:r w:rsidRPr="00E23565">
        <w:rPr>
          <w:szCs w:val="22"/>
        </w:rPr>
        <w:t>kubectl</w:t>
      </w:r>
      <w:proofErr w:type="spellEnd"/>
      <w:r w:rsidRPr="00E23565">
        <w:rPr>
          <w:szCs w:val="22"/>
        </w:rPr>
        <w:t xml:space="preserve"> via console</w:t>
      </w:r>
    </w:p>
    <w:p w14:paraId="5E4866B1" w14:textId="624BA324" w:rsidR="0014507A" w:rsidRPr="000506A5" w:rsidRDefault="000506A5" w:rsidP="000506A5">
      <w:pPr>
        <w:pStyle w:val="BodyText"/>
        <w:numPr>
          <w:ilvl w:val="0"/>
          <w:numId w:val="78"/>
        </w:numPr>
        <w:ind w:left="360"/>
        <w:rPr>
          <w:szCs w:val="22"/>
        </w:rPr>
      </w:pPr>
      <w:r w:rsidRPr="000506A5">
        <w:rPr>
          <w:szCs w:val="22"/>
        </w:rPr>
        <w:t>The Docker and Kubernetes technologies provide the foundation for running microservices</w:t>
      </w:r>
      <w:r w:rsidR="004C0749">
        <w:rPr>
          <w:szCs w:val="22"/>
        </w:rPr>
        <w:t xml:space="preserve"> (search servers)</w:t>
      </w:r>
      <w:r w:rsidR="00992F46">
        <w:rPr>
          <w:szCs w:val="22"/>
        </w:rPr>
        <w:t xml:space="preserve">. </w:t>
      </w:r>
      <w:r w:rsidR="00992F46">
        <w:rPr>
          <w:rFonts w:cs="Arial"/>
          <w:color w:val="161616"/>
          <w:lang w:val="en-US"/>
        </w:rPr>
        <w:t>Networking has a crucial role in this architecture. Kubernetes manages an internal Software Defined Network (the cluster network) and an internal name resolution system (DNS).</w:t>
      </w:r>
    </w:p>
    <w:p w14:paraId="1A987017" w14:textId="77777777" w:rsidR="0014507A" w:rsidRDefault="0014507A" w:rsidP="00847FE4">
      <w:pPr>
        <w:pStyle w:val="Heading3"/>
        <w:ind w:left="630"/>
      </w:pPr>
      <w:r>
        <w:lastRenderedPageBreak/>
        <w:t>System logging</w:t>
      </w:r>
    </w:p>
    <w:p w14:paraId="6510E963" w14:textId="77777777" w:rsidR="0014507A" w:rsidRDefault="0014507A" w:rsidP="0014507A">
      <w:pPr>
        <w:pStyle w:val="BodyText"/>
      </w:pPr>
      <w:r>
        <w:t>No specific system logging requirements are applicable</w:t>
      </w:r>
    </w:p>
    <w:p w14:paraId="12091A45" w14:textId="7B615839" w:rsidR="00D17E86" w:rsidRDefault="00A81B8A" w:rsidP="00CB7060">
      <w:pPr>
        <w:pStyle w:val="Heading2"/>
      </w:pPr>
      <w:bookmarkStart w:id="17" w:name="_Toc113613286"/>
      <w:r>
        <w:t>System management</w:t>
      </w:r>
      <w:bookmarkEnd w:id="17"/>
    </w:p>
    <w:p w14:paraId="39432E5F" w14:textId="11C89C15" w:rsidR="0002612C" w:rsidRDefault="00042460" w:rsidP="001B3ED3">
      <w:pPr>
        <w:pStyle w:val="BodyText"/>
        <w:numPr>
          <w:ilvl w:val="0"/>
          <w:numId w:val="80"/>
        </w:numPr>
      </w:pPr>
      <w:r w:rsidRPr="00042460">
        <w:t xml:space="preserve">UWV </w:t>
      </w:r>
      <w:r w:rsidR="00E179E6">
        <w:t>performs</w:t>
      </w:r>
      <w:r w:rsidRPr="00042460">
        <w:t xml:space="preserve"> part of the system management, primarily focused on OTAP-promotion and software configuration, by itself. </w:t>
      </w:r>
      <w:r w:rsidR="001445AB">
        <w:t xml:space="preserve"> A separate management </w:t>
      </w:r>
      <w:r w:rsidR="00551848">
        <w:t>RACI (</w:t>
      </w:r>
      <w:r w:rsidR="00D86A8C">
        <w:t>R</w:t>
      </w:r>
      <w:r w:rsidR="00D86A8C" w:rsidRPr="00D86A8C">
        <w:t xml:space="preserve">esponsible, </w:t>
      </w:r>
      <w:r w:rsidR="00D86A8C">
        <w:t>A</w:t>
      </w:r>
      <w:r w:rsidR="00D86A8C" w:rsidRPr="00D86A8C">
        <w:t xml:space="preserve">ccountable, </w:t>
      </w:r>
      <w:r w:rsidR="00D86A8C">
        <w:t>C</w:t>
      </w:r>
      <w:r w:rsidR="00D86A8C" w:rsidRPr="00D86A8C">
        <w:t xml:space="preserve">onsulted, and </w:t>
      </w:r>
      <w:r w:rsidR="00D86A8C">
        <w:t>I</w:t>
      </w:r>
      <w:r w:rsidR="00D86A8C" w:rsidRPr="00D86A8C">
        <w:t>nformed</w:t>
      </w:r>
      <w:r w:rsidR="00D86A8C">
        <w:t>)</w:t>
      </w:r>
      <w:r w:rsidR="0036602B">
        <w:t xml:space="preserve"> will be created to document the role segregation between DXC and UWV. </w:t>
      </w:r>
      <w:r w:rsidR="008F51B4">
        <w:t>A</w:t>
      </w:r>
      <w:r w:rsidR="006F7C29">
        <w:t xml:space="preserve"> separate document describing the C+ level security rights</w:t>
      </w:r>
      <w:r w:rsidR="008F51B4">
        <w:t xml:space="preserve"> is created</w:t>
      </w:r>
      <w:r w:rsidR="006F7C29">
        <w:t>. (See comment at 4.4)</w:t>
      </w:r>
    </w:p>
    <w:p w14:paraId="7A337AE5" w14:textId="7AC2076A" w:rsidR="00B0093F" w:rsidRDefault="002271F4" w:rsidP="001B3ED3">
      <w:pPr>
        <w:pStyle w:val="BodyText"/>
        <w:numPr>
          <w:ilvl w:val="0"/>
          <w:numId w:val="80"/>
        </w:numPr>
      </w:pPr>
      <w:r>
        <w:t xml:space="preserve">UWV </w:t>
      </w:r>
      <w:r w:rsidR="00F8115C">
        <w:t xml:space="preserve">provides the </w:t>
      </w:r>
      <w:r w:rsidR="00E44D27">
        <w:t>TAB</w:t>
      </w:r>
      <w:r w:rsidR="007314F8">
        <w:t xml:space="preserve"> </w:t>
      </w:r>
      <w:r w:rsidR="00F8115C">
        <w:t>service</w:t>
      </w:r>
      <w:r w:rsidR="00CD480F">
        <w:t>.</w:t>
      </w:r>
      <w:r w:rsidR="00622156">
        <w:t xml:space="preserve"> To be able to perform these tasks RDP and SSH access to the servers is required</w:t>
      </w:r>
      <w:r w:rsidR="00FE4417">
        <w:t xml:space="preserve">. UWV </w:t>
      </w:r>
      <w:r w:rsidR="00F8115C">
        <w:t>requires additional</w:t>
      </w:r>
      <w:r w:rsidR="00FC59F3">
        <w:t xml:space="preserve"> rights on the server to be able to perform these tasks</w:t>
      </w:r>
      <w:r w:rsidR="00F8115C">
        <w:t>, th</w:t>
      </w:r>
      <w:r w:rsidR="00F8115C" w:rsidRPr="00F8115C">
        <w:t>is is described in a separate document.</w:t>
      </w:r>
    </w:p>
    <w:p w14:paraId="23070081" w14:textId="77777777" w:rsidR="00F8115C" w:rsidRDefault="00F8115C" w:rsidP="001B3ED3">
      <w:pPr>
        <w:pStyle w:val="BodyText"/>
        <w:numPr>
          <w:ilvl w:val="0"/>
          <w:numId w:val="80"/>
        </w:numPr>
      </w:pPr>
      <w:r>
        <w:t>DXC provides o</w:t>
      </w:r>
      <w:r w:rsidRPr="00042460">
        <w:t>perating system and backup management</w:t>
      </w:r>
      <w:r>
        <w:t xml:space="preserve">. </w:t>
      </w:r>
    </w:p>
    <w:p w14:paraId="79F40F97" w14:textId="77777777" w:rsidR="00F8115C" w:rsidRPr="00F8115C" w:rsidRDefault="00F8115C" w:rsidP="00A81B8A">
      <w:pPr>
        <w:pStyle w:val="BodyText"/>
      </w:pPr>
    </w:p>
    <w:p w14:paraId="0D1211B7" w14:textId="3985CB62" w:rsidR="000D5C1B" w:rsidRDefault="000D5C1B" w:rsidP="00C92CF4">
      <w:pPr>
        <w:pStyle w:val="Heading3"/>
        <w:ind w:left="709" w:hanging="709"/>
      </w:pPr>
      <w:r>
        <w:t>Add</w:t>
      </w:r>
      <w:r w:rsidR="00AB02B9">
        <w:t>itional application related</w:t>
      </w:r>
      <w:r w:rsidR="001579E1">
        <w:t xml:space="preserve"> </w:t>
      </w:r>
      <w:r w:rsidR="00AB02B9">
        <w:t>infra re</w:t>
      </w:r>
      <w:r w:rsidR="001579E1">
        <w:t>q</w:t>
      </w:r>
      <w:r w:rsidR="00AB02B9">
        <w:t>uirements</w:t>
      </w:r>
    </w:p>
    <w:tbl>
      <w:tblPr>
        <w:tblStyle w:val="TableGrid"/>
        <w:tblW w:w="9175" w:type="dxa"/>
        <w:tblLook w:val="04A0" w:firstRow="1" w:lastRow="0" w:firstColumn="1" w:lastColumn="0" w:noHBand="0" w:noVBand="1"/>
      </w:tblPr>
      <w:tblGrid>
        <w:gridCol w:w="5935"/>
        <w:gridCol w:w="3240"/>
      </w:tblGrid>
      <w:tr w:rsidR="001579E1" w14:paraId="626FF82B" w14:textId="77777777" w:rsidTr="0011162D">
        <w:tc>
          <w:tcPr>
            <w:tcW w:w="5935" w:type="dxa"/>
            <w:shd w:val="clear" w:color="auto" w:fill="D0CECE" w:themeFill="background2" w:themeFillShade="E6"/>
          </w:tcPr>
          <w:p w14:paraId="6EED9F3D" w14:textId="61ED3B63" w:rsidR="001579E1" w:rsidRPr="00D337D3" w:rsidRDefault="00317E0F" w:rsidP="00125605">
            <w:pPr>
              <w:pStyle w:val="BodyText"/>
              <w:rPr>
                <w:b/>
                <w:bCs/>
              </w:rPr>
            </w:pPr>
            <w:r>
              <w:rPr>
                <w:b/>
                <w:bCs/>
              </w:rPr>
              <w:t>Requirements</w:t>
            </w:r>
          </w:p>
        </w:tc>
        <w:tc>
          <w:tcPr>
            <w:tcW w:w="3240" w:type="dxa"/>
            <w:shd w:val="clear" w:color="auto" w:fill="D0CECE" w:themeFill="background2" w:themeFillShade="E6"/>
          </w:tcPr>
          <w:p w14:paraId="2D02E09F" w14:textId="115DADC4" w:rsidR="001579E1" w:rsidRPr="00D337D3" w:rsidRDefault="00560E65" w:rsidP="00125605">
            <w:pPr>
              <w:pStyle w:val="BodyText"/>
              <w:rPr>
                <w:b/>
                <w:bCs/>
              </w:rPr>
            </w:pPr>
            <w:r>
              <w:rPr>
                <w:b/>
                <w:bCs/>
              </w:rPr>
              <w:t>Status</w:t>
            </w:r>
          </w:p>
        </w:tc>
      </w:tr>
      <w:tr w:rsidR="001579E1" w14:paraId="0BAA35B2" w14:textId="77777777" w:rsidTr="0011162D">
        <w:tc>
          <w:tcPr>
            <w:tcW w:w="5935" w:type="dxa"/>
          </w:tcPr>
          <w:p w14:paraId="7C90839A" w14:textId="5CDC8AB6" w:rsidR="001579E1" w:rsidRPr="00071D98" w:rsidRDefault="00317E0F" w:rsidP="00125605">
            <w:pPr>
              <w:pStyle w:val="BodyText"/>
            </w:pPr>
            <w:r>
              <w:t>Use STARTTLS option for</w:t>
            </w:r>
            <w:r w:rsidR="002970BB">
              <w:t xml:space="preserve"> UWV mail</w:t>
            </w:r>
          </w:p>
        </w:tc>
        <w:tc>
          <w:tcPr>
            <w:tcW w:w="3240" w:type="dxa"/>
          </w:tcPr>
          <w:sdt>
            <w:sdtPr>
              <w:alias w:val="STARTTLS"/>
              <w:tag w:val="STARTTLS"/>
              <w:id w:val="1246609570"/>
              <w:placeholder>
                <w:docPart w:val="620EB1238B754C9F90BF2196A6305080"/>
              </w:placeholder>
              <w:comboBox>
                <w:listItem w:displayText="Select" w:value="Select"/>
                <w:listItem w:displayText="Yes" w:value="Yes"/>
                <w:listItem w:displayText="No" w:value="No"/>
                <w:listItem w:displayText="Not applicable" w:value="Not applicable"/>
              </w:comboBox>
            </w:sdtPr>
            <w:sdtContent>
              <w:p w14:paraId="4F15A00F" w14:textId="6EA9E55F" w:rsidR="001579E1" w:rsidRPr="00F228C4" w:rsidRDefault="00C618DE" w:rsidP="00125605">
                <w:pPr>
                  <w:pStyle w:val="BodyText"/>
                </w:pPr>
                <w:r w:rsidRPr="00F228C4">
                  <w:t>Yes</w:t>
                </w:r>
              </w:p>
            </w:sdtContent>
          </w:sdt>
        </w:tc>
      </w:tr>
      <w:tr w:rsidR="00A16CAF" w14:paraId="1EF12051" w14:textId="77777777" w:rsidTr="0011162D">
        <w:tc>
          <w:tcPr>
            <w:tcW w:w="5935" w:type="dxa"/>
          </w:tcPr>
          <w:p w14:paraId="1BDAA3C4" w14:textId="5D359F7F" w:rsidR="00A16CAF" w:rsidRPr="00071D98" w:rsidRDefault="00A16CAF" w:rsidP="00A16CAF">
            <w:pPr>
              <w:pStyle w:val="BodyText"/>
            </w:pPr>
            <w:r>
              <w:t>Is Microsoft DTC used for inflight transaction</w:t>
            </w:r>
            <w:r w:rsidR="00CC2B89">
              <w:t>s</w:t>
            </w:r>
          </w:p>
        </w:tc>
        <w:tc>
          <w:tcPr>
            <w:tcW w:w="3240" w:type="dxa"/>
          </w:tcPr>
          <w:sdt>
            <w:sdtPr>
              <w:alias w:val="inflight transaction"/>
              <w:tag w:val="STARTTLS"/>
              <w:id w:val="710918085"/>
              <w:placeholder>
                <w:docPart w:val="F1997446CD94471F82410D91A1B965EF"/>
              </w:placeholder>
              <w:comboBox>
                <w:listItem w:displayText="Select" w:value="Select"/>
                <w:listItem w:displayText="Yes" w:value="Yes"/>
                <w:listItem w:displayText="No" w:value="No"/>
                <w:listItem w:displayText="Not applicable" w:value="Not applicable"/>
              </w:comboBox>
            </w:sdtPr>
            <w:sdtContent>
              <w:p w14:paraId="2DC94F3A" w14:textId="6367E39E" w:rsidR="00A16CAF" w:rsidRPr="00F228C4" w:rsidRDefault="00447455" w:rsidP="00A16CAF">
                <w:pPr>
                  <w:pStyle w:val="BodyText"/>
                </w:pPr>
                <w:r>
                  <w:t>Not applicable</w:t>
                </w:r>
              </w:p>
            </w:sdtContent>
          </w:sdt>
        </w:tc>
      </w:tr>
      <w:tr w:rsidR="00692614" w14:paraId="177BBAEA" w14:textId="77777777" w:rsidTr="0011162D">
        <w:tc>
          <w:tcPr>
            <w:tcW w:w="5935" w:type="dxa"/>
          </w:tcPr>
          <w:p w14:paraId="41B3C879" w14:textId="4731DFAF" w:rsidR="00692614" w:rsidRDefault="00692614" w:rsidP="00692614">
            <w:pPr>
              <w:pStyle w:val="BodyText"/>
            </w:pPr>
            <w:r>
              <w:t>Is HTTPS</w:t>
            </w:r>
            <w:r w:rsidR="0011162D">
              <w:t xml:space="preserve"> cookie</w:t>
            </w:r>
            <w:r>
              <w:t xml:space="preserve"> stickiness required on the load balancer</w:t>
            </w:r>
          </w:p>
        </w:tc>
        <w:tc>
          <w:tcPr>
            <w:tcW w:w="3240" w:type="dxa"/>
          </w:tcPr>
          <w:sdt>
            <w:sdtPr>
              <w:alias w:val="inflight transaction"/>
              <w:tag w:val="STARTTLS"/>
              <w:id w:val="1379899543"/>
              <w:placeholder>
                <w:docPart w:val="5D83C155285B4429A3BF0B46DAEF321B"/>
              </w:placeholder>
              <w:comboBox>
                <w:listItem w:displayText="Select" w:value="Select"/>
                <w:listItem w:displayText="Yes" w:value="Yes"/>
                <w:listItem w:displayText="No" w:value="No"/>
                <w:listItem w:displayText="Not applicable" w:value="Not applicable"/>
              </w:comboBox>
            </w:sdtPr>
            <w:sdtContent>
              <w:p w14:paraId="291EA3B9" w14:textId="26885AA6" w:rsidR="00692614" w:rsidRPr="00F228C4" w:rsidRDefault="00F228C4" w:rsidP="00692614">
                <w:pPr>
                  <w:pStyle w:val="BodyText"/>
                </w:pPr>
                <w:r w:rsidRPr="00F228C4">
                  <w:t>No</w:t>
                </w:r>
              </w:p>
            </w:sdtContent>
          </w:sdt>
        </w:tc>
      </w:tr>
    </w:tbl>
    <w:p w14:paraId="57084A7D" w14:textId="41D5A1E4" w:rsidR="00F62DEA" w:rsidRPr="00073FC4" w:rsidRDefault="00F75085" w:rsidP="00F5360C">
      <w:pPr>
        <w:pStyle w:val="Heading2"/>
        <w:rPr>
          <w:color w:val="FF0000"/>
          <w:lang w:val="nl-NL"/>
        </w:rPr>
      </w:pPr>
      <w:bookmarkStart w:id="18" w:name="_Toc113613287"/>
      <w:r>
        <w:t>Backup and Recovery</w:t>
      </w:r>
      <w:bookmarkEnd w:id="18"/>
    </w:p>
    <w:tbl>
      <w:tblPr>
        <w:tblStyle w:val="TableGrid"/>
        <w:tblW w:w="9895" w:type="dxa"/>
        <w:tblLook w:val="04A0" w:firstRow="1" w:lastRow="0" w:firstColumn="1" w:lastColumn="0" w:noHBand="0" w:noVBand="1"/>
      </w:tblPr>
      <w:tblGrid>
        <w:gridCol w:w="2065"/>
        <w:gridCol w:w="2970"/>
        <w:gridCol w:w="4860"/>
      </w:tblGrid>
      <w:tr w:rsidR="00F62DEA" w14:paraId="6EC8D1B5" w14:textId="77777777" w:rsidTr="00EE28CE">
        <w:tc>
          <w:tcPr>
            <w:tcW w:w="2065" w:type="dxa"/>
            <w:shd w:val="clear" w:color="auto" w:fill="D0CECE" w:themeFill="background2" w:themeFillShade="E6"/>
          </w:tcPr>
          <w:p w14:paraId="62564C20" w14:textId="77777777" w:rsidR="00F62DEA" w:rsidRPr="00D337D3" w:rsidRDefault="00F62DEA" w:rsidP="00EE28CE">
            <w:pPr>
              <w:pStyle w:val="BodyText"/>
              <w:rPr>
                <w:b/>
                <w:bCs/>
              </w:rPr>
            </w:pPr>
          </w:p>
        </w:tc>
        <w:tc>
          <w:tcPr>
            <w:tcW w:w="2970" w:type="dxa"/>
            <w:shd w:val="clear" w:color="auto" w:fill="D0CECE" w:themeFill="background2" w:themeFillShade="E6"/>
          </w:tcPr>
          <w:p w14:paraId="23B35BEA" w14:textId="77777777" w:rsidR="00F62DEA" w:rsidRPr="00D337D3" w:rsidRDefault="00F62DEA" w:rsidP="00EE28CE">
            <w:pPr>
              <w:pStyle w:val="BodyText"/>
              <w:rPr>
                <w:b/>
                <w:bCs/>
              </w:rPr>
            </w:pPr>
            <w:r>
              <w:rPr>
                <w:b/>
                <w:bCs/>
              </w:rPr>
              <w:t>Default</w:t>
            </w:r>
          </w:p>
        </w:tc>
        <w:tc>
          <w:tcPr>
            <w:tcW w:w="4860" w:type="dxa"/>
            <w:shd w:val="clear" w:color="auto" w:fill="D0CECE" w:themeFill="background2" w:themeFillShade="E6"/>
          </w:tcPr>
          <w:p w14:paraId="32D9F640" w14:textId="77777777" w:rsidR="00F62DEA" w:rsidRDefault="00F62DEA" w:rsidP="00EE28CE">
            <w:pPr>
              <w:pStyle w:val="BodyText"/>
              <w:rPr>
                <w:b/>
                <w:bCs/>
              </w:rPr>
            </w:pPr>
            <w:r>
              <w:rPr>
                <w:b/>
                <w:bCs/>
              </w:rPr>
              <w:t>Deviation (when applicable)</w:t>
            </w:r>
          </w:p>
        </w:tc>
      </w:tr>
      <w:tr w:rsidR="00F62DEA" w14:paraId="4A3B7D48" w14:textId="77777777" w:rsidTr="00EE28CE">
        <w:tc>
          <w:tcPr>
            <w:tcW w:w="2065" w:type="dxa"/>
          </w:tcPr>
          <w:p w14:paraId="29221281" w14:textId="77777777" w:rsidR="00F62DEA" w:rsidRPr="00071D98" w:rsidRDefault="00F62DEA" w:rsidP="00EE28CE">
            <w:pPr>
              <w:pStyle w:val="BodyText"/>
            </w:pPr>
            <w:r>
              <w:t xml:space="preserve">Backup </w:t>
            </w:r>
          </w:p>
        </w:tc>
        <w:tc>
          <w:tcPr>
            <w:tcW w:w="2970" w:type="dxa"/>
          </w:tcPr>
          <w:sdt>
            <w:sdtPr>
              <w:alias w:val="backup standard"/>
              <w:tag w:val="backup standard"/>
              <w:id w:val="350235326"/>
              <w:placeholder>
                <w:docPart w:val="F98837CC1CDB460985165B68BF8D704C"/>
              </w:placeholder>
              <w:comboBox>
                <w:listItem w:displayText="Select" w:value="Select"/>
                <w:listItem w:displayText="standard backup" w:value="standard backup"/>
                <w:listItem w:displayText="deviating backup" w:value="deviating backup"/>
              </w:comboBox>
            </w:sdtPr>
            <w:sdtContent>
              <w:p w14:paraId="1B2C9B2F" w14:textId="43C1DB32" w:rsidR="00F62DEA" w:rsidRPr="00F62DEA" w:rsidRDefault="00FB736A" w:rsidP="00EE28CE">
                <w:pPr>
                  <w:pStyle w:val="BodyText"/>
                </w:pPr>
                <w:r>
                  <w:t>deviating backup</w:t>
                </w:r>
              </w:p>
            </w:sdtContent>
          </w:sdt>
        </w:tc>
        <w:tc>
          <w:tcPr>
            <w:tcW w:w="4860" w:type="dxa"/>
          </w:tcPr>
          <w:p w14:paraId="1F6AD852" w14:textId="77777777" w:rsidR="00F62DEA" w:rsidRDefault="00073FC4" w:rsidP="00EE28CE">
            <w:pPr>
              <w:pStyle w:val="BodyText"/>
            </w:pPr>
            <w:r>
              <w:t xml:space="preserve">Backup exclusion: </w:t>
            </w:r>
            <w:r w:rsidR="00F62DEA" w:rsidRPr="00F62DEA">
              <w:t>scratch</w:t>
            </w:r>
            <w:r w:rsidR="00726E26">
              <w:t xml:space="preserve"> and the grid</w:t>
            </w:r>
            <w:r w:rsidR="00F62DEA" w:rsidRPr="00F62DEA">
              <w:t xml:space="preserve"> disk on the engine server </w:t>
            </w:r>
          </w:p>
          <w:p w14:paraId="194A1605" w14:textId="09C0AE7D" w:rsidR="00565D94" w:rsidRPr="00B27B70" w:rsidRDefault="00E74794" w:rsidP="00E74794">
            <w:pPr>
              <w:pStyle w:val="BodyText1"/>
              <w:spacing w:line="280" w:lineRule="atLeast"/>
              <w:rPr>
                <w:highlight w:val="yellow"/>
              </w:rPr>
            </w:pPr>
            <w:r>
              <w:rPr>
                <w:rFonts w:cs="Arial"/>
                <w:lang w:val="en-US"/>
              </w:rPr>
              <w:t>Database: Archive log backup -&gt; every 30 minutes</w:t>
            </w:r>
          </w:p>
        </w:tc>
      </w:tr>
      <w:tr w:rsidR="00F62DEA" w14:paraId="20D794F8" w14:textId="77777777" w:rsidTr="00EE28CE">
        <w:tc>
          <w:tcPr>
            <w:tcW w:w="2065" w:type="dxa"/>
          </w:tcPr>
          <w:p w14:paraId="67420739" w14:textId="77777777" w:rsidR="00F62DEA" w:rsidRPr="00071D98" w:rsidRDefault="00F62DEA" w:rsidP="00EE28CE">
            <w:pPr>
              <w:pStyle w:val="BodyText"/>
            </w:pPr>
            <w:r>
              <w:t>Restore</w:t>
            </w:r>
          </w:p>
        </w:tc>
        <w:tc>
          <w:tcPr>
            <w:tcW w:w="2970" w:type="dxa"/>
          </w:tcPr>
          <w:sdt>
            <w:sdtPr>
              <w:alias w:val="restore standard"/>
              <w:tag w:val="restore standard"/>
              <w:id w:val="-779483619"/>
              <w:placeholder>
                <w:docPart w:val="DE0F81EC174B464A825F4420FD510FD1"/>
              </w:placeholder>
              <w:comboBox>
                <w:listItem w:displayText="Select" w:value="Select"/>
                <w:listItem w:displayText="no specific restore order" w:value="no specific restore order"/>
                <w:listItem w:displayText="restore order required" w:value="restore order required"/>
              </w:comboBox>
            </w:sdtPr>
            <w:sdtContent>
              <w:p w14:paraId="6B1C0E44" w14:textId="24829CC0" w:rsidR="00F62DEA" w:rsidRPr="00F62DEA" w:rsidRDefault="00F62DEA" w:rsidP="00EE28CE">
                <w:pPr>
                  <w:pStyle w:val="BodyText"/>
                </w:pPr>
                <w:r w:rsidRPr="00F62DEA">
                  <w:t>no specific restore order</w:t>
                </w:r>
              </w:p>
            </w:sdtContent>
          </w:sdt>
        </w:tc>
        <w:tc>
          <w:tcPr>
            <w:tcW w:w="4860" w:type="dxa"/>
          </w:tcPr>
          <w:p w14:paraId="2E5C2A82" w14:textId="13F37555" w:rsidR="00F62DEA" w:rsidRPr="00986F61" w:rsidRDefault="004D3DDE" w:rsidP="00EE28CE">
            <w:pPr>
              <w:pStyle w:val="BodyText"/>
            </w:pPr>
            <w:r>
              <w:t>Not applicable</w:t>
            </w:r>
          </w:p>
        </w:tc>
      </w:tr>
      <w:tr w:rsidR="00F62DEA" w14:paraId="7726EC3E" w14:textId="77777777" w:rsidTr="00EE28CE">
        <w:tc>
          <w:tcPr>
            <w:tcW w:w="2065" w:type="dxa"/>
          </w:tcPr>
          <w:p w14:paraId="097ABC79" w14:textId="77777777" w:rsidR="00F62DEA" w:rsidRPr="00071D98" w:rsidRDefault="00F62DEA" w:rsidP="00EE28CE">
            <w:pPr>
              <w:pStyle w:val="BodyText"/>
            </w:pPr>
            <w:r>
              <w:t>Dependency</w:t>
            </w:r>
          </w:p>
        </w:tc>
        <w:tc>
          <w:tcPr>
            <w:tcW w:w="2970" w:type="dxa"/>
          </w:tcPr>
          <w:sdt>
            <w:sdtPr>
              <w:alias w:val="restore standard"/>
              <w:tag w:val="restore standard"/>
              <w:id w:val="622503741"/>
              <w:placeholder>
                <w:docPart w:val="CCC6E27158224AF28A5A0F7AB49000FB"/>
              </w:placeholder>
              <w:comboBox>
                <w:listItem w:displayText="Select" w:value="Select"/>
                <w:listItem w:displayText="no dependencies" w:value="no dependencies"/>
                <w:listItem w:displayText="depends on another backup" w:value="depends on another backup"/>
              </w:comboBox>
            </w:sdtPr>
            <w:sdtContent>
              <w:p w14:paraId="449D2148" w14:textId="662B2D58" w:rsidR="00F62DEA" w:rsidRPr="00F62DEA" w:rsidRDefault="00F62DEA" w:rsidP="00EE28CE">
                <w:pPr>
                  <w:pStyle w:val="BodyText"/>
                </w:pPr>
                <w:r w:rsidRPr="00F62DEA">
                  <w:t>no dependencies</w:t>
                </w:r>
              </w:p>
            </w:sdtContent>
          </w:sdt>
        </w:tc>
        <w:tc>
          <w:tcPr>
            <w:tcW w:w="4860" w:type="dxa"/>
          </w:tcPr>
          <w:p w14:paraId="5B12B141" w14:textId="4B7E3CB0" w:rsidR="00F62DEA" w:rsidRPr="00986F61" w:rsidRDefault="004D3DDE" w:rsidP="00EE28CE">
            <w:pPr>
              <w:pStyle w:val="BodyText"/>
            </w:pPr>
            <w:r>
              <w:t>Not applicable</w:t>
            </w:r>
          </w:p>
        </w:tc>
      </w:tr>
    </w:tbl>
    <w:p w14:paraId="335E0C06" w14:textId="3631B314" w:rsidR="00A716B8" w:rsidRDefault="00A716B8" w:rsidP="00CB7060">
      <w:pPr>
        <w:pStyle w:val="Heading2"/>
      </w:pPr>
      <w:bookmarkStart w:id="19" w:name="_Toc113613288"/>
      <w:r>
        <w:t>Storage</w:t>
      </w:r>
      <w:r w:rsidR="0048207B">
        <w:t xml:space="preserve"> replication</w:t>
      </w:r>
      <w:bookmarkEnd w:id="19"/>
    </w:p>
    <w:tbl>
      <w:tblPr>
        <w:tblStyle w:val="TableGrid"/>
        <w:tblW w:w="6385" w:type="dxa"/>
        <w:tblLook w:val="04A0" w:firstRow="1" w:lastRow="0" w:firstColumn="1" w:lastColumn="0" w:noHBand="0" w:noVBand="1"/>
      </w:tblPr>
      <w:tblGrid>
        <w:gridCol w:w="2875"/>
        <w:gridCol w:w="3510"/>
      </w:tblGrid>
      <w:tr w:rsidR="00D85288" w14:paraId="71F8DFE1" w14:textId="77777777" w:rsidTr="000250DC">
        <w:tc>
          <w:tcPr>
            <w:tcW w:w="2875" w:type="dxa"/>
            <w:shd w:val="clear" w:color="auto" w:fill="D0CECE" w:themeFill="background2" w:themeFillShade="E6"/>
          </w:tcPr>
          <w:p w14:paraId="4A1EAAF2" w14:textId="2A185E2C" w:rsidR="00D85288" w:rsidRPr="00D337D3" w:rsidRDefault="00D85288" w:rsidP="00DB09BA">
            <w:pPr>
              <w:pStyle w:val="BodyText"/>
              <w:rPr>
                <w:b/>
                <w:bCs/>
              </w:rPr>
            </w:pPr>
            <w:r w:rsidRPr="00D337D3">
              <w:rPr>
                <w:b/>
                <w:bCs/>
              </w:rPr>
              <w:t>Environment</w:t>
            </w:r>
          </w:p>
        </w:tc>
        <w:tc>
          <w:tcPr>
            <w:tcW w:w="3510" w:type="dxa"/>
            <w:shd w:val="clear" w:color="auto" w:fill="D0CECE" w:themeFill="background2" w:themeFillShade="E6"/>
          </w:tcPr>
          <w:p w14:paraId="1590E048" w14:textId="61F7D3AA" w:rsidR="00D85288" w:rsidRPr="00D337D3" w:rsidRDefault="00D85288" w:rsidP="00DB09BA">
            <w:pPr>
              <w:pStyle w:val="BodyText"/>
              <w:rPr>
                <w:b/>
                <w:bCs/>
              </w:rPr>
            </w:pPr>
            <w:r>
              <w:rPr>
                <w:b/>
                <w:bCs/>
              </w:rPr>
              <w:t>Storage Replication</w:t>
            </w:r>
            <w:r w:rsidR="009C60D4">
              <w:rPr>
                <w:b/>
                <w:bCs/>
              </w:rPr>
              <w:t>*</w:t>
            </w:r>
          </w:p>
        </w:tc>
      </w:tr>
      <w:tr w:rsidR="00071D98" w14:paraId="24A785ED" w14:textId="77777777" w:rsidTr="000250DC">
        <w:sdt>
          <w:sdtPr>
            <w:alias w:val="Environment"/>
            <w:tag w:val="Environment"/>
            <w:id w:val="-1158452861"/>
            <w:placeholder>
              <w:docPart w:val="BFD18746B0FC4EB8AD55DC4577C12E8C"/>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73B19DA4" w14:textId="21A83F34" w:rsidR="00071D98" w:rsidRPr="00071D98" w:rsidRDefault="00245490" w:rsidP="00071D98">
                <w:pPr>
                  <w:pStyle w:val="BodyText"/>
                </w:pPr>
                <w:r>
                  <w:t>Production</w:t>
                </w:r>
              </w:p>
            </w:tc>
          </w:sdtContent>
        </w:sdt>
        <w:tc>
          <w:tcPr>
            <w:tcW w:w="3510" w:type="dxa"/>
          </w:tcPr>
          <w:sdt>
            <w:sdtPr>
              <w:alias w:val="Storage Replication"/>
              <w:tag w:val="Storage Replication"/>
              <w:id w:val="-62879172"/>
              <w:placeholder>
                <w:docPart w:val="0BF41694DADE4830AE1467F37A6F1E91"/>
              </w:placeholder>
              <w:comboBox>
                <w:listItem w:displayText="Select" w:value="Select"/>
                <w:listItem w:displayText="Replicated storage" w:value="Replicated storage"/>
                <w:listItem w:displayText="Non-replicated storage" w:value="Non-replicated storage"/>
              </w:comboBox>
            </w:sdtPr>
            <w:sdtContent>
              <w:p w14:paraId="7FF993C9" w14:textId="62537CD1" w:rsidR="00071D98" w:rsidRPr="00071D98" w:rsidRDefault="00245490" w:rsidP="00071D98">
                <w:pPr>
                  <w:pStyle w:val="BodyText"/>
                </w:pPr>
                <w:r>
                  <w:t>Replicated storage</w:t>
                </w:r>
              </w:p>
            </w:sdtContent>
          </w:sdt>
        </w:tc>
      </w:tr>
      <w:tr w:rsidR="00245490" w14:paraId="54185767" w14:textId="77777777" w:rsidTr="005F65D6">
        <w:sdt>
          <w:sdtPr>
            <w:alias w:val="Environment"/>
            <w:tag w:val="Environment"/>
            <w:id w:val="1417442905"/>
            <w:placeholder>
              <w:docPart w:val="C457C8DC56734791B98340615010C3EB"/>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4F9102F3" w14:textId="60C7C75E" w:rsidR="00245490" w:rsidRPr="00071D98" w:rsidRDefault="00245490" w:rsidP="005F65D6">
                <w:pPr>
                  <w:pStyle w:val="BodyText"/>
                </w:pPr>
                <w:r>
                  <w:t>Acceptance</w:t>
                </w:r>
              </w:p>
            </w:tc>
          </w:sdtContent>
        </w:sdt>
        <w:tc>
          <w:tcPr>
            <w:tcW w:w="3510" w:type="dxa"/>
          </w:tcPr>
          <w:sdt>
            <w:sdtPr>
              <w:alias w:val="Storage Replication"/>
              <w:tag w:val="Storage Replication"/>
              <w:id w:val="-2018294313"/>
              <w:placeholder>
                <w:docPart w:val="C570465D303A41C8ACAE31F625F43D53"/>
              </w:placeholder>
              <w:comboBox>
                <w:listItem w:displayText="Select" w:value="Select"/>
                <w:listItem w:displayText="Replicated storage" w:value="Replicated storage"/>
                <w:listItem w:displayText="Non-replicated storage" w:value="Non-replicated storage"/>
              </w:comboBox>
            </w:sdtPr>
            <w:sdtContent>
              <w:p w14:paraId="092B102E" w14:textId="49165A36" w:rsidR="00245490" w:rsidRPr="00036B0F" w:rsidRDefault="00A31E11" w:rsidP="005F65D6">
                <w:pPr>
                  <w:pStyle w:val="BodyText"/>
                </w:pPr>
                <w:r>
                  <w:t>Non-replicated storage</w:t>
                </w:r>
              </w:p>
            </w:sdtContent>
          </w:sdt>
        </w:tc>
      </w:tr>
      <w:tr w:rsidR="00245490" w14:paraId="6EF216F3" w14:textId="77777777" w:rsidTr="005F65D6">
        <w:sdt>
          <w:sdtPr>
            <w:alias w:val="Environment"/>
            <w:tag w:val="Environment"/>
            <w:id w:val="718479304"/>
            <w:placeholder>
              <w:docPart w:val="362C65023A6144F1B0F2EB307B865E2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31574FF3" w14:textId="6AB125BF" w:rsidR="00245490" w:rsidRPr="00071D98" w:rsidRDefault="00245490" w:rsidP="005F65D6">
                <w:pPr>
                  <w:pStyle w:val="BodyText"/>
                </w:pPr>
                <w:r>
                  <w:t>Test</w:t>
                </w:r>
              </w:p>
            </w:tc>
          </w:sdtContent>
        </w:sdt>
        <w:tc>
          <w:tcPr>
            <w:tcW w:w="3510" w:type="dxa"/>
          </w:tcPr>
          <w:sdt>
            <w:sdtPr>
              <w:alias w:val="Storage Replication"/>
              <w:tag w:val="Storage Replication"/>
              <w:id w:val="-2025929589"/>
              <w:placeholder>
                <w:docPart w:val="32E240BD92C640C9830A5C22C9934B40"/>
              </w:placeholder>
              <w:comboBox>
                <w:listItem w:displayText="Select" w:value="Select"/>
                <w:listItem w:displayText="Replicated storage" w:value="Replicated storage"/>
                <w:listItem w:displayText="Non-replicated storage" w:value="Non-replicated storage"/>
              </w:comboBox>
            </w:sdtPr>
            <w:sdtContent>
              <w:p w14:paraId="7DA2F085" w14:textId="7B80BF95" w:rsidR="00245490" w:rsidRPr="00071D98" w:rsidRDefault="00245490" w:rsidP="005F65D6">
                <w:pPr>
                  <w:pStyle w:val="BodyText"/>
                </w:pPr>
                <w:r>
                  <w:t>Non-replicated storage</w:t>
                </w:r>
              </w:p>
            </w:sdtContent>
          </w:sdt>
        </w:tc>
      </w:tr>
      <w:tr w:rsidR="001906D2" w14:paraId="1C5F8BCC" w14:textId="77777777" w:rsidTr="000250DC">
        <w:sdt>
          <w:sdtPr>
            <w:alias w:val="Environment"/>
            <w:tag w:val="Environment"/>
            <w:id w:val="1520664612"/>
            <w:placeholder>
              <w:docPart w:val="3125D41874104DFBB5BE97B8AA08CB0B"/>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49C98AF9" w14:textId="4EB948BC" w:rsidR="001906D2" w:rsidRPr="00071D98" w:rsidRDefault="00245490" w:rsidP="001906D2">
                <w:pPr>
                  <w:pStyle w:val="BodyText"/>
                </w:pPr>
                <w:r>
                  <w:t>Development</w:t>
                </w:r>
              </w:p>
            </w:tc>
          </w:sdtContent>
        </w:sdt>
        <w:tc>
          <w:tcPr>
            <w:tcW w:w="3510" w:type="dxa"/>
          </w:tcPr>
          <w:sdt>
            <w:sdtPr>
              <w:alias w:val="Storage Replication"/>
              <w:tag w:val="Storage Replication"/>
              <w:id w:val="-2087758577"/>
              <w:placeholder>
                <w:docPart w:val="DAFD92FB2881436AACA161A6EEC409E3"/>
              </w:placeholder>
              <w:comboBox>
                <w:listItem w:displayText="Select" w:value="Select"/>
                <w:listItem w:displayText="Replicated storage" w:value="Replicated storage"/>
                <w:listItem w:displayText="Non-replicated storage" w:value="Non-replicated storage"/>
              </w:comboBox>
            </w:sdtPr>
            <w:sdtContent>
              <w:p w14:paraId="53E53CEF" w14:textId="3C717EC3" w:rsidR="001906D2" w:rsidRPr="00071D98" w:rsidRDefault="00245490" w:rsidP="001906D2">
                <w:pPr>
                  <w:pStyle w:val="BodyText"/>
                </w:pPr>
                <w:r>
                  <w:t>Non-replicated storage</w:t>
                </w:r>
              </w:p>
            </w:sdtContent>
          </w:sdt>
        </w:tc>
      </w:tr>
    </w:tbl>
    <w:p w14:paraId="705284C2" w14:textId="2BFAB355" w:rsidR="00F8115C" w:rsidRPr="00E52CE4" w:rsidRDefault="00A26E41" w:rsidP="00F8115C">
      <w:pPr>
        <w:pStyle w:val="BodyText"/>
        <w:rPr>
          <w:sz w:val="16"/>
          <w:szCs w:val="16"/>
        </w:rPr>
      </w:pPr>
      <w:r w:rsidRPr="00E52CE4">
        <w:rPr>
          <w:sz w:val="16"/>
          <w:szCs w:val="16"/>
        </w:rPr>
        <w:t>* Storage replication is not available for Legacy (AIX) systems with SLA Bronze, in this case only Restore is available</w:t>
      </w:r>
    </w:p>
    <w:p w14:paraId="4435D443" w14:textId="27286A87" w:rsidR="002073DA" w:rsidRPr="002073DA" w:rsidRDefault="002073DA" w:rsidP="00CB7060">
      <w:pPr>
        <w:pStyle w:val="Heading2"/>
      </w:pPr>
      <w:bookmarkStart w:id="20" w:name="_Toc113613289"/>
      <w:r w:rsidRPr="002073DA">
        <w:t>Scalability</w:t>
      </w:r>
      <w:bookmarkEnd w:id="20"/>
    </w:p>
    <w:p w14:paraId="2B23DDB8" w14:textId="2C0F7A8A" w:rsidR="005E4643" w:rsidRDefault="002105A2" w:rsidP="001B3ED3">
      <w:pPr>
        <w:pStyle w:val="BodyText"/>
        <w:numPr>
          <w:ilvl w:val="0"/>
          <w:numId w:val="81"/>
        </w:numPr>
      </w:pPr>
      <w:r w:rsidRPr="00F405A1">
        <w:rPr>
          <w:color w:val="auto"/>
        </w:rPr>
        <w:t xml:space="preserve">The Engine Tier </w:t>
      </w:r>
      <w:r w:rsidR="00F405A1">
        <w:t xml:space="preserve">Must be able to scale </w:t>
      </w:r>
      <w:r w:rsidR="00BE6424">
        <w:t>horizontally</w:t>
      </w:r>
      <w:r w:rsidR="00F405A1">
        <w:t xml:space="preserve"> and vertically.</w:t>
      </w:r>
      <w:r w:rsidR="00036B0F">
        <w:t xml:space="preserve"> </w:t>
      </w:r>
      <w:r w:rsidR="00EB402D">
        <w:t>H</w:t>
      </w:r>
      <w:r w:rsidR="00534443">
        <w:rPr>
          <w:color w:val="auto"/>
        </w:rPr>
        <w:t xml:space="preserve">orizontal scalability </w:t>
      </w:r>
      <w:r w:rsidR="00EB402D">
        <w:rPr>
          <w:color w:val="auto"/>
        </w:rPr>
        <w:t xml:space="preserve">is provided by the application </w:t>
      </w:r>
      <w:r w:rsidR="00534443">
        <w:rPr>
          <w:color w:val="auto"/>
        </w:rPr>
        <w:t>therefore t</w:t>
      </w:r>
      <w:r w:rsidRPr="00F405A1">
        <w:rPr>
          <w:color w:val="auto"/>
        </w:rPr>
        <w:t xml:space="preserve">he Engine Tier </w:t>
      </w:r>
      <w:r w:rsidR="00D17A4C">
        <w:rPr>
          <w:color w:val="auto"/>
        </w:rPr>
        <w:t>will</w:t>
      </w:r>
      <w:r w:rsidR="00534443">
        <w:rPr>
          <w:color w:val="auto"/>
        </w:rPr>
        <w:t xml:space="preserve"> </w:t>
      </w:r>
      <w:r w:rsidRPr="00F405A1">
        <w:rPr>
          <w:color w:val="auto"/>
        </w:rPr>
        <w:t xml:space="preserve">be setup </w:t>
      </w:r>
      <w:r w:rsidRPr="00036B0F">
        <w:rPr>
          <w:color w:val="auto"/>
        </w:rPr>
        <w:t>in</w:t>
      </w:r>
      <w:r w:rsidR="00522488">
        <w:rPr>
          <w:color w:val="auto"/>
        </w:rPr>
        <w:t xml:space="preserve"> </w:t>
      </w:r>
      <w:r w:rsidR="00A07203">
        <w:rPr>
          <w:color w:val="auto"/>
        </w:rPr>
        <w:t>an</w:t>
      </w:r>
      <w:r w:rsidR="00522488">
        <w:rPr>
          <w:color w:val="auto"/>
        </w:rPr>
        <w:t xml:space="preserve"> </w:t>
      </w:r>
      <w:r w:rsidR="00522488">
        <w:t>IBM Infosphere Data Stage</w:t>
      </w:r>
      <w:r w:rsidRPr="00036B0F">
        <w:rPr>
          <w:color w:val="auto"/>
        </w:rPr>
        <w:t xml:space="preserve"> GRID configuratio</w:t>
      </w:r>
      <w:r w:rsidR="002E713B">
        <w:rPr>
          <w:color w:val="auto"/>
        </w:rPr>
        <w:t>n</w:t>
      </w:r>
      <w:r w:rsidRPr="002105A2">
        <w:t>.</w:t>
      </w:r>
    </w:p>
    <w:p w14:paraId="7F008C01" w14:textId="407EBFDF" w:rsidR="002105A2" w:rsidRDefault="00936635" w:rsidP="001B3ED3">
      <w:pPr>
        <w:pStyle w:val="BodyText"/>
        <w:numPr>
          <w:ilvl w:val="0"/>
          <w:numId w:val="81"/>
        </w:numPr>
      </w:pPr>
      <w:r w:rsidRPr="00936635">
        <w:lastRenderedPageBreak/>
        <w:t xml:space="preserve">The Services Tier </w:t>
      </w:r>
      <w:r w:rsidR="00200746">
        <w:t>must be vertically scal</w:t>
      </w:r>
      <w:r w:rsidR="00B26AEE">
        <w:t>able, it</w:t>
      </w:r>
      <w:r w:rsidRPr="00936635">
        <w:t xml:space="preserve"> </w:t>
      </w:r>
      <w:r w:rsidR="002E713B">
        <w:t>is</w:t>
      </w:r>
      <w:r w:rsidRPr="00936635">
        <w:t xml:space="preserve"> setup on </w:t>
      </w:r>
      <w:r w:rsidR="000441BB">
        <w:t xml:space="preserve">a </w:t>
      </w:r>
      <w:r w:rsidRPr="00936635">
        <w:t>single server as horizontal growth at this Tier is not expected in near future.</w:t>
      </w:r>
    </w:p>
    <w:p w14:paraId="18A8510A" w14:textId="1FAF7B56" w:rsidR="00936635" w:rsidRDefault="00A5087E" w:rsidP="001B3ED3">
      <w:pPr>
        <w:pStyle w:val="BodyText"/>
        <w:numPr>
          <w:ilvl w:val="0"/>
          <w:numId w:val="81"/>
        </w:numPr>
      </w:pPr>
      <w:r w:rsidRPr="00A5087E">
        <w:t>The server topology of all environments (OTAP) needs to be the same.</w:t>
      </w:r>
      <w:r>
        <w:t xml:space="preserve"> </w:t>
      </w:r>
    </w:p>
    <w:p w14:paraId="4F94B8FD" w14:textId="461C1364" w:rsidR="002073DA" w:rsidRDefault="002073DA" w:rsidP="00CB7060">
      <w:pPr>
        <w:pStyle w:val="Heading2"/>
      </w:pPr>
      <w:bookmarkStart w:id="21" w:name="_Toc113613290"/>
      <w:r>
        <w:t>Disaster Recovery</w:t>
      </w:r>
      <w:bookmarkEnd w:id="21"/>
    </w:p>
    <w:p w14:paraId="1F1E4047" w14:textId="77777777" w:rsidR="00F341D4" w:rsidRDefault="00F341D4" w:rsidP="00F341D4">
      <w:pPr>
        <w:pStyle w:val="BodyText"/>
      </w:pPr>
      <w:r>
        <w:t>No specific disaster recovery requirements applicable.</w:t>
      </w:r>
    </w:p>
    <w:p w14:paraId="461DAF9E" w14:textId="0A97B076" w:rsidR="002073DA" w:rsidRDefault="00CF770E" w:rsidP="00CB7060">
      <w:pPr>
        <w:pStyle w:val="Heading2"/>
        <w:rPr>
          <w:lang w:val="en-US"/>
        </w:rPr>
      </w:pPr>
      <w:bookmarkStart w:id="22" w:name="_Toc113613291"/>
      <w:r>
        <w:rPr>
          <w:lang w:val="en-US"/>
        </w:rPr>
        <w:t xml:space="preserve">Infrastructure </w:t>
      </w:r>
      <w:r w:rsidR="00243CBA">
        <w:rPr>
          <w:lang w:val="en-US"/>
        </w:rPr>
        <w:t>Technical</w:t>
      </w:r>
      <w:r w:rsidR="002073DA">
        <w:rPr>
          <w:lang w:val="en-US"/>
        </w:rPr>
        <w:t xml:space="preserve"> Constraints</w:t>
      </w:r>
      <w:bookmarkEnd w:id="22"/>
    </w:p>
    <w:bookmarkEnd w:id="2"/>
    <w:p w14:paraId="6417552C" w14:textId="1FEE6FBE" w:rsidR="00546FB9" w:rsidRPr="005139AF" w:rsidRDefault="00546FB9" w:rsidP="0025792C">
      <w:r>
        <w:t xml:space="preserve">/var and </w:t>
      </w:r>
      <w:proofErr w:type="spellStart"/>
      <w:r>
        <w:t>rootvg</w:t>
      </w:r>
      <w:proofErr w:type="spellEnd"/>
      <w:r>
        <w:t xml:space="preserve"> require </w:t>
      </w:r>
      <w:r w:rsidR="00BB79D5">
        <w:t>350 GB</w:t>
      </w:r>
      <w:r w:rsidR="00147649">
        <w:t>.</w:t>
      </w:r>
    </w:p>
    <w:p w14:paraId="1DD0B2EC" w14:textId="77777777" w:rsidR="00C06EC0" w:rsidRDefault="00C06EC0" w:rsidP="005D1DD2">
      <w:pPr>
        <w:pStyle w:val="BodyText"/>
        <w:rPr>
          <w:lang w:val="en-US"/>
        </w:rPr>
      </w:pPr>
    </w:p>
    <w:p w14:paraId="43993C9B" w14:textId="77777777" w:rsidR="000C5167" w:rsidRDefault="000C5167" w:rsidP="000C5167">
      <w:pPr>
        <w:pStyle w:val="Heading2"/>
      </w:pPr>
      <w:bookmarkStart w:id="23" w:name="_Toc113613292"/>
      <w:r>
        <w:t>DXC TAB requirements</w:t>
      </w:r>
      <w:bookmarkEnd w:id="23"/>
    </w:p>
    <w:tbl>
      <w:tblPr>
        <w:tblStyle w:val="TableGrid"/>
        <w:tblW w:w="9776" w:type="dxa"/>
        <w:tblLook w:val="04A0" w:firstRow="1" w:lastRow="0" w:firstColumn="1" w:lastColumn="0" w:noHBand="0" w:noVBand="1"/>
      </w:tblPr>
      <w:tblGrid>
        <w:gridCol w:w="4045"/>
        <w:gridCol w:w="5731"/>
      </w:tblGrid>
      <w:tr w:rsidR="000C5167" w14:paraId="6237DD68" w14:textId="77777777" w:rsidTr="000318FB">
        <w:tc>
          <w:tcPr>
            <w:tcW w:w="4045" w:type="dxa"/>
            <w:shd w:val="clear" w:color="auto" w:fill="D0CECE" w:themeFill="background2" w:themeFillShade="E6"/>
          </w:tcPr>
          <w:p w14:paraId="68B6D355" w14:textId="32242779" w:rsidR="000C5167" w:rsidRPr="00D337D3" w:rsidRDefault="00C377DE" w:rsidP="00720EFD">
            <w:pPr>
              <w:pStyle w:val="BodyText"/>
              <w:rPr>
                <w:b/>
                <w:bCs/>
              </w:rPr>
            </w:pPr>
            <w:r>
              <w:rPr>
                <w:b/>
                <w:bCs/>
              </w:rPr>
              <w:t>Category</w:t>
            </w:r>
          </w:p>
        </w:tc>
        <w:tc>
          <w:tcPr>
            <w:tcW w:w="5731" w:type="dxa"/>
            <w:shd w:val="clear" w:color="auto" w:fill="D0CECE" w:themeFill="background2" w:themeFillShade="E6"/>
          </w:tcPr>
          <w:p w14:paraId="48D65997" w14:textId="62B02BC6" w:rsidR="000C5167" w:rsidRPr="00D337D3" w:rsidRDefault="00C377DE" w:rsidP="00720EFD">
            <w:pPr>
              <w:pStyle w:val="BodyText"/>
              <w:rPr>
                <w:b/>
                <w:bCs/>
              </w:rPr>
            </w:pPr>
            <w:r>
              <w:rPr>
                <w:b/>
                <w:bCs/>
              </w:rPr>
              <w:t>Description</w:t>
            </w:r>
          </w:p>
        </w:tc>
      </w:tr>
      <w:tr w:rsidR="000C5167" w14:paraId="3ECAAF2F" w14:textId="77777777" w:rsidTr="000318FB">
        <w:tc>
          <w:tcPr>
            <w:tcW w:w="4045" w:type="dxa"/>
          </w:tcPr>
          <w:p w14:paraId="1435B9AC" w14:textId="1A068062" w:rsidR="000C5167" w:rsidRPr="00071D98" w:rsidRDefault="000C5167" w:rsidP="00720EFD">
            <w:pPr>
              <w:pStyle w:val="BodyText"/>
            </w:pPr>
            <w:r>
              <w:t>Deployment</w:t>
            </w:r>
          </w:p>
        </w:tc>
        <w:tc>
          <w:tcPr>
            <w:tcW w:w="5731" w:type="dxa"/>
          </w:tcPr>
          <w:p w14:paraId="6C20BB9F" w14:textId="4D519E37" w:rsidR="000C5167" w:rsidRPr="00030586" w:rsidRDefault="00A9167B" w:rsidP="00720EFD">
            <w:pPr>
              <w:pStyle w:val="BodyText"/>
            </w:pPr>
            <w:r>
              <w:t>not applicable, is performed by UWV</w:t>
            </w:r>
          </w:p>
        </w:tc>
      </w:tr>
      <w:tr w:rsidR="000C5167" w14:paraId="459CB6C9" w14:textId="77777777" w:rsidTr="000318FB">
        <w:tc>
          <w:tcPr>
            <w:tcW w:w="4045" w:type="dxa"/>
          </w:tcPr>
          <w:p w14:paraId="00AF71A0" w14:textId="15AE27CB" w:rsidR="000C5167" w:rsidRPr="00071D98" w:rsidRDefault="00C377DE" w:rsidP="00720EFD">
            <w:pPr>
              <w:pStyle w:val="BodyText"/>
            </w:pPr>
            <w:r>
              <w:t>Other TAB applicable re</w:t>
            </w:r>
            <w:r w:rsidR="00427A1F">
              <w:t>q</w:t>
            </w:r>
            <w:r>
              <w:t>uirement</w:t>
            </w:r>
          </w:p>
        </w:tc>
        <w:tc>
          <w:tcPr>
            <w:tcW w:w="5731" w:type="dxa"/>
          </w:tcPr>
          <w:p w14:paraId="65A6A88B" w14:textId="6F33ADD8" w:rsidR="000C5167" w:rsidRPr="00030586" w:rsidRDefault="00A9167B" w:rsidP="00720EFD">
            <w:pPr>
              <w:pStyle w:val="BodyText"/>
            </w:pPr>
            <w:r>
              <w:t>not applicable, is performed by UWV</w:t>
            </w:r>
          </w:p>
        </w:tc>
      </w:tr>
    </w:tbl>
    <w:p w14:paraId="4A52C0D6" w14:textId="4A6D8EA4" w:rsidR="000C5167" w:rsidRDefault="000C5167" w:rsidP="005D1DD2">
      <w:pPr>
        <w:pStyle w:val="BodyText"/>
      </w:pPr>
    </w:p>
    <w:p w14:paraId="2341718A" w14:textId="77777777" w:rsidR="00985C9D" w:rsidRDefault="0024177A" w:rsidP="00AB35A7">
      <w:pPr>
        <w:pStyle w:val="Heading1"/>
        <w:rPr>
          <w:rStyle w:val="BodyTextZchn"/>
        </w:rPr>
      </w:pPr>
      <w:r w:rsidRPr="00BF31B4">
        <w:rPr>
          <w:rStyle w:val="BodyTextZchn"/>
          <w:lang w:val="en-US"/>
        </w:rPr>
        <w:lastRenderedPageBreak/>
        <w:tab/>
      </w:r>
      <w:bookmarkStart w:id="24" w:name="_Toc113613293"/>
      <w:r w:rsidR="00985C9D">
        <w:rPr>
          <w:rStyle w:val="BodyTextZchn"/>
        </w:rPr>
        <w:t>Solution</w:t>
      </w:r>
      <w:bookmarkEnd w:id="24"/>
    </w:p>
    <w:p w14:paraId="7D96CADB" w14:textId="03DBD32F" w:rsidR="0024177A" w:rsidRDefault="00AB35A7" w:rsidP="00CB7060">
      <w:pPr>
        <w:pStyle w:val="Heading2"/>
        <w:rPr>
          <w:rStyle w:val="BodyTextZchn"/>
        </w:rPr>
      </w:pPr>
      <w:bookmarkStart w:id="25" w:name="_Toc113613294"/>
      <w:r>
        <w:rPr>
          <w:rStyle w:val="BodyTextZchn"/>
        </w:rPr>
        <w:t>Architectural Decisions</w:t>
      </w:r>
      <w:bookmarkEnd w:id="25"/>
    </w:p>
    <w:tbl>
      <w:tblPr>
        <w:tblW w:w="9521" w:type="dxa"/>
        <w:tblInd w:w="108" w:type="dxa"/>
        <w:tblLook w:val="0000" w:firstRow="0" w:lastRow="0" w:firstColumn="0" w:lastColumn="0" w:noHBand="0" w:noVBand="0"/>
      </w:tblPr>
      <w:tblGrid>
        <w:gridCol w:w="2127"/>
        <w:gridCol w:w="2268"/>
        <w:gridCol w:w="1559"/>
        <w:gridCol w:w="3567"/>
      </w:tblGrid>
      <w:tr w:rsidR="00C11813" w:rsidRPr="005139AF" w14:paraId="48365ED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B7D8222" w14:textId="1923950B" w:rsidR="00C11813" w:rsidRPr="005139AF" w:rsidRDefault="00C11813" w:rsidP="005F65D6">
            <w:r w:rsidRPr="005139AF">
              <w:rPr>
                <w:rFonts w:eastAsia="Arial" w:cs="Arial"/>
                <w:b/>
              </w:rPr>
              <w:t>ID</w:t>
            </w:r>
            <w:r w:rsidR="007F4640">
              <w:rPr>
                <w:rFonts w:eastAsia="Arial" w:cs="Arial"/>
                <w:b/>
              </w:rPr>
              <w:t xml:space="preserve"> 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8F60813" w14:textId="5F5B86D4" w:rsidR="00C11813" w:rsidRPr="005139AF" w:rsidRDefault="005E5CC4" w:rsidP="005F65D6">
            <w:pPr>
              <w:keepNext/>
              <w:keepLines/>
            </w:pPr>
            <w:r>
              <w:t>01</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1A0A3CF" w14:textId="77777777" w:rsidR="00C11813" w:rsidRPr="005139AF" w:rsidRDefault="00C11813"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AB90D0D" w14:textId="77777777" w:rsidR="00C11813" w:rsidRPr="005139AF" w:rsidRDefault="00C11813" w:rsidP="005F65D6">
            <w:r w:rsidRPr="005139AF">
              <w:t>Standards</w:t>
            </w:r>
          </w:p>
        </w:tc>
      </w:tr>
      <w:tr w:rsidR="00C11813" w:rsidRPr="005139AF" w14:paraId="63463CA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8E099D8" w14:textId="77777777" w:rsidR="00C11813" w:rsidRPr="005139AF" w:rsidRDefault="00C11813"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0B7AE178" w14:textId="77777777" w:rsidR="00C11813" w:rsidRPr="005139AF" w:rsidRDefault="00C11813" w:rsidP="005F65D6">
            <w:r w:rsidRPr="005139AF">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4285E96" w14:textId="77777777" w:rsidR="00C11813" w:rsidRPr="005139AF" w:rsidRDefault="00C11813"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BC1577E" w14:textId="77777777" w:rsidR="00C11813" w:rsidRPr="005139AF" w:rsidRDefault="00C11813" w:rsidP="005F65D6">
            <w:r w:rsidRPr="005139AF">
              <w:t>Deployment</w:t>
            </w:r>
          </w:p>
        </w:tc>
      </w:tr>
      <w:tr w:rsidR="00C11813" w:rsidRPr="005139AF" w14:paraId="047A2E8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8930375" w14:textId="77777777" w:rsidR="00C11813" w:rsidRPr="005139AF" w:rsidRDefault="00C11813"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AF858F9" w14:textId="55E970F6" w:rsidR="00C11813" w:rsidRPr="005139AF" w:rsidRDefault="00FE0CA5" w:rsidP="005F65D6">
            <w:pPr>
              <w:rPr>
                <w:rFonts w:eastAsia="Arial" w:cs="Arial"/>
              </w:rPr>
            </w:pPr>
            <w:r>
              <w:rPr>
                <w:rFonts w:eastAsia="Arial" w:cs="Arial"/>
              </w:rPr>
              <w:t>E</w:t>
            </w:r>
            <w:r w:rsidR="006704FC">
              <w:rPr>
                <w:rFonts w:eastAsia="Arial" w:cs="Arial"/>
              </w:rPr>
              <w:t xml:space="preserve">xisting </w:t>
            </w:r>
            <w:r w:rsidR="00177B94" w:rsidRPr="00445CB2">
              <w:rPr>
                <w:rFonts w:eastAsia="Arial" w:cs="Arial"/>
              </w:rPr>
              <w:t xml:space="preserve">DXC </w:t>
            </w:r>
            <w:r w:rsidR="004A4BF4" w:rsidRPr="00445CB2">
              <w:rPr>
                <w:rFonts w:eastAsia="Arial" w:cs="Arial"/>
              </w:rPr>
              <w:t>U</w:t>
            </w:r>
            <w:r w:rsidR="00C11813" w:rsidRPr="00445CB2">
              <w:rPr>
                <w:rFonts w:eastAsia="Arial" w:cs="Arial"/>
              </w:rPr>
              <w:t>CRA servers</w:t>
            </w:r>
            <w:r w:rsidR="00C11813" w:rsidRPr="005139AF">
              <w:rPr>
                <w:rFonts w:eastAsia="Arial" w:cs="Arial"/>
              </w:rPr>
              <w:t xml:space="preserve"> will be used </w:t>
            </w:r>
            <w:r w:rsidR="00946300">
              <w:rPr>
                <w:rFonts w:eastAsia="Arial" w:cs="Arial"/>
              </w:rPr>
              <w:t xml:space="preserve">to host </w:t>
            </w:r>
            <w:r w:rsidR="00333AFA">
              <w:rPr>
                <w:rFonts w:eastAsia="Arial" w:cs="Arial"/>
              </w:rPr>
              <w:t>Infosphere</w:t>
            </w:r>
            <w:r w:rsidR="00A302A0" w:rsidRPr="005139AF">
              <w:rPr>
                <w:rFonts w:eastAsia="Arial" w:cs="Arial"/>
              </w:rPr>
              <w:t xml:space="preserve"> </w:t>
            </w:r>
            <w:r w:rsidR="00C11813" w:rsidRPr="005139AF">
              <w:rPr>
                <w:rFonts w:eastAsia="Arial" w:cs="Arial"/>
              </w:rPr>
              <w:t>FAT clients</w:t>
            </w:r>
          </w:p>
        </w:tc>
      </w:tr>
      <w:tr w:rsidR="00C11813" w:rsidRPr="005139AF" w14:paraId="4596582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E571A33" w14:textId="77777777" w:rsidR="00C11813" w:rsidRPr="005139AF" w:rsidRDefault="00C11813"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E9502B9" w14:textId="18E0E4C2" w:rsidR="00C11813" w:rsidRPr="005139AF" w:rsidRDefault="00C11813" w:rsidP="005F65D6">
            <w:r w:rsidRPr="005139AF">
              <w:t>The Info</w:t>
            </w:r>
            <w:r w:rsidR="00700744">
              <w:t>s</w:t>
            </w:r>
            <w:r w:rsidRPr="005139AF">
              <w:t xml:space="preserve">phere suite contains several FAT clients for which a </w:t>
            </w:r>
            <w:r w:rsidR="006F3DDF">
              <w:t xml:space="preserve">host </w:t>
            </w:r>
            <w:r w:rsidR="006F3DDF" w:rsidRPr="005139AF">
              <w:t>must</w:t>
            </w:r>
            <w:r w:rsidRPr="005139AF">
              <w:t xml:space="preserve"> be found.</w:t>
            </w:r>
          </w:p>
        </w:tc>
      </w:tr>
      <w:tr w:rsidR="00C11813" w:rsidRPr="005139AF" w14:paraId="17507AD9"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3C003E4" w14:textId="77777777" w:rsidR="00C11813" w:rsidRPr="005139AF" w:rsidRDefault="00C11813"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8621F1D" w14:textId="5B81DD84" w:rsidR="00C11813" w:rsidRPr="006072F9" w:rsidRDefault="004000DD" w:rsidP="005F65D6">
            <w:pPr>
              <w:pStyle w:val="TableText0"/>
              <w:rPr>
                <w:rFonts w:ascii="Arial" w:hAnsi="Arial" w:cs="Arial"/>
                <w:color w:val="000000"/>
                <w:sz w:val="22"/>
                <w:szCs w:val="22"/>
              </w:rPr>
            </w:pPr>
            <w:r>
              <w:rPr>
                <w:rFonts w:ascii="Arial" w:hAnsi="Arial" w:cs="Arial"/>
                <w:sz w:val="22"/>
                <w:szCs w:val="22"/>
              </w:rPr>
              <w:t>The FAT clients are not use for anal</w:t>
            </w:r>
            <w:r w:rsidR="00823A82">
              <w:rPr>
                <w:rFonts w:ascii="Arial" w:hAnsi="Arial" w:cs="Arial"/>
                <w:sz w:val="22"/>
                <w:szCs w:val="22"/>
              </w:rPr>
              <w:t>ytics purposes</w:t>
            </w:r>
            <w:r w:rsidR="00D77412">
              <w:rPr>
                <w:rFonts w:ascii="Arial" w:hAnsi="Arial" w:cs="Arial"/>
                <w:sz w:val="22"/>
                <w:szCs w:val="22"/>
              </w:rPr>
              <w:t>. Current behaviour of the F</w:t>
            </w:r>
            <w:r w:rsidR="00906479">
              <w:rPr>
                <w:rFonts w:ascii="Arial" w:hAnsi="Arial" w:cs="Arial"/>
                <w:sz w:val="22"/>
                <w:szCs w:val="22"/>
              </w:rPr>
              <w:t>AT</w:t>
            </w:r>
            <w:r w:rsidR="00D77412">
              <w:rPr>
                <w:rFonts w:ascii="Arial" w:hAnsi="Arial" w:cs="Arial"/>
                <w:sz w:val="22"/>
                <w:szCs w:val="22"/>
              </w:rPr>
              <w:t xml:space="preserve"> clients </w:t>
            </w:r>
            <w:r w:rsidR="004520DD">
              <w:rPr>
                <w:rFonts w:ascii="Arial" w:hAnsi="Arial" w:cs="Arial"/>
                <w:sz w:val="22"/>
                <w:szCs w:val="22"/>
              </w:rPr>
              <w:t>show</w:t>
            </w:r>
            <w:r w:rsidR="00D77412">
              <w:rPr>
                <w:rFonts w:ascii="Arial" w:hAnsi="Arial" w:cs="Arial"/>
                <w:sz w:val="22"/>
                <w:szCs w:val="22"/>
              </w:rPr>
              <w:t xml:space="preserve"> that </w:t>
            </w:r>
            <w:r w:rsidR="000B57B4">
              <w:rPr>
                <w:rFonts w:ascii="Arial" w:hAnsi="Arial" w:cs="Arial"/>
                <w:sz w:val="22"/>
                <w:szCs w:val="22"/>
              </w:rPr>
              <w:t xml:space="preserve">he </w:t>
            </w:r>
            <w:r w:rsidR="00906479">
              <w:rPr>
                <w:rFonts w:ascii="Arial" w:hAnsi="Arial" w:cs="Arial"/>
                <w:sz w:val="22"/>
                <w:szCs w:val="22"/>
              </w:rPr>
              <w:t>resources</w:t>
            </w:r>
            <w:r w:rsidR="000B57B4">
              <w:rPr>
                <w:rFonts w:ascii="Arial" w:hAnsi="Arial" w:cs="Arial"/>
                <w:sz w:val="22"/>
                <w:szCs w:val="22"/>
              </w:rPr>
              <w:t xml:space="preserve"> utilization </w:t>
            </w:r>
            <w:r>
              <w:rPr>
                <w:rFonts w:ascii="Arial" w:hAnsi="Arial" w:cs="Arial"/>
                <w:sz w:val="22"/>
                <w:szCs w:val="22"/>
              </w:rPr>
              <w:t>is not hi</w:t>
            </w:r>
            <w:r w:rsidR="00D77412">
              <w:rPr>
                <w:rFonts w:ascii="Arial" w:hAnsi="Arial" w:cs="Arial"/>
                <w:sz w:val="22"/>
                <w:szCs w:val="22"/>
              </w:rPr>
              <w:t>gh</w:t>
            </w:r>
          </w:p>
        </w:tc>
      </w:tr>
      <w:tr w:rsidR="00C11813" w:rsidRPr="005139AF" w14:paraId="5555654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858C1C" w14:textId="77777777" w:rsidR="00C11813" w:rsidRPr="005139AF" w:rsidRDefault="00C11813"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F5CC744" w14:textId="47DD1FDC" w:rsidR="0030527F" w:rsidRPr="0030527F" w:rsidRDefault="00C11813" w:rsidP="00E71B34">
            <w:pPr>
              <w:rPr>
                <w:color w:val="FF0000"/>
              </w:rPr>
            </w:pPr>
            <w:r w:rsidRPr="005139AF">
              <w:t xml:space="preserve">This is the preferred UWV </w:t>
            </w:r>
            <w:r w:rsidR="00FA7462">
              <w:t>option</w:t>
            </w:r>
            <w:r w:rsidRPr="005139AF">
              <w:t xml:space="preserve"> for "niche "development/admin clients. Use of UCRA for </w:t>
            </w:r>
            <w:r w:rsidR="00A22A1F">
              <w:t>FAT</w:t>
            </w:r>
            <w:r w:rsidR="0072469E">
              <w:t xml:space="preserve"> clients</w:t>
            </w:r>
            <w:r w:rsidRPr="005139AF">
              <w:t xml:space="preserve"> is the preferred option of the </w:t>
            </w:r>
            <w:proofErr w:type="spellStart"/>
            <w:r w:rsidRPr="005139AF">
              <w:t>DataFabriek</w:t>
            </w:r>
            <w:proofErr w:type="spellEnd"/>
            <w:r w:rsidRPr="005139AF">
              <w:t xml:space="preserve"> project and has been approved by </w:t>
            </w:r>
            <w:r w:rsidR="00082318">
              <w:t>UWV functional management</w:t>
            </w:r>
            <w:r w:rsidR="00AA53C7">
              <w:t xml:space="preserve"> of UCRA</w:t>
            </w:r>
            <w:r w:rsidR="00E71B34">
              <w:t>.</w:t>
            </w:r>
          </w:p>
        </w:tc>
      </w:tr>
      <w:tr w:rsidR="00C11813" w:rsidRPr="005139AF" w14:paraId="622BF46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81B2C16" w14:textId="77777777" w:rsidR="00C11813" w:rsidRPr="005139AF" w:rsidRDefault="00C11813"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2870DE0" w14:textId="0F2CFC1C" w:rsidR="00C11813" w:rsidRPr="005139AF" w:rsidRDefault="00082318" w:rsidP="00C938F0">
            <w:pPr>
              <w:overflowPunct w:val="0"/>
              <w:autoSpaceDE w:val="0"/>
              <w:autoSpaceDN w:val="0"/>
              <w:adjustRightInd w:val="0"/>
              <w:spacing w:after="120"/>
              <w:textAlignment w:val="baseline"/>
              <w:rPr>
                <w:rFonts w:eastAsia="Arial" w:cs="Arial"/>
              </w:rPr>
            </w:pPr>
            <w:r>
              <w:rPr>
                <w:rFonts w:eastAsia="Arial" w:cs="Arial"/>
              </w:rPr>
              <w:t>Clients</w:t>
            </w:r>
            <w:r w:rsidR="0086254C" w:rsidRPr="00C938F0">
              <w:rPr>
                <w:rFonts w:eastAsia="Arial" w:cs="Arial"/>
              </w:rPr>
              <w:t xml:space="preserve"> on </w:t>
            </w:r>
            <w:r w:rsidR="00C11813" w:rsidRPr="00C938F0">
              <w:rPr>
                <w:rFonts w:eastAsia="Arial" w:cs="Arial"/>
              </w:rPr>
              <w:t>dedicated</w:t>
            </w:r>
            <w:r w:rsidR="00CF49BA" w:rsidRPr="00C938F0">
              <w:rPr>
                <w:rFonts w:eastAsia="Arial" w:cs="Arial"/>
              </w:rPr>
              <w:t xml:space="preserve"> notebooks</w:t>
            </w:r>
            <w:r w:rsidR="00C938F0" w:rsidRPr="00C938F0">
              <w:rPr>
                <w:rFonts w:eastAsia="Arial" w:cs="Arial"/>
              </w:rPr>
              <w:t>.</w:t>
            </w:r>
          </w:p>
        </w:tc>
      </w:tr>
      <w:tr w:rsidR="00C11813" w:rsidRPr="005139AF" w14:paraId="505921B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B4C3629" w14:textId="77777777" w:rsidR="00C11813" w:rsidRPr="005139AF" w:rsidRDefault="00C11813"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E77432E" w14:textId="566C90E6" w:rsidR="00C11813" w:rsidRPr="005139AF" w:rsidRDefault="00D77412" w:rsidP="004A3CE2">
            <w:r>
              <w:t>The FAT client</w:t>
            </w:r>
            <w:r w:rsidR="00C11813" w:rsidRPr="005139AF">
              <w:t xml:space="preserve"> </w:t>
            </w:r>
            <w:r w:rsidR="004520DD" w:rsidRPr="005139AF">
              <w:t>does</w:t>
            </w:r>
            <w:r w:rsidR="00C11813" w:rsidRPr="005139AF">
              <w:t xml:space="preserve"> not cause </w:t>
            </w:r>
            <w:r w:rsidR="00082318">
              <w:t>heavy</w:t>
            </w:r>
            <w:r w:rsidR="00082318" w:rsidRPr="005139AF">
              <w:t xml:space="preserve"> </w:t>
            </w:r>
            <w:r w:rsidR="00C11813" w:rsidRPr="005139AF">
              <w:t>load</w:t>
            </w:r>
            <w:r w:rsidR="00B508F8">
              <w:t>, the existing UCRA environment is able to handle this.</w:t>
            </w:r>
          </w:p>
        </w:tc>
      </w:tr>
      <w:tr w:rsidR="00C11813" w:rsidRPr="005139AF" w14:paraId="72A2EB9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66E3EF3" w14:textId="77777777" w:rsidR="00C11813" w:rsidRPr="005139AF" w:rsidRDefault="00C11813"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E7193DE" w14:textId="1100D169" w:rsidR="00C11813" w:rsidRPr="005139AF" w:rsidRDefault="00C11813" w:rsidP="005F65D6">
            <w:r w:rsidRPr="005139AF">
              <w:t xml:space="preserve">Clients need to be </w:t>
            </w:r>
            <w:r w:rsidR="00B508F8">
              <w:t>installed on the</w:t>
            </w:r>
            <w:r w:rsidR="00515723">
              <w:t xml:space="preserve"> existing</w:t>
            </w:r>
            <w:r w:rsidRPr="005139AF">
              <w:t xml:space="preserve"> UCRA servers</w:t>
            </w:r>
            <w:r w:rsidR="008E7881">
              <w:t>, this is out of scope for this HLD</w:t>
            </w:r>
          </w:p>
          <w:p w14:paraId="76429033" w14:textId="2D7C25E5" w:rsidR="00C11813" w:rsidRPr="005139AF" w:rsidRDefault="00524F83" w:rsidP="005F65D6">
            <w:r>
              <w:t>The p</w:t>
            </w:r>
            <w:r w:rsidR="00C11813" w:rsidRPr="005139AF">
              <w:t>ossibility exists clients produce more load then expected</w:t>
            </w:r>
            <w:r w:rsidR="003609B8">
              <w:t xml:space="preserve"> in which case additional resource capacity </w:t>
            </w:r>
            <w:r w:rsidR="00515723">
              <w:t>can</w:t>
            </w:r>
            <w:r w:rsidR="003609B8">
              <w:t xml:space="preserve"> be added.</w:t>
            </w:r>
            <w:r w:rsidR="00C11813" w:rsidRPr="005139AF">
              <w:t xml:space="preserve"> </w:t>
            </w:r>
          </w:p>
        </w:tc>
      </w:tr>
    </w:tbl>
    <w:p w14:paraId="55D2182D" w14:textId="0FC1C4E4" w:rsidR="00F83804" w:rsidRPr="00333AFA" w:rsidRDefault="00F83804" w:rsidP="00F83804">
      <w:pPr>
        <w:pStyle w:val="Caption"/>
        <w:keepNext/>
        <w:keepLines/>
        <w:rPr>
          <w:rFonts w:eastAsia="Arial" w:cs="Arial"/>
          <w:b w:val="0"/>
          <w:sz w:val="22"/>
          <w:szCs w:val="22"/>
        </w:rPr>
      </w:pPr>
      <w:bookmarkStart w:id="26" w:name="_Toc73519697"/>
      <w:r w:rsidRPr="00333AFA">
        <w:rPr>
          <w:b w:val="0"/>
          <w:sz w:val="22"/>
          <w:szCs w:val="22"/>
        </w:rPr>
        <w:t xml:space="preserve">Decision </w:t>
      </w:r>
      <w:r w:rsidRPr="00333AFA">
        <w:rPr>
          <w:b w:val="0"/>
          <w:sz w:val="22"/>
          <w:szCs w:val="22"/>
        </w:rPr>
        <w:fldChar w:fldCharType="begin"/>
      </w:r>
      <w:r w:rsidRPr="00333AFA">
        <w:rPr>
          <w:b w:val="0"/>
          <w:sz w:val="22"/>
          <w:szCs w:val="22"/>
        </w:rPr>
        <w:instrText xml:space="preserve"> SEQ Table \* ARABIC </w:instrText>
      </w:r>
      <w:r w:rsidRPr="00333AFA">
        <w:rPr>
          <w:b w:val="0"/>
          <w:sz w:val="22"/>
          <w:szCs w:val="22"/>
        </w:rPr>
        <w:fldChar w:fldCharType="separate"/>
      </w:r>
      <w:r w:rsidRPr="00333AFA">
        <w:rPr>
          <w:b w:val="0"/>
          <w:sz w:val="22"/>
          <w:szCs w:val="22"/>
        </w:rPr>
        <w:t>1</w:t>
      </w:r>
      <w:r w:rsidRPr="00333AFA">
        <w:rPr>
          <w:b w:val="0"/>
          <w:sz w:val="22"/>
          <w:szCs w:val="22"/>
        </w:rPr>
        <w:fldChar w:fldCharType="end"/>
      </w:r>
      <w:r w:rsidRPr="00333AFA">
        <w:rPr>
          <w:b w:val="0"/>
          <w:sz w:val="22"/>
          <w:szCs w:val="22"/>
        </w:rPr>
        <w:t xml:space="preserve">: </w:t>
      </w:r>
      <w:r w:rsidR="00515723" w:rsidRPr="00333AFA">
        <w:rPr>
          <w:b w:val="0"/>
          <w:sz w:val="22"/>
          <w:szCs w:val="22"/>
        </w:rPr>
        <w:t>E</w:t>
      </w:r>
      <w:r w:rsidR="006704FC" w:rsidRPr="00333AFA">
        <w:rPr>
          <w:b w:val="0"/>
          <w:sz w:val="22"/>
          <w:szCs w:val="22"/>
        </w:rPr>
        <w:t xml:space="preserve">xisting </w:t>
      </w:r>
      <w:r w:rsidR="00177B94" w:rsidRPr="00333AFA">
        <w:rPr>
          <w:b w:val="0"/>
          <w:sz w:val="22"/>
          <w:szCs w:val="22"/>
        </w:rPr>
        <w:t xml:space="preserve">DXC </w:t>
      </w:r>
      <w:r w:rsidRPr="00333AFA">
        <w:rPr>
          <w:rFonts w:eastAsia="Arial" w:cs="Arial"/>
          <w:b w:val="0"/>
          <w:sz w:val="22"/>
          <w:szCs w:val="22"/>
        </w:rPr>
        <w:t xml:space="preserve">UCRA servers will be used </w:t>
      </w:r>
      <w:r w:rsidR="00177B94" w:rsidRPr="00333AFA">
        <w:rPr>
          <w:rFonts w:eastAsia="Arial" w:cs="Arial"/>
          <w:b w:val="0"/>
          <w:sz w:val="22"/>
          <w:szCs w:val="22"/>
        </w:rPr>
        <w:t xml:space="preserve">to host </w:t>
      </w:r>
      <w:r w:rsidR="00333AFA">
        <w:rPr>
          <w:rFonts w:eastAsia="Arial" w:cs="Arial"/>
          <w:b w:val="0"/>
          <w:sz w:val="22"/>
          <w:szCs w:val="22"/>
        </w:rPr>
        <w:t xml:space="preserve">Infosphere </w:t>
      </w:r>
      <w:r w:rsidRPr="00333AFA">
        <w:rPr>
          <w:rFonts w:eastAsia="Arial" w:cs="Arial"/>
          <w:b w:val="0"/>
          <w:sz w:val="22"/>
          <w:szCs w:val="22"/>
        </w:rPr>
        <w:t>FAT clients</w:t>
      </w:r>
      <w:bookmarkEnd w:id="26"/>
    </w:p>
    <w:p w14:paraId="19821085" w14:textId="77777777" w:rsidR="00786721" w:rsidRDefault="00786721"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8A1FAE" w:rsidRPr="005139AF" w14:paraId="585A130E"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FB0A8D1" w14:textId="77777777" w:rsidR="008A1FAE" w:rsidRPr="008A1FAE" w:rsidRDefault="008A1FAE" w:rsidP="0060387B">
            <w:r w:rsidRPr="008A1FAE">
              <w:rPr>
                <w:rFonts w:eastAsia="Arial" w:cs="Arial"/>
                <w:b/>
              </w:rPr>
              <w:t>ID 2</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74929A6" w14:textId="5090F33B" w:rsidR="008A1FAE" w:rsidRPr="008A1FAE" w:rsidRDefault="005E5CC4" w:rsidP="0060387B">
            <w:pPr>
              <w:keepNext/>
              <w:keepLines/>
            </w:pPr>
            <w:r>
              <w:t>02</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2CCFA956" w14:textId="77777777" w:rsidR="008A1FAE" w:rsidRPr="008A1FAE" w:rsidRDefault="008A1FAE" w:rsidP="0060387B">
            <w:r w:rsidRPr="008A1FAE">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5A00E87" w14:textId="77777777" w:rsidR="008A1FAE" w:rsidRPr="008A1FAE" w:rsidRDefault="008A1FAE" w:rsidP="0060387B">
            <w:r w:rsidRPr="008A1FAE">
              <w:t>VLAN</w:t>
            </w:r>
          </w:p>
        </w:tc>
      </w:tr>
      <w:tr w:rsidR="008A1FAE" w:rsidRPr="005139AF" w14:paraId="78E883FB"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99DAE7" w14:textId="77777777" w:rsidR="008A1FAE" w:rsidRPr="008A1FAE" w:rsidRDefault="008A1FAE" w:rsidP="0060387B">
            <w:r w:rsidRPr="008A1FAE">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36F8917" w14:textId="77777777" w:rsidR="008A1FAE" w:rsidRPr="008A1FAE" w:rsidRDefault="008A1FAE" w:rsidP="0060387B">
            <w:r w:rsidRPr="008A1FAE">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8EB0189" w14:textId="77777777" w:rsidR="008A1FAE" w:rsidRPr="008A1FAE" w:rsidRDefault="008A1FAE" w:rsidP="0060387B">
            <w:r w:rsidRPr="008A1FAE">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AA6B7DD" w14:textId="77777777" w:rsidR="008A1FAE" w:rsidRPr="008A1FAE" w:rsidRDefault="008A1FAE" w:rsidP="0060387B">
            <w:r w:rsidRPr="008A1FAE">
              <w:t>Deployment</w:t>
            </w:r>
          </w:p>
        </w:tc>
      </w:tr>
      <w:tr w:rsidR="008A1FAE" w:rsidRPr="005139AF" w14:paraId="161DD8B9"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B1C2734" w14:textId="77777777" w:rsidR="008A1FAE" w:rsidRPr="008A1FAE" w:rsidRDefault="008A1FAE" w:rsidP="0060387B">
            <w:r w:rsidRPr="008A1FAE">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218A279" w14:textId="7D1B1A7F" w:rsidR="008A1FAE" w:rsidRPr="008A1FAE" w:rsidRDefault="00515723" w:rsidP="0060387B">
            <w:pPr>
              <w:rPr>
                <w:rFonts w:eastAsia="Arial" w:cs="Arial"/>
              </w:rPr>
            </w:pPr>
            <w:r>
              <w:rPr>
                <w:rFonts w:eastAsia="Arial" w:cs="Arial"/>
              </w:rPr>
              <w:t>A</w:t>
            </w:r>
            <w:r w:rsidR="008A1FAE" w:rsidRPr="00890617">
              <w:rPr>
                <w:rFonts w:eastAsia="Arial" w:cs="Arial"/>
              </w:rPr>
              <w:t xml:space="preserve"> </w:t>
            </w:r>
            <w:r>
              <w:rPr>
                <w:rFonts w:eastAsia="Arial" w:cs="Arial"/>
              </w:rPr>
              <w:t>new</w:t>
            </w:r>
            <w:r w:rsidR="008A1FAE" w:rsidRPr="00890617">
              <w:rPr>
                <w:rFonts w:eastAsia="Arial" w:cs="Arial"/>
              </w:rPr>
              <w:t xml:space="preserve"> </w:t>
            </w:r>
            <w:r w:rsidR="00E56B06" w:rsidRPr="00890617">
              <w:rPr>
                <w:rFonts w:eastAsia="Arial" w:cs="Arial"/>
              </w:rPr>
              <w:t xml:space="preserve">security </w:t>
            </w:r>
            <w:r w:rsidR="008A1FAE" w:rsidRPr="00890617">
              <w:rPr>
                <w:rFonts w:eastAsia="Arial" w:cs="Arial"/>
              </w:rPr>
              <w:t>zone</w:t>
            </w:r>
            <w:r w:rsidR="00E56B06" w:rsidRPr="00890617">
              <w:rPr>
                <w:rFonts w:eastAsia="Arial" w:cs="Arial"/>
              </w:rPr>
              <w:t xml:space="preserve"> </w:t>
            </w:r>
            <w:r>
              <w:rPr>
                <w:rFonts w:eastAsia="Arial" w:cs="Arial"/>
              </w:rPr>
              <w:t>“DWH</w:t>
            </w:r>
            <w:r w:rsidR="005D4B0F">
              <w:rPr>
                <w:rFonts w:eastAsia="Arial" w:cs="Arial"/>
              </w:rPr>
              <w:t>” is created</w:t>
            </w:r>
            <w:r w:rsidR="00E56B06" w:rsidRPr="00890617">
              <w:rPr>
                <w:rFonts w:eastAsia="Arial" w:cs="Arial"/>
              </w:rPr>
              <w:t xml:space="preserve"> in </w:t>
            </w:r>
            <w:r w:rsidR="00BC7A64">
              <w:rPr>
                <w:rFonts w:eastAsia="Arial" w:cs="Arial"/>
              </w:rPr>
              <w:t xml:space="preserve">the </w:t>
            </w:r>
            <w:r w:rsidR="00E56B06" w:rsidRPr="00890617">
              <w:rPr>
                <w:rFonts w:eastAsia="Arial" w:cs="Arial"/>
              </w:rPr>
              <w:t xml:space="preserve">legacy </w:t>
            </w:r>
            <w:r w:rsidR="00BC7A64">
              <w:rPr>
                <w:rFonts w:eastAsia="Arial" w:cs="Arial"/>
              </w:rPr>
              <w:t>network</w:t>
            </w:r>
            <w:r w:rsidR="00333AFA">
              <w:rPr>
                <w:rFonts w:eastAsia="Arial" w:cs="Arial"/>
              </w:rPr>
              <w:t xml:space="preserve"> for </w:t>
            </w:r>
            <w:r w:rsidR="00D06567">
              <w:rPr>
                <w:rFonts w:eastAsia="Arial" w:cs="Arial"/>
              </w:rPr>
              <w:t>O</w:t>
            </w:r>
            <w:r w:rsidR="00906479">
              <w:rPr>
                <w:rFonts w:eastAsia="Arial" w:cs="Arial"/>
              </w:rPr>
              <w:t>TAP</w:t>
            </w:r>
          </w:p>
        </w:tc>
      </w:tr>
      <w:tr w:rsidR="008A1FAE" w:rsidRPr="005139AF" w14:paraId="5B8E007E"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0FDFBE" w14:textId="77777777" w:rsidR="008A1FAE" w:rsidRPr="008A1FAE" w:rsidRDefault="008A1FAE" w:rsidP="0060387B">
            <w:r w:rsidRPr="008A1FAE">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60727C9" w14:textId="1E40A93F" w:rsidR="008A1FAE" w:rsidRPr="008A1FAE" w:rsidRDefault="008A1FAE" w:rsidP="0060387B">
            <w:r w:rsidRPr="008A1FAE">
              <w:t xml:space="preserve">UWV performs TAB </w:t>
            </w:r>
            <w:r w:rsidR="009B2AB3">
              <w:t xml:space="preserve">activities </w:t>
            </w:r>
            <w:r w:rsidRPr="008A1FAE">
              <w:t>and database management</w:t>
            </w:r>
            <w:r w:rsidR="009B2AB3">
              <w:t xml:space="preserve"> for which they require elevated access rights</w:t>
            </w:r>
            <w:r w:rsidR="00CE407E">
              <w:t>,</w:t>
            </w:r>
            <w:r w:rsidR="00822953">
              <w:t xml:space="preserve"> </w:t>
            </w:r>
            <w:r w:rsidR="00B12B7F">
              <w:t xml:space="preserve">therefore </w:t>
            </w:r>
            <w:r w:rsidR="00822953">
              <w:t>a</w:t>
            </w:r>
            <w:r w:rsidR="00D06567">
              <w:t>n isolated</w:t>
            </w:r>
            <w:r w:rsidR="00B14237">
              <w:t xml:space="preserve"> (</w:t>
            </w:r>
            <w:r w:rsidR="00822953">
              <w:t>ringfence</w:t>
            </w:r>
            <w:r w:rsidR="00B14237">
              <w:t>)</w:t>
            </w:r>
            <w:r w:rsidR="00822953">
              <w:t xml:space="preserve"> solution is </w:t>
            </w:r>
            <w:r w:rsidR="00B12B7F">
              <w:t>required</w:t>
            </w:r>
            <w:r w:rsidR="00822953">
              <w:t>.</w:t>
            </w:r>
            <w:r w:rsidR="00B12B7F">
              <w:t xml:space="preserve"> </w:t>
            </w:r>
            <w:r w:rsidRPr="008A1FAE">
              <w:t xml:space="preserve"> </w:t>
            </w:r>
            <w:r w:rsidR="00DE70DF">
              <w:t xml:space="preserve"> </w:t>
            </w:r>
          </w:p>
        </w:tc>
      </w:tr>
      <w:tr w:rsidR="008A1FAE" w:rsidRPr="005139AF" w14:paraId="7597EF43"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1B5BDA2" w14:textId="77777777" w:rsidR="008A1FAE" w:rsidRPr="008A1FAE" w:rsidRDefault="008A1FAE" w:rsidP="0060387B">
            <w:r w:rsidRPr="008A1FAE">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438E437" w14:textId="602326C8" w:rsidR="008A1FAE" w:rsidRPr="008A1FAE" w:rsidRDefault="00B14237" w:rsidP="0060387B">
            <w:pPr>
              <w:pStyle w:val="TableText0"/>
              <w:rPr>
                <w:rFonts w:ascii="Arial" w:hAnsi="Arial" w:cs="Arial"/>
                <w:color w:val="000000"/>
                <w:sz w:val="22"/>
                <w:szCs w:val="22"/>
              </w:rPr>
            </w:pPr>
            <w:r>
              <w:rPr>
                <w:rFonts w:ascii="Arial" w:hAnsi="Arial" w:cs="Arial"/>
                <w:color w:val="000000"/>
                <w:sz w:val="22"/>
                <w:szCs w:val="22"/>
              </w:rPr>
              <w:t>Systems can only exist in 1 security zone</w:t>
            </w:r>
            <w:r w:rsidR="002C3BA2">
              <w:rPr>
                <w:rFonts w:ascii="Arial" w:hAnsi="Arial" w:cs="Arial"/>
                <w:color w:val="000000"/>
                <w:sz w:val="22"/>
                <w:szCs w:val="22"/>
              </w:rPr>
              <w:t>.</w:t>
            </w:r>
            <w:r>
              <w:rPr>
                <w:rFonts w:ascii="Arial" w:hAnsi="Arial" w:cs="Arial"/>
                <w:color w:val="000000"/>
                <w:sz w:val="22"/>
                <w:szCs w:val="22"/>
              </w:rPr>
              <w:t xml:space="preserve"> </w:t>
            </w:r>
            <w:r w:rsidR="002C3BA2">
              <w:rPr>
                <w:rFonts w:ascii="Arial" w:hAnsi="Arial" w:cs="Arial"/>
                <w:color w:val="000000"/>
                <w:sz w:val="22"/>
                <w:szCs w:val="22"/>
              </w:rPr>
              <w:t>Th</w:t>
            </w:r>
            <w:r>
              <w:rPr>
                <w:rFonts w:ascii="Arial" w:hAnsi="Arial" w:cs="Arial"/>
                <w:color w:val="000000"/>
                <w:sz w:val="22"/>
                <w:szCs w:val="22"/>
              </w:rPr>
              <w:t>e new DWH zone repla</w:t>
            </w:r>
            <w:r w:rsidR="002C3BA2">
              <w:rPr>
                <w:rFonts w:ascii="Arial" w:hAnsi="Arial" w:cs="Arial"/>
                <w:color w:val="000000"/>
                <w:sz w:val="22"/>
                <w:szCs w:val="22"/>
              </w:rPr>
              <w:t>c</w:t>
            </w:r>
            <w:r>
              <w:rPr>
                <w:rFonts w:ascii="Arial" w:hAnsi="Arial" w:cs="Arial"/>
                <w:color w:val="000000"/>
                <w:sz w:val="22"/>
                <w:szCs w:val="22"/>
              </w:rPr>
              <w:t>es all other security zon</w:t>
            </w:r>
            <w:r w:rsidR="002C3BA2">
              <w:rPr>
                <w:rFonts w:ascii="Arial" w:hAnsi="Arial" w:cs="Arial"/>
                <w:color w:val="000000"/>
                <w:sz w:val="22"/>
                <w:szCs w:val="22"/>
              </w:rPr>
              <w:t xml:space="preserve">es </w:t>
            </w:r>
            <w:proofErr w:type="spellStart"/>
            <w:r w:rsidR="002C3BA2">
              <w:rPr>
                <w:rFonts w:ascii="Arial" w:hAnsi="Arial" w:cs="Arial"/>
                <w:color w:val="000000"/>
                <w:sz w:val="22"/>
                <w:szCs w:val="22"/>
              </w:rPr>
              <w:t>suchs</w:t>
            </w:r>
            <w:proofErr w:type="spellEnd"/>
            <w:r w:rsidR="002C3BA2">
              <w:rPr>
                <w:rFonts w:ascii="Arial" w:hAnsi="Arial" w:cs="Arial"/>
                <w:color w:val="000000"/>
                <w:sz w:val="22"/>
                <w:szCs w:val="22"/>
              </w:rPr>
              <w:t xml:space="preserve"> a </w:t>
            </w:r>
            <w:proofErr w:type="spellStart"/>
            <w:r w:rsidR="002C3BA2">
              <w:rPr>
                <w:rFonts w:ascii="Arial" w:hAnsi="Arial" w:cs="Arial"/>
                <w:color w:val="000000"/>
                <w:sz w:val="22"/>
                <w:szCs w:val="22"/>
              </w:rPr>
              <w:t>FrontOffice</w:t>
            </w:r>
            <w:proofErr w:type="spellEnd"/>
            <w:r w:rsidR="002C3BA2">
              <w:rPr>
                <w:rFonts w:ascii="Arial" w:hAnsi="Arial" w:cs="Arial"/>
                <w:color w:val="000000"/>
                <w:sz w:val="22"/>
                <w:szCs w:val="22"/>
              </w:rPr>
              <w:t xml:space="preserve">, BackOffice, </w:t>
            </w:r>
            <w:proofErr w:type="spellStart"/>
            <w:r w:rsidR="002C3BA2">
              <w:rPr>
                <w:rFonts w:ascii="Arial" w:hAnsi="Arial" w:cs="Arial"/>
                <w:color w:val="000000"/>
                <w:sz w:val="22"/>
                <w:szCs w:val="22"/>
              </w:rPr>
              <w:t>Kluis</w:t>
            </w:r>
            <w:proofErr w:type="spellEnd"/>
            <w:r w:rsidR="002C3BA2">
              <w:rPr>
                <w:rFonts w:ascii="Arial" w:hAnsi="Arial" w:cs="Arial"/>
                <w:color w:val="000000"/>
                <w:sz w:val="22"/>
                <w:szCs w:val="22"/>
              </w:rPr>
              <w:t xml:space="preserve">, Application </w:t>
            </w:r>
            <w:proofErr w:type="spellStart"/>
            <w:r w:rsidR="002C3BA2">
              <w:rPr>
                <w:rFonts w:ascii="Arial" w:hAnsi="Arial" w:cs="Arial"/>
                <w:color w:val="000000"/>
                <w:sz w:val="22"/>
                <w:szCs w:val="22"/>
              </w:rPr>
              <w:t>Mgmt</w:t>
            </w:r>
            <w:proofErr w:type="spellEnd"/>
            <w:r w:rsidR="002C3BA2">
              <w:rPr>
                <w:rFonts w:ascii="Arial" w:hAnsi="Arial" w:cs="Arial"/>
                <w:color w:val="000000"/>
                <w:sz w:val="22"/>
                <w:szCs w:val="22"/>
              </w:rPr>
              <w:t xml:space="preserve"> for the DWH legacy systems</w:t>
            </w:r>
          </w:p>
        </w:tc>
      </w:tr>
      <w:tr w:rsidR="008A1FAE" w:rsidRPr="005139AF" w14:paraId="202D5008"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0C2E303" w14:textId="77777777" w:rsidR="008A1FAE" w:rsidRPr="008A1FAE" w:rsidRDefault="008A1FAE" w:rsidP="0060387B">
            <w:r w:rsidRPr="008A1FAE">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F8BC5BA" w14:textId="257F1BDB" w:rsidR="008A1FAE" w:rsidRPr="008A1FAE" w:rsidRDefault="00F026FC" w:rsidP="0060387B">
            <w:r>
              <w:t>Isolate</w:t>
            </w:r>
            <w:r w:rsidR="00FA6820">
              <w:t xml:space="preserve"> the</w:t>
            </w:r>
            <w:r w:rsidR="00DD3AFA">
              <w:t xml:space="preserve"> DWH </w:t>
            </w:r>
            <w:r>
              <w:t>legacy</w:t>
            </w:r>
            <w:r w:rsidR="00FA6820">
              <w:t xml:space="preserve"> servers from other </w:t>
            </w:r>
            <w:r w:rsidR="00DD3AFA">
              <w:t xml:space="preserve">UWV business application </w:t>
            </w:r>
            <w:r w:rsidR="00FA6820">
              <w:t>servers</w:t>
            </w:r>
            <w:r w:rsidR="00DD3AFA">
              <w:t>.</w:t>
            </w:r>
          </w:p>
        </w:tc>
      </w:tr>
      <w:tr w:rsidR="008A1FAE" w:rsidRPr="005139AF" w14:paraId="111836DD"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64061F" w14:textId="77777777" w:rsidR="008A1FAE" w:rsidRPr="008A1FAE" w:rsidRDefault="008A1FAE" w:rsidP="0060387B">
            <w:r w:rsidRPr="008A1FAE">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94B841D" w14:textId="4840F3C5" w:rsidR="008A1FAE" w:rsidRPr="008A1FAE" w:rsidRDefault="00B46329" w:rsidP="0060387B">
            <w:pPr>
              <w:overflowPunct w:val="0"/>
              <w:autoSpaceDE w:val="0"/>
              <w:autoSpaceDN w:val="0"/>
              <w:adjustRightInd w:val="0"/>
              <w:spacing w:after="120"/>
              <w:textAlignment w:val="baseline"/>
              <w:rPr>
                <w:rFonts w:eastAsia="Arial" w:cs="Arial"/>
              </w:rPr>
            </w:pPr>
            <w:r>
              <w:rPr>
                <w:rFonts w:eastAsia="Arial" w:cs="Arial"/>
              </w:rPr>
              <w:t xml:space="preserve">Host servers in </w:t>
            </w:r>
            <w:r w:rsidR="00A64DC3">
              <w:rPr>
                <w:rFonts w:eastAsia="Arial" w:cs="Arial"/>
              </w:rPr>
              <w:t>the</w:t>
            </w:r>
            <w:r w:rsidR="00FB79D1">
              <w:rPr>
                <w:rFonts w:eastAsia="Arial" w:cs="Arial"/>
              </w:rPr>
              <w:t xml:space="preserve"> same zone as the other servers in</w:t>
            </w:r>
            <w:r w:rsidR="00822953">
              <w:rPr>
                <w:rFonts w:eastAsia="Arial" w:cs="Arial"/>
              </w:rPr>
              <w:t xml:space="preserve"> AIX</w:t>
            </w:r>
            <w:r w:rsidR="00FB79D1">
              <w:rPr>
                <w:rFonts w:eastAsia="Arial" w:cs="Arial"/>
              </w:rPr>
              <w:t xml:space="preserve"> </w:t>
            </w:r>
            <w:r w:rsidR="00822953">
              <w:rPr>
                <w:rFonts w:eastAsia="Arial" w:cs="Arial"/>
              </w:rPr>
              <w:t>l</w:t>
            </w:r>
            <w:r w:rsidR="00FB79D1">
              <w:rPr>
                <w:rFonts w:eastAsia="Arial" w:cs="Arial"/>
              </w:rPr>
              <w:t>egacy</w:t>
            </w:r>
            <w:r w:rsidR="00032273">
              <w:rPr>
                <w:rFonts w:eastAsia="Arial" w:cs="Arial"/>
              </w:rPr>
              <w:t>.</w:t>
            </w:r>
          </w:p>
        </w:tc>
      </w:tr>
      <w:tr w:rsidR="008A1FAE" w:rsidRPr="005139AF" w14:paraId="0055E817"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8FD6618" w14:textId="77777777" w:rsidR="008A1FAE" w:rsidRPr="008A1FAE" w:rsidRDefault="008A1FAE" w:rsidP="0060387B">
            <w:r w:rsidRPr="008A1FAE">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C428E31" w14:textId="1313EE29" w:rsidR="008A1FAE" w:rsidRPr="008A1FAE" w:rsidRDefault="00F026FC" w:rsidP="0060387B">
            <w:r>
              <w:t>System</w:t>
            </w:r>
            <w:r w:rsidR="00906479">
              <w:t xml:space="preserve"> Management and</w:t>
            </w:r>
            <w:r w:rsidR="00DD3AFA">
              <w:t xml:space="preserve"> TAB</w:t>
            </w:r>
            <w:r w:rsidR="002401C1">
              <w:t xml:space="preserve"> tasks </w:t>
            </w:r>
            <w:r w:rsidR="006574FB">
              <w:t>requiring</w:t>
            </w:r>
            <w:r w:rsidR="002401C1">
              <w:t xml:space="preserve"> elevated permissions</w:t>
            </w:r>
            <w:r w:rsidR="00AF022B">
              <w:t xml:space="preserve"> </w:t>
            </w:r>
            <w:r w:rsidR="002401C1">
              <w:t xml:space="preserve">are </w:t>
            </w:r>
            <w:r w:rsidR="00AF022B">
              <w:t>performed by UWV instead of DXC</w:t>
            </w:r>
            <w:r w:rsidR="00822953">
              <w:t>.</w:t>
            </w:r>
          </w:p>
        </w:tc>
      </w:tr>
      <w:tr w:rsidR="008A1FAE" w:rsidRPr="005139AF" w14:paraId="48637588"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AB55840" w14:textId="77777777" w:rsidR="008A1FAE" w:rsidRPr="008A1FAE" w:rsidRDefault="008A1FAE" w:rsidP="0060387B">
            <w:pPr>
              <w:rPr>
                <w:rFonts w:eastAsia="Arial" w:cs="Arial"/>
                <w:b/>
              </w:rPr>
            </w:pPr>
            <w:r w:rsidRPr="008A1FAE">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C11F7FD" w14:textId="646AE221" w:rsidR="003A2892" w:rsidRPr="003A2892" w:rsidRDefault="00906479" w:rsidP="0060387B">
            <w:pPr>
              <w:rPr>
                <w:color w:val="FF0000"/>
              </w:rPr>
            </w:pPr>
            <w:r>
              <w:t>A new</w:t>
            </w:r>
            <w:r w:rsidR="006B4EA9">
              <w:t xml:space="preserve"> </w:t>
            </w:r>
            <w:r w:rsidR="00C1312A">
              <w:t xml:space="preserve">security zone is a </w:t>
            </w:r>
            <w:r w:rsidR="005F0B36">
              <w:t>special situation and not standard available</w:t>
            </w:r>
            <w:r w:rsidR="007E2B67">
              <w:t>.</w:t>
            </w:r>
            <w:r>
              <w:t xml:space="preserve"> </w:t>
            </w:r>
            <w:r w:rsidR="007E2B67">
              <w:t>T</w:t>
            </w:r>
            <w:r w:rsidR="00C064A8">
              <w:t>he</w:t>
            </w:r>
            <w:r w:rsidR="005F0B36">
              <w:t xml:space="preserve"> security</w:t>
            </w:r>
            <w:r w:rsidR="00D965A1">
              <w:t xml:space="preserve"> zone</w:t>
            </w:r>
            <w:r w:rsidR="005F0B36">
              <w:t xml:space="preserve"> </w:t>
            </w:r>
            <w:r w:rsidR="007E2B67">
              <w:t xml:space="preserve">is </w:t>
            </w:r>
            <w:r w:rsidR="00C1312A">
              <w:t>created</w:t>
            </w:r>
            <w:r w:rsidR="005F0B36">
              <w:t xml:space="preserve"> and documented in all relevant </w:t>
            </w:r>
            <w:r w:rsidR="00AC56E9">
              <w:t>documentation</w:t>
            </w:r>
            <w:r w:rsidR="006B4EA9">
              <w:t>.</w:t>
            </w:r>
            <w:r w:rsidR="003C4E9F">
              <w:t xml:space="preserve"> The default security zones available in the legacy network (</w:t>
            </w:r>
            <w:proofErr w:type="spellStart"/>
            <w:r w:rsidR="003C4E9F">
              <w:rPr>
                <w:rFonts w:cs="Arial"/>
                <w:szCs w:val="22"/>
              </w:rPr>
              <w:t>FrontOffice</w:t>
            </w:r>
            <w:proofErr w:type="spellEnd"/>
            <w:r w:rsidR="003C4E9F">
              <w:rPr>
                <w:rFonts w:cs="Arial"/>
                <w:szCs w:val="22"/>
              </w:rPr>
              <w:t xml:space="preserve">, BackOffice, </w:t>
            </w:r>
            <w:proofErr w:type="spellStart"/>
            <w:r w:rsidR="003C4E9F">
              <w:rPr>
                <w:rFonts w:cs="Arial"/>
                <w:szCs w:val="22"/>
              </w:rPr>
              <w:t>Kluis</w:t>
            </w:r>
            <w:proofErr w:type="spellEnd"/>
            <w:r w:rsidR="003C4E9F">
              <w:rPr>
                <w:rFonts w:cs="Arial"/>
                <w:szCs w:val="22"/>
              </w:rPr>
              <w:t>, Application Mgmt)</w:t>
            </w:r>
            <w:r w:rsidR="003C4E9F">
              <w:t xml:space="preserve"> </w:t>
            </w:r>
            <w:r w:rsidR="00B234E4">
              <w:t>should not</w:t>
            </w:r>
            <w:r w:rsidR="00CD1529">
              <w:t xml:space="preserve"> be used by </w:t>
            </w:r>
            <w:r w:rsidR="003C4E9F">
              <w:t>DWH</w:t>
            </w:r>
            <w:r w:rsidR="00CD1529">
              <w:t xml:space="preserve"> legacy systems, only the new DWH security zone should be used</w:t>
            </w:r>
          </w:p>
        </w:tc>
      </w:tr>
    </w:tbl>
    <w:p w14:paraId="0335A1A0" w14:textId="77777777" w:rsidR="00333AFA" w:rsidRDefault="00E56B06" w:rsidP="00333AFA">
      <w:pPr>
        <w:rPr>
          <w:rFonts w:eastAsia="Arial" w:cs="Arial"/>
        </w:rPr>
      </w:pPr>
      <w:r>
        <w:t xml:space="preserve">Decision 2: </w:t>
      </w:r>
      <w:r w:rsidR="00333AFA">
        <w:rPr>
          <w:rFonts w:eastAsia="Arial" w:cs="Arial"/>
        </w:rPr>
        <w:t>A</w:t>
      </w:r>
      <w:r w:rsidR="00333AFA" w:rsidRPr="00890617">
        <w:rPr>
          <w:rFonts w:eastAsia="Arial" w:cs="Arial"/>
        </w:rPr>
        <w:t xml:space="preserve"> </w:t>
      </w:r>
      <w:r w:rsidR="00333AFA">
        <w:rPr>
          <w:rFonts w:eastAsia="Arial" w:cs="Arial"/>
        </w:rPr>
        <w:t>new</w:t>
      </w:r>
      <w:r>
        <w:rPr>
          <w:rFonts w:eastAsia="Arial" w:cs="Arial"/>
        </w:rPr>
        <w:t xml:space="preserve"> </w:t>
      </w:r>
      <w:r w:rsidRPr="00890617">
        <w:rPr>
          <w:rFonts w:eastAsia="Arial" w:cs="Arial"/>
        </w:rPr>
        <w:t>security zone</w:t>
      </w:r>
      <w:r>
        <w:rPr>
          <w:rFonts w:eastAsia="Arial" w:cs="Arial"/>
        </w:rPr>
        <w:t xml:space="preserve"> </w:t>
      </w:r>
      <w:r w:rsidR="00333AFA">
        <w:rPr>
          <w:rFonts w:eastAsia="Arial" w:cs="Arial"/>
        </w:rPr>
        <w:t>“DWH” is created</w:t>
      </w:r>
      <w:r w:rsidR="00333AFA" w:rsidRPr="00890617">
        <w:rPr>
          <w:rFonts w:eastAsia="Arial" w:cs="Arial"/>
        </w:rPr>
        <w:t xml:space="preserve"> </w:t>
      </w:r>
      <w:r w:rsidRPr="00890617">
        <w:rPr>
          <w:rFonts w:eastAsia="Arial" w:cs="Arial"/>
        </w:rPr>
        <w:t xml:space="preserve">in </w:t>
      </w:r>
      <w:r w:rsidR="00333AFA">
        <w:rPr>
          <w:rFonts w:eastAsia="Arial" w:cs="Arial"/>
        </w:rPr>
        <w:t>the</w:t>
      </w:r>
      <w:r>
        <w:rPr>
          <w:rFonts w:eastAsia="Arial" w:cs="Arial"/>
        </w:rPr>
        <w:t xml:space="preserve"> l</w:t>
      </w:r>
      <w:r w:rsidRPr="00890617">
        <w:rPr>
          <w:rFonts w:eastAsia="Arial" w:cs="Arial"/>
        </w:rPr>
        <w:t xml:space="preserve">egacy </w:t>
      </w:r>
      <w:r w:rsidR="00333AFA">
        <w:rPr>
          <w:rFonts w:eastAsia="Arial" w:cs="Arial"/>
        </w:rPr>
        <w:t>network</w:t>
      </w:r>
      <w:r>
        <w:rPr>
          <w:rFonts w:eastAsia="Arial" w:cs="Arial"/>
        </w:rPr>
        <w:t xml:space="preserve"> for </w:t>
      </w:r>
      <w:r w:rsidR="00333AFA">
        <w:rPr>
          <w:rFonts w:eastAsia="Arial" w:cs="Arial"/>
        </w:rPr>
        <w:t>OTAP</w:t>
      </w:r>
    </w:p>
    <w:p w14:paraId="3FEA6EFD" w14:textId="3B862FB2" w:rsidR="008A1FAE" w:rsidRDefault="008A1FAE" w:rsidP="00786721">
      <w:pPr>
        <w:pStyle w:val="BodyText"/>
      </w:pPr>
    </w:p>
    <w:p w14:paraId="0F205FEB" w14:textId="77777777" w:rsidR="008A1FAE" w:rsidRDefault="008A1FAE" w:rsidP="00786721">
      <w:pPr>
        <w:pStyle w:val="BodyText"/>
      </w:pPr>
    </w:p>
    <w:p w14:paraId="7303FFF0" w14:textId="77777777" w:rsidR="003D47D9" w:rsidRDefault="003D47D9" w:rsidP="00786721">
      <w:pPr>
        <w:pStyle w:val="BodyText"/>
      </w:pPr>
    </w:p>
    <w:p w14:paraId="416BF1DE" w14:textId="77777777" w:rsidR="003D47D9" w:rsidRDefault="003D47D9"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45059A" w:rsidRPr="005139AF" w14:paraId="5726980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8363138" w14:textId="3BD4D1E7" w:rsidR="0045059A" w:rsidRPr="005139AF" w:rsidRDefault="0045059A" w:rsidP="005F65D6">
            <w:r w:rsidRPr="005139AF">
              <w:rPr>
                <w:rFonts w:eastAsia="Arial" w:cs="Arial"/>
                <w:b/>
              </w:rPr>
              <w:t>ID</w:t>
            </w:r>
            <w:r>
              <w:rPr>
                <w:rFonts w:eastAsia="Arial" w:cs="Arial"/>
                <w:b/>
              </w:rPr>
              <w:t xml:space="preserve"> </w:t>
            </w:r>
            <w:r w:rsidR="00E56B06">
              <w:rPr>
                <w:rFonts w:eastAsia="Arial" w:cs="Arial"/>
                <w:b/>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20AF826" w14:textId="3AFF3B78" w:rsidR="0045059A" w:rsidRPr="005139AF" w:rsidRDefault="00D965A1" w:rsidP="005F65D6">
            <w:pPr>
              <w:keepNext/>
              <w:keepLines/>
            </w:pPr>
            <w:r>
              <w:t>03</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29DEBC99" w14:textId="77777777" w:rsidR="0045059A" w:rsidRPr="005139AF" w:rsidRDefault="0045059A"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60F5F78C" w14:textId="77777777" w:rsidR="0045059A" w:rsidRPr="005139AF" w:rsidRDefault="0045059A" w:rsidP="005F65D6">
            <w:r w:rsidRPr="005139AF">
              <w:t>Standards</w:t>
            </w:r>
          </w:p>
        </w:tc>
      </w:tr>
      <w:tr w:rsidR="0045059A" w:rsidRPr="005139AF" w14:paraId="6097747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EA2A957" w14:textId="77777777" w:rsidR="0045059A" w:rsidRPr="005139AF" w:rsidRDefault="0045059A"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1477148" w14:textId="4D281882" w:rsidR="0045059A" w:rsidRPr="005139AF" w:rsidRDefault="00765ABD"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6CD1A89A" w14:textId="77777777" w:rsidR="0045059A" w:rsidRPr="005139AF" w:rsidRDefault="0045059A"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23E06CB" w14:textId="77777777" w:rsidR="0045059A" w:rsidRPr="005139AF" w:rsidRDefault="0045059A" w:rsidP="005F65D6">
            <w:r w:rsidRPr="005139AF">
              <w:t>Deployment</w:t>
            </w:r>
          </w:p>
        </w:tc>
      </w:tr>
      <w:tr w:rsidR="0045059A" w:rsidRPr="005139AF" w14:paraId="7FA56FF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D5C919D" w14:textId="77777777" w:rsidR="0045059A" w:rsidRPr="005139AF" w:rsidRDefault="0045059A"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34B0256" w14:textId="3BDFB95F" w:rsidR="0045059A" w:rsidRPr="005139AF" w:rsidRDefault="00A16225" w:rsidP="005F65D6">
            <w:pPr>
              <w:rPr>
                <w:rFonts w:eastAsia="Arial" w:cs="Arial"/>
              </w:rPr>
            </w:pPr>
            <w:r>
              <w:rPr>
                <w:rFonts w:eastAsia="Arial" w:cs="Arial"/>
              </w:rPr>
              <w:t>DIM-Inf</w:t>
            </w:r>
            <w:r w:rsidR="002F61B4">
              <w:rPr>
                <w:rFonts w:eastAsia="Arial" w:cs="Arial"/>
              </w:rPr>
              <w:t>o</w:t>
            </w:r>
            <w:r w:rsidR="00BA3559">
              <w:rPr>
                <w:rFonts w:eastAsia="Arial" w:cs="Arial"/>
              </w:rPr>
              <w:t>s</w:t>
            </w:r>
            <w:r>
              <w:rPr>
                <w:rFonts w:eastAsia="Arial" w:cs="Arial"/>
              </w:rPr>
              <w:t xml:space="preserve">phere databases </w:t>
            </w:r>
            <w:r w:rsidR="00700744">
              <w:rPr>
                <w:rFonts w:eastAsia="Arial" w:cs="Arial"/>
              </w:rPr>
              <w:t xml:space="preserve">will be </w:t>
            </w:r>
            <w:r>
              <w:rPr>
                <w:rFonts w:eastAsia="Arial" w:cs="Arial"/>
              </w:rPr>
              <w:t xml:space="preserve">hosted on a </w:t>
            </w:r>
            <w:r w:rsidR="00C05971">
              <w:rPr>
                <w:rFonts w:eastAsia="Arial" w:cs="Arial"/>
              </w:rPr>
              <w:t>new DB server</w:t>
            </w:r>
            <w:r w:rsidR="000A15E8">
              <w:rPr>
                <w:rFonts w:eastAsia="Arial" w:cs="Arial"/>
              </w:rPr>
              <w:t xml:space="preserve"> which</w:t>
            </w:r>
            <w:r w:rsidR="00812411">
              <w:rPr>
                <w:rFonts w:eastAsia="Arial" w:cs="Arial"/>
              </w:rPr>
              <w:t xml:space="preserve"> will be part of</w:t>
            </w:r>
            <w:r w:rsidR="00A05411">
              <w:rPr>
                <w:rFonts w:eastAsia="Arial" w:cs="Arial"/>
              </w:rPr>
              <w:t xml:space="preserve"> the DIM-</w:t>
            </w:r>
            <w:r w:rsidR="00BE6424">
              <w:rPr>
                <w:rFonts w:eastAsia="Arial" w:cs="Arial"/>
              </w:rPr>
              <w:t>Infosphere</w:t>
            </w:r>
            <w:r w:rsidR="00A05411">
              <w:rPr>
                <w:rFonts w:eastAsia="Arial" w:cs="Arial"/>
              </w:rPr>
              <w:t xml:space="preserve"> CI.</w:t>
            </w:r>
          </w:p>
        </w:tc>
      </w:tr>
      <w:tr w:rsidR="0045059A" w:rsidRPr="005139AF" w14:paraId="0271139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8C51E97" w14:textId="77777777" w:rsidR="0045059A" w:rsidRPr="005139AF" w:rsidRDefault="0045059A"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D3341D4" w14:textId="7E94F3E3" w:rsidR="0045059A" w:rsidRPr="005139AF" w:rsidRDefault="00A05411" w:rsidP="005F65D6">
            <w:r>
              <w:t xml:space="preserve">All DWH databases are hosted together on </w:t>
            </w:r>
            <w:r w:rsidR="00050EB6">
              <w:t>database servers</w:t>
            </w:r>
            <w:r w:rsidR="001D157E">
              <w:t>.</w:t>
            </w:r>
          </w:p>
        </w:tc>
      </w:tr>
      <w:tr w:rsidR="0045059A" w:rsidRPr="005139AF" w14:paraId="0793590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70A77AE" w14:textId="77777777" w:rsidR="0045059A" w:rsidRPr="005139AF" w:rsidRDefault="0045059A"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79E1B89" w14:textId="4B6F8C8C" w:rsidR="0045059A" w:rsidRPr="006072F9" w:rsidRDefault="00272306" w:rsidP="005F65D6">
            <w:pPr>
              <w:pStyle w:val="TableText0"/>
              <w:rPr>
                <w:rFonts w:ascii="Arial" w:hAnsi="Arial" w:cs="Arial"/>
                <w:color w:val="000000"/>
                <w:sz w:val="22"/>
                <w:szCs w:val="22"/>
              </w:rPr>
            </w:pPr>
            <w:r>
              <w:rPr>
                <w:rFonts w:ascii="Arial" w:hAnsi="Arial" w:cs="Arial"/>
                <w:color w:val="000000"/>
                <w:sz w:val="22"/>
                <w:szCs w:val="22"/>
              </w:rPr>
              <w:t>N</w:t>
            </w:r>
            <w:r w:rsidR="00127B2E">
              <w:rPr>
                <w:rFonts w:ascii="Arial" w:hAnsi="Arial" w:cs="Arial"/>
                <w:color w:val="000000"/>
                <w:sz w:val="22"/>
                <w:szCs w:val="22"/>
              </w:rPr>
              <w:t>.</w:t>
            </w:r>
            <w:r>
              <w:rPr>
                <w:rFonts w:ascii="Arial" w:hAnsi="Arial" w:cs="Arial"/>
                <w:color w:val="000000"/>
                <w:sz w:val="22"/>
                <w:szCs w:val="22"/>
              </w:rPr>
              <w:t>A</w:t>
            </w:r>
            <w:r w:rsidR="00127B2E">
              <w:rPr>
                <w:rFonts w:ascii="Arial" w:hAnsi="Arial" w:cs="Arial"/>
                <w:color w:val="000000"/>
                <w:sz w:val="22"/>
                <w:szCs w:val="22"/>
              </w:rPr>
              <w:t>.</w:t>
            </w:r>
          </w:p>
        </w:tc>
      </w:tr>
      <w:tr w:rsidR="0045059A" w:rsidRPr="005139AF" w14:paraId="28D4BFB9"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AC9FCCA" w14:textId="77777777" w:rsidR="0045059A" w:rsidRPr="005139AF" w:rsidRDefault="0045059A"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1F3962A" w14:textId="6AE3A2F6" w:rsidR="0045059A" w:rsidRPr="005139AF" w:rsidRDefault="003311CF" w:rsidP="005F65D6">
            <w:r>
              <w:t>To separate DIM-</w:t>
            </w:r>
            <w:r w:rsidR="00BE6424">
              <w:t>Infosphere</w:t>
            </w:r>
            <w:r>
              <w:t xml:space="preserve"> databases from DWH databases and </w:t>
            </w:r>
            <w:r w:rsidR="009C620D">
              <w:t>bring them under the DIM-</w:t>
            </w:r>
            <w:r w:rsidR="00BE6424">
              <w:t>Infosphere</w:t>
            </w:r>
            <w:r w:rsidR="009C620D">
              <w:t xml:space="preserve"> </w:t>
            </w:r>
            <w:r w:rsidR="00DF34C4">
              <w:t>CI</w:t>
            </w:r>
            <w:r w:rsidR="0045059A" w:rsidRPr="005139AF">
              <w:t>.</w:t>
            </w:r>
          </w:p>
        </w:tc>
      </w:tr>
      <w:tr w:rsidR="0045059A" w:rsidRPr="005139AF" w14:paraId="35810A7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4CBD66E" w14:textId="77777777" w:rsidR="0045059A" w:rsidRPr="005139AF" w:rsidRDefault="0045059A"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AEDF29C" w14:textId="55459881" w:rsidR="0045059A" w:rsidRPr="005139AF" w:rsidRDefault="00055C72" w:rsidP="005F65D6">
            <w:pPr>
              <w:overflowPunct w:val="0"/>
              <w:autoSpaceDE w:val="0"/>
              <w:autoSpaceDN w:val="0"/>
              <w:adjustRightInd w:val="0"/>
              <w:spacing w:after="120"/>
              <w:textAlignment w:val="baseline"/>
              <w:rPr>
                <w:rFonts w:eastAsia="Arial" w:cs="Arial"/>
              </w:rPr>
            </w:pPr>
            <w:r>
              <w:rPr>
                <w:rFonts w:eastAsia="Arial" w:cs="Arial"/>
              </w:rPr>
              <w:t>Host</w:t>
            </w:r>
            <w:r w:rsidR="00DF34C4">
              <w:rPr>
                <w:rFonts w:eastAsia="Arial" w:cs="Arial"/>
              </w:rPr>
              <w:t xml:space="preserve"> DIM-</w:t>
            </w:r>
            <w:r w:rsidR="00BE6424">
              <w:rPr>
                <w:rFonts w:eastAsia="Arial" w:cs="Arial"/>
              </w:rPr>
              <w:t>Infosphere</w:t>
            </w:r>
            <w:r w:rsidR="00DF34C4">
              <w:rPr>
                <w:rFonts w:eastAsia="Arial" w:cs="Arial"/>
              </w:rPr>
              <w:t xml:space="preserve"> databases on</w:t>
            </w:r>
            <w:r w:rsidR="00335AE6">
              <w:rPr>
                <w:rFonts w:eastAsia="Arial" w:cs="Arial"/>
              </w:rPr>
              <w:t xml:space="preserve"> the</w:t>
            </w:r>
            <w:r w:rsidR="00DF34C4">
              <w:rPr>
                <w:rFonts w:eastAsia="Arial" w:cs="Arial"/>
              </w:rPr>
              <w:t xml:space="preserve"> current DWH database servers.</w:t>
            </w:r>
          </w:p>
        </w:tc>
      </w:tr>
      <w:tr w:rsidR="0045059A" w:rsidRPr="005139AF" w14:paraId="65C202D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27A3445" w14:textId="77777777" w:rsidR="0045059A" w:rsidRPr="005139AF" w:rsidRDefault="0045059A"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BAF0E3C" w14:textId="1FE6B0DF" w:rsidR="0045059A" w:rsidRPr="005139AF" w:rsidRDefault="00127B2E" w:rsidP="005F65D6">
            <w:r>
              <w:t>Agreed with UWV</w:t>
            </w:r>
          </w:p>
        </w:tc>
      </w:tr>
      <w:tr w:rsidR="0045059A" w:rsidRPr="005139AF" w14:paraId="5BF1FB3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EF3D349" w14:textId="77777777" w:rsidR="0045059A" w:rsidRPr="005139AF" w:rsidRDefault="0045059A"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B53E12A" w14:textId="7C7D0B40" w:rsidR="0045059A" w:rsidRPr="005139AF" w:rsidRDefault="00127B2E" w:rsidP="005F65D6">
            <w:r>
              <w:t>N.A.</w:t>
            </w:r>
          </w:p>
        </w:tc>
      </w:tr>
    </w:tbl>
    <w:p w14:paraId="1062F3D8" w14:textId="7F2089FA" w:rsidR="0045059A" w:rsidRDefault="001A57B7" w:rsidP="00786721">
      <w:pPr>
        <w:pStyle w:val="BodyText"/>
      </w:pPr>
      <w:r>
        <w:t xml:space="preserve">Decision </w:t>
      </w:r>
      <w:r w:rsidR="007950D9">
        <w:t>3</w:t>
      </w:r>
      <w:r>
        <w:t xml:space="preserve">: </w:t>
      </w:r>
      <w:r>
        <w:rPr>
          <w:rFonts w:eastAsia="Arial" w:cs="Arial"/>
        </w:rPr>
        <w:t>DIM-</w:t>
      </w:r>
      <w:r w:rsidR="00941F0B">
        <w:rPr>
          <w:rFonts w:eastAsia="Arial" w:cs="Arial"/>
        </w:rPr>
        <w:t>Infosphere</w:t>
      </w:r>
      <w:r>
        <w:rPr>
          <w:rFonts w:eastAsia="Arial" w:cs="Arial"/>
        </w:rPr>
        <w:t xml:space="preserve"> databases </w:t>
      </w:r>
      <w:r w:rsidR="00941F0B">
        <w:rPr>
          <w:rFonts w:eastAsia="Arial" w:cs="Arial"/>
        </w:rPr>
        <w:t xml:space="preserve">will be </w:t>
      </w:r>
      <w:r>
        <w:rPr>
          <w:rFonts w:eastAsia="Arial" w:cs="Arial"/>
        </w:rPr>
        <w:t>hosted on a new DB server</w:t>
      </w:r>
      <w:r w:rsidR="00941F0B">
        <w:rPr>
          <w:rFonts w:eastAsia="Arial" w:cs="Arial"/>
        </w:rPr>
        <w:t xml:space="preserve"> which will be part of the DIM-Infosphere CI</w:t>
      </w:r>
    </w:p>
    <w:p w14:paraId="645BE001" w14:textId="77777777" w:rsidR="0045059A" w:rsidRDefault="0045059A"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0A74A4" w:rsidRPr="005139AF" w14:paraId="03E04D8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50A96FB" w14:textId="487B59B8" w:rsidR="000A74A4" w:rsidRPr="005139AF" w:rsidRDefault="000A74A4" w:rsidP="005F65D6">
            <w:r w:rsidRPr="005139AF">
              <w:rPr>
                <w:rFonts w:eastAsia="Arial" w:cs="Arial"/>
                <w:b/>
              </w:rPr>
              <w:t>ID</w:t>
            </w:r>
            <w:r>
              <w:rPr>
                <w:rFonts w:eastAsia="Arial" w:cs="Arial"/>
                <w:b/>
              </w:rPr>
              <w:t xml:space="preserve"> </w:t>
            </w:r>
            <w:r w:rsidR="007950D9">
              <w:rPr>
                <w:rFonts w:eastAsia="Arial" w:cs="Arial"/>
                <w:b/>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24EE6A2" w14:textId="6C993705" w:rsidR="000A74A4" w:rsidRPr="005139AF" w:rsidRDefault="00D965A1" w:rsidP="005F65D6">
            <w:pPr>
              <w:keepNext/>
              <w:keepLines/>
            </w:pPr>
            <w:r>
              <w:t>04</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7F2D1AE" w14:textId="77777777" w:rsidR="000A74A4" w:rsidRPr="005139AF" w:rsidRDefault="000A74A4"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962F1BB" w14:textId="77777777" w:rsidR="000A74A4" w:rsidRPr="005139AF" w:rsidRDefault="000A74A4" w:rsidP="005F65D6">
            <w:r w:rsidRPr="005139AF">
              <w:t>Standards</w:t>
            </w:r>
          </w:p>
        </w:tc>
      </w:tr>
      <w:tr w:rsidR="000A74A4" w:rsidRPr="005139AF" w14:paraId="0A05F43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F0B0F88" w14:textId="77777777" w:rsidR="000A74A4" w:rsidRPr="005139AF" w:rsidRDefault="000A74A4"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65FA5ED" w14:textId="77777777" w:rsidR="000A74A4" w:rsidRPr="005139AF" w:rsidRDefault="000A74A4"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E6D66EA" w14:textId="77777777" w:rsidR="000A74A4" w:rsidRPr="005139AF" w:rsidRDefault="000A74A4"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611F58D" w14:textId="77777777" w:rsidR="000A74A4" w:rsidRPr="005139AF" w:rsidRDefault="000A74A4" w:rsidP="005F65D6">
            <w:r w:rsidRPr="005139AF">
              <w:t>Deployment</w:t>
            </w:r>
          </w:p>
        </w:tc>
      </w:tr>
      <w:tr w:rsidR="000A74A4" w:rsidRPr="005139AF" w14:paraId="5C1AC29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175F111" w14:textId="77777777" w:rsidR="000A74A4" w:rsidRPr="005139AF" w:rsidRDefault="000A74A4"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4ADD6EB" w14:textId="40643DC9" w:rsidR="000A74A4" w:rsidRPr="005139AF" w:rsidRDefault="006D7713" w:rsidP="005F65D6">
            <w:pPr>
              <w:rPr>
                <w:rFonts w:eastAsia="Arial" w:cs="Arial"/>
              </w:rPr>
            </w:pPr>
            <w:r>
              <w:rPr>
                <w:rFonts w:eastAsia="Arial" w:cs="Arial"/>
              </w:rPr>
              <w:t xml:space="preserve">The </w:t>
            </w:r>
            <w:r w:rsidR="000A74A4">
              <w:rPr>
                <w:rFonts w:eastAsia="Arial" w:cs="Arial"/>
              </w:rPr>
              <w:t>DIM-</w:t>
            </w:r>
            <w:r w:rsidR="00BE6424">
              <w:rPr>
                <w:rFonts w:eastAsia="Arial" w:cs="Arial"/>
              </w:rPr>
              <w:t>Infosphere</w:t>
            </w:r>
            <w:r w:rsidR="000A74A4">
              <w:rPr>
                <w:rFonts w:eastAsia="Arial" w:cs="Arial"/>
              </w:rPr>
              <w:t xml:space="preserve"> database</w:t>
            </w:r>
            <w:r>
              <w:rPr>
                <w:rFonts w:eastAsia="Arial" w:cs="Arial"/>
              </w:rPr>
              <w:t xml:space="preserve"> </w:t>
            </w:r>
            <w:r w:rsidR="000A74A4">
              <w:rPr>
                <w:rFonts w:eastAsia="Arial" w:cs="Arial"/>
              </w:rPr>
              <w:t>s</w:t>
            </w:r>
            <w:r>
              <w:rPr>
                <w:rFonts w:eastAsia="Arial" w:cs="Arial"/>
              </w:rPr>
              <w:t>erver</w:t>
            </w:r>
            <w:r w:rsidR="000A74A4">
              <w:rPr>
                <w:rFonts w:eastAsia="Arial" w:cs="Arial"/>
              </w:rPr>
              <w:t xml:space="preserve"> </w:t>
            </w:r>
            <w:r w:rsidR="00F9428E">
              <w:rPr>
                <w:rFonts w:eastAsia="Arial" w:cs="Arial"/>
              </w:rPr>
              <w:t>will</w:t>
            </w:r>
            <w:r w:rsidR="00E275CE">
              <w:rPr>
                <w:rFonts w:eastAsia="Arial" w:cs="Arial"/>
              </w:rPr>
              <w:t xml:space="preserve"> be </w:t>
            </w:r>
            <w:r w:rsidR="000A74A4">
              <w:rPr>
                <w:rFonts w:eastAsia="Arial" w:cs="Arial"/>
              </w:rPr>
              <w:t>hosted on AIX</w:t>
            </w:r>
          </w:p>
        </w:tc>
      </w:tr>
      <w:tr w:rsidR="000A74A4" w:rsidRPr="005139AF" w14:paraId="3C02D59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9A93205" w14:textId="77777777" w:rsidR="000A74A4" w:rsidRPr="005139AF" w:rsidRDefault="000A74A4"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AF09EA4" w14:textId="1DAB79C1" w:rsidR="000A74A4" w:rsidRPr="005139AF" w:rsidRDefault="00096596" w:rsidP="005F65D6">
            <w:r>
              <w:t>Because all the DIM-</w:t>
            </w:r>
            <w:r w:rsidR="00BE6424">
              <w:t>Infosphere</w:t>
            </w:r>
            <w:r>
              <w:t xml:space="preserve"> scripting is based on </w:t>
            </w:r>
            <w:r w:rsidR="00F9428E">
              <w:t>an</w:t>
            </w:r>
            <w:r>
              <w:t xml:space="preserve"> </w:t>
            </w:r>
            <w:r w:rsidR="00C67752">
              <w:t xml:space="preserve">AIX </w:t>
            </w:r>
            <w:r w:rsidR="00FA6317">
              <w:t>database</w:t>
            </w:r>
            <w:r w:rsidR="00C67752">
              <w:t xml:space="preserve"> server </w:t>
            </w:r>
            <w:r w:rsidR="00E4332A">
              <w:t>the databases for DIM-</w:t>
            </w:r>
            <w:r w:rsidR="00BE6424">
              <w:t>Infosphere</w:t>
            </w:r>
            <w:r w:rsidR="00E4332A">
              <w:t xml:space="preserve"> must be run on </w:t>
            </w:r>
            <w:r w:rsidR="00FA6317">
              <w:t xml:space="preserve">an </w:t>
            </w:r>
            <w:r w:rsidR="00E4332A">
              <w:t>AIX server.</w:t>
            </w:r>
            <w:r w:rsidR="006B2AC2">
              <w:t xml:space="preserve"> </w:t>
            </w:r>
          </w:p>
        </w:tc>
      </w:tr>
      <w:tr w:rsidR="000A74A4" w:rsidRPr="005139AF" w14:paraId="5C3D0A9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3C8DDCB" w14:textId="77777777" w:rsidR="000A74A4" w:rsidRPr="005139AF" w:rsidRDefault="000A74A4"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BF189B7" w14:textId="77777777" w:rsidR="000A74A4" w:rsidRPr="006072F9" w:rsidRDefault="000A74A4" w:rsidP="005F65D6">
            <w:pPr>
              <w:pStyle w:val="TableText0"/>
              <w:rPr>
                <w:rFonts w:ascii="Arial" w:hAnsi="Arial" w:cs="Arial"/>
                <w:color w:val="000000"/>
                <w:sz w:val="22"/>
                <w:szCs w:val="22"/>
              </w:rPr>
            </w:pPr>
            <w:r>
              <w:rPr>
                <w:rFonts w:ascii="Arial" w:hAnsi="Arial" w:cs="Arial"/>
                <w:color w:val="000000"/>
                <w:sz w:val="22"/>
                <w:szCs w:val="22"/>
              </w:rPr>
              <w:t>N.A.</w:t>
            </w:r>
          </w:p>
        </w:tc>
      </w:tr>
      <w:tr w:rsidR="000A74A4" w:rsidRPr="005139AF" w14:paraId="5FD1622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CCB5BC1" w14:textId="77777777" w:rsidR="000A74A4" w:rsidRPr="005139AF" w:rsidRDefault="000A74A4"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08BD75A" w14:textId="362BDC1B" w:rsidR="000A74A4" w:rsidRPr="005139AF" w:rsidRDefault="006311EA" w:rsidP="005F65D6">
            <w:r>
              <w:t>To avoid a huge amount of time to rewrite the existing scripts.</w:t>
            </w:r>
          </w:p>
        </w:tc>
      </w:tr>
      <w:tr w:rsidR="000A74A4" w:rsidRPr="005139AF" w14:paraId="31C641B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EB020F3" w14:textId="77777777" w:rsidR="000A74A4" w:rsidRPr="005139AF" w:rsidRDefault="000A74A4"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5ED0ADB" w14:textId="4815A08F" w:rsidR="000A74A4" w:rsidRPr="005139AF" w:rsidRDefault="00585976" w:rsidP="005F65D6">
            <w:pPr>
              <w:overflowPunct w:val="0"/>
              <w:autoSpaceDE w:val="0"/>
              <w:autoSpaceDN w:val="0"/>
              <w:adjustRightInd w:val="0"/>
              <w:spacing w:after="120"/>
              <w:textAlignment w:val="baseline"/>
              <w:rPr>
                <w:rFonts w:eastAsia="Arial" w:cs="Arial"/>
              </w:rPr>
            </w:pPr>
            <w:r>
              <w:rPr>
                <w:rFonts w:eastAsia="Arial" w:cs="Arial"/>
              </w:rPr>
              <w:t>N.A.</w:t>
            </w:r>
          </w:p>
        </w:tc>
      </w:tr>
      <w:tr w:rsidR="000A74A4" w:rsidRPr="005139AF" w14:paraId="4C158EF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DD3A7E7" w14:textId="77777777" w:rsidR="000A74A4" w:rsidRPr="005139AF" w:rsidRDefault="000A74A4"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BDD1904" w14:textId="4CD8F82A" w:rsidR="000A74A4" w:rsidRPr="005139AF" w:rsidRDefault="009624F7" w:rsidP="005F65D6">
            <w:r>
              <w:t>R</w:t>
            </w:r>
            <w:r w:rsidR="006B2AC2">
              <w:t xml:space="preserve">ewrite the scripts </w:t>
            </w:r>
            <w:r w:rsidR="00FA6317">
              <w:t>to function with</w:t>
            </w:r>
            <w:r w:rsidR="00D640A6">
              <w:t xml:space="preserve"> </w:t>
            </w:r>
            <w:r w:rsidR="00F9428E">
              <w:t xml:space="preserve">a </w:t>
            </w:r>
            <w:r>
              <w:t>RHEL</w:t>
            </w:r>
            <w:r w:rsidR="00D640A6">
              <w:t xml:space="preserve"> </w:t>
            </w:r>
            <w:r w:rsidR="00FA6317">
              <w:t xml:space="preserve">will </w:t>
            </w:r>
            <w:r>
              <w:t xml:space="preserve">take </w:t>
            </w:r>
            <w:proofErr w:type="spellStart"/>
            <w:r>
              <w:t>to</w:t>
            </w:r>
            <w:proofErr w:type="spellEnd"/>
            <w:r>
              <w:t xml:space="preserve"> much</w:t>
            </w:r>
            <w:r w:rsidR="00D640A6">
              <w:t xml:space="preserve"> time</w:t>
            </w:r>
          </w:p>
        </w:tc>
      </w:tr>
      <w:tr w:rsidR="000A74A4" w:rsidRPr="005139AF" w14:paraId="246C5F4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21A4B68" w14:textId="77777777" w:rsidR="000A74A4" w:rsidRPr="005139AF" w:rsidRDefault="000A74A4"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5CBBF07" w14:textId="77777777" w:rsidR="000A74A4" w:rsidRPr="005139AF" w:rsidRDefault="000A74A4" w:rsidP="005F65D6">
            <w:r>
              <w:t>N.A.</w:t>
            </w:r>
          </w:p>
        </w:tc>
      </w:tr>
    </w:tbl>
    <w:p w14:paraId="54DD6922" w14:textId="1D03BE5A" w:rsidR="000A74A4" w:rsidRDefault="00585976" w:rsidP="00786721">
      <w:pPr>
        <w:pStyle w:val="BodyText"/>
        <w:rPr>
          <w:rFonts w:eastAsia="Arial" w:cs="Arial"/>
        </w:rPr>
      </w:pPr>
      <w:r>
        <w:t xml:space="preserve">Decision </w:t>
      </w:r>
      <w:r w:rsidR="005A6B07">
        <w:t>4</w:t>
      </w:r>
      <w:r w:rsidR="004D58D2">
        <w:t xml:space="preserve">: </w:t>
      </w:r>
      <w:r w:rsidR="00082F16">
        <w:rPr>
          <w:rFonts w:eastAsia="Arial" w:cs="Arial"/>
        </w:rPr>
        <w:t xml:space="preserve">The </w:t>
      </w:r>
      <w:r w:rsidR="004D58D2">
        <w:rPr>
          <w:rFonts w:eastAsia="Arial" w:cs="Arial"/>
        </w:rPr>
        <w:t xml:space="preserve">DIM-Infosphere </w:t>
      </w:r>
      <w:r w:rsidR="00082F16">
        <w:rPr>
          <w:rFonts w:eastAsia="Arial" w:cs="Arial"/>
        </w:rPr>
        <w:t>database server</w:t>
      </w:r>
      <w:r w:rsidR="004D58D2">
        <w:rPr>
          <w:rFonts w:eastAsia="Arial" w:cs="Arial"/>
        </w:rPr>
        <w:t xml:space="preserve"> wil</w:t>
      </w:r>
      <w:r w:rsidR="00203285">
        <w:rPr>
          <w:rFonts w:eastAsia="Arial" w:cs="Arial"/>
        </w:rPr>
        <w:t>l</w:t>
      </w:r>
      <w:r w:rsidR="004D58D2">
        <w:rPr>
          <w:rFonts w:eastAsia="Arial" w:cs="Arial"/>
        </w:rPr>
        <w:t xml:space="preserve"> be hosted on AIX</w:t>
      </w:r>
    </w:p>
    <w:p w14:paraId="31FB2286" w14:textId="77777777" w:rsidR="006D7713" w:rsidRDefault="006D7713"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C10527" w:rsidRPr="005139AF" w14:paraId="1AD55479"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9AA7A91" w14:textId="1AC11D01" w:rsidR="00C10527" w:rsidRPr="005139AF" w:rsidRDefault="00C10527" w:rsidP="004575E7">
            <w:r w:rsidRPr="005139AF">
              <w:rPr>
                <w:rFonts w:eastAsia="Arial" w:cs="Arial"/>
                <w:b/>
              </w:rPr>
              <w:t>ID</w:t>
            </w:r>
            <w:r>
              <w:rPr>
                <w:rFonts w:eastAsia="Arial" w:cs="Arial"/>
                <w:b/>
              </w:rPr>
              <w:t xml:space="preserve"> </w:t>
            </w:r>
            <w:r w:rsidR="00552F96">
              <w:rPr>
                <w:rFonts w:eastAsia="Arial" w:cs="Arial"/>
                <w:b/>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C2CB476" w14:textId="4CE09F25" w:rsidR="00C10527" w:rsidRPr="005139AF" w:rsidRDefault="00AC4EBB" w:rsidP="004575E7">
            <w:pPr>
              <w:keepNext/>
              <w:keepLines/>
            </w:pPr>
            <w:r>
              <w:t>05</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A13FE05" w14:textId="77777777" w:rsidR="00C10527" w:rsidRPr="005139AF" w:rsidRDefault="00C10527" w:rsidP="004575E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C04AFB4" w14:textId="77777777" w:rsidR="00C10527" w:rsidRPr="005139AF" w:rsidRDefault="00C10527" w:rsidP="004575E7">
            <w:r w:rsidRPr="005139AF">
              <w:t>Standards</w:t>
            </w:r>
          </w:p>
        </w:tc>
      </w:tr>
      <w:tr w:rsidR="00C10527" w:rsidRPr="005139AF" w14:paraId="5C6CFCCC"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1675C2" w14:textId="77777777" w:rsidR="00C10527" w:rsidRPr="005139AF" w:rsidRDefault="00C10527" w:rsidP="004575E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9B0581C" w14:textId="5AEE8319" w:rsidR="00C10527" w:rsidRPr="005139AF" w:rsidRDefault="006713D1" w:rsidP="004575E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D3112B3" w14:textId="77777777" w:rsidR="00C10527" w:rsidRPr="005139AF" w:rsidRDefault="00C10527" w:rsidP="004575E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2EA71F6A" w14:textId="77777777" w:rsidR="00C10527" w:rsidRPr="005139AF" w:rsidRDefault="00C10527" w:rsidP="004575E7">
            <w:r>
              <w:t>Security</w:t>
            </w:r>
          </w:p>
        </w:tc>
      </w:tr>
      <w:tr w:rsidR="00C10527" w:rsidRPr="005139AF" w14:paraId="7E041971"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C2B0F66" w14:textId="77777777" w:rsidR="00C10527" w:rsidRPr="005139AF" w:rsidRDefault="00C10527" w:rsidP="004575E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AFAAE78" w14:textId="75117AEA" w:rsidR="00C10527" w:rsidRPr="00890617" w:rsidRDefault="00F83DAA" w:rsidP="004575E7">
            <w:pPr>
              <w:rPr>
                <w:rFonts w:eastAsia="Arial" w:cs="Arial"/>
              </w:rPr>
            </w:pPr>
            <w:r>
              <w:rPr>
                <w:rFonts w:eastAsia="Arial" w:cs="Arial"/>
              </w:rPr>
              <w:t>The Legacy</w:t>
            </w:r>
            <w:r w:rsidR="00A80849">
              <w:rPr>
                <w:rFonts w:eastAsia="Arial" w:cs="Arial"/>
              </w:rPr>
              <w:t xml:space="preserve"> (</w:t>
            </w:r>
            <w:r w:rsidR="00C77487" w:rsidRPr="00890617">
              <w:rPr>
                <w:rFonts w:eastAsia="Arial" w:cs="Arial"/>
              </w:rPr>
              <w:t>AIX</w:t>
            </w:r>
            <w:r w:rsidR="00C2060D">
              <w:rPr>
                <w:rFonts w:eastAsia="Arial" w:cs="Arial"/>
              </w:rPr>
              <w:t>)</w:t>
            </w:r>
            <w:r w:rsidR="00C77487" w:rsidRPr="00890617">
              <w:rPr>
                <w:rFonts w:eastAsia="Arial" w:cs="Arial"/>
              </w:rPr>
              <w:t xml:space="preserve"> DIM</w:t>
            </w:r>
            <w:r w:rsidR="00BE6424">
              <w:rPr>
                <w:rFonts w:eastAsia="Arial" w:cs="Arial"/>
              </w:rPr>
              <w:t>-Infosphere</w:t>
            </w:r>
            <w:r w:rsidR="00C77487" w:rsidRPr="00890617">
              <w:rPr>
                <w:rFonts w:eastAsia="Arial" w:cs="Arial"/>
              </w:rPr>
              <w:t xml:space="preserve"> server</w:t>
            </w:r>
            <w:r w:rsidR="00F61588" w:rsidRPr="00890617">
              <w:rPr>
                <w:rFonts w:eastAsia="Arial" w:cs="Arial"/>
              </w:rPr>
              <w:t>s (</w:t>
            </w:r>
            <w:r w:rsidR="00C10527" w:rsidRPr="00890617">
              <w:rPr>
                <w:rFonts w:eastAsia="Arial" w:cs="Arial"/>
              </w:rPr>
              <w:t>DIM</w:t>
            </w:r>
            <w:r>
              <w:rPr>
                <w:rFonts w:eastAsia="Arial" w:cs="Arial"/>
              </w:rPr>
              <w:t xml:space="preserve"> DB</w:t>
            </w:r>
            <w:r w:rsidR="00AC4EBB" w:rsidRPr="00890617">
              <w:rPr>
                <w:rFonts w:eastAsia="Arial" w:cs="Arial"/>
              </w:rPr>
              <w:t xml:space="preserve"> and DIM</w:t>
            </w:r>
            <w:r>
              <w:rPr>
                <w:rFonts w:eastAsia="Arial" w:cs="Arial"/>
              </w:rPr>
              <w:t xml:space="preserve"> Deploy</w:t>
            </w:r>
            <w:r w:rsidR="00F61588" w:rsidRPr="00890617">
              <w:rPr>
                <w:rFonts w:eastAsia="Arial" w:cs="Arial"/>
              </w:rPr>
              <w:t>)</w:t>
            </w:r>
            <w:r w:rsidR="00C10527" w:rsidRPr="00890617">
              <w:rPr>
                <w:rFonts w:eastAsia="Arial" w:cs="Arial"/>
              </w:rPr>
              <w:t xml:space="preserve"> will be hosted in the </w:t>
            </w:r>
            <w:r w:rsidR="00552F96" w:rsidRPr="00890617">
              <w:rPr>
                <w:rFonts w:eastAsia="Arial" w:cs="Arial"/>
              </w:rPr>
              <w:t>DWH security zone</w:t>
            </w:r>
            <w:r w:rsidR="00C10527" w:rsidRPr="00890617">
              <w:rPr>
                <w:rFonts w:eastAsia="Arial" w:cs="Arial"/>
              </w:rPr>
              <w:t>.</w:t>
            </w:r>
          </w:p>
        </w:tc>
      </w:tr>
      <w:tr w:rsidR="00C10527" w:rsidRPr="005139AF" w14:paraId="5AFB7669"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E50FAF5" w14:textId="77777777" w:rsidR="00C10527" w:rsidRPr="005139AF" w:rsidRDefault="00C10527" w:rsidP="004575E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3B89367" w14:textId="0715DBF6" w:rsidR="00C10527" w:rsidRPr="005139AF" w:rsidRDefault="00F61588" w:rsidP="004575E7">
            <w:r>
              <w:t xml:space="preserve">In which security zone must the </w:t>
            </w:r>
            <w:r w:rsidR="001B6B8B">
              <w:t>DIM</w:t>
            </w:r>
            <w:r w:rsidR="00BE6424">
              <w:t>-Infosphere</w:t>
            </w:r>
            <w:r w:rsidR="001B6B8B">
              <w:t xml:space="preserve"> </w:t>
            </w:r>
            <w:r>
              <w:t xml:space="preserve">AIX servers </w:t>
            </w:r>
            <w:r w:rsidR="00FB1FB1">
              <w:t>be hosted</w:t>
            </w:r>
            <w:r w:rsidR="00916878">
              <w:t>.</w:t>
            </w:r>
          </w:p>
        </w:tc>
      </w:tr>
      <w:tr w:rsidR="00C10527" w:rsidRPr="005139AF" w14:paraId="2B0F606E"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BFA897C" w14:textId="77777777" w:rsidR="00C10527" w:rsidRPr="005139AF" w:rsidRDefault="00C10527" w:rsidP="004575E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579571A" w14:textId="5FB31654" w:rsidR="00C10527" w:rsidRPr="006072F9" w:rsidRDefault="00FE7CFF" w:rsidP="004575E7">
            <w:pPr>
              <w:pStyle w:val="TableText0"/>
              <w:rPr>
                <w:rFonts w:ascii="Arial" w:hAnsi="Arial" w:cs="Arial"/>
                <w:color w:val="000000"/>
                <w:sz w:val="22"/>
                <w:szCs w:val="22"/>
              </w:rPr>
            </w:pPr>
            <w:r>
              <w:rPr>
                <w:rFonts w:ascii="Arial" w:hAnsi="Arial" w:cs="Arial"/>
                <w:color w:val="000000"/>
                <w:sz w:val="22"/>
                <w:szCs w:val="22"/>
              </w:rPr>
              <w:t>N/A</w:t>
            </w:r>
          </w:p>
        </w:tc>
      </w:tr>
      <w:tr w:rsidR="00C10527" w:rsidRPr="005139AF" w14:paraId="109FB7A8"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7F32997" w14:textId="77777777" w:rsidR="00C10527" w:rsidRPr="005139AF" w:rsidRDefault="00C10527" w:rsidP="004575E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68F403A" w14:textId="5EAD5431" w:rsidR="00C10527" w:rsidRPr="005139AF" w:rsidRDefault="00BD3066" w:rsidP="004575E7">
            <w:r>
              <w:t>UWV performs</w:t>
            </w:r>
            <w:r w:rsidR="005F6346">
              <w:t xml:space="preserve"> System Manag</w:t>
            </w:r>
            <w:r w:rsidR="00C3596D">
              <w:t>e</w:t>
            </w:r>
            <w:r w:rsidR="005F6346">
              <w:t>ment and TAB tasks</w:t>
            </w:r>
            <w:r w:rsidR="00C3596D">
              <w:t xml:space="preserve"> for DIM Infosphere</w:t>
            </w:r>
            <w:r w:rsidR="005F6346">
              <w:t xml:space="preserve">, for these tasks </w:t>
            </w:r>
            <w:r w:rsidR="00C3596D">
              <w:t>UWV</w:t>
            </w:r>
            <w:r w:rsidR="005F6346">
              <w:t xml:space="preserve"> re</w:t>
            </w:r>
            <w:r w:rsidR="00C3596D">
              <w:t>ceives</w:t>
            </w:r>
            <w:r w:rsidR="005F6346">
              <w:t xml:space="preserve"> elevated permissions</w:t>
            </w:r>
            <w:r w:rsidR="00C3596D">
              <w:t xml:space="preserve">. </w:t>
            </w:r>
            <w:r w:rsidR="00894DF2">
              <w:t>The</w:t>
            </w:r>
            <w:r w:rsidR="00404AE1">
              <w:t xml:space="preserve"> DIM-Infosphere are not fully managed by DXC </w:t>
            </w:r>
            <w:r w:rsidR="00894DF2">
              <w:t xml:space="preserve">therefore </w:t>
            </w:r>
            <w:r w:rsidR="00404AE1">
              <w:t>they must be isolated</w:t>
            </w:r>
            <w:r w:rsidR="00894DF2">
              <w:t>. I</w:t>
            </w:r>
            <w:r w:rsidR="00132794">
              <w:t>n the legacy network</w:t>
            </w:r>
            <w:r w:rsidR="00894DF2">
              <w:t xml:space="preserve"> this isolation</w:t>
            </w:r>
            <w:r w:rsidR="00132794">
              <w:t xml:space="preserve"> is provided by a </w:t>
            </w:r>
            <w:r w:rsidR="00B234E4">
              <w:t>new dedicated</w:t>
            </w:r>
            <w:r w:rsidR="00894DF2">
              <w:t xml:space="preserve"> DWH </w:t>
            </w:r>
            <w:r w:rsidR="00132794">
              <w:t>security zone</w:t>
            </w:r>
          </w:p>
        </w:tc>
      </w:tr>
      <w:tr w:rsidR="00C10527" w:rsidRPr="005139AF" w14:paraId="5A40B60A"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A555F8D" w14:textId="77777777" w:rsidR="00C10527" w:rsidRPr="005139AF" w:rsidRDefault="00C10527" w:rsidP="004575E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83F94EB" w14:textId="2B7642AC" w:rsidR="00C10527" w:rsidRPr="005139AF" w:rsidRDefault="00C10527" w:rsidP="004575E7">
            <w:pPr>
              <w:overflowPunct w:val="0"/>
              <w:autoSpaceDE w:val="0"/>
              <w:autoSpaceDN w:val="0"/>
              <w:adjustRightInd w:val="0"/>
              <w:spacing w:after="120"/>
              <w:textAlignment w:val="baseline"/>
              <w:rPr>
                <w:rFonts w:eastAsia="Arial" w:cs="Arial"/>
              </w:rPr>
            </w:pPr>
            <w:r>
              <w:rPr>
                <w:rFonts w:eastAsia="Arial" w:cs="Arial"/>
              </w:rPr>
              <w:t>Host th</w:t>
            </w:r>
            <w:r w:rsidR="006713D1">
              <w:rPr>
                <w:rFonts w:eastAsia="Arial" w:cs="Arial"/>
              </w:rPr>
              <w:t xml:space="preserve">is </w:t>
            </w:r>
            <w:r>
              <w:rPr>
                <w:rFonts w:eastAsia="Arial" w:cs="Arial"/>
              </w:rPr>
              <w:t xml:space="preserve">server </w:t>
            </w:r>
            <w:r w:rsidR="003F7E30">
              <w:rPr>
                <w:rFonts w:eastAsia="Arial" w:cs="Arial"/>
              </w:rPr>
              <w:t xml:space="preserve">in </w:t>
            </w:r>
            <w:r w:rsidR="000D1403">
              <w:rPr>
                <w:rFonts w:eastAsia="Arial" w:cs="Arial"/>
              </w:rPr>
              <w:t>the standard</w:t>
            </w:r>
            <w:r>
              <w:rPr>
                <w:rFonts w:eastAsia="Arial" w:cs="Arial"/>
              </w:rPr>
              <w:t xml:space="preserve"> security zone</w:t>
            </w:r>
            <w:r w:rsidR="00CE604C">
              <w:rPr>
                <w:rFonts w:eastAsia="Arial" w:cs="Arial"/>
              </w:rPr>
              <w:t xml:space="preserve"> in Legacy</w:t>
            </w:r>
            <w:r>
              <w:rPr>
                <w:rFonts w:eastAsia="Arial" w:cs="Arial"/>
              </w:rPr>
              <w:t>.</w:t>
            </w:r>
          </w:p>
        </w:tc>
      </w:tr>
      <w:tr w:rsidR="00C10527" w:rsidRPr="005139AF" w14:paraId="27834161"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F948016" w14:textId="77777777" w:rsidR="00C10527" w:rsidRPr="005139AF" w:rsidRDefault="00C10527" w:rsidP="004575E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F02BFC1" w14:textId="692F0D3C" w:rsidR="00C10527" w:rsidRPr="00170F71" w:rsidRDefault="00782A8C" w:rsidP="004575E7">
            <w:pPr>
              <w:rPr>
                <w:color w:val="auto"/>
              </w:rPr>
            </w:pPr>
            <w:r w:rsidRPr="00170F71">
              <w:rPr>
                <w:color w:val="auto"/>
              </w:rPr>
              <w:t xml:space="preserve">Due to the </w:t>
            </w:r>
            <w:r w:rsidR="00F57475" w:rsidRPr="00170F71">
              <w:rPr>
                <w:color w:val="auto"/>
              </w:rPr>
              <w:t xml:space="preserve">required </w:t>
            </w:r>
            <w:r w:rsidRPr="00170F71">
              <w:rPr>
                <w:color w:val="auto"/>
              </w:rPr>
              <w:t xml:space="preserve">elevated rights </w:t>
            </w:r>
            <w:r w:rsidR="00E674C9" w:rsidRPr="00170F71">
              <w:rPr>
                <w:color w:val="auto"/>
              </w:rPr>
              <w:t>a</w:t>
            </w:r>
            <w:r w:rsidR="0046588D">
              <w:rPr>
                <w:color w:val="auto"/>
              </w:rPr>
              <w:t>n isolated</w:t>
            </w:r>
            <w:r w:rsidR="00E674C9" w:rsidRPr="00170F71">
              <w:rPr>
                <w:color w:val="auto"/>
              </w:rPr>
              <w:t xml:space="preserve"> solution is necessary.</w:t>
            </w:r>
          </w:p>
        </w:tc>
      </w:tr>
      <w:tr w:rsidR="00C10527" w:rsidRPr="005139AF" w14:paraId="664C345B" w14:textId="77777777" w:rsidTr="004575E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1700039" w14:textId="77777777" w:rsidR="00C10527" w:rsidRPr="005139AF" w:rsidRDefault="00C10527" w:rsidP="004575E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0C590AD" w14:textId="27D27AC8" w:rsidR="00C10527" w:rsidRPr="005139AF" w:rsidRDefault="00A95476" w:rsidP="004575E7">
            <w:r>
              <w:t>Standard</w:t>
            </w:r>
            <w:r w:rsidR="001B26EF">
              <w:t xml:space="preserve"> security zones</w:t>
            </w:r>
            <w:r>
              <w:t xml:space="preserve"> in Legacy</w:t>
            </w:r>
            <w:r w:rsidR="001B26EF">
              <w:t xml:space="preserve"> are no</w:t>
            </w:r>
            <w:r w:rsidR="00082F16">
              <w:t>t</w:t>
            </w:r>
            <w:r w:rsidR="001B26EF">
              <w:t xml:space="preserve"> available for DIM infosphere</w:t>
            </w:r>
          </w:p>
        </w:tc>
      </w:tr>
    </w:tbl>
    <w:p w14:paraId="02573A81" w14:textId="10C947DE" w:rsidR="00C10527" w:rsidRDefault="006713D1" w:rsidP="00786721">
      <w:pPr>
        <w:pStyle w:val="BodyText"/>
        <w:rPr>
          <w:rFonts w:eastAsia="Arial" w:cs="Arial"/>
        </w:rPr>
      </w:pPr>
      <w:r>
        <w:t xml:space="preserve">Decision </w:t>
      </w:r>
      <w:r w:rsidR="007C58E5">
        <w:t>5</w:t>
      </w:r>
      <w:r>
        <w:t xml:space="preserve">: </w:t>
      </w:r>
      <w:r w:rsidR="00F36ED2">
        <w:rPr>
          <w:rFonts w:eastAsia="Arial" w:cs="Arial"/>
        </w:rPr>
        <w:t>The Legacy</w:t>
      </w:r>
      <w:r w:rsidR="00C2060D">
        <w:rPr>
          <w:rFonts w:eastAsia="Arial" w:cs="Arial"/>
        </w:rPr>
        <w:t xml:space="preserve"> (AIX)</w:t>
      </w:r>
      <w:r w:rsidR="00F36ED2" w:rsidRPr="00890617">
        <w:rPr>
          <w:rFonts w:eastAsia="Arial" w:cs="Arial"/>
        </w:rPr>
        <w:t xml:space="preserve"> </w:t>
      </w:r>
      <w:r w:rsidR="009D5076" w:rsidRPr="00890617">
        <w:rPr>
          <w:rFonts w:eastAsia="Arial" w:cs="Arial"/>
        </w:rPr>
        <w:t>DIM</w:t>
      </w:r>
      <w:r w:rsidR="009D5076">
        <w:rPr>
          <w:rFonts w:eastAsia="Arial" w:cs="Arial"/>
        </w:rPr>
        <w:t>-</w:t>
      </w:r>
      <w:r w:rsidR="00BE6424">
        <w:rPr>
          <w:rFonts w:eastAsia="Arial" w:cs="Arial"/>
        </w:rPr>
        <w:t>Infosphere</w:t>
      </w:r>
      <w:r w:rsidR="009D5076" w:rsidRPr="00890617">
        <w:rPr>
          <w:rFonts w:eastAsia="Arial" w:cs="Arial"/>
        </w:rPr>
        <w:t xml:space="preserve"> </w:t>
      </w:r>
      <w:r w:rsidR="00F36ED2" w:rsidRPr="00890617">
        <w:rPr>
          <w:rFonts w:eastAsia="Arial" w:cs="Arial"/>
        </w:rPr>
        <w:t>servers (DIM</w:t>
      </w:r>
      <w:r w:rsidR="00F36ED2">
        <w:rPr>
          <w:rFonts w:eastAsia="Arial" w:cs="Arial"/>
        </w:rPr>
        <w:t xml:space="preserve"> DB</w:t>
      </w:r>
      <w:r w:rsidR="00F36ED2" w:rsidRPr="00890617">
        <w:rPr>
          <w:rFonts w:eastAsia="Arial" w:cs="Arial"/>
        </w:rPr>
        <w:t xml:space="preserve"> and DIM</w:t>
      </w:r>
      <w:r w:rsidR="00F36ED2">
        <w:rPr>
          <w:rFonts w:eastAsia="Arial" w:cs="Arial"/>
        </w:rPr>
        <w:t xml:space="preserve"> Deploy</w:t>
      </w:r>
      <w:r w:rsidR="00F36ED2" w:rsidRPr="00890617">
        <w:rPr>
          <w:rFonts w:eastAsia="Arial" w:cs="Arial"/>
        </w:rPr>
        <w:t>)</w:t>
      </w:r>
      <w:r w:rsidR="009D5076" w:rsidRPr="00890617">
        <w:rPr>
          <w:rFonts w:eastAsia="Arial" w:cs="Arial"/>
        </w:rPr>
        <w:t xml:space="preserve"> will be hosted in</w:t>
      </w:r>
      <w:r w:rsidR="00DD5C1B" w:rsidRPr="00890617">
        <w:rPr>
          <w:rFonts w:eastAsia="Arial" w:cs="Arial"/>
        </w:rPr>
        <w:t xml:space="preserve"> the DWH security zone</w:t>
      </w:r>
      <w:r w:rsidR="00F36ED2" w:rsidRPr="00890617">
        <w:rPr>
          <w:rFonts w:eastAsia="Arial" w:cs="Arial"/>
        </w:rPr>
        <w:t>.</w:t>
      </w:r>
    </w:p>
    <w:p w14:paraId="637D98B8" w14:textId="77777777" w:rsidR="00F36ED2" w:rsidRDefault="00F36ED2"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EC6B36" w:rsidRPr="005139AF" w14:paraId="7437C0D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1669774" w14:textId="4B271E61" w:rsidR="00EC6B36" w:rsidRPr="005139AF" w:rsidRDefault="00EC6B36" w:rsidP="005F65D6">
            <w:bookmarkStart w:id="27" w:name="_Hlk103674442"/>
            <w:r w:rsidRPr="005139AF">
              <w:rPr>
                <w:rFonts w:eastAsia="Arial" w:cs="Arial"/>
                <w:b/>
              </w:rPr>
              <w:t>ID</w:t>
            </w:r>
            <w:r>
              <w:rPr>
                <w:rFonts w:eastAsia="Arial" w:cs="Arial"/>
                <w:b/>
              </w:rPr>
              <w:t xml:space="preserve"> </w:t>
            </w:r>
            <w:r w:rsidR="00571B5F">
              <w:rPr>
                <w:rFonts w:eastAsia="Arial" w:cs="Arial"/>
                <w:b/>
              </w:rPr>
              <w:t>6</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7CD1ACD" w14:textId="39F9C56D" w:rsidR="00EC6B36" w:rsidRPr="005139AF" w:rsidRDefault="00847B68" w:rsidP="005F65D6">
            <w:pPr>
              <w:keepNext/>
              <w:keepLines/>
            </w:pPr>
            <w:r>
              <w:t>06</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28A0643" w14:textId="77777777" w:rsidR="00EC6B36" w:rsidRPr="005139AF" w:rsidRDefault="00EC6B36"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41EFF5F" w14:textId="77777777" w:rsidR="00EC6B36" w:rsidRPr="005139AF" w:rsidRDefault="00EC6B36" w:rsidP="005F65D6">
            <w:r w:rsidRPr="005139AF">
              <w:t>Standards</w:t>
            </w:r>
          </w:p>
        </w:tc>
      </w:tr>
      <w:tr w:rsidR="00EC6B36" w:rsidRPr="005139AF" w14:paraId="04C7687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9EDF670" w14:textId="77777777" w:rsidR="00EC6B36" w:rsidRPr="005139AF" w:rsidRDefault="00EC6B36"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913E3C1" w14:textId="36730C5E" w:rsidR="00EC6B36" w:rsidRPr="005139AF" w:rsidRDefault="003E33AC"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6B153E60" w14:textId="77777777" w:rsidR="00EC6B36" w:rsidRPr="005139AF" w:rsidRDefault="00EC6B36"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2906CBDB" w14:textId="139820F8" w:rsidR="00EC6B36" w:rsidRPr="005139AF" w:rsidRDefault="00C30F7B" w:rsidP="005F65D6">
            <w:r>
              <w:t>Hosting</w:t>
            </w:r>
          </w:p>
        </w:tc>
      </w:tr>
      <w:tr w:rsidR="00EC6B36" w:rsidRPr="005139AF" w14:paraId="5D83DA6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0FEE016" w14:textId="77777777" w:rsidR="00EC6B36" w:rsidRPr="005139AF" w:rsidRDefault="00EC6B36"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CE7A3CD" w14:textId="78537020" w:rsidR="00AD5D4D" w:rsidRPr="00FE499C" w:rsidRDefault="002D1296">
            <w:pPr>
              <w:rPr>
                <w:rFonts w:eastAsia="Arial" w:cs="Arial"/>
              </w:rPr>
            </w:pPr>
            <w:bookmarkStart w:id="28" w:name="_Hlk107844501"/>
            <w:r>
              <w:rPr>
                <w:rFonts w:eastAsia="Arial" w:cs="Arial"/>
              </w:rPr>
              <w:t>RHEL</w:t>
            </w:r>
            <w:r w:rsidR="009C04FC" w:rsidRPr="00890617">
              <w:rPr>
                <w:rFonts w:eastAsia="Arial" w:cs="Arial"/>
              </w:rPr>
              <w:t xml:space="preserve"> NFS servers</w:t>
            </w:r>
            <w:r w:rsidR="005B4862" w:rsidRPr="00890617">
              <w:rPr>
                <w:rFonts w:eastAsia="Arial" w:cs="Arial"/>
              </w:rPr>
              <w:t xml:space="preserve"> are </w:t>
            </w:r>
            <w:r>
              <w:rPr>
                <w:rFonts w:eastAsia="Arial" w:cs="Arial"/>
              </w:rPr>
              <w:t>used</w:t>
            </w:r>
            <w:r w:rsidR="005B4862" w:rsidRPr="00890617">
              <w:rPr>
                <w:rFonts w:eastAsia="Arial" w:cs="Arial"/>
              </w:rPr>
              <w:t xml:space="preserve"> </w:t>
            </w:r>
            <w:r w:rsidR="00FE791E" w:rsidRPr="00890617">
              <w:rPr>
                <w:rFonts w:eastAsia="Arial" w:cs="Arial"/>
              </w:rPr>
              <w:t xml:space="preserve">to </w:t>
            </w:r>
            <w:r w:rsidR="00D47688">
              <w:rPr>
                <w:rFonts w:eastAsia="Arial" w:cs="Arial"/>
              </w:rPr>
              <w:t>host the</w:t>
            </w:r>
            <w:r w:rsidR="009C04FC" w:rsidRPr="00890617">
              <w:rPr>
                <w:rFonts w:eastAsia="Arial" w:cs="Arial"/>
              </w:rPr>
              <w:t xml:space="preserve"> </w:t>
            </w:r>
            <w:r w:rsidR="00180347" w:rsidRPr="00890617">
              <w:rPr>
                <w:rFonts w:eastAsia="Arial" w:cs="Arial"/>
              </w:rPr>
              <w:t>cold and hot storage</w:t>
            </w:r>
            <w:r w:rsidR="00FE791E" w:rsidRPr="00890617">
              <w:rPr>
                <w:rFonts w:eastAsia="Arial" w:cs="Arial"/>
              </w:rPr>
              <w:t xml:space="preserve"> </w:t>
            </w:r>
            <w:r w:rsidR="004A0571">
              <w:rPr>
                <w:rFonts w:eastAsia="Arial" w:cs="Arial"/>
              </w:rPr>
              <w:t>for</w:t>
            </w:r>
            <w:r w:rsidR="00FE791E" w:rsidRPr="00890617">
              <w:rPr>
                <w:rFonts w:eastAsia="Arial" w:cs="Arial"/>
              </w:rPr>
              <w:t xml:space="preserve"> </w:t>
            </w:r>
            <w:r w:rsidR="004A0571">
              <w:rPr>
                <w:rFonts w:eastAsia="Arial" w:cs="Arial"/>
              </w:rPr>
              <w:t>the e</w:t>
            </w:r>
            <w:r w:rsidR="00FE791E" w:rsidRPr="00890617">
              <w:rPr>
                <w:rFonts w:eastAsia="Arial" w:cs="Arial"/>
              </w:rPr>
              <w:t xml:space="preserve">ngine and </w:t>
            </w:r>
            <w:r w:rsidR="004A0571">
              <w:rPr>
                <w:rFonts w:eastAsia="Arial" w:cs="Arial"/>
              </w:rPr>
              <w:t>database</w:t>
            </w:r>
            <w:r w:rsidR="00FE791E" w:rsidRPr="00890617">
              <w:rPr>
                <w:rFonts w:eastAsia="Arial" w:cs="Arial"/>
              </w:rPr>
              <w:t xml:space="preserve"> server</w:t>
            </w:r>
            <w:r w:rsidR="00B312CC">
              <w:rPr>
                <w:rFonts w:eastAsia="Arial" w:cs="Arial"/>
              </w:rPr>
              <w:t>s</w:t>
            </w:r>
            <w:r w:rsidR="00FE791E" w:rsidRPr="00890617">
              <w:rPr>
                <w:rFonts w:eastAsia="Arial" w:cs="Arial"/>
              </w:rPr>
              <w:t>.</w:t>
            </w:r>
            <w:r w:rsidR="00DA266C" w:rsidRPr="00890617">
              <w:rPr>
                <w:rFonts w:eastAsia="Arial" w:cs="Arial"/>
              </w:rPr>
              <w:t xml:space="preserve"> </w:t>
            </w:r>
            <w:bookmarkEnd w:id="28"/>
          </w:p>
        </w:tc>
      </w:tr>
      <w:tr w:rsidR="00EC6B36" w:rsidRPr="005139AF" w14:paraId="2A348249"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65E3653" w14:textId="77777777" w:rsidR="00EC6B36" w:rsidRPr="005139AF" w:rsidRDefault="00EC6B36"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756DBA2" w14:textId="7662DB52" w:rsidR="00EC6B36" w:rsidRPr="005139AF" w:rsidRDefault="00A023EA" w:rsidP="005F65D6">
            <w:r>
              <w:t>A</w:t>
            </w:r>
            <w:r w:rsidR="00315EB3" w:rsidRPr="00315EB3">
              <w:t xml:space="preserve"> </w:t>
            </w:r>
            <w:r w:rsidR="00D47688">
              <w:t>large</w:t>
            </w:r>
            <w:r w:rsidR="00315EB3" w:rsidRPr="00315EB3">
              <w:t xml:space="preserve"> amount of storage </w:t>
            </w:r>
            <w:r>
              <w:t>is required</w:t>
            </w:r>
            <w:r w:rsidRPr="00315EB3">
              <w:t xml:space="preserve"> </w:t>
            </w:r>
            <w:r w:rsidR="00315EB3" w:rsidRPr="00315EB3">
              <w:t xml:space="preserve">for </w:t>
            </w:r>
            <w:r>
              <w:t xml:space="preserve">the </w:t>
            </w:r>
            <w:r w:rsidR="00315EB3" w:rsidRPr="00315EB3">
              <w:t>D</w:t>
            </w:r>
            <w:r w:rsidR="00FB7930">
              <w:t>IM</w:t>
            </w:r>
            <w:r w:rsidR="00315EB3" w:rsidRPr="00315EB3">
              <w:t>-</w:t>
            </w:r>
            <w:r w:rsidR="00BE6424">
              <w:t>Infosphere</w:t>
            </w:r>
            <w:r w:rsidR="00315EB3" w:rsidRPr="00315EB3">
              <w:t xml:space="preserve"> archive</w:t>
            </w:r>
            <w:r w:rsidR="00CF7362">
              <w:t xml:space="preserve"> (HOT an</w:t>
            </w:r>
            <w:r w:rsidR="0004164C">
              <w:t>d COLD storage). Initially the archive was planned to be hosted on the engine server but due to the large a</w:t>
            </w:r>
            <w:r w:rsidR="00224C8B">
              <w:t>mount</w:t>
            </w:r>
            <w:r w:rsidR="0004164C">
              <w:t xml:space="preserve"> of data the maximum VM size (7 TB) in the Private Cloud is exceeded</w:t>
            </w:r>
            <w:r w:rsidR="00224C8B">
              <w:t>. How to</w:t>
            </w:r>
            <w:r w:rsidR="00356BD3">
              <w:t xml:space="preserve"> host the </w:t>
            </w:r>
            <w:proofErr w:type="spellStart"/>
            <w:r w:rsidR="00356BD3">
              <w:t>the</w:t>
            </w:r>
            <w:proofErr w:type="spellEnd"/>
            <w:r w:rsidR="00356BD3">
              <w:t xml:space="preserve"> HOT and </w:t>
            </w:r>
            <w:proofErr w:type="spellStart"/>
            <w:r w:rsidR="00356BD3">
              <w:t>COLd</w:t>
            </w:r>
            <w:proofErr w:type="spellEnd"/>
            <w:r w:rsidR="00356BD3">
              <w:t xml:space="preserve"> storage in the Private Cloud withou</w:t>
            </w:r>
            <w:r w:rsidR="0057617D">
              <w:t>t exceeding the maximum VM size</w:t>
            </w:r>
          </w:p>
        </w:tc>
      </w:tr>
      <w:tr w:rsidR="00EC6B36" w:rsidRPr="005139AF" w14:paraId="1EB4172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76F958" w14:textId="77777777" w:rsidR="00EC6B36" w:rsidRPr="005139AF" w:rsidRDefault="00EC6B36"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E48821A" w14:textId="6CB8FDDD" w:rsidR="00EC6B36" w:rsidRPr="006072F9" w:rsidRDefault="0057617D" w:rsidP="005F65D6">
            <w:pPr>
              <w:pStyle w:val="TableText0"/>
              <w:rPr>
                <w:rFonts w:ascii="Arial" w:hAnsi="Arial" w:cs="Arial"/>
                <w:color w:val="000000"/>
                <w:sz w:val="22"/>
                <w:szCs w:val="22"/>
              </w:rPr>
            </w:pPr>
            <w:r>
              <w:rPr>
                <w:rFonts w:ascii="Arial" w:hAnsi="Arial" w:cs="Arial"/>
                <w:color w:val="000000"/>
                <w:sz w:val="22"/>
                <w:szCs w:val="22"/>
              </w:rPr>
              <w:t>It is not mandatory that the HOT and COLD storage are</w:t>
            </w:r>
            <w:r w:rsidR="00D7791D">
              <w:rPr>
                <w:rFonts w:ascii="Arial" w:hAnsi="Arial" w:cs="Arial"/>
                <w:color w:val="000000"/>
                <w:sz w:val="22"/>
                <w:szCs w:val="22"/>
              </w:rPr>
              <w:t xml:space="preserve"> hoisted by the engine server, it can be hosted separately. HOT and COLD can be separated</w:t>
            </w:r>
            <w:r w:rsidR="00694722">
              <w:rPr>
                <w:rFonts w:ascii="Arial" w:hAnsi="Arial" w:cs="Arial"/>
                <w:color w:val="000000"/>
                <w:sz w:val="22"/>
                <w:szCs w:val="22"/>
              </w:rPr>
              <w:t xml:space="preserve"> as well</w:t>
            </w:r>
          </w:p>
        </w:tc>
      </w:tr>
      <w:tr w:rsidR="00EC6B36" w:rsidRPr="005139AF" w14:paraId="118E22E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DEA2396" w14:textId="77777777" w:rsidR="00EC6B36" w:rsidRPr="005139AF" w:rsidRDefault="00EC6B36"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A643691" w14:textId="34A507CC" w:rsidR="00EC6B36" w:rsidRPr="005139AF" w:rsidRDefault="00A023EA" w:rsidP="005F65D6">
            <w:r>
              <w:t xml:space="preserve">Setting up an NFS servers has advantages; </w:t>
            </w:r>
            <w:r w:rsidR="004D6377">
              <w:t xml:space="preserve">It is simple to extend </w:t>
            </w:r>
            <w:r w:rsidR="00B312CC">
              <w:t xml:space="preserve">the </w:t>
            </w:r>
            <w:r w:rsidR="004D6377">
              <w:t xml:space="preserve">storage. </w:t>
            </w:r>
            <w:r w:rsidR="00936FCD">
              <w:t>R</w:t>
            </w:r>
            <w:r w:rsidR="00485F16">
              <w:t>estore and backup</w:t>
            </w:r>
            <w:r w:rsidR="00936FCD">
              <w:t xml:space="preserve"> is less complex to configure. </w:t>
            </w:r>
          </w:p>
        </w:tc>
      </w:tr>
      <w:tr w:rsidR="00EC6B36" w:rsidRPr="005139AF" w14:paraId="6A362E00"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4DEDE87" w14:textId="77777777" w:rsidR="00EC6B36" w:rsidRPr="005139AF" w:rsidRDefault="00EC6B36"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50BA142" w14:textId="6A044FAB" w:rsidR="00EC6B36" w:rsidRPr="005139AF" w:rsidRDefault="00694722" w:rsidP="005F65D6">
            <w:pPr>
              <w:overflowPunct w:val="0"/>
              <w:autoSpaceDE w:val="0"/>
              <w:autoSpaceDN w:val="0"/>
              <w:adjustRightInd w:val="0"/>
              <w:spacing w:after="120"/>
              <w:textAlignment w:val="baseline"/>
              <w:rPr>
                <w:rFonts w:eastAsia="Arial" w:cs="Arial"/>
              </w:rPr>
            </w:pPr>
            <w:r>
              <w:rPr>
                <w:rFonts w:eastAsia="Arial" w:cs="Arial"/>
              </w:rPr>
              <w:t xml:space="preserve">Use a physical server to </w:t>
            </w:r>
            <w:r w:rsidR="00F438D1">
              <w:rPr>
                <w:rFonts w:eastAsia="Arial" w:cs="Arial"/>
              </w:rPr>
              <w:t xml:space="preserve">avoid the VM size limitations, preferred is </w:t>
            </w:r>
            <w:r w:rsidR="009B2DE8">
              <w:rPr>
                <w:rFonts w:eastAsia="Arial" w:cs="Arial"/>
              </w:rPr>
              <w:t>to use the Private Cloud</w:t>
            </w:r>
          </w:p>
        </w:tc>
      </w:tr>
      <w:tr w:rsidR="00EC6B36" w:rsidRPr="005139AF" w14:paraId="5979170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8FABB7" w14:textId="77777777" w:rsidR="00EC6B36" w:rsidRPr="005139AF" w:rsidRDefault="00EC6B36"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1BB4CAC" w14:textId="4957D102" w:rsidR="00EC6B36" w:rsidRPr="005139AF" w:rsidRDefault="009B2DE8" w:rsidP="005F65D6">
            <w:r>
              <w:t>It is preferred to use the Private Cloud as a landing platform</w:t>
            </w:r>
          </w:p>
        </w:tc>
      </w:tr>
      <w:tr w:rsidR="00EC6B36" w:rsidRPr="00741943" w14:paraId="7EA13C3D"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5748E3B" w14:textId="77777777" w:rsidR="00EC6B36" w:rsidRPr="005139AF" w:rsidRDefault="00EC6B36"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381337E" w14:textId="082131A0" w:rsidR="00EC6B36" w:rsidRPr="00551D6E" w:rsidRDefault="00CE1F5C" w:rsidP="005F65D6">
            <w:pPr>
              <w:rPr>
                <w:lang w:val="en-US"/>
              </w:rPr>
            </w:pPr>
            <w:r>
              <w:rPr>
                <w:lang w:val="en-US"/>
              </w:rPr>
              <w:t>Use one or more VM’s to host the COLD and HOT storage instead of assigning the stor</w:t>
            </w:r>
            <w:r w:rsidR="00FE499C">
              <w:rPr>
                <w:lang w:val="en-US"/>
              </w:rPr>
              <w:t>age</w:t>
            </w:r>
            <w:r>
              <w:rPr>
                <w:lang w:val="en-US"/>
              </w:rPr>
              <w:t xml:space="preserve"> to the Engine server</w:t>
            </w:r>
          </w:p>
        </w:tc>
      </w:tr>
    </w:tbl>
    <w:bookmarkEnd w:id="27"/>
    <w:p w14:paraId="5E97F55C" w14:textId="77777777" w:rsidR="00D47688" w:rsidRDefault="00980BD7" w:rsidP="00D47688">
      <w:pPr>
        <w:rPr>
          <w:rFonts w:eastAsia="Arial" w:cs="Arial"/>
        </w:rPr>
      </w:pPr>
      <w:r>
        <w:rPr>
          <w:rFonts w:eastAsia="Arial" w:cs="Arial"/>
        </w:rPr>
        <w:t xml:space="preserve">Decision </w:t>
      </w:r>
      <w:r w:rsidR="00411978">
        <w:rPr>
          <w:rFonts w:eastAsia="Arial" w:cs="Arial"/>
        </w:rPr>
        <w:t>6</w:t>
      </w:r>
      <w:r>
        <w:rPr>
          <w:rFonts w:eastAsia="Arial" w:cs="Arial"/>
        </w:rPr>
        <w:t>:</w:t>
      </w:r>
      <w:r w:rsidR="00B82436">
        <w:rPr>
          <w:rFonts w:eastAsia="Arial" w:cs="Arial"/>
        </w:rPr>
        <w:t xml:space="preserve"> </w:t>
      </w:r>
      <w:r w:rsidR="001118A7">
        <w:rPr>
          <w:rFonts w:eastAsia="Arial" w:cs="Arial"/>
        </w:rPr>
        <w:t xml:space="preserve"> </w:t>
      </w:r>
      <w:r w:rsidR="00D47688">
        <w:rPr>
          <w:rFonts w:eastAsia="Arial" w:cs="Arial"/>
        </w:rPr>
        <w:t>RHEL</w:t>
      </w:r>
      <w:r w:rsidR="001920DD" w:rsidRPr="001920DD">
        <w:rPr>
          <w:rFonts w:eastAsia="Arial" w:cs="Arial"/>
        </w:rPr>
        <w:t xml:space="preserve"> NFS servers are </w:t>
      </w:r>
      <w:r w:rsidR="00D47688">
        <w:rPr>
          <w:rFonts w:eastAsia="Arial" w:cs="Arial"/>
        </w:rPr>
        <w:t>used</w:t>
      </w:r>
      <w:r w:rsidR="001920DD" w:rsidRPr="001920DD">
        <w:rPr>
          <w:rFonts w:eastAsia="Arial" w:cs="Arial"/>
        </w:rPr>
        <w:t xml:space="preserve"> to </w:t>
      </w:r>
      <w:r w:rsidR="00D47688">
        <w:rPr>
          <w:rFonts w:eastAsia="Arial" w:cs="Arial"/>
        </w:rPr>
        <w:t>host the</w:t>
      </w:r>
      <w:r w:rsidR="001920DD" w:rsidRPr="001920DD">
        <w:rPr>
          <w:rFonts w:eastAsia="Arial" w:cs="Arial"/>
        </w:rPr>
        <w:t xml:space="preserve"> cold and hot storage </w:t>
      </w:r>
      <w:r w:rsidR="00D47688">
        <w:rPr>
          <w:rFonts w:eastAsia="Arial" w:cs="Arial"/>
        </w:rPr>
        <w:t>for</w:t>
      </w:r>
      <w:r w:rsidR="00D47688" w:rsidRPr="00890617">
        <w:rPr>
          <w:rFonts w:eastAsia="Arial" w:cs="Arial"/>
        </w:rPr>
        <w:t xml:space="preserve"> </w:t>
      </w:r>
      <w:r w:rsidR="00D47688">
        <w:rPr>
          <w:rFonts w:eastAsia="Arial" w:cs="Arial"/>
        </w:rPr>
        <w:t>the e</w:t>
      </w:r>
      <w:r w:rsidR="00D47688" w:rsidRPr="00890617">
        <w:rPr>
          <w:rFonts w:eastAsia="Arial" w:cs="Arial"/>
        </w:rPr>
        <w:t>ngine</w:t>
      </w:r>
      <w:r w:rsidR="001920DD" w:rsidRPr="001920DD">
        <w:rPr>
          <w:rFonts w:eastAsia="Arial" w:cs="Arial"/>
        </w:rPr>
        <w:t xml:space="preserve"> and </w:t>
      </w:r>
      <w:r w:rsidR="00D47688">
        <w:rPr>
          <w:rFonts w:eastAsia="Arial" w:cs="Arial"/>
        </w:rPr>
        <w:t>database</w:t>
      </w:r>
      <w:r w:rsidR="00D47688" w:rsidRPr="00890617">
        <w:rPr>
          <w:rFonts w:eastAsia="Arial" w:cs="Arial"/>
        </w:rPr>
        <w:t xml:space="preserve"> server</w:t>
      </w:r>
      <w:r w:rsidR="00D47688">
        <w:rPr>
          <w:rFonts w:eastAsia="Arial" w:cs="Arial"/>
        </w:rPr>
        <w:t>s</w:t>
      </w:r>
      <w:r w:rsidR="00D47688" w:rsidRPr="00890617">
        <w:rPr>
          <w:rFonts w:eastAsia="Arial" w:cs="Arial"/>
        </w:rPr>
        <w:t xml:space="preserve">. </w:t>
      </w:r>
    </w:p>
    <w:p w14:paraId="44DA504D" w14:textId="06ACB619" w:rsidR="001118A7" w:rsidRDefault="001118A7" w:rsidP="001118A7">
      <w:pPr>
        <w:rPr>
          <w:rFonts w:eastAsia="Arial" w:cs="Arial"/>
        </w:rPr>
      </w:pPr>
    </w:p>
    <w:p w14:paraId="0B94BF04" w14:textId="77777777" w:rsidR="00485F16" w:rsidRDefault="00485F16" w:rsidP="00786721">
      <w:pPr>
        <w:pStyle w:val="BodyText"/>
        <w:rPr>
          <w:rFonts w:eastAsia="Arial" w:cs="Arial"/>
        </w:rPr>
      </w:pPr>
    </w:p>
    <w:tbl>
      <w:tblPr>
        <w:tblW w:w="9521" w:type="dxa"/>
        <w:tblInd w:w="108" w:type="dxa"/>
        <w:tblLook w:val="0000" w:firstRow="0" w:lastRow="0" w:firstColumn="0" w:lastColumn="0" w:noHBand="0" w:noVBand="0"/>
      </w:tblPr>
      <w:tblGrid>
        <w:gridCol w:w="2127"/>
        <w:gridCol w:w="2268"/>
        <w:gridCol w:w="1559"/>
        <w:gridCol w:w="3567"/>
      </w:tblGrid>
      <w:tr w:rsidR="00485F16" w:rsidRPr="005139AF" w14:paraId="2AF84C72"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770961F" w14:textId="1225635E" w:rsidR="00485F16" w:rsidRPr="005139AF" w:rsidRDefault="00485F16" w:rsidP="0060387B">
            <w:r w:rsidRPr="005139AF">
              <w:rPr>
                <w:rFonts w:eastAsia="Arial" w:cs="Arial"/>
                <w:b/>
              </w:rPr>
              <w:t>ID</w:t>
            </w:r>
            <w:r>
              <w:rPr>
                <w:rFonts w:eastAsia="Arial" w:cs="Arial"/>
                <w:b/>
              </w:rPr>
              <w:t xml:space="preserve"> 7</w:t>
            </w:r>
            <w:r w:rsidR="00CC211D">
              <w:rPr>
                <w:rFonts w:eastAsia="Arial" w:cs="Arial"/>
                <w:b/>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53BEB1F" w14:textId="40059AEA" w:rsidR="00485F16" w:rsidRPr="005139AF" w:rsidRDefault="00847B68" w:rsidP="0060387B">
            <w:pPr>
              <w:keepNext/>
              <w:keepLines/>
            </w:pPr>
            <w:r>
              <w:t>07a</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6B7BF29" w14:textId="77777777" w:rsidR="00485F16" w:rsidRPr="005139AF" w:rsidRDefault="00485F16" w:rsidP="0060387B">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22D3287" w14:textId="77777777" w:rsidR="00485F16" w:rsidRPr="005139AF" w:rsidRDefault="00485F16" w:rsidP="0060387B">
            <w:r w:rsidRPr="005139AF">
              <w:t>Standards</w:t>
            </w:r>
          </w:p>
        </w:tc>
      </w:tr>
      <w:tr w:rsidR="00485F16" w:rsidRPr="005139AF" w14:paraId="4345724C"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997E5E" w14:textId="77777777" w:rsidR="00485F16" w:rsidRPr="005139AF" w:rsidRDefault="00485F16" w:rsidP="0060387B">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591A488" w14:textId="77777777" w:rsidR="00485F16" w:rsidRPr="005139AF" w:rsidRDefault="00485F16" w:rsidP="0060387B">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F61BAB7" w14:textId="77777777" w:rsidR="00485F16" w:rsidRPr="005139AF" w:rsidRDefault="00485F16" w:rsidP="0060387B">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4344D8FE" w14:textId="77777777" w:rsidR="00485F16" w:rsidRPr="005139AF" w:rsidRDefault="00485F16" w:rsidP="0060387B">
            <w:r>
              <w:t>Hosting</w:t>
            </w:r>
          </w:p>
        </w:tc>
      </w:tr>
      <w:tr w:rsidR="00485F16" w:rsidRPr="005139AF" w14:paraId="1848CB14"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A3EA845" w14:textId="77777777" w:rsidR="00485F16" w:rsidRPr="005139AF" w:rsidRDefault="00485F16" w:rsidP="0060387B">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D7979F6" w14:textId="4C82AA19" w:rsidR="008225BE" w:rsidRPr="00E46F39" w:rsidRDefault="00DD26C8" w:rsidP="00E46F39">
            <w:pPr>
              <w:rPr>
                <w:rFonts w:eastAsia="Arial" w:cs="Arial"/>
              </w:rPr>
            </w:pPr>
            <w:r>
              <w:rPr>
                <w:rFonts w:eastAsia="Arial" w:cs="Arial"/>
              </w:rPr>
              <w:t>In Production and Acceptance</w:t>
            </w:r>
            <w:r w:rsidR="00136109">
              <w:rPr>
                <w:rFonts w:eastAsia="Arial" w:cs="Arial"/>
              </w:rPr>
              <w:t xml:space="preserve"> 2 NFS servers will be used</w:t>
            </w:r>
            <w:r w:rsidR="008225BE">
              <w:rPr>
                <w:rFonts w:eastAsia="Arial" w:cs="Arial"/>
              </w:rPr>
              <w:t xml:space="preserve"> (2 NFS servers in production and 2 NFS servers in Acceptance)</w:t>
            </w:r>
            <w:r w:rsidR="00136109">
              <w:rPr>
                <w:rFonts w:eastAsia="Arial" w:cs="Arial"/>
              </w:rPr>
              <w:t>, 1 for the COLD storage and 1 for the HOT storage</w:t>
            </w:r>
            <w:r w:rsidR="001118A7" w:rsidRPr="00E46F39">
              <w:rPr>
                <w:rFonts w:eastAsia="Arial" w:cs="Arial"/>
              </w:rPr>
              <w:t>.</w:t>
            </w:r>
            <w:r w:rsidR="00485F16" w:rsidRPr="00E46F39">
              <w:rPr>
                <w:rFonts w:eastAsia="Arial" w:cs="Arial"/>
              </w:rPr>
              <w:t xml:space="preserve"> </w:t>
            </w:r>
          </w:p>
        </w:tc>
      </w:tr>
      <w:tr w:rsidR="00485F16" w:rsidRPr="005139AF" w14:paraId="50A2142D"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A389A5" w14:textId="77777777" w:rsidR="00485F16" w:rsidRPr="005139AF" w:rsidRDefault="00485F16" w:rsidP="0060387B">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BE44E72" w14:textId="1ED57A85" w:rsidR="00485F16" w:rsidRPr="005139AF" w:rsidRDefault="00863F6C" w:rsidP="0060387B">
            <w:r>
              <w:t>How to ho</w:t>
            </w:r>
            <w:r w:rsidR="00512DC9">
              <w:t>st HOT and C</w:t>
            </w:r>
            <w:r w:rsidR="00BC3B46">
              <w:t>OLD</w:t>
            </w:r>
            <w:r w:rsidR="00512DC9">
              <w:t xml:space="preserve"> storage based on the initial capacity requirement specified in chapter 4.2</w:t>
            </w:r>
            <w:r w:rsidR="00444377">
              <w:t xml:space="preserve"> </w:t>
            </w:r>
          </w:p>
        </w:tc>
      </w:tr>
      <w:tr w:rsidR="00485F16" w:rsidRPr="005139AF" w14:paraId="5FC52935"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4ECD4FE" w14:textId="77777777" w:rsidR="00485F16" w:rsidRPr="005139AF" w:rsidRDefault="00485F16" w:rsidP="0060387B">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CB3FB86" w14:textId="7CA85A30" w:rsidR="00485F16" w:rsidRPr="006072F9" w:rsidRDefault="00CE7C6A" w:rsidP="0060387B">
            <w:pPr>
              <w:pStyle w:val="TableText0"/>
              <w:rPr>
                <w:rFonts w:ascii="Arial" w:hAnsi="Arial" w:cs="Arial"/>
                <w:color w:val="000000"/>
                <w:sz w:val="22"/>
                <w:szCs w:val="22"/>
              </w:rPr>
            </w:pPr>
            <w:r>
              <w:rPr>
                <w:rFonts w:ascii="Arial" w:hAnsi="Arial" w:cs="Arial"/>
                <w:color w:val="000000"/>
                <w:sz w:val="22"/>
                <w:szCs w:val="22"/>
              </w:rPr>
              <w:t xml:space="preserve">Cold storage must be initially 10 TB and can grow in 5 </w:t>
            </w:r>
            <w:r w:rsidR="0008613B">
              <w:rPr>
                <w:rFonts w:ascii="Arial" w:hAnsi="Arial" w:cs="Arial"/>
                <w:color w:val="000000"/>
                <w:sz w:val="22"/>
                <w:szCs w:val="22"/>
              </w:rPr>
              <w:t>years</w:t>
            </w:r>
            <w:r>
              <w:rPr>
                <w:rFonts w:ascii="Arial" w:hAnsi="Arial" w:cs="Arial"/>
                <w:color w:val="000000"/>
                <w:sz w:val="22"/>
                <w:szCs w:val="22"/>
              </w:rPr>
              <w:t xml:space="preserve"> till 40 TB, it is agreed that </w:t>
            </w:r>
            <w:r w:rsidR="00DD24E5">
              <w:rPr>
                <w:rFonts w:ascii="Arial" w:hAnsi="Arial" w:cs="Arial"/>
                <w:color w:val="000000"/>
                <w:sz w:val="22"/>
                <w:szCs w:val="22"/>
              </w:rPr>
              <w:t>we can use a VM in the non-automated cloud that exceeds the limit of 7 TB</w:t>
            </w:r>
          </w:p>
        </w:tc>
      </w:tr>
      <w:tr w:rsidR="00485F16" w:rsidRPr="005139AF" w14:paraId="473696D4"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9CAB4D1" w14:textId="77777777" w:rsidR="00485F16" w:rsidRPr="005139AF" w:rsidRDefault="00485F16" w:rsidP="0060387B">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087723E" w14:textId="35934D67" w:rsidR="00485F16" w:rsidRPr="005139AF" w:rsidRDefault="00BE6424" w:rsidP="0060387B">
            <w:r>
              <w:t>DIM-Infosphere</w:t>
            </w:r>
            <w:r w:rsidR="004255B6">
              <w:t xml:space="preserve"> capacity requirements will change over the years. </w:t>
            </w:r>
          </w:p>
        </w:tc>
      </w:tr>
      <w:tr w:rsidR="00485F16" w:rsidRPr="005139AF" w14:paraId="00CD1255"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44528D9" w14:textId="77777777" w:rsidR="00485F16" w:rsidRPr="005139AF" w:rsidRDefault="00485F16" w:rsidP="0060387B">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C3CBA8A" w14:textId="6D3F154A" w:rsidR="00485F16" w:rsidRPr="005139AF" w:rsidRDefault="00045FA2" w:rsidP="0060387B">
            <w:pPr>
              <w:overflowPunct w:val="0"/>
              <w:autoSpaceDE w:val="0"/>
              <w:autoSpaceDN w:val="0"/>
              <w:adjustRightInd w:val="0"/>
              <w:spacing w:after="120"/>
              <w:textAlignment w:val="baseline"/>
              <w:rPr>
                <w:rFonts w:eastAsia="Arial" w:cs="Arial"/>
              </w:rPr>
            </w:pPr>
            <w:r>
              <w:rPr>
                <w:rFonts w:eastAsia="Arial" w:cs="Arial"/>
              </w:rPr>
              <w:t>Physical server</w:t>
            </w:r>
          </w:p>
        </w:tc>
      </w:tr>
      <w:tr w:rsidR="00485F16" w:rsidRPr="005139AF" w14:paraId="5A4C5C3E"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6450452" w14:textId="77777777" w:rsidR="00485F16" w:rsidRPr="005139AF" w:rsidRDefault="00485F16" w:rsidP="0060387B">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0C39588" w14:textId="7A0227F1" w:rsidR="00485F16" w:rsidRPr="005139AF" w:rsidRDefault="00045FA2" w:rsidP="0060387B">
            <w:r>
              <w:t>Initial storage requirements as specified in 4.2</w:t>
            </w:r>
          </w:p>
        </w:tc>
      </w:tr>
      <w:tr w:rsidR="00485F16" w:rsidRPr="00741943" w14:paraId="3DA940D5" w14:textId="77777777" w:rsidTr="0060387B">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E7BAE8F" w14:textId="77777777" w:rsidR="00485F16" w:rsidRPr="005139AF" w:rsidRDefault="00485F16" w:rsidP="0060387B">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BBB97AA" w14:textId="2A80FA17" w:rsidR="00485F16" w:rsidRDefault="00793677" w:rsidP="0060387B">
            <w:pPr>
              <w:rPr>
                <w:lang w:val="en-US"/>
              </w:rPr>
            </w:pPr>
            <w:r>
              <w:rPr>
                <w:lang w:val="en-US"/>
              </w:rPr>
              <w:t xml:space="preserve">1 RHEL VM in the </w:t>
            </w:r>
            <w:proofErr w:type="spellStart"/>
            <w:r>
              <w:rPr>
                <w:lang w:val="en-US"/>
              </w:rPr>
              <w:t>non automated</w:t>
            </w:r>
            <w:proofErr w:type="spellEnd"/>
            <w:r>
              <w:rPr>
                <w:lang w:val="en-US"/>
              </w:rPr>
              <w:t xml:space="preserve"> cloud  for HOT </w:t>
            </w:r>
            <w:r w:rsidR="00913466">
              <w:rPr>
                <w:lang w:val="en-US"/>
              </w:rPr>
              <w:t xml:space="preserve">storage </w:t>
            </w:r>
            <w:r w:rsidR="003F14FB">
              <w:rPr>
                <w:lang w:val="en-US"/>
              </w:rPr>
              <w:t>(2 TB)</w:t>
            </w:r>
          </w:p>
          <w:p w14:paraId="36B6216C" w14:textId="77777777" w:rsidR="00793677" w:rsidRDefault="00793677" w:rsidP="0060387B">
            <w:pPr>
              <w:rPr>
                <w:lang w:val="en-US"/>
              </w:rPr>
            </w:pPr>
            <w:r>
              <w:rPr>
                <w:lang w:val="en-US"/>
              </w:rPr>
              <w:t xml:space="preserve">1 RHEL VM in the </w:t>
            </w:r>
            <w:proofErr w:type="spellStart"/>
            <w:r>
              <w:rPr>
                <w:lang w:val="en-US"/>
              </w:rPr>
              <w:t>non automated</w:t>
            </w:r>
            <w:proofErr w:type="spellEnd"/>
            <w:r>
              <w:rPr>
                <w:lang w:val="en-US"/>
              </w:rPr>
              <w:t xml:space="preserve"> cloud  for </w:t>
            </w:r>
            <w:r w:rsidR="003F14FB">
              <w:rPr>
                <w:lang w:val="en-US"/>
              </w:rPr>
              <w:t>COLD</w:t>
            </w:r>
            <w:r>
              <w:rPr>
                <w:lang w:val="en-US"/>
              </w:rPr>
              <w:t xml:space="preserve"> storage</w:t>
            </w:r>
            <w:r w:rsidR="003F14FB">
              <w:rPr>
                <w:lang w:val="en-US"/>
              </w:rPr>
              <w:t xml:space="preserve"> (10 TB)</w:t>
            </w:r>
          </w:p>
          <w:p w14:paraId="29E47D57" w14:textId="58F7ED36" w:rsidR="00485F16" w:rsidRPr="00551D6E" w:rsidRDefault="00C9313F" w:rsidP="0060387B">
            <w:pPr>
              <w:rPr>
                <w:lang w:val="en-US"/>
              </w:rPr>
            </w:pPr>
            <w:r>
              <w:rPr>
                <w:lang w:val="en-US"/>
              </w:rPr>
              <w:t>The NFS server</w:t>
            </w:r>
            <w:r w:rsidR="007324E7">
              <w:rPr>
                <w:lang w:val="en-US"/>
              </w:rPr>
              <w:t xml:space="preserve"> must be </w:t>
            </w:r>
            <w:r>
              <w:rPr>
                <w:lang w:val="en-US"/>
              </w:rPr>
              <w:t xml:space="preserve">periodically </w:t>
            </w:r>
            <w:r w:rsidR="007324E7">
              <w:rPr>
                <w:lang w:val="en-US"/>
              </w:rPr>
              <w:t>monitored</w:t>
            </w:r>
            <w:r>
              <w:rPr>
                <w:lang w:val="en-US"/>
              </w:rPr>
              <w:t xml:space="preserve"> to see if the backup times are still acceptable or that another solution must be designed</w:t>
            </w:r>
          </w:p>
        </w:tc>
      </w:tr>
    </w:tbl>
    <w:p w14:paraId="6CB71ABB" w14:textId="1884D0B5" w:rsidR="00136109" w:rsidRDefault="001B6E70" w:rsidP="00136109">
      <w:pPr>
        <w:rPr>
          <w:rFonts w:eastAsia="Arial" w:cs="Arial"/>
        </w:rPr>
      </w:pPr>
      <w:r>
        <w:t>Decision 7</w:t>
      </w:r>
      <w:r w:rsidR="00136109">
        <w:t>a</w:t>
      </w:r>
      <w:r>
        <w:t xml:space="preserve">: </w:t>
      </w:r>
      <w:r w:rsidR="00136109">
        <w:rPr>
          <w:rFonts w:eastAsia="Arial" w:cs="Arial"/>
        </w:rPr>
        <w:t>In Production and Acceptance 2 NFS servers will be used, 1 for the COLD storage and 1 for the HOT storage</w:t>
      </w:r>
    </w:p>
    <w:p w14:paraId="64356259" w14:textId="77777777" w:rsidR="0008613B" w:rsidRDefault="0008613B" w:rsidP="00136109">
      <w:pPr>
        <w:rPr>
          <w:rFonts w:eastAsia="Arial" w:cs="Arial"/>
        </w:rPr>
      </w:pPr>
    </w:p>
    <w:p w14:paraId="10BAB4F4" w14:textId="77777777" w:rsidR="0008613B" w:rsidRDefault="0008613B" w:rsidP="00136109">
      <w:pPr>
        <w:rPr>
          <w:rFonts w:eastAsia="Arial" w:cs="Arial"/>
        </w:rPr>
      </w:pPr>
    </w:p>
    <w:p w14:paraId="14B4F41A" w14:textId="77777777" w:rsidR="0008613B" w:rsidRDefault="0008613B" w:rsidP="00136109">
      <w:pPr>
        <w:rPr>
          <w:rFonts w:eastAsia="Arial" w:cs="Arial"/>
        </w:rPr>
      </w:pPr>
    </w:p>
    <w:p w14:paraId="50FE4D5E" w14:textId="77777777" w:rsidR="0008613B" w:rsidRDefault="0008613B" w:rsidP="00136109">
      <w:pPr>
        <w:rPr>
          <w:rFonts w:eastAsia="Arial" w:cs="Arial"/>
        </w:rPr>
      </w:pPr>
    </w:p>
    <w:p w14:paraId="3B891423" w14:textId="77777777" w:rsidR="0008613B" w:rsidRDefault="0008613B" w:rsidP="00136109">
      <w:pPr>
        <w:rPr>
          <w:rFonts w:eastAsia="Arial" w:cs="Arial"/>
        </w:rPr>
      </w:pPr>
    </w:p>
    <w:p w14:paraId="7D285696" w14:textId="77777777" w:rsidR="0008613B" w:rsidRDefault="0008613B" w:rsidP="00136109">
      <w:pPr>
        <w:rPr>
          <w:rFonts w:eastAsia="Arial" w:cs="Arial"/>
        </w:rPr>
      </w:pPr>
    </w:p>
    <w:tbl>
      <w:tblPr>
        <w:tblW w:w="9521" w:type="dxa"/>
        <w:tblInd w:w="108" w:type="dxa"/>
        <w:tblLook w:val="0000" w:firstRow="0" w:lastRow="0" w:firstColumn="0" w:lastColumn="0" w:noHBand="0" w:noVBand="0"/>
      </w:tblPr>
      <w:tblGrid>
        <w:gridCol w:w="2127"/>
        <w:gridCol w:w="2268"/>
        <w:gridCol w:w="1559"/>
        <w:gridCol w:w="3567"/>
      </w:tblGrid>
      <w:tr w:rsidR="0008613B" w:rsidRPr="005139AF" w14:paraId="54AF642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325250E" w14:textId="1A94830D" w:rsidR="0008613B" w:rsidRPr="005139AF" w:rsidRDefault="0008613B" w:rsidP="00D21077">
            <w:r w:rsidRPr="005139AF">
              <w:rPr>
                <w:rFonts w:eastAsia="Arial" w:cs="Arial"/>
                <w:b/>
              </w:rPr>
              <w:t>ID</w:t>
            </w:r>
            <w:r>
              <w:rPr>
                <w:rFonts w:eastAsia="Arial" w:cs="Arial"/>
                <w:b/>
              </w:rPr>
              <w:t xml:space="preserve"> 7b</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130B510C" w14:textId="7FBD57D1" w:rsidR="0008613B" w:rsidRPr="005139AF" w:rsidRDefault="00847B68" w:rsidP="00D21077">
            <w:pPr>
              <w:keepNext/>
              <w:keepLines/>
            </w:pPr>
            <w:r>
              <w:t>07b</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3430ED5C" w14:textId="77777777" w:rsidR="0008613B" w:rsidRPr="005139AF" w:rsidRDefault="0008613B" w:rsidP="00D2107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40EBE82" w14:textId="77777777" w:rsidR="0008613B" w:rsidRPr="005139AF" w:rsidRDefault="0008613B" w:rsidP="00D21077">
            <w:r w:rsidRPr="005139AF">
              <w:t>Standards</w:t>
            </w:r>
          </w:p>
        </w:tc>
      </w:tr>
      <w:tr w:rsidR="0008613B" w:rsidRPr="005139AF" w14:paraId="79775F6B"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7A13D32" w14:textId="77777777" w:rsidR="0008613B" w:rsidRPr="005139AF" w:rsidRDefault="0008613B" w:rsidP="00D2107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FB5A6FE" w14:textId="77777777" w:rsidR="0008613B" w:rsidRPr="005139AF" w:rsidRDefault="0008613B" w:rsidP="00D2107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66D43377" w14:textId="77777777" w:rsidR="0008613B" w:rsidRPr="005139AF" w:rsidRDefault="0008613B" w:rsidP="00D2107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75C74A39" w14:textId="77777777" w:rsidR="0008613B" w:rsidRPr="005139AF" w:rsidRDefault="0008613B" w:rsidP="00D21077">
            <w:r>
              <w:t>Hosting</w:t>
            </w:r>
          </w:p>
        </w:tc>
      </w:tr>
      <w:tr w:rsidR="0008613B" w:rsidRPr="005139AF" w14:paraId="4F44497D"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3948FAB" w14:textId="77777777" w:rsidR="0008613B" w:rsidRPr="005139AF" w:rsidRDefault="0008613B" w:rsidP="00D2107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5588072" w14:textId="59EA8A13" w:rsidR="0008613B" w:rsidRPr="00E46F39" w:rsidRDefault="0008613B" w:rsidP="00D21077">
            <w:pPr>
              <w:rPr>
                <w:rFonts w:eastAsia="Arial" w:cs="Arial"/>
              </w:rPr>
            </w:pPr>
            <w:r>
              <w:rPr>
                <w:rFonts w:eastAsia="Arial" w:cs="Arial"/>
              </w:rPr>
              <w:t>In Test and Development 1 NFS server</w:t>
            </w:r>
            <w:r w:rsidR="00834D24">
              <w:rPr>
                <w:rFonts w:eastAsia="Arial" w:cs="Arial"/>
              </w:rPr>
              <w:t xml:space="preserve"> for Test and 1 </w:t>
            </w:r>
            <w:r w:rsidR="006547AD">
              <w:rPr>
                <w:rFonts w:eastAsia="Arial" w:cs="Arial"/>
              </w:rPr>
              <w:t xml:space="preserve">NFS server </w:t>
            </w:r>
            <w:r w:rsidR="00834D24">
              <w:rPr>
                <w:rFonts w:eastAsia="Arial" w:cs="Arial"/>
              </w:rPr>
              <w:t xml:space="preserve">for </w:t>
            </w:r>
            <w:r w:rsidR="00134987">
              <w:rPr>
                <w:rFonts w:eastAsia="Arial" w:cs="Arial"/>
              </w:rPr>
              <w:t>Development</w:t>
            </w:r>
            <w:r>
              <w:rPr>
                <w:rFonts w:eastAsia="Arial" w:cs="Arial"/>
              </w:rPr>
              <w:t xml:space="preserve"> will be used, COLD and HOT storage are combined</w:t>
            </w:r>
            <w:r w:rsidRPr="00E46F39">
              <w:rPr>
                <w:rFonts w:eastAsia="Arial" w:cs="Arial"/>
              </w:rPr>
              <w:t xml:space="preserve">. </w:t>
            </w:r>
          </w:p>
        </w:tc>
      </w:tr>
      <w:tr w:rsidR="0008613B" w:rsidRPr="005139AF" w14:paraId="19C349AE"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9C42378" w14:textId="77777777" w:rsidR="0008613B" w:rsidRPr="005139AF" w:rsidRDefault="0008613B" w:rsidP="00D2107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4916B04" w14:textId="4CBDD275" w:rsidR="0008613B" w:rsidRPr="005139AF" w:rsidRDefault="0008613B" w:rsidP="00D21077">
            <w:r>
              <w:t>How to host HOT and C</w:t>
            </w:r>
            <w:r w:rsidR="00BC3B46">
              <w:t>OLD</w:t>
            </w:r>
            <w:r>
              <w:t xml:space="preserve"> storage based on the initial capacity requirement specified in chapter 4.2 </w:t>
            </w:r>
          </w:p>
        </w:tc>
      </w:tr>
      <w:tr w:rsidR="0008613B" w:rsidRPr="005139AF" w14:paraId="4BD167E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3EE47CA" w14:textId="77777777" w:rsidR="0008613B" w:rsidRPr="005139AF" w:rsidRDefault="0008613B" w:rsidP="00D2107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744F756" w14:textId="3703599C" w:rsidR="0008613B" w:rsidRPr="006072F9" w:rsidRDefault="00BC3B46" w:rsidP="00D21077">
            <w:pPr>
              <w:pStyle w:val="TableText0"/>
              <w:rPr>
                <w:rFonts w:ascii="Arial" w:hAnsi="Arial" w:cs="Arial"/>
                <w:color w:val="000000"/>
                <w:sz w:val="22"/>
                <w:szCs w:val="22"/>
              </w:rPr>
            </w:pPr>
            <w:r>
              <w:rPr>
                <w:rFonts w:ascii="Arial" w:hAnsi="Arial" w:cs="Arial"/>
                <w:color w:val="000000"/>
                <w:sz w:val="22"/>
                <w:szCs w:val="22"/>
              </w:rPr>
              <w:t>HOT and COLD storage can be combined on the same NFS server</w:t>
            </w:r>
          </w:p>
        </w:tc>
      </w:tr>
      <w:tr w:rsidR="0008613B" w:rsidRPr="005139AF" w14:paraId="24005037"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8BAB3C" w14:textId="77777777" w:rsidR="0008613B" w:rsidRPr="005139AF" w:rsidRDefault="0008613B" w:rsidP="00D2107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834FDFA" w14:textId="77777777" w:rsidR="0008613B" w:rsidRPr="005139AF" w:rsidRDefault="0008613B" w:rsidP="00D21077">
            <w:r>
              <w:t xml:space="preserve">DIM-Infosphere capacity requirements will change over the years. </w:t>
            </w:r>
          </w:p>
        </w:tc>
      </w:tr>
      <w:tr w:rsidR="0008613B" w:rsidRPr="005139AF" w14:paraId="0A3FB0F0"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B121324" w14:textId="77777777" w:rsidR="0008613B" w:rsidRPr="005139AF" w:rsidRDefault="0008613B" w:rsidP="00D2107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F7518A8" w14:textId="77777777" w:rsidR="0008613B" w:rsidRPr="005139AF" w:rsidRDefault="0008613B" w:rsidP="00D21077">
            <w:pPr>
              <w:overflowPunct w:val="0"/>
              <w:autoSpaceDE w:val="0"/>
              <w:autoSpaceDN w:val="0"/>
              <w:adjustRightInd w:val="0"/>
              <w:spacing w:after="120"/>
              <w:textAlignment w:val="baseline"/>
              <w:rPr>
                <w:rFonts w:eastAsia="Arial" w:cs="Arial"/>
              </w:rPr>
            </w:pPr>
            <w:r>
              <w:rPr>
                <w:rFonts w:eastAsia="Arial" w:cs="Arial"/>
              </w:rPr>
              <w:t>Physical server</w:t>
            </w:r>
          </w:p>
        </w:tc>
      </w:tr>
      <w:tr w:rsidR="0008613B" w:rsidRPr="005139AF" w14:paraId="36E4E83E"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8739ABD" w14:textId="77777777" w:rsidR="0008613B" w:rsidRPr="005139AF" w:rsidRDefault="0008613B" w:rsidP="00D2107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6041D4E" w14:textId="77777777" w:rsidR="0008613B" w:rsidRPr="005139AF" w:rsidRDefault="0008613B" w:rsidP="00D21077">
            <w:r>
              <w:t>Initial storage requirements as specified in 4.2</w:t>
            </w:r>
          </w:p>
        </w:tc>
      </w:tr>
      <w:tr w:rsidR="0008613B" w:rsidRPr="00741943" w14:paraId="5238E02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6AE6121" w14:textId="77777777" w:rsidR="0008613B" w:rsidRPr="005139AF" w:rsidRDefault="0008613B" w:rsidP="00D2107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A2E0313" w14:textId="286153E5" w:rsidR="0008613B" w:rsidRPr="00551D6E" w:rsidRDefault="0008613B" w:rsidP="00D21077">
            <w:pPr>
              <w:rPr>
                <w:lang w:val="en-US"/>
              </w:rPr>
            </w:pPr>
            <w:r>
              <w:rPr>
                <w:lang w:val="en-US"/>
              </w:rPr>
              <w:t xml:space="preserve">1 RHEL VM in the </w:t>
            </w:r>
            <w:proofErr w:type="spellStart"/>
            <w:r>
              <w:rPr>
                <w:lang w:val="en-US"/>
              </w:rPr>
              <w:t>non automated</w:t>
            </w:r>
            <w:proofErr w:type="spellEnd"/>
            <w:r>
              <w:rPr>
                <w:lang w:val="en-US"/>
              </w:rPr>
              <w:t xml:space="preserve"> cloud  for </w:t>
            </w:r>
            <w:r w:rsidR="00D63B99">
              <w:rPr>
                <w:lang w:val="en-US"/>
              </w:rPr>
              <w:t xml:space="preserve">HOT and </w:t>
            </w:r>
            <w:r>
              <w:rPr>
                <w:lang w:val="en-US"/>
              </w:rPr>
              <w:t>COLD storage (</w:t>
            </w:r>
            <w:r w:rsidR="00BC3B46">
              <w:rPr>
                <w:lang w:val="en-US"/>
              </w:rPr>
              <w:t>6 (2+4)</w:t>
            </w:r>
            <w:r>
              <w:rPr>
                <w:lang w:val="en-US"/>
              </w:rPr>
              <w:t xml:space="preserve"> TB</w:t>
            </w:r>
          </w:p>
        </w:tc>
      </w:tr>
    </w:tbl>
    <w:p w14:paraId="6AFBC92D" w14:textId="3BA11070" w:rsidR="0008613B" w:rsidRDefault="0008613B" w:rsidP="0008613B">
      <w:pPr>
        <w:rPr>
          <w:rFonts w:eastAsia="Arial" w:cs="Arial"/>
        </w:rPr>
      </w:pPr>
      <w:r>
        <w:t>Decision 7</w:t>
      </w:r>
      <w:r w:rsidR="00206F65">
        <w:t>b</w:t>
      </w:r>
      <w:r>
        <w:t xml:space="preserve">: </w:t>
      </w:r>
      <w:r w:rsidR="00206F65">
        <w:rPr>
          <w:rFonts w:eastAsia="Arial" w:cs="Arial"/>
        </w:rPr>
        <w:t xml:space="preserve">In Test and Development 1 NFS server </w:t>
      </w:r>
      <w:r w:rsidR="00134987">
        <w:rPr>
          <w:rFonts w:eastAsia="Arial" w:cs="Arial"/>
        </w:rPr>
        <w:t>for Test and 1</w:t>
      </w:r>
      <w:r w:rsidR="006547AD">
        <w:rPr>
          <w:rFonts w:eastAsia="Arial" w:cs="Arial"/>
        </w:rPr>
        <w:t xml:space="preserve"> NFS </w:t>
      </w:r>
      <w:r w:rsidR="008225BE">
        <w:rPr>
          <w:rFonts w:eastAsia="Arial" w:cs="Arial"/>
        </w:rPr>
        <w:t>Server for</w:t>
      </w:r>
      <w:r w:rsidR="00894ACA">
        <w:rPr>
          <w:rFonts w:eastAsia="Arial" w:cs="Arial"/>
        </w:rPr>
        <w:t xml:space="preserve"> development </w:t>
      </w:r>
      <w:r w:rsidR="00206F65">
        <w:rPr>
          <w:rFonts w:eastAsia="Arial" w:cs="Arial"/>
        </w:rPr>
        <w:t>will be used, COLD and HOT storage are combined</w:t>
      </w:r>
      <w:r w:rsidR="00206F65" w:rsidRPr="00E46F39">
        <w:rPr>
          <w:rFonts w:eastAsia="Arial" w:cs="Arial"/>
        </w:rPr>
        <w:t>.</w:t>
      </w:r>
    </w:p>
    <w:p w14:paraId="6DC3FF46" w14:textId="77777777" w:rsidR="0008613B" w:rsidRDefault="0008613B" w:rsidP="00136109">
      <w:pPr>
        <w:rPr>
          <w:rFonts w:eastAsia="Arial" w:cs="Arial"/>
        </w:rPr>
      </w:pPr>
    </w:p>
    <w:p w14:paraId="04C6959F" w14:textId="478975AA" w:rsidR="00EC6B36" w:rsidRDefault="00EC6B36"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33634E" w:rsidRPr="005139AF" w14:paraId="4F12552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6B349A3" w14:textId="1DFAD492" w:rsidR="0033634E" w:rsidRPr="005139AF" w:rsidRDefault="0033634E" w:rsidP="0033634E">
            <w:r w:rsidRPr="005139AF">
              <w:rPr>
                <w:rFonts w:eastAsia="Arial" w:cs="Arial"/>
                <w:b/>
              </w:rPr>
              <w:t>ID</w:t>
            </w:r>
            <w:r>
              <w:rPr>
                <w:rFonts w:eastAsia="Arial" w:cs="Arial"/>
                <w:b/>
              </w:rPr>
              <w:t xml:space="preserve"> 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71CAD7C" w14:textId="5C0E9B96" w:rsidR="0033634E" w:rsidRPr="005139AF" w:rsidRDefault="00847B68" w:rsidP="0033634E">
            <w:r>
              <w:t>08</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32383B86" w14:textId="014A1E7D" w:rsidR="0033634E" w:rsidRPr="005139AF" w:rsidRDefault="0033634E" w:rsidP="0033634E">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250567A" w14:textId="13803FFC" w:rsidR="0033634E" w:rsidRPr="005139AF" w:rsidRDefault="0033634E" w:rsidP="0033634E">
            <w:r w:rsidRPr="005139AF">
              <w:t>Standards</w:t>
            </w:r>
          </w:p>
        </w:tc>
      </w:tr>
      <w:tr w:rsidR="00605676" w:rsidRPr="005139AF" w14:paraId="4222ABB7"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D594995" w14:textId="77777777" w:rsidR="00605676" w:rsidRPr="005139AF" w:rsidRDefault="00605676" w:rsidP="0060567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5688424" w14:textId="5734AC9E" w:rsidR="00605676" w:rsidRPr="005139AF" w:rsidRDefault="00605676" w:rsidP="00605676">
            <w:r w:rsidRPr="005139AF">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05A21699" w14:textId="1ACF0676" w:rsidR="00605676" w:rsidRPr="005139AF" w:rsidRDefault="00605676" w:rsidP="0060567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649A3EE" w14:textId="1337A746" w:rsidR="00605676" w:rsidRPr="005139AF" w:rsidRDefault="00605676" w:rsidP="00605676">
            <w:r w:rsidRPr="005139AF">
              <w:t>Deployment</w:t>
            </w:r>
          </w:p>
        </w:tc>
      </w:tr>
      <w:tr w:rsidR="001C3EC0" w:rsidRPr="005139AF" w14:paraId="11A4E1E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722658B" w14:textId="77777777" w:rsidR="001C3EC0" w:rsidRPr="005139AF" w:rsidRDefault="001C3EC0" w:rsidP="001C3EC0">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D9E6C14" w14:textId="21EC71DD" w:rsidR="001C3EC0" w:rsidRPr="005139AF" w:rsidRDefault="00FA1319" w:rsidP="001C3EC0">
            <w:pPr>
              <w:rPr>
                <w:rFonts w:eastAsia="Arial" w:cs="Arial"/>
              </w:rPr>
            </w:pPr>
            <w:r>
              <w:t>A</w:t>
            </w:r>
            <w:r w:rsidR="00914FF1">
              <w:t xml:space="preserve"> file</w:t>
            </w:r>
            <w:r w:rsidR="001C3EC0" w:rsidRPr="005139AF">
              <w:t>s</w:t>
            </w:r>
            <w:r w:rsidR="00CA7B64">
              <w:t>ystem</w:t>
            </w:r>
            <w:r w:rsidR="001C3EC0" w:rsidRPr="005139AF">
              <w:t xml:space="preserve"> </w:t>
            </w:r>
            <w:r w:rsidR="00914FF1">
              <w:t xml:space="preserve">is </w:t>
            </w:r>
            <w:r w:rsidR="006B36A5">
              <w:t>configured on</w:t>
            </w:r>
            <w:r w:rsidR="001C3EC0" w:rsidRPr="005139AF">
              <w:t xml:space="preserve"> the first Engine server</w:t>
            </w:r>
          </w:p>
        </w:tc>
      </w:tr>
      <w:tr w:rsidR="001C3EC0" w:rsidRPr="005139AF" w14:paraId="7D5F8D7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D7C36CE" w14:textId="77777777" w:rsidR="001C3EC0" w:rsidRPr="005139AF" w:rsidRDefault="001C3EC0" w:rsidP="001C3EC0">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B06AFA7" w14:textId="077389FF" w:rsidR="00983B7D" w:rsidRPr="005139AF" w:rsidRDefault="00983B7D" w:rsidP="00983B7D">
            <w:r w:rsidRPr="005139AF">
              <w:t xml:space="preserve">The Engine servers must share a filesystem with the </w:t>
            </w:r>
            <w:r w:rsidR="00B9633A">
              <w:t xml:space="preserve">NFS </w:t>
            </w:r>
            <w:r w:rsidRPr="005139AF">
              <w:t xml:space="preserve">server and data (Inbox) providers (SI-FT, DRL). This share can be divided in a “Hot” (e.g. Inboxes) and a “Cold” (Archive) part. </w:t>
            </w:r>
          </w:p>
          <w:p w14:paraId="038AC2CB" w14:textId="4A8D9B72" w:rsidR="001C3EC0" w:rsidRPr="005139AF" w:rsidRDefault="00983B7D" w:rsidP="00983B7D">
            <w:r w:rsidRPr="005139AF">
              <w:t>Initially there is only 1 Engine server, but due to the GRID setup this amount can grow in future. Servers in the GRID should be as identical as possible.</w:t>
            </w:r>
          </w:p>
        </w:tc>
      </w:tr>
      <w:tr w:rsidR="004A7EE4" w:rsidRPr="005139AF" w14:paraId="68F071B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5C2A5AF" w14:textId="77777777" w:rsidR="004A7EE4" w:rsidRPr="005139AF" w:rsidRDefault="004A7EE4" w:rsidP="004A7EE4">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75AFEDF" w14:textId="5AAB5574" w:rsidR="004A7EE4" w:rsidRPr="005139AF" w:rsidRDefault="004A7EE4" w:rsidP="004A7EE4">
            <w:r>
              <w:t>This share can be seen as the master under the slaves.</w:t>
            </w:r>
          </w:p>
        </w:tc>
      </w:tr>
      <w:tr w:rsidR="002E263A" w:rsidRPr="005139AF" w14:paraId="282B4E1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B48AA30" w14:textId="77777777" w:rsidR="002E263A" w:rsidRPr="005139AF" w:rsidRDefault="002E263A" w:rsidP="002E263A">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DB5F2AA" w14:textId="4A5C5FB3" w:rsidR="002E263A" w:rsidRPr="005139AF" w:rsidRDefault="002E263A" w:rsidP="002E263A">
            <w:r w:rsidRPr="005139AF">
              <w:t xml:space="preserve">This choice adheres to the separation of duty between </w:t>
            </w:r>
            <w:r w:rsidR="00946219">
              <w:t>d</w:t>
            </w:r>
            <w:r w:rsidRPr="005139AF">
              <w:t xml:space="preserve">atabase and </w:t>
            </w:r>
            <w:r w:rsidR="00946219">
              <w:t>f</w:t>
            </w:r>
            <w:r w:rsidRPr="005139AF">
              <w:t>ilesystem services.</w:t>
            </w:r>
          </w:p>
        </w:tc>
      </w:tr>
      <w:tr w:rsidR="002E263A" w:rsidRPr="005139AF" w14:paraId="3D7FEE1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05F4BCE" w14:textId="77777777" w:rsidR="002E263A" w:rsidRPr="005139AF" w:rsidRDefault="002E263A" w:rsidP="002E263A">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6ADB61E" w14:textId="77777777" w:rsidR="002E263A" w:rsidRPr="00587670" w:rsidRDefault="002E263A" w:rsidP="001B3ED3">
            <w:pPr>
              <w:pStyle w:val="TableText0"/>
              <w:numPr>
                <w:ilvl w:val="0"/>
                <w:numId w:val="73"/>
              </w:numPr>
              <w:tabs>
                <w:tab w:val="clear" w:pos="9720"/>
              </w:tabs>
              <w:overflowPunct w:val="0"/>
              <w:autoSpaceDE w:val="0"/>
              <w:autoSpaceDN w:val="0"/>
              <w:adjustRightInd w:val="0"/>
              <w:spacing w:before="0" w:after="0"/>
              <w:ind w:right="28"/>
              <w:textAlignment w:val="baseline"/>
              <w:rPr>
                <w:rFonts w:ascii="Arial" w:hAnsi="Arial" w:cs="Arial"/>
                <w:sz w:val="22"/>
                <w:szCs w:val="22"/>
              </w:rPr>
            </w:pPr>
            <w:r w:rsidRPr="00587670">
              <w:rPr>
                <w:rFonts w:ascii="Arial" w:hAnsi="Arial" w:cs="Arial"/>
                <w:sz w:val="22"/>
                <w:szCs w:val="22"/>
              </w:rPr>
              <w:t>Deploy the NFS share at the Engine server</w:t>
            </w:r>
          </w:p>
          <w:p w14:paraId="11307877" w14:textId="77777777" w:rsidR="002E263A" w:rsidRPr="00587670" w:rsidRDefault="002E263A" w:rsidP="001B3ED3">
            <w:pPr>
              <w:pStyle w:val="TableText0"/>
              <w:numPr>
                <w:ilvl w:val="0"/>
                <w:numId w:val="73"/>
              </w:numPr>
              <w:tabs>
                <w:tab w:val="clear" w:pos="9720"/>
              </w:tabs>
              <w:overflowPunct w:val="0"/>
              <w:autoSpaceDE w:val="0"/>
              <w:autoSpaceDN w:val="0"/>
              <w:adjustRightInd w:val="0"/>
              <w:spacing w:before="0" w:after="0"/>
              <w:ind w:right="28"/>
              <w:textAlignment w:val="baseline"/>
              <w:rPr>
                <w:rFonts w:ascii="Arial" w:hAnsi="Arial" w:cs="Arial"/>
                <w:sz w:val="22"/>
                <w:szCs w:val="22"/>
              </w:rPr>
            </w:pPr>
            <w:r w:rsidRPr="00587670">
              <w:rPr>
                <w:rFonts w:ascii="Arial" w:hAnsi="Arial" w:cs="Arial"/>
                <w:sz w:val="22"/>
                <w:szCs w:val="22"/>
              </w:rPr>
              <w:t>Deploy the NFS share at the DB server</w:t>
            </w:r>
          </w:p>
          <w:p w14:paraId="5B433CCA" w14:textId="0B8A1F5C" w:rsidR="002E263A" w:rsidRPr="00587670" w:rsidRDefault="002E263A" w:rsidP="001B3ED3">
            <w:pPr>
              <w:pStyle w:val="TableText0"/>
              <w:numPr>
                <w:ilvl w:val="0"/>
                <w:numId w:val="73"/>
              </w:numPr>
              <w:tabs>
                <w:tab w:val="clear" w:pos="9720"/>
              </w:tabs>
              <w:overflowPunct w:val="0"/>
              <w:autoSpaceDE w:val="0"/>
              <w:autoSpaceDN w:val="0"/>
              <w:adjustRightInd w:val="0"/>
              <w:spacing w:before="0" w:after="0"/>
              <w:ind w:right="28"/>
              <w:textAlignment w:val="baseline"/>
              <w:rPr>
                <w:rFonts w:ascii="Arial" w:hAnsi="Arial" w:cs="Arial"/>
              </w:rPr>
            </w:pPr>
            <w:r w:rsidRPr="00587670">
              <w:rPr>
                <w:rFonts w:ascii="Arial" w:hAnsi="Arial" w:cs="Arial"/>
                <w:sz w:val="22"/>
                <w:szCs w:val="22"/>
              </w:rPr>
              <w:t>Deploy the NFS share at another DIM server</w:t>
            </w:r>
          </w:p>
        </w:tc>
      </w:tr>
      <w:tr w:rsidR="00B9633A" w:rsidRPr="005139AF" w14:paraId="02C0437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FDCF676" w14:textId="77777777" w:rsidR="00B9633A" w:rsidRPr="005139AF" w:rsidRDefault="00B9633A" w:rsidP="00B9633A">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AE8097A" w14:textId="51EBA7C5" w:rsidR="00B9633A" w:rsidRPr="005139AF" w:rsidRDefault="00FA1319" w:rsidP="00B9633A">
            <w:r>
              <w:t>Alternative 1</w:t>
            </w:r>
            <w:r w:rsidR="00B9633A" w:rsidRPr="005139AF">
              <w:t xml:space="preserve"> is most logical as the Engine will make most use it.</w:t>
            </w:r>
          </w:p>
        </w:tc>
      </w:tr>
      <w:tr w:rsidR="00B9633A" w:rsidRPr="005139AF" w14:paraId="4AEC0AD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4EA1F21" w14:textId="77777777" w:rsidR="00B9633A" w:rsidRPr="005139AF" w:rsidRDefault="00B9633A" w:rsidP="00B9633A">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BA9A534" w14:textId="1D7B62CB" w:rsidR="00B9633A" w:rsidRPr="005139AF" w:rsidRDefault="00B9633A" w:rsidP="00B9633A">
            <w:r w:rsidRPr="005139AF">
              <w:t>Network File system to be published by first Engine server and mounted on DB server(s).  This first Engine server also must run a</w:t>
            </w:r>
            <w:r w:rsidR="00A7177C">
              <w:t>n</w:t>
            </w:r>
            <w:r w:rsidRPr="005139AF">
              <w:t xml:space="preserve"> FTP server daemon to provide file services for data providers.</w:t>
            </w:r>
          </w:p>
          <w:p w14:paraId="056D3DE4" w14:textId="06337045" w:rsidR="00B9633A" w:rsidRPr="005139AF" w:rsidRDefault="00B9633A" w:rsidP="00B9633A">
            <w:r w:rsidRPr="005139AF">
              <w:t>If in future the Engine GRID is expanded with more nodes, these nodes will differ slightly from the first one (no NFS shares and no FTP server).</w:t>
            </w:r>
          </w:p>
        </w:tc>
      </w:tr>
    </w:tbl>
    <w:p w14:paraId="1EFB6BF9" w14:textId="37AED2F7" w:rsidR="00CC2663" w:rsidRPr="00587670" w:rsidRDefault="00CC2663" w:rsidP="00CC2663">
      <w:pPr>
        <w:pStyle w:val="Caption"/>
        <w:keepNext/>
        <w:keepLines/>
        <w:rPr>
          <w:b w:val="0"/>
          <w:sz w:val="22"/>
          <w:szCs w:val="22"/>
        </w:rPr>
      </w:pPr>
      <w:bookmarkStart w:id="29" w:name="_Toc73519701"/>
      <w:r w:rsidRPr="00587670">
        <w:rPr>
          <w:b w:val="0"/>
          <w:sz w:val="22"/>
          <w:szCs w:val="22"/>
        </w:rPr>
        <w:t xml:space="preserve">Decision </w:t>
      </w:r>
      <w:r w:rsidR="00B9045D" w:rsidRPr="00587670">
        <w:rPr>
          <w:b w:val="0"/>
          <w:sz w:val="22"/>
          <w:szCs w:val="22"/>
        </w:rPr>
        <w:t>8</w:t>
      </w:r>
      <w:r w:rsidRPr="00587670">
        <w:rPr>
          <w:b w:val="0"/>
          <w:sz w:val="22"/>
          <w:szCs w:val="22"/>
        </w:rPr>
        <w:t xml:space="preserve">: </w:t>
      </w:r>
      <w:r w:rsidR="00FA1319" w:rsidRPr="00587670">
        <w:rPr>
          <w:b w:val="0"/>
          <w:sz w:val="22"/>
          <w:szCs w:val="22"/>
        </w:rPr>
        <w:t>A files</w:t>
      </w:r>
      <w:r w:rsidR="00567BBC" w:rsidRPr="00587670">
        <w:rPr>
          <w:b w:val="0"/>
          <w:sz w:val="22"/>
          <w:szCs w:val="22"/>
        </w:rPr>
        <w:t>ystem</w:t>
      </w:r>
      <w:r w:rsidR="00FA1319" w:rsidRPr="00587670">
        <w:rPr>
          <w:b w:val="0"/>
          <w:sz w:val="22"/>
          <w:szCs w:val="22"/>
        </w:rPr>
        <w:t xml:space="preserve"> is configured on the first Engine server</w:t>
      </w:r>
      <w:r w:rsidR="00FA1319" w:rsidRPr="00587670" w:rsidDel="00FA1319">
        <w:rPr>
          <w:b w:val="0"/>
          <w:sz w:val="22"/>
          <w:szCs w:val="22"/>
        </w:rPr>
        <w:t xml:space="preserve"> </w:t>
      </w:r>
      <w:bookmarkEnd w:id="29"/>
      <w:r w:rsidR="003E29B9" w:rsidRPr="00587670">
        <w:rPr>
          <w:b w:val="0"/>
          <w:sz w:val="22"/>
          <w:szCs w:val="22"/>
        </w:rPr>
        <w:t xml:space="preserve"> </w:t>
      </w:r>
    </w:p>
    <w:p w14:paraId="291BB31E" w14:textId="77777777" w:rsidR="00CC2663" w:rsidRDefault="00CC2663" w:rsidP="00786721">
      <w:pPr>
        <w:pStyle w:val="BodyText"/>
      </w:pPr>
    </w:p>
    <w:p w14:paraId="25C49294" w14:textId="77777777" w:rsidR="00492DCC" w:rsidRDefault="00492DCC" w:rsidP="00786721">
      <w:pPr>
        <w:pStyle w:val="BodyText"/>
      </w:pPr>
    </w:p>
    <w:p w14:paraId="5B42646F" w14:textId="77777777" w:rsidR="00492DCC" w:rsidRDefault="00492DCC" w:rsidP="00786721">
      <w:pPr>
        <w:pStyle w:val="BodyText"/>
      </w:pPr>
    </w:p>
    <w:p w14:paraId="1C9E72F7" w14:textId="77777777" w:rsidR="00492DCC" w:rsidRDefault="00492DCC" w:rsidP="00786721">
      <w:pPr>
        <w:pStyle w:val="BodyText"/>
      </w:pPr>
    </w:p>
    <w:p w14:paraId="5F698E35" w14:textId="77777777" w:rsidR="00492DCC" w:rsidRDefault="00492DCC" w:rsidP="00786721">
      <w:pPr>
        <w:pStyle w:val="BodyText"/>
      </w:pPr>
    </w:p>
    <w:p w14:paraId="5306356A" w14:textId="77777777" w:rsidR="00492DCC" w:rsidRDefault="00492DCC" w:rsidP="00786721">
      <w:pPr>
        <w:pStyle w:val="BodyText"/>
      </w:pPr>
    </w:p>
    <w:p w14:paraId="08C94D21" w14:textId="77777777" w:rsidR="00492DCC" w:rsidRDefault="00492DCC" w:rsidP="00786721">
      <w:pPr>
        <w:pStyle w:val="BodyText"/>
      </w:pPr>
    </w:p>
    <w:p w14:paraId="04931C6D" w14:textId="77777777" w:rsidR="00492DCC" w:rsidRDefault="00492DCC"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DE68C8" w:rsidRPr="005139AF" w14:paraId="7AD61CB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C7392B3" w14:textId="3ADE1F94" w:rsidR="00DE68C8" w:rsidRPr="005139AF" w:rsidRDefault="00DE68C8" w:rsidP="005F65D6">
            <w:r w:rsidRPr="005139AF">
              <w:rPr>
                <w:rFonts w:eastAsia="Arial" w:cs="Arial"/>
                <w:b/>
              </w:rPr>
              <w:t>ID</w:t>
            </w:r>
            <w:r>
              <w:rPr>
                <w:rFonts w:eastAsia="Arial" w:cs="Arial"/>
                <w:b/>
              </w:rPr>
              <w:t xml:space="preserve"> </w:t>
            </w:r>
            <w:r w:rsidR="00701D36">
              <w:rPr>
                <w:rFonts w:eastAsia="Arial" w:cs="Arial"/>
                <w:b/>
              </w:rPr>
              <w:t>9</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8CFBC56" w14:textId="06FE6D49" w:rsidR="00DE68C8" w:rsidRPr="005139AF" w:rsidRDefault="00847B68" w:rsidP="005F65D6">
            <w:pPr>
              <w:keepNext/>
              <w:keepLines/>
            </w:pPr>
            <w:r>
              <w:t>09</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4790AE1" w14:textId="77777777" w:rsidR="00DE68C8" w:rsidRPr="005139AF" w:rsidRDefault="00DE68C8"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72A33932" w14:textId="77777777" w:rsidR="00DE68C8" w:rsidRPr="005139AF" w:rsidRDefault="00DE68C8" w:rsidP="005F65D6">
            <w:r w:rsidRPr="005139AF">
              <w:t>Standards</w:t>
            </w:r>
          </w:p>
        </w:tc>
      </w:tr>
      <w:tr w:rsidR="00DE68C8" w:rsidRPr="005139AF" w14:paraId="50061D0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31955F5" w14:textId="77777777" w:rsidR="00DE68C8" w:rsidRPr="005139AF" w:rsidRDefault="00DE68C8"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E033CA4" w14:textId="57FCA479" w:rsidR="00DE68C8" w:rsidRPr="005139AF" w:rsidRDefault="004A3714"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D3A58F6" w14:textId="77777777" w:rsidR="00DE68C8" w:rsidRPr="005139AF" w:rsidRDefault="00DE68C8"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2273D02D" w14:textId="77777777" w:rsidR="00DE68C8" w:rsidRPr="005139AF" w:rsidRDefault="00DE68C8" w:rsidP="005F65D6">
            <w:r>
              <w:t>Hosting</w:t>
            </w:r>
          </w:p>
        </w:tc>
      </w:tr>
      <w:tr w:rsidR="00DE68C8" w:rsidRPr="005139AF" w14:paraId="29D6D65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5943E62" w14:textId="77777777" w:rsidR="00DE68C8" w:rsidRPr="005139AF" w:rsidRDefault="00DE68C8"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329E8DA" w14:textId="6AD46E3C" w:rsidR="00DE68C8" w:rsidRPr="005139AF" w:rsidRDefault="00847B68">
            <w:pPr>
              <w:rPr>
                <w:rFonts w:eastAsia="Arial" w:cs="Arial"/>
              </w:rPr>
            </w:pPr>
            <w:r>
              <w:rPr>
                <w:rFonts w:cs="Arial"/>
                <w:szCs w:val="22"/>
              </w:rPr>
              <w:t>DIM Deploy (management</w:t>
            </w:r>
            <w:r w:rsidR="00A27970" w:rsidRPr="008F380E">
              <w:rPr>
                <w:rFonts w:cs="Arial"/>
                <w:szCs w:val="22"/>
              </w:rPr>
              <w:t xml:space="preserve"> server</w:t>
            </w:r>
            <w:r>
              <w:rPr>
                <w:rFonts w:cs="Arial"/>
                <w:szCs w:val="22"/>
              </w:rPr>
              <w:t>)</w:t>
            </w:r>
            <w:r w:rsidR="0015687D">
              <w:rPr>
                <w:rFonts w:cs="Arial"/>
                <w:szCs w:val="22"/>
              </w:rPr>
              <w:t xml:space="preserve"> </w:t>
            </w:r>
            <w:r w:rsidR="00316474">
              <w:rPr>
                <w:rFonts w:cs="Arial"/>
                <w:szCs w:val="22"/>
              </w:rPr>
              <w:t>is hosted</w:t>
            </w:r>
            <w:r w:rsidR="00A27970" w:rsidRPr="008F380E">
              <w:rPr>
                <w:rFonts w:cs="Arial"/>
                <w:szCs w:val="22"/>
              </w:rPr>
              <w:t xml:space="preserve"> in </w:t>
            </w:r>
            <w:r w:rsidR="00972A8D" w:rsidRPr="00574B92">
              <w:rPr>
                <w:rFonts w:cs="Arial"/>
                <w:szCs w:val="22"/>
              </w:rPr>
              <w:t>DWH</w:t>
            </w:r>
            <w:r w:rsidR="00A27970" w:rsidRPr="00574B92">
              <w:rPr>
                <w:rFonts w:cs="Arial"/>
                <w:szCs w:val="22"/>
              </w:rPr>
              <w:t xml:space="preserve"> </w:t>
            </w:r>
            <w:r w:rsidR="00316474">
              <w:rPr>
                <w:rFonts w:cs="Arial"/>
                <w:szCs w:val="22"/>
              </w:rPr>
              <w:t>Production and</w:t>
            </w:r>
            <w:r w:rsidR="0015687D">
              <w:rPr>
                <w:rFonts w:cs="Arial"/>
                <w:szCs w:val="22"/>
              </w:rPr>
              <w:t xml:space="preserve"> will be</w:t>
            </w:r>
            <w:r w:rsidR="00A27970" w:rsidRPr="008F380E">
              <w:rPr>
                <w:rFonts w:cs="Arial"/>
                <w:szCs w:val="22"/>
              </w:rPr>
              <w:t xml:space="preserve"> used for promotion activities</w:t>
            </w:r>
            <w:r w:rsidR="00B07BFB">
              <w:rPr>
                <w:rFonts w:cs="Arial"/>
                <w:szCs w:val="22"/>
              </w:rPr>
              <w:t xml:space="preserve"> between O, T, A and P</w:t>
            </w:r>
            <w:r w:rsidR="00A27970" w:rsidRPr="008F380E">
              <w:rPr>
                <w:rFonts w:cs="Arial"/>
                <w:szCs w:val="22"/>
              </w:rPr>
              <w:t>.</w:t>
            </w:r>
            <w:r w:rsidR="00167888">
              <w:rPr>
                <w:rFonts w:cs="Arial"/>
                <w:szCs w:val="22"/>
              </w:rPr>
              <w:t xml:space="preserve"> </w:t>
            </w:r>
          </w:p>
        </w:tc>
      </w:tr>
      <w:tr w:rsidR="00DE68C8" w:rsidRPr="005139AF" w14:paraId="693687C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1E913FB" w14:textId="77777777" w:rsidR="00DE68C8" w:rsidRPr="005139AF" w:rsidRDefault="00DE68C8"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5B05841" w14:textId="694D58F5" w:rsidR="00A27970" w:rsidRPr="005139AF" w:rsidRDefault="00A27970" w:rsidP="00D2217B">
            <w:r w:rsidRPr="008F380E">
              <w:rPr>
                <w:rFonts w:cs="Arial"/>
                <w:szCs w:val="22"/>
              </w:rPr>
              <w:t>New developed IIS configurations will have to be promoted from Dev</w:t>
            </w:r>
            <w:r w:rsidR="0015687D">
              <w:rPr>
                <w:rFonts w:cs="Arial"/>
                <w:szCs w:val="22"/>
              </w:rPr>
              <w:t>elopment</w:t>
            </w:r>
            <w:r w:rsidRPr="008F380E">
              <w:rPr>
                <w:rFonts w:cs="Arial"/>
                <w:szCs w:val="22"/>
              </w:rPr>
              <w:t xml:space="preserve"> to Test</w:t>
            </w:r>
            <w:r w:rsidR="005E772E">
              <w:rPr>
                <w:rFonts w:cs="Arial"/>
                <w:szCs w:val="22"/>
              </w:rPr>
              <w:t xml:space="preserve"> to </w:t>
            </w:r>
            <w:r w:rsidRPr="008F380E">
              <w:rPr>
                <w:rFonts w:cs="Arial"/>
                <w:szCs w:val="22"/>
              </w:rPr>
              <w:t>Acc</w:t>
            </w:r>
            <w:r w:rsidR="0015687D">
              <w:rPr>
                <w:rFonts w:cs="Arial"/>
                <w:szCs w:val="22"/>
              </w:rPr>
              <w:t>eptance and</w:t>
            </w:r>
            <w:r w:rsidRPr="008F380E">
              <w:rPr>
                <w:rFonts w:cs="Arial"/>
                <w:szCs w:val="22"/>
              </w:rPr>
              <w:t xml:space="preserve"> to Prod</w:t>
            </w:r>
            <w:r w:rsidR="005E772E">
              <w:rPr>
                <w:rFonts w:cs="Arial"/>
                <w:szCs w:val="22"/>
              </w:rPr>
              <w:t>uction</w:t>
            </w:r>
            <w:r w:rsidR="00B23592">
              <w:rPr>
                <w:rFonts w:cs="Arial"/>
                <w:szCs w:val="22"/>
              </w:rPr>
              <w:t>, only the DWH security zone should be used (see decision 2)</w:t>
            </w:r>
            <w:r w:rsidRPr="008F380E">
              <w:rPr>
                <w:rFonts w:cs="Arial"/>
                <w:szCs w:val="22"/>
              </w:rPr>
              <w:t xml:space="preserve"> </w:t>
            </w:r>
          </w:p>
        </w:tc>
      </w:tr>
      <w:tr w:rsidR="00DE68C8" w:rsidRPr="005139AF" w14:paraId="6084B442"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C04F400" w14:textId="77777777" w:rsidR="00DE68C8" w:rsidRPr="005139AF" w:rsidRDefault="00DE68C8"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511A21B" w14:textId="63BD152E" w:rsidR="00DE68C8" w:rsidRPr="006072F9" w:rsidRDefault="00867D68" w:rsidP="005F65D6">
            <w:pPr>
              <w:pStyle w:val="TableText0"/>
              <w:rPr>
                <w:rFonts w:ascii="Arial" w:hAnsi="Arial" w:cs="Arial"/>
                <w:color w:val="000000"/>
                <w:sz w:val="22"/>
                <w:szCs w:val="22"/>
              </w:rPr>
            </w:pPr>
            <w:proofErr w:type="spellStart"/>
            <w:r>
              <w:rPr>
                <w:rFonts w:ascii="Arial" w:hAnsi="Arial" w:cs="Arial"/>
                <w:color w:val="000000"/>
                <w:sz w:val="22"/>
                <w:szCs w:val="22"/>
              </w:rPr>
              <w:t>Crosszone</w:t>
            </w:r>
            <w:proofErr w:type="spellEnd"/>
            <w:r>
              <w:rPr>
                <w:rFonts w:ascii="Arial" w:hAnsi="Arial" w:cs="Arial"/>
                <w:color w:val="000000"/>
                <w:sz w:val="22"/>
                <w:szCs w:val="22"/>
              </w:rPr>
              <w:t xml:space="preserve"> connections from the</w:t>
            </w:r>
            <w:r w:rsidR="00316474">
              <w:rPr>
                <w:rFonts w:ascii="Arial" w:hAnsi="Arial" w:cs="Arial"/>
                <w:color w:val="000000"/>
                <w:sz w:val="22"/>
                <w:szCs w:val="22"/>
              </w:rPr>
              <w:t xml:space="preserve"> DWH</w:t>
            </w:r>
            <w:r>
              <w:rPr>
                <w:rFonts w:ascii="Arial" w:hAnsi="Arial" w:cs="Arial"/>
                <w:color w:val="000000"/>
                <w:sz w:val="22"/>
                <w:szCs w:val="22"/>
              </w:rPr>
              <w:t xml:space="preserve"> production</w:t>
            </w:r>
            <w:r w:rsidR="00316474">
              <w:rPr>
                <w:rFonts w:ascii="Arial" w:hAnsi="Arial" w:cs="Arial"/>
                <w:color w:val="000000"/>
                <w:sz w:val="22"/>
                <w:szCs w:val="22"/>
              </w:rPr>
              <w:t xml:space="preserve"> security</w:t>
            </w:r>
            <w:r w:rsidR="002E11B0">
              <w:rPr>
                <w:rFonts w:ascii="Arial" w:hAnsi="Arial" w:cs="Arial"/>
                <w:color w:val="000000"/>
                <w:sz w:val="22"/>
                <w:szCs w:val="22"/>
              </w:rPr>
              <w:t xml:space="preserve"> zone to the Private Cloud security zones</w:t>
            </w:r>
            <w:r w:rsidR="00316474">
              <w:rPr>
                <w:rFonts w:ascii="Arial" w:hAnsi="Arial" w:cs="Arial"/>
                <w:color w:val="000000"/>
                <w:sz w:val="22"/>
                <w:szCs w:val="22"/>
              </w:rPr>
              <w:t xml:space="preserve"> </w:t>
            </w:r>
            <w:r>
              <w:rPr>
                <w:rFonts w:ascii="Arial" w:hAnsi="Arial" w:cs="Arial"/>
                <w:color w:val="000000"/>
                <w:sz w:val="22"/>
                <w:szCs w:val="22"/>
              </w:rPr>
              <w:t>are</w:t>
            </w:r>
            <w:r w:rsidR="00174AA9">
              <w:rPr>
                <w:rFonts w:ascii="Arial" w:hAnsi="Arial" w:cs="Arial"/>
                <w:color w:val="000000"/>
                <w:sz w:val="22"/>
                <w:szCs w:val="22"/>
              </w:rPr>
              <w:t xml:space="preserve"> </w:t>
            </w:r>
            <w:r>
              <w:rPr>
                <w:rFonts w:ascii="Arial" w:hAnsi="Arial" w:cs="Arial"/>
                <w:color w:val="000000"/>
                <w:sz w:val="22"/>
                <w:szCs w:val="22"/>
              </w:rPr>
              <w:t>allowed</w:t>
            </w:r>
          </w:p>
        </w:tc>
      </w:tr>
      <w:tr w:rsidR="00DE68C8" w:rsidRPr="005139AF" w14:paraId="37010B06"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E0428A2" w14:textId="77777777" w:rsidR="00DE68C8" w:rsidRPr="005139AF" w:rsidRDefault="00DE68C8"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097B4D4" w14:textId="3FCC96B8" w:rsidR="00DE68C8" w:rsidRPr="005139AF" w:rsidRDefault="00174AA9" w:rsidP="005F65D6">
            <w:r>
              <w:t>In legacy</w:t>
            </w:r>
            <w:r w:rsidR="002E11B0">
              <w:t xml:space="preserve"> there is no micro segmentation therefor</w:t>
            </w:r>
            <w:r w:rsidR="0095024F">
              <w:t>e</w:t>
            </w:r>
            <w:r w:rsidR="002E11B0">
              <w:t xml:space="preserve"> the dedicated DWH security zone is </w:t>
            </w:r>
            <w:r w:rsidR="0095024F">
              <w:t>created</w:t>
            </w:r>
          </w:p>
        </w:tc>
      </w:tr>
      <w:tr w:rsidR="00DE68C8" w:rsidRPr="005139AF" w14:paraId="396C87FB"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E10AF22" w14:textId="77777777" w:rsidR="00DE68C8" w:rsidRPr="005139AF" w:rsidRDefault="00DE68C8"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11B8FE8" w14:textId="77777777" w:rsidR="00DE68C8" w:rsidRPr="005139AF" w:rsidRDefault="00DE68C8" w:rsidP="005F65D6">
            <w:pPr>
              <w:overflowPunct w:val="0"/>
              <w:autoSpaceDE w:val="0"/>
              <w:autoSpaceDN w:val="0"/>
              <w:adjustRightInd w:val="0"/>
              <w:spacing w:after="120"/>
              <w:textAlignment w:val="baseline"/>
              <w:rPr>
                <w:rFonts w:eastAsia="Arial" w:cs="Arial"/>
              </w:rPr>
            </w:pPr>
            <w:r>
              <w:rPr>
                <w:rFonts w:eastAsia="Arial" w:cs="Arial"/>
              </w:rPr>
              <w:t>N.A.</w:t>
            </w:r>
          </w:p>
        </w:tc>
      </w:tr>
      <w:tr w:rsidR="00A67F3E" w:rsidRPr="005139AF" w14:paraId="44DB107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3A973B7" w14:textId="77777777" w:rsidR="00A67F3E" w:rsidRPr="005139AF" w:rsidRDefault="00A67F3E" w:rsidP="00A67F3E">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6C8EA8D" w14:textId="3A4971A6" w:rsidR="00A67F3E" w:rsidRPr="005139AF" w:rsidRDefault="0095024F" w:rsidP="00A67F3E">
            <w:r>
              <w:t>OTAP deployments are done by UWV this requ</w:t>
            </w:r>
            <w:r w:rsidR="00492DCC">
              <w:t xml:space="preserve">ires </w:t>
            </w:r>
            <w:proofErr w:type="spellStart"/>
            <w:r w:rsidR="00492DCC">
              <w:t>crosszone</w:t>
            </w:r>
            <w:proofErr w:type="spellEnd"/>
            <w:r w:rsidR="00492DCC">
              <w:t xml:space="preserve"> connections</w:t>
            </w:r>
          </w:p>
        </w:tc>
      </w:tr>
      <w:tr w:rsidR="00A67F3E" w:rsidRPr="005139AF" w14:paraId="6E8DD16D"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3139EFE" w14:textId="77777777" w:rsidR="00A67F3E" w:rsidRPr="005139AF" w:rsidRDefault="00A67F3E" w:rsidP="00A67F3E">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5B07796" w14:textId="77777777" w:rsidR="00A67F3E" w:rsidRDefault="00A67F3E" w:rsidP="00A67F3E">
            <w:r w:rsidRPr="00492DCC">
              <w:rPr>
                <w:color w:val="000000" w:themeColor="text1"/>
              </w:rPr>
              <w:t xml:space="preserve">Connections to O, T, A and P </w:t>
            </w:r>
            <w:r w:rsidR="008A5F65" w:rsidRPr="00492DCC">
              <w:rPr>
                <w:color w:val="000000" w:themeColor="text1"/>
              </w:rPr>
              <w:t xml:space="preserve">legacy and </w:t>
            </w:r>
            <w:r w:rsidR="00EE3F0F" w:rsidRPr="00492DCC">
              <w:rPr>
                <w:color w:val="000000" w:themeColor="text1"/>
              </w:rPr>
              <w:t xml:space="preserve">other generic OTAP </w:t>
            </w:r>
            <w:r w:rsidR="0001708C" w:rsidRPr="00492DCC">
              <w:rPr>
                <w:color w:val="000000" w:themeColor="text1"/>
              </w:rPr>
              <w:t>environments</w:t>
            </w:r>
            <w:r w:rsidR="008B667E" w:rsidRPr="00492DCC">
              <w:rPr>
                <w:color w:val="000000" w:themeColor="text1"/>
              </w:rPr>
              <w:t xml:space="preserve"> (for DIM-Infosphere)</w:t>
            </w:r>
            <w:r w:rsidR="0001708C" w:rsidRPr="00492DCC">
              <w:rPr>
                <w:color w:val="000000" w:themeColor="text1"/>
              </w:rPr>
              <w:t xml:space="preserve"> </w:t>
            </w:r>
            <w:r w:rsidRPr="00492DCC">
              <w:rPr>
                <w:color w:val="000000" w:themeColor="text1"/>
              </w:rPr>
              <w:t>must be allowed from this server</w:t>
            </w:r>
            <w:r>
              <w:t>.</w:t>
            </w:r>
          </w:p>
          <w:p w14:paraId="42C7301E" w14:textId="225F7437" w:rsidR="00A67F3E" w:rsidRPr="005726A7" w:rsidRDefault="00CE1286" w:rsidP="00A67F3E">
            <w:r>
              <w:t>Management server is only available in Production not in A, T or O</w:t>
            </w:r>
          </w:p>
        </w:tc>
      </w:tr>
    </w:tbl>
    <w:p w14:paraId="584EBC89" w14:textId="4F999D7B" w:rsidR="00DE68C8" w:rsidRDefault="00F30FB0" w:rsidP="00786721">
      <w:pPr>
        <w:pStyle w:val="BodyText"/>
      </w:pPr>
      <w:r>
        <w:t xml:space="preserve">Decision </w:t>
      </w:r>
      <w:r w:rsidR="00EA3DD0">
        <w:t>9</w:t>
      </w:r>
      <w:r w:rsidR="00847B68">
        <w:t>:</w:t>
      </w:r>
      <w:r w:rsidR="008A329A" w:rsidRPr="008A329A">
        <w:rPr>
          <w:rFonts w:cs="Arial"/>
          <w:szCs w:val="22"/>
        </w:rPr>
        <w:t xml:space="preserve"> </w:t>
      </w:r>
      <w:r w:rsidR="00492DCC">
        <w:rPr>
          <w:rFonts w:cs="Arial"/>
          <w:szCs w:val="22"/>
        </w:rPr>
        <w:t>DIM Deploy (management server) is hosted in DWH Production and will be</w:t>
      </w:r>
      <w:r w:rsidR="00492DCC" w:rsidRPr="008F380E">
        <w:rPr>
          <w:rFonts w:cs="Arial"/>
          <w:szCs w:val="22"/>
        </w:rPr>
        <w:t xml:space="preserve"> used for promotion activities</w:t>
      </w:r>
      <w:r w:rsidR="00492DCC">
        <w:rPr>
          <w:rFonts w:cs="Arial"/>
          <w:szCs w:val="22"/>
        </w:rPr>
        <w:t xml:space="preserve"> between O, T, A and P</w:t>
      </w:r>
    </w:p>
    <w:p w14:paraId="257D0C63" w14:textId="77777777" w:rsidR="00E95354" w:rsidRDefault="00E95354" w:rsidP="00786721">
      <w:pPr>
        <w:pStyle w:val="BodyText"/>
      </w:pPr>
    </w:p>
    <w:tbl>
      <w:tblPr>
        <w:tblW w:w="9521" w:type="dxa"/>
        <w:tblInd w:w="108" w:type="dxa"/>
        <w:tblLook w:val="0000" w:firstRow="0" w:lastRow="0" w:firstColumn="0" w:lastColumn="0" w:noHBand="0" w:noVBand="0"/>
      </w:tblPr>
      <w:tblGrid>
        <w:gridCol w:w="2127"/>
        <w:gridCol w:w="2268"/>
        <w:gridCol w:w="1559"/>
        <w:gridCol w:w="3567"/>
      </w:tblGrid>
      <w:tr w:rsidR="00DF277F" w:rsidRPr="005139AF" w14:paraId="3CD69FE3"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B1ECA19" w14:textId="7DF4A619" w:rsidR="00DF277F" w:rsidRPr="005139AF" w:rsidRDefault="00DF277F" w:rsidP="005F65D6">
            <w:r w:rsidRPr="005139AF">
              <w:rPr>
                <w:rFonts w:eastAsia="Arial" w:cs="Arial"/>
                <w:b/>
              </w:rPr>
              <w:t>ID</w:t>
            </w:r>
            <w:r>
              <w:rPr>
                <w:rFonts w:eastAsia="Arial" w:cs="Arial"/>
                <w:b/>
              </w:rPr>
              <w:t xml:space="preserve"> </w:t>
            </w:r>
            <w:r w:rsidR="00DA42D1">
              <w:rPr>
                <w:rFonts w:eastAsia="Arial" w:cs="Arial"/>
                <w:b/>
              </w:rPr>
              <w:t>1</w:t>
            </w:r>
            <w:r w:rsidR="00A86C38">
              <w:rPr>
                <w:rFonts w:eastAsia="Arial" w:cs="Arial"/>
                <w:b/>
              </w:rPr>
              <w:t>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73BEE54" w14:textId="77777777" w:rsidR="00DF277F" w:rsidRPr="005139AF" w:rsidRDefault="00DF277F" w:rsidP="005F65D6">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1331722" w14:textId="77777777" w:rsidR="00DF277F" w:rsidRPr="005139AF" w:rsidRDefault="00DF277F" w:rsidP="005F65D6">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00B4EB1" w14:textId="77777777" w:rsidR="00DF277F" w:rsidRPr="005139AF" w:rsidRDefault="00DF277F" w:rsidP="005F65D6">
            <w:r w:rsidRPr="005139AF">
              <w:t>Standards</w:t>
            </w:r>
          </w:p>
        </w:tc>
      </w:tr>
      <w:tr w:rsidR="00DF277F" w:rsidRPr="005139AF" w14:paraId="4FB9651F"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0C09B2A" w14:textId="77777777" w:rsidR="00DF277F" w:rsidRPr="005139AF" w:rsidRDefault="00DF277F" w:rsidP="005F65D6">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80D499D" w14:textId="0C63CC81" w:rsidR="00DF277F" w:rsidRPr="005139AF" w:rsidRDefault="00E26D56" w:rsidP="005F65D6">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0CDDE15" w14:textId="77777777" w:rsidR="00DF277F" w:rsidRPr="005139AF" w:rsidRDefault="00DF277F" w:rsidP="005F65D6">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34CDA17F" w14:textId="1BBE1D6C" w:rsidR="00DF277F" w:rsidRPr="005139AF" w:rsidRDefault="00DF277F" w:rsidP="005F65D6">
            <w:r>
              <w:t>Security</w:t>
            </w:r>
          </w:p>
        </w:tc>
      </w:tr>
      <w:tr w:rsidR="00DF277F" w:rsidRPr="005139AF" w14:paraId="457F171C"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66923E4" w14:textId="77777777" w:rsidR="00DF277F" w:rsidRPr="005139AF" w:rsidRDefault="00DF277F" w:rsidP="005F65D6">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A929C32" w14:textId="5C29C3A2" w:rsidR="00DF277F" w:rsidRPr="005139AF" w:rsidRDefault="00E82799" w:rsidP="005F65D6">
            <w:pPr>
              <w:rPr>
                <w:rFonts w:eastAsia="Arial" w:cs="Arial"/>
              </w:rPr>
            </w:pPr>
            <w:r>
              <w:rPr>
                <w:rFonts w:eastAsia="Arial" w:cs="Arial"/>
              </w:rPr>
              <w:t xml:space="preserve">UWV </w:t>
            </w:r>
            <w:r w:rsidR="004642FB">
              <w:rPr>
                <w:rFonts w:eastAsia="Arial" w:cs="Arial"/>
              </w:rPr>
              <w:t>TAB</w:t>
            </w:r>
            <w:r w:rsidR="00623739">
              <w:rPr>
                <w:rFonts w:eastAsia="Arial" w:cs="Arial"/>
              </w:rPr>
              <w:t xml:space="preserve"> (</w:t>
            </w:r>
            <w:r>
              <w:rPr>
                <w:rFonts w:eastAsia="Arial" w:cs="Arial"/>
              </w:rPr>
              <w:t xml:space="preserve">Technical </w:t>
            </w:r>
            <w:r w:rsidR="004827DC">
              <w:rPr>
                <w:rFonts w:eastAsia="Arial" w:cs="Arial"/>
              </w:rPr>
              <w:t>A</w:t>
            </w:r>
            <w:r>
              <w:rPr>
                <w:rFonts w:eastAsia="Arial" w:cs="Arial"/>
              </w:rPr>
              <w:t xml:space="preserve">pplication </w:t>
            </w:r>
            <w:r w:rsidR="004642FB">
              <w:rPr>
                <w:rFonts w:eastAsia="Arial" w:cs="Arial"/>
              </w:rPr>
              <w:t>Management</w:t>
            </w:r>
            <w:r w:rsidR="00623739">
              <w:rPr>
                <w:rFonts w:eastAsia="Arial" w:cs="Arial"/>
              </w:rPr>
              <w:t>) requires special permissions</w:t>
            </w:r>
          </w:p>
        </w:tc>
      </w:tr>
      <w:tr w:rsidR="00DF277F" w:rsidRPr="005139AF" w14:paraId="0E9FFB54"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7A66B0F" w14:textId="77777777" w:rsidR="00DF277F" w:rsidRPr="005139AF" w:rsidRDefault="00DF277F" w:rsidP="005F65D6">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665E8C8" w14:textId="0A9501CF" w:rsidR="00DF277F" w:rsidRPr="005139AF" w:rsidRDefault="004642FB" w:rsidP="005F65D6">
            <w:r>
              <w:t xml:space="preserve">To be able to perform technical application management </w:t>
            </w:r>
            <w:r w:rsidR="00E74037">
              <w:t>UWV needs the necessary permissions on the servers</w:t>
            </w:r>
            <w:r w:rsidR="00DF277F">
              <w:t>.</w:t>
            </w:r>
            <w:r w:rsidR="001E2496">
              <w:t xml:space="preserve"> </w:t>
            </w:r>
          </w:p>
        </w:tc>
      </w:tr>
      <w:tr w:rsidR="00DF277F" w:rsidRPr="005139AF" w14:paraId="22ABA3BB"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A79819C" w14:textId="77777777" w:rsidR="00DF277F" w:rsidRPr="005139AF" w:rsidRDefault="00DF277F" w:rsidP="005F65D6">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26E0B13" w14:textId="279875D0" w:rsidR="00DF277F" w:rsidRPr="006072F9" w:rsidRDefault="00BF0EE5" w:rsidP="005F65D6">
            <w:pPr>
              <w:pStyle w:val="TableText0"/>
              <w:rPr>
                <w:rFonts w:ascii="Arial" w:hAnsi="Arial" w:cs="Arial"/>
                <w:color w:val="000000"/>
                <w:sz w:val="22"/>
                <w:szCs w:val="22"/>
              </w:rPr>
            </w:pPr>
            <w:r>
              <w:rPr>
                <w:rFonts w:ascii="Arial" w:hAnsi="Arial" w:cs="Arial"/>
                <w:color w:val="000000"/>
                <w:sz w:val="22"/>
                <w:szCs w:val="22"/>
              </w:rPr>
              <w:t>Permissions are described in a separated document.</w:t>
            </w:r>
          </w:p>
        </w:tc>
      </w:tr>
      <w:tr w:rsidR="00DF277F" w:rsidRPr="005139AF" w14:paraId="253F8E65"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DB50FE1" w14:textId="77777777" w:rsidR="00DF277F" w:rsidRPr="005139AF" w:rsidRDefault="00DF277F" w:rsidP="005F65D6">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62F0781" w14:textId="0F91E82D" w:rsidR="00DF277F" w:rsidRPr="005139AF" w:rsidRDefault="00BF0EE5" w:rsidP="005F65D6">
            <w:r>
              <w:t xml:space="preserve">Necessary to be able to perform </w:t>
            </w:r>
            <w:r w:rsidR="00AD2840">
              <w:t>technical application management</w:t>
            </w:r>
            <w:r w:rsidR="00DF277F">
              <w:t>.</w:t>
            </w:r>
          </w:p>
        </w:tc>
      </w:tr>
      <w:tr w:rsidR="00DF277F" w:rsidRPr="005139AF" w14:paraId="668F66EA"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468AD1" w14:textId="77777777" w:rsidR="00DF277F" w:rsidRPr="005139AF" w:rsidRDefault="00DF277F" w:rsidP="005F65D6">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7482A66" w14:textId="77777777" w:rsidR="00DF277F" w:rsidRPr="005139AF" w:rsidRDefault="00DF277F" w:rsidP="005F65D6">
            <w:pPr>
              <w:overflowPunct w:val="0"/>
              <w:autoSpaceDE w:val="0"/>
              <w:autoSpaceDN w:val="0"/>
              <w:adjustRightInd w:val="0"/>
              <w:spacing w:after="120"/>
              <w:textAlignment w:val="baseline"/>
              <w:rPr>
                <w:rFonts w:eastAsia="Arial" w:cs="Arial"/>
              </w:rPr>
            </w:pPr>
            <w:r>
              <w:rPr>
                <w:rFonts w:eastAsia="Arial" w:cs="Arial"/>
              </w:rPr>
              <w:t>DXC will perform TAB</w:t>
            </w:r>
          </w:p>
        </w:tc>
      </w:tr>
      <w:tr w:rsidR="00DF277F" w:rsidRPr="005139AF" w14:paraId="1B98918D"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66C1360" w14:textId="77777777" w:rsidR="00DF277F" w:rsidRPr="005139AF" w:rsidRDefault="00DF277F" w:rsidP="005F65D6">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B3000BA" w14:textId="5A8E1D23" w:rsidR="00DF277F" w:rsidRPr="005139AF" w:rsidRDefault="00DF277F" w:rsidP="005F65D6">
            <w:r>
              <w:t>Decided and agreed between UWV and DXC</w:t>
            </w:r>
            <w:r w:rsidR="00E8732A">
              <w:t xml:space="preserve"> management</w:t>
            </w:r>
          </w:p>
        </w:tc>
      </w:tr>
      <w:tr w:rsidR="00DF277F" w:rsidRPr="005139AF" w14:paraId="13F736C8" w14:textId="77777777" w:rsidTr="005F65D6">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714879E" w14:textId="77777777" w:rsidR="00DF277F" w:rsidRPr="005139AF" w:rsidRDefault="00DF277F" w:rsidP="005F65D6">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9A3977B" w14:textId="11F333CA" w:rsidR="00DF277F" w:rsidRPr="005139AF" w:rsidRDefault="00AD2840" w:rsidP="005F65D6">
            <w:r>
              <w:t>UWV is responsible for a part of the system management.</w:t>
            </w:r>
          </w:p>
        </w:tc>
      </w:tr>
    </w:tbl>
    <w:p w14:paraId="4B876113" w14:textId="70A43986" w:rsidR="000465BE" w:rsidRDefault="000465BE" w:rsidP="00786721">
      <w:pPr>
        <w:pStyle w:val="BodyText"/>
        <w:rPr>
          <w:rFonts w:eastAsia="Arial" w:cs="Arial"/>
        </w:rPr>
      </w:pPr>
      <w:r>
        <w:t xml:space="preserve">Decision </w:t>
      </w:r>
      <w:r w:rsidR="00DA42D1">
        <w:t>1</w:t>
      </w:r>
      <w:r w:rsidR="00623739">
        <w:t>0</w:t>
      </w:r>
      <w:r>
        <w:t xml:space="preserve">: </w:t>
      </w:r>
      <w:r w:rsidR="00623739">
        <w:rPr>
          <w:rFonts w:eastAsia="Arial" w:cs="Arial"/>
        </w:rPr>
        <w:t>UWV TAB (Technical Application Management) requires special permissions</w:t>
      </w:r>
    </w:p>
    <w:p w14:paraId="342CE2DA" w14:textId="77777777" w:rsidR="00623739" w:rsidRDefault="00623739" w:rsidP="00786721">
      <w:pPr>
        <w:pStyle w:val="BodyText"/>
      </w:pPr>
    </w:p>
    <w:p w14:paraId="3FDB25C6" w14:textId="77777777" w:rsidR="009440D1" w:rsidRDefault="009440D1" w:rsidP="00786721">
      <w:pPr>
        <w:pStyle w:val="BodyText"/>
      </w:pPr>
    </w:p>
    <w:p w14:paraId="509C422C" w14:textId="77777777" w:rsidR="009440D1" w:rsidRDefault="009440D1" w:rsidP="00786721">
      <w:pPr>
        <w:pStyle w:val="BodyText"/>
      </w:pPr>
    </w:p>
    <w:p w14:paraId="37DFA12C" w14:textId="77777777" w:rsidR="009440D1" w:rsidRDefault="009440D1" w:rsidP="00786721">
      <w:pPr>
        <w:pStyle w:val="BodyText"/>
      </w:pPr>
    </w:p>
    <w:p w14:paraId="6A60F2BD" w14:textId="77777777" w:rsidR="009440D1" w:rsidRDefault="009440D1" w:rsidP="00786721">
      <w:pPr>
        <w:pStyle w:val="BodyText"/>
      </w:pPr>
    </w:p>
    <w:p w14:paraId="3E1FAA42" w14:textId="77777777" w:rsidR="009440D1" w:rsidRDefault="009440D1" w:rsidP="00786721">
      <w:pPr>
        <w:pStyle w:val="BodyText"/>
      </w:pPr>
    </w:p>
    <w:p w14:paraId="4CAAEB53" w14:textId="77777777" w:rsidR="009440D1" w:rsidRDefault="009440D1" w:rsidP="00786721">
      <w:pPr>
        <w:pStyle w:val="BodyText"/>
      </w:pPr>
    </w:p>
    <w:p w14:paraId="6DC40918" w14:textId="77777777" w:rsidR="009440D1" w:rsidRDefault="009440D1" w:rsidP="00786721">
      <w:pPr>
        <w:pStyle w:val="BodyText"/>
      </w:pPr>
    </w:p>
    <w:p w14:paraId="05A28C24" w14:textId="77777777" w:rsidR="009440D1" w:rsidRDefault="009440D1" w:rsidP="00786721">
      <w:pPr>
        <w:pStyle w:val="BodyText"/>
      </w:pPr>
    </w:p>
    <w:p w14:paraId="051DBC49" w14:textId="77777777" w:rsidR="009440D1" w:rsidRDefault="009440D1" w:rsidP="00786721">
      <w:pPr>
        <w:pStyle w:val="BodyText"/>
      </w:pPr>
    </w:p>
    <w:p w14:paraId="2ECCD615" w14:textId="77777777" w:rsidR="009440D1" w:rsidRDefault="009440D1" w:rsidP="00786721">
      <w:pPr>
        <w:pStyle w:val="BodyText"/>
      </w:pPr>
    </w:p>
    <w:p w14:paraId="10039BE1" w14:textId="77777777" w:rsidR="00172557" w:rsidRDefault="00172557" w:rsidP="00D66F5A">
      <w:pPr>
        <w:pStyle w:val="BodyText"/>
      </w:pPr>
    </w:p>
    <w:tbl>
      <w:tblPr>
        <w:tblW w:w="9521" w:type="dxa"/>
        <w:tblInd w:w="108" w:type="dxa"/>
        <w:tblLook w:val="0000" w:firstRow="0" w:lastRow="0" w:firstColumn="0" w:lastColumn="0" w:noHBand="0" w:noVBand="0"/>
      </w:tblPr>
      <w:tblGrid>
        <w:gridCol w:w="2127"/>
        <w:gridCol w:w="2268"/>
        <w:gridCol w:w="1559"/>
        <w:gridCol w:w="3567"/>
      </w:tblGrid>
      <w:tr w:rsidR="00B2336A" w:rsidRPr="005139AF" w14:paraId="6A025E27"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221A72D" w14:textId="77777777" w:rsidR="00B2336A" w:rsidRPr="005139AF" w:rsidRDefault="00B2336A" w:rsidP="00D21077">
            <w:r w:rsidRPr="005139AF">
              <w:rPr>
                <w:rFonts w:eastAsia="Arial" w:cs="Arial"/>
                <w:b/>
              </w:rPr>
              <w:t>ID</w:t>
            </w:r>
            <w:r>
              <w:rPr>
                <w:rFonts w:eastAsia="Arial" w:cs="Arial"/>
                <w:b/>
              </w:rPr>
              <w:t xml:space="preserve"> 11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0173E3E" w14:textId="77777777" w:rsidR="00B2336A" w:rsidRPr="005139AF" w:rsidRDefault="00B2336A" w:rsidP="00D21077">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36BBA2A5" w14:textId="77777777" w:rsidR="00B2336A" w:rsidRPr="005139AF" w:rsidRDefault="00B2336A" w:rsidP="00D2107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75B70C7" w14:textId="77777777" w:rsidR="00B2336A" w:rsidRPr="005139AF" w:rsidRDefault="00B2336A" w:rsidP="00D21077">
            <w:r w:rsidRPr="005139AF">
              <w:t>Standards</w:t>
            </w:r>
          </w:p>
        </w:tc>
      </w:tr>
      <w:tr w:rsidR="00B2336A" w:rsidRPr="005139AF" w14:paraId="211946F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7E2F287" w14:textId="77777777" w:rsidR="00B2336A" w:rsidRPr="005139AF" w:rsidRDefault="00B2336A" w:rsidP="00D2107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87F289E" w14:textId="77777777" w:rsidR="00B2336A" w:rsidRPr="005139AF" w:rsidRDefault="00B2336A" w:rsidP="00D2107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21460DBE" w14:textId="77777777" w:rsidR="00B2336A" w:rsidRPr="005139AF" w:rsidRDefault="00B2336A" w:rsidP="00D2107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789EB6C" w14:textId="77777777" w:rsidR="00B2336A" w:rsidRPr="005139AF" w:rsidRDefault="00B2336A" w:rsidP="00D21077">
            <w:r>
              <w:t>Security</w:t>
            </w:r>
          </w:p>
        </w:tc>
      </w:tr>
      <w:tr w:rsidR="00B2336A" w:rsidRPr="005139AF" w14:paraId="4EE1A259"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1C3EBBC" w14:textId="77777777" w:rsidR="00B2336A" w:rsidRPr="005139AF" w:rsidRDefault="00B2336A" w:rsidP="00D2107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437771F" w14:textId="3B64C00A" w:rsidR="00B2336A" w:rsidRPr="005139AF" w:rsidRDefault="00B2336A" w:rsidP="00D21077">
            <w:pPr>
              <w:rPr>
                <w:rFonts w:eastAsia="Arial" w:cs="Arial"/>
              </w:rPr>
            </w:pPr>
            <w:r>
              <w:rPr>
                <w:rFonts w:eastAsia="Arial" w:cs="Arial"/>
              </w:rPr>
              <w:t>The private cloud (Windows and Linux)</w:t>
            </w:r>
            <w:r w:rsidRPr="00306EC2">
              <w:rPr>
                <w:rFonts w:eastAsia="Arial" w:cs="Arial"/>
              </w:rPr>
              <w:t xml:space="preserve"> DIM-</w:t>
            </w:r>
            <w:r>
              <w:rPr>
                <w:rFonts w:eastAsia="Arial" w:cs="Arial"/>
              </w:rPr>
              <w:t>Infosphere</w:t>
            </w:r>
            <w:r w:rsidRPr="00306EC2">
              <w:rPr>
                <w:rFonts w:eastAsia="Arial" w:cs="Arial"/>
              </w:rPr>
              <w:t xml:space="preserve"> </w:t>
            </w:r>
            <w:r w:rsidRPr="00890617">
              <w:rPr>
                <w:rFonts w:eastAsia="Arial" w:cs="Arial"/>
              </w:rPr>
              <w:t>servers (DIM</w:t>
            </w:r>
            <w:r>
              <w:rPr>
                <w:rFonts w:eastAsia="Arial" w:cs="Arial"/>
              </w:rPr>
              <w:t xml:space="preserve"> APP, DIM Engine, DIM Bridge</w:t>
            </w:r>
            <w:r w:rsidRPr="00890617">
              <w:rPr>
                <w:rFonts w:eastAsia="Arial" w:cs="Arial"/>
              </w:rPr>
              <w:t xml:space="preserve"> and DIM</w:t>
            </w:r>
            <w:r>
              <w:rPr>
                <w:rFonts w:eastAsia="Arial" w:cs="Arial"/>
              </w:rPr>
              <w:t xml:space="preserve"> FS</w:t>
            </w:r>
            <w:r w:rsidRPr="00890617">
              <w:rPr>
                <w:rFonts w:eastAsia="Arial" w:cs="Arial"/>
              </w:rPr>
              <w:t xml:space="preserve">) </w:t>
            </w:r>
            <w:r w:rsidRPr="00306EC2">
              <w:rPr>
                <w:rFonts w:eastAsia="Arial" w:cs="Arial"/>
              </w:rPr>
              <w:t xml:space="preserve">will be hosted </w:t>
            </w:r>
            <w:r>
              <w:rPr>
                <w:rFonts w:eastAsia="Arial" w:cs="Arial"/>
              </w:rPr>
              <w:t>in the</w:t>
            </w:r>
            <w:r w:rsidRPr="00306EC2">
              <w:rPr>
                <w:rFonts w:eastAsia="Arial" w:cs="Arial"/>
              </w:rPr>
              <w:t xml:space="preserve"> </w:t>
            </w:r>
            <w:r>
              <w:rPr>
                <w:rFonts w:eastAsia="Arial" w:cs="Arial"/>
              </w:rPr>
              <w:t xml:space="preserve">Micro BackOffice </w:t>
            </w:r>
            <w:r w:rsidRPr="00306EC2">
              <w:rPr>
                <w:rFonts w:eastAsia="Arial" w:cs="Arial"/>
              </w:rPr>
              <w:t>security zone.</w:t>
            </w:r>
          </w:p>
        </w:tc>
      </w:tr>
      <w:tr w:rsidR="00B2336A" w:rsidRPr="005139AF" w14:paraId="3FE8DDD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11E121D" w14:textId="77777777" w:rsidR="00B2336A" w:rsidRPr="005139AF" w:rsidRDefault="00B2336A" w:rsidP="00D2107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9A9BDF3" w14:textId="77777777" w:rsidR="00B2336A" w:rsidRPr="005139AF" w:rsidRDefault="00B2336A" w:rsidP="00D21077">
            <w:r>
              <w:t>How</w:t>
            </w:r>
            <w:r w:rsidRPr="008E062A">
              <w:t xml:space="preserve"> to keep th</w:t>
            </w:r>
            <w:r>
              <w:t>e private cloud</w:t>
            </w:r>
            <w:r w:rsidRPr="008E062A">
              <w:t xml:space="preserve"> servers separated from other </w:t>
            </w:r>
            <w:r>
              <w:t xml:space="preserve">UWV business application </w:t>
            </w:r>
            <w:r w:rsidRPr="008E062A">
              <w:t>servers</w:t>
            </w:r>
            <w:r>
              <w:t xml:space="preserve"> due to the required elevated access rights</w:t>
            </w:r>
          </w:p>
        </w:tc>
      </w:tr>
      <w:tr w:rsidR="00B2336A" w:rsidRPr="005139AF" w14:paraId="45E363D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39303F3" w14:textId="77777777" w:rsidR="00B2336A" w:rsidRPr="005139AF" w:rsidRDefault="00B2336A" w:rsidP="00D2107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A0B7DBC" w14:textId="77777777" w:rsidR="00B2336A" w:rsidRPr="006072F9" w:rsidRDefault="00B2336A" w:rsidP="00D21077">
            <w:pPr>
              <w:pStyle w:val="TableText0"/>
              <w:rPr>
                <w:rFonts w:ascii="Arial" w:hAnsi="Arial" w:cs="Arial"/>
                <w:color w:val="000000"/>
                <w:sz w:val="22"/>
                <w:szCs w:val="22"/>
              </w:rPr>
            </w:pPr>
          </w:p>
        </w:tc>
      </w:tr>
      <w:tr w:rsidR="00B2336A" w:rsidRPr="005139AF" w14:paraId="2E4770AB"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F7956EA" w14:textId="77777777" w:rsidR="00B2336A" w:rsidRPr="005139AF" w:rsidRDefault="00B2336A" w:rsidP="00D2107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D0830DE" w14:textId="77777777" w:rsidR="00B2336A" w:rsidRPr="005139AF" w:rsidRDefault="00B2336A" w:rsidP="00D21077">
            <w:r>
              <w:t xml:space="preserve">Technical application management is performed by UWV which require elevated access rights. Micro BackOffice is a </w:t>
            </w:r>
            <w:proofErr w:type="spellStart"/>
            <w:r>
              <w:t>microsegmented</w:t>
            </w:r>
            <w:proofErr w:type="spellEnd"/>
            <w:r>
              <w:t xml:space="preserve"> security zone</w:t>
            </w:r>
          </w:p>
        </w:tc>
      </w:tr>
      <w:tr w:rsidR="00B2336A" w:rsidRPr="005139AF" w14:paraId="5146FB57"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5BA168F" w14:textId="77777777" w:rsidR="00B2336A" w:rsidRPr="005139AF" w:rsidRDefault="00B2336A" w:rsidP="00D2107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F001589" w14:textId="77777777" w:rsidR="00B2336A" w:rsidRPr="005139AF" w:rsidRDefault="00B2336A" w:rsidP="00D21077">
            <w:pPr>
              <w:overflowPunct w:val="0"/>
              <w:autoSpaceDE w:val="0"/>
              <w:autoSpaceDN w:val="0"/>
              <w:adjustRightInd w:val="0"/>
              <w:spacing w:after="120"/>
              <w:textAlignment w:val="baseline"/>
              <w:rPr>
                <w:rFonts w:eastAsia="Arial" w:cs="Arial"/>
              </w:rPr>
            </w:pPr>
            <w:r>
              <w:rPr>
                <w:rFonts w:eastAsia="Arial" w:cs="Arial"/>
              </w:rPr>
              <w:t>Host these servers on a non-micro-segmented security zone.</w:t>
            </w:r>
          </w:p>
        </w:tc>
      </w:tr>
      <w:tr w:rsidR="00B2336A" w:rsidRPr="005139AF" w14:paraId="1D43C4FB"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B2518E4" w14:textId="77777777" w:rsidR="00B2336A" w:rsidRPr="005139AF" w:rsidRDefault="00B2336A" w:rsidP="00D2107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938A5F7" w14:textId="77777777" w:rsidR="00B2336A" w:rsidRPr="005139AF" w:rsidRDefault="00B2336A" w:rsidP="00D21077">
            <w:r>
              <w:t>UWV requires elevated access rights</w:t>
            </w:r>
          </w:p>
        </w:tc>
      </w:tr>
      <w:tr w:rsidR="00B2336A" w:rsidRPr="005139AF" w14:paraId="56103A7F"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BE89944" w14:textId="77777777" w:rsidR="00B2336A" w:rsidRPr="005139AF" w:rsidRDefault="00B2336A" w:rsidP="00D2107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354C9581" w14:textId="77777777" w:rsidR="00B2336A" w:rsidRPr="005139AF" w:rsidRDefault="00B2336A" w:rsidP="00D21077">
            <w:r>
              <w:t>Each connection requires a firewall opening (request)</w:t>
            </w:r>
          </w:p>
        </w:tc>
      </w:tr>
    </w:tbl>
    <w:p w14:paraId="47A102A9" w14:textId="77777777" w:rsidR="00B2336A" w:rsidRDefault="00B2336A" w:rsidP="00B2336A">
      <w:pPr>
        <w:pStyle w:val="BodyText"/>
        <w:rPr>
          <w:rFonts w:eastAsia="Arial" w:cs="Arial"/>
        </w:rPr>
      </w:pPr>
      <w:r>
        <w:rPr>
          <w:rFonts w:eastAsia="Arial" w:cs="Arial"/>
        </w:rPr>
        <w:t>Decision 11: The private cloud (Windows and Linux)</w:t>
      </w:r>
      <w:r w:rsidRPr="00306EC2">
        <w:rPr>
          <w:rFonts w:eastAsia="Arial" w:cs="Arial"/>
        </w:rPr>
        <w:t xml:space="preserve"> </w:t>
      </w:r>
      <w:r>
        <w:rPr>
          <w:rFonts w:eastAsia="Arial" w:cs="Arial"/>
        </w:rPr>
        <w:t>DIM-Infosphere</w:t>
      </w:r>
      <w:r w:rsidRPr="00306EC2">
        <w:rPr>
          <w:rFonts w:eastAsia="Arial" w:cs="Arial"/>
        </w:rPr>
        <w:t xml:space="preserve"> </w:t>
      </w:r>
      <w:r w:rsidRPr="00890617">
        <w:rPr>
          <w:rFonts w:eastAsia="Arial" w:cs="Arial"/>
        </w:rPr>
        <w:t>servers (DIM</w:t>
      </w:r>
      <w:r>
        <w:rPr>
          <w:rFonts w:eastAsia="Arial" w:cs="Arial"/>
        </w:rPr>
        <w:t xml:space="preserve"> APP,  DIM Engine, DIM Bridge</w:t>
      </w:r>
      <w:r w:rsidRPr="00890617">
        <w:rPr>
          <w:rFonts w:eastAsia="Arial" w:cs="Arial"/>
        </w:rPr>
        <w:t xml:space="preserve"> and DIM</w:t>
      </w:r>
      <w:r>
        <w:rPr>
          <w:rFonts w:eastAsia="Arial" w:cs="Arial"/>
        </w:rPr>
        <w:t xml:space="preserve"> FS</w:t>
      </w:r>
      <w:r w:rsidRPr="00890617">
        <w:rPr>
          <w:rFonts w:eastAsia="Arial" w:cs="Arial"/>
        </w:rPr>
        <w:t xml:space="preserve">) </w:t>
      </w:r>
      <w:r w:rsidRPr="00306EC2">
        <w:rPr>
          <w:rFonts w:eastAsia="Arial" w:cs="Arial"/>
        </w:rPr>
        <w:t xml:space="preserve">will be hosted </w:t>
      </w:r>
      <w:r>
        <w:rPr>
          <w:rFonts w:eastAsia="Arial" w:cs="Arial"/>
        </w:rPr>
        <w:t>in the</w:t>
      </w:r>
      <w:r w:rsidRPr="00306EC2">
        <w:rPr>
          <w:rFonts w:eastAsia="Arial" w:cs="Arial"/>
        </w:rPr>
        <w:t xml:space="preserve"> </w:t>
      </w:r>
      <w:r>
        <w:rPr>
          <w:rFonts w:eastAsia="Arial" w:cs="Arial"/>
        </w:rPr>
        <w:t xml:space="preserve">Micro BackOffice </w:t>
      </w:r>
      <w:r w:rsidRPr="00306EC2">
        <w:rPr>
          <w:rFonts w:eastAsia="Arial" w:cs="Arial"/>
        </w:rPr>
        <w:t>security zone</w:t>
      </w:r>
    </w:p>
    <w:p w14:paraId="06EFF626" w14:textId="77777777" w:rsidR="00B2336A" w:rsidRDefault="00B2336A" w:rsidP="00B2336A">
      <w:pPr>
        <w:pStyle w:val="BodyText"/>
        <w:rPr>
          <w:rFonts w:eastAsia="Arial" w:cs="Arial"/>
        </w:rPr>
      </w:pPr>
    </w:p>
    <w:tbl>
      <w:tblPr>
        <w:tblW w:w="9521" w:type="dxa"/>
        <w:tblInd w:w="108" w:type="dxa"/>
        <w:tblLook w:val="0000" w:firstRow="0" w:lastRow="0" w:firstColumn="0" w:lastColumn="0" w:noHBand="0" w:noVBand="0"/>
      </w:tblPr>
      <w:tblGrid>
        <w:gridCol w:w="2127"/>
        <w:gridCol w:w="2268"/>
        <w:gridCol w:w="1559"/>
        <w:gridCol w:w="3567"/>
      </w:tblGrid>
      <w:tr w:rsidR="00B2336A" w:rsidRPr="005139AF" w14:paraId="258B19EF"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EC2C0BC" w14:textId="77777777" w:rsidR="00B2336A" w:rsidRPr="005139AF" w:rsidRDefault="00B2336A" w:rsidP="00D21077">
            <w:r w:rsidRPr="005139AF">
              <w:rPr>
                <w:rFonts w:eastAsia="Arial" w:cs="Arial"/>
                <w:b/>
              </w:rPr>
              <w:t>ID</w:t>
            </w:r>
            <w:r>
              <w:rPr>
                <w:rFonts w:eastAsia="Arial" w:cs="Arial"/>
                <w:b/>
              </w:rPr>
              <w:t xml:space="preserve"> 12</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068B739" w14:textId="77777777" w:rsidR="00B2336A" w:rsidRPr="005139AF" w:rsidRDefault="00B2336A" w:rsidP="00D21077">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5C49F81F" w14:textId="77777777" w:rsidR="00B2336A" w:rsidRPr="005139AF" w:rsidRDefault="00B2336A" w:rsidP="00D21077">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CC0A51D" w14:textId="77777777" w:rsidR="00B2336A" w:rsidRPr="005139AF" w:rsidRDefault="00B2336A" w:rsidP="00D21077">
            <w:r w:rsidRPr="005139AF">
              <w:t>Standards</w:t>
            </w:r>
          </w:p>
        </w:tc>
      </w:tr>
      <w:tr w:rsidR="00B2336A" w:rsidRPr="005139AF" w14:paraId="161146AC"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46EBBD7" w14:textId="77777777" w:rsidR="00B2336A" w:rsidRPr="005139AF" w:rsidRDefault="00B2336A" w:rsidP="00D21077">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07291507" w14:textId="77777777" w:rsidR="00B2336A" w:rsidRPr="005139AF" w:rsidRDefault="00B2336A" w:rsidP="00D21077">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E1872ED" w14:textId="77777777" w:rsidR="00B2336A" w:rsidRPr="005139AF" w:rsidRDefault="00B2336A" w:rsidP="00D21077">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1AFDCF95" w14:textId="77777777" w:rsidR="00B2336A" w:rsidRPr="005139AF" w:rsidRDefault="00B2336A" w:rsidP="00D21077">
            <w:r>
              <w:t>Security</w:t>
            </w:r>
          </w:p>
        </w:tc>
      </w:tr>
      <w:tr w:rsidR="00B2336A" w:rsidRPr="005139AF" w14:paraId="5F0BE94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2FD0E929" w14:textId="77777777" w:rsidR="00B2336A" w:rsidRPr="005139AF" w:rsidRDefault="00B2336A" w:rsidP="00D21077">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C8D97F7" w14:textId="5218DA25" w:rsidR="00B2336A" w:rsidRPr="005139AF" w:rsidRDefault="00B2336A" w:rsidP="00D21077">
            <w:pPr>
              <w:rPr>
                <w:rFonts w:eastAsia="Arial" w:cs="Arial"/>
              </w:rPr>
            </w:pPr>
            <w:r>
              <w:rPr>
                <w:rFonts w:eastAsia="Arial" w:cs="Arial"/>
              </w:rPr>
              <w:t xml:space="preserve">The DIM-Infosphere Search server will be hosted in the </w:t>
            </w:r>
            <w:r w:rsidR="002501F1">
              <w:rPr>
                <w:rFonts w:eastAsia="Arial" w:cs="Arial"/>
              </w:rPr>
              <w:t>M</w:t>
            </w:r>
            <w:r>
              <w:rPr>
                <w:rFonts w:eastAsia="Arial" w:cs="Arial"/>
              </w:rPr>
              <w:t>icro BackOffice Security Zone.</w:t>
            </w:r>
          </w:p>
        </w:tc>
      </w:tr>
      <w:tr w:rsidR="00B2336A" w:rsidRPr="005139AF" w14:paraId="1FF9F425"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700F6B9" w14:textId="77777777" w:rsidR="00B2336A" w:rsidRPr="005139AF" w:rsidRDefault="00B2336A" w:rsidP="00D21077">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B05FE4F" w14:textId="77777777" w:rsidR="00B2336A" w:rsidRPr="005139AF" w:rsidRDefault="00B2336A" w:rsidP="00D21077">
            <w:r>
              <w:t xml:space="preserve">UWV User connect to this server from UWV workplace. Normally servers that have primary a presentation function must be hosted in </w:t>
            </w:r>
            <w:proofErr w:type="spellStart"/>
            <w:r>
              <w:t>FrontOffice</w:t>
            </w:r>
            <w:proofErr w:type="spellEnd"/>
          </w:p>
        </w:tc>
      </w:tr>
      <w:tr w:rsidR="00B2336A" w:rsidRPr="005139AF" w14:paraId="00DED5D0"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317E1F1" w14:textId="77777777" w:rsidR="00B2336A" w:rsidRPr="005139AF" w:rsidRDefault="00B2336A" w:rsidP="00D21077">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5643C4B9" w14:textId="77777777" w:rsidR="00B2336A" w:rsidRPr="006072F9" w:rsidRDefault="00B2336A" w:rsidP="00D21077">
            <w:pPr>
              <w:pStyle w:val="TableText0"/>
              <w:rPr>
                <w:rFonts w:ascii="Arial" w:hAnsi="Arial" w:cs="Arial"/>
                <w:color w:val="000000"/>
                <w:sz w:val="22"/>
                <w:szCs w:val="22"/>
              </w:rPr>
            </w:pPr>
            <w:r>
              <w:rPr>
                <w:rFonts w:ascii="Arial" w:hAnsi="Arial" w:cs="Arial"/>
                <w:color w:val="000000"/>
                <w:sz w:val="22"/>
                <w:szCs w:val="22"/>
              </w:rPr>
              <w:t>N/A</w:t>
            </w:r>
          </w:p>
        </w:tc>
      </w:tr>
      <w:tr w:rsidR="00B2336A" w:rsidRPr="005139AF" w14:paraId="0EA6425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FBD2F8D" w14:textId="77777777" w:rsidR="00B2336A" w:rsidRPr="005139AF" w:rsidRDefault="00B2336A" w:rsidP="00D21077">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7D62DC3" w14:textId="77777777" w:rsidR="00B2336A" w:rsidRPr="005139AF" w:rsidRDefault="00B2336A" w:rsidP="00D21077">
            <w:r>
              <w:t xml:space="preserve">This server is an application server. </w:t>
            </w:r>
            <w:r w:rsidRPr="00DE7362">
              <w:t xml:space="preserve">IBM Information Server Enterprise Search is an extension to IBM </w:t>
            </w:r>
            <w:proofErr w:type="spellStart"/>
            <w:r w:rsidRPr="00DE7362">
              <w:t>InfoSphere</w:t>
            </w:r>
            <w:proofErr w:type="spellEnd"/>
            <w:r w:rsidRPr="00DE7362">
              <w:t xml:space="preserve"> Information Server services tier. This extension provides enterprise search and related capabilities. It consists of self-contained microservices, which run as Docker containers inside a Kubernetes cluster.</w:t>
            </w:r>
            <w:r>
              <w:t xml:space="preserve"> </w:t>
            </w:r>
          </w:p>
        </w:tc>
      </w:tr>
      <w:tr w:rsidR="00B2336A" w:rsidRPr="005139AF" w14:paraId="6F6A5612"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B4B0B46" w14:textId="77777777" w:rsidR="00B2336A" w:rsidRPr="005139AF" w:rsidRDefault="00B2336A" w:rsidP="00D21077">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28FC3AD9" w14:textId="77777777" w:rsidR="00B2336A" w:rsidRPr="005139AF" w:rsidRDefault="00B2336A" w:rsidP="00D21077">
            <w:pPr>
              <w:overflowPunct w:val="0"/>
              <w:autoSpaceDE w:val="0"/>
              <w:autoSpaceDN w:val="0"/>
              <w:adjustRightInd w:val="0"/>
              <w:spacing w:after="120"/>
              <w:textAlignment w:val="baseline"/>
              <w:rPr>
                <w:rFonts w:eastAsia="Arial" w:cs="Arial"/>
              </w:rPr>
            </w:pPr>
            <w:r>
              <w:rPr>
                <w:rFonts w:eastAsia="Arial" w:cs="Arial"/>
              </w:rPr>
              <w:t>N/A</w:t>
            </w:r>
          </w:p>
        </w:tc>
      </w:tr>
      <w:tr w:rsidR="00B2336A" w:rsidRPr="005139AF" w14:paraId="063B76DA"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D74D611" w14:textId="77777777" w:rsidR="00B2336A" w:rsidRPr="005139AF" w:rsidRDefault="00B2336A" w:rsidP="00D21077">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64528CF" w14:textId="77777777" w:rsidR="00B2336A" w:rsidRPr="005139AF" w:rsidRDefault="00B2336A" w:rsidP="00D21077">
            <w:r>
              <w:t>Confirmed with UWV and DXC security.</w:t>
            </w:r>
          </w:p>
        </w:tc>
      </w:tr>
      <w:tr w:rsidR="00B2336A" w:rsidRPr="005139AF" w14:paraId="7AFA2993" w14:textId="77777777" w:rsidTr="00D21077">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324B4105" w14:textId="77777777" w:rsidR="00B2336A" w:rsidRPr="005139AF" w:rsidRDefault="00B2336A" w:rsidP="00D21077">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C0A1CA9" w14:textId="77777777" w:rsidR="00B2336A" w:rsidRPr="005139AF" w:rsidRDefault="00B2336A" w:rsidP="00D21077">
            <w:r>
              <w:t>Each connection requires a firewall opening (request).</w:t>
            </w:r>
          </w:p>
        </w:tc>
      </w:tr>
    </w:tbl>
    <w:p w14:paraId="6719D114" w14:textId="1EEC05D5" w:rsidR="00B2336A" w:rsidRDefault="00805B21" w:rsidP="00D66F5A">
      <w:pPr>
        <w:pStyle w:val="BodyText"/>
      </w:pPr>
      <w:r>
        <w:t xml:space="preserve">Decision 12: </w:t>
      </w:r>
      <w:r w:rsidRPr="00805B21">
        <w:t xml:space="preserve">The DIM-Infosphere Search server will be hosted in the </w:t>
      </w:r>
      <w:r w:rsidR="002501F1">
        <w:t>M</w:t>
      </w:r>
      <w:r w:rsidRPr="00805B21">
        <w:t>icro BackOffice Security Zone.</w:t>
      </w:r>
    </w:p>
    <w:p w14:paraId="2145EC90" w14:textId="4127FF46" w:rsidR="00B8730F" w:rsidRDefault="00B8730F">
      <w:pPr>
        <w:spacing w:after="160" w:line="259" w:lineRule="auto"/>
      </w:pPr>
      <w:r>
        <w:br w:type="page"/>
      </w:r>
    </w:p>
    <w:p w14:paraId="3678FAB8" w14:textId="77777777" w:rsidR="006F61F7" w:rsidRDefault="006F61F7">
      <w:pPr>
        <w:spacing w:after="160" w:line="259" w:lineRule="auto"/>
      </w:pPr>
    </w:p>
    <w:tbl>
      <w:tblPr>
        <w:tblW w:w="9521" w:type="dxa"/>
        <w:tblInd w:w="108" w:type="dxa"/>
        <w:tblLook w:val="0000" w:firstRow="0" w:lastRow="0" w:firstColumn="0" w:lastColumn="0" w:noHBand="0" w:noVBand="0"/>
      </w:tblPr>
      <w:tblGrid>
        <w:gridCol w:w="2127"/>
        <w:gridCol w:w="2268"/>
        <w:gridCol w:w="1559"/>
        <w:gridCol w:w="3567"/>
      </w:tblGrid>
      <w:tr w:rsidR="006F61F7" w:rsidRPr="005139AF" w14:paraId="0CF3A4E2"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910B5C" w14:textId="1E76210A" w:rsidR="006F61F7" w:rsidRPr="005139AF" w:rsidRDefault="006F61F7" w:rsidP="001A475C">
            <w:r w:rsidRPr="005139AF">
              <w:rPr>
                <w:rFonts w:eastAsia="Arial" w:cs="Arial"/>
                <w:b/>
              </w:rPr>
              <w:t>ID</w:t>
            </w:r>
            <w:r>
              <w:rPr>
                <w:rFonts w:eastAsia="Arial" w:cs="Arial"/>
                <w:b/>
              </w:rPr>
              <w:t xml:space="preserve"> 1</w:t>
            </w:r>
            <w:r w:rsidR="00100D06">
              <w:rPr>
                <w:rFonts w:eastAsia="Arial" w:cs="Arial"/>
                <w:b/>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16D80FE" w14:textId="77777777" w:rsidR="006F61F7" w:rsidRPr="005139AF" w:rsidRDefault="006F61F7" w:rsidP="001A475C">
            <w:pPr>
              <w:keepNext/>
              <w:keepLines/>
            </w:pPr>
            <w:r w:rsidRPr="005139AF">
              <w:t>See caption</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40FA6F6F" w14:textId="77777777" w:rsidR="006F61F7" w:rsidRPr="005139AF" w:rsidRDefault="006F61F7" w:rsidP="001A475C">
            <w:r w:rsidRPr="005139AF">
              <w:rPr>
                <w:rFonts w:eastAsia="Arial" w:cs="Arial"/>
                <w:b/>
              </w:rPr>
              <w:t>Topic</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6291C306" w14:textId="3A551134" w:rsidR="006F61F7" w:rsidRPr="005139AF" w:rsidRDefault="00462F18" w:rsidP="001A475C">
            <w:r>
              <w:t>Remote Access</w:t>
            </w:r>
          </w:p>
        </w:tc>
      </w:tr>
      <w:tr w:rsidR="006F61F7" w:rsidRPr="005139AF" w14:paraId="569F9E41"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7A09348F" w14:textId="77777777" w:rsidR="006F61F7" w:rsidRPr="005139AF" w:rsidRDefault="006F61F7" w:rsidP="001A475C">
            <w:r w:rsidRPr="005139AF">
              <w:rPr>
                <w:rFonts w:eastAsia="Arial" w:cs="Arial"/>
                <w:b/>
              </w:rPr>
              <w:t xml:space="preserve">Status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E325692" w14:textId="77777777" w:rsidR="006F61F7" w:rsidRPr="005139AF" w:rsidRDefault="006F61F7" w:rsidP="001A475C">
            <w: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14:paraId="7C300C5B" w14:textId="77777777" w:rsidR="006F61F7" w:rsidRPr="005139AF" w:rsidRDefault="006F61F7" w:rsidP="001A475C">
            <w:r w:rsidRPr="005139AF">
              <w:rPr>
                <w:rFonts w:eastAsia="Arial" w:cs="Arial"/>
                <w:b/>
              </w:rPr>
              <w:t>Subject Area</w:t>
            </w:r>
          </w:p>
        </w:tc>
        <w:tc>
          <w:tcPr>
            <w:tcW w:w="3567" w:type="dxa"/>
            <w:tcBorders>
              <w:top w:val="single" w:sz="8" w:space="0" w:color="000000"/>
              <w:left w:val="single" w:sz="8" w:space="0" w:color="000000"/>
              <w:bottom w:val="single" w:sz="8" w:space="0" w:color="000000"/>
              <w:right w:val="single" w:sz="8" w:space="0" w:color="000000"/>
            </w:tcBorders>
            <w:shd w:val="clear" w:color="auto" w:fill="auto"/>
          </w:tcPr>
          <w:p w14:paraId="5A56FFC9" w14:textId="1878034F" w:rsidR="006F61F7" w:rsidRPr="005139AF" w:rsidRDefault="00462F18" w:rsidP="001A475C">
            <w:r>
              <w:t>Remote Access for DBA-GD</w:t>
            </w:r>
          </w:p>
        </w:tc>
      </w:tr>
      <w:tr w:rsidR="006F61F7" w:rsidRPr="005139AF" w14:paraId="68ED2D62"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4871475" w14:textId="77777777" w:rsidR="006F61F7" w:rsidRPr="005139AF" w:rsidRDefault="006F61F7" w:rsidP="001A475C">
            <w:r w:rsidRPr="005139AF">
              <w:rPr>
                <w:rFonts w:eastAsia="Arial" w:cs="Arial"/>
                <w:b/>
              </w:rPr>
              <w:t>Decision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D28951D" w14:textId="0748F416" w:rsidR="006F61F7" w:rsidRPr="005139AF" w:rsidRDefault="00462F18" w:rsidP="001A475C">
            <w:pPr>
              <w:rPr>
                <w:rFonts w:eastAsia="Arial" w:cs="Arial"/>
              </w:rPr>
            </w:pPr>
            <w:r>
              <w:rPr>
                <w:rFonts w:eastAsia="Arial" w:cs="Arial"/>
              </w:rPr>
              <w:t xml:space="preserve">A </w:t>
            </w:r>
            <w:r w:rsidR="00F4695F">
              <w:rPr>
                <w:rFonts w:eastAsia="Arial" w:cs="Arial"/>
              </w:rPr>
              <w:t>dedicated RDP server for DBA GD (</w:t>
            </w:r>
            <w:proofErr w:type="spellStart"/>
            <w:r w:rsidR="00F4695F">
              <w:rPr>
                <w:rFonts w:eastAsia="Arial" w:cs="Arial"/>
              </w:rPr>
              <w:t>GegegevensDiensten</w:t>
            </w:r>
            <w:proofErr w:type="spellEnd"/>
            <w:r w:rsidR="00F4695F">
              <w:rPr>
                <w:rFonts w:eastAsia="Arial" w:cs="Arial"/>
              </w:rPr>
              <w:t>) is added to the DIM Info</w:t>
            </w:r>
            <w:r w:rsidR="000C6F85">
              <w:rPr>
                <w:rFonts w:eastAsia="Arial" w:cs="Arial"/>
              </w:rPr>
              <w:t>s</w:t>
            </w:r>
            <w:r w:rsidR="00F4695F">
              <w:rPr>
                <w:rFonts w:eastAsia="Arial" w:cs="Arial"/>
              </w:rPr>
              <w:t xml:space="preserve">phere </w:t>
            </w:r>
            <w:r w:rsidR="000C6F85">
              <w:rPr>
                <w:rFonts w:eastAsia="Arial" w:cs="Arial"/>
              </w:rPr>
              <w:t>application</w:t>
            </w:r>
            <w:r w:rsidR="00147208">
              <w:rPr>
                <w:rFonts w:eastAsia="Arial" w:cs="Arial"/>
              </w:rPr>
              <w:t xml:space="preserve"> and is placed in the DXC Application management zone </w:t>
            </w:r>
            <w:r w:rsidR="000C6F85">
              <w:rPr>
                <w:rFonts w:eastAsia="Arial" w:cs="Arial"/>
              </w:rPr>
              <w:t xml:space="preserve">because RDP access </w:t>
            </w:r>
            <w:r w:rsidR="00147208">
              <w:rPr>
                <w:rFonts w:eastAsia="Arial" w:cs="Arial"/>
              </w:rPr>
              <w:t xml:space="preserve">to the different domains from 1 system </w:t>
            </w:r>
            <w:r w:rsidR="000C6F85">
              <w:rPr>
                <w:rFonts w:eastAsia="Arial" w:cs="Arial"/>
              </w:rPr>
              <w:t>is required for their d</w:t>
            </w:r>
            <w:r w:rsidR="00495888">
              <w:rPr>
                <w:rFonts w:eastAsia="Arial" w:cs="Arial"/>
              </w:rPr>
              <w:t xml:space="preserve">aily work </w:t>
            </w:r>
          </w:p>
        </w:tc>
      </w:tr>
      <w:tr w:rsidR="006F61F7" w:rsidRPr="005139AF" w14:paraId="7BF005D2"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6DF2FD1D" w14:textId="77777777" w:rsidR="006F61F7" w:rsidRPr="005139AF" w:rsidRDefault="006F61F7" w:rsidP="001A475C">
            <w:r w:rsidRPr="005139AF">
              <w:rPr>
                <w:rFonts w:eastAsia="Arial" w:cs="Arial"/>
                <w:b/>
              </w:rPr>
              <w:t>Problem Statement</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DE52CAF" w14:textId="0808C4A7" w:rsidR="006F61F7" w:rsidRPr="005139AF" w:rsidRDefault="00495888" w:rsidP="001A475C">
            <w:r>
              <w:t>Currently UCRA-T is used to access the O-T-A-P environment f</w:t>
            </w:r>
            <w:r w:rsidR="00197ED3">
              <w:t>or</w:t>
            </w:r>
            <w:r>
              <w:t xml:space="preserve"> D</w:t>
            </w:r>
            <w:r w:rsidR="00197ED3">
              <w:t>IM</w:t>
            </w:r>
            <w:r>
              <w:t xml:space="preserve"> infosphere and DWH</w:t>
            </w:r>
          </w:p>
        </w:tc>
      </w:tr>
      <w:tr w:rsidR="006F61F7" w:rsidRPr="005139AF" w14:paraId="5423FE75"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421C37BC" w14:textId="77777777" w:rsidR="006F61F7" w:rsidRPr="005139AF" w:rsidRDefault="006F61F7" w:rsidP="001A475C">
            <w:r w:rsidRPr="005139AF">
              <w:rPr>
                <w:rFonts w:eastAsia="Arial" w:cs="Arial"/>
                <w:b/>
              </w:rPr>
              <w:t>Assumptions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4F92F73F" w14:textId="61E51415" w:rsidR="006F61F7" w:rsidRPr="006072F9" w:rsidRDefault="00197ED3" w:rsidP="001A475C">
            <w:pPr>
              <w:pStyle w:val="TableText0"/>
              <w:rPr>
                <w:rFonts w:ascii="Arial" w:hAnsi="Arial" w:cs="Arial"/>
                <w:color w:val="000000"/>
                <w:sz w:val="22"/>
                <w:szCs w:val="22"/>
              </w:rPr>
            </w:pPr>
            <w:r>
              <w:rPr>
                <w:rFonts w:ascii="Arial" w:hAnsi="Arial" w:cs="Arial"/>
                <w:color w:val="000000"/>
                <w:sz w:val="22"/>
                <w:szCs w:val="22"/>
              </w:rPr>
              <w:t>Only 4 persons should be able to access the RDP serv</w:t>
            </w:r>
            <w:r w:rsidR="000510F2">
              <w:rPr>
                <w:rFonts w:ascii="Arial" w:hAnsi="Arial" w:cs="Arial"/>
                <w:color w:val="000000"/>
                <w:sz w:val="22"/>
                <w:szCs w:val="22"/>
              </w:rPr>
              <w:t>er</w:t>
            </w:r>
          </w:p>
        </w:tc>
      </w:tr>
      <w:tr w:rsidR="006F61F7" w:rsidRPr="005139AF" w14:paraId="4FBE4490"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03E5AECA" w14:textId="77777777" w:rsidR="006F61F7" w:rsidRPr="005139AF" w:rsidRDefault="006F61F7" w:rsidP="001A475C">
            <w:r w:rsidRPr="005139AF">
              <w:rPr>
                <w:rFonts w:eastAsia="Arial" w:cs="Arial"/>
                <w:b/>
              </w:rPr>
              <w:t>Motivation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1D6F3E85" w14:textId="52043292" w:rsidR="006F61F7" w:rsidRPr="005139AF" w:rsidRDefault="000510F2" w:rsidP="001A475C">
            <w:r>
              <w:t xml:space="preserve">The Generic UCRA solution </w:t>
            </w:r>
            <w:r w:rsidR="00B8730F">
              <w:t xml:space="preserve">cannot provide the required tooling and connectivity, </w:t>
            </w:r>
            <w:r w:rsidR="00B003C4">
              <w:t>therefor a dedicated system for DBA-GD is added</w:t>
            </w:r>
          </w:p>
        </w:tc>
      </w:tr>
      <w:tr w:rsidR="006F61F7" w:rsidRPr="005139AF" w14:paraId="36C3E86E"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515936C2" w14:textId="77777777" w:rsidR="006F61F7" w:rsidRPr="005139AF" w:rsidRDefault="006F61F7" w:rsidP="001A475C">
            <w:r w:rsidRPr="005139AF">
              <w:rPr>
                <w:rFonts w:eastAsia="Arial" w:cs="Arial"/>
                <w:b/>
              </w:rPr>
              <w:t>Alternatives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66968046" w14:textId="77777777" w:rsidR="006F61F7" w:rsidRPr="005139AF" w:rsidRDefault="006F61F7" w:rsidP="001A475C">
            <w:pPr>
              <w:overflowPunct w:val="0"/>
              <w:autoSpaceDE w:val="0"/>
              <w:autoSpaceDN w:val="0"/>
              <w:adjustRightInd w:val="0"/>
              <w:spacing w:after="120"/>
              <w:textAlignment w:val="baseline"/>
              <w:rPr>
                <w:rFonts w:eastAsia="Arial" w:cs="Arial"/>
              </w:rPr>
            </w:pPr>
            <w:r>
              <w:rPr>
                <w:rFonts w:eastAsia="Arial" w:cs="Arial"/>
              </w:rPr>
              <w:t>N/A</w:t>
            </w:r>
          </w:p>
        </w:tc>
      </w:tr>
      <w:tr w:rsidR="006F61F7" w:rsidRPr="005139AF" w14:paraId="05511663"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4B88620" w14:textId="77777777" w:rsidR="006F61F7" w:rsidRPr="005139AF" w:rsidRDefault="006F61F7" w:rsidP="001A475C">
            <w:r w:rsidRPr="005139AF">
              <w:rPr>
                <w:rFonts w:eastAsia="Arial" w:cs="Arial"/>
                <w:b/>
              </w:rPr>
              <w:t>Justification</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05FE3C04" w14:textId="5DE0DBBE" w:rsidR="006F61F7" w:rsidRPr="005139AF" w:rsidRDefault="006F61F7" w:rsidP="001A475C">
            <w:r>
              <w:t>Confirmed with UWV</w:t>
            </w:r>
            <w:r w:rsidR="00100D06">
              <w:t xml:space="preserve"> architect</w:t>
            </w:r>
          </w:p>
        </w:tc>
      </w:tr>
      <w:tr w:rsidR="006F61F7" w:rsidRPr="005139AF" w14:paraId="1044015C" w14:textId="77777777" w:rsidTr="001A475C">
        <w:tc>
          <w:tcPr>
            <w:tcW w:w="2127" w:type="dxa"/>
            <w:tcBorders>
              <w:top w:val="single" w:sz="8" w:space="0" w:color="000000"/>
              <w:left w:val="single" w:sz="8" w:space="0" w:color="000000"/>
              <w:bottom w:val="single" w:sz="8" w:space="0" w:color="000000"/>
              <w:right w:val="single" w:sz="8" w:space="0" w:color="000000"/>
            </w:tcBorders>
            <w:shd w:val="clear" w:color="auto" w:fill="D9D9D9"/>
          </w:tcPr>
          <w:p w14:paraId="12D47888" w14:textId="77777777" w:rsidR="006F61F7" w:rsidRPr="005139AF" w:rsidRDefault="006F61F7" w:rsidP="001A475C">
            <w:pPr>
              <w:rPr>
                <w:rFonts w:eastAsia="Arial" w:cs="Arial"/>
                <w:b/>
              </w:rPr>
            </w:pPr>
            <w:r w:rsidRPr="005139AF">
              <w:rPr>
                <w:rFonts w:eastAsia="Arial" w:cs="Arial"/>
                <w:b/>
              </w:rPr>
              <w:t>Implications</w:t>
            </w:r>
          </w:p>
        </w:tc>
        <w:tc>
          <w:tcPr>
            <w:tcW w:w="7394" w:type="dxa"/>
            <w:gridSpan w:val="3"/>
            <w:tcBorders>
              <w:top w:val="single" w:sz="8" w:space="0" w:color="000000"/>
              <w:left w:val="single" w:sz="8" w:space="0" w:color="000000"/>
              <w:bottom w:val="single" w:sz="8" w:space="0" w:color="000000"/>
              <w:right w:val="single" w:sz="8" w:space="0" w:color="000000"/>
            </w:tcBorders>
            <w:shd w:val="clear" w:color="auto" w:fill="auto"/>
          </w:tcPr>
          <w:p w14:paraId="7C20C575" w14:textId="77777777" w:rsidR="006F61F7" w:rsidRPr="005139AF" w:rsidRDefault="006F61F7" w:rsidP="001A475C">
            <w:r>
              <w:t>Each connection requires a firewall opening (request).</w:t>
            </w:r>
          </w:p>
        </w:tc>
      </w:tr>
    </w:tbl>
    <w:p w14:paraId="1BF4D09C" w14:textId="4C30251A" w:rsidR="006F61F7" w:rsidRDefault="006F61F7" w:rsidP="006F61F7">
      <w:pPr>
        <w:pStyle w:val="BodyText"/>
      </w:pPr>
      <w:r>
        <w:t>Decision 1</w:t>
      </w:r>
      <w:r w:rsidR="00100D06">
        <w:t>3</w:t>
      </w:r>
      <w:r>
        <w:t xml:space="preserve">: </w:t>
      </w:r>
      <w:r w:rsidR="00100D06">
        <w:rPr>
          <w:rFonts w:eastAsia="Arial" w:cs="Arial"/>
        </w:rPr>
        <w:t>A dedicated RDP server for DBA GD (</w:t>
      </w:r>
      <w:proofErr w:type="spellStart"/>
      <w:r w:rsidR="00100D06">
        <w:rPr>
          <w:rFonts w:eastAsia="Arial" w:cs="Arial"/>
        </w:rPr>
        <w:t>GegegevensDiensten</w:t>
      </w:r>
      <w:proofErr w:type="spellEnd"/>
      <w:r w:rsidR="00100D06">
        <w:rPr>
          <w:rFonts w:eastAsia="Arial" w:cs="Arial"/>
        </w:rPr>
        <w:t>) is added to the DIM Infosphere application and is placed in the DXC Application management zone because RDP access to the different domains from 1 system is required for their daily work</w:t>
      </w:r>
    </w:p>
    <w:p w14:paraId="3CE55C9C" w14:textId="2DE76622" w:rsidR="002501F1" w:rsidRDefault="002501F1">
      <w:pPr>
        <w:spacing w:after="160" w:line="259" w:lineRule="auto"/>
      </w:pPr>
      <w:r>
        <w:br w:type="page"/>
      </w:r>
    </w:p>
    <w:p w14:paraId="1F98785A" w14:textId="53377FA5" w:rsidR="0062695B" w:rsidRDefault="00801E1C" w:rsidP="00D21077">
      <w:pPr>
        <w:pStyle w:val="Heading2"/>
      </w:pPr>
      <w:bookmarkStart w:id="30" w:name="_Toc113613295"/>
      <w:r>
        <w:lastRenderedPageBreak/>
        <w:t xml:space="preserve">Node descriptions </w:t>
      </w:r>
      <w:r w:rsidRPr="00D272A2">
        <w:t>and zone-projections</w:t>
      </w:r>
      <w:bookmarkEnd w:id="30"/>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5"/>
        <w:gridCol w:w="1890"/>
        <w:gridCol w:w="2250"/>
        <w:gridCol w:w="1800"/>
        <w:gridCol w:w="1710"/>
      </w:tblGrid>
      <w:tr w:rsidR="0062695B" w:rsidRPr="00E83FDA" w14:paraId="56E33B9E" w14:textId="77777777" w:rsidTr="00D57FF8">
        <w:tc>
          <w:tcPr>
            <w:tcW w:w="21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FC56E0" w14:textId="77777777" w:rsidR="0062695B" w:rsidRPr="00141302" w:rsidRDefault="0062695B" w:rsidP="004575E7">
            <w:pPr>
              <w:rPr>
                <w:rFonts w:eastAsia="Times New Roman" w:cs="Arial"/>
                <w:color w:val="auto"/>
                <w:szCs w:val="22"/>
                <w:lang w:val="nl-NL" w:eastAsia="nl-NL" w:bidi="ar-SA"/>
              </w:rPr>
            </w:pPr>
            <w:r>
              <w:rPr>
                <w:rFonts w:eastAsia="Times New Roman" w:cs="Arial"/>
                <w:b/>
                <w:bCs/>
                <w:color w:val="030304"/>
                <w:szCs w:val="22"/>
                <w:lang w:val="nl-NL" w:eastAsia="nl-NL" w:bidi="ar-SA"/>
              </w:rPr>
              <w:t>Security Zone</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9D9E0D" w14:textId="77777777" w:rsidR="0062695B" w:rsidRPr="00141302" w:rsidRDefault="0062695B" w:rsidP="004575E7">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C527ED" w14:textId="77777777" w:rsidR="0062695B" w:rsidRPr="00141302" w:rsidRDefault="0062695B" w:rsidP="004575E7">
            <w:pPr>
              <w:rPr>
                <w:rFonts w:eastAsia="Times New Roman" w:cs="Arial"/>
                <w:color w:val="auto"/>
                <w:szCs w:val="22"/>
                <w:lang w:val="nl-NL" w:eastAsia="nl-NL" w:bidi="ar-SA"/>
              </w:rPr>
            </w:pPr>
            <w:r>
              <w:rPr>
                <w:rFonts w:eastAsia="Times New Roman" w:cs="Arial"/>
                <w:b/>
                <w:bCs/>
                <w:color w:val="030304"/>
                <w:szCs w:val="22"/>
                <w:lang w:val="nl-NL" w:eastAsia="nl-NL" w:bidi="ar-SA"/>
              </w:rPr>
              <w:t>Server Type</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996259" w14:textId="77777777" w:rsidR="0062695B" w:rsidRDefault="0062695B" w:rsidP="004575E7">
            <w:pPr>
              <w:rPr>
                <w:rFonts w:eastAsia="Times New Roman" w:cs="Arial"/>
                <w:b/>
                <w:bCs/>
                <w:color w:val="030304"/>
                <w:szCs w:val="22"/>
                <w:lang w:val="nl-NL" w:eastAsia="nl-NL" w:bidi="ar-SA"/>
              </w:rPr>
            </w:pPr>
            <w:r>
              <w:rPr>
                <w:rFonts w:eastAsia="Times New Roman" w:cs="Arial"/>
                <w:b/>
                <w:bCs/>
                <w:color w:val="030304"/>
                <w:szCs w:val="22"/>
                <w:lang w:val="nl-NL" w:eastAsia="nl-NL" w:bidi="ar-SA"/>
              </w:rPr>
              <w:t>Node ID</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5ED376" w14:textId="77777777" w:rsidR="0062695B" w:rsidRPr="00141302" w:rsidRDefault="0062695B" w:rsidP="004575E7">
            <w:pPr>
              <w:rPr>
                <w:rFonts w:eastAsia="Times New Roman" w:cs="Arial"/>
                <w:b/>
                <w:bCs/>
                <w:color w:val="030304"/>
                <w:szCs w:val="22"/>
                <w:lang w:val="nl-NL" w:eastAsia="nl-NL" w:bidi="ar-SA"/>
              </w:rPr>
            </w:pPr>
            <w:r>
              <w:rPr>
                <w:rFonts w:eastAsia="Times New Roman" w:cs="Arial"/>
                <w:b/>
                <w:bCs/>
                <w:color w:val="030304"/>
                <w:szCs w:val="22"/>
                <w:lang w:val="nl-NL" w:eastAsia="nl-NL" w:bidi="ar-SA"/>
              </w:rPr>
              <w:t>Infra Service Level</w:t>
            </w:r>
          </w:p>
        </w:tc>
      </w:tr>
      <w:tr w:rsidR="0062695B" w:rsidRPr="00E83FDA" w14:paraId="666B17A5"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66730FDC" w14:textId="23648CD3" w:rsidR="0062695B" w:rsidRPr="00D57FF8" w:rsidRDefault="0031313B" w:rsidP="004575E7">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994720683"/>
            <w:placeholder>
              <w:docPart w:val="2E2DD5B9740D4FA1B944E0BADE358FC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6734679A" w14:textId="1314BEA2" w:rsidR="0062695B" w:rsidRPr="00D57FF8" w:rsidRDefault="005A443F" w:rsidP="004575E7">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F05D823" w14:textId="28718403" w:rsidR="0062695B" w:rsidRPr="00D57FF8" w:rsidRDefault="000949AB" w:rsidP="004575E7">
            <w:pPr>
              <w:rPr>
                <w:sz w:val="20"/>
              </w:rPr>
            </w:pPr>
            <w:r w:rsidRPr="00D57FF8">
              <w:rPr>
                <w:sz w:val="20"/>
              </w:rPr>
              <w:t>Management server</w:t>
            </w:r>
          </w:p>
        </w:tc>
        <w:tc>
          <w:tcPr>
            <w:tcW w:w="1800" w:type="dxa"/>
            <w:tcBorders>
              <w:top w:val="single" w:sz="4" w:space="0" w:color="auto"/>
              <w:left w:val="single" w:sz="4" w:space="0" w:color="auto"/>
              <w:bottom w:val="single" w:sz="4" w:space="0" w:color="auto"/>
              <w:right w:val="single" w:sz="4" w:space="0" w:color="auto"/>
            </w:tcBorders>
          </w:tcPr>
          <w:p w14:paraId="35B2197B" w14:textId="7FA2FA9F" w:rsidR="0062695B" w:rsidRPr="00D57FF8" w:rsidRDefault="000949AB" w:rsidP="004575E7">
            <w:pPr>
              <w:rPr>
                <w:rFonts w:eastAsia="Times New Roman" w:cs="Arial"/>
                <w:color w:val="201825"/>
                <w:sz w:val="20"/>
                <w:lang w:val="nl-NL" w:eastAsia="nl-NL" w:bidi="ar-SA"/>
              </w:rPr>
            </w:pPr>
            <w:r w:rsidRPr="00D57FF8">
              <w:rPr>
                <w:rFonts w:eastAsia="Times New Roman" w:cs="Arial"/>
                <w:color w:val="201825"/>
                <w:sz w:val="20"/>
                <w:lang w:val="nl-NL" w:eastAsia="nl-NL" w:bidi="ar-SA"/>
              </w:rPr>
              <w:t>DIM-Man-P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5441304"/>
              <w:placeholder>
                <w:docPart w:val="312A3E865CB347329AECE28CE8DF9ED8"/>
              </w:placeholder>
              <w:dropDownList>
                <w:listItem w:displayText="Select" w:value="Select"/>
                <w:listItem w:displayText="Bronze" w:value="Bronze"/>
                <w:listItem w:displayText="Silver" w:value="Silver"/>
                <w:listItem w:displayText="Gold" w:value="Gold"/>
              </w:dropDownList>
            </w:sdtPr>
            <w:sdtContent>
              <w:p w14:paraId="0C885908" w14:textId="090429E3" w:rsidR="0062695B" w:rsidRPr="00D57FF8" w:rsidRDefault="0031313B" w:rsidP="004575E7">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5CC371C" w14:textId="77777777" w:rsidR="0062695B" w:rsidRPr="00D57FF8" w:rsidRDefault="0062695B" w:rsidP="004575E7">
            <w:pPr>
              <w:rPr>
                <w:sz w:val="20"/>
              </w:rPr>
            </w:pPr>
          </w:p>
        </w:tc>
      </w:tr>
      <w:tr w:rsidR="006976FB" w:rsidRPr="00E83FDA" w14:paraId="3CA5D478" w14:textId="77777777" w:rsidTr="001A475C">
        <w:sdt>
          <w:sdtPr>
            <w:rPr>
              <w:rFonts w:eastAsia="Times New Roman" w:cs="Arial"/>
              <w:color w:val="auto"/>
              <w:sz w:val="20"/>
              <w:lang w:val="nl-NL" w:eastAsia="nl-NL" w:bidi="ar-SA"/>
            </w:rPr>
            <w:alias w:val="Security Zone"/>
            <w:tag w:val="Security Zone"/>
            <w:id w:val="117421084"/>
            <w:placeholder>
              <w:docPart w:val="C0026B029F254E849F5B0FC6AAEAA7D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5A8CF415" w14:textId="6B27CFCE" w:rsidR="006976FB" w:rsidRPr="00D57FF8" w:rsidRDefault="006976FB" w:rsidP="001A475C">
                <w:pPr>
                  <w:rPr>
                    <w:rFonts w:eastAsia="Times New Roman" w:cs="Arial"/>
                    <w:color w:val="auto"/>
                    <w:sz w:val="20"/>
                    <w:lang w:val="nl-NL" w:eastAsia="nl-NL" w:bidi="ar-SA"/>
                  </w:rPr>
                </w:pPr>
                <w:r>
                  <w:rPr>
                    <w:rFonts w:eastAsia="Times New Roman" w:cs="Arial"/>
                    <w:color w:val="auto"/>
                    <w:sz w:val="20"/>
                    <w:lang w:val="nl-NL" w:eastAsia="nl-NL" w:bidi="ar-SA"/>
                  </w:rPr>
                  <w:t>DXC Application Mgmt</w:t>
                </w:r>
              </w:p>
            </w:tc>
          </w:sdtContent>
        </w:sdt>
        <w:sdt>
          <w:sdtPr>
            <w:rPr>
              <w:sz w:val="20"/>
            </w:rPr>
            <w:alias w:val="Domain"/>
            <w:tag w:val="Domain"/>
            <w:id w:val="-91394426"/>
            <w:placeholder>
              <w:docPart w:val="650C67345C9D44C1806AC9A3BD66956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6C7CC02A" w14:textId="77777777" w:rsidR="006976FB" w:rsidRPr="00D57FF8" w:rsidRDefault="006976FB" w:rsidP="001A475C">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08E4F2BD" w14:textId="2974BCBA" w:rsidR="006976FB" w:rsidRPr="00D57FF8" w:rsidRDefault="006976FB" w:rsidP="001A475C">
            <w:pPr>
              <w:rPr>
                <w:sz w:val="20"/>
              </w:rPr>
            </w:pPr>
            <w:r>
              <w:rPr>
                <w:sz w:val="20"/>
              </w:rPr>
              <w:t>RDP Server</w:t>
            </w:r>
          </w:p>
        </w:tc>
        <w:tc>
          <w:tcPr>
            <w:tcW w:w="1800" w:type="dxa"/>
            <w:tcBorders>
              <w:top w:val="single" w:sz="4" w:space="0" w:color="auto"/>
              <w:left w:val="single" w:sz="4" w:space="0" w:color="auto"/>
              <w:bottom w:val="single" w:sz="4" w:space="0" w:color="auto"/>
              <w:right w:val="single" w:sz="4" w:space="0" w:color="auto"/>
            </w:tcBorders>
          </w:tcPr>
          <w:p w14:paraId="5240EA4A" w14:textId="53C9A327" w:rsidR="006976FB" w:rsidRPr="00D57FF8" w:rsidRDefault="006976FB" w:rsidP="001A475C">
            <w:pPr>
              <w:rPr>
                <w:rFonts w:eastAsia="Times New Roman" w:cs="Arial"/>
                <w:color w:val="201825"/>
                <w:sz w:val="20"/>
                <w:lang w:val="nl-NL" w:eastAsia="nl-NL" w:bidi="ar-SA"/>
              </w:rPr>
            </w:pPr>
            <w:r w:rsidRPr="00D57FF8">
              <w:rPr>
                <w:rFonts w:eastAsia="Times New Roman" w:cs="Arial"/>
                <w:color w:val="201825"/>
                <w:sz w:val="20"/>
                <w:lang w:val="nl-NL" w:eastAsia="nl-NL" w:bidi="ar-SA"/>
              </w:rPr>
              <w:t>D</w:t>
            </w:r>
            <w:r>
              <w:rPr>
                <w:rFonts w:eastAsia="Times New Roman" w:cs="Arial"/>
                <w:color w:val="201825"/>
                <w:sz w:val="20"/>
                <w:lang w:val="nl-NL" w:eastAsia="nl-NL" w:bidi="ar-SA"/>
              </w:rPr>
              <w:t>BA-GD-RDP-P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05957811"/>
              <w:placeholder>
                <w:docPart w:val="31C58D48BDE64F129BFD9752FDD4551D"/>
              </w:placeholder>
              <w:dropDownList>
                <w:listItem w:displayText="Select" w:value="Select"/>
                <w:listItem w:displayText="Bronze" w:value="Bronze"/>
                <w:listItem w:displayText="Silver" w:value="Silver"/>
                <w:listItem w:displayText="Gold" w:value="Gold"/>
              </w:dropDownList>
            </w:sdtPr>
            <w:sdtContent>
              <w:p w14:paraId="1F690A7A" w14:textId="77777777" w:rsidR="006976FB" w:rsidRPr="00D57FF8" w:rsidRDefault="006976FB" w:rsidP="001A475C">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BC3ABE3" w14:textId="77777777" w:rsidR="006976FB" w:rsidRPr="00D57FF8" w:rsidRDefault="006976FB" w:rsidP="001A475C">
            <w:pPr>
              <w:rPr>
                <w:sz w:val="20"/>
              </w:rPr>
            </w:pPr>
          </w:p>
        </w:tc>
      </w:tr>
      <w:tr w:rsidR="00813121" w:rsidRPr="00E83FDA" w14:paraId="0F86DAAF" w14:textId="77777777" w:rsidTr="008E6C8E">
        <w:sdt>
          <w:sdtPr>
            <w:rPr>
              <w:rFonts w:eastAsia="Times New Roman" w:cs="Arial"/>
              <w:color w:val="auto"/>
              <w:sz w:val="20"/>
              <w:lang w:val="nl-NL" w:eastAsia="nl-NL" w:bidi="ar-SA"/>
            </w:rPr>
            <w:alias w:val="Security Zone"/>
            <w:tag w:val="Security Zone"/>
            <w:id w:val="1570614210"/>
            <w:placeholder>
              <w:docPart w:val="0A8B8B685E07410E8066615E54B2B28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3576F30D" w14:textId="7818538A" w:rsidR="00813121" w:rsidRPr="00D57FF8" w:rsidRDefault="00E41EAB" w:rsidP="00813121">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803232088"/>
            <w:placeholder>
              <w:docPart w:val="305C9E392AF6423DA18A3006BEBD71F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2F5718F5" w14:textId="77777777" w:rsidR="00813121" w:rsidRPr="00D57FF8" w:rsidRDefault="00813121" w:rsidP="00813121">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6E20111" w14:textId="34964066" w:rsidR="00813121" w:rsidRPr="00D57FF8" w:rsidRDefault="008E6C8E" w:rsidP="00813121">
            <w:pPr>
              <w:rPr>
                <w:sz w:val="20"/>
              </w:rPr>
            </w:pPr>
            <w:r>
              <w:rPr>
                <w:sz w:val="20"/>
              </w:rPr>
              <w:t>Services Server</w:t>
            </w:r>
          </w:p>
        </w:tc>
        <w:tc>
          <w:tcPr>
            <w:tcW w:w="1800" w:type="dxa"/>
            <w:tcBorders>
              <w:top w:val="single" w:sz="4" w:space="0" w:color="auto"/>
              <w:left w:val="single" w:sz="4" w:space="0" w:color="auto"/>
              <w:bottom w:val="single" w:sz="4" w:space="0" w:color="auto"/>
              <w:right w:val="single" w:sz="4" w:space="0" w:color="auto"/>
            </w:tcBorders>
          </w:tcPr>
          <w:p w14:paraId="6686C9D3" w14:textId="4C2D001F" w:rsidR="00813121" w:rsidRPr="00D57FF8" w:rsidRDefault="00813121"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8E6C8E">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07148838"/>
              <w:placeholder>
                <w:docPart w:val="886FA09402B14393A66842183A7E18DD"/>
              </w:placeholder>
              <w:dropDownList>
                <w:listItem w:displayText="Select" w:value="Select"/>
                <w:listItem w:displayText="Bronze" w:value="Bronze"/>
                <w:listItem w:displayText="Silver" w:value="Silver"/>
                <w:listItem w:displayText="Gold" w:value="Gold"/>
              </w:dropDownList>
            </w:sdtPr>
            <w:sdtContent>
              <w:p w14:paraId="260A32BF" w14:textId="273022FC" w:rsidR="00813121" w:rsidRPr="00D57FF8" w:rsidRDefault="0031313B"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2DEFC6F" w14:textId="77777777" w:rsidR="00813121" w:rsidRPr="00D57FF8" w:rsidRDefault="00813121" w:rsidP="00813121">
            <w:pPr>
              <w:rPr>
                <w:sz w:val="20"/>
              </w:rPr>
            </w:pPr>
          </w:p>
        </w:tc>
      </w:tr>
      <w:tr w:rsidR="00813121" w:rsidRPr="00E83FDA" w14:paraId="07A353DD" w14:textId="77777777" w:rsidTr="00D57FF8">
        <w:sdt>
          <w:sdtPr>
            <w:rPr>
              <w:rFonts w:eastAsia="Times New Roman" w:cs="Arial"/>
              <w:color w:val="auto"/>
              <w:sz w:val="20"/>
              <w:lang w:val="nl-NL" w:eastAsia="nl-NL" w:bidi="ar-SA"/>
            </w:rPr>
            <w:alias w:val="Security Zone"/>
            <w:tag w:val="Security Zone"/>
            <w:id w:val="1556819571"/>
            <w:placeholder>
              <w:docPart w:val="8407D6B9E64449BF89790E6E61B9E7E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4380336E" w14:textId="2472EB71" w:rsidR="00813121" w:rsidRPr="00D57FF8" w:rsidRDefault="00E41EAB" w:rsidP="00813121">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253934988"/>
            <w:placeholder>
              <w:docPart w:val="6B56766C86D44F0C9CE9A0D303D40F5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2841E438" w14:textId="7CA076E2" w:rsidR="00813121" w:rsidRPr="00D57FF8" w:rsidRDefault="006B01CE" w:rsidP="00813121">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hideMark/>
          </w:tcPr>
          <w:p w14:paraId="74BC3601" w14:textId="74D8900A" w:rsidR="00813121" w:rsidRPr="00D57FF8" w:rsidRDefault="00813121" w:rsidP="00813121">
            <w:pPr>
              <w:rPr>
                <w:sz w:val="20"/>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7370B7AD" w14:textId="331AD0A9" w:rsidR="00813121" w:rsidRPr="00D57FF8" w:rsidRDefault="00813121"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DIM-Eng-P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040974912"/>
              <w:placeholder>
                <w:docPart w:val="C134D46E4E634A5DA31722C635609FBA"/>
              </w:placeholder>
              <w:dropDownList>
                <w:listItem w:displayText="Select" w:value="Select"/>
                <w:listItem w:displayText="Bronze" w:value="Bronze"/>
                <w:listItem w:displayText="Silver" w:value="Silver"/>
                <w:listItem w:displayText="Gold" w:value="Gold"/>
              </w:dropDownList>
            </w:sdtPr>
            <w:sdtContent>
              <w:p w14:paraId="26C3B525" w14:textId="287587E2" w:rsidR="00813121" w:rsidRPr="00D57FF8" w:rsidRDefault="0031313B"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23D042E7" w14:textId="77777777" w:rsidR="00813121" w:rsidRPr="00D57FF8" w:rsidRDefault="00813121" w:rsidP="00813121">
            <w:pPr>
              <w:rPr>
                <w:sz w:val="20"/>
              </w:rPr>
            </w:pPr>
          </w:p>
        </w:tc>
      </w:tr>
      <w:tr w:rsidR="00813121" w:rsidRPr="00E83FDA" w14:paraId="3578D619" w14:textId="77777777" w:rsidTr="00D57FF8">
        <w:sdt>
          <w:sdtPr>
            <w:rPr>
              <w:rFonts w:eastAsia="Times New Roman" w:cs="Arial"/>
              <w:color w:val="auto"/>
              <w:sz w:val="20"/>
              <w:lang w:val="nl-NL" w:eastAsia="nl-NL" w:bidi="ar-SA"/>
            </w:rPr>
            <w:alias w:val="Security Zone"/>
            <w:tag w:val="Security Zone"/>
            <w:id w:val="619882167"/>
            <w:placeholder>
              <w:docPart w:val="D6837342BE1B43B398A62F7098BDA83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hideMark/>
              </w:tcPr>
              <w:p w14:paraId="1FD504C0" w14:textId="2750F6B5" w:rsidR="00813121" w:rsidRPr="00D57FF8" w:rsidRDefault="00E41EAB" w:rsidP="00813121">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649180046"/>
            <w:placeholder>
              <w:docPart w:val="F55B9597F27848A2952587155440057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hideMark/>
              </w:tcPr>
              <w:p w14:paraId="4A240DD2" w14:textId="4A141AC2" w:rsidR="00813121" w:rsidRPr="00D57FF8" w:rsidRDefault="006B01CE" w:rsidP="00813121">
                <w:pPr>
                  <w:rPr>
                    <w:rFonts w:eastAsia="Times New Roman" w:cs="Arial"/>
                    <w:color w:val="auto"/>
                    <w:sz w:val="20"/>
                    <w:lang w:val="nl-NL" w:eastAsia="nl-NL" w:bidi="ar-SA"/>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hideMark/>
          </w:tcPr>
          <w:p w14:paraId="14198FDB" w14:textId="321C326D" w:rsidR="00813121" w:rsidRPr="00D57FF8" w:rsidRDefault="00813121" w:rsidP="00813121">
            <w:pPr>
              <w:rPr>
                <w:sz w:val="20"/>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33B075F0" w14:textId="7EC743A1" w:rsidR="00813121" w:rsidRPr="00D57FF8" w:rsidRDefault="00813121"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670523199"/>
              <w:placeholder>
                <w:docPart w:val="1DF1F205EEC14A588263BF5878FEA34E"/>
              </w:placeholder>
              <w:dropDownList>
                <w:listItem w:displayText="Select" w:value="Select"/>
                <w:listItem w:displayText="Bronze" w:value="Bronze"/>
                <w:listItem w:displayText="Silver" w:value="Silver"/>
                <w:listItem w:displayText="Gold" w:value="Gold"/>
              </w:dropDownList>
            </w:sdtPr>
            <w:sdtContent>
              <w:p w14:paraId="3D7A74FE" w14:textId="2BDDEDE1" w:rsidR="00813121" w:rsidRPr="00D57FF8" w:rsidRDefault="0031313B" w:rsidP="00813121">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004DC00" w14:textId="77777777" w:rsidR="00813121" w:rsidRPr="00D57FF8" w:rsidRDefault="00813121" w:rsidP="00813121">
            <w:pPr>
              <w:rPr>
                <w:sz w:val="20"/>
              </w:rPr>
            </w:pPr>
          </w:p>
        </w:tc>
      </w:tr>
      <w:tr w:rsidR="006B01CE" w:rsidRPr="00E83FDA" w14:paraId="52AF0C35" w14:textId="77777777" w:rsidTr="00D57FF8">
        <w:sdt>
          <w:sdtPr>
            <w:rPr>
              <w:rFonts w:eastAsia="Times New Roman" w:cs="Arial"/>
              <w:color w:val="auto"/>
              <w:sz w:val="20"/>
              <w:lang w:val="nl-NL" w:eastAsia="nl-NL" w:bidi="ar-SA"/>
            </w:rPr>
            <w:alias w:val="Security Zone"/>
            <w:tag w:val="Security Zone"/>
            <w:id w:val="-821040759"/>
            <w:placeholder>
              <w:docPart w:val="1FE5B8CED5FC482A813E18814699C0F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8E401CA" w14:textId="1130C90C" w:rsidR="006B01CE" w:rsidRPr="00D57FF8" w:rsidRDefault="00E41EAB" w:rsidP="006B01CE">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963000358"/>
            <w:placeholder>
              <w:docPart w:val="3FF827642D964A3BB676ADA3E99E553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4E255D5A" w14:textId="613707BC" w:rsidR="006B01CE" w:rsidRPr="00D57FF8" w:rsidRDefault="006B01CE" w:rsidP="006B01CE">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0A7B1DAA" w14:textId="6278C5E0" w:rsidR="006B01CE" w:rsidRPr="00D57FF8" w:rsidRDefault="006B01CE"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302DBFAD" w14:textId="4E4C0CD9" w:rsidR="006B01CE" w:rsidRPr="00D57FF8" w:rsidRDefault="006B01CE"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DIM-Sea-P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28038626"/>
              <w:placeholder>
                <w:docPart w:val="B8E1297BB45C4EE28ABDEC02229E7E37"/>
              </w:placeholder>
              <w:dropDownList>
                <w:listItem w:displayText="Select" w:value="Select"/>
                <w:listItem w:displayText="Bronze" w:value="Bronze"/>
                <w:listItem w:displayText="Silver" w:value="Silver"/>
                <w:listItem w:displayText="Gold" w:value="Gold"/>
              </w:dropDownList>
            </w:sdtPr>
            <w:sdtContent>
              <w:p w14:paraId="5695BEF1" w14:textId="7FF70B01" w:rsidR="006B01CE" w:rsidRPr="00D57FF8" w:rsidRDefault="0031313B"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61F1D2C" w14:textId="77777777" w:rsidR="006B01CE" w:rsidRPr="00D57FF8" w:rsidRDefault="006B01CE" w:rsidP="006B01CE">
            <w:pPr>
              <w:rPr>
                <w:rFonts w:eastAsia="Times New Roman" w:cs="Arial"/>
                <w:color w:val="201825"/>
                <w:sz w:val="20"/>
                <w:lang w:val="nl-NL" w:eastAsia="nl-NL" w:bidi="ar-SA"/>
              </w:rPr>
            </w:pPr>
          </w:p>
        </w:tc>
      </w:tr>
      <w:tr w:rsidR="009F1AA9" w:rsidRPr="00E83FDA" w14:paraId="616004A0" w14:textId="77777777" w:rsidTr="00D57FF8">
        <w:sdt>
          <w:sdtPr>
            <w:rPr>
              <w:rFonts w:eastAsia="Times New Roman" w:cs="Arial"/>
              <w:color w:val="auto"/>
              <w:sz w:val="20"/>
              <w:lang w:val="nl-NL" w:eastAsia="nl-NL" w:bidi="ar-SA"/>
            </w:rPr>
            <w:alias w:val="Security Zone"/>
            <w:tag w:val="Security Zone"/>
            <w:id w:val="-808699184"/>
            <w:placeholder>
              <w:docPart w:val="906EE82006CD4163AB4C3FEADAF6C3A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10E1698" w14:textId="293A81D7" w:rsidR="009F1AA9" w:rsidRPr="00D57FF8" w:rsidRDefault="009F1AA9" w:rsidP="009F1AA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2049980935"/>
            <w:placeholder>
              <w:docPart w:val="882B15B4C30441B8BA742E48F9E0586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48578D8" w14:textId="7C56C0F0" w:rsidR="009F1AA9" w:rsidRPr="00D57FF8" w:rsidRDefault="009F1AA9" w:rsidP="009F1AA9">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7F79D613" w14:textId="3E9E0C81"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 xml:space="preserve">NFS Server </w:t>
            </w:r>
          </w:p>
        </w:tc>
        <w:tc>
          <w:tcPr>
            <w:tcW w:w="1800" w:type="dxa"/>
            <w:tcBorders>
              <w:top w:val="single" w:sz="4" w:space="0" w:color="auto"/>
              <w:left w:val="single" w:sz="4" w:space="0" w:color="auto"/>
              <w:bottom w:val="single" w:sz="4" w:space="0" w:color="auto"/>
              <w:right w:val="single" w:sz="4" w:space="0" w:color="auto"/>
            </w:tcBorders>
          </w:tcPr>
          <w:p w14:paraId="00168E6B" w14:textId="1ADF5777"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1766A6" w:rsidRPr="00D57FF8">
              <w:rPr>
                <w:rFonts w:eastAsia="Times New Roman" w:cs="Arial"/>
                <w:color w:val="201825"/>
                <w:sz w:val="20"/>
                <w:lang w:val="nl-NL" w:eastAsia="nl-NL" w:bidi="ar-SA"/>
              </w:rPr>
              <w:t>NFS-C</w:t>
            </w:r>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85149351"/>
              <w:placeholder>
                <w:docPart w:val="78A9ACFA6A824CE589574A86044C36C2"/>
              </w:placeholder>
              <w:dropDownList>
                <w:listItem w:displayText="Select" w:value="Select"/>
                <w:listItem w:displayText="Bronze" w:value="Bronze"/>
                <w:listItem w:displayText="Silver" w:value="Silver"/>
                <w:listItem w:displayText="Gold" w:value="Gold"/>
              </w:dropDownList>
            </w:sdtPr>
            <w:sdtContent>
              <w:p w14:paraId="748247FF" w14:textId="77777777"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7C62478E" w14:textId="77777777" w:rsidR="009F1AA9" w:rsidRPr="00D57FF8" w:rsidRDefault="009F1AA9" w:rsidP="009F1AA9">
            <w:pPr>
              <w:rPr>
                <w:rFonts w:eastAsia="Times New Roman" w:cs="Arial"/>
                <w:color w:val="201825"/>
                <w:sz w:val="20"/>
                <w:lang w:val="nl-NL" w:eastAsia="nl-NL" w:bidi="ar-SA"/>
              </w:rPr>
            </w:pPr>
          </w:p>
        </w:tc>
      </w:tr>
      <w:tr w:rsidR="009F1AA9" w:rsidRPr="00E83FDA" w14:paraId="0586C06C" w14:textId="77777777" w:rsidTr="00D57FF8">
        <w:sdt>
          <w:sdtPr>
            <w:rPr>
              <w:rFonts w:eastAsia="Times New Roman" w:cs="Arial"/>
              <w:color w:val="auto"/>
              <w:sz w:val="20"/>
              <w:lang w:val="nl-NL" w:eastAsia="nl-NL" w:bidi="ar-SA"/>
            </w:rPr>
            <w:alias w:val="Security Zone"/>
            <w:tag w:val="Security Zone"/>
            <w:id w:val="532459398"/>
            <w:placeholder>
              <w:docPart w:val="D20DFB2C38604718AD7D44763DFBFE2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0FFF8231" w14:textId="0466615A" w:rsidR="009F1AA9" w:rsidRPr="00D57FF8" w:rsidRDefault="009F1AA9" w:rsidP="009F1AA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2126961075"/>
            <w:placeholder>
              <w:docPart w:val="5BCC21225B8D4A8D809680E3C2B07CB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58324E91" w14:textId="05B6342B" w:rsidR="009F1AA9" w:rsidRPr="00D57FF8" w:rsidRDefault="009F1AA9" w:rsidP="009F1AA9">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1CFCF66E" w14:textId="50527F50" w:rsidR="009F1AA9" w:rsidRPr="00D57FF8" w:rsidRDefault="001766A6"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NFS</w:t>
            </w:r>
            <w:r w:rsidR="009F1AA9" w:rsidRPr="00D57FF8">
              <w:rPr>
                <w:rFonts w:eastAsia="Times New Roman" w:cs="Arial"/>
                <w:color w:val="201825"/>
                <w:sz w:val="20"/>
                <w:lang w:val="nl-NL" w:eastAsia="nl-NL" w:bidi="ar-SA"/>
              </w:rPr>
              <w:t xml:space="preserve"> Server</w:t>
            </w:r>
          </w:p>
        </w:tc>
        <w:tc>
          <w:tcPr>
            <w:tcW w:w="1800" w:type="dxa"/>
            <w:tcBorders>
              <w:top w:val="single" w:sz="4" w:space="0" w:color="auto"/>
              <w:left w:val="single" w:sz="4" w:space="0" w:color="auto"/>
              <w:bottom w:val="single" w:sz="4" w:space="0" w:color="auto"/>
              <w:right w:val="single" w:sz="4" w:space="0" w:color="auto"/>
            </w:tcBorders>
          </w:tcPr>
          <w:p w14:paraId="2F86A710" w14:textId="5CEF4B89"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1766A6" w:rsidRPr="00D57FF8">
              <w:rPr>
                <w:rFonts w:eastAsia="Times New Roman" w:cs="Arial"/>
                <w:color w:val="201825"/>
                <w:sz w:val="20"/>
                <w:lang w:val="nl-NL" w:eastAsia="nl-NL" w:bidi="ar-SA"/>
              </w:rPr>
              <w:t>-NFS-</w:t>
            </w:r>
            <w:r w:rsidR="00BB1AF5" w:rsidRPr="00D57FF8">
              <w:rPr>
                <w:rFonts w:eastAsia="Times New Roman" w:cs="Arial"/>
                <w:color w:val="201825"/>
                <w:sz w:val="20"/>
                <w:lang w:val="nl-NL" w:eastAsia="nl-NL" w:bidi="ar-SA"/>
              </w:rPr>
              <w:t>H</w:t>
            </w:r>
            <w:r w:rsidRPr="00D57FF8">
              <w:rPr>
                <w:rFonts w:eastAsia="Times New Roman" w:cs="Arial"/>
                <w:color w:val="201825"/>
                <w:sz w:val="20"/>
                <w:lang w:val="nl-NL" w:eastAsia="nl-NL" w:bidi="ar-SA"/>
              </w:rPr>
              <w:t>-P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18471625"/>
              <w:placeholder>
                <w:docPart w:val="B167496CF055474B9041DDC0FE6436F7"/>
              </w:placeholder>
              <w:dropDownList>
                <w:listItem w:displayText="Select" w:value="Select"/>
                <w:listItem w:displayText="Bronze" w:value="Bronze"/>
                <w:listItem w:displayText="Silver" w:value="Silver"/>
                <w:listItem w:displayText="Gold" w:value="Gold"/>
              </w:dropDownList>
            </w:sdtPr>
            <w:sdtContent>
              <w:p w14:paraId="4AAA9753" w14:textId="77777777" w:rsidR="009F1AA9" w:rsidRPr="00D57FF8" w:rsidRDefault="009F1AA9" w:rsidP="009F1AA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5BC3E721" w14:textId="77777777" w:rsidR="009F1AA9" w:rsidRPr="00D57FF8" w:rsidRDefault="009F1AA9" w:rsidP="009F1AA9">
            <w:pPr>
              <w:rPr>
                <w:rFonts w:eastAsia="Times New Roman" w:cs="Arial"/>
                <w:color w:val="201825"/>
                <w:sz w:val="20"/>
                <w:lang w:val="nl-NL" w:eastAsia="nl-NL" w:bidi="ar-SA"/>
              </w:rPr>
            </w:pPr>
          </w:p>
        </w:tc>
      </w:tr>
      <w:tr w:rsidR="006B01CE" w:rsidRPr="00E83FDA" w14:paraId="57541F5D"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603D2E6A" w14:textId="537106F4" w:rsidR="006B01CE" w:rsidRPr="00D57FF8" w:rsidRDefault="00B7258F" w:rsidP="006B01CE">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030954494"/>
            <w:placeholder>
              <w:docPart w:val="D6EA2B17C4414CBDBC1E79CF9A4684B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262A7A11" w14:textId="2646E94E" w:rsidR="006B01CE" w:rsidRPr="00D57FF8" w:rsidRDefault="006B01CE" w:rsidP="006B01CE">
                <w:pPr>
                  <w:rPr>
                    <w:sz w:val="20"/>
                  </w:rPr>
                </w:pPr>
                <w:r w:rsidRPr="00D57FF8">
                  <w:rPr>
                    <w:sz w:val="20"/>
                  </w:rPr>
                  <w:t>Production</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749116049"/>
              <w:placeholder>
                <w:docPart w:val="B75075B2931F4DC1BAF9661A70A725CA"/>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3B18CBD9" w14:textId="77777777" w:rsidR="006B01CE" w:rsidRPr="00D57FF8" w:rsidRDefault="006B01CE" w:rsidP="006B01CE">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4699A4AF" w14:textId="77777777" w:rsidR="006B01CE" w:rsidRPr="00D57FF8" w:rsidRDefault="006B01CE" w:rsidP="006B01CE">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0F4FA47F" w14:textId="30A27DA6" w:rsidR="006B01CE" w:rsidRPr="00D57FF8" w:rsidRDefault="006B01CE"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DIM-DB-P</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106110082"/>
              <w:placeholder>
                <w:docPart w:val="0F13370CC72440FE9CE40392B3183D27"/>
              </w:placeholder>
              <w:dropDownList>
                <w:listItem w:displayText="Select" w:value="Select"/>
                <w:listItem w:displayText="Bronze" w:value="Bronze"/>
                <w:listItem w:displayText="Silver" w:value="Silver"/>
                <w:listItem w:displayText="Gold" w:value="Gold"/>
              </w:dropDownList>
            </w:sdtPr>
            <w:sdtContent>
              <w:p w14:paraId="64BB1641" w14:textId="762E758C" w:rsidR="006B01CE" w:rsidRPr="00D57FF8" w:rsidRDefault="00B7258F" w:rsidP="006B01CE">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7D664438" w14:textId="77777777" w:rsidR="006B01CE" w:rsidRPr="00D57FF8" w:rsidRDefault="006B01CE" w:rsidP="006B01CE">
            <w:pPr>
              <w:rPr>
                <w:rFonts w:eastAsia="Times New Roman" w:cs="Arial"/>
                <w:color w:val="201825"/>
                <w:sz w:val="20"/>
                <w:lang w:val="nl-NL" w:eastAsia="nl-NL" w:bidi="ar-SA"/>
              </w:rPr>
            </w:pPr>
          </w:p>
        </w:tc>
      </w:tr>
      <w:tr w:rsidR="0012105B" w:rsidRPr="00E83FDA" w14:paraId="0F0B9EB4" w14:textId="77777777" w:rsidTr="00D57FF8">
        <w:sdt>
          <w:sdtPr>
            <w:rPr>
              <w:rFonts w:eastAsia="Times New Roman" w:cs="Arial"/>
              <w:color w:val="auto"/>
              <w:sz w:val="20"/>
              <w:lang w:val="nl-NL" w:eastAsia="nl-NL" w:bidi="ar-SA"/>
            </w:rPr>
            <w:alias w:val="Security Zone"/>
            <w:tag w:val="Security Zone"/>
            <w:id w:val="-257063492"/>
            <w:placeholder>
              <w:docPart w:val="3B8176C9D6384F5BB5C23473D1A0026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362C2A23" w14:textId="11C9EE3C" w:rsidR="0012105B" w:rsidRPr="001A5E6D" w:rsidRDefault="00E41EAB" w:rsidP="0012105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1058866065"/>
            <w:placeholder>
              <w:docPart w:val="213BF3F909FC44F5B049A96056E0FD1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5759487F" w14:textId="2E0779A5" w:rsidR="0012105B" w:rsidRPr="00D57FF8" w:rsidRDefault="0012105B" w:rsidP="0012105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173F0A6E" w14:textId="35584181" w:rsidR="0012105B" w:rsidRPr="00D57FF8" w:rsidRDefault="004E39A4" w:rsidP="0012105B">
            <w:pPr>
              <w:rPr>
                <w:rFonts w:eastAsia="Times New Roman" w:cs="Arial"/>
                <w:color w:val="201825"/>
                <w:sz w:val="20"/>
                <w:lang w:val="nl-NL" w:eastAsia="nl-NL" w:bidi="ar-SA"/>
              </w:rPr>
            </w:pPr>
            <w:r>
              <w:rPr>
                <w:rFonts w:eastAsia="Times New Roman" w:cs="Arial"/>
                <w:color w:val="201825"/>
                <w:sz w:val="20"/>
                <w:lang w:val="nl-NL" w:eastAsia="nl-NL" w:bidi="ar-SA"/>
              </w:rPr>
              <w:t>Services Server</w:t>
            </w:r>
          </w:p>
        </w:tc>
        <w:tc>
          <w:tcPr>
            <w:tcW w:w="1800" w:type="dxa"/>
            <w:tcBorders>
              <w:top w:val="single" w:sz="4" w:space="0" w:color="auto"/>
              <w:left w:val="single" w:sz="4" w:space="0" w:color="auto"/>
              <w:bottom w:val="single" w:sz="4" w:space="0" w:color="auto"/>
              <w:right w:val="single" w:sz="4" w:space="0" w:color="auto"/>
            </w:tcBorders>
          </w:tcPr>
          <w:p w14:paraId="687FCCB7" w14:textId="6E1C9E72"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4E39A4">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46410993"/>
              <w:placeholder>
                <w:docPart w:val="4C41D58BFC3E492185604C9F1407035B"/>
              </w:placeholder>
              <w:dropDownList>
                <w:listItem w:displayText="Select" w:value="Select"/>
                <w:listItem w:displayText="Bronze" w:value="Bronze"/>
                <w:listItem w:displayText="Silver" w:value="Silver"/>
                <w:listItem w:displayText="Gold" w:value="Gold"/>
              </w:dropDownList>
            </w:sdtPr>
            <w:sdtContent>
              <w:p w14:paraId="7DFB561E" w14:textId="77777777"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9DD6F83" w14:textId="77777777" w:rsidR="0012105B" w:rsidRPr="00D57FF8" w:rsidRDefault="0012105B" w:rsidP="0012105B">
            <w:pPr>
              <w:rPr>
                <w:rFonts w:eastAsia="Times New Roman" w:cs="Arial"/>
                <w:color w:val="201825"/>
                <w:sz w:val="20"/>
                <w:lang w:val="nl-NL" w:eastAsia="nl-NL" w:bidi="ar-SA"/>
              </w:rPr>
            </w:pPr>
          </w:p>
        </w:tc>
      </w:tr>
      <w:tr w:rsidR="0012105B" w:rsidRPr="00E83FDA" w14:paraId="56B2BAFA" w14:textId="77777777" w:rsidTr="00D57FF8">
        <w:sdt>
          <w:sdtPr>
            <w:rPr>
              <w:rFonts w:eastAsia="Times New Roman" w:cs="Arial"/>
              <w:color w:val="auto"/>
              <w:sz w:val="20"/>
              <w:lang w:val="nl-NL" w:eastAsia="nl-NL" w:bidi="ar-SA"/>
            </w:rPr>
            <w:alias w:val="Security Zone"/>
            <w:tag w:val="Security Zone"/>
            <w:id w:val="142324043"/>
            <w:placeholder>
              <w:docPart w:val="D2EFFB5450F5492F84C04CFB294E7CC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3F99433B" w14:textId="4A94422D" w:rsidR="0012105B" w:rsidRPr="001A5E6D" w:rsidRDefault="00E41EAB" w:rsidP="0012105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1072784712"/>
            <w:placeholder>
              <w:docPart w:val="EC155C2D527C4D5986C5DE2B8D760C3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5B4F709" w14:textId="79608323" w:rsidR="0012105B" w:rsidRPr="00D57FF8" w:rsidRDefault="0012105B" w:rsidP="0012105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A7614D9" w14:textId="15239600" w:rsidR="0012105B" w:rsidRPr="00D57FF8" w:rsidRDefault="0012105B" w:rsidP="0012105B">
            <w:pPr>
              <w:rPr>
                <w:rFonts w:eastAsia="Times New Roman" w:cs="Arial"/>
                <w:color w:val="201825"/>
                <w:sz w:val="20"/>
                <w:lang w:val="nl-NL" w:eastAsia="nl-NL" w:bidi="ar-SA"/>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5F0A96FB" w14:textId="113E4AE1"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DIM-Eng-A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655114578"/>
              <w:placeholder>
                <w:docPart w:val="EA5FB272B4964C54AFDC384A504E10B9"/>
              </w:placeholder>
              <w:dropDownList>
                <w:listItem w:displayText="Select" w:value="Select"/>
                <w:listItem w:displayText="Bronze" w:value="Bronze"/>
                <w:listItem w:displayText="Silver" w:value="Silver"/>
                <w:listItem w:displayText="Gold" w:value="Gold"/>
              </w:dropDownList>
            </w:sdtPr>
            <w:sdtContent>
              <w:p w14:paraId="1DCB5B27" w14:textId="77777777"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44F0655" w14:textId="77777777" w:rsidR="0012105B" w:rsidRPr="00D57FF8" w:rsidRDefault="0012105B" w:rsidP="0012105B">
            <w:pPr>
              <w:rPr>
                <w:rFonts w:eastAsia="Times New Roman" w:cs="Arial"/>
                <w:color w:val="201825"/>
                <w:sz w:val="20"/>
                <w:lang w:val="nl-NL" w:eastAsia="nl-NL" w:bidi="ar-SA"/>
              </w:rPr>
            </w:pPr>
          </w:p>
        </w:tc>
      </w:tr>
      <w:tr w:rsidR="0012105B" w:rsidRPr="00E83FDA" w14:paraId="6FC594CA" w14:textId="77777777" w:rsidTr="00D57FF8">
        <w:sdt>
          <w:sdtPr>
            <w:rPr>
              <w:rFonts w:eastAsia="Times New Roman" w:cs="Arial"/>
              <w:color w:val="auto"/>
              <w:sz w:val="20"/>
              <w:lang w:val="nl-NL" w:eastAsia="nl-NL" w:bidi="ar-SA"/>
            </w:rPr>
            <w:alias w:val="Security Zone"/>
            <w:tag w:val="Security Zone"/>
            <w:id w:val="365872090"/>
            <w:placeholder>
              <w:docPart w:val="617A2276B32944A1A0DF897EC8DDAFC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7228CD5" w14:textId="1B8DA57B" w:rsidR="0012105B" w:rsidRPr="001A5E6D" w:rsidRDefault="00E41EAB" w:rsidP="0012105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398055978"/>
            <w:placeholder>
              <w:docPart w:val="CA19C625541242DEA5A8F1D1DFD0896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38186EA" w14:textId="703D6D38" w:rsidR="0012105B" w:rsidRPr="00D57FF8" w:rsidRDefault="0012105B" w:rsidP="0012105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4B21C069" w14:textId="2210DF59" w:rsidR="0012105B" w:rsidRPr="00D57FF8" w:rsidRDefault="0012105B" w:rsidP="0012105B">
            <w:pPr>
              <w:rPr>
                <w:rFonts w:eastAsia="Times New Roman" w:cs="Arial"/>
                <w:color w:val="201825"/>
                <w:sz w:val="20"/>
                <w:lang w:val="nl-NL" w:eastAsia="nl-NL" w:bidi="ar-SA"/>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68DF4A4B" w14:textId="7C551F9D"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666136265"/>
              <w:placeholder>
                <w:docPart w:val="28037EF984E54C70A51F0813C2853596"/>
              </w:placeholder>
              <w:dropDownList>
                <w:listItem w:displayText="Select" w:value="Select"/>
                <w:listItem w:displayText="Bronze" w:value="Bronze"/>
                <w:listItem w:displayText="Silver" w:value="Silver"/>
                <w:listItem w:displayText="Gold" w:value="Gold"/>
              </w:dropDownList>
            </w:sdtPr>
            <w:sdtContent>
              <w:p w14:paraId="68AAB268" w14:textId="77777777" w:rsidR="0012105B" w:rsidRPr="00D57FF8" w:rsidRDefault="0012105B" w:rsidP="0012105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59320A64" w14:textId="77777777" w:rsidR="0012105B" w:rsidRPr="00D57FF8" w:rsidRDefault="0012105B" w:rsidP="0012105B">
            <w:pPr>
              <w:rPr>
                <w:rFonts w:eastAsia="Times New Roman" w:cs="Arial"/>
                <w:color w:val="201825"/>
                <w:sz w:val="20"/>
                <w:lang w:val="nl-NL" w:eastAsia="nl-NL" w:bidi="ar-SA"/>
              </w:rPr>
            </w:pPr>
          </w:p>
        </w:tc>
      </w:tr>
      <w:tr w:rsidR="00B7247B" w:rsidRPr="00E83FDA" w14:paraId="66FB94F0" w14:textId="77777777" w:rsidTr="00D57FF8">
        <w:sdt>
          <w:sdtPr>
            <w:rPr>
              <w:rFonts w:eastAsia="Times New Roman" w:cs="Arial"/>
              <w:color w:val="auto"/>
              <w:sz w:val="20"/>
              <w:lang w:val="nl-NL" w:eastAsia="nl-NL" w:bidi="ar-SA"/>
            </w:rPr>
            <w:alias w:val="Security Zone"/>
            <w:tag w:val="Security Zone"/>
            <w:id w:val="-97722689"/>
            <w:placeholder>
              <w:docPart w:val="F391E64E3F8D4A3BA4BA7B98979318C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4B22BEB6" w14:textId="68331280" w:rsidR="00B7247B" w:rsidRPr="001A5E6D" w:rsidRDefault="00E41EAB" w:rsidP="00B7247B">
                <w:pPr>
                  <w:rPr>
                    <w:rFonts w:eastAsia="Times New Roman" w:cs="Arial"/>
                    <w:color w:val="auto"/>
                    <w:sz w:val="20"/>
                    <w:lang w:val="nl-NL" w:eastAsia="nl-NL" w:bidi="ar-SA"/>
                  </w:rPr>
                </w:pPr>
                <w:r w:rsidRPr="001A5E6D">
                  <w:rPr>
                    <w:rFonts w:eastAsia="Times New Roman" w:cs="Arial"/>
                    <w:color w:val="auto"/>
                    <w:sz w:val="20"/>
                    <w:lang w:val="nl-NL" w:eastAsia="nl-NL" w:bidi="ar-SA"/>
                  </w:rPr>
                  <w:t>Micro BackOffice</w:t>
                </w:r>
              </w:p>
            </w:tc>
          </w:sdtContent>
        </w:sdt>
        <w:sdt>
          <w:sdtPr>
            <w:rPr>
              <w:sz w:val="20"/>
            </w:rPr>
            <w:alias w:val="Domain"/>
            <w:tag w:val="Domain"/>
            <w:id w:val="-1605874784"/>
            <w:placeholder>
              <w:docPart w:val="72177C945F474E67B1648F5854A367E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0EFB19D2" w14:textId="3CFB7D3C" w:rsidR="00B7247B" w:rsidRPr="00D57FF8" w:rsidRDefault="00B7247B" w:rsidP="00B7247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21A4EA0" w14:textId="3B22E9FE"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564738F3" w14:textId="45778A04"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DIM-Sea-A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747919118"/>
              <w:placeholder>
                <w:docPart w:val="5877BA53CC1545CF9BBB970A32F06F2A"/>
              </w:placeholder>
              <w:dropDownList>
                <w:listItem w:displayText="Select" w:value="Select"/>
                <w:listItem w:displayText="Bronze" w:value="Bronze"/>
                <w:listItem w:displayText="Silver" w:value="Silver"/>
                <w:listItem w:displayText="Gold" w:value="Gold"/>
              </w:dropDownList>
            </w:sdtPr>
            <w:sdtContent>
              <w:p w14:paraId="15F6A601" w14:textId="77777777"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560A08B" w14:textId="77777777" w:rsidR="00B7247B" w:rsidRPr="00D57FF8" w:rsidRDefault="00B7247B" w:rsidP="00B7247B">
            <w:pPr>
              <w:rPr>
                <w:rFonts w:eastAsia="Times New Roman" w:cs="Arial"/>
                <w:color w:val="201825"/>
                <w:sz w:val="20"/>
                <w:lang w:val="nl-NL" w:eastAsia="nl-NL" w:bidi="ar-SA"/>
              </w:rPr>
            </w:pPr>
          </w:p>
        </w:tc>
      </w:tr>
      <w:tr w:rsidR="00BB1AF5" w:rsidRPr="00E83FDA" w14:paraId="230F1953" w14:textId="77777777" w:rsidTr="00D57FF8">
        <w:sdt>
          <w:sdtPr>
            <w:rPr>
              <w:rFonts w:eastAsia="Times New Roman" w:cs="Arial"/>
              <w:color w:val="auto"/>
              <w:sz w:val="20"/>
              <w:lang w:val="nl-NL" w:eastAsia="nl-NL" w:bidi="ar-SA"/>
            </w:rPr>
            <w:alias w:val="Security Zone"/>
            <w:tag w:val="Security Zone"/>
            <w:id w:val="-155390427"/>
            <w:placeholder>
              <w:docPart w:val="6F053B5BE4DA42D69C715F0E786B397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083FA995" w14:textId="63F8523C" w:rsidR="00BB1AF5" w:rsidRPr="00D57FF8" w:rsidRDefault="00BB1AF5" w:rsidP="00BB1AF5">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963852573"/>
            <w:placeholder>
              <w:docPart w:val="C7E07BE91A0349D89870FC38A794DF9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0D596A5C" w14:textId="695AFD1A" w:rsidR="00BB1AF5" w:rsidRPr="00D57FF8" w:rsidRDefault="007F6E61" w:rsidP="00BB1AF5">
                <w:pPr>
                  <w:rPr>
                    <w:sz w:val="20"/>
                  </w:rPr>
                </w:pPr>
                <w:r>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A520BDC" w14:textId="2010C68F"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789DD8DA" w14:textId="7864C0B4"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DIM-NFS-C-A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074043436"/>
              <w:placeholder>
                <w:docPart w:val="94AAE299B363472E8754AC8B3932EA32"/>
              </w:placeholder>
              <w:dropDownList>
                <w:listItem w:displayText="Select" w:value="Select"/>
                <w:listItem w:displayText="Bronze" w:value="Bronze"/>
                <w:listItem w:displayText="Silver" w:value="Silver"/>
                <w:listItem w:displayText="Gold" w:value="Gold"/>
              </w:dropDownList>
            </w:sdtPr>
            <w:sdtContent>
              <w:p w14:paraId="01139CF4" w14:textId="77777777"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5A950C8B" w14:textId="77777777" w:rsidR="00BB1AF5" w:rsidRPr="00D57FF8" w:rsidRDefault="00BB1AF5" w:rsidP="00BB1AF5">
            <w:pPr>
              <w:rPr>
                <w:rFonts w:eastAsia="Times New Roman" w:cs="Arial"/>
                <w:color w:val="201825"/>
                <w:sz w:val="20"/>
                <w:lang w:val="nl-NL" w:eastAsia="nl-NL" w:bidi="ar-SA"/>
              </w:rPr>
            </w:pPr>
          </w:p>
        </w:tc>
      </w:tr>
      <w:tr w:rsidR="00BB1AF5" w:rsidRPr="00E83FDA" w14:paraId="6492F1C1" w14:textId="77777777" w:rsidTr="00D57FF8">
        <w:sdt>
          <w:sdtPr>
            <w:rPr>
              <w:rFonts w:eastAsia="Times New Roman" w:cs="Arial"/>
              <w:color w:val="auto"/>
              <w:sz w:val="20"/>
              <w:lang w:val="nl-NL" w:eastAsia="nl-NL" w:bidi="ar-SA"/>
            </w:rPr>
            <w:alias w:val="Security Zone"/>
            <w:tag w:val="Security Zone"/>
            <w:id w:val="-619455515"/>
            <w:placeholder>
              <w:docPart w:val="F2E6DE61D5DE4EF6BA9A01B43E4403D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A6C81C1" w14:textId="1C87AB2F" w:rsidR="00BB1AF5" w:rsidRPr="00D57FF8" w:rsidRDefault="00BB1AF5" w:rsidP="00BB1AF5">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501158985"/>
            <w:placeholder>
              <w:docPart w:val="D0E03D6CDA05432BBC47EDC36A8FF1F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2FBABA08" w14:textId="170B2FD0" w:rsidR="00BB1AF5" w:rsidRPr="00D57FF8" w:rsidRDefault="007F6E61" w:rsidP="00BB1AF5">
                <w:pPr>
                  <w:rPr>
                    <w:sz w:val="20"/>
                  </w:rPr>
                </w:pPr>
                <w:r>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97F948F" w14:textId="2F6A677C"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1E72E8A6" w14:textId="0FD03586"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DIM-NFS-H-A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2955131"/>
              <w:placeholder>
                <w:docPart w:val="D5175FDAEEE645CD8A793502396FEC84"/>
              </w:placeholder>
              <w:dropDownList>
                <w:listItem w:displayText="Select" w:value="Select"/>
                <w:listItem w:displayText="Bronze" w:value="Bronze"/>
                <w:listItem w:displayText="Silver" w:value="Silver"/>
                <w:listItem w:displayText="Gold" w:value="Gold"/>
              </w:dropDownList>
            </w:sdtPr>
            <w:sdtContent>
              <w:p w14:paraId="4858BBAD" w14:textId="77777777" w:rsidR="00BB1AF5" w:rsidRPr="00D57FF8" w:rsidRDefault="00BB1AF5" w:rsidP="00BB1AF5">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953F2B6" w14:textId="77777777" w:rsidR="00BB1AF5" w:rsidRPr="00D57FF8" w:rsidRDefault="00BB1AF5" w:rsidP="00BB1AF5">
            <w:pPr>
              <w:rPr>
                <w:rFonts w:eastAsia="Times New Roman" w:cs="Arial"/>
                <w:color w:val="201825"/>
                <w:sz w:val="20"/>
                <w:lang w:val="nl-NL" w:eastAsia="nl-NL" w:bidi="ar-SA"/>
              </w:rPr>
            </w:pPr>
          </w:p>
        </w:tc>
      </w:tr>
      <w:tr w:rsidR="00B7247B" w:rsidRPr="00E83FDA" w14:paraId="75BB4AF0"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28E0C906" w14:textId="4D747D02" w:rsidR="00B7247B" w:rsidRPr="00D57FF8" w:rsidRDefault="00B7258F" w:rsidP="00B7247B">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182890848"/>
            <w:placeholder>
              <w:docPart w:val="D71FC6C436734512840EE4168A9839C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528CBE59" w14:textId="2B9043EB" w:rsidR="00B7247B" w:rsidRPr="00D57FF8" w:rsidRDefault="00B7247B" w:rsidP="00B7247B">
                <w:pPr>
                  <w:rPr>
                    <w:sz w:val="20"/>
                  </w:rPr>
                </w:pPr>
                <w:r w:rsidRPr="00D57FF8">
                  <w:rPr>
                    <w:sz w:val="20"/>
                  </w:rPr>
                  <w:t>Acceptance</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1436709560"/>
              <w:placeholder>
                <w:docPart w:val="44A9CC8B3E164A3DA3E3C70100613B44"/>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353EEF04" w14:textId="77777777" w:rsidR="00B7247B" w:rsidRPr="00D57FF8" w:rsidRDefault="00B7247B" w:rsidP="00B7247B">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7C6F4DFF" w14:textId="77777777" w:rsidR="00B7247B" w:rsidRPr="00D57FF8" w:rsidRDefault="00B7247B" w:rsidP="00B7247B">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55101E88" w14:textId="6ED97C33"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DIM-DB-A</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391926409"/>
              <w:placeholder>
                <w:docPart w:val="4021DFCE170749C1A603C8ED16A7A3A7"/>
              </w:placeholder>
              <w:dropDownList>
                <w:listItem w:displayText="Select" w:value="Select"/>
                <w:listItem w:displayText="Bronze" w:value="Bronze"/>
                <w:listItem w:displayText="Silver" w:value="Silver"/>
                <w:listItem w:displayText="Gold" w:value="Gold"/>
              </w:dropDownList>
            </w:sdtPr>
            <w:sdtContent>
              <w:p w14:paraId="287E9CCD" w14:textId="77777777" w:rsidR="00B7247B" w:rsidRPr="00D57FF8" w:rsidRDefault="00B7247B" w:rsidP="00B7247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66701AA6" w14:textId="77777777" w:rsidR="00B7247B" w:rsidRPr="00D57FF8" w:rsidRDefault="00B7247B" w:rsidP="00B7247B">
            <w:pPr>
              <w:rPr>
                <w:rFonts w:eastAsia="Times New Roman" w:cs="Arial"/>
                <w:color w:val="201825"/>
                <w:sz w:val="20"/>
                <w:lang w:val="nl-NL" w:eastAsia="nl-NL" w:bidi="ar-SA"/>
              </w:rPr>
            </w:pPr>
          </w:p>
        </w:tc>
      </w:tr>
      <w:tr w:rsidR="00CC5AD9" w:rsidRPr="00E83FDA" w14:paraId="70822AF1" w14:textId="77777777" w:rsidTr="00D57FF8">
        <w:sdt>
          <w:sdtPr>
            <w:rPr>
              <w:rFonts w:eastAsia="Times New Roman" w:cs="Arial"/>
              <w:color w:val="auto"/>
              <w:sz w:val="20"/>
              <w:lang w:val="nl-NL" w:eastAsia="nl-NL" w:bidi="ar-SA"/>
            </w:rPr>
            <w:alias w:val="Security Zone"/>
            <w:tag w:val="Security Zone"/>
            <w:id w:val="238296983"/>
            <w:placeholder>
              <w:docPart w:val="AB318C7845914BF8AA99C2DFD9ED114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64679DF" w14:textId="2A8EF6EC"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699463349"/>
            <w:placeholder>
              <w:docPart w:val="74A1E5C3486547528EAF3FA4B147E09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8BE2D56" w14:textId="5C05B6E1"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2DE2777" w14:textId="5976DCA7" w:rsidR="00CC5AD9" w:rsidRPr="00D57FF8" w:rsidRDefault="004E39A4" w:rsidP="00CC5AD9">
            <w:pPr>
              <w:rPr>
                <w:rFonts w:eastAsia="Times New Roman" w:cs="Arial"/>
                <w:color w:val="201825"/>
                <w:sz w:val="20"/>
                <w:lang w:val="nl-NL" w:eastAsia="nl-NL" w:bidi="ar-SA"/>
              </w:rPr>
            </w:pPr>
            <w:r>
              <w:rPr>
                <w:rFonts w:eastAsia="Times New Roman" w:cs="Arial"/>
                <w:color w:val="201825"/>
                <w:sz w:val="20"/>
                <w:lang w:val="nl-NL" w:eastAsia="nl-NL" w:bidi="ar-SA"/>
              </w:rPr>
              <w:t>Services Server</w:t>
            </w:r>
          </w:p>
        </w:tc>
        <w:tc>
          <w:tcPr>
            <w:tcW w:w="1800" w:type="dxa"/>
            <w:tcBorders>
              <w:top w:val="single" w:sz="4" w:space="0" w:color="auto"/>
              <w:left w:val="single" w:sz="4" w:space="0" w:color="auto"/>
              <w:bottom w:val="single" w:sz="4" w:space="0" w:color="auto"/>
              <w:right w:val="single" w:sz="4" w:space="0" w:color="auto"/>
            </w:tcBorders>
          </w:tcPr>
          <w:p w14:paraId="0F9CD760" w14:textId="09FB935A"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4E39A4">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746309164"/>
              <w:placeholder>
                <w:docPart w:val="98753218787E40E1B14BF7774A7589FA"/>
              </w:placeholder>
              <w:dropDownList>
                <w:listItem w:displayText="Select" w:value="Select"/>
                <w:listItem w:displayText="Bronze" w:value="Bronze"/>
                <w:listItem w:displayText="Silver" w:value="Silver"/>
                <w:listItem w:displayText="Gold" w:value="Gold"/>
              </w:dropDownList>
            </w:sdtPr>
            <w:sdtContent>
              <w:p w14:paraId="2B6E3BD3"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EFF3ADF" w14:textId="77777777" w:rsidR="00CC5AD9" w:rsidRPr="00D57FF8" w:rsidRDefault="00CC5AD9" w:rsidP="00CC5AD9">
            <w:pPr>
              <w:rPr>
                <w:rFonts w:eastAsia="Times New Roman" w:cs="Arial"/>
                <w:color w:val="201825"/>
                <w:sz w:val="20"/>
                <w:lang w:val="nl-NL" w:eastAsia="nl-NL" w:bidi="ar-SA"/>
              </w:rPr>
            </w:pPr>
          </w:p>
        </w:tc>
      </w:tr>
      <w:tr w:rsidR="00CC5AD9" w:rsidRPr="00E83FDA" w14:paraId="30EC2A00" w14:textId="77777777" w:rsidTr="00D57FF8">
        <w:sdt>
          <w:sdtPr>
            <w:rPr>
              <w:rFonts w:eastAsia="Times New Roman" w:cs="Arial"/>
              <w:color w:val="auto"/>
              <w:sz w:val="20"/>
              <w:lang w:val="nl-NL" w:eastAsia="nl-NL" w:bidi="ar-SA"/>
            </w:rPr>
            <w:alias w:val="Security Zone"/>
            <w:tag w:val="Security Zone"/>
            <w:id w:val="971562249"/>
            <w:placeholder>
              <w:docPart w:val="322BB0023E67434EB72DE72D5ADAD75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658324F5" w14:textId="240CD5CF"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769581002"/>
            <w:placeholder>
              <w:docPart w:val="3AB22B2E5A7F4485A7D2C60439C83C8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32DC176" w14:textId="2736C963"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D63D2BD" w14:textId="55C6BC43" w:rsidR="00CC5AD9" w:rsidRPr="00D57FF8" w:rsidRDefault="00CC5AD9" w:rsidP="00CC5AD9">
            <w:pPr>
              <w:rPr>
                <w:rFonts w:eastAsia="Times New Roman" w:cs="Arial"/>
                <w:color w:val="201825"/>
                <w:sz w:val="20"/>
                <w:lang w:val="nl-NL" w:eastAsia="nl-NL" w:bidi="ar-SA"/>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399874B4" w14:textId="44314575"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DIM-Eng-D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500200570"/>
              <w:placeholder>
                <w:docPart w:val="CE85F8DA9A5741DC837D63FE0A23A90D"/>
              </w:placeholder>
              <w:dropDownList>
                <w:listItem w:displayText="Select" w:value="Select"/>
                <w:listItem w:displayText="Bronze" w:value="Bronze"/>
                <w:listItem w:displayText="Silver" w:value="Silver"/>
                <w:listItem w:displayText="Gold" w:value="Gold"/>
              </w:dropDownList>
            </w:sdtPr>
            <w:sdtContent>
              <w:p w14:paraId="314281A8"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28C1E147" w14:textId="77777777" w:rsidR="00CC5AD9" w:rsidRPr="00D57FF8" w:rsidRDefault="00CC5AD9" w:rsidP="00CC5AD9">
            <w:pPr>
              <w:rPr>
                <w:rFonts w:eastAsia="Times New Roman" w:cs="Arial"/>
                <w:color w:val="201825"/>
                <w:sz w:val="20"/>
                <w:lang w:val="nl-NL" w:eastAsia="nl-NL" w:bidi="ar-SA"/>
              </w:rPr>
            </w:pPr>
          </w:p>
        </w:tc>
      </w:tr>
      <w:tr w:rsidR="00CC5AD9" w:rsidRPr="00E83FDA" w14:paraId="7D5AA31C" w14:textId="77777777" w:rsidTr="00D57FF8">
        <w:sdt>
          <w:sdtPr>
            <w:rPr>
              <w:rFonts w:eastAsia="Times New Roman" w:cs="Arial"/>
              <w:color w:val="auto"/>
              <w:sz w:val="20"/>
              <w:lang w:val="nl-NL" w:eastAsia="nl-NL" w:bidi="ar-SA"/>
            </w:rPr>
            <w:alias w:val="Security Zone"/>
            <w:tag w:val="Security Zone"/>
            <w:id w:val="264977105"/>
            <w:placeholder>
              <w:docPart w:val="EF30A674A9124EE9BD2AF2A3B395069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5E921F3" w14:textId="2C39562A"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769126573"/>
            <w:placeholder>
              <w:docPart w:val="29F3E4B65D7A43CBA94A2A54E5C9B14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0BC85E7E" w14:textId="408F37AF"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0DDBAF4" w14:textId="5A3B2957" w:rsidR="00CC5AD9" w:rsidRPr="00D57FF8" w:rsidRDefault="00CC5AD9" w:rsidP="00CC5AD9">
            <w:pPr>
              <w:rPr>
                <w:rFonts w:eastAsia="Times New Roman" w:cs="Arial"/>
                <w:color w:val="201825"/>
                <w:sz w:val="20"/>
                <w:lang w:val="nl-NL" w:eastAsia="nl-NL" w:bidi="ar-SA"/>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7559D870" w14:textId="2AADCFF0"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318805054"/>
              <w:placeholder>
                <w:docPart w:val="62772099F1E64371B9D81A1CE1A926DD"/>
              </w:placeholder>
              <w:dropDownList>
                <w:listItem w:displayText="Select" w:value="Select"/>
                <w:listItem w:displayText="Bronze" w:value="Bronze"/>
                <w:listItem w:displayText="Silver" w:value="Silver"/>
                <w:listItem w:displayText="Gold" w:value="Gold"/>
              </w:dropDownList>
            </w:sdtPr>
            <w:sdtContent>
              <w:p w14:paraId="690F0227"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2D12A90" w14:textId="77777777" w:rsidR="00CC5AD9" w:rsidRPr="00D57FF8" w:rsidRDefault="00CC5AD9" w:rsidP="00CC5AD9">
            <w:pPr>
              <w:rPr>
                <w:rFonts w:eastAsia="Times New Roman" w:cs="Arial"/>
                <w:color w:val="201825"/>
                <w:sz w:val="20"/>
                <w:lang w:val="nl-NL" w:eastAsia="nl-NL" w:bidi="ar-SA"/>
              </w:rPr>
            </w:pPr>
          </w:p>
        </w:tc>
      </w:tr>
      <w:tr w:rsidR="00CC5AD9" w:rsidRPr="00E83FDA" w14:paraId="3A6BFA93" w14:textId="77777777" w:rsidTr="00D57FF8">
        <w:sdt>
          <w:sdtPr>
            <w:rPr>
              <w:rFonts w:eastAsia="Times New Roman" w:cs="Arial"/>
              <w:color w:val="auto"/>
              <w:sz w:val="20"/>
              <w:lang w:val="nl-NL" w:eastAsia="nl-NL" w:bidi="ar-SA"/>
            </w:rPr>
            <w:alias w:val="Security Zone"/>
            <w:tag w:val="Security Zone"/>
            <w:id w:val="1989828561"/>
            <w:placeholder>
              <w:docPart w:val="03629A282CA342559B026E0805FCADA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484BC150" w14:textId="7DBE0201" w:rsidR="00CC5AD9" w:rsidRPr="00D57FF8" w:rsidRDefault="00E41EAB"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735521380"/>
            <w:placeholder>
              <w:docPart w:val="74E9A62B580F426390D9735CD333DC4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1D44049D" w14:textId="3B643C37"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571B9C0" w14:textId="483218E2"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06EFD5DE" w14:textId="44F17B8E"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DIM-Sea-D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540936322"/>
              <w:placeholder>
                <w:docPart w:val="9DE39B37E21B42F9B3EB1BA2382B5201"/>
              </w:placeholder>
              <w:dropDownList>
                <w:listItem w:displayText="Select" w:value="Select"/>
                <w:listItem w:displayText="Bronze" w:value="Bronze"/>
                <w:listItem w:displayText="Silver" w:value="Silver"/>
                <w:listItem w:displayText="Gold" w:value="Gold"/>
              </w:dropDownList>
            </w:sdtPr>
            <w:sdtContent>
              <w:p w14:paraId="7F1DCE2C"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9EC5454" w14:textId="77777777" w:rsidR="00CC5AD9" w:rsidRPr="00D57FF8" w:rsidRDefault="00CC5AD9" w:rsidP="00CC5AD9">
            <w:pPr>
              <w:rPr>
                <w:rFonts w:eastAsia="Times New Roman" w:cs="Arial"/>
                <w:color w:val="201825"/>
                <w:sz w:val="20"/>
                <w:lang w:val="nl-NL" w:eastAsia="nl-NL" w:bidi="ar-SA"/>
              </w:rPr>
            </w:pPr>
          </w:p>
        </w:tc>
      </w:tr>
      <w:tr w:rsidR="0055076B" w:rsidRPr="00E83FDA" w14:paraId="196CCCDF" w14:textId="77777777" w:rsidTr="00D57FF8">
        <w:sdt>
          <w:sdtPr>
            <w:rPr>
              <w:rFonts w:eastAsia="Times New Roman" w:cs="Arial"/>
              <w:color w:val="auto"/>
              <w:sz w:val="20"/>
              <w:lang w:val="nl-NL" w:eastAsia="nl-NL" w:bidi="ar-SA"/>
            </w:rPr>
            <w:alias w:val="Security Zone"/>
            <w:tag w:val="Security Zone"/>
            <w:id w:val="-630246516"/>
            <w:placeholder>
              <w:docPart w:val="35F1E7957A374EAAA8315A696CA765A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2E5450E5" w14:textId="5390A0A1" w:rsidR="0055076B" w:rsidRPr="00D57FF8" w:rsidRDefault="0055076B" w:rsidP="0055076B">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972521749"/>
            <w:placeholder>
              <w:docPart w:val="DDE1F7138B9C405CA24CD809E38D11C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3B03C9A" w14:textId="62726331" w:rsidR="0055076B" w:rsidRPr="00D57FF8" w:rsidRDefault="0055076B" w:rsidP="0055076B">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4B11D0DD" w14:textId="33C06D6F" w:rsidR="0055076B" w:rsidRPr="00D57FF8" w:rsidRDefault="0055076B" w:rsidP="0055076B">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05867DF0" w14:textId="76CEE180" w:rsidR="0055076B" w:rsidRPr="00D57FF8" w:rsidRDefault="0055076B" w:rsidP="0055076B">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2F03F2" w:rsidRPr="00D57FF8">
              <w:rPr>
                <w:rFonts w:eastAsia="Times New Roman" w:cs="Arial"/>
                <w:color w:val="201825"/>
                <w:sz w:val="20"/>
                <w:lang w:val="nl-NL" w:eastAsia="nl-NL" w:bidi="ar-SA"/>
              </w:rPr>
              <w:t>NFS-CH</w:t>
            </w:r>
            <w:r w:rsidRPr="00D57FF8">
              <w:rPr>
                <w:rFonts w:eastAsia="Times New Roman" w:cs="Arial"/>
                <w:color w:val="201825"/>
                <w:sz w:val="20"/>
                <w:lang w:val="nl-NL" w:eastAsia="nl-NL" w:bidi="ar-SA"/>
              </w:rPr>
              <w:t>-D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761325391"/>
              <w:placeholder>
                <w:docPart w:val="3B433A8A8FC74F02ACF3B566011310DD"/>
              </w:placeholder>
              <w:dropDownList>
                <w:listItem w:displayText="Select" w:value="Select"/>
                <w:listItem w:displayText="Bronze" w:value="Bronze"/>
                <w:listItem w:displayText="Silver" w:value="Silver"/>
                <w:listItem w:displayText="Gold" w:value="Gold"/>
              </w:dropDownList>
            </w:sdtPr>
            <w:sdtContent>
              <w:p w14:paraId="73A63651" w14:textId="77777777" w:rsidR="0055076B" w:rsidRPr="00D57FF8" w:rsidRDefault="0055076B" w:rsidP="0055076B">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39A16E3" w14:textId="77777777" w:rsidR="0055076B" w:rsidRPr="00D57FF8" w:rsidRDefault="0055076B" w:rsidP="0055076B">
            <w:pPr>
              <w:rPr>
                <w:rFonts w:eastAsia="Times New Roman" w:cs="Arial"/>
                <w:color w:val="201825"/>
                <w:sz w:val="20"/>
                <w:lang w:val="nl-NL" w:eastAsia="nl-NL" w:bidi="ar-SA"/>
              </w:rPr>
            </w:pPr>
          </w:p>
        </w:tc>
      </w:tr>
      <w:tr w:rsidR="00CC5AD9" w:rsidRPr="00E83FDA" w14:paraId="4775AC34" w14:textId="77777777" w:rsidTr="00D57FF8">
        <w:trPr>
          <w:trHeight w:val="341"/>
        </w:trPr>
        <w:tc>
          <w:tcPr>
            <w:tcW w:w="2155" w:type="dxa"/>
            <w:tcBorders>
              <w:top w:val="single" w:sz="4" w:space="0" w:color="auto"/>
              <w:left w:val="single" w:sz="4" w:space="0" w:color="auto"/>
              <w:bottom w:val="single" w:sz="4" w:space="0" w:color="auto"/>
              <w:right w:val="single" w:sz="4" w:space="0" w:color="auto"/>
            </w:tcBorders>
            <w:vAlign w:val="center"/>
          </w:tcPr>
          <w:p w14:paraId="696A5440" w14:textId="7C7E4FE4" w:rsidR="00CC5AD9" w:rsidRPr="00D57FF8" w:rsidRDefault="00883FFC" w:rsidP="00CC5AD9">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1268615392"/>
            <w:placeholder>
              <w:docPart w:val="8EFB92D2B27D4BAFB56DE3324A8FD14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2F2F01D4" w14:textId="75B82991" w:rsidR="00CC5AD9" w:rsidRPr="00D57FF8" w:rsidRDefault="00CC5AD9" w:rsidP="00CC5AD9">
                <w:pPr>
                  <w:rPr>
                    <w:sz w:val="20"/>
                  </w:rPr>
                </w:pPr>
                <w:r w:rsidRPr="00D57FF8">
                  <w:rPr>
                    <w:sz w:val="20"/>
                  </w:rPr>
                  <w:t>Development</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756027120"/>
              <w:placeholder>
                <w:docPart w:val="E33D66906D1F4A5481F045E95B308555"/>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07476E43" w14:textId="77777777" w:rsidR="00CC5AD9" w:rsidRPr="00D57FF8" w:rsidRDefault="00CC5AD9" w:rsidP="00CC5AD9">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3965EF0B" w14:textId="77777777" w:rsidR="00CC5AD9" w:rsidRPr="00D57FF8" w:rsidRDefault="00CC5AD9" w:rsidP="00CC5AD9">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16904859" w14:textId="2BB7842D"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DIM-DB-D</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46386281"/>
              <w:placeholder>
                <w:docPart w:val="150243FB5659438D9EA9B0824B25A1B0"/>
              </w:placeholder>
              <w:dropDownList>
                <w:listItem w:displayText="Select" w:value="Select"/>
                <w:listItem w:displayText="Bronze" w:value="Bronze"/>
                <w:listItem w:displayText="Silver" w:value="Silver"/>
                <w:listItem w:displayText="Gold" w:value="Gold"/>
              </w:dropDownList>
            </w:sdtPr>
            <w:sdtContent>
              <w:p w14:paraId="3A568A77" w14:textId="77777777" w:rsidR="00CC5AD9" w:rsidRPr="00D57FF8" w:rsidRDefault="00CC5AD9" w:rsidP="00CC5AD9">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8343F85" w14:textId="77777777" w:rsidR="00CC5AD9" w:rsidRPr="00D57FF8" w:rsidRDefault="00CC5AD9" w:rsidP="00CC5AD9">
            <w:pPr>
              <w:rPr>
                <w:rFonts w:eastAsia="Times New Roman" w:cs="Arial"/>
                <w:color w:val="201825"/>
                <w:sz w:val="20"/>
                <w:lang w:val="nl-NL" w:eastAsia="nl-NL" w:bidi="ar-SA"/>
              </w:rPr>
            </w:pPr>
          </w:p>
        </w:tc>
      </w:tr>
      <w:tr w:rsidR="00ED0506" w:rsidRPr="00E83FDA" w14:paraId="0CD68C23" w14:textId="77777777" w:rsidTr="00D57FF8">
        <w:trPr>
          <w:trHeight w:val="269"/>
        </w:trPr>
        <w:sdt>
          <w:sdtPr>
            <w:rPr>
              <w:rFonts w:eastAsia="Times New Roman" w:cs="Arial"/>
              <w:color w:val="auto"/>
              <w:sz w:val="20"/>
              <w:lang w:val="nl-NL" w:eastAsia="nl-NL" w:bidi="ar-SA"/>
            </w:rPr>
            <w:alias w:val="Security Zone"/>
            <w:tag w:val="Security Zone"/>
            <w:id w:val="-450010603"/>
            <w:placeholder>
              <w:docPart w:val="B90ADE3379AB4A0CAFED98D9A525812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6FA1E36E" w14:textId="61091A13" w:rsidR="00ED0506" w:rsidRPr="00D57FF8" w:rsidRDefault="00E41EA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029991190"/>
            <w:placeholder>
              <w:docPart w:val="0B5BE91DC6BE4D8FB4D5CD2992DB844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09EDD10" w14:textId="5F199979"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59936A14" w14:textId="62D5E32D" w:rsidR="00ED0506" w:rsidRPr="00D57FF8" w:rsidRDefault="00791285" w:rsidP="00ED0506">
            <w:pPr>
              <w:rPr>
                <w:rFonts w:eastAsia="Times New Roman" w:cs="Arial"/>
                <w:color w:val="201825"/>
                <w:sz w:val="20"/>
                <w:lang w:val="nl-NL" w:eastAsia="nl-NL" w:bidi="ar-SA"/>
              </w:rPr>
            </w:pPr>
            <w:r>
              <w:rPr>
                <w:rFonts w:eastAsia="Times New Roman" w:cs="Arial"/>
                <w:color w:val="201825"/>
                <w:sz w:val="20"/>
                <w:lang w:val="nl-NL" w:eastAsia="nl-NL" w:bidi="ar-SA"/>
              </w:rPr>
              <w:t>Services Server</w:t>
            </w:r>
          </w:p>
        </w:tc>
        <w:tc>
          <w:tcPr>
            <w:tcW w:w="1800" w:type="dxa"/>
            <w:tcBorders>
              <w:top w:val="single" w:sz="4" w:space="0" w:color="auto"/>
              <w:left w:val="single" w:sz="4" w:space="0" w:color="auto"/>
              <w:bottom w:val="single" w:sz="4" w:space="0" w:color="auto"/>
              <w:right w:val="single" w:sz="4" w:space="0" w:color="auto"/>
            </w:tcBorders>
          </w:tcPr>
          <w:p w14:paraId="0759751C" w14:textId="70A0A5E9"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00791285">
              <w:rPr>
                <w:rFonts w:eastAsia="Times New Roman" w:cs="Arial"/>
                <w:color w:val="201825"/>
                <w:sz w:val="20"/>
                <w:lang w:val="nl-NL" w:eastAsia="nl-NL" w:bidi="ar-SA"/>
              </w:rPr>
              <w:t>Serv</w:t>
            </w:r>
            <w:proofErr w:type="spellEnd"/>
            <w:r w:rsidRPr="00D57FF8">
              <w:rPr>
                <w:rFonts w:eastAsia="Times New Roman" w:cs="Arial"/>
                <w:color w:val="201825"/>
                <w:sz w:val="20"/>
                <w:lang w:val="nl-NL" w:eastAsia="nl-NL" w:bidi="ar-SA"/>
              </w:rPr>
              <w:t>-</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370984191"/>
              <w:placeholder>
                <w:docPart w:val="3FE82D78FEA3461EBAD88108BA2CBEDC"/>
              </w:placeholder>
              <w:dropDownList>
                <w:listItem w:displayText="Select" w:value="Select"/>
                <w:listItem w:displayText="Bronze" w:value="Bronze"/>
                <w:listItem w:displayText="Silver" w:value="Silver"/>
                <w:listItem w:displayText="Gold" w:value="Gold"/>
              </w:dropDownList>
            </w:sdtPr>
            <w:sdtContent>
              <w:p w14:paraId="6805B892"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0DEE5F9C" w14:textId="77777777" w:rsidR="00ED0506" w:rsidRPr="00D57FF8" w:rsidRDefault="00ED0506" w:rsidP="00ED0506">
            <w:pPr>
              <w:rPr>
                <w:rFonts w:eastAsia="Times New Roman" w:cs="Arial"/>
                <w:color w:val="201825"/>
                <w:sz w:val="20"/>
                <w:lang w:val="nl-NL" w:eastAsia="nl-NL" w:bidi="ar-SA"/>
              </w:rPr>
            </w:pPr>
          </w:p>
        </w:tc>
      </w:tr>
      <w:tr w:rsidR="00ED0506" w:rsidRPr="00E83FDA" w14:paraId="39035D5E" w14:textId="77777777" w:rsidTr="00D57FF8">
        <w:sdt>
          <w:sdtPr>
            <w:rPr>
              <w:rFonts w:eastAsia="Times New Roman" w:cs="Arial"/>
              <w:color w:val="auto"/>
              <w:sz w:val="20"/>
              <w:lang w:val="nl-NL" w:eastAsia="nl-NL" w:bidi="ar-SA"/>
            </w:rPr>
            <w:alias w:val="Security Zone"/>
            <w:tag w:val="Security Zone"/>
            <w:id w:val="2007319253"/>
            <w:placeholder>
              <w:docPart w:val="D5661B1904524A0BAC4A5853BCC26F6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3AC84CC" w14:textId="1643B4CC" w:rsidR="00ED0506" w:rsidRPr="00D57FF8" w:rsidRDefault="00E41EA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077946946"/>
            <w:placeholder>
              <w:docPart w:val="F5DA3857A64140C7B32D9C474E9A8EE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C6F7BF9" w14:textId="4AB36621"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1BF3CEA9" w14:textId="2C8639C8" w:rsidR="00ED0506" w:rsidRPr="00D57FF8" w:rsidRDefault="00ED0506" w:rsidP="00ED0506">
            <w:pPr>
              <w:rPr>
                <w:rFonts w:eastAsia="Times New Roman" w:cs="Arial"/>
                <w:color w:val="201825"/>
                <w:sz w:val="20"/>
                <w:lang w:val="nl-NL" w:eastAsia="nl-NL" w:bidi="ar-SA"/>
              </w:rPr>
            </w:pPr>
            <w:r w:rsidRPr="00D57FF8">
              <w:rPr>
                <w:sz w:val="20"/>
              </w:rPr>
              <w:t>Engine Server</w:t>
            </w:r>
          </w:p>
        </w:tc>
        <w:tc>
          <w:tcPr>
            <w:tcW w:w="1800" w:type="dxa"/>
            <w:tcBorders>
              <w:top w:val="single" w:sz="4" w:space="0" w:color="auto"/>
              <w:left w:val="single" w:sz="4" w:space="0" w:color="auto"/>
              <w:bottom w:val="single" w:sz="4" w:space="0" w:color="auto"/>
              <w:right w:val="single" w:sz="4" w:space="0" w:color="auto"/>
            </w:tcBorders>
          </w:tcPr>
          <w:p w14:paraId="734BDCA5" w14:textId="7380EAFB"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DIM-Eng-</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994629258"/>
              <w:placeholder>
                <w:docPart w:val="E62C477A3A6541FDB9E4C13002489A9C"/>
              </w:placeholder>
              <w:dropDownList>
                <w:listItem w:displayText="Select" w:value="Select"/>
                <w:listItem w:displayText="Bronze" w:value="Bronze"/>
                <w:listItem w:displayText="Silver" w:value="Silver"/>
                <w:listItem w:displayText="Gold" w:value="Gold"/>
              </w:dropDownList>
            </w:sdtPr>
            <w:sdtContent>
              <w:p w14:paraId="6674E5C9"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405C8912" w14:textId="77777777" w:rsidR="00ED0506" w:rsidRPr="00D57FF8" w:rsidRDefault="00ED0506" w:rsidP="00ED0506">
            <w:pPr>
              <w:rPr>
                <w:rFonts w:eastAsia="Times New Roman" w:cs="Arial"/>
                <w:color w:val="201825"/>
                <w:sz w:val="20"/>
                <w:lang w:val="nl-NL" w:eastAsia="nl-NL" w:bidi="ar-SA"/>
              </w:rPr>
            </w:pPr>
          </w:p>
        </w:tc>
      </w:tr>
      <w:tr w:rsidR="00ED0506" w:rsidRPr="00E83FDA" w14:paraId="2D2E70BE" w14:textId="77777777" w:rsidTr="00D57FF8">
        <w:sdt>
          <w:sdtPr>
            <w:rPr>
              <w:rFonts w:eastAsia="Times New Roman" w:cs="Arial"/>
              <w:color w:val="auto"/>
              <w:sz w:val="20"/>
              <w:lang w:val="nl-NL" w:eastAsia="nl-NL" w:bidi="ar-SA"/>
            </w:rPr>
            <w:alias w:val="Security Zone"/>
            <w:tag w:val="Security Zone"/>
            <w:id w:val="2026981945"/>
            <w:placeholder>
              <w:docPart w:val="D8A28480D4E743FF9287456048C42A6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7AB7CFD9" w14:textId="2A33E502" w:rsidR="00ED0506" w:rsidRPr="00D57FF8" w:rsidRDefault="00E41EA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394748354"/>
            <w:placeholder>
              <w:docPart w:val="FADD41673655406C81F2279CBC0FF0B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78ADAD64" w14:textId="4855E708"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39E1D562" w14:textId="2ED01C4E" w:rsidR="00ED0506" w:rsidRPr="00D57FF8" w:rsidRDefault="00ED0506" w:rsidP="00ED0506">
            <w:pPr>
              <w:rPr>
                <w:rFonts w:eastAsia="Times New Roman" w:cs="Arial"/>
                <w:color w:val="201825"/>
                <w:sz w:val="20"/>
                <w:lang w:val="nl-NL" w:eastAsia="nl-NL" w:bidi="ar-SA"/>
              </w:rPr>
            </w:pPr>
            <w:r w:rsidRPr="00D57FF8">
              <w:rPr>
                <w:sz w:val="20"/>
              </w:rPr>
              <w:t>Bridge Server</w:t>
            </w:r>
          </w:p>
        </w:tc>
        <w:tc>
          <w:tcPr>
            <w:tcW w:w="1800" w:type="dxa"/>
            <w:tcBorders>
              <w:top w:val="single" w:sz="4" w:space="0" w:color="auto"/>
              <w:left w:val="single" w:sz="4" w:space="0" w:color="auto"/>
              <w:bottom w:val="single" w:sz="4" w:space="0" w:color="auto"/>
              <w:right w:val="single" w:sz="4" w:space="0" w:color="auto"/>
            </w:tcBorders>
          </w:tcPr>
          <w:p w14:paraId="27C3D46A" w14:textId="6F134549"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proofErr w:type="spellStart"/>
            <w:r w:rsidRPr="00D57FF8">
              <w:rPr>
                <w:rFonts w:eastAsia="Times New Roman" w:cs="Arial"/>
                <w:color w:val="201825"/>
                <w:sz w:val="20"/>
                <w:lang w:val="nl-NL" w:eastAsia="nl-NL" w:bidi="ar-SA"/>
              </w:rPr>
              <w:t>Bri</w:t>
            </w:r>
            <w:proofErr w:type="spellEnd"/>
            <w:r w:rsidRPr="00D57FF8">
              <w:rPr>
                <w:rFonts w:eastAsia="Times New Roman" w:cs="Arial"/>
                <w:color w:val="201825"/>
                <w:sz w:val="20"/>
                <w:lang w:val="nl-NL" w:eastAsia="nl-NL" w:bidi="ar-SA"/>
              </w:rPr>
              <w:t>-</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2113270999"/>
              <w:placeholder>
                <w:docPart w:val="2C551F43B4AE4492920DE099DE86F8D0"/>
              </w:placeholder>
              <w:dropDownList>
                <w:listItem w:displayText="Select" w:value="Select"/>
                <w:listItem w:displayText="Bronze" w:value="Bronze"/>
                <w:listItem w:displayText="Silver" w:value="Silver"/>
                <w:listItem w:displayText="Gold" w:value="Gold"/>
              </w:dropDownList>
            </w:sdtPr>
            <w:sdtContent>
              <w:p w14:paraId="5F3B88A9"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EB8A8BF" w14:textId="77777777" w:rsidR="00ED0506" w:rsidRPr="00D57FF8" w:rsidRDefault="00ED0506" w:rsidP="00ED0506">
            <w:pPr>
              <w:rPr>
                <w:rFonts w:eastAsia="Times New Roman" w:cs="Arial"/>
                <w:color w:val="201825"/>
                <w:sz w:val="20"/>
                <w:lang w:val="nl-NL" w:eastAsia="nl-NL" w:bidi="ar-SA"/>
              </w:rPr>
            </w:pPr>
          </w:p>
        </w:tc>
      </w:tr>
      <w:tr w:rsidR="00ED0506" w:rsidRPr="00E83FDA" w14:paraId="575DC8BA" w14:textId="77777777" w:rsidTr="00D57FF8">
        <w:sdt>
          <w:sdtPr>
            <w:rPr>
              <w:rFonts w:eastAsia="Times New Roman" w:cs="Arial"/>
              <w:color w:val="auto"/>
              <w:sz w:val="20"/>
              <w:lang w:val="nl-NL" w:eastAsia="nl-NL" w:bidi="ar-SA"/>
            </w:rPr>
            <w:alias w:val="Security Zone"/>
            <w:tag w:val="Security Zone"/>
            <w:id w:val="734899529"/>
            <w:placeholder>
              <w:docPart w:val="BFB77582084447D4B52366CD19BBEB2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5C1BC5F5" w14:textId="79A611D1" w:rsidR="00ED0506" w:rsidRPr="00D57FF8" w:rsidRDefault="009E4CEB"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1943882657"/>
            <w:placeholder>
              <w:docPart w:val="D502B72C2B2A4247B602627AA093225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308630FB" w14:textId="15BB640B"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711D305" w14:textId="451C9365"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Search Server</w:t>
            </w:r>
          </w:p>
        </w:tc>
        <w:tc>
          <w:tcPr>
            <w:tcW w:w="1800" w:type="dxa"/>
            <w:tcBorders>
              <w:top w:val="single" w:sz="4" w:space="0" w:color="auto"/>
              <w:left w:val="single" w:sz="4" w:space="0" w:color="auto"/>
              <w:bottom w:val="single" w:sz="4" w:space="0" w:color="auto"/>
              <w:right w:val="single" w:sz="4" w:space="0" w:color="auto"/>
            </w:tcBorders>
          </w:tcPr>
          <w:p w14:paraId="71D92561" w14:textId="6887AAD1"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DIM-Sea-</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638058502"/>
              <w:placeholder>
                <w:docPart w:val="FBA9BA399706494CADDD6FAE9044F1F9"/>
              </w:placeholder>
              <w:dropDownList>
                <w:listItem w:displayText="Select" w:value="Select"/>
                <w:listItem w:displayText="Bronze" w:value="Bronze"/>
                <w:listItem w:displayText="Silver" w:value="Silver"/>
                <w:listItem w:displayText="Gold" w:value="Gold"/>
              </w:dropDownList>
            </w:sdtPr>
            <w:sdtContent>
              <w:p w14:paraId="244B4E59"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327BEDC7" w14:textId="77777777" w:rsidR="00ED0506" w:rsidRPr="00D57FF8" w:rsidRDefault="00ED0506" w:rsidP="00ED0506">
            <w:pPr>
              <w:rPr>
                <w:rFonts w:eastAsia="Times New Roman" w:cs="Arial"/>
                <w:color w:val="201825"/>
                <w:sz w:val="20"/>
                <w:lang w:val="nl-NL" w:eastAsia="nl-NL" w:bidi="ar-SA"/>
              </w:rPr>
            </w:pPr>
          </w:p>
        </w:tc>
      </w:tr>
      <w:tr w:rsidR="00D51CA0" w:rsidRPr="00E83FDA" w14:paraId="69F7458B" w14:textId="77777777" w:rsidTr="00D57FF8">
        <w:sdt>
          <w:sdtPr>
            <w:rPr>
              <w:rFonts w:eastAsia="Times New Roman" w:cs="Arial"/>
              <w:color w:val="auto"/>
              <w:sz w:val="20"/>
              <w:lang w:val="nl-NL" w:eastAsia="nl-NL" w:bidi="ar-SA"/>
            </w:rPr>
            <w:alias w:val="Security Zone"/>
            <w:tag w:val="Security Zone"/>
            <w:id w:val="2040088613"/>
            <w:placeholder>
              <w:docPart w:val="ADA3E30062374D74A2790081A2E5470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Content>
            <w:tc>
              <w:tcPr>
                <w:tcW w:w="2155" w:type="dxa"/>
                <w:tcBorders>
                  <w:top w:val="single" w:sz="4" w:space="0" w:color="auto"/>
                  <w:left w:val="single" w:sz="4" w:space="0" w:color="auto"/>
                  <w:bottom w:val="single" w:sz="4" w:space="0" w:color="auto"/>
                  <w:right w:val="single" w:sz="4" w:space="0" w:color="auto"/>
                </w:tcBorders>
                <w:vAlign w:val="center"/>
              </w:tcPr>
              <w:p w14:paraId="152BC835" w14:textId="1FB799CB" w:rsidR="00D51CA0" w:rsidRPr="00D57FF8" w:rsidRDefault="00D51CA0" w:rsidP="00D51CA0">
                <w:pPr>
                  <w:rPr>
                    <w:rFonts w:eastAsia="Times New Roman" w:cs="Arial"/>
                    <w:color w:val="auto"/>
                    <w:sz w:val="20"/>
                    <w:lang w:val="nl-NL" w:eastAsia="nl-NL" w:bidi="ar-SA"/>
                  </w:rPr>
                </w:pPr>
                <w:r w:rsidRPr="00D57FF8">
                  <w:rPr>
                    <w:rFonts w:eastAsia="Times New Roman" w:cs="Arial"/>
                    <w:color w:val="auto"/>
                    <w:sz w:val="20"/>
                    <w:lang w:val="nl-NL" w:eastAsia="nl-NL" w:bidi="ar-SA"/>
                  </w:rPr>
                  <w:t>Micro BackOffice</w:t>
                </w:r>
              </w:p>
            </w:tc>
          </w:sdtContent>
        </w:sdt>
        <w:sdt>
          <w:sdtPr>
            <w:rPr>
              <w:sz w:val="20"/>
            </w:rPr>
            <w:alias w:val="Domain"/>
            <w:tag w:val="Domain"/>
            <w:id w:val="241756794"/>
            <w:placeholder>
              <w:docPart w:val="AB81F39745314216A1FA1E1989E1979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4BAC5D37" w14:textId="38F7878C" w:rsidR="00D51CA0" w:rsidRPr="00D57FF8" w:rsidRDefault="00D51CA0" w:rsidP="00D51CA0">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p w14:paraId="2E80D728" w14:textId="574785E4" w:rsidR="00D51CA0" w:rsidRPr="00D57FF8" w:rsidRDefault="0050789D" w:rsidP="00D51CA0">
            <w:pPr>
              <w:rPr>
                <w:rFonts w:eastAsia="Times New Roman" w:cs="Arial"/>
                <w:color w:val="201825"/>
                <w:sz w:val="20"/>
                <w:lang w:val="nl-NL" w:eastAsia="nl-NL" w:bidi="ar-SA"/>
              </w:rPr>
            </w:pPr>
            <w:r w:rsidRPr="00D57FF8">
              <w:rPr>
                <w:rFonts w:eastAsia="Times New Roman" w:cs="Arial"/>
                <w:color w:val="201825"/>
                <w:sz w:val="20"/>
                <w:lang w:val="nl-NL" w:eastAsia="nl-NL" w:bidi="ar-SA"/>
              </w:rPr>
              <w:t>NFS Server</w:t>
            </w:r>
          </w:p>
        </w:tc>
        <w:tc>
          <w:tcPr>
            <w:tcW w:w="1800" w:type="dxa"/>
            <w:tcBorders>
              <w:top w:val="single" w:sz="4" w:space="0" w:color="auto"/>
              <w:left w:val="single" w:sz="4" w:space="0" w:color="auto"/>
              <w:bottom w:val="single" w:sz="4" w:space="0" w:color="auto"/>
              <w:right w:val="single" w:sz="4" w:space="0" w:color="auto"/>
            </w:tcBorders>
          </w:tcPr>
          <w:p w14:paraId="1FCADAA5" w14:textId="13553F83" w:rsidR="00D51CA0" w:rsidRPr="00D57FF8" w:rsidRDefault="00D51CA0" w:rsidP="00D51CA0">
            <w:pPr>
              <w:rPr>
                <w:rFonts w:eastAsia="Times New Roman" w:cs="Arial"/>
                <w:color w:val="201825"/>
                <w:sz w:val="20"/>
                <w:lang w:val="nl-NL" w:eastAsia="nl-NL" w:bidi="ar-SA"/>
              </w:rPr>
            </w:pPr>
            <w:r w:rsidRPr="00D57FF8">
              <w:rPr>
                <w:rFonts w:eastAsia="Times New Roman" w:cs="Arial"/>
                <w:color w:val="201825"/>
                <w:sz w:val="20"/>
                <w:lang w:val="nl-NL" w:eastAsia="nl-NL" w:bidi="ar-SA"/>
              </w:rPr>
              <w:t>DIM-</w:t>
            </w:r>
            <w:r w:rsidR="0050789D" w:rsidRPr="00D57FF8">
              <w:rPr>
                <w:rFonts w:eastAsia="Times New Roman" w:cs="Arial"/>
                <w:color w:val="201825"/>
                <w:sz w:val="20"/>
                <w:lang w:val="nl-NL" w:eastAsia="nl-NL" w:bidi="ar-SA"/>
              </w:rPr>
              <w:t>NFS-CH</w:t>
            </w:r>
            <w:r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257975655"/>
              <w:placeholder>
                <w:docPart w:val="16F2F9F674794888AA9379B30E6DD710"/>
              </w:placeholder>
              <w:dropDownList>
                <w:listItem w:displayText="Select" w:value="Select"/>
                <w:listItem w:displayText="Bronze" w:value="Bronze"/>
                <w:listItem w:displayText="Silver" w:value="Silver"/>
                <w:listItem w:displayText="Gold" w:value="Gold"/>
              </w:dropDownList>
            </w:sdtPr>
            <w:sdtContent>
              <w:p w14:paraId="5BFFD72A" w14:textId="77777777" w:rsidR="00D51CA0" w:rsidRPr="00D57FF8" w:rsidRDefault="00D51CA0" w:rsidP="00D51CA0">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4432BFDC" w14:textId="77777777" w:rsidR="00D51CA0" w:rsidRPr="00D57FF8" w:rsidRDefault="00D51CA0" w:rsidP="00D51CA0">
            <w:pPr>
              <w:rPr>
                <w:rFonts w:eastAsia="Times New Roman" w:cs="Arial"/>
                <w:color w:val="201825"/>
                <w:sz w:val="20"/>
                <w:lang w:val="nl-NL" w:eastAsia="nl-NL" w:bidi="ar-SA"/>
              </w:rPr>
            </w:pPr>
          </w:p>
        </w:tc>
      </w:tr>
      <w:tr w:rsidR="00ED0506" w:rsidRPr="00E83FDA" w14:paraId="5C9A8539" w14:textId="77777777" w:rsidTr="00D57FF8">
        <w:tc>
          <w:tcPr>
            <w:tcW w:w="2155" w:type="dxa"/>
            <w:tcBorders>
              <w:top w:val="single" w:sz="4" w:space="0" w:color="auto"/>
              <w:left w:val="single" w:sz="4" w:space="0" w:color="auto"/>
              <w:bottom w:val="single" w:sz="4" w:space="0" w:color="auto"/>
              <w:right w:val="single" w:sz="4" w:space="0" w:color="auto"/>
            </w:tcBorders>
            <w:vAlign w:val="center"/>
          </w:tcPr>
          <w:p w14:paraId="2965E27A" w14:textId="594114B7" w:rsidR="00ED0506" w:rsidRPr="00D57FF8" w:rsidRDefault="00883FFC" w:rsidP="00ED0506">
            <w:pPr>
              <w:rPr>
                <w:rFonts w:eastAsia="Times New Roman" w:cs="Arial"/>
                <w:color w:val="auto"/>
                <w:sz w:val="20"/>
                <w:lang w:val="nl-NL" w:eastAsia="nl-NL" w:bidi="ar-SA"/>
              </w:rPr>
            </w:pPr>
            <w:r w:rsidRPr="00D57FF8">
              <w:rPr>
                <w:rFonts w:eastAsia="Times New Roman" w:cs="Arial"/>
                <w:color w:val="auto"/>
                <w:sz w:val="20"/>
                <w:lang w:val="nl-NL" w:eastAsia="nl-NL" w:bidi="ar-SA"/>
              </w:rPr>
              <w:t>DWH</w:t>
            </w:r>
          </w:p>
        </w:tc>
        <w:sdt>
          <w:sdtPr>
            <w:rPr>
              <w:sz w:val="20"/>
            </w:rPr>
            <w:alias w:val="Domain"/>
            <w:tag w:val="Domain"/>
            <w:id w:val="235981333"/>
            <w:placeholder>
              <w:docPart w:val="341817503E8E4A7A96A162E768609A9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890" w:type="dxa"/>
                <w:tcBorders>
                  <w:top w:val="single" w:sz="4" w:space="0" w:color="auto"/>
                  <w:left w:val="single" w:sz="4" w:space="0" w:color="auto"/>
                  <w:bottom w:val="single" w:sz="4" w:space="0" w:color="auto"/>
                  <w:right w:val="single" w:sz="4" w:space="0" w:color="auto"/>
                </w:tcBorders>
                <w:vAlign w:val="center"/>
              </w:tcPr>
              <w:p w14:paraId="44AE3544" w14:textId="1763B6E8" w:rsidR="00ED0506" w:rsidRPr="00D57FF8" w:rsidRDefault="00ED0506" w:rsidP="00ED0506">
                <w:pPr>
                  <w:rPr>
                    <w:sz w:val="20"/>
                  </w:rPr>
                </w:pPr>
                <w:r w:rsidRPr="00D57FF8">
                  <w:rPr>
                    <w:sz w:val="20"/>
                  </w:rPr>
                  <w:t>Test</w:t>
                </w:r>
              </w:p>
            </w:tc>
          </w:sdtContent>
        </w:sdt>
        <w:tc>
          <w:tcPr>
            <w:tcW w:w="225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 w:val="20"/>
                <w:lang w:val="nl-NL" w:eastAsia="nl-NL" w:bidi="ar-SA"/>
              </w:rPr>
              <w:alias w:val="Server Type"/>
              <w:tag w:val="Server Type"/>
              <w:id w:val="-1415711064"/>
              <w:placeholder>
                <w:docPart w:val="5734982468B14E98AEFFC66B37E558D2"/>
              </w:placeholder>
              <w:dropDownList>
                <w:listItem w:displayText="Select" w:value="Select"/>
                <w:listItem w:displayText="Web server" w:value="Web server"/>
                <w:listItem w:displayText="Application server" w:value="Application server"/>
                <w:listItem w:displayText="Database server" w:value="Database server"/>
              </w:dropDownList>
            </w:sdtPr>
            <w:sdtContent>
              <w:p w14:paraId="0B8B4802" w14:textId="77777777" w:rsidR="00ED0506" w:rsidRPr="00D57FF8" w:rsidRDefault="00ED0506" w:rsidP="00ED0506">
                <w:pPr>
                  <w:rPr>
                    <w:rFonts w:eastAsia="Times New Roman" w:cs="Arial"/>
                    <w:color w:val="auto"/>
                    <w:sz w:val="20"/>
                    <w:lang w:val="nl-NL" w:eastAsia="nl-NL" w:bidi="ar-SA"/>
                  </w:rPr>
                </w:pPr>
                <w:r w:rsidRPr="00D57FF8">
                  <w:rPr>
                    <w:rFonts w:eastAsia="Times New Roman" w:cs="Arial"/>
                    <w:color w:val="201825"/>
                    <w:sz w:val="20"/>
                    <w:lang w:val="nl-NL" w:eastAsia="nl-NL" w:bidi="ar-SA"/>
                  </w:rPr>
                  <w:t>Database server</w:t>
                </w:r>
              </w:p>
            </w:sdtContent>
          </w:sdt>
          <w:p w14:paraId="6A3E4E76" w14:textId="77777777" w:rsidR="00ED0506" w:rsidRPr="00D57FF8" w:rsidRDefault="00ED0506" w:rsidP="00ED0506">
            <w:pPr>
              <w:rPr>
                <w:rFonts w:eastAsia="Times New Roman" w:cs="Arial"/>
                <w:color w:val="201825"/>
                <w:sz w:val="20"/>
                <w:lang w:val="nl-NL" w:eastAsia="nl-NL" w:bidi="ar-SA"/>
              </w:rPr>
            </w:pPr>
          </w:p>
        </w:tc>
        <w:tc>
          <w:tcPr>
            <w:tcW w:w="1800" w:type="dxa"/>
            <w:tcBorders>
              <w:top w:val="single" w:sz="4" w:space="0" w:color="auto"/>
              <w:left w:val="single" w:sz="4" w:space="0" w:color="auto"/>
              <w:bottom w:val="single" w:sz="4" w:space="0" w:color="auto"/>
              <w:right w:val="single" w:sz="4" w:space="0" w:color="auto"/>
            </w:tcBorders>
          </w:tcPr>
          <w:p w14:paraId="7355001F" w14:textId="1B0B5974"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lastRenderedPageBreak/>
              <w:t>DIM-DB-</w:t>
            </w:r>
            <w:r w:rsidR="00883FFC" w:rsidRPr="00D57FF8">
              <w:rPr>
                <w:rFonts w:eastAsia="Times New Roman" w:cs="Arial"/>
                <w:color w:val="201825"/>
                <w:sz w:val="20"/>
                <w:lang w:val="nl-NL" w:eastAsia="nl-NL" w:bidi="ar-SA"/>
              </w:rPr>
              <w:t>T</w:t>
            </w:r>
          </w:p>
        </w:tc>
        <w:tc>
          <w:tcPr>
            <w:tcW w:w="171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 w:val="20"/>
                <w:lang w:val="nl-NL" w:eastAsia="nl-NL" w:bidi="ar-SA"/>
              </w:rPr>
              <w:alias w:val="Infra Service Level"/>
              <w:tag w:val="Infra Service Level"/>
              <w:id w:val="-181584771"/>
              <w:placeholder>
                <w:docPart w:val="CFFD6A9C6F6041CCB612E082E7C2B73A"/>
              </w:placeholder>
              <w:dropDownList>
                <w:listItem w:displayText="Select" w:value="Select"/>
                <w:listItem w:displayText="Bronze" w:value="Bronze"/>
                <w:listItem w:displayText="Silver" w:value="Silver"/>
                <w:listItem w:displayText="Gold" w:value="Gold"/>
              </w:dropDownList>
            </w:sdtPr>
            <w:sdtContent>
              <w:p w14:paraId="60D160BF" w14:textId="77777777" w:rsidR="00ED0506" w:rsidRPr="00D57FF8" w:rsidRDefault="00ED0506" w:rsidP="00ED0506">
                <w:pPr>
                  <w:rPr>
                    <w:rFonts w:eastAsia="Times New Roman" w:cs="Arial"/>
                    <w:color w:val="201825"/>
                    <w:sz w:val="20"/>
                    <w:lang w:val="nl-NL" w:eastAsia="nl-NL" w:bidi="ar-SA"/>
                  </w:rPr>
                </w:pPr>
                <w:r w:rsidRPr="00D57FF8">
                  <w:rPr>
                    <w:rFonts w:eastAsia="Times New Roman" w:cs="Arial"/>
                    <w:color w:val="201825"/>
                    <w:sz w:val="20"/>
                    <w:lang w:val="nl-NL" w:eastAsia="nl-NL" w:bidi="ar-SA"/>
                  </w:rPr>
                  <w:t>Bronze</w:t>
                </w:r>
              </w:p>
            </w:sdtContent>
          </w:sdt>
          <w:p w14:paraId="1EF29DC0" w14:textId="77777777" w:rsidR="00ED0506" w:rsidRPr="00D57FF8" w:rsidRDefault="00ED0506" w:rsidP="00ED0506">
            <w:pPr>
              <w:rPr>
                <w:rFonts w:eastAsia="Times New Roman" w:cs="Arial"/>
                <w:color w:val="201825"/>
                <w:sz w:val="20"/>
                <w:lang w:val="nl-NL" w:eastAsia="nl-NL" w:bidi="ar-SA"/>
              </w:rPr>
            </w:pPr>
          </w:p>
        </w:tc>
      </w:tr>
    </w:tbl>
    <w:p w14:paraId="3FD6BCB5" w14:textId="77777777" w:rsidR="0062695B" w:rsidRDefault="0062695B" w:rsidP="004704AB">
      <w:pPr>
        <w:pStyle w:val="BodyText"/>
      </w:pPr>
    </w:p>
    <w:p w14:paraId="017557F5" w14:textId="03160B3A" w:rsidR="00801E1C" w:rsidRDefault="00801E1C" w:rsidP="00801E1C">
      <w:pPr>
        <w:pStyle w:val="Heading3"/>
        <w:ind w:left="0" w:firstLine="0"/>
      </w:pPr>
      <w:r>
        <w:t>DNS</w:t>
      </w:r>
      <w:r w:rsidR="00437197">
        <w:t xml:space="preserve"> (customer fa</w:t>
      </w:r>
      <w:r w:rsidR="00B578CB">
        <w:t>cing name)</w:t>
      </w:r>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3780"/>
        <w:gridCol w:w="3600"/>
      </w:tblGrid>
      <w:tr w:rsidR="00EE13FC" w:rsidRPr="00141302" w14:paraId="4BC7A92C" w14:textId="77777777" w:rsidTr="000D1736">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F9E343" w14:textId="745B6D35" w:rsidR="00EE13FC" w:rsidRDefault="00EE13FC" w:rsidP="00EE13FC">
            <w:pPr>
              <w:rPr>
                <w:rFonts w:eastAsia="Times New Roman" w:cs="Arial"/>
                <w:b/>
                <w:bCs/>
                <w:color w:val="030304"/>
                <w:szCs w:val="22"/>
                <w:lang w:val="nl-NL" w:eastAsia="nl-NL" w:bidi="ar-SA"/>
              </w:rPr>
            </w:pPr>
            <w:r>
              <w:rPr>
                <w:rFonts w:eastAsia="Times New Roman" w:cs="Arial"/>
                <w:b/>
                <w:bCs/>
                <w:color w:val="030304"/>
                <w:szCs w:val="22"/>
                <w:lang w:val="nl-NL" w:eastAsia="nl-NL" w:bidi="ar-SA"/>
              </w:rPr>
              <w:t>Domain</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99F7BA" w14:textId="607BD37D" w:rsidR="00EE13FC" w:rsidRPr="00141302" w:rsidRDefault="000D1736" w:rsidP="00EE13FC">
            <w:pPr>
              <w:rPr>
                <w:rFonts w:eastAsia="Times New Roman" w:cs="Arial"/>
                <w:color w:val="auto"/>
                <w:szCs w:val="22"/>
                <w:lang w:val="nl-NL" w:eastAsia="nl-NL" w:bidi="ar-SA"/>
              </w:rPr>
            </w:pPr>
            <w:r>
              <w:rPr>
                <w:rFonts w:eastAsia="Times New Roman" w:cs="Arial"/>
                <w:b/>
                <w:bCs/>
                <w:color w:val="030304"/>
                <w:szCs w:val="22"/>
                <w:lang w:val="nl-NL" w:eastAsia="nl-NL" w:bidi="ar-SA"/>
              </w:rPr>
              <w:t xml:space="preserve">Customer </w:t>
            </w:r>
            <w:proofErr w:type="spellStart"/>
            <w:r>
              <w:rPr>
                <w:rFonts w:eastAsia="Times New Roman" w:cs="Arial"/>
                <w:b/>
                <w:bCs/>
                <w:color w:val="030304"/>
                <w:szCs w:val="22"/>
                <w:lang w:val="nl-NL" w:eastAsia="nl-NL" w:bidi="ar-SA"/>
              </w:rPr>
              <w:t>facing</w:t>
            </w:r>
            <w:proofErr w:type="spellEnd"/>
            <w:r>
              <w:rPr>
                <w:rFonts w:eastAsia="Times New Roman" w:cs="Arial"/>
                <w:b/>
                <w:bCs/>
                <w:color w:val="030304"/>
                <w:szCs w:val="22"/>
                <w:lang w:val="nl-NL" w:eastAsia="nl-NL" w:bidi="ar-SA"/>
              </w:rPr>
              <w:t xml:space="preserve"> name</w:t>
            </w:r>
          </w:p>
        </w:tc>
        <w:tc>
          <w:tcPr>
            <w:tcW w:w="3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C14FD9" w14:textId="38E9B22D" w:rsidR="00EE13FC" w:rsidRPr="00141302" w:rsidRDefault="000D1736" w:rsidP="00EE13FC">
            <w:pPr>
              <w:rPr>
                <w:rFonts w:eastAsia="Times New Roman" w:cs="Arial"/>
                <w:color w:val="auto"/>
                <w:szCs w:val="22"/>
                <w:lang w:val="nl-NL" w:eastAsia="nl-NL" w:bidi="ar-SA"/>
              </w:rPr>
            </w:pPr>
            <w:r>
              <w:rPr>
                <w:rFonts w:eastAsia="Times New Roman" w:cs="Arial"/>
                <w:b/>
                <w:bCs/>
                <w:color w:val="030304"/>
                <w:szCs w:val="22"/>
                <w:lang w:val="nl-NL" w:eastAsia="nl-NL" w:bidi="ar-SA"/>
              </w:rPr>
              <w:t>DNS suffix</w:t>
            </w:r>
          </w:p>
        </w:tc>
      </w:tr>
      <w:tr w:rsidR="00EE13FC" w:rsidRPr="00E544A5" w14:paraId="30995952" w14:textId="77777777" w:rsidTr="000D1736">
        <w:sdt>
          <w:sdtPr>
            <w:alias w:val="Domain"/>
            <w:tag w:val="Domain"/>
            <w:id w:val="-453939198"/>
            <w:placeholder>
              <w:docPart w:val="6374DA8F485C42BA960A04FB51D30FA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2425" w:type="dxa"/>
                <w:tcBorders>
                  <w:top w:val="single" w:sz="4" w:space="0" w:color="auto"/>
                  <w:left w:val="single" w:sz="4" w:space="0" w:color="auto"/>
                  <w:bottom w:val="single" w:sz="4" w:space="0" w:color="auto"/>
                  <w:right w:val="single" w:sz="4" w:space="0" w:color="auto"/>
                </w:tcBorders>
                <w:vAlign w:val="center"/>
              </w:tcPr>
              <w:p w14:paraId="2F1D3F12" w14:textId="28EA5C34" w:rsidR="00EE13FC" w:rsidRPr="000232A0" w:rsidRDefault="00EE13FC" w:rsidP="00EE13FC">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45B1E2D9" w14:textId="0885F892" w:rsidR="00EE13FC" w:rsidRPr="0005027C" w:rsidRDefault="004B0291" w:rsidP="00EE13FC">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rPr>
              <w:lang w:val="nl-NL"/>
            </w:rPr>
            <w:alias w:val="DNS suffix"/>
            <w:tag w:val="DNS suffix"/>
            <w:id w:val="-939373820"/>
            <w:placeholder>
              <w:docPart w:val="B25959AFB2DF4A7AA8EB1A78B5E66C17"/>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54588987" w14:textId="4B9DE054" w:rsidR="00EE13FC" w:rsidRPr="000232A0" w:rsidRDefault="004B0291" w:rsidP="00EE13FC">
                <w:pPr>
                  <w:rPr>
                    <w:rFonts w:eastAsia="Times New Roman" w:cs="Arial"/>
                    <w:color w:val="auto"/>
                    <w:szCs w:val="22"/>
                    <w:lang w:val="nl-NL" w:eastAsia="nl-NL" w:bidi="ar-SA"/>
                  </w:rPr>
                </w:pPr>
                <w:r w:rsidRPr="00B535B8">
                  <w:rPr>
                    <w:lang w:val="nl-NL"/>
                  </w:rPr>
                  <w:t>P-dc.ba.uwv.nl</w:t>
                </w:r>
              </w:p>
            </w:tc>
          </w:sdtContent>
        </w:sdt>
      </w:tr>
      <w:tr w:rsidR="003B4128" w:rsidRPr="00DA7759" w14:paraId="391B73DF" w14:textId="77777777" w:rsidTr="006B03A7">
        <w:sdt>
          <w:sdtPr>
            <w:alias w:val="Domain"/>
            <w:tag w:val="Domain"/>
            <w:id w:val="-2015675192"/>
            <w:placeholder>
              <w:docPart w:val="A1EC798E706C4F8BAB6C68222659FE3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2425" w:type="dxa"/>
                <w:tcBorders>
                  <w:top w:val="single" w:sz="4" w:space="0" w:color="auto"/>
                  <w:left w:val="single" w:sz="4" w:space="0" w:color="auto"/>
                  <w:bottom w:val="single" w:sz="4" w:space="0" w:color="auto"/>
                  <w:right w:val="single" w:sz="4" w:space="0" w:color="auto"/>
                </w:tcBorders>
                <w:vAlign w:val="center"/>
              </w:tcPr>
              <w:p w14:paraId="608A498B" w14:textId="47A34E7D" w:rsidR="003B4128" w:rsidRPr="000232A0" w:rsidRDefault="004B0291" w:rsidP="003B4128">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tcPr>
          <w:p w14:paraId="06047496" w14:textId="42A18198" w:rsidR="003B4128" w:rsidRPr="0005027C" w:rsidRDefault="004B0291" w:rsidP="003B4128">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alias w:val="DNS suffix"/>
            <w:tag w:val="DNS suffix"/>
            <w:id w:val="765888801"/>
            <w:placeholder>
              <w:docPart w:val="7F77BDD916C74D489123243EE82B33B9"/>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tcPr>
              <w:p w14:paraId="73F95124" w14:textId="14769E0A" w:rsidR="003B4128" w:rsidRPr="00B535B8" w:rsidRDefault="004B0291" w:rsidP="003B4128">
                <w:pPr>
                  <w:rPr>
                    <w:rFonts w:eastAsia="Times New Roman" w:cs="Arial"/>
                    <w:color w:val="auto"/>
                    <w:szCs w:val="22"/>
                    <w:highlight w:val="yellow"/>
                    <w:lang w:val="en-US" w:eastAsia="nl-NL" w:bidi="ar-SA"/>
                  </w:rPr>
                </w:pPr>
                <w:r>
                  <w:t>A-dc.ba.uwv.nl</w:t>
                </w:r>
              </w:p>
            </w:tc>
          </w:sdtContent>
        </w:sdt>
      </w:tr>
      <w:tr w:rsidR="00654AF5" w:rsidRPr="00E544A5" w14:paraId="526343C1" w14:textId="77777777" w:rsidTr="006B03A7">
        <w:tc>
          <w:tcPr>
            <w:tcW w:w="2425" w:type="dxa"/>
            <w:tcBorders>
              <w:top w:val="single" w:sz="4" w:space="0" w:color="auto"/>
              <w:left w:val="single" w:sz="4" w:space="0" w:color="auto"/>
              <w:bottom w:val="single" w:sz="4" w:space="0" w:color="auto"/>
              <w:right w:val="single" w:sz="4" w:space="0" w:color="auto"/>
            </w:tcBorders>
            <w:vAlign w:val="center"/>
          </w:tcPr>
          <w:p w14:paraId="15908BFC" w14:textId="44212D86" w:rsidR="00654AF5" w:rsidRDefault="00654AF5" w:rsidP="00654AF5">
            <w:r>
              <w:t>Development</w:t>
            </w:r>
          </w:p>
        </w:tc>
        <w:tc>
          <w:tcPr>
            <w:tcW w:w="3780" w:type="dxa"/>
            <w:tcBorders>
              <w:top w:val="single" w:sz="4" w:space="0" w:color="auto"/>
              <w:left w:val="single" w:sz="4" w:space="0" w:color="auto"/>
              <w:bottom w:val="single" w:sz="4" w:space="0" w:color="auto"/>
              <w:right w:val="single" w:sz="4" w:space="0" w:color="auto"/>
            </w:tcBorders>
          </w:tcPr>
          <w:p w14:paraId="65570FF2" w14:textId="654F8A2E" w:rsidR="00654AF5" w:rsidRPr="0005027C" w:rsidRDefault="00654AF5" w:rsidP="00654AF5">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rPr>
              <w:lang w:val="nl-NL"/>
            </w:rPr>
            <w:alias w:val="DNS suffix"/>
            <w:tag w:val="DNS suffix"/>
            <w:id w:val="1807659472"/>
            <w:placeholder>
              <w:docPart w:val="DB4A518F50C944D184D73AB4BD921FD1"/>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tcPr>
              <w:p w14:paraId="580BA91B" w14:textId="044672D9" w:rsidR="00654AF5" w:rsidRPr="00B535B8" w:rsidRDefault="00654AF5" w:rsidP="00654AF5">
                <w:pPr>
                  <w:rPr>
                    <w:lang w:val="nl-NL"/>
                  </w:rPr>
                </w:pPr>
                <w:r w:rsidRPr="00B535B8">
                  <w:rPr>
                    <w:lang w:val="nl-NL"/>
                  </w:rPr>
                  <w:t>O-dc.ba.uwv.nl</w:t>
                </w:r>
              </w:p>
            </w:tc>
          </w:sdtContent>
        </w:sdt>
      </w:tr>
      <w:tr w:rsidR="00654AF5" w:rsidRPr="00E544A5" w14:paraId="0E50737D" w14:textId="77777777" w:rsidTr="006B03A7">
        <w:tc>
          <w:tcPr>
            <w:tcW w:w="2425" w:type="dxa"/>
            <w:tcBorders>
              <w:top w:val="single" w:sz="4" w:space="0" w:color="auto"/>
              <w:left w:val="single" w:sz="4" w:space="0" w:color="auto"/>
              <w:bottom w:val="single" w:sz="4" w:space="0" w:color="auto"/>
              <w:right w:val="single" w:sz="4" w:space="0" w:color="auto"/>
            </w:tcBorders>
            <w:vAlign w:val="center"/>
          </w:tcPr>
          <w:p w14:paraId="5E79DDFE" w14:textId="3689F4F8" w:rsidR="00654AF5" w:rsidRDefault="00654AF5" w:rsidP="00654AF5">
            <w:r>
              <w:t>Test</w:t>
            </w:r>
          </w:p>
        </w:tc>
        <w:tc>
          <w:tcPr>
            <w:tcW w:w="3780" w:type="dxa"/>
            <w:tcBorders>
              <w:top w:val="single" w:sz="4" w:space="0" w:color="auto"/>
              <w:left w:val="single" w:sz="4" w:space="0" w:color="auto"/>
              <w:bottom w:val="single" w:sz="4" w:space="0" w:color="auto"/>
              <w:right w:val="single" w:sz="4" w:space="0" w:color="auto"/>
            </w:tcBorders>
          </w:tcPr>
          <w:p w14:paraId="04464D44" w14:textId="7A6B6EF1" w:rsidR="00654AF5" w:rsidRPr="0005027C" w:rsidRDefault="00654AF5" w:rsidP="00654AF5">
            <w:pPr>
              <w:rPr>
                <w:rFonts w:eastAsia="Times New Roman" w:cs="Arial"/>
                <w:color w:val="auto"/>
                <w:szCs w:val="22"/>
                <w:lang w:val="nl-NL" w:eastAsia="nl-NL" w:bidi="ar-SA"/>
              </w:rPr>
            </w:pPr>
            <w:r w:rsidRPr="0005027C">
              <w:rPr>
                <w:rFonts w:eastAsia="Times New Roman" w:cs="Arial"/>
                <w:color w:val="auto"/>
                <w:szCs w:val="22"/>
                <w:lang w:val="nl-NL" w:eastAsia="nl-NL" w:bidi="ar-SA"/>
              </w:rPr>
              <w:t>Dim-</w:t>
            </w:r>
            <w:proofErr w:type="spellStart"/>
            <w:r w:rsidR="00BE6424">
              <w:rPr>
                <w:rFonts w:eastAsia="Times New Roman" w:cs="Arial"/>
                <w:color w:val="auto"/>
                <w:szCs w:val="22"/>
                <w:lang w:val="nl-NL" w:eastAsia="nl-NL" w:bidi="ar-SA"/>
              </w:rPr>
              <w:t>InfoSphere</w:t>
            </w:r>
            <w:proofErr w:type="spellEnd"/>
          </w:p>
        </w:tc>
        <w:sdt>
          <w:sdtPr>
            <w:rPr>
              <w:lang w:val="de-DE"/>
            </w:rPr>
            <w:alias w:val="DNS suffix"/>
            <w:tag w:val="DNS suffix"/>
            <w:id w:val="774286926"/>
            <w:placeholder>
              <w:docPart w:val="199A428118C94B5D9D0202D86B1C82AC"/>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Content>
            <w:tc>
              <w:tcPr>
                <w:tcW w:w="3600" w:type="dxa"/>
                <w:tcBorders>
                  <w:top w:val="single" w:sz="4" w:space="0" w:color="auto"/>
                  <w:left w:val="single" w:sz="4" w:space="0" w:color="auto"/>
                  <w:bottom w:val="single" w:sz="4" w:space="0" w:color="auto"/>
                  <w:right w:val="single" w:sz="4" w:space="0" w:color="auto"/>
                </w:tcBorders>
                <w:vAlign w:val="center"/>
              </w:tcPr>
              <w:p w14:paraId="180EE413" w14:textId="20BA4851" w:rsidR="00654AF5" w:rsidRPr="000D74D5" w:rsidRDefault="00654AF5" w:rsidP="00654AF5">
                <w:pPr>
                  <w:rPr>
                    <w:lang w:val="de-DE"/>
                  </w:rPr>
                </w:pPr>
                <w:r w:rsidRPr="000D74D5">
                  <w:rPr>
                    <w:lang w:val="de-DE"/>
                  </w:rPr>
                  <w:t>T-dc.ba.uwv.nl</w:t>
                </w:r>
              </w:p>
            </w:tc>
          </w:sdtContent>
        </w:sdt>
      </w:tr>
    </w:tbl>
    <w:p w14:paraId="4DF42304" w14:textId="77777777" w:rsidR="002C2D49" w:rsidRPr="000D74D5" w:rsidRDefault="002C2D49" w:rsidP="00801E1C">
      <w:pPr>
        <w:pStyle w:val="BodyText"/>
        <w:rPr>
          <w:color w:val="FF0000"/>
          <w:lang w:val="de-DE" w:eastAsia="nl-NL" w:bidi="ar-SA"/>
        </w:rPr>
      </w:pPr>
    </w:p>
    <w:p w14:paraId="0BBCFB5C" w14:textId="53244DB4" w:rsidR="00E761AC" w:rsidRDefault="00013094" w:rsidP="0060387B">
      <w:pPr>
        <w:pStyle w:val="Heading2"/>
      </w:pPr>
      <w:bookmarkStart w:id="31" w:name="_Toc113613296"/>
      <w:r w:rsidRPr="00013094">
        <w:t xml:space="preserve">System </w:t>
      </w:r>
      <w:r w:rsidR="00F770FF">
        <w:t>d</w:t>
      </w:r>
      <w:r w:rsidRPr="00013094">
        <w:t>iagram</w:t>
      </w:r>
      <w:r w:rsidR="0029330E">
        <w:t xml:space="preserve"> </w:t>
      </w:r>
      <w:r w:rsidR="00725C78">
        <w:t>–</w:t>
      </w:r>
      <w:r w:rsidR="00801E1C">
        <w:t xml:space="preserve"> </w:t>
      </w:r>
      <w:r w:rsidR="00BE61B7">
        <w:t>Production</w:t>
      </w:r>
      <w:bookmarkEnd w:id="31"/>
    </w:p>
    <w:p w14:paraId="4E1CFF90" w14:textId="7B6FFFE1" w:rsidR="00DD25F4" w:rsidRDefault="00DD25F4" w:rsidP="00DD25F4">
      <w:pPr>
        <w:pStyle w:val="BodyText"/>
      </w:pPr>
      <w:r>
        <w:t xml:space="preserve">To increase the </w:t>
      </w:r>
      <w:r w:rsidR="008C08C5">
        <w:t>readability</w:t>
      </w:r>
      <w:r>
        <w:t xml:space="preserve"> </w:t>
      </w:r>
      <w:r w:rsidR="006976FB">
        <w:t>3</w:t>
      </w:r>
      <w:r w:rsidR="00DA2285">
        <w:t xml:space="preserve"> diagram</w:t>
      </w:r>
      <w:r w:rsidR="006976FB">
        <w:t>s</w:t>
      </w:r>
      <w:r w:rsidR="00DA2285">
        <w:t xml:space="preserve"> are displayed: Application</w:t>
      </w:r>
      <w:r w:rsidR="006976FB">
        <w:t>,</w:t>
      </w:r>
      <w:r w:rsidR="00DA2285">
        <w:t xml:space="preserve"> Deployment</w:t>
      </w:r>
      <w:r w:rsidR="006976FB">
        <w:t>, DBA GD – RDP access</w:t>
      </w:r>
    </w:p>
    <w:p w14:paraId="62B2571A" w14:textId="77777777" w:rsidR="00124F96" w:rsidRDefault="00124F96" w:rsidP="00DD25F4">
      <w:pPr>
        <w:pStyle w:val="BodyText"/>
      </w:pPr>
    </w:p>
    <w:p w14:paraId="73D0A61F" w14:textId="3EED9DB7" w:rsidR="00DA2285" w:rsidRDefault="00DA2285" w:rsidP="00DA2285">
      <w:pPr>
        <w:pStyle w:val="Heading3"/>
        <w:ind w:left="720"/>
      </w:pPr>
      <w:r>
        <w:t>Application</w:t>
      </w:r>
    </w:p>
    <w:p w14:paraId="4985052A" w14:textId="1B369544" w:rsidR="00DD25F4" w:rsidRDefault="00DD25F4" w:rsidP="00DD25F4">
      <w:pPr>
        <w:pStyle w:val="BodyText"/>
        <w:rPr>
          <w:highlight w:val="yellow"/>
        </w:rPr>
      </w:pPr>
    </w:p>
    <w:p w14:paraId="0F23EB89" w14:textId="06ED7765" w:rsidR="00DD25F4" w:rsidRDefault="00DC57E9" w:rsidP="00DD25F4">
      <w:pPr>
        <w:pStyle w:val="BodyText"/>
        <w:rPr>
          <w:highlight w:val="yellow"/>
        </w:rPr>
      </w:pPr>
      <w:r w:rsidRPr="00DC57E9">
        <w:rPr>
          <w:noProof/>
        </w:rPr>
        <w:drawing>
          <wp:inline distT="0" distB="0" distL="0" distR="0" wp14:anchorId="5F0A11C4" wp14:editId="449DEFA8">
            <wp:extent cx="6268932" cy="4611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7457" cy="4618028"/>
                    </a:xfrm>
                    <a:prstGeom prst="rect">
                      <a:avLst/>
                    </a:prstGeom>
                  </pic:spPr>
                </pic:pic>
              </a:graphicData>
            </a:graphic>
          </wp:inline>
        </w:drawing>
      </w:r>
    </w:p>
    <w:p w14:paraId="6FFC4CE3" w14:textId="77777777" w:rsidR="00DA2285" w:rsidRDefault="00DA2285" w:rsidP="00DD25F4">
      <w:pPr>
        <w:pStyle w:val="BodyText"/>
        <w:rPr>
          <w:highlight w:val="yellow"/>
        </w:rPr>
      </w:pPr>
    </w:p>
    <w:p w14:paraId="5809F444" w14:textId="77777777" w:rsidR="00DA2285" w:rsidRDefault="00DA2285" w:rsidP="00DD25F4">
      <w:pPr>
        <w:pStyle w:val="BodyText"/>
        <w:rPr>
          <w:highlight w:val="yellow"/>
        </w:rPr>
      </w:pPr>
    </w:p>
    <w:p w14:paraId="67380AE5" w14:textId="77777777" w:rsidR="00DA2285" w:rsidRDefault="00DA2285" w:rsidP="00DD25F4">
      <w:pPr>
        <w:pStyle w:val="BodyText"/>
        <w:rPr>
          <w:highlight w:val="yellow"/>
        </w:rPr>
      </w:pPr>
    </w:p>
    <w:p w14:paraId="700FA0FC" w14:textId="5A438ADB" w:rsidR="00DD25F4" w:rsidRPr="00107950" w:rsidRDefault="00DD25F4" w:rsidP="00DA2285">
      <w:pPr>
        <w:pStyle w:val="Heading3"/>
        <w:ind w:left="720"/>
      </w:pPr>
      <w:r w:rsidRPr="00107950">
        <w:lastRenderedPageBreak/>
        <w:t>Deployment</w:t>
      </w:r>
    </w:p>
    <w:p w14:paraId="6BB7657F" w14:textId="62866000" w:rsidR="00DD25F4" w:rsidRDefault="00124F96" w:rsidP="00DD25F4">
      <w:pPr>
        <w:pStyle w:val="BodyText"/>
        <w:rPr>
          <w:highlight w:val="yellow"/>
        </w:rPr>
      </w:pPr>
      <w:r w:rsidRPr="00124F96">
        <w:rPr>
          <w:noProof/>
          <w:lang w:val="nl-NL" w:eastAsia="nl-NL" w:bidi="ar-SA"/>
        </w:rPr>
        <w:drawing>
          <wp:inline distT="0" distB="0" distL="0" distR="0" wp14:anchorId="581DBF15" wp14:editId="703F40DD">
            <wp:extent cx="4921857" cy="4181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0215" cy="4205982"/>
                    </a:xfrm>
                    <a:prstGeom prst="rect">
                      <a:avLst/>
                    </a:prstGeom>
                  </pic:spPr>
                </pic:pic>
              </a:graphicData>
            </a:graphic>
          </wp:inline>
        </w:drawing>
      </w:r>
    </w:p>
    <w:p w14:paraId="3D9876A5" w14:textId="21074FF0" w:rsidR="007F65C9" w:rsidRDefault="001460B2" w:rsidP="007F65C9">
      <w:pPr>
        <w:pStyle w:val="Heading3"/>
        <w:ind w:left="720"/>
      </w:pPr>
      <w:r>
        <w:t xml:space="preserve">DBA GD - </w:t>
      </w:r>
      <w:r w:rsidR="007F65C9">
        <w:t>RDP access</w:t>
      </w:r>
    </w:p>
    <w:p w14:paraId="47877C99" w14:textId="54A748EE" w:rsidR="007F65C9" w:rsidRPr="007F65C9" w:rsidRDefault="00DE17D7" w:rsidP="007F65C9">
      <w:pPr>
        <w:pStyle w:val="BodyText"/>
      </w:pPr>
      <w:r w:rsidRPr="00DE17D7">
        <w:rPr>
          <w:noProof/>
        </w:rPr>
        <w:drawing>
          <wp:inline distT="0" distB="0" distL="0" distR="0" wp14:anchorId="30A5BC56" wp14:editId="07696E1A">
            <wp:extent cx="6155845"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9899" cy="3926884"/>
                    </a:xfrm>
                    <a:prstGeom prst="rect">
                      <a:avLst/>
                    </a:prstGeom>
                  </pic:spPr>
                </pic:pic>
              </a:graphicData>
            </a:graphic>
          </wp:inline>
        </w:drawing>
      </w:r>
    </w:p>
    <w:p w14:paraId="23E44137" w14:textId="77777777" w:rsidR="00DD25F4" w:rsidRDefault="00DD25F4" w:rsidP="00DD25F4">
      <w:pPr>
        <w:pStyle w:val="Heading2"/>
        <w:rPr>
          <w:lang w:val="en-US"/>
        </w:rPr>
      </w:pPr>
      <w:bookmarkStart w:id="32" w:name="_Toc113613297"/>
      <w:r w:rsidRPr="006C6D20">
        <w:rPr>
          <w:lang w:val="en-US"/>
        </w:rPr>
        <w:lastRenderedPageBreak/>
        <w:t xml:space="preserve">System diagram </w:t>
      </w:r>
      <w:r>
        <w:rPr>
          <w:lang w:val="en-US"/>
        </w:rPr>
        <w:t>– non-Production</w:t>
      </w:r>
      <w:bookmarkEnd w:id="32"/>
    </w:p>
    <w:p w14:paraId="42CD20F9" w14:textId="00A14430" w:rsidR="00DD25F4" w:rsidRPr="00EE6CFB" w:rsidRDefault="00DD25F4" w:rsidP="00D21077">
      <w:pPr>
        <w:pStyle w:val="Heading3"/>
        <w:ind w:left="720"/>
        <w:rPr>
          <w:noProof/>
          <w:lang w:val="en-US"/>
        </w:rPr>
      </w:pPr>
      <w:r w:rsidRPr="00EE6CFB">
        <w:rPr>
          <w:lang w:val="en-US"/>
        </w:rPr>
        <w:t>Acceptance</w:t>
      </w:r>
    </w:p>
    <w:p w14:paraId="0F5D8589" w14:textId="6C93E6F2" w:rsidR="008C0907" w:rsidRDefault="00664EE1" w:rsidP="00DD25F4">
      <w:pPr>
        <w:pStyle w:val="BodyText"/>
        <w:rPr>
          <w:lang w:val="en-US"/>
        </w:rPr>
      </w:pPr>
      <w:r w:rsidRPr="00664EE1">
        <w:rPr>
          <w:noProof/>
          <w:lang w:val="en-US"/>
        </w:rPr>
        <w:drawing>
          <wp:inline distT="0" distB="0" distL="0" distR="0" wp14:anchorId="010FBD37" wp14:editId="46F5FF74">
            <wp:extent cx="5731510" cy="4265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65295"/>
                    </a:xfrm>
                    <a:prstGeom prst="rect">
                      <a:avLst/>
                    </a:prstGeom>
                  </pic:spPr>
                </pic:pic>
              </a:graphicData>
            </a:graphic>
          </wp:inline>
        </w:drawing>
      </w:r>
    </w:p>
    <w:p w14:paraId="486984F0" w14:textId="77777777" w:rsidR="00DD25F4" w:rsidRDefault="00DD25F4" w:rsidP="00DD25F4">
      <w:pPr>
        <w:pStyle w:val="Heading3"/>
        <w:ind w:left="720"/>
        <w:rPr>
          <w:lang w:val="en-US"/>
        </w:rPr>
      </w:pPr>
      <w:r>
        <w:rPr>
          <w:lang w:val="en-US"/>
        </w:rPr>
        <w:t>Test</w:t>
      </w:r>
    </w:p>
    <w:p w14:paraId="27E1CADD" w14:textId="6EC8E87A" w:rsidR="00671799" w:rsidRPr="00671799" w:rsidRDefault="002E4084" w:rsidP="00671799">
      <w:pPr>
        <w:pStyle w:val="BodyText"/>
        <w:rPr>
          <w:lang w:val="en-US"/>
        </w:rPr>
      </w:pPr>
      <w:r w:rsidRPr="002E4084">
        <w:rPr>
          <w:noProof/>
          <w:lang w:val="en-US"/>
        </w:rPr>
        <w:drawing>
          <wp:inline distT="0" distB="0" distL="0" distR="0" wp14:anchorId="2C8B7B65" wp14:editId="3F4A483E">
            <wp:extent cx="5731510" cy="35020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02025"/>
                    </a:xfrm>
                    <a:prstGeom prst="rect">
                      <a:avLst/>
                    </a:prstGeom>
                  </pic:spPr>
                </pic:pic>
              </a:graphicData>
            </a:graphic>
          </wp:inline>
        </w:drawing>
      </w:r>
    </w:p>
    <w:p w14:paraId="7F396DCC" w14:textId="538D5546" w:rsidR="008F032B" w:rsidRDefault="008F032B" w:rsidP="008F032B">
      <w:pPr>
        <w:pStyle w:val="Heading3"/>
        <w:ind w:left="720"/>
        <w:rPr>
          <w:lang w:val="en-US"/>
        </w:rPr>
      </w:pPr>
      <w:r>
        <w:rPr>
          <w:lang w:val="en-US"/>
        </w:rPr>
        <w:lastRenderedPageBreak/>
        <w:t>De</w:t>
      </w:r>
      <w:r w:rsidR="00851749">
        <w:rPr>
          <w:lang w:val="en-US"/>
        </w:rPr>
        <w:t>velopment</w:t>
      </w:r>
    </w:p>
    <w:p w14:paraId="4590A81C" w14:textId="0FFA60DD" w:rsidR="00851749" w:rsidRDefault="00851749" w:rsidP="00851749">
      <w:pPr>
        <w:pStyle w:val="BodyText"/>
        <w:rPr>
          <w:lang w:val="en-US"/>
        </w:rPr>
      </w:pPr>
      <w:r>
        <w:rPr>
          <w:lang w:val="en-US"/>
        </w:rPr>
        <w:t xml:space="preserve">Separate diagram </w:t>
      </w:r>
      <w:r w:rsidR="00146921">
        <w:rPr>
          <w:lang w:val="en-US"/>
        </w:rPr>
        <w:t>not provided because</w:t>
      </w:r>
      <w:r>
        <w:rPr>
          <w:lang w:val="en-US"/>
        </w:rPr>
        <w:t xml:space="preserve"> this is the same as test</w:t>
      </w:r>
      <w:r w:rsidR="00ED7A35">
        <w:rPr>
          <w:lang w:val="en-US"/>
        </w:rPr>
        <w:t>.</w:t>
      </w:r>
    </w:p>
    <w:p w14:paraId="54B82D84" w14:textId="77777777" w:rsidR="00F71A65" w:rsidRDefault="00F71A65" w:rsidP="00851749">
      <w:pPr>
        <w:pStyle w:val="BodyText"/>
        <w:rPr>
          <w:lang w:val="en-US"/>
        </w:rPr>
      </w:pPr>
    </w:p>
    <w:p w14:paraId="2589A340" w14:textId="77777777" w:rsidR="00F71A65" w:rsidRPr="00214118" w:rsidRDefault="00F71A65" w:rsidP="00F71A65">
      <w:pPr>
        <w:pStyle w:val="Heading2"/>
      </w:pPr>
      <w:bookmarkStart w:id="33" w:name="_Toc112152028"/>
      <w:r w:rsidRPr="00214118">
        <w:t>SBB’s</w:t>
      </w:r>
      <w:bookmarkEnd w:id="33"/>
    </w:p>
    <w:tbl>
      <w:tblPr>
        <w:tblW w:w="56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665"/>
      </w:tblGrid>
      <w:tr w:rsidR="00F71A65" w:rsidRPr="00141302" w14:paraId="77C78A28" w14:textId="77777777" w:rsidTr="00EE5B8E">
        <w:tc>
          <w:tcPr>
            <w:tcW w:w="56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4896A2" w14:textId="77777777" w:rsidR="00F71A65" w:rsidRPr="00141302" w:rsidRDefault="00F71A65" w:rsidP="00EE5B8E">
            <w:pPr>
              <w:rPr>
                <w:rFonts w:eastAsia="Times New Roman" w:cs="Arial"/>
                <w:color w:val="auto"/>
                <w:szCs w:val="22"/>
                <w:lang w:val="nl-NL" w:eastAsia="nl-NL" w:bidi="ar-SA"/>
              </w:rPr>
            </w:pPr>
            <w:r>
              <w:rPr>
                <w:rFonts w:eastAsia="Times New Roman" w:cs="Arial"/>
                <w:b/>
                <w:bCs/>
                <w:color w:val="030304"/>
                <w:szCs w:val="22"/>
                <w:lang w:val="nl-NL" w:eastAsia="nl-NL" w:bidi="ar-SA"/>
              </w:rPr>
              <w:t>Standard Building Block Type</w:t>
            </w:r>
          </w:p>
        </w:tc>
      </w:tr>
      <w:tr w:rsidR="00F71A65" w:rsidRPr="000232A0" w14:paraId="156A7CCF" w14:textId="77777777" w:rsidTr="00EE5B8E">
        <w:tc>
          <w:tcPr>
            <w:tcW w:w="5665" w:type="dxa"/>
            <w:tcBorders>
              <w:top w:val="single" w:sz="4" w:space="0" w:color="auto"/>
              <w:left w:val="single" w:sz="4" w:space="0" w:color="auto"/>
              <w:bottom w:val="single" w:sz="4" w:space="0" w:color="auto"/>
              <w:right w:val="single" w:sz="4" w:space="0" w:color="auto"/>
            </w:tcBorders>
            <w:vAlign w:val="center"/>
          </w:tcPr>
          <w:p w14:paraId="3D0C2169" w14:textId="77777777" w:rsidR="00F71A65" w:rsidRPr="0019164C" w:rsidRDefault="00F71A65" w:rsidP="00EE5B8E">
            <w:pPr>
              <w:rPr>
                <w:rFonts w:eastAsia="Times New Roman" w:cs="Arial"/>
                <w:color w:val="auto"/>
                <w:szCs w:val="22"/>
                <w:lang w:val="en-US" w:eastAsia="nl-NL" w:bidi="ar-SA"/>
              </w:rPr>
            </w:pPr>
            <w:r>
              <w:rPr>
                <w:rFonts w:eastAsia="Times New Roman" w:cs="Arial"/>
                <w:color w:val="auto"/>
                <w:szCs w:val="22"/>
                <w:lang w:val="en-US" w:eastAsia="nl-NL" w:bidi="ar-SA"/>
              </w:rPr>
              <w:t>N/A</w:t>
            </w:r>
          </w:p>
        </w:tc>
      </w:tr>
    </w:tbl>
    <w:p w14:paraId="099C26C2" w14:textId="77777777" w:rsidR="0051689C" w:rsidRDefault="0051689C" w:rsidP="00F71A65">
      <w:pPr>
        <w:pStyle w:val="BodyText"/>
        <w:rPr>
          <w:color w:val="auto"/>
        </w:rPr>
      </w:pPr>
      <w:r>
        <w:rPr>
          <w:color w:val="auto"/>
        </w:rPr>
        <w:t xml:space="preserve">Remark 1: </w:t>
      </w:r>
      <w:r w:rsidR="00F71A65">
        <w:rPr>
          <w:color w:val="auto"/>
        </w:rPr>
        <w:t xml:space="preserve">No SBB’s are specified. IaaS-GD is </w:t>
      </w:r>
      <w:r w:rsidR="004031F7">
        <w:rPr>
          <w:color w:val="auto"/>
        </w:rPr>
        <w:t>delivered,</w:t>
      </w:r>
      <w:r w:rsidR="00F71A65">
        <w:rPr>
          <w:color w:val="auto"/>
        </w:rPr>
        <w:t xml:space="preserve"> and the service is described in the </w:t>
      </w:r>
      <w:r w:rsidR="004031F7">
        <w:rPr>
          <w:color w:val="auto"/>
        </w:rPr>
        <w:t>so-called</w:t>
      </w:r>
      <w:r w:rsidR="00F71A65">
        <w:rPr>
          <w:color w:val="auto"/>
        </w:rPr>
        <w:t xml:space="preserve"> C+ document.</w:t>
      </w:r>
    </w:p>
    <w:p w14:paraId="298E3E81" w14:textId="6F827776" w:rsidR="00F71A65" w:rsidRPr="00220FB6" w:rsidRDefault="0051689C" w:rsidP="00F71A65">
      <w:pPr>
        <w:pStyle w:val="BodyText"/>
        <w:rPr>
          <w:color w:val="auto"/>
        </w:rPr>
      </w:pPr>
      <w:r>
        <w:rPr>
          <w:color w:val="auto"/>
        </w:rPr>
        <w:t xml:space="preserve">Remark 2: The </w:t>
      </w:r>
      <w:r w:rsidR="00E52A51">
        <w:rPr>
          <w:color w:val="auto"/>
        </w:rPr>
        <w:t>DXC Infrastructure</w:t>
      </w:r>
      <w:r w:rsidR="00A2113D">
        <w:rPr>
          <w:color w:val="auto"/>
        </w:rPr>
        <w:t xml:space="preserve"> uses processor type </w:t>
      </w:r>
      <w:r w:rsidR="00A2113D">
        <w:t>Xeon®</w:t>
      </w:r>
      <w:r w:rsidR="00A2113D">
        <w:rPr>
          <w:vertAlign w:val="superscript"/>
        </w:rPr>
        <w:t>2</w:t>
      </w:r>
      <w:r w:rsidR="00A2113D">
        <w:rPr>
          <w:color w:val="auto"/>
        </w:rPr>
        <w:t>, which is compliant</w:t>
      </w:r>
      <w:r w:rsidR="00186BC8">
        <w:rPr>
          <w:color w:val="auto"/>
        </w:rPr>
        <w:t xml:space="preserve"> with the </w:t>
      </w:r>
      <w:r w:rsidR="00876E75">
        <w:rPr>
          <w:color w:val="auto"/>
        </w:rPr>
        <w:t>70 PVU’s per core</w:t>
      </w:r>
      <w:r w:rsidR="00186BC8">
        <w:rPr>
          <w:color w:val="auto"/>
        </w:rPr>
        <w:t xml:space="preserve"> </w:t>
      </w:r>
      <w:r w:rsidR="00CD5C9E">
        <w:rPr>
          <w:color w:val="auto"/>
        </w:rPr>
        <w:t>(</w:t>
      </w:r>
      <w:r w:rsidR="00186BC8">
        <w:rPr>
          <w:color w:val="auto"/>
        </w:rPr>
        <w:t xml:space="preserve">requirement </w:t>
      </w:r>
      <w:r w:rsidR="008F5152">
        <w:rPr>
          <w:color w:val="auto"/>
        </w:rPr>
        <w:t>in 4.2.3</w:t>
      </w:r>
      <w:r w:rsidR="00CD5C9E">
        <w:rPr>
          <w:color w:val="auto"/>
        </w:rPr>
        <w:t>).</w:t>
      </w:r>
    </w:p>
    <w:p w14:paraId="12B7BFB2" w14:textId="242EFDC9" w:rsidR="0057184A" w:rsidRPr="00EA0116" w:rsidRDefault="0057184A">
      <w:pPr>
        <w:pStyle w:val="Heading2"/>
      </w:pPr>
      <w:bookmarkStart w:id="34" w:name="_Toc113613299"/>
      <w:r w:rsidRPr="00EA0116">
        <w:t>Load balancers</w:t>
      </w:r>
      <w:bookmarkEnd w:id="34"/>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85"/>
        <w:gridCol w:w="1710"/>
        <w:gridCol w:w="3150"/>
        <w:gridCol w:w="3060"/>
      </w:tblGrid>
      <w:tr w:rsidR="00D93890" w14:paraId="1D40FFEC" w14:textId="77777777" w:rsidTr="00A7109E">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12758B" w14:textId="77777777" w:rsidR="00D93890" w:rsidRPr="00141302" w:rsidRDefault="00D93890"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341FE7" w14:textId="2B9DA0A5" w:rsidR="00D93890" w:rsidRPr="00141302" w:rsidRDefault="00D93890"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 xml:space="preserve">Load </w:t>
            </w:r>
            <w:proofErr w:type="spellStart"/>
            <w:r>
              <w:rPr>
                <w:rFonts w:eastAsia="Times New Roman" w:cs="Arial"/>
                <w:b/>
                <w:bCs/>
                <w:color w:val="030304"/>
                <w:szCs w:val="22"/>
                <w:lang w:val="nl-NL" w:eastAsia="nl-NL" w:bidi="ar-SA"/>
              </w:rPr>
              <w:t>balancer</w:t>
            </w:r>
            <w:proofErr w:type="spellEnd"/>
            <w:r>
              <w:rPr>
                <w:rFonts w:eastAsia="Times New Roman" w:cs="Arial"/>
                <w:b/>
                <w:bCs/>
                <w:color w:val="030304"/>
                <w:szCs w:val="22"/>
                <w:lang w:val="nl-NL" w:eastAsia="nl-NL" w:bidi="ar-SA"/>
              </w:rPr>
              <w:t xml:space="preserve"> </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5E8A0" w14:textId="6B76AD3E" w:rsidR="00D93890" w:rsidRDefault="00D93890" w:rsidP="00F630AD">
            <w:pPr>
              <w:rPr>
                <w:rFonts w:eastAsia="Times New Roman" w:cs="Arial"/>
                <w:b/>
                <w:bCs/>
                <w:color w:val="030304"/>
                <w:szCs w:val="22"/>
                <w:lang w:val="nl-NL" w:eastAsia="nl-NL" w:bidi="ar-SA"/>
              </w:rPr>
            </w:pPr>
            <w:r>
              <w:rPr>
                <w:rFonts w:eastAsia="Times New Roman" w:cs="Arial"/>
                <w:b/>
                <w:bCs/>
                <w:color w:val="030304"/>
                <w:szCs w:val="22"/>
                <w:lang w:val="nl-NL" w:eastAsia="nl-NL" w:bidi="ar-SA"/>
              </w:rPr>
              <w:t xml:space="preserve">Load </w:t>
            </w:r>
            <w:proofErr w:type="spellStart"/>
            <w:r>
              <w:rPr>
                <w:rFonts w:eastAsia="Times New Roman" w:cs="Arial"/>
                <w:b/>
                <w:bCs/>
                <w:color w:val="030304"/>
                <w:szCs w:val="22"/>
                <w:lang w:val="nl-NL" w:eastAsia="nl-NL" w:bidi="ar-SA"/>
              </w:rPr>
              <w:t>balancer</w:t>
            </w:r>
            <w:proofErr w:type="spellEnd"/>
            <w:r>
              <w:rPr>
                <w:rFonts w:eastAsia="Times New Roman" w:cs="Arial"/>
                <w:b/>
                <w:bCs/>
                <w:color w:val="030304"/>
                <w:szCs w:val="22"/>
                <w:lang w:val="nl-NL" w:eastAsia="nl-NL" w:bidi="ar-SA"/>
              </w:rPr>
              <w:t xml:space="preserve"> type</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B8A28E" w14:textId="5AB1326E" w:rsidR="00D93890" w:rsidRDefault="00D93890" w:rsidP="00F630AD">
            <w:pPr>
              <w:rPr>
                <w:rFonts w:eastAsia="Times New Roman" w:cs="Arial"/>
                <w:b/>
                <w:bCs/>
                <w:color w:val="030304"/>
                <w:szCs w:val="22"/>
                <w:lang w:val="nl-NL" w:eastAsia="nl-NL" w:bidi="ar-SA"/>
              </w:rPr>
            </w:pPr>
            <w:r>
              <w:rPr>
                <w:rFonts w:eastAsia="Times New Roman" w:cs="Arial"/>
                <w:b/>
                <w:bCs/>
                <w:color w:val="030304"/>
                <w:szCs w:val="22"/>
                <w:lang w:val="nl-NL" w:eastAsia="nl-NL" w:bidi="ar-SA"/>
              </w:rPr>
              <w:t>Description</w:t>
            </w:r>
          </w:p>
        </w:tc>
      </w:tr>
      <w:tr w:rsidR="00D93890" w:rsidRPr="00CE0F37" w14:paraId="115CE7D4" w14:textId="77777777" w:rsidTr="004B3246">
        <w:tc>
          <w:tcPr>
            <w:tcW w:w="1885" w:type="dxa"/>
            <w:tcBorders>
              <w:top w:val="single" w:sz="4" w:space="0" w:color="auto"/>
              <w:left w:val="single" w:sz="4" w:space="0" w:color="auto"/>
              <w:bottom w:val="single" w:sz="4" w:space="0" w:color="auto"/>
              <w:right w:val="single" w:sz="4" w:space="0" w:color="auto"/>
            </w:tcBorders>
            <w:vAlign w:val="center"/>
          </w:tcPr>
          <w:p w14:paraId="61A6CE82" w14:textId="7B693726" w:rsidR="00D93890" w:rsidRPr="005F4AD1" w:rsidRDefault="004B3246" w:rsidP="00F630AD">
            <w:pPr>
              <w:rPr>
                <w:rFonts w:eastAsia="Times New Roman" w:cs="Arial"/>
                <w:color w:val="auto"/>
                <w:szCs w:val="22"/>
                <w:lang w:val="nl-NL" w:eastAsia="nl-NL" w:bidi="ar-SA"/>
              </w:rPr>
            </w:pPr>
            <w:r>
              <w:rPr>
                <w:rFonts w:eastAsia="Times New Roman" w:cs="Arial"/>
                <w:color w:val="auto"/>
                <w:szCs w:val="22"/>
                <w:lang w:val="nl-NL" w:eastAsia="nl-NL" w:bidi="ar-SA"/>
              </w:rPr>
              <w:t>N/A</w:t>
            </w:r>
          </w:p>
        </w:tc>
        <w:tc>
          <w:tcPr>
            <w:tcW w:w="1710" w:type="dxa"/>
            <w:tcBorders>
              <w:top w:val="single" w:sz="4" w:space="0" w:color="auto"/>
              <w:left w:val="single" w:sz="4" w:space="0" w:color="auto"/>
              <w:bottom w:val="single" w:sz="4" w:space="0" w:color="auto"/>
              <w:right w:val="single" w:sz="4" w:space="0" w:color="auto"/>
            </w:tcBorders>
            <w:vAlign w:val="center"/>
          </w:tcPr>
          <w:p w14:paraId="574D3FE5" w14:textId="0177ACA8" w:rsidR="00D93890" w:rsidRPr="005F4AD1" w:rsidRDefault="00D93890" w:rsidP="00F630AD">
            <w:pPr>
              <w:rPr>
                <w:rFonts w:eastAsia="Times New Roman" w:cs="Arial"/>
                <w:color w:val="auto"/>
                <w:szCs w:val="22"/>
                <w:lang w:val="nl-NL" w:eastAsia="nl-NL" w:bidi="ar-SA"/>
              </w:rPr>
            </w:pPr>
          </w:p>
        </w:tc>
        <w:tc>
          <w:tcPr>
            <w:tcW w:w="3150" w:type="dxa"/>
            <w:tcBorders>
              <w:top w:val="single" w:sz="4" w:space="0" w:color="auto"/>
              <w:left w:val="single" w:sz="4" w:space="0" w:color="auto"/>
              <w:bottom w:val="single" w:sz="4" w:space="0" w:color="auto"/>
              <w:right w:val="single" w:sz="4" w:space="0" w:color="auto"/>
            </w:tcBorders>
          </w:tcPr>
          <w:p w14:paraId="51BF9D52" w14:textId="6DB630B6" w:rsidR="00D93890" w:rsidRPr="005F4AD1" w:rsidRDefault="00D93890" w:rsidP="00F630AD">
            <w:pPr>
              <w:rPr>
                <w:rFonts w:eastAsia="Times New Roman" w:cs="Arial"/>
                <w:color w:val="201825"/>
                <w:szCs w:val="22"/>
                <w:lang w:val="nl-NL" w:eastAsia="nl-NL" w:bidi="ar-SA"/>
              </w:rPr>
            </w:pPr>
          </w:p>
        </w:tc>
        <w:tc>
          <w:tcPr>
            <w:tcW w:w="3060" w:type="dxa"/>
            <w:tcBorders>
              <w:top w:val="single" w:sz="4" w:space="0" w:color="auto"/>
              <w:left w:val="single" w:sz="4" w:space="0" w:color="auto"/>
              <w:bottom w:val="single" w:sz="4" w:space="0" w:color="auto"/>
              <w:right w:val="single" w:sz="4" w:space="0" w:color="auto"/>
            </w:tcBorders>
          </w:tcPr>
          <w:p w14:paraId="499918E5" w14:textId="07A8B1B5" w:rsidR="00D93890" w:rsidRPr="005F4AD1" w:rsidRDefault="00D93890" w:rsidP="00F630AD">
            <w:pPr>
              <w:rPr>
                <w:rFonts w:eastAsia="Times New Roman" w:cs="Arial"/>
                <w:color w:val="201825"/>
                <w:szCs w:val="22"/>
                <w:lang w:val="nl-NL" w:eastAsia="nl-NL" w:bidi="ar-SA"/>
              </w:rPr>
            </w:pPr>
          </w:p>
        </w:tc>
      </w:tr>
    </w:tbl>
    <w:p w14:paraId="06B7EB83" w14:textId="20882C6D" w:rsidR="007023FD" w:rsidRPr="00D04BC9" w:rsidRDefault="007023FD" w:rsidP="0092648E">
      <w:pPr>
        <w:pStyle w:val="BodyText"/>
      </w:pPr>
    </w:p>
    <w:p w14:paraId="3FD614DD" w14:textId="6E338938" w:rsidR="0092648E" w:rsidRDefault="0092648E" w:rsidP="00CB7060">
      <w:pPr>
        <w:pStyle w:val="Heading2"/>
      </w:pPr>
      <w:bookmarkStart w:id="35" w:name="_Toc113613300"/>
      <w:r w:rsidRPr="00214118">
        <w:t>Deviations from standards</w:t>
      </w:r>
      <w:r w:rsidR="00042A22">
        <w:t xml:space="preserve"> (</w:t>
      </w:r>
      <w:r w:rsidR="00DA1DCB">
        <w:t xml:space="preserve">RAL / </w:t>
      </w:r>
      <w:proofErr w:type="spellStart"/>
      <w:r w:rsidR="00DA1DCB">
        <w:t>EtP</w:t>
      </w:r>
      <w:proofErr w:type="spellEnd"/>
      <w:r w:rsidR="00DA1DCB">
        <w:t>)</w:t>
      </w:r>
      <w:bookmarkEnd w:id="35"/>
    </w:p>
    <w:p w14:paraId="4A24141E" w14:textId="42EE0FAE" w:rsidR="009F148F" w:rsidRDefault="009F148F" w:rsidP="009F148F">
      <w:pPr>
        <w:pStyle w:val="BodyText"/>
      </w:pPr>
      <w:r>
        <w:t xml:space="preserve">RAL (Risk Acceptance Letter) / </w:t>
      </w:r>
      <w:proofErr w:type="spellStart"/>
      <w:r>
        <w:t>EtP</w:t>
      </w:r>
      <w:proofErr w:type="spellEnd"/>
      <w:r>
        <w:t xml:space="preserve"> (Exception to Policy)</w:t>
      </w:r>
    </w:p>
    <w:tbl>
      <w:tblPr>
        <w:tblW w:w="9969" w:type="dxa"/>
        <w:tblLayout w:type="fixed"/>
        <w:tblCellMar>
          <w:left w:w="0" w:type="dxa"/>
          <w:right w:w="0" w:type="dxa"/>
        </w:tblCellMar>
        <w:tblLook w:val="04A0" w:firstRow="1" w:lastRow="0" w:firstColumn="1" w:lastColumn="0" w:noHBand="0" w:noVBand="1"/>
      </w:tblPr>
      <w:tblGrid>
        <w:gridCol w:w="800"/>
        <w:gridCol w:w="5580"/>
        <w:gridCol w:w="1440"/>
        <w:gridCol w:w="2149"/>
      </w:tblGrid>
      <w:tr w:rsidR="002321BC" w14:paraId="471D77C8" w14:textId="188E098E" w:rsidTr="00971B01">
        <w:trPr>
          <w:tblHeader/>
        </w:trPr>
        <w:tc>
          <w:tcPr>
            <w:tcW w:w="800"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D9D9D9" w:themeFill="background1" w:themeFillShade="D9"/>
            <w:tcMar>
              <w:top w:w="0" w:type="dxa"/>
              <w:left w:w="108" w:type="dxa"/>
              <w:bottom w:w="0" w:type="dxa"/>
              <w:right w:w="108" w:type="dxa"/>
            </w:tcMar>
            <w:hideMark/>
          </w:tcPr>
          <w:p w14:paraId="30A62FE1" w14:textId="77777777" w:rsidR="002321BC" w:rsidRPr="001003AC" w:rsidRDefault="002321BC" w:rsidP="002D65AA">
            <w:pPr>
              <w:rPr>
                <w:rFonts w:ascii="Calibri" w:eastAsiaTheme="minorHAnsi" w:hAnsi="Calibri"/>
                <w:b/>
                <w:bCs/>
                <w:color w:val="000000" w:themeColor="text1"/>
                <w:szCs w:val="22"/>
                <w:lang w:bidi="ar-SA"/>
              </w:rPr>
            </w:pPr>
            <w:bookmarkStart w:id="36" w:name="_Hlk63693420"/>
            <w:r w:rsidRPr="001003AC">
              <w:rPr>
                <w:b/>
                <w:bCs/>
                <w:color w:val="000000" w:themeColor="text1"/>
                <w:szCs w:val="22"/>
              </w:rPr>
              <w:t>Nr</w:t>
            </w:r>
          </w:p>
        </w:tc>
        <w:tc>
          <w:tcPr>
            <w:tcW w:w="5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72878B79" w14:textId="77777777" w:rsidR="002321BC" w:rsidRPr="001003AC" w:rsidRDefault="002321BC" w:rsidP="002D65AA">
            <w:pPr>
              <w:rPr>
                <w:b/>
                <w:bCs/>
                <w:color w:val="000000" w:themeColor="text1"/>
                <w:szCs w:val="22"/>
              </w:rPr>
            </w:pPr>
            <w:r w:rsidRPr="001003AC">
              <w:rPr>
                <w:b/>
                <w:bCs/>
                <w:color w:val="000000" w:themeColor="text1"/>
                <w:szCs w:val="22"/>
              </w:rPr>
              <w:t>Short description of the deviation</w:t>
            </w:r>
          </w:p>
        </w:tc>
        <w:tc>
          <w:tcPr>
            <w:tcW w:w="144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Mar>
              <w:top w:w="0" w:type="dxa"/>
              <w:left w:w="108" w:type="dxa"/>
              <w:bottom w:w="0" w:type="dxa"/>
              <w:right w:w="108" w:type="dxa"/>
            </w:tcMar>
            <w:hideMark/>
          </w:tcPr>
          <w:p w14:paraId="54FE9EC3" w14:textId="1E2DD71B" w:rsidR="002321BC" w:rsidRPr="001003AC" w:rsidRDefault="009F148F" w:rsidP="002D65AA">
            <w:pPr>
              <w:rPr>
                <w:b/>
                <w:bCs/>
                <w:color w:val="000000" w:themeColor="text1"/>
                <w:szCs w:val="22"/>
              </w:rPr>
            </w:pPr>
            <w:r>
              <w:rPr>
                <w:b/>
                <w:bCs/>
                <w:color w:val="000000" w:themeColor="text1"/>
                <w:szCs w:val="22"/>
              </w:rPr>
              <w:t xml:space="preserve">RAL / </w:t>
            </w:r>
            <w:proofErr w:type="spellStart"/>
            <w:r>
              <w:rPr>
                <w:b/>
                <w:bCs/>
                <w:color w:val="000000" w:themeColor="text1"/>
                <w:szCs w:val="22"/>
              </w:rPr>
              <w:t>EtP</w:t>
            </w:r>
            <w:proofErr w:type="spellEnd"/>
            <w:r>
              <w:rPr>
                <w:b/>
                <w:bCs/>
                <w:color w:val="000000" w:themeColor="text1"/>
                <w:szCs w:val="22"/>
              </w:rPr>
              <w:t xml:space="preserve"> required</w:t>
            </w:r>
          </w:p>
        </w:tc>
        <w:tc>
          <w:tcPr>
            <w:tcW w:w="2149"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Pr>
          <w:p w14:paraId="1C1157BE" w14:textId="34CE7D24" w:rsidR="002321BC" w:rsidRPr="001003AC" w:rsidRDefault="00AA0800" w:rsidP="002D65AA">
            <w:pPr>
              <w:rPr>
                <w:b/>
                <w:bCs/>
                <w:color w:val="000000" w:themeColor="text1"/>
                <w:szCs w:val="22"/>
              </w:rPr>
            </w:pPr>
            <w:r>
              <w:rPr>
                <w:b/>
                <w:bCs/>
                <w:color w:val="000000" w:themeColor="text1"/>
                <w:szCs w:val="22"/>
              </w:rPr>
              <w:t>Risk ID</w:t>
            </w:r>
          </w:p>
        </w:tc>
      </w:tr>
      <w:tr w:rsidR="005B3664" w14:paraId="251AE98E" w14:textId="77777777" w:rsidTr="00971B01">
        <w:tc>
          <w:tcPr>
            <w:tcW w:w="80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33E6DB4E" w14:textId="282B1863" w:rsidR="005B3664" w:rsidRPr="001D54FD" w:rsidRDefault="0039695A" w:rsidP="00F630AD">
            <w:pPr>
              <w:jc w:val="center"/>
              <w:rPr>
                <w:color w:val="auto"/>
                <w:szCs w:val="22"/>
              </w:rPr>
            </w:pPr>
            <w:r>
              <w:rPr>
                <w:color w:val="auto"/>
                <w:szCs w:val="22"/>
              </w:rPr>
              <w:t>1</w:t>
            </w:r>
          </w:p>
        </w:tc>
        <w:tc>
          <w:tcPr>
            <w:tcW w:w="558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3A781056" w14:textId="0FE27625" w:rsidR="005B3664" w:rsidRPr="009C79B7" w:rsidRDefault="00904031" w:rsidP="00F630AD">
            <w:pPr>
              <w:rPr>
                <w:szCs w:val="22"/>
                <w:highlight w:val="yellow"/>
                <w:lang w:val="en-US"/>
              </w:rPr>
            </w:pPr>
            <w:r w:rsidRPr="00AC3B7F">
              <w:rPr>
                <w:szCs w:val="22"/>
                <w:lang w:val="en-US"/>
              </w:rPr>
              <w:t xml:space="preserve">Separate DMZ security zone in </w:t>
            </w:r>
            <w:r w:rsidR="006D499F" w:rsidRPr="00AC3B7F">
              <w:rPr>
                <w:szCs w:val="22"/>
                <w:lang w:val="en-US"/>
              </w:rPr>
              <w:t xml:space="preserve"> Legacy is created</w:t>
            </w:r>
          </w:p>
        </w:tc>
        <w:tc>
          <w:tcPr>
            <w:tcW w:w="144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490596226"/>
              <w:placeholder>
                <w:docPart w:val="260FAC0D271F4559B0EB30F3B485BA77"/>
              </w:placeholder>
              <w:dropDownList>
                <w:listItem w:displayText="Select" w:value="Select"/>
                <w:listItem w:displayText="Yes" w:value="Yes"/>
                <w:listItem w:displayText="No" w:value="No"/>
              </w:dropDownList>
            </w:sdtPr>
            <w:sdtContent>
              <w:p w14:paraId="2B177448" w14:textId="48309209" w:rsidR="005B3664" w:rsidRPr="00EC61A7" w:rsidRDefault="006D499F" w:rsidP="00F630AD">
                <w:pPr>
                  <w:rPr>
                    <w:rFonts w:eastAsia="Times New Roman" w:cs="Arial"/>
                    <w:color w:val="201825"/>
                    <w:szCs w:val="22"/>
                    <w:lang w:val="nl-NL" w:eastAsia="nl-NL" w:bidi="ar-SA"/>
                  </w:rPr>
                </w:pPr>
                <w:r>
                  <w:rPr>
                    <w:rFonts w:eastAsia="Times New Roman" w:cs="Arial"/>
                    <w:color w:val="201825"/>
                    <w:szCs w:val="22"/>
                    <w:lang w:val="nl-NL" w:eastAsia="nl-NL" w:bidi="ar-SA"/>
                  </w:rPr>
                  <w:t>No</w:t>
                </w:r>
              </w:p>
            </w:sdtContent>
          </w:sdt>
          <w:p w14:paraId="373E1720" w14:textId="77777777" w:rsidR="465AF22D" w:rsidRDefault="465AF22D"/>
        </w:tc>
        <w:tc>
          <w:tcPr>
            <w:tcW w:w="2149" w:type="dxa"/>
            <w:tcBorders>
              <w:top w:val="nil"/>
              <w:left w:val="nil"/>
              <w:bottom w:val="single" w:sz="8" w:space="0" w:color="666666"/>
              <w:right w:val="single" w:sz="8" w:space="0" w:color="666666"/>
            </w:tcBorders>
          </w:tcPr>
          <w:p w14:paraId="3DD4BB1C" w14:textId="77777777" w:rsidR="005B3664" w:rsidRPr="001D54FD" w:rsidRDefault="005B3664" w:rsidP="00F630AD">
            <w:pPr>
              <w:rPr>
                <w:szCs w:val="22"/>
                <w:highlight w:val="yellow"/>
              </w:rPr>
            </w:pPr>
          </w:p>
        </w:tc>
      </w:tr>
      <w:tr w:rsidR="005B3664" w14:paraId="01A3A596"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147EB1E6" w14:textId="4E051215" w:rsidR="005B3664" w:rsidRPr="001D54FD" w:rsidRDefault="0039695A" w:rsidP="00F630AD">
            <w:pPr>
              <w:jc w:val="center"/>
              <w:rPr>
                <w:color w:val="auto"/>
                <w:szCs w:val="22"/>
              </w:rPr>
            </w:pPr>
            <w:r>
              <w:rPr>
                <w:color w:val="auto"/>
                <w:szCs w:val="22"/>
              </w:rPr>
              <w:t>2</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5B7B78B4" w14:textId="10ABDE5B" w:rsidR="005B3664" w:rsidRPr="00AE389C" w:rsidRDefault="00132449" w:rsidP="00F630AD">
            <w:pPr>
              <w:rPr>
                <w:szCs w:val="22"/>
                <w:lang w:val="en-US"/>
              </w:rPr>
            </w:pPr>
            <w:proofErr w:type="spellStart"/>
            <w:r>
              <w:rPr>
                <w:szCs w:val="22"/>
                <w:lang w:val="en-US"/>
              </w:rPr>
              <w:t>Crosszone</w:t>
            </w:r>
            <w:proofErr w:type="spellEnd"/>
            <w:r>
              <w:rPr>
                <w:szCs w:val="22"/>
                <w:lang w:val="en-US"/>
              </w:rPr>
              <w:t xml:space="preserve"> connections</w:t>
            </w:r>
            <w:r w:rsidR="002A5849" w:rsidRPr="002A5849">
              <w:rPr>
                <w:szCs w:val="22"/>
                <w:lang w:val="en-US"/>
              </w:rPr>
              <w:t xml:space="preserve"> from DWH </w:t>
            </w:r>
            <w:r w:rsidR="00AD305C">
              <w:rPr>
                <w:szCs w:val="22"/>
                <w:lang w:val="en-US"/>
              </w:rPr>
              <w:t>Deploy (DWH Production)</w:t>
            </w:r>
            <w:r w:rsidR="002A5849" w:rsidRPr="002A5849">
              <w:rPr>
                <w:szCs w:val="22"/>
                <w:lang w:val="en-US"/>
              </w:rPr>
              <w:t xml:space="preserve"> </w:t>
            </w:r>
            <w:r w:rsidR="00AD305C">
              <w:rPr>
                <w:szCs w:val="22"/>
                <w:lang w:val="en-US"/>
              </w:rPr>
              <w:t>DIM</w:t>
            </w:r>
            <w:r w:rsidR="002A5849" w:rsidRPr="002A5849">
              <w:rPr>
                <w:szCs w:val="22"/>
                <w:lang w:val="en-US"/>
              </w:rPr>
              <w:t xml:space="preserve"> servers </w:t>
            </w:r>
            <w:r w:rsidR="00AD305C">
              <w:rPr>
                <w:szCs w:val="22"/>
                <w:lang w:val="en-US"/>
              </w:rPr>
              <w:t>in Acceptance, Test and Development</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83418879"/>
              <w:placeholder>
                <w:docPart w:val="A7A51E05F58E4B969CCA269EED08A458"/>
              </w:placeholder>
              <w:dropDownList>
                <w:listItem w:displayText="Select" w:value="Select"/>
                <w:listItem w:displayText="Yes" w:value="Yes"/>
                <w:listItem w:displayText="No" w:value="No"/>
              </w:dropDownList>
            </w:sdtPr>
            <w:sdtContent>
              <w:p w14:paraId="2AD27B6A" w14:textId="62886956" w:rsidR="005B3664" w:rsidRPr="00EC61A7" w:rsidRDefault="00AE389C" w:rsidP="00F630AD">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6EA821DB" w14:textId="77777777" w:rsidR="465AF22D" w:rsidRDefault="465AF22D"/>
        </w:tc>
        <w:tc>
          <w:tcPr>
            <w:tcW w:w="2149" w:type="dxa"/>
            <w:tcBorders>
              <w:top w:val="single" w:sz="8" w:space="0" w:color="666666"/>
              <w:left w:val="nil"/>
              <w:bottom w:val="single" w:sz="8" w:space="0" w:color="666666"/>
              <w:right w:val="single" w:sz="8" w:space="0" w:color="666666"/>
            </w:tcBorders>
          </w:tcPr>
          <w:p w14:paraId="67D56C2B" w14:textId="572DF723" w:rsidR="005B3664" w:rsidRPr="001D54FD" w:rsidRDefault="00D156FC" w:rsidP="00F630AD">
            <w:pPr>
              <w:rPr>
                <w:szCs w:val="22"/>
                <w:highlight w:val="yellow"/>
              </w:rPr>
            </w:pPr>
            <w:r w:rsidRPr="00CC5E0F">
              <w:rPr>
                <w:szCs w:val="22"/>
              </w:rPr>
              <w:t>2022</w:t>
            </w:r>
            <w:r w:rsidR="009A4B6C" w:rsidRPr="00CC5E0F">
              <w:rPr>
                <w:szCs w:val="22"/>
              </w:rPr>
              <w:t>0810-</w:t>
            </w:r>
            <w:r w:rsidR="00CC5E0F" w:rsidRPr="00CC5E0F">
              <w:rPr>
                <w:szCs w:val="22"/>
              </w:rPr>
              <w:t>007</w:t>
            </w:r>
            <w:r w:rsidR="00615866">
              <w:rPr>
                <w:szCs w:val="22"/>
              </w:rPr>
              <w:t>-</w:t>
            </w:r>
            <w:r w:rsidR="00CC5E0F" w:rsidRPr="00CC5E0F">
              <w:rPr>
                <w:szCs w:val="22"/>
              </w:rPr>
              <w:t>A</w:t>
            </w:r>
          </w:p>
        </w:tc>
      </w:tr>
      <w:tr w:rsidR="00722377" w14:paraId="47019CDC"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0C046F6" w14:textId="23EB90CB" w:rsidR="00722377" w:rsidRDefault="00722377" w:rsidP="00F630AD">
            <w:pPr>
              <w:jc w:val="center"/>
              <w:rPr>
                <w:color w:val="auto"/>
                <w:szCs w:val="22"/>
              </w:rPr>
            </w:pPr>
            <w:r>
              <w:rPr>
                <w:color w:val="auto"/>
                <w:szCs w:val="22"/>
              </w:rPr>
              <w:t>3</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B6F30BF" w14:textId="3DB4C754" w:rsidR="00722377" w:rsidRDefault="00EC79A7" w:rsidP="00F630AD">
            <w:pPr>
              <w:rPr>
                <w:szCs w:val="22"/>
                <w:lang w:val="en-US"/>
              </w:rPr>
            </w:pPr>
            <w:r w:rsidRPr="004B3246">
              <w:rPr>
                <w:szCs w:val="22"/>
                <w:lang w:val="en-US"/>
              </w:rPr>
              <w:t>UWV performs TAB Tasks</w:t>
            </w:r>
            <w:r>
              <w:rPr>
                <w:szCs w:val="22"/>
                <w:lang w:val="en-US"/>
              </w:rPr>
              <w:t>. Special permissions are necessary</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03ADE003" w14:textId="4C9FA98B" w:rsidR="00722377" w:rsidRPr="00EC79A7" w:rsidRDefault="00EC79A7" w:rsidP="00F630AD">
            <w:pPr>
              <w:rPr>
                <w:rFonts w:eastAsia="Times New Roman" w:cs="Arial"/>
                <w:color w:val="201825"/>
                <w:szCs w:val="22"/>
                <w:lang w:val="en-US" w:eastAsia="nl-NL" w:bidi="ar-SA"/>
              </w:rPr>
            </w:pPr>
            <w:r>
              <w:rPr>
                <w:rFonts w:eastAsia="Times New Roman" w:cs="Arial"/>
                <w:color w:val="201825"/>
                <w:szCs w:val="22"/>
                <w:lang w:val="en-US" w:eastAsia="nl-NL" w:bidi="ar-SA"/>
              </w:rPr>
              <w:t>N</w:t>
            </w:r>
            <w:r w:rsidR="00BD36D5">
              <w:rPr>
                <w:rFonts w:eastAsia="Times New Roman" w:cs="Arial"/>
                <w:color w:val="201825"/>
                <w:szCs w:val="22"/>
                <w:lang w:val="en-US" w:eastAsia="nl-NL" w:bidi="ar-SA"/>
              </w:rPr>
              <w:t>o</w:t>
            </w:r>
          </w:p>
        </w:tc>
        <w:tc>
          <w:tcPr>
            <w:tcW w:w="2149" w:type="dxa"/>
            <w:tcBorders>
              <w:top w:val="single" w:sz="8" w:space="0" w:color="666666"/>
              <w:left w:val="nil"/>
              <w:bottom w:val="single" w:sz="8" w:space="0" w:color="666666"/>
              <w:right w:val="single" w:sz="8" w:space="0" w:color="666666"/>
            </w:tcBorders>
          </w:tcPr>
          <w:p w14:paraId="407797A6" w14:textId="1EE91B7C" w:rsidR="00722377" w:rsidRPr="00CC5E0F" w:rsidRDefault="00BD36D5" w:rsidP="00F630AD">
            <w:pPr>
              <w:rPr>
                <w:szCs w:val="22"/>
              </w:rPr>
            </w:pPr>
            <w:r>
              <w:rPr>
                <w:szCs w:val="22"/>
              </w:rPr>
              <w:t xml:space="preserve">Mitigated by </w:t>
            </w:r>
            <w:r w:rsidR="00386983">
              <w:rPr>
                <w:szCs w:val="22"/>
              </w:rPr>
              <w:t xml:space="preserve">TAB </w:t>
            </w:r>
            <w:r>
              <w:rPr>
                <w:szCs w:val="22"/>
              </w:rPr>
              <w:t>C+ scenario</w:t>
            </w:r>
          </w:p>
        </w:tc>
      </w:tr>
      <w:tr w:rsidR="00A439FA" w14:paraId="299243DE"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98B6374" w14:textId="5682C0C5" w:rsidR="00A439FA" w:rsidRDefault="00617019" w:rsidP="00F630AD">
            <w:pPr>
              <w:jc w:val="center"/>
              <w:rPr>
                <w:color w:val="auto"/>
                <w:szCs w:val="22"/>
              </w:rPr>
            </w:pPr>
            <w:r>
              <w:rPr>
                <w:color w:val="auto"/>
                <w:szCs w:val="22"/>
              </w:rPr>
              <w:t>4</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337321BF" w14:textId="52B7CB76" w:rsidR="00A439FA" w:rsidRPr="004B3246" w:rsidRDefault="00D36C1C" w:rsidP="00F630AD">
            <w:pPr>
              <w:rPr>
                <w:szCs w:val="22"/>
                <w:lang w:val="en-US"/>
              </w:rPr>
            </w:pPr>
            <w:r w:rsidRPr="00D36C1C">
              <w:rPr>
                <w:szCs w:val="22"/>
                <w:lang w:val="en-US"/>
              </w:rPr>
              <w:t>OS RedHat Enterprise 7.9 is not mainstream Middleware on technology roadmap</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59833234"/>
              <w:placeholder>
                <w:docPart w:val="9D249A5760E245718BEA706D0B547B53"/>
              </w:placeholder>
              <w:dropDownList>
                <w:listItem w:displayText="Select" w:value="Select"/>
                <w:listItem w:displayText="Yes" w:value="Yes"/>
                <w:listItem w:displayText="No" w:value="No"/>
              </w:dropDownList>
            </w:sdtPr>
            <w:sdtContent>
              <w:p w14:paraId="3F73D423" w14:textId="77777777" w:rsidR="00D36C1C" w:rsidRPr="00EC61A7" w:rsidRDefault="00D36C1C" w:rsidP="00D36C1C">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62E27699" w14:textId="77777777" w:rsidR="00A439FA" w:rsidRDefault="00A439FA" w:rsidP="00F630AD">
            <w:pPr>
              <w:rPr>
                <w:rFonts w:eastAsia="Times New Roman" w:cs="Arial"/>
                <w:color w:val="201825"/>
                <w:szCs w:val="22"/>
                <w:lang w:val="en-US" w:eastAsia="nl-NL" w:bidi="ar-SA"/>
              </w:rPr>
            </w:pPr>
          </w:p>
        </w:tc>
        <w:tc>
          <w:tcPr>
            <w:tcW w:w="2149" w:type="dxa"/>
            <w:tcBorders>
              <w:top w:val="single" w:sz="8" w:space="0" w:color="666666"/>
              <w:left w:val="nil"/>
              <w:bottom w:val="single" w:sz="8" w:space="0" w:color="666666"/>
              <w:right w:val="single" w:sz="8" w:space="0" w:color="666666"/>
            </w:tcBorders>
          </w:tcPr>
          <w:p w14:paraId="24ECC019" w14:textId="57E6F7A8" w:rsidR="00A439FA" w:rsidRDefault="00252385" w:rsidP="00F630AD">
            <w:pPr>
              <w:rPr>
                <w:szCs w:val="22"/>
              </w:rPr>
            </w:pPr>
            <w:r w:rsidRPr="00252385">
              <w:rPr>
                <w:szCs w:val="22"/>
              </w:rPr>
              <w:t>20221021-001</w:t>
            </w:r>
            <w:r>
              <w:rPr>
                <w:szCs w:val="22"/>
              </w:rPr>
              <w:t>-A</w:t>
            </w:r>
          </w:p>
        </w:tc>
      </w:tr>
      <w:tr w:rsidR="0075377E" w14:paraId="79F32B46"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D1AC20" w14:textId="00D00A6E" w:rsidR="0075377E" w:rsidRDefault="0075377E" w:rsidP="00F630AD">
            <w:pPr>
              <w:jc w:val="center"/>
              <w:rPr>
                <w:color w:val="auto"/>
                <w:szCs w:val="22"/>
              </w:rPr>
            </w:pPr>
            <w:r>
              <w:rPr>
                <w:color w:val="auto"/>
                <w:szCs w:val="22"/>
              </w:rPr>
              <w:t>5</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9C550E5" w14:textId="19C6ABFF" w:rsidR="0075377E" w:rsidRPr="00D36C1C" w:rsidRDefault="00152B94" w:rsidP="00F630AD">
            <w:pPr>
              <w:rPr>
                <w:szCs w:val="22"/>
                <w:lang w:val="en-US"/>
              </w:rPr>
            </w:pPr>
            <w:r w:rsidRPr="00152B94">
              <w:rPr>
                <w:szCs w:val="22"/>
                <w:lang w:val="en-US"/>
              </w:rPr>
              <w:t>Windows 2016SE OS not mainstream Middleware on technology roadmap</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600257292"/>
              <w:placeholder>
                <w:docPart w:val="702705103F1345B1A5C5158235BDA9B4"/>
              </w:placeholder>
              <w:dropDownList>
                <w:listItem w:displayText="Select" w:value="Select"/>
                <w:listItem w:displayText="Yes" w:value="Yes"/>
                <w:listItem w:displayText="No" w:value="No"/>
              </w:dropDownList>
            </w:sdtPr>
            <w:sdtContent>
              <w:p w14:paraId="1116141F" w14:textId="77777777" w:rsidR="00152B94" w:rsidRPr="00EC61A7" w:rsidRDefault="00152B94" w:rsidP="00152B94">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11BD320B" w14:textId="77777777" w:rsidR="0075377E" w:rsidRDefault="0075377E" w:rsidP="00D36C1C">
            <w:pPr>
              <w:rPr>
                <w:rFonts w:eastAsia="Times New Roman" w:cs="Arial"/>
                <w:color w:val="201825"/>
                <w:szCs w:val="22"/>
                <w:lang w:val="nl-NL" w:eastAsia="nl-NL" w:bidi="ar-SA"/>
              </w:rPr>
            </w:pPr>
          </w:p>
        </w:tc>
        <w:tc>
          <w:tcPr>
            <w:tcW w:w="2149" w:type="dxa"/>
            <w:tcBorders>
              <w:top w:val="single" w:sz="8" w:space="0" w:color="666666"/>
              <w:left w:val="nil"/>
              <w:bottom w:val="single" w:sz="8" w:space="0" w:color="666666"/>
              <w:right w:val="single" w:sz="8" w:space="0" w:color="666666"/>
            </w:tcBorders>
          </w:tcPr>
          <w:p w14:paraId="22358319" w14:textId="3BC0ABDF" w:rsidR="0075377E" w:rsidRPr="00252385" w:rsidRDefault="00152B94" w:rsidP="00F630AD">
            <w:pPr>
              <w:rPr>
                <w:szCs w:val="22"/>
              </w:rPr>
            </w:pPr>
            <w:r w:rsidRPr="00152B94">
              <w:rPr>
                <w:szCs w:val="22"/>
              </w:rPr>
              <w:t>20221019-002</w:t>
            </w:r>
            <w:r>
              <w:rPr>
                <w:szCs w:val="22"/>
              </w:rPr>
              <w:t>-A</w:t>
            </w:r>
          </w:p>
        </w:tc>
      </w:tr>
      <w:tr w:rsidR="0030275E" w14:paraId="1AD1E58A"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55611A" w14:textId="33431B37" w:rsidR="0030275E" w:rsidRDefault="00161393" w:rsidP="00F630AD">
            <w:pPr>
              <w:jc w:val="center"/>
              <w:rPr>
                <w:color w:val="auto"/>
                <w:szCs w:val="22"/>
              </w:rPr>
            </w:pPr>
            <w:r>
              <w:rPr>
                <w:color w:val="auto"/>
                <w:szCs w:val="22"/>
              </w:rPr>
              <w:t>6</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17B17DC" w14:textId="24A067D6" w:rsidR="0030275E" w:rsidRPr="00152B94" w:rsidRDefault="0030275E" w:rsidP="00F630AD">
            <w:pPr>
              <w:rPr>
                <w:szCs w:val="22"/>
                <w:lang w:val="en-US"/>
              </w:rPr>
            </w:pPr>
            <w:r w:rsidRPr="0030275E">
              <w:rPr>
                <w:szCs w:val="22"/>
                <w:lang w:val="en-US"/>
              </w:rPr>
              <w:t>Oracle Database Server Client software</w:t>
            </w:r>
            <w:r>
              <w:rPr>
                <w:szCs w:val="22"/>
                <w:lang w:val="en-US"/>
              </w:rPr>
              <w:t xml:space="preserve"> 12.2 not m</w:t>
            </w:r>
            <w:r w:rsidR="005F7DAB">
              <w:rPr>
                <w:szCs w:val="22"/>
                <w:lang w:val="en-US"/>
              </w:rPr>
              <w:t>ainstream software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46166636"/>
              <w:placeholder>
                <w:docPart w:val="92BAC18AAC524B31AF07C71B583A6912"/>
              </w:placeholder>
              <w:dropDownList>
                <w:listItem w:displayText="Select" w:value="Select"/>
                <w:listItem w:displayText="Yes" w:value="Yes"/>
                <w:listItem w:displayText="No" w:value="No"/>
              </w:dropDownList>
            </w:sdtPr>
            <w:sdtContent>
              <w:p w14:paraId="379AF9A6" w14:textId="77777777" w:rsidR="00772826" w:rsidRPr="00EC61A7" w:rsidRDefault="00772826" w:rsidP="00772826">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0A4F1EAE" w14:textId="77777777" w:rsidR="0030275E" w:rsidRDefault="0030275E" w:rsidP="00152B94">
            <w:pPr>
              <w:rPr>
                <w:rFonts w:eastAsia="Times New Roman" w:cs="Arial"/>
                <w:color w:val="201825"/>
                <w:szCs w:val="22"/>
                <w:lang w:val="nl-NL" w:eastAsia="nl-NL" w:bidi="ar-SA"/>
              </w:rPr>
            </w:pPr>
          </w:p>
        </w:tc>
        <w:tc>
          <w:tcPr>
            <w:tcW w:w="2149" w:type="dxa"/>
            <w:tcBorders>
              <w:top w:val="single" w:sz="8" w:space="0" w:color="666666"/>
              <w:left w:val="nil"/>
              <w:bottom w:val="single" w:sz="8" w:space="0" w:color="666666"/>
              <w:right w:val="single" w:sz="8" w:space="0" w:color="666666"/>
            </w:tcBorders>
          </w:tcPr>
          <w:p w14:paraId="18589ED4" w14:textId="7E2119AA" w:rsidR="0030275E" w:rsidRPr="00152B94" w:rsidRDefault="00C43D29" w:rsidP="00F630AD">
            <w:pPr>
              <w:rPr>
                <w:szCs w:val="22"/>
              </w:rPr>
            </w:pPr>
            <w:r w:rsidRPr="00C43D29">
              <w:rPr>
                <w:szCs w:val="22"/>
              </w:rPr>
              <w:t>20221024-002</w:t>
            </w:r>
            <w:r>
              <w:rPr>
                <w:szCs w:val="22"/>
              </w:rPr>
              <w:t>-A</w:t>
            </w:r>
          </w:p>
        </w:tc>
      </w:tr>
      <w:tr w:rsidR="000D1FF9" w14:paraId="0F806E0A"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5E66D8B" w14:textId="4D0A3685" w:rsidR="000D1FF9" w:rsidRDefault="000D1FF9" w:rsidP="000D1FF9">
            <w:pPr>
              <w:jc w:val="center"/>
              <w:rPr>
                <w:color w:val="auto"/>
                <w:szCs w:val="22"/>
              </w:rPr>
            </w:pPr>
            <w:r>
              <w:rPr>
                <w:color w:val="auto"/>
                <w:szCs w:val="22"/>
              </w:rPr>
              <w:t>7</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4056888" w14:textId="21BDE2FC" w:rsidR="000D1FF9" w:rsidRPr="0030275E" w:rsidRDefault="000D1FF9" w:rsidP="000D1FF9">
            <w:pPr>
              <w:rPr>
                <w:szCs w:val="22"/>
                <w:lang w:val="en-US"/>
              </w:rPr>
            </w:pPr>
            <w:proofErr w:type="spellStart"/>
            <w:r>
              <w:rPr>
                <w:szCs w:val="22"/>
                <w:lang w:val="en-US"/>
              </w:rPr>
              <w:t>Crosszone</w:t>
            </w:r>
            <w:proofErr w:type="spellEnd"/>
            <w:r>
              <w:rPr>
                <w:szCs w:val="22"/>
                <w:lang w:val="en-US"/>
              </w:rPr>
              <w:t xml:space="preserve"> connection: DIM DB (Development) to KDB-WWO (</w:t>
            </w:r>
            <w:r w:rsidR="00C3654A">
              <w:rPr>
                <w:szCs w:val="22"/>
                <w:lang w:val="en-US"/>
              </w:rPr>
              <w:t>T</w:t>
            </w:r>
            <w:r>
              <w:rPr>
                <w:szCs w:val="22"/>
                <w:lang w:val="en-US"/>
              </w:rPr>
              <w:t>est)</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016499018"/>
              <w:placeholder>
                <w:docPart w:val="C6AB1F8868A0468588D8BE7011DDA7C1"/>
              </w:placeholder>
              <w:dropDownList>
                <w:listItem w:displayText="Select" w:value="Select"/>
                <w:listItem w:displayText="Yes" w:value="Yes"/>
                <w:listItem w:displayText="No" w:value="No"/>
              </w:dropDownList>
            </w:sdtPr>
            <w:sdtContent>
              <w:p w14:paraId="0B42004E" w14:textId="77777777" w:rsidR="000D1FF9" w:rsidRPr="00EC61A7" w:rsidRDefault="000D1FF9" w:rsidP="000D1FF9">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7E87E6C5" w14:textId="77777777" w:rsidR="000D1FF9" w:rsidRPr="00B44FF1" w:rsidRDefault="000D1FF9" w:rsidP="000D1FF9">
            <w:pPr>
              <w:rPr>
                <w:rFonts w:eastAsia="Times New Roman" w:cs="Arial"/>
                <w:color w:val="201825"/>
                <w:szCs w:val="22"/>
                <w:lang w:val="en-US" w:eastAsia="nl-NL" w:bidi="ar-SA"/>
              </w:rPr>
            </w:pPr>
          </w:p>
        </w:tc>
        <w:tc>
          <w:tcPr>
            <w:tcW w:w="2149" w:type="dxa"/>
            <w:tcBorders>
              <w:top w:val="single" w:sz="8" w:space="0" w:color="666666"/>
              <w:left w:val="nil"/>
              <w:bottom w:val="single" w:sz="8" w:space="0" w:color="666666"/>
              <w:right w:val="single" w:sz="8" w:space="0" w:color="666666"/>
            </w:tcBorders>
          </w:tcPr>
          <w:p w14:paraId="3EAD0AB4" w14:textId="230D1924" w:rsidR="000D1FF9" w:rsidRPr="00C43D29" w:rsidRDefault="00886B81" w:rsidP="000D1FF9">
            <w:pPr>
              <w:rPr>
                <w:szCs w:val="22"/>
              </w:rPr>
            </w:pPr>
            <w:r w:rsidRPr="00C3654A">
              <w:rPr>
                <w:szCs w:val="22"/>
              </w:rPr>
              <w:t>20230207-002-A</w:t>
            </w:r>
          </w:p>
        </w:tc>
      </w:tr>
      <w:tr w:rsidR="008F3071" w14:paraId="1C0CF7BC"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B575A9D" w14:textId="346336F4" w:rsidR="008F3071" w:rsidRDefault="00952464" w:rsidP="001A475C">
            <w:pPr>
              <w:jc w:val="center"/>
              <w:rPr>
                <w:color w:val="auto"/>
                <w:szCs w:val="22"/>
              </w:rPr>
            </w:pPr>
            <w:bookmarkStart w:id="37" w:name="_Toc113613301"/>
            <w:bookmarkEnd w:id="36"/>
            <w:r>
              <w:rPr>
                <w:color w:val="auto"/>
                <w:szCs w:val="22"/>
              </w:rPr>
              <w:t>8</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513C0C34" w14:textId="50D633C7" w:rsidR="008F3071" w:rsidRPr="0030275E" w:rsidRDefault="008F3071" w:rsidP="001A475C">
            <w:pPr>
              <w:rPr>
                <w:szCs w:val="22"/>
                <w:lang w:val="en-US"/>
              </w:rPr>
            </w:pPr>
            <w:proofErr w:type="spellStart"/>
            <w:r>
              <w:rPr>
                <w:szCs w:val="22"/>
                <w:lang w:val="en-US"/>
              </w:rPr>
              <w:t>Crosszone</w:t>
            </w:r>
            <w:proofErr w:type="spellEnd"/>
            <w:r>
              <w:rPr>
                <w:szCs w:val="22"/>
                <w:lang w:val="en-US"/>
              </w:rPr>
              <w:t xml:space="preserve"> connection: DIM DB (Development) to DWH-BO (Test)</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884150153"/>
              <w:placeholder>
                <w:docPart w:val="9D58BAC5FF7742A79DE7017C9CFE5152"/>
              </w:placeholder>
              <w:dropDownList>
                <w:listItem w:displayText="Select" w:value="Select"/>
                <w:listItem w:displayText="Yes" w:value="Yes"/>
                <w:listItem w:displayText="No" w:value="No"/>
              </w:dropDownList>
            </w:sdtPr>
            <w:sdtContent>
              <w:p w14:paraId="07AD1890" w14:textId="77777777" w:rsidR="008F3071" w:rsidRPr="00EC61A7" w:rsidRDefault="008F3071" w:rsidP="001A475C">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1693EE7C" w14:textId="77777777" w:rsidR="008F3071" w:rsidRPr="008F3071" w:rsidRDefault="008F3071" w:rsidP="001A475C">
            <w:pPr>
              <w:rPr>
                <w:rFonts w:eastAsia="Times New Roman" w:cs="Arial"/>
                <w:color w:val="201825"/>
                <w:szCs w:val="22"/>
                <w:lang w:val="nl-NL" w:eastAsia="nl-NL" w:bidi="ar-SA"/>
              </w:rPr>
            </w:pPr>
          </w:p>
        </w:tc>
        <w:tc>
          <w:tcPr>
            <w:tcW w:w="2149" w:type="dxa"/>
            <w:tcBorders>
              <w:top w:val="single" w:sz="8" w:space="0" w:color="666666"/>
              <w:left w:val="nil"/>
              <w:bottom w:val="single" w:sz="8" w:space="0" w:color="666666"/>
              <w:right w:val="single" w:sz="8" w:space="0" w:color="666666"/>
            </w:tcBorders>
          </w:tcPr>
          <w:p w14:paraId="4430B7EE" w14:textId="3865B5FE" w:rsidR="008F3071" w:rsidRPr="00C43D29" w:rsidRDefault="006A3234" w:rsidP="001A475C">
            <w:pPr>
              <w:rPr>
                <w:szCs w:val="22"/>
              </w:rPr>
            </w:pPr>
            <w:r w:rsidRPr="006A3234">
              <w:rPr>
                <w:szCs w:val="22"/>
              </w:rPr>
              <w:t>20230209-003-A</w:t>
            </w:r>
          </w:p>
        </w:tc>
      </w:tr>
      <w:tr w:rsidR="006B32F2" w14:paraId="40CD66E3"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4A7F908" w14:textId="5D3FEBB5" w:rsidR="006B32F2" w:rsidRDefault="00952464" w:rsidP="001A475C">
            <w:pPr>
              <w:jc w:val="center"/>
              <w:rPr>
                <w:color w:val="auto"/>
                <w:szCs w:val="22"/>
              </w:rPr>
            </w:pPr>
            <w:r>
              <w:rPr>
                <w:color w:val="auto"/>
                <w:szCs w:val="22"/>
              </w:rPr>
              <w:t>9</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5B0968B8" w14:textId="118B9273" w:rsidR="006B32F2" w:rsidRPr="00C30AF6" w:rsidRDefault="00C30AF6" w:rsidP="001A475C">
            <w:pPr>
              <w:rPr>
                <w:rFonts w:ascii="Calibri" w:eastAsiaTheme="minorHAnsi" w:hAnsi="Calibri"/>
                <w:color w:val="auto"/>
                <w:szCs w:val="22"/>
                <w:lang w:bidi="ar-SA"/>
              </w:rPr>
            </w:pPr>
            <w:r>
              <w:rPr>
                <w:szCs w:val="22"/>
              </w:rPr>
              <w:t>Patching not done: Apache Commons Arbitrary Code Execution (ACE) Vulnerability (Text4Shell) (CVE-2022-42889) Critical 9.8 score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130344C2" w14:textId="3C7CF185" w:rsidR="006B32F2" w:rsidRPr="00C30AF6" w:rsidRDefault="00C30AF6" w:rsidP="001A475C">
            <w:pPr>
              <w:rPr>
                <w:rFonts w:eastAsia="Times New Roman" w:cs="Arial"/>
                <w:color w:val="201825"/>
                <w:szCs w:val="22"/>
                <w:lang w:val="en-US" w:eastAsia="nl-NL" w:bidi="ar-SA"/>
              </w:rPr>
            </w:pPr>
            <w:r>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7F718377" w14:textId="6FE40F7E" w:rsidR="006B32F2" w:rsidRPr="006A3234" w:rsidRDefault="00031FA9" w:rsidP="001A475C">
            <w:pPr>
              <w:rPr>
                <w:szCs w:val="22"/>
              </w:rPr>
            </w:pPr>
            <w:r>
              <w:rPr>
                <w:szCs w:val="22"/>
              </w:rPr>
              <w:t>20230428-001-A</w:t>
            </w:r>
          </w:p>
        </w:tc>
      </w:tr>
      <w:tr w:rsidR="00952464" w14:paraId="17A2A6C8"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D52ECE9" w14:textId="24842E6F" w:rsidR="00952464" w:rsidRDefault="00952464" w:rsidP="00952464">
            <w:pPr>
              <w:jc w:val="center"/>
              <w:rPr>
                <w:color w:val="auto"/>
                <w:szCs w:val="22"/>
              </w:rPr>
            </w:pPr>
            <w:r>
              <w:rPr>
                <w:color w:val="auto"/>
                <w:szCs w:val="22"/>
              </w:rPr>
              <w:t>10</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1574E82" w14:textId="02D4E861" w:rsidR="00952464" w:rsidRPr="00031FA9" w:rsidRDefault="00952464" w:rsidP="00952464">
            <w:pPr>
              <w:rPr>
                <w:rFonts w:ascii="Calibri" w:eastAsiaTheme="minorHAnsi" w:hAnsi="Calibri"/>
                <w:color w:val="auto"/>
                <w:szCs w:val="22"/>
                <w:lang w:bidi="ar-SA"/>
              </w:rPr>
            </w:pPr>
            <w:r>
              <w:rPr>
                <w:szCs w:val="22"/>
              </w:rPr>
              <w:t>Patching not done: No Patching Apache Log4j Denial of Service (DOS) Vulnerability (Log4Shell)</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D6B9CFB" w14:textId="00FEDC1B"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34721529" w14:textId="3CE3841D" w:rsidR="00952464" w:rsidRPr="00952464" w:rsidRDefault="00952464" w:rsidP="00952464">
            <w:pPr>
              <w:rPr>
                <w:szCs w:val="22"/>
                <w:lang w:val="en-US"/>
              </w:rPr>
            </w:pPr>
            <w:r>
              <w:rPr>
                <w:szCs w:val="22"/>
              </w:rPr>
              <w:t>20230428-002-A</w:t>
            </w:r>
          </w:p>
        </w:tc>
      </w:tr>
      <w:tr w:rsidR="00952464" w14:paraId="78270829"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F8C7743" w14:textId="68A48A4A" w:rsidR="00952464" w:rsidRDefault="00952464" w:rsidP="00952464">
            <w:pPr>
              <w:jc w:val="center"/>
              <w:rPr>
                <w:color w:val="auto"/>
                <w:szCs w:val="22"/>
              </w:rPr>
            </w:pPr>
            <w:r>
              <w:rPr>
                <w:color w:val="auto"/>
                <w:szCs w:val="22"/>
              </w:rPr>
              <w:t>11</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1AC7F020" w14:textId="025E8D5D" w:rsidR="00952464" w:rsidRPr="00952464" w:rsidRDefault="00952464" w:rsidP="00952464">
            <w:pPr>
              <w:rPr>
                <w:rFonts w:ascii="Calibri" w:eastAsiaTheme="minorHAnsi" w:hAnsi="Calibri"/>
                <w:color w:val="auto"/>
                <w:szCs w:val="22"/>
                <w:lang w:bidi="ar-SA"/>
              </w:rPr>
            </w:pPr>
            <w:r>
              <w:rPr>
                <w:szCs w:val="22"/>
              </w:rPr>
              <w:t>Old software IBM WebSphere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0353CA9A" w14:textId="4C4EAC7C"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40903AA8" w14:textId="02D2A10F" w:rsidR="00952464" w:rsidRDefault="00952464" w:rsidP="00952464">
            <w:pPr>
              <w:rPr>
                <w:szCs w:val="22"/>
              </w:rPr>
            </w:pPr>
            <w:r>
              <w:rPr>
                <w:szCs w:val="22"/>
              </w:rPr>
              <w:t>20230428-003-A</w:t>
            </w:r>
          </w:p>
        </w:tc>
      </w:tr>
      <w:tr w:rsidR="00952464" w14:paraId="00E47112"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ECA5E01" w14:textId="1E0AE127" w:rsidR="00952464" w:rsidRDefault="00952464" w:rsidP="00952464">
            <w:pPr>
              <w:jc w:val="center"/>
              <w:rPr>
                <w:color w:val="auto"/>
                <w:szCs w:val="22"/>
              </w:rPr>
            </w:pPr>
            <w:r>
              <w:rPr>
                <w:color w:val="auto"/>
                <w:szCs w:val="22"/>
              </w:rPr>
              <w:t>12</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A21384F" w14:textId="77777777" w:rsidR="00952464" w:rsidRDefault="00952464" w:rsidP="00952464">
            <w:pPr>
              <w:rPr>
                <w:szCs w:val="22"/>
              </w:rPr>
            </w:pPr>
            <w:r>
              <w:rPr>
                <w:szCs w:val="22"/>
              </w:rPr>
              <w:t>Patching not done: IBM WebSphere</w:t>
            </w:r>
          </w:p>
          <w:p w14:paraId="0ED94916" w14:textId="77777777" w:rsidR="00971B01" w:rsidRDefault="00971B01" w:rsidP="00952464">
            <w:pPr>
              <w:rPr>
                <w:szCs w:val="22"/>
              </w:rPr>
            </w:pPr>
          </w:p>
          <w:p w14:paraId="59256E54" w14:textId="77777777" w:rsidR="00971B01" w:rsidRDefault="00971B01" w:rsidP="00952464">
            <w:pPr>
              <w:rPr>
                <w:szCs w:val="22"/>
              </w:rPr>
            </w:pPr>
          </w:p>
          <w:p w14:paraId="74852E97" w14:textId="40D57CE7" w:rsidR="00971B01" w:rsidRPr="00952464" w:rsidRDefault="00971B01" w:rsidP="00952464">
            <w:pPr>
              <w:rPr>
                <w:rFonts w:ascii="Calibri" w:eastAsiaTheme="minorHAnsi" w:hAnsi="Calibri"/>
                <w:color w:val="auto"/>
                <w:szCs w:val="22"/>
                <w:lang w:bidi="ar-SA"/>
              </w:rPr>
            </w:pP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34595C14" w14:textId="013BDF21"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632E439B" w14:textId="77A4F9DE" w:rsidR="00952464" w:rsidRDefault="00952464" w:rsidP="00952464">
            <w:pPr>
              <w:rPr>
                <w:szCs w:val="22"/>
              </w:rPr>
            </w:pPr>
            <w:r>
              <w:rPr>
                <w:szCs w:val="22"/>
              </w:rPr>
              <w:t>20230428-004-A</w:t>
            </w:r>
          </w:p>
        </w:tc>
      </w:tr>
      <w:tr w:rsidR="00952464" w14:paraId="5142FECA"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8FAFE24" w14:textId="2F487252" w:rsidR="00952464" w:rsidRDefault="00952464" w:rsidP="00952464">
            <w:pPr>
              <w:jc w:val="center"/>
              <w:rPr>
                <w:color w:val="auto"/>
                <w:szCs w:val="22"/>
              </w:rPr>
            </w:pPr>
            <w:r>
              <w:rPr>
                <w:color w:val="auto"/>
                <w:szCs w:val="22"/>
              </w:rPr>
              <w:lastRenderedPageBreak/>
              <w:t>13</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412D4840" w14:textId="513141A6" w:rsidR="00952464" w:rsidRDefault="00952464" w:rsidP="00952464">
            <w:pPr>
              <w:rPr>
                <w:rFonts w:ascii="Calibri" w:eastAsiaTheme="minorHAnsi" w:hAnsi="Calibri"/>
                <w:color w:val="auto"/>
                <w:szCs w:val="22"/>
                <w:lang w:bidi="ar-SA"/>
              </w:rPr>
            </w:pPr>
            <w:r>
              <w:rPr>
                <w:szCs w:val="22"/>
              </w:rPr>
              <w:t>JMX Authentication Not Enabled on Localhost Interface</w:t>
            </w:r>
          </w:p>
          <w:p w14:paraId="3FF47A0E" w14:textId="07F21FFD" w:rsidR="00952464" w:rsidRPr="00952464" w:rsidRDefault="00952464" w:rsidP="00952464">
            <w:pPr>
              <w:rPr>
                <w:rFonts w:ascii="Calibri" w:eastAsiaTheme="minorHAnsi" w:hAnsi="Calibri"/>
                <w:color w:val="auto"/>
                <w:szCs w:val="22"/>
                <w:lang w:bidi="ar-SA"/>
              </w:rPr>
            </w:pPr>
            <w:r>
              <w:rPr>
                <w:szCs w:val="22"/>
              </w:rPr>
              <w:t>20230428-006-A Patching not done: Spring Framework Denial of Service (DoS) Data Binding Vulnerability</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0FB2FCC" w14:textId="70EB97E7"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5F656E3D" w14:textId="69B06C92" w:rsidR="00952464" w:rsidRDefault="00952464" w:rsidP="00952464">
            <w:pPr>
              <w:rPr>
                <w:szCs w:val="22"/>
              </w:rPr>
            </w:pPr>
            <w:r>
              <w:rPr>
                <w:szCs w:val="22"/>
              </w:rPr>
              <w:t>20230428-005-A</w:t>
            </w:r>
          </w:p>
        </w:tc>
      </w:tr>
      <w:tr w:rsidR="00952464" w14:paraId="44528899" w14:textId="77777777" w:rsidTr="00971B01">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50D7B88" w14:textId="5805B0D9" w:rsidR="00952464" w:rsidRDefault="00952464" w:rsidP="00952464">
            <w:pPr>
              <w:jc w:val="center"/>
              <w:rPr>
                <w:color w:val="auto"/>
                <w:szCs w:val="22"/>
              </w:rPr>
            </w:pPr>
            <w:r>
              <w:rPr>
                <w:color w:val="auto"/>
                <w:szCs w:val="22"/>
              </w:rPr>
              <w:t>14</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0148F27E" w14:textId="51E78EDA" w:rsidR="00952464" w:rsidRPr="00952464" w:rsidRDefault="00952464" w:rsidP="00952464">
            <w:pPr>
              <w:rPr>
                <w:rFonts w:ascii="Calibri" w:eastAsiaTheme="minorHAnsi" w:hAnsi="Calibri"/>
                <w:color w:val="auto"/>
                <w:szCs w:val="22"/>
                <w:lang w:bidi="ar-SA"/>
              </w:rPr>
            </w:pPr>
            <w:r>
              <w:rPr>
                <w:szCs w:val="22"/>
              </w:rPr>
              <w:t>Bad configuration Weak SSL/TLS Key Exchange</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668B7655" w14:textId="192F6B7D" w:rsidR="00952464" w:rsidRDefault="00952464" w:rsidP="0095246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0F477B51" w14:textId="3B60339D" w:rsidR="00952464" w:rsidRDefault="00952464" w:rsidP="00952464">
            <w:pPr>
              <w:rPr>
                <w:szCs w:val="22"/>
              </w:rPr>
            </w:pPr>
            <w:r>
              <w:rPr>
                <w:szCs w:val="22"/>
              </w:rPr>
              <w:t>20230428-007-A</w:t>
            </w:r>
          </w:p>
        </w:tc>
      </w:tr>
      <w:tr w:rsidR="003E4779" w14:paraId="19EC3F60" w14:textId="77777777" w:rsidTr="003E4779">
        <w:tc>
          <w:tcPr>
            <w:tcW w:w="800" w:type="dxa"/>
            <w:tcBorders>
              <w:top w:val="single" w:sz="8" w:space="0" w:color="666666"/>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D2F8F16" w14:textId="42747DFE" w:rsidR="003E4779" w:rsidRDefault="003E4779" w:rsidP="00DC3F74">
            <w:pPr>
              <w:jc w:val="center"/>
              <w:rPr>
                <w:color w:val="auto"/>
                <w:szCs w:val="22"/>
              </w:rPr>
            </w:pPr>
            <w:r>
              <w:rPr>
                <w:color w:val="auto"/>
                <w:szCs w:val="22"/>
              </w:rPr>
              <w:t>15</w:t>
            </w:r>
          </w:p>
        </w:tc>
        <w:tc>
          <w:tcPr>
            <w:tcW w:w="558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64911E99" w14:textId="63DBF199" w:rsidR="003E4779" w:rsidRPr="003E4779" w:rsidRDefault="003E4779" w:rsidP="00DC3F74">
            <w:pPr>
              <w:rPr>
                <w:szCs w:val="22"/>
              </w:rPr>
            </w:pPr>
            <w:r>
              <w:rPr>
                <w:lang w:val="en-US"/>
              </w:rPr>
              <w:t xml:space="preserve">TWDA in Prod needs to be able to connect to DIM-Infosphere </w:t>
            </w:r>
            <w:proofErr w:type="spellStart"/>
            <w:r>
              <w:rPr>
                <w:lang w:val="en-US"/>
              </w:rPr>
              <w:t>DBes</w:t>
            </w:r>
            <w:proofErr w:type="spellEnd"/>
            <w:r>
              <w:rPr>
                <w:lang w:val="en-US"/>
              </w:rPr>
              <w:t xml:space="preserve"> in Development, Test and Acceptance.  These are Cross zone connections</w:t>
            </w:r>
          </w:p>
        </w:tc>
        <w:tc>
          <w:tcPr>
            <w:tcW w:w="1440" w:type="dxa"/>
            <w:tcBorders>
              <w:top w:val="single" w:sz="8" w:space="0" w:color="666666"/>
              <w:left w:val="nil"/>
              <w:bottom w:val="single" w:sz="8" w:space="0" w:color="666666"/>
              <w:right w:val="single" w:sz="8" w:space="0" w:color="666666"/>
            </w:tcBorders>
            <w:shd w:val="clear" w:color="auto" w:fill="auto"/>
            <w:tcMar>
              <w:top w:w="0" w:type="dxa"/>
              <w:left w:w="108" w:type="dxa"/>
              <w:bottom w:w="0" w:type="dxa"/>
              <w:right w:w="108" w:type="dxa"/>
            </w:tcMar>
          </w:tcPr>
          <w:p w14:paraId="2E4FCB18" w14:textId="77777777" w:rsidR="003E4779" w:rsidRDefault="003E4779" w:rsidP="00DC3F74">
            <w:pPr>
              <w:rPr>
                <w:rFonts w:eastAsia="Times New Roman" w:cs="Arial"/>
                <w:color w:val="201825"/>
                <w:szCs w:val="22"/>
                <w:lang w:val="en-US" w:eastAsia="nl-NL" w:bidi="ar-SA"/>
              </w:rPr>
            </w:pPr>
            <w:r w:rsidRPr="00275B2E">
              <w:rPr>
                <w:rFonts w:eastAsia="Times New Roman" w:cs="Arial"/>
                <w:color w:val="201825"/>
                <w:szCs w:val="22"/>
                <w:lang w:val="en-US" w:eastAsia="nl-NL" w:bidi="ar-SA"/>
              </w:rPr>
              <w:t>Yes</w:t>
            </w:r>
          </w:p>
        </w:tc>
        <w:tc>
          <w:tcPr>
            <w:tcW w:w="2149" w:type="dxa"/>
            <w:tcBorders>
              <w:top w:val="single" w:sz="8" w:space="0" w:color="666666"/>
              <w:left w:val="nil"/>
              <w:bottom w:val="single" w:sz="8" w:space="0" w:color="666666"/>
              <w:right w:val="single" w:sz="8" w:space="0" w:color="666666"/>
            </w:tcBorders>
          </w:tcPr>
          <w:p w14:paraId="45E89F1C" w14:textId="77777777" w:rsidR="00626888" w:rsidRDefault="00626888" w:rsidP="00626888">
            <w:pPr>
              <w:rPr>
                <w:rFonts w:ascii="Calibri" w:eastAsiaTheme="minorHAnsi" w:hAnsi="Calibri"/>
                <w:color w:val="auto"/>
                <w:lang w:val="en-US" w:bidi="ar-SA"/>
              </w:rPr>
            </w:pPr>
            <w:r>
              <w:rPr>
                <w:lang w:val="en-US"/>
              </w:rPr>
              <w:t>PER0003193</w:t>
            </w:r>
          </w:p>
          <w:p w14:paraId="462F26B1" w14:textId="5E00206B" w:rsidR="003E4779" w:rsidRDefault="003E4779" w:rsidP="00DC3F74">
            <w:pPr>
              <w:rPr>
                <w:szCs w:val="22"/>
              </w:rPr>
            </w:pPr>
          </w:p>
        </w:tc>
      </w:tr>
    </w:tbl>
    <w:p w14:paraId="73B1FBFD" w14:textId="77777777" w:rsidR="00DC5678" w:rsidRPr="00DC5678" w:rsidRDefault="00DC5678" w:rsidP="00DC5678">
      <w:pPr>
        <w:pStyle w:val="BodyText"/>
      </w:pPr>
    </w:p>
    <w:p w14:paraId="0267AAA2" w14:textId="5D07EE80" w:rsidR="003C52BC" w:rsidRPr="00214118" w:rsidRDefault="003C52BC" w:rsidP="00CB7060">
      <w:pPr>
        <w:pStyle w:val="Heading2"/>
      </w:pPr>
      <w:r>
        <w:t xml:space="preserve">Service </w:t>
      </w:r>
      <w:r w:rsidR="00B73892">
        <w:t>Management</w:t>
      </w:r>
      <w:bookmarkEnd w:id="37"/>
    </w:p>
    <w:tbl>
      <w:tblPr>
        <w:tblStyle w:val="TableGrid"/>
        <w:tblW w:w="9715" w:type="dxa"/>
        <w:tblLook w:val="04A0" w:firstRow="1" w:lastRow="0" w:firstColumn="1" w:lastColumn="0" w:noHBand="0" w:noVBand="1"/>
      </w:tblPr>
      <w:tblGrid>
        <w:gridCol w:w="2254"/>
        <w:gridCol w:w="2254"/>
        <w:gridCol w:w="2597"/>
        <w:gridCol w:w="2610"/>
      </w:tblGrid>
      <w:tr w:rsidR="00611598" w14:paraId="2E13ED3C" w14:textId="77777777" w:rsidTr="001003AC">
        <w:tc>
          <w:tcPr>
            <w:tcW w:w="2254" w:type="dxa"/>
            <w:shd w:val="clear" w:color="auto" w:fill="D9D9D9" w:themeFill="background1" w:themeFillShade="D9"/>
          </w:tcPr>
          <w:p w14:paraId="38371473" w14:textId="77777777" w:rsidR="00611598" w:rsidRPr="00560D26" w:rsidRDefault="00611598" w:rsidP="00A760F0">
            <w:pPr>
              <w:pStyle w:val="BodyText"/>
              <w:rPr>
                <w:b/>
                <w:bCs/>
              </w:rPr>
            </w:pPr>
            <w:r w:rsidRPr="00560D26">
              <w:rPr>
                <w:b/>
                <w:bCs/>
              </w:rPr>
              <w:t>Environment</w:t>
            </w:r>
          </w:p>
        </w:tc>
        <w:tc>
          <w:tcPr>
            <w:tcW w:w="2254" w:type="dxa"/>
            <w:shd w:val="clear" w:color="auto" w:fill="D9D9D9" w:themeFill="background1" w:themeFillShade="D9"/>
          </w:tcPr>
          <w:p w14:paraId="3418428A" w14:textId="77777777" w:rsidR="00611598" w:rsidRPr="00560D26" w:rsidRDefault="00611598" w:rsidP="00A760F0">
            <w:pPr>
              <w:pStyle w:val="BodyText"/>
              <w:rPr>
                <w:b/>
                <w:bCs/>
              </w:rPr>
            </w:pPr>
            <w:r w:rsidRPr="00560D26">
              <w:rPr>
                <w:b/>
                <w:bCs/>
              </w:rPr>
              <w:t>Infra Hosting</w:t>
            </w:r>
          </w:p>
        </w:tc>
        <w:tc>
          <w:tcPr>
            <w:tcW w:w="2597" w:type="dxa"/>
            <w:shd w:val="clear" w:color="auto" w:fill="D9D9D9" w:themeFill="background1" w:themeFillShade="D9"/>
          </w:tcPr>
          <w:p w14:paraId="21BD7BE8" w14:textId="08AC3DE2" w:rsidR="00611598" w:rsidRPr="00560D26" w:rsidRDefault="00611598" w:rsidP="00A760F0">
            <w:pPr>
              <w:pStyle w:val="BodyText"/>
              <w:rPr>
                <w:b/>
                <w:bCs/>
              </w:rPr>
            </w:pPr>
            <w:r w:rsidRPr="00560D26">
              <w:rPr>
                <w:b/>
                <w:bCs/>
              </w:rPr>
              <w:t>Database</w:t>
            </w:r>
            <w:r w:rsidR="003627A6">
              <w:rPr>
                <w:b/>
                <w:bCs/>
              </w:rPr>
              <w:t xml:space="preserve"> / Middleware</w:t>
            </w:r>
            <w:r w:rsidRPr="00560D26">
              <w:rPr>
                <w:b/>
                <w:bCs/>
              </w:rPr>
              <w:t xml:space="preserve"> Management</w:t>
            </w:r>
          </w:p>
        </w:tc>
        <w:tc>
          <w:tcPr>
            <w:tcW w:w="2610" w:type="dxa"/>
            <w:shd w:val="clear" w:color="auto" w:fill="D9D9D9" w:themeFill="background1" w:themeFillShade="D9"/>
          </w:tcPr>
          <w:p w14:paraId="7D47299A" w14:textId="77777777" w:rsidR="00611598" w:rsidRPr="00560D26" w:rsidRDefault="00611598" w:rsidP="00A760F0">
            <w:pPr>
              <w:pStyle w:val="BodyText"/>
              <w:rPr>
                <w:b/>
                <w:bCs/>
              </w:rPr>
            </w:pPr>
            <w:r w:rsidRPr="00560D26">
              <w:rPr>
                <w:b/>
                <w:bCs/>
              </w:rPr>
              <w:t>Technical Application Management</w:t>
            </w:r>
          </w:p>
        </w:tc>
      </w:tr>
      <w:tr w:rsidR="001F0057" w14:paraId="3721F710" w14:textId="77777777" w:rsidTr="00F630AD">
        <w:sdt>
          <w:sdtPr>
            <w:alias w:val="Domain"/>
            <w:tag w:val="Domain"/>
            <w:id w:val="1037159900"/>
            <w:placeholder>
              <w:docPart w:val="54974769D4FC47C09F0632035DEB88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4D80ED0A" w14:textId="3F257238" w:rsidR="001F0057" w:rsidRPr="00616153" w:rsidRDefault="00A3002E" w:rsidP="001F0057">
                <w:pPr>
                  <w:pStyle w:val="BodyText"/>
                </w:pPr>
                <w:r w:rsidRPr="00616153">
                  <w:t>Production</w:t>
                </w:r>
              </w:p>
            </w:tc>
          </w:sdtContent>
        </w:sdt>
        <w:tc>
          <w:tcPr>
            <w:tcW w:w="2254" w:type="dxa"/>
          </w:tcPr>
          <w:sdt>
            <w:sdtPr>
              <w:rPr>
                <w:rFonts w:eastAsia="Times New Roman" w:cs="Arial"/>
                <w:color w:val="201825"/>
                <w:szCs w:val="22"/>
                <w:lang w:val="nl-NL" w:eastAsia="nl-NL" w:bidi="ar-SA"/>
              </w:rPr>
              <w:alias w:val="Infra Service Level"/>
              <w:tag w:val="Infra Service Level"/>
              <w:id w:val="-1636329061"/>
              <w:placeholder>
                <w:docPart w:val="5153F734074A430AB1AFA3015E87C24B"/>
              </w:placeholder>
              <w:dropDownList>
                <w:listItem w:displayText="Select" w:value="Select"/>
                <w:listItem w:displayText="Bronze" w:value="Bronze"/>
                <w:listItem w:displayText="Silver" w:value="Silver"/>
                <w:listItem w:displayText="Gold" w:value="Gold"/>
              </w:dropDownList>
            </w:sdtPr>
            <w:sdtContent>
              <w:p w14:paraId="66127518" w14:textId="20094E0D" w:rsidR="001F0057" w:rsidRPr="00616153" w:rsidRDefault="000C036C" w:rsidP="001F0057">
                <w:pPr>
                  <w:pStyle w:val="BodyText"/>
                </w:pPr>
                <w:r>
                  <w:rPr>
                    <w:rFonts w:eastAsia="Times New Roman" w:cs="Arial"/>
                    <w:color w:val="201825"/>
                    <w:szCs w:val="22"/>
                    <w:lang w:val="nl-NL" w:eastAsia="nl-NL" w:bidi="ar-SA"/>
                  </w:rPr>
                  <w:t>Bronze</w:t>
                </w:r>
              </w:p>
            </w:sdtContent>
          </w:sdt>
        </w:tc>
        <w:tc>
          <w:tcPr>
            <w:tcW w:w="2597" w:type="dxa"/>
            <w:vAlign w:val="center"/>
          </w:tcPr>
          <w:p w14:paraId="6D22F91A" w14:textId="63D414A8" w:rsidR="001F0057" w:rsidRPr="008C719D" w:rsidRDefault="008C719D" w:rsidP="001F0057">
            <w:pPr>
              <w:pStyle w:val="BodyText"/>
            </w:pPr>
            <w:r w:rsidRPr="008C719D">
              <w:t>N/A</w:t>
            </w:r>
            <w:r w:rsidR="001C56FA">
              <w:t xml:space="preserve"> *</w:t>
            </w:r>
          </w:p>
        </w:tc>
        <w:tc>
          <w:tcPr>
            <w:tcW w:w="2610" w:type="dxa"/>
            <w:vAlign w:val="center"/>
          </w:tcPr>
          <w:p w14:paraId="71BB3D0C" w14:textId="10DB2698" w:rsidR="001F0057" w:rsidRPr="008C719D" w:rsidRDefault="00146921" w:rsidP="001F0057">
            <w:pPr>
              <w:pStyle w:val="BodyText"/>
            </w:pPr>
            <w:r w:rsidRPr="008C719D">
              <w:t>N/A</w:t>
            </w:r>
            <w:r>
              <w:t xml:space="preserve"> *</w:t>
            </w:r>
          </w:p>
        </w:tc>
      </w:tr>
      <w:tr w:rsidR="008C719D" w14:paraId="661D895D" w14:textId="77777777" w:rsidTr="00F630AD">
        <w:sdt>
          <w:sdtPr>
            <w:alias w:val="Domain"/>
            <w:tag w:val="Domain"/>
            <w:id w:val="-1752578830"/>
            <w:placeholder>
              <w:docPart w:val="D14F5096F9F244D4933A12B9321D2C6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35207A38" w14:textId="64A3AABE" w:rsidR="008C719D" w:rsidRPr="00611598" w:rsidRDefault="008C719D" w:rsidP="008C719D">
                <w:pPr>
                  <w:pStyle w:val="BodyText"/>
                  <w:rPr>
                    <w:highlight w:val="yellow"/>
                  </w:rPr>
                </w:pPr>
                <w:r>
                  <w:t>Acceptance</w:t>
                </w:r>
              </w:p>
            </w:tc>
          </w:sdtContent>
        </w:sdt>
        <w:tc>
          <w:tcPr>
            <w:tcW w:w="2254" w:type="dxa"/>
          </w:tcPr>
          <w:sdt>
            <w:sdtPr>
              <w:rPr>
                <w:rFonts w:eastAsia="Times New Roman" w:cs="Arial"/>
                <w:color w:val="201825"/>
                <w:szCs w:val="22"/>
                <w:lang w:val="nl-NL" w:eastAsia="nl-NL" w:bidi="ar-SA"/>
              </w:rPr>
              <w:alias w:val="Infra Service Level"/>
              <w:tag w:val="Infra Service Level"/>
              <w:id w:val="-834985544"/>
              <w:placeholder>
                <w:docPart w:val="3C50696E3030427794CA0BFF221A96CE"/>
              </w:placeholder>
              <w:dropDownList>
                <w:listItem w:displayText="Select" w:value="Select"/>
                <w:listItem w:displayText="Bronze" w:value="Bronze"/>
                <w:listItem w:displayText="Silver" w:value="Silver"/>
                <w:listItem w:displayText="Gold" w:value="Gold"/>
              </w:dropDownList>
            </w:sdtPr>
            <w:sdtContent>
              <w:p w14:paraId="39FD8C10" w14:textId="1E9D834C" w:rsidR="008C719D" w:rsidRPr="00611598" w:rsidRDefault="00F36E1F" w:rsidP="008C719D">
                <w:pPr>
                  <w:pStyle w:val="BodyText"/>
                  <w:rPr>
                    <w:highlight w:val="yellow"/>
                  </w:rPr>
                </w:pPr>
                <w:r>
                  <w:rPr>
                    <w:rFonts w:eastAsia="Times New Roman" w:cs="Arial"/>
                    <w:color w:val="201825"/>
                    <w:szCs w:val="22"/>
                    <w:lang w:val="nl-NL" w:eastAsia="nl-NL" w:bidi="ar-SA"/>
                  </w:rPr>
                  <w:t>Bronze</w:t>
                </w:r>
              </w:p>
            </w:sdtContent>
          </w:sdt>
        </w:tc>
        <w:tc>
          <w:tcPr>
            <w:tcW w:w="2597" w:type="dxa"/>
            <w:vAlign w:val="center"/>
          </w:tcPr>
          <w:p w14:paraId="4EF313DC" w14:textId="5EC08039" w:rsidR="008C719D" w:rsidRPr="008C719D" w:rsidRDefault="00146921" w:rsidP="008C719D">
            <w:pPr>
              <w:pStyle w:val="BodyText"/>
            </w:pPr>
            <w:r w:rsidRPr="008C719D">
              <w:t>N/A</w:t>
            </w:r>
            <w:r>
              <w:t xml:space="preserve"> *</w:t>
            </w:r>
          </w:p>
        </w:tc>
        <w:tc>
          <w:tcPr>
            <w:tcW w:w="2610" w:type="dxa"/>
            <w:vAlign w:val="center"/>
          </w:tcPr>
          <w:p w14:paraId="5E4DB4CA" w14:textId="798530A3" w:rsidR="008C719D" w:rsidRPr="008C719D" w:rsidRDefault="00146921" w:rsidP="008C719D">
            <w:pPr>
              <w:pStyle w:val="BodyText"/>
            </w:pPr>
            <w:r w:rsidRPr="008C719D">
              <w:t>N/A</w:t>
            </w:r>
            <w:r>
              <w:t xml:space="preserve"> *</w:t>
            </w:r>
          </w:p>
        </w:tc>
      </w:tr>
      <w:tr w:rsidR="008C719D" w14:paraId="758F6C44" w14:textId="77777777" w:rsidTr="00F630AD">
        <w:sdt>
          <w:sdtPr>
            <w:alias w:val="Domain"/>
            <w:tag w:val="Domain"/>
            <w:id w:val="153265394"/>
            <w:placeholder>
              <w:docPart w:val="7E0CEB49DEB74B20AB04132AF364F4FA"/>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2759C069" w14:textId="16A522B8" w:rsidR="008C719D" w:rsidRPr="00611598" w:rsidRDefault="008C719D" w:rsidP="008C719D">
                <w:pPr>
                  <w:pStyle w:val="BodyText"/>
                  <w:rPr>
                    <w:highlight w:val="yellow"/>
                  </w:rPr>
                </w:pPr>
                <w:r>
                  <w:t>Development</w:t>
                </w:r>
              </w:p>
            </w:tc>
          </w:sdtContent>
        </w:sdt>
        <w:tc>
          <w:tcPr>
            <w:tcW w:w="2254" w:type="dxa"/>
          </w:tcPr>
          <w:sdt>
            <w:sdtPr>
              <w:rPr>
                <w:rFonts w:eastAsia="Times New Roman" w:cs="Arial"/>
                <w:color w:val="201825"/>
                <w:szCs w:val="22"/>
                <w:lang w:val="nl-NL" w:eastAsia="nl-NL" w:bidi="ar-SA"/>
              </w:rPr>
              <w:alias w:val="Infra Service Level"/>
              <w:tag w:val="Infra Service Level"/>
              <w:id w:val="1240521092"/>
              <w:placeholder>
                <w:docPart w:val="4C65E0D2CE4A4A73BA6DA08EA7CC01ED"/>
              </w:placeholder>
              <w:dropDownList>
                <w:listItem w:displayText="Select" w:value="Select"/>
                <w:listItem w:displayText="Bronze" w:value="Bronze"/>
                <w:listItem w:displayText="Silver" w:value="Silver"/>
                <w:listItem w:displayText="Gold" w:value="Gold"/>
              </w:dropDownList>
            </w:sdtPr>
            <w:sdtContent>
              <w:p w14:paraId="39373970" w14:textId="0597DC2B" w:rsidR="008C719D" w:rsidRPr="00611598" w:rsidRDefault="008C719D" w:rsidP="008C719D">
                <w:pPr>
                  <w:pStyle w:val="BodyText"/>
                  <w:rPr>
                    <w:highlight w:val="yellow"/>
                  </w:rPr>
                </w:pPr>
                <w:r>
                  <w:rPr>
                    <w:rFonts w:eastAsia="Times New Roman" w:cs="Arial"/>
                    <w:color w:val="201825"/>
                    <w:szCs w:val="22"/>
                    <w:lang w:val="nl-NL" w:eastAsia="nl-NL" w:bidi="ar-SA"/>
                  </w:rPr>
                  <w:t>Bronze</w:t>
                </w:r>
              </w:p>
            </w:sdtContent>
          </w:sdt>
        </w:tc>
        <w:tc>
          <w:tcPr>
            <w:tcW w:w="2597" w:type="dxa"/>
            <w:vAlign w:val="center"/>
          </w:tcPr>
          <w:p w14:paraId="16A3477F" w14:textId="23D66FDA" w:rsidR="008C719D" w:rsidRPr="008C719D" w:rsidRDefault="00146921" w:rsidP="008C719D">
            <w:pPr>
              <w:pStyle w:val="BodyText"/>
            </w:pPr>
            <w:r w:rsidRPr="008C719D">
              <w:t>N/A</w:t>
            </w:r>
            <w:r>
              <w:t xml:space="preserve"> *</w:t>
            </w:r>
          </w:p>
        </w:tc>
        <w:tc>
          <w:tcPr>
            <w:tcW w:w="2610" w:type="dxa"/>
            <w:vAlign w:val="center"/>
          </w:tcPr>
          <w:p w14:paraId="10FA8365" w14:textId="2641FE11" w:rsidR="008C719D" w:rsidRPr="008C719D" w:rsidRDefault="00146921" w:rsidP="008C719D">
            <w:pPr>
              <w:pStyle w:val="BodyText"/>
            </w:pPr>
            <w:r w:rsidRPr="008C719D">
              <w:t>N/A</w:t>
            </w:r>
            <w:r>
              <w:t xml:space="preserve"> *</w:t>
            </w:r>
          </w:p>
        </w:tc>
      </w:tr>
      <w:tr w:rsidR="008C719D" w14:paraId="49CC48F0" w14:textId="77777777" w:rsidTr="00F630AD">
        <w:sdt>
          <w:sdtPr>
            <w:alias w:val="Domain"/>
            <w:tag w:val="Domain"/>
            <w:id w:val="1108854380"/>
            <w:placeholder>
              <w:docPart w:val="DFF67D0A9182497695125501354925D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254" w:type="dxa"/>
                <w:vAlign w:val="center"/>
              </w:tcPr>
              <w:p w14:paraId="1728D581" w14:textId="714A3198" w:rsidR="008C719D" w:rsidRDefault="008C719D" w:rsidP="008C719D">
                <w:pPr>
                  <w:pStyle w:val="BodyText"/>
                </w:pPr>
                <w:r>
                  <w:t>Test</w:t>
                </w:r>
              </w:p>
            </w:tc>
          </w:sdtContent>
        </w:sdt>
        <w:tc>
          <w:tcPr>
            <w:tcW w:w="2254" w:type="dxa"/>
          </w:tcPr>
          <w:sdt>
            <w:sdtPr>
              <w:rPr>
                <w:rFonts w:eastAsia="Times New Roman" w:cs="Arial"/>
                <w:color w:val="201825"/>
                <w:szCs w:val="22"/>
                <w:lang w:val="nl-NL" w:eastAsia="nl-NL" w:bidi="ar-SA"/>
              </w:rPr>
              <w:alias w:val="Infra Service Level"/>
              <w:tag w:val="Infra Service Level"/>
              <w:id w:val="-1833668954"/>
              <w:placeholder>
                <w:docPart w:val="0D8784564D9A45C1BB3DAB42FE7C0F70"/>
              </w:placeholder>
              <w:dropDownList>
                <w:listItem w:displayText="Select" w:value="Select"/>
                <w:listItem w:displayText="Bronze" w:value="Bronze"/>
                <w:listItem w:displayText="Silver" w:value="Silver"/>
                <w:listItem w:displayText="Gold" w:value="Gold"/>
              </w:dropDownList>
            </w:sdtPr>
            <w:sdtContent>
              <w:p w14:paraId="1493836B" w14:textId="765A2196" w:rsidR="008C719D" w:rsidRDefault="008C719D" w:rsidP="008C719D">
                <w:pPr>
                  <w:pStyle w:val="BodyText"/>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c>
          <w:tcPr>
            <w:tcW w:w="2597" w:type="dxa"/>
            <w:vAlign w:val="center"/>
          </w:tcPr>
          <w:p w14:paraId="7A255345" w14:textId="7BA67C7D" w:rsidR="008C719D" w:rsidRPr="008C719D" w:rsidRDefault="00146921" w:rsidP="008C719D">
            <w:pPr>
              <w:pStyle w:val="BodyText"/>
            </w:pPr>
            <w:r w:rsidRPr="008C719D">
              <w:t>N/A</w:t>
            </w:r>
            <w:r>
              <w:t xml:space="preserve"> *</w:t>
            </w:r>
          </w:p>
        </w:tc>
        <w:tc>
          <w:tcPr>
            <w:tcW w:w="2610" w:type="dxa"/>
            <w:vAlign w:val="center"/>
          </w:tcPr>
          <w:p w14:paraId="04F86F23" w14:textId="2D7FF17E" w:rsidR="008C719D" w:rsidRPr="008C719D" w:rsidRDefault="00146921" w:rsidP="008C719D">
            <w:pPr>
              <w:pStyle w:val="BodyText"/>
            </w:pPr>
            <w:r w:rsidRPr="008C719D">
              <w:t>N/A</w:t>
            </w:r>
            <w:r>
              <w:t xml:space="preserve"> *</w:t>
            </w:r>
          </w:p>
        </w:tc>
      </w:tr>
    </w:tbl>
    <w:p w14:paraId="438782C1" w14:textId="7F1C4860" w:rsidR="004661BE" w:rsidRDefault="003F64F0" w:rsidP="003F64F0">
      <w:pPr>
        <w:pStyle w:val="BodyText"/>
      </w:pPr>
      <w:r>
        <w:t xml:space="preserve">* </w:t>
      </w:r>
      <w:r w:rsidR="004661BE">
        <w:t>UWV is responsible for T</w:t>
      </w:r>
      <w:r w:rsidR="00CF2327">
        <w:t>echnical Application</w:t>
      </w:r>
      <w:r w:rsidR="00977E75">
        <w:t>-</w:t>
      </w:r>
      <w:r w:rsidR="00CF2327">
        <w:t xml:space="preserve">, </w:t>
      </w:r>
      <w:r w:rsidR="00B23E9C">
        <w:t>d</w:t>
      </w:r>
      <w:r w:rsidR="00CF2327">
        <w:t>atabase</w:t>
      </w:r>
      <w:r w:rsidR="00977E75">
        <w:t>-</w:t>
      </w:r>
      <w:r w:rsidR="00CF2327">
        <w:t xml:space="preserve"> and middleware management</w:t>
      </w:r>
    </w:p>
    <w:p w14:paraId="6041F2AE" w14:textId="77777777" w:rsidR="00DC5678" w:rsidRDefault="00DC5678" w:rsidP="003F64F0">
      <w:pPr>
        <w:pStyle w:val="BodyText"/>
      </w:pPr>
    </w:p>
    <w:p w14:paraId="09EC86CE" w14:textId="0D4FD6D5" w:rsidR="00DC5678" w:rsidRDefault="00DC5678" w:rsidP="003F64F0">
      <w:pPr>
        <w:pStyle w:val="BodyText"/>
      </w:pPr>
      <w:r>
        <w:t>The DIM search server</w:t>
      </w:r>
      <w:r w:rsidR="009333A7">
        <w:t xml:space="preserve"> (</w:t>
      </w:r>
      <w:proofErr w:type="spellStart"/>
      <w:r w:rsidR="009333A7">
        <w:t>kubernets</w:t>
      </w:r>
      <w:proofErr w:type="spellEnd"/>
      <w:r w:rsidR="009333A7">
        <w:t>)</w:t>
      </w:r>
      <w:r>
        <w:t xml:space="preserve"> require an Internal</w:t>
      </w:r>
      <w:r w:rsidR="00C93B06">
        <w:t xml:space="preserve"> Docker</w:t>
      </w:r>
      <w:r>
        <w:t xml:space="preserve"> IP range</w:t>
      </w:r>
      <w:r w:rsidR="00C93B06">
        <w:t xml:space="preserve"> (see also 4.4).</w:t>
      </w:r>
      <w:r w:rsidR="009333A7">
        <w:t xml:space="preserve"> This IP range is only used internally therefore a private IP range is </w:t>
      </w:r>
      <w:r w:rsidR="007E7D10">
        <w:t>configured</w:t>
      </w:r>
    </w:p>
    <w:p w14:paraId="279E1994" w14:textId="727B38FC" w:rsidR="007E7D10" w:rsidRDefault="007E7D10" w:rsidP="003F64F0">
      <w:pPr>
        <w:pStyle w:val="BodyText"/>
      </w:pPr>
      <w:r>
        <w:t xml:space="preserve">The following URL describes </w:t>
      </w:r>
      <w:r w:rsidR="003B281C">
        <w:t>the used application architecture in more detail:</w:t>
      </w:r>
    </w:p>
    <w:p w14:paraId="55E5A71A" w14:textId="7661E674" w:rsidR="00DC5678" w:rsidRDefault="00000000" w:rsidP="003F64F0">
      <w:pPr>
        <w:pStyle w:val="BodyText"/>
      </w:pPr>
      <w:hyperlink r:id="rId33" w:history="1">
        <w:r w:rsidR="003B281C">
          <w:rPr>
            <w:rStyle w:val="Hyperlink"/>
          </w:rPr>
          <w:t>Architecture of IBM Information Server Enterprise Search - IBM Documentation</w:t>
        </w:r>
      </w:hyperlink>
    </w:p>
    <w:p w14:paraId="4A0AE0EC" w14:textId="77777777" w:rsidR="005E7ADB" w:rsidRDefault="005E7ADB" w:rsidP="003F64F0">
      <w:pPr>
        <w:pStyle w:val="BodyText"/>
      </w:pPr>
    </w:p>
    <w:p w14:paraId="589FAF58" w14:textId="53E61941" w:rsidR="00B1295D" w:rsidRPr="00CB7060" w:rsidRDefault="00C21E6B" w:rsidP="00CB7060">
      <w:pPr>
        <w:pStyle w:val="Heading2"/>
      </w:pPr>
      <w:bookmarkStart w:id="38" w:name="_Toc113613302"/>
      <w:r>
        <w:t>Security</w:t>
      </w:r>
      <w:bookmarkEnd w:id="38"/>
    </w:p>
    <w:p w14:paraId="11D9E884" w14:textId="77777777" w:rsidR="00F33FDF" w:rsidRDefault="00F33FDF" w:rsidP="00F33FDF">
      <w:pPr>
        <w:pStyle w:val="BodyText"/>
      </w:pPr>
      <w:bookmarkStart w:id="39" w:name="_Hlk63693449"/>
      <w:r w:rsidRPr="008E1D2A">
        <w:t>Security details can be found in Appendix D, any deviations are document in chapter ‘Deviations from standards’.</w:t>
      </w:r>
    </w:p>
    <w:p w14:paraId="1ADBCD08" w14:textId="63DDE72D" w:rsidR="00BF374C" w:rsidRDefault="000C4363" w:rsidP="00C420CD">
      <w:pPr>
        <w:pStyle w:val="Heading3"/>
        <w:ind w:left="993" w:hanging="993"/>
      </w:pPr>
      <w:bookmarkStart w:id="40" w:name="_Hlk63698953"/>
      <w:bookmarkEnd w:id="39"/>
      <w:r>
        <w:rPr>
          <w:w w:val="103"/>
        </w:rPr>
        <w:t xml:space="preserve">User </w:t>
      </w:r>
      <w:r w:rsidR="00BF374C">
        <w:rPr>
          <w:w w:val="103"/>
        </w:rPr>
        <w:t>Authentication</w:t>
      </w:r>
      <w:r w:rsidR="00BF374C">
        <w:rPr>
          <w:w w:val="99"/>
        </w:rPr>
        <w:t xml:space="preserve"> </w:t>
      </w:r>
      <w:r w:rsidR="00BF374C">
        <w:rPr>
          <w:spacing w:val="3"/>
          <w:w w:val="98"/>
        </w:rPr>
        <w:t>and</w:t>
      </w:r>
      <w:r w:rsidR="00BF374C">
        <w:rPr>
          <w:w w:val="96"/>
        </w:rPr>
        <w:t xml:space="preserve"> </w:t>
      </w:r>
      <w:r w:rsidR="00BF374C">
        <w:rPr>
          <w:w w:val="103"/>
        </w:rPr>
        <w:t>Authorization</w:t>
      </w:r>
    </w:p>
    <w:bookmarkEnd w:id="40"/>
    <w:p w14:paraId="69A160BB" w14:textId="64BC7496" w:rsidR="00052D75" w:rsidRDefault="003672C2" w:rsidP="002A0503">
      <w:pPr>
        <w:pStyle w:val="BodyText"/>
      </w:pPr>
      <w:r>
        <w:t>UWV user</w:t>
      </w:r>
      <w:r w:rsidR="0093750F">
        <w:t xml:space="preserve"> </w:t>
      </w:r>
      <w:r w:rsidR="00BE36FB">
        <w:t xml:space="preserve">and </w:t>
      </w:r>
      <w:r w:rsidR="00977E75">
        <w:t>UWV FB / UWV TAB</w:t>
      </w:r>
      <w:r w:rsidR="00BE36FB">
        <w:t xml:space="preserve"> </w:t>
      </w:r>
      <w:r w:rsidR="0093750F">
        <w:t>on windows server.</w:t>
      </w:r>
    </w:p>
    <w:sdt>
      <w:sdtPr>
        <w:alias w:val="Authentication and Authorization"/>
        <w:tag w:val="Authentication and Authorization"/>
        <w:id w:val="-2096538561"/>
        <w:placeholder>
          <w:docPart w:val="F7051CB0A0824C3FB31095172D705BC2"/>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Content>
        <w:p w14:paraId="50B70203" w14:textId="47B78EE8" w:rsidR="00D27448" w:rsidRDefault="003F05F2" w:rsidP="002A0503">
          <w:pPr>
            <w:pStyle w:val="BodyText"/>
          </w:pPr>
          <w:r>
            <w:t>Variation 1 (LDAP-  UWV AD group nested in DXC AD  group - using the trust): User Authentication and Authorization will be performed against the UWV AD using nested groups, as per standard design.</w:t>
          </w:r>
        </w:p>
      </w:sdtContent>
    </w:sdt>
    <w:p w14:paraId="66DCB871" w14:textId="77777777" w:rsidR="0085743E" w:rsidRDefault="0085743E" w:rsidP="00D8444B">
      <w:pPr>
        <w:pStyle w:val="Geenafstand1"/>
        <w:rPr>
          <w:sz w:val="22"/>
          <w:szCs w:val="22"/>
        </w:rPr>
      </w:pPr>
    </w:p>
    <w:p w14:paraId="7145C35A" w14:textId="62AEC303" w:rsidR="0085743E" w:rsidRDefault="0085743E" w:rsidP="00D8444B">
      <w:pPr>
        <w:pStyle w:val="Geenafstand1"/>
        <w:rPr>
          <w:sz w:val="22"/>
          <w:szCs w:val="22"/>
        </w:rPr>
      </w:pPr>
      <w:r>
        <w:rPr>
          <w:sz w:val="22"/>
          <w:szCs w:val="22"/>
        </w:rPr>
        <w:t xml:space="preserve">UWV user </w:t>
      </w:r>
      <w:r w:rsidR="00051D4B">
        <w:rPr>
          <w:sz w:val="22"/>
          <w:szCs w:val="22"/>
        </w:rPr>
        <w:t xml:space="preserve">and </w:t>
      </w:r>
      <w:r w:rsidR="00977E75">
        <w:t>UWV FB / UWV TAB</w:t>
      </w:r>
      <w:r w:rsidR="00051D4B">
        <w:t xml:space="preserve"> </w:t>
      </w:r>
      <w:r w:rsidR="009A3DB5">
        <w:rPr>
          <w:sz w:val="22"/>
          <w:szCs w:val="22"/>
        </w:rPr>
        <w:t>on Linux server</w:t>
      </w:r>
    </w:p>
    <w:sdt>
      <w:sdtPr>
        <w:alias w:val="Authentication and Authorization"/>
        <w:tag w:val="Authentication and Authorization"/>
        <w:id w:val="-147595259"/>
        <w:placeholder>
          <w:docPart w:val="30749F28D71C4F9BBC9623C906B30CFC"/>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Content>
        <w:p w14:paraId="3D79FA5D" w14:textId="7A2A2719" w:rsidR="009A3DB5" w:rsidRDefault="009A3DB5" w:rsidP="009A3DB5">
          <w:pPr>
            <w:pStyle w:val="BodyText"/>
          </w:pPr>
          <w:r>
            <w:t>Variation 2 (LDAP – UWV AD group - using nested groups is not possible): User Authentication and Authorization will be performed against the UWV AD using a direct LDAP connection, for applications that cannot use nested groups.</w:t>
          </w:r>
        </w:p>
      </w:sdtContent>
    </w:sdt>
    <w:p w14:paraId="3F52F23E" w14:textId="77777777" w:rsidR="009A3DB5" w:rsidRDefault="009A3DB5" w:rsidP="00D8444B">
      <w:pPr>
        <w:pStyle w:val="Geenafstand1"/>
        <w:rPr>
          <w:sz w:val="22"/>
          <w:szCs w:val="22"/>
        </w:rPr>
      </w:pPr>
    </w:p>
    <w:p w14:paraId="6D7FF8BC" w14:textId="67E282F7" w:rsidR="00D8444B" w:rsidRDefault="00977E75" w:rsidP="00D8444B">
      <w:pPr>
        <w:pStyle w:val="Geenafstand1"/>
        <w:rPr>
          <w:sz w:val="22"/>
          <w:szCs w:val="22"/>
        </w:rPr>
      </w:pPr>
      <w:r>
        <w:t>UWV FB / UWV TAB</w:t>
      </w:r>
      <w:r w:rsidR="00B04FF6">
        <w:rPr>
          <w:sz w:val="22"/>
          <w:szCs w:val="22"/>
        </w:rPr>
        <w:t xml:space="preserve">. </w:t>
      </w:r>
      <w:r w:rsidR="00D8444B" w:rsidRPr="00AB45EC">
        <w:rPr>
          <w:sz w:val="22"/>
          <w:szCs w:val="22"/>
        </w:rPr>
        <w:t>For RDP and SSH access to servers</w:t>
      </w:r>
      <w:r w:rsidR="00ED61AD">
        <w:rPr>
          <w:sz w:val="22"/>
          <w:szCs w:val="22"/>
        </w:rPr>
        <w:t xml:space="preserve"> and for access </w:t>
      </w:r>
      <w:r w:rsidR="003F4CA4">
        <w:rPr>
          <w:sz w:val="22"/>
          <w:szCs w:val="22"/>
        </w:rPr>
        <w:t>to UCRA</w:t>
      </w:r>
    </w:p>
    <w:p w14:paraId="4A90D687" w14:textId="77777777" w:rsidR="00B04FF6" w:rsidRPr="00AB45EC" w:rsidRDefault="00B04FF6" w:rsidP="00D8444B">
      <w:pPr>
        <w:pStyle w:val="Geenafstand1"/>
        <w:rPr>
          <w:sz w:val="22"/>
          <w:szCs w:val="22"/>
        </w:rPr>
      </w:pPr>
    </w:p>
    <w:bookmarkStart w:id="41" w:name="_Hlk103683375" w:displacedByCustomXml="next"/>
    <w:sdt>
      <w:sdtPr>
        <w:alias w:val="Authentication and Authorization"/>
        <w:tag w:val="Authentication and Authorization"/>
        <w:id w:val="-314798102"/>
        <w:placeholder>
          <w:docPart w:val="F8F73EC006DA4D9C9B82A93583AE5B77"/>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Content>
        <w:p w14:paraId="1DE8F9CB" w14:textId="32699721" w:rsidR="00601EC1" w:rsidRDefault="00F91127" w:rsidP="00601EC1">
          <w:pPr>
            <w:pStyle w:val="BodyText"/>
            <w:rPr>
              <w:highlight w:val="yellow"/>
            </w:rPr>
          </w:pPr>
          <w:r>
            <w:t>Variation 3 (Local - local login using DXC AD account): User Authentication and Authorization will be performed localy using a user account in the DXC resource domain, Linux OS access for UWV users requested through the ABS IAM system and changes in PDXC.</w:t>
          </w:r>
        </w:p>
      </w:sdtContent>
    </w:sdt>
    <w:bookmarkEnd w:id="41" w:displacedByCustomXml="prev"/>
    <w:p w14:paraId="70726D3D" w14:textId="416DCF97" w:rsidR="00E176DC" w:rsidRDefault="00E176DC" w:rsidP="00E176DC">
      <w:pPr>
        <w:pStyle w:val="BodyText"/>
        <w:rPr>
          <w:highlight w:val="yellow"/>
        </w:rPr>
      </w:pPr>
    </w:p>
    <w:p w14:paraId="48387ED3" w14:textId="17BCEF36" w:rsidR="001C17A2" w:rsidRDefault="008640E8" w:rsidP="00BF374C">
      <w:pPr>
        <w:autoSpaceDE w:val="0"/>
        <w:autoSpaceDN w:val="0"/>
        <w:spacing w:before="150" w:line="188" w:lineRule="exact"/>
        <w:ind w:left="15"/>
      </w:pPr>
      <w:r>
        <w:t>Details are specified in Appendix C</w:t>
      </w:r>
    </w:p>
    <w:p w14:paraId="38B6306C" w14:textId="77777777" w:rsidR="00072967" w:rsidRDefault="00072967" w:rsidP="00BF374C">
      <w:pPr>
        <w:autoSpaceDE w:val="0"/>
        <w:autoSpaceDN w:val="0"/>
        <w:spacing w:before="150" w:line="188" w:lineRule="exact"/>
        <w:ind w:left="15"/>
        <w:rPr>
          <w:rFonts w:eastAsia="Arial" w:cs="Arial"/>
          <w:bCs/>
          <w:szCs w:val="22"/>
        </w:rPr>
      </w:pPr>
    </w:p>
    <w:p w14:paraId="6D44D960" w14:textId="77777777" w:rsidR="005E7ADB" w:rsidRDefault="005E7ADB" w:rsidP="00BF374C">
      <w:pPr>
        <w:autoSpaceDE w:val="0"/>
        <w:autoSpaceDN w:val="0"/>
        <w:spacing w:before="150" w:line="188" w:lineRule="exact"/>
        <w:ind w:left="15"/>
        <w:rPr>
          <w:rFonts w:eastAsia="Arial" w:cs="Arial"/>
          <w:bCs/>
          <w:szCs w:val="22"/>
        </w:rPr>
      </w:pPr>
    </w:p>
    <w:p w14:paraId="636884EE" w14:textId="77777777" w:rsidR="005E7ADB" w:rsidRDefault="005E7ADB" w:rsidP="00BF374C">
      <w:pPr>
        <w:autoSpaceDE w:val="0"/>
        <w:autoSpaceDN w:val="0"/>
        <w:spacing w:before="150" w:line="188" w:lineRule="exact"/>
        <w:ind w:left="15"/>
        <w:rPr>
          <w:rFonts w:eastAsia="Arial" w:cs="Arial"/>
          <w:bCs/>
          <w:szCs w:val="22"/>
        </w:rPr>
      </w:pPr>
    </w:p>
    <w:p w14:paraId="62E2277C" w14:textId="77777777" w:rsidR="005E7ADB" w:rsidRPr="005D3A7E" w:rsidRDefault="005E7ADB" w:rsidP="00BF374C">
      <w:pPr>
        <w:autoSpaceDE w:val="0"/>
        <w:autoSpaceDN w:val="0"/>
        <w:spacing w:before="150" w:line="188" w:lineRule="exact"/>
        <w:ind w:left="15"/>
        <w:rPr>
          <w:rFonts w:eastAsia="Arial" w:cs="Arial"/>
          <w:bCs/>
          <w:szCs w:val="22"/>
        </w:rPr>
      </w:pPr>
    </w:p>
    <w:p w14:paraId="17BECE88" w14:textId="77777777" w:rsidR="00F07878" w:rsidRDefault="00F07878" w:rsidP="002041F2">
      <w:pPr>
        <w:pStyle w:val="Heading3"/>
        <w:ind w:left="851" w:hanging="993"/>
        <w:rPr>
          <w:lang w:val="en-US"/>
        </w:rPr>
      </w:pPr>
      <w:r w:rsidRPr="465AF22D">
        <w:rPr>
          <w:lang w:val="en-US"/>
        </w:rPr>
        <w:t>Firewalls</w:t>
      </w:r>
    </w:p>
    <w:p w14:paraId="0E05F048" w14:textId="77777777" w:rsidR="00F07878" w:rsidRDefault="00F07878" w:rsidP="00F07878">
      <w:pPr>
        <w:pStyle w:val="BodyText"/>
      </w:pPr>
      <w:r>
        <w:t xml:space="preserve">The </w:t>
      </w:r>
      <w:r>
        <w:rPr>
          <w:lang w:val="en-US"/>
        </w:rPr>
        <w:t xml:space="preserve">data center </w:t>
      </w:r>
      <w:r>
        <w:t>network offers multiple logical network compartments and has security zones and OTAP domains within it kept separate through a combination of dedicated physical firewall clusters and distributed software defined firewall functions.</w:t>
      </w:r>
    </w:p>
    <w:p w14:paraId="58095862" w14:textId="77777777" w:rsidR="00CC0365" w:rsidRDefault="00CC0365" w:rsidP="00CC0365">
      <w:pPr>
        <w:pStyle w:val="BodyText"/>
        <w:numPr>
          <w:ilvl w:val="0"/>
          <w:numId w:val="64"/>
        </w:numPr>
      </w:pPr>
      <w:r>
        <w:t>Connections,</w:t>
      </w:r>
      <w:r>
        <w:rPr>
          <w:spacing w:val="1"/>
        </w:rPr>
        <w:t xml:space="preserve"> </w:t>
      </w:r>
      <w:r>
        <w:t>like interfaces,</w:t>
      </w:r>
      <w:r>
        <w:rPr>
          <w:spacing w:val="2"/>
        </w:rPr>
        <w:t xml:space="preserve"> </w:t>
      </w:r>
      <w:r>
        <w:t>coming from outside</w:t>
      </w:r>
      <w:r>
        <w:rPr>
          <w:spacing w:val="1"/>
        </w:rPr>
        <w:t xml:space="preserve"> </w:t>
      </w:r>
      <w:r>
        <w:t xml:space="preserve">the network security zone do cross </w:t>
      </w:r>
      <w:r>
        <w:rPr>
          <w:spacing w:val="-3"/>
          <w:w w:val="103"/>
        </w:rPr>
        <w:t>one</w:t>
      </w:r>
      <w:r>
        <w:t xml:space="preserve"> or </w:t>
      </w:r>
      <w:r>
        <w:rPr>
          <w:spacing w:val="-2"/>
          <w:w w:val="102"/>
        </w:rPr>
        <w:t>more</w:t>
      </w:r>
      <w:r>
        <w:rPr>
          <w:w w:val="99"/>
        </w:rPr>
        <w:t xml:space="preserve"> </w:t>
      </w:r>
      <w:r>
        <w:t>firewalls.</w:t>
      </w:r>
    </w:p>
    <w:p w14:paraId="14DFA877" w14:textId="33FA16A4" w:rsidR="00F07878" w:rsidRPr="00670A64" w:rsidRDefault="00C15043" w:rsidP="00823C71">
      <w:pPr>
        <w:pStyle w:val="BodyText"/>
        <w:numPr>
          <w:ilvl w:val="0"/>
          <w:numId w:val="64"/>
        </w:numPr>
        <w:rPr>
          <w:spacing w:val="1"/>
        </w:rPr>
      </w:pPr>
      <w:r>
        <w:t>Node</w:t>
      </w:r>
      <w:r w:rsidR="00430FBA">
        <w:t xml:space="preserve"> to </w:t>
      </w:r>
      <w:r w:rsidR="008C7493">
        <w:t>n</w:t>
      </w:r>
      <w:r w:rsidR="00430FBA">
        <w:t>ode communication</w:t>
      </w:r>
      <w:r>
        <w:t xml:space="preserve"> inside</w:t>
      </w:r>
      <w:r w:rsidR="009D27B5">
        <w:t xml:space="preserve"> the </w:t>
      </w:r>
      <w:proofErr w:type="spellStart"/>
      <w:r w:rsidR="009D27B5">
        <w:t>FrontOffice</w:t>
      </w:r>
      <w:proofErr w:type="spellEnd"/>
      <w:r w:rsidR="009D27B5">
        <w:t xml:space="preserve"> security zone and</w:t>
      </w:r>
      <w:r>
        <w:t xml:space="preserve"> the same domain </w:t>
      </w:r>
      <w:r w:rsidR="002F1604">
        <w:t xml:space="preserve">do not </w:t>
      </w:r>
      <w:r w:rsidR="00634DCC">
        <w:t xml:space="preserve">need to </w:t>
      </w:r>
      <w:r w:rsidR="000305A8">
        <w:t>cross</w:t>
      </w:r>
      <w:r w:rsidR="002F1604">
        <w:t xml:space="preserve"> </w:t>
      </w:r>
      <w:r w:rsidR="00EC17FF">
        <w:t>a firewall</w:t>
      </w:r>
    </w:p>
    <w:p w14:paraId="02EBF475" w14:textId="7B923FE7" w:rsidR="00670A64" w:rsidRPr="00430FBA" w:rsidRDefault="00634DCC" w:rsidP="00670A64">
      <w:pPr>
        <w:pStyle w:val="BodyText"/>
        <w:numPr>
          <w:ilvl w:val="1"/>
          <w:numId w:val="64"/>
        </w:numPr>
        <w:rPr>
          <w:spacing w:val="1"/>
        </w:rPr>
      </w:pPr>
      <w:r>
        <w:t xml:space="preserve">Exception: </w:t>
      </w:r>
      <w:r w:rsidR="00670A64">
        <w:t>Node to load</w:t>
      </w:r>
      <w:r w:rsidR="00B23E9C">
        <w:t xml:space="preserve"> </w:t>
      </w:r>
      <w:r w:rsidR="00670A64">
        <w:t>balancer communication</w:t>
      </w:r>
      <w:r w:rsidR="00EB7A77">
        <w:t xml:space="preserve"> (</w:t>
      </w:r>
      <w:r w:rsidR="00670A64">
        <w:t xml:space="preserve">inside the </w:t>
      </w:r>
      <w:proofErr w:type="spellStart"/>
      <w:r w:rsidR="00670A64">
        <w:t>FrontOffice</w:t>
      </w:r>
      <w:proofErr w:type="spellEnd"/>
      <w:r w:rsidR="00670A64">
        <w:t xml:space="preserve"> security zone and the same domain</w:t>
      </w:r>
      <w:r w:rsidR="00EB7A77">
        <w:t>)</w:t>
      </w:r>
      <w:r w:rsidR="00670A64">
        <w:t xml:space="preserve"> do </w:t>
      </w:r>
      <w:r w:rsidR="006C62B2">
        <w:t xml:space="preserve">need to </w:t>
      </w:r>
      <w:r w:rsidR="000305A8">
        <w:t>cro</w:t>
      </w:r>
      <w:r w:rsidR="006C62B2">
        <w:t>ss a firewall</w:t>
      </w:r>
    </w:p>
    <w:p w14:paraId="4D182FB2" w14:textId="4F76A6DA" w:rsidR="00443D76" w:rsidRPr="00443D76" w:rsidRDefault="00443D76" w:rsidP="00443D76">
      <w:pPr>
        <w:pStyle w:val="BodyText"/>
        <w:numPr>
          <w:ilvl w:val="0"/>
          <w:numId w:val="64"/>
        </w:numPr>
        <w:rPr>
          <w:spacing w:val="1"/>
        </w:rPr>
      </w:pPr>
      <w:r>
        <w:t>Node to node communication inside the BackOffice security zone and the same domain do not</w:t>
      </w:r>
      <w:r w:rsidR="006C62B2">
        <w:t xml:space="preserve"> need to </w:t>
      </w:r>
      <w:r w:rsidR="000305A8">
        <w:t>cro</w:t>
      </w:r>
      <w:r w:rsidR="006C62B2">
        <w:t>ss a firewall</w:t>
      </w:r>
    </w:p>
    <w:p w14:paraId="38BB5EFB" w14:textId="34AA8278" w:rsidR="008C7493" w:rsidRPr="00430FBA" w:rsidRDefault="00634DCC" w:rsidP="00443D76">
      <w:pPr>
        <w:pStyle w:val="BodyText"/>
        <w:numPr>
          <w:ilvl w:val="1"/>
          <w:numId w:val="64"/>
        </w:numPr>
        <w:rPr>
          <w:spacing w:val="1"/>
        </w:rPr>
      </w:pPr>
      <w:r>
        <w:t xml:space="preserve">Exception: </w:t>
      </w:r>
      <w:r w:rsidR="008C7493">
        <w:t>Node to load</w:t>
      </w:r>
      <w:r w:rsidR="00B23E9C">
        <w:t xml:space="preserve"> </w:t>
      </w:r>
      <w:r w:rsidR="008C7493">
        <w:t xml:space="preserve">balancer communication </w:t>
      </w:r>
      <w:r w:rsidR="00EB7A77">
        <w:t>(</w:t>
      </w:r>
      <w:r w:rsidR="008C7493">
        <w:t xml:space="preserve">inside the </w:t>
      </w:r>
      <w:r w:rsidR="00670A64">
        <w:t>Back</w:t>
      </w:r>
      <w:r w:rsidR="008C7493">
        <w:t>Office security zone and the same domain</w:t>
      </w:r>
      <w:r w:rsidR="00EB7A77">
        <w:t xml:space="preserve">) </w:t>
      </w:r>
      <w:r w:rsidR="008C7493">
        <w:t xml:space="preserve">do </w:t>
      </w:r>
      <w:proofErr w:type="spellStart"/>
      <w:r w:rsidR="00804053">
        <w:t>do</w:t>
      </w:r>
      <w:proofErr w:type="spellEnd"/>
      <w:r w:rsidR="00804053">
        <w:t xml:space="preserve"> need to </w:t>
      </w:r>
      <w:r w:rsidR="000305A8">
        <w:t>cro</w:t>
      </w:r>
      <w:r w:rsidR="00804053">
        <w:t>ss a firewall</w:t>
      </w:r>
    </w:p>
    <w:p w14:paraId="4D439954" w14:textId="5CF0E051" w:rsidR="00980F69" w:rsidRDefault="00190420" w:rsidP="00F63B2E">
      <w:pPr>
        <w:pStyle w:val="BodyText"/>
      </w:pPr>
      <w:r>
        <w:t xml:space="preserve">For </w:t>
      </w:r>
      <w:r w:rsidR="00710292">
        <w:t>the</w:t>
      </w:r>
      <w:r>
        <w:t xml:space="preserve"> application we distinguish the </w:t>
      </w:r>
      <w:r w:rsidR="00762955">
        <w:t>following connection categories:</w:t>
      </w:r>
    </w:p>
    <w:p w14:paraId="20BC41EE" w14:textId="6C4D90BA" w:rsidR="00762955" w:rsidRDefault="006F70B0" w:rsidP="001B3ED3">
      <w:pPr>
        <w:pStyle w:val="BodyText"/>
        <w:numPr>
          <w:ilvl w:val="0"/>
          <w:numId w:val="71"/>
        </w:numPr>
      </w:pPr>
      <w:r w:rsidRPr="001D129F">
        <w:rPr>
          <w:i/>
          <w:iCs/>
        </w:rPr>
        <w:t>Internal:</w:t>
      </w:r>
      <w:r>
        <w:t xml:space="preserve"> Connection within the application</w:t>
      </w:r>
      <w:r w:rsidR="001D129F">
        <w:t>. F</w:t>
      </w:r>
      <w:r>
        <w:t xml:space="preserve">or </w:t>
      </w:r>
      <w:r w:rsidR="00505575">
        <w:t>example,</w:t>
      </w:r>
      <w:r>
        <w:t xml:space="preserve"> </w:t>
      </w:r>
      <w:r w:rsidR="00A3731D">
        <w:t xml:space="preserve">ODBC </w:t>
      </w:r>
      <w:r>
        <w:t xml:space="preserve">connection between the </w:t>
      </w:r>
      <w:r w:rsidR="00573312">
        <w:t>application</w:t>
      </w:r>
      <w:r w:rsidR="00E33F99">
        <w:t>- and the database server</w:t>
      </w:r>
      <w:r w:rsidR="001D129F">
        <w:t xml:space="preserve">, if they are in different security zones a firewall is required and the </w:t>
      </w:r>
      <w:r w:rsidR="00E32F8C">
        <w:t xml:space="preserve">Internal </w:t>
      </w:r>
      <w:r w:rsidR="001D129F">
        <w:t xml:space="preserve">connection </w:t>
      </w:r>
      <w:r w:rsidR="00505575">
        <w:t>is document in the table below</w:t>
      </w:r>
    </w:p>
    <w:p w14:paraId="3088863A" w14:textId="77777777" w:rsidR="00931D07" w:rsidRDefault="00931D07" w:rsidP="001B3ED3">
      <w:pPr>
        <w:pStyle w:val="BodyText"/>
        <w:numPr>
          <w:ilvl w:val="0"/>
          <w:numId w:val="71"/>
        </w:numPr>
      </w:pPr>
      <w:r>
        <w:rPr>
          <w:i/>
          <w:iCs/>
        </w:rPr>
        <w:t>External (inside DXC)</w:t>
      </w:r>
      <w:r w:rsidRPr="001D129F">
        <w:rPr>
          <w:i/>
          <w:iCs/>
        </w:rPr>
        <w:t>:</w:t>
      </w:r>
      <w:r>
        <w:t xml:space="preserve"> Connection external for the application but inside the DXC data </w:t>
      </w:r>
      <w:proofErr w:type="spellStart"/>
      <w:r>
        <w:t>center</w:t>
      </w:r>
      <w:proofErr w:type="spellEnd"/>
      <w:r>
        <w:t>. For example, FTP connection between Application server and SI-File Transfer. To determine if these connections require a Firewall request the security zones must be known, this level of detail is not available in the HLD. The external (inside DXC) connections are not documented in the HLD but can be found in the application connectivity overview sheet.</w:t>
      </w:r>
    </w:p>
    <w:p w14:paraId="7DC7EE35" w14:textId="62880B4F" w:rsidR="00A51404" w:rsidRDefault="00A51404" w:rsidP="001B3ED3">
      <w:pPr>
        <w:pStyle w:val="BodyText"/>
        <w:numPr>
          <w:ilvl w:val="0"/>
          <w:numId w:val="71"/>
        </w:numPr>
      </w:pPr>
      <w:r>
        <w:rPr>
          <w:i/>
          <w:iCs/>
        </w:rPr>
        <w:t>External</w:t>
      </w:r>
      <w:r w:rsidR="004075D3">
        <w:rPr>
          <w:i/>
          <w:iCs/>
        </w:rPr>
        <w:t xml:space="preserve"> (outside DXC)</w:t>
      </w:r>
      <w:r w:rsidRPr="001D129F">
        <w:rPr>
          <w:i/>
          <w:iCs/>
        </w:rPr>
        <w:t>:</w:t>
      </w:r>
      <w:r>
        <w:t xml:space="preserve"> Connection </w:t>
      </w:r>
      <w:r w:rsidR="004075D3">
        <w:t>external for the</w:t>
      </w:r>
      <w:r>
        <w:t xml:space="preserve"> application</w:t>
      </w:r>
      <w:r w:rsidR="004075D3">
        <w:t xml:space="preserve"> and</w:t>
      </w:r>
      <w:r w:rsidR="0086180A">
        <w:t xml:space="preserve"> outside the DXC data </w:t>
      </w:r>
      <w:proofErr w:type="spellStart"/>
      <w:r w:rsidR="0086180A">
        <w:t>center</w:t>
      </w:r>
      <w:proofErr w:type="spellEnd"/>
      <w:r w:rsidR="0086180A">
        <w:t xml:space="preserve">. For </w:t>
      </w:r>
      <w:r w:rsidR="003D1436">
        <w:t>example,</w:t>
      </w:r>
      <w:r w:rsidR="0086180A">
        <w:t xml:space="preserve"> </w:t>
      </w:r>
      <w:r w:rsidR="00BE3AAF">
        <w:t>HTTP</w:t>
      </w:r>
      <w:r w:rsidR="004555CA">
        <w:t>S</w:t>
      </w:r>
      <w:r w:rsidR="00BE3AAF">
        <w:t xml:space="preserve"> connection between </w:t>
      </w:r>
      <w:r w:rsidR="003D1436">
        <w:t>Application server</w:t>
      </w:r>
      <w:r w:rsidR="00BE3AAF">
        <w:t xml:space="preserve"> and the </w:t>
      </w:r>
      <w:r w:rsidR="003D1436">
        <w:t>UWV Citrix KA farm</w:t>
      </w:r>
      <w:r w:rsidR="00A3731D">
        <w:t xml:space="preserve">. </w:t>
      </w:r>
      <w:r w:rsidR="00933F90">
        <w:t>All external</w:t>
      </w:r>
      <w:r w:rsidR="00E32F8C">
        <w:t xml:space="preserve"> (outside DXC)</w:t>
      </w:r>
      <w:r w:rsidR="00933F90">
        <w:t xml:space="preserve"> connections are documented in the table below</w:t>
      </w:r>
    </w:p>
    <w:p w14:paraId="3BC32BDC" w14:textId="3B8F0BC5" w:rsidR="00DB3BD4" w:rsidRDefault="00DB3BD4">
      <w:pPr>
        <w:spacing w:after="160" w:line="259" w:lineRule="auto"/>
        <w:rPr>
          <w:i/>
          <w:iCs/>
        </w:rPr>
      </w:pPr>
    </w:p>
    <w:p w14:paraId="4F2691C6" w14:textId="530E7541" w:rsidR="00F07878" w:rsidRDefault="00F07878" w:rsidP="00F07878">
      <w:pPr>
        <w:pStyle w:val="BodyText"/>
      </w:pPr>
      <w:r>
        <w:t xml:space="preserve">For </w:t>
      </w:r>
      <w:r w:rsidR="00AB0090">
        <w:t>D</w:t>
      </w:r>
      <w:r w:rsidR="007F40C7">
        <w:t>IM</w:t>
      </w:r>
      <w:r w:rsidR="00AB0090">
        <w:t>-</w:t>
      </w:r>
      <w:r w:rsidR="00BE6424">
        <w:t>Info</w:t>
      </w:r>
      <w:r w:rsidR="007F40C7">
        <w:t>s</w:t>
      </w:r>
      <w:r w:rsidR="00BE6424">
        <w:t>phere</w:t>
      </w:r>
      <w:r>
        <w:t xml:space="preserve"> the following is applicable:</w:t>
      </w:r>
    </w:p>
    <w:tbl>
      <w:tblPr>
        <w:tblStyle w:val="TableGrid"/>
        <w:tblW w:w="9715" w:type="dxa"/>
        <w:tblLook w:val="04A0" w:firstRow="1" w:lastRow="0" w:firstColumn="1" w:lastColumn="0" w:noHBand="0" w:noVBand="1"/>
      </w:tblPr>
      <w:tblGrid>
        <w:gridCol w:w="2875"/>
        <w:gridCol w:w="1440"/>
        <w:gridCol w:w="2790"/>
        <w:gridCol w:w="2610"/>
      </w:tblGrid>
      <w:tr w:rsidR="00F63B2E" w14:paraId="4457F61D" w14:textId="77777777" w:rsidTr="00E45F75">
        <w:tc>
          <w:tcPr>
            <w:tcW w:w="2875" w:type="dxa"/>
            <w:shd w:val="clear" w:color="auto" w:fill="D9D9D9" w:themeFill="background1" w:themeFillShade="D9"/>
          </w:tcPr>
          <w:p w14:paraId="225AE531" w14:textId="48358EF7" w:rsidR="00F63B2E" w:rsidRPr="00560D26" w:rsidRDefault="00F63B2E" w:rsidP="00F630AD">
            <w:pPr>
              <w:pStyle w:val="BodyText"/>
              <w:rPr>
                <w:b/>
                <w:bCs/>
              </w:rPr>
            </w:pPr>
            <w:r>
              <w:rPr>
                <w:b/>
                <w:bCs/>
              </w:rPr>
              <w:t>Category</w:t>
            </w:r>
          </w:p>
        </w:tc>
        <w:tc>
          <w:tcPr>
            <w:tcW w:w="1440" w:type="dxa"/>
            <w:shd w:val="clear" w:color="auto" w:fill="D9D9D9" w:themeFill="background1" w:themeFillShade="D9"/>
          </w:tcPr>
          <w:p w14:paraId="14174FE9" w14:textId="6DD37C6F" w:rsidR="00310721" w:rsidRPr="00560D26" w:rsidRDefault="0015520E" w:rsidP="00F630AD">
            <w:pPr>
              <w:pStyle w:val="BodyText"/>
              <w:rPr>
                <w:b/>
                <w:bCs/>
              </w:rPr>
            </w:pPr>
            <w:r>
              <w:rPr>
                <w:b/>
                <w:bCs/>
              </w:rPr>
              <w:t>Connection Type</w:t>
            </w:r>
          </w:p>
        </w:tc>
        <w:tc>
          <w:tcPr>
            <w:tcW w:w="2790" w:type="dxa"/>
            <w:shd w:val="clear" w:color="auto" w:fill="D9D9D9" w:themeFill="background1" w:themeFillShade="D9"/>
          </w:tcPr>
          <w:p w14:paraId="5D615F94" w14:textId="7257AEBF" w:rsidR="00F63B2E" w:rsidRPr="00560D26" w:rsidRDefault="00310721" w:rsidP="00F630AD">
            <w:pPr>
              <w:pStyle w:val="BodyText"/>
              <w:rPr>
                <w:b/>
                <w:bCs/>
              </w:rPr>
            </w:pPr>
            <w:r>
              <w:rPr>
                <w:b/>
                <w:bCs/>
              </w:rPr>
              <w:t>Between</w:t>
            </w:r>
            <w:r w:rsidR="00C60F2C">
              <w:rPr>
                <w:b/>
                <w:bCs/>
              </w:rPr>
              <w:t xml:space="preserve"> (component 1)</w:t>
            </w:r>
          </w:p>
        </w:tc>
        <w:tc>
          <w:tcPr>
            <w:tcW w:w="2610" w:type="dxa"/>
            <w:shd w:val="clear" w:color="auto" w:fill="D9D9D9" w:themeFill="background1" w:themeFillShade="D9"/>
          </w:tcPr>
          <w:p w14:paraId="7B9CAAF8" w14:textId="18044DBF" w:rsidR="00F63B2E" w:rsidRPr="00560D26" w:rsidRDefault="00C60F2C" w:rsidP="00F630AD">
            <w:pPr>
              <w:pStyle w:val="BodyText"/>
              <w:rPr>
                <w:b/>
                <w:bCs/>
              </w:rPr>
            </w:pPr>
            <w:r>
              <w:rPr>
                <w:b/>
                <w:bCs/>
              </w:rPr>
              <w:t>And (component 2)</w:t>
            </w:r>
          </w:p>
        </w:tc>
      </w:tr>
      <w:tr w:rsidR="003D10B8" w:rsidRPr="00022972" w14:paraId="12DD1972" w14:textId="77777777" w:rsidTr="00E45F75">
        <w:sdt>
          <w:sdtPr>
            <w:alias w:val="Category"/>
            <w:tag w:val="Category"/>
            <w:id w:val="-596333631"/>
            <w:placeholder>
              <w:docPart w:val="495DD6F0B32042E4AEE6D24F910E0C00"/>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42CCDA55" w14:textId="219F69EE" w:rsidR="003D10B8" w:rsidRPr="00DC2FBB" w:rsidRDefault="003D10B8" w:rsidP="003D10B8">
                <w:pPr>
                  <w:pStyle w:val="BodyText"/>
                </w:pPr>
                <w:r w:rsidRPr="00DC2FBB">
                  <w:t>Internal</w:t>
                </w:r>
              </w:p>
            </w:tc>
          </w:sdtContent>
        </w:sdt>
        <w:tc>
          <w:tcPr>
            <w:tcW w:w="1440" w:type="dxa"/>
          </w:tcPr>
          <w:p w14:paraId="47E0CF76" w14:textId="0409CDC3" w:rsidR="003D10B8" w:rsidRPr="00DC2FBB" w:rsidRDefault="008004FC" w:rsidP="00390AED">
            <w:pPr>
              <w:pStyle w:val="BodyText"/>
            </w:pPr>
            <w:r w:rsidRPr="00DC2FBB">
              <w:t>SSH</w:t>
            </w:r>
          </w:p>
        </w:tc>
        <w:tc>
          <w:tcPr>
            <w:tcW w:w="2790" w:type="dxa"/>
            <w:vAlign w:val="center"/>
          </w:tcPr>
          <w:p w14:paraId="1683C0E1" w14:textId="21FC1FE8" w:rsidR="003D10B8" w:rsidRPr="00DC2FBB" w:rsidRDefault="00DB53E9" w:rsidP="003D10B8">
            <w:pPr>
              <w:pStyle w:val="BodyText"/>
            </w:pPr>
            <w:r w:rsidRPr="00DC2FBB">
              <w:t>Management Server</w:t>
            </w:r>
          </w:p>
        </w:tc>
        <w:tc>
          <w:tcPr>
            <w:tcW w:w="2610" w:type="dxa"/>
            <w:vAlign w:val="center"/>
          </w:tcPr>
          <w:p w14:paraId="578B3780" w14:textId="29CEDD4D" w:rsidR="003D10B8" w:rsidRPr="000D74D5" w:rsidRDefault="00F01FB5" w:rsidP="003D10B8">
            <w:pPr>
              <w:pStyle w:val="BodyText"/>
              <w:rPr>
                <w:lang w:val="fr-FR"/>
              </w:rPr>
            </w:pPr>
            <w:r w:rsidRPr="000D74D5">
              <w:rPr>
                <w:lang w:val="fr-FR"/>
              </w:rPr>
              <w:t>DIM linux servers</w:t>
            </w:r>
            <w:r w:rsidR="00E96FD2" w:rsidRPr="000D74D5">
              <w:rPr>
                <w:lang w:val="fr-FR"/>
              </w:rPr>
              <w:t xml:space="preserve"> (V.S)</w:t>
            </w:r>
          </w:p>
        </w:tc>
      </w:tr>
      <w:tr w:rsidR="00D65215" w14:paraId="66C456BD" w14:textId="77777777" w:rsidTr="00E45F75">
        <w:sdt>
          <w:sdtPr>
            <w:alias w:val="Category"/>
            <w:tag w:val="Category"/>
            <w:id w:val="223114426"/>
            <w:placeholder>
              <w:docPart w:val="295B84732E2F4E8A8C831D1F7C43AFA9"/>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3767D3A3" w14:textId="23A8BE3F" w:rsidR="00D65215" w:rsidRPr="00DC2FBB" w:rsidRDefault="00D65215" w:rsidP="00D65215">
                <w:pPr>
                  <w:pStyle w:val="BodyText"/>
                </w:pPr>
                <w:r w:rsidRPr="00DC2FBB">
                  <w:t>Internal</w:t>
                </w:r>
              </w:p>
            </w:tc>
          </w:sdtContent>
        </w:sdt>
        <w:tc>
          <w:tcPr>
            <w:tcW w:w="1440" w:type="dxa"/>
          </w:tcPr>
          <w:p w14:paraId="252EEFDB" w14:textId="41BC205E" w:rsidR="00D65215" w:rsidRPr="00DC2FBB" w:rsidRDefault="00EC0875" w:rsidP="00390AED">
            <w:pPr>
              <w:pStyle w:val="BodyText"/>
            </w:pPr>
            <w:r w:rsidRPr="00DC2FBB">
              <w:t>TCP</w:t>
            </w:r>
          </w:p>
        </w:tc>
        <w:tc>
          <w:tcPr>
            <w:tcW w:w="2790" w:type="dxa"/>
            <w:vAlign w:val="center"/>
          </w:tcPr>
          <w:p w14:paraId="14B45DA8" w14:textId="4580C25B" w:rsidR="00D65215" w:rsidRPr="00DC2FBB" w:rsidRDefault="00EC0875" w:rsidP="00D65215">
            <w:pPr>
              <w:pStyle w:val="BodyText"/>
            </w:pPr>
            <w:r w:rsidRPr="00DC2FBB">
              <w:t>DIM Services server</w:t>
            </w:r>
          </w:p>
        </w:tc>
        <w:tc>
          <w:tcPr>
            <w:tcW w:w="2610" w:type="dxa"/>
            <w:vAlign w:val="center"/>
          </w:tcPr>
          <w:p w14:paraId="6679B93D" w14:textId="0684CDBA" w:rsidR="00D65215" w:rsidRPr="00DC2FBB" w:rsidRDefault="00EC0875" w:rsidP="00D65215">
            <w:pPr>
              <w:pStyle w:val="BodyText"/>
            </w:pPr>
            <w:r w:rsidRPr="00DC2FBB">
              <w:t xml:space="preserve">DIM </w:t>
            </w:r>
            <w:r w:rsidR="000C190F" w:rsidRPr="00DC2FBB">
              <w:t>Bridge server</w:t>
            </w:r>
          </w:p>
        </w:tc>
      </w:tr>
      <w:tr w:rsidR="006D44CD" w14:paraId="078915E2" w14:textId="77777777" w:rsidTr="00E45F75">
        <w:tc>
          <w:tcPr>
            <w:tcW w:w="2875" w:type="dxa"/>
            <w:vAlign w:val="center"/>
          </w:tcPr>
          <w:p w14:paraId="2C806D0B" w14:textId="5D9CC151" w:rsidR="006D44CD" w:rsidRPr="00DC2FBB" w:rsidRDefault="006D44CD" w:rsidP="006D44CD">
            <w:pPr>
              <w:pStyle w:val="BodyText"/>
            </w:pPr>
            <w:r w:rsidRPr="00DC2FBB">
              <w:t>Internal</w:t>
            </w:r>
          </w:p>
        </w:tc>
        <w:tc>
          <w:tcPr>
            <w:tcW w:w="1440" w:type="dxa"/>
          </w:tcPr>
          <w:p w14:paraId="55E4007B" w14:textId="61B11EFC" w:rsidR="006D44CD" w:rsidRPr="00DC2FBB" w:rsidRDefault="006D44CD" w:rsidP="00390AED">
            <w:pPr>
              <w:pStyle w:val="BodyText"/>
            </w:pPr>
            <w:r w:rsidRPr="00DC2FBB">
              <w:t>NFS</w:t>
            </w:r>
          </w:p>
        </w:tc>
        <w:tc>
          <w:tcPr>
            <w:tcW w:w="2790" w:type="dxa"/>
            <w:vAlign w:val="center"/>
          </w:tcPr>
          <w:p w14:paraId="26F36572" w14:textId="705D9B9C" w:rsidR="006D44CD" w:rsidRPr="00DC2FBB" w:rsidRDefault="007F40C7" w:rsidP="006D44CD">
            <w:pPr>
              <w:pStyle w:val="BodyText"/>
            </w:pPr>
            <w:r w:rsidRPr="00DC2FBB">
              <w:t>DIM</w:t>
            </w:r>
            <w:r w:rsidR="006D44CD" w:rsidRPr="00DC2FBB">
              <w:t xml:space="preserve"> Engine server</w:t>
            </w:r>
          </w:p>
        </w:tc>
        <w:tc>
          <w:tcPr>
            <w:tcW w:w="2610" w:type="dxa"/>
            <w:vAlign w:val="center"/>
          </w:tcPr>
          <w:p w14:paraId="62879C6E" w14:textId="5A566F60" w:rsidR="006D44CD" w:rsidRPr="00DC2FBB" w:rsidRDefault="006D44CD" w:rsidP="006D44CD">
            <w:pPr>
              <w:pStyle w:val="BodyText"/>
            </w:pPr>
            <w:r w:rsidRPr="00DC2FBB">
              <w:t>DIM NFS Servers</w:t>
            </w:r>
          </w:p>
        </w:tc>
      </w:tr>
      <w:tr w:rsidR="005C4E95" w14:paraId="7958028E" w14:textId="77777777" w:rsidTr="00E45F75">
        <w:tc>
          <w:tcPr>
            <w:tcW w:w="2875" w:type="dxa"/>
            <w:vAlign w:val="center"/>
          </w:tcPr>
          <w:p w14:paraId="601CC372" w14:textId="3F5EE8A7" w:rsidR="005C4E95" w:rsidRPr="00DC2FBB" w:rsidRDefault="005C4E95" w:rsidP="005C4E95">
            <w:pPr>
              <w:pStyle w:val="BodyText"/>
            </w:pPr>
            <w:r w:rsidRPr="00DC2FBB">
              <w:lastRenderedPageBreak/>
              <w:t>Internal</w:t>
            </w:r>
          </w:p>
        </w:tc>
        <w:tc>
          <w:tcPr>
            <w:tcW w:w="1440" w:type="dxa"/>
          </w:tcPr>
          <w:p w14:paraId="4A82E3B3" w14:textId="6DB6E2FE" w:rsidR="005C4E95" w:rsidRPr="00DC2FBB" w:rsidRDefault="009A5CBB" w:rsidP="00390AED">
            <w:pPr>
              <w:pStyle w:val="BodyText"/>
            </w:pPr>
            <w:r w:rsidRPr="00DC2FBB">
              <w:t>Oracle Client</w:t>
            </w:r>
          </w:p>
        </w:tc>
        <w:tc>
          <w:tcPr>
            <w:tcW w:w="2790" w:type="dxa"/>
            <w:vAlign w:val="center"/>
          </w:tcPr>
          <w:p w14:paraId="1A662A76" w14:textId="5227A768" w:rsidR="005C4E95" w:rsidRPr="00DC2FBB" w:rsidRDefault="007F40C7" w:rsidP="005C4E95">
            <w:pPr>
              <w:pStyle w:val="BodyText"/>
            </w:pPr>
            <w:r w:rsidRPr="00DC2FBB">
              <w:t>DIM</w:t>
            </w:r>
            <w:r w:rsidR="005C4E95" w:rsidRPr="00DC2FBB">
              <w:t xml:space="preserve"> </w:t>
            </w:r>
            <w:r w:rsidR="002A1CE3" w:rsidRPr="00DC2FBB">
              <w:t xml:space="preserve">Engine </w:t>
            </w:r>
            <w:r w:rsidR="005C4E95" w:rsidRPr="00DC2FBB">
              <w:t>server</w:t>
            </w:r>
          </w:p>
        </w:tc>
        <w:tc>
          <w:tcPr>
            <w:tcW w:w="2610" w:type="dxa"/>
            <w:vAlign w:val="center"/>
          </w:tcPr>
          <w:p w14:paraId="5C77C1F0" w14:textId="3339956E" w:rsidR="005C4E95" w:rsidRPr="00DC2FBB" w:rsidRDefault="005C4E95" w:rsidP="005C4E95">
            <w:pPr>
              <w:pStyle w:val="BodyText"/>
            </w:pPr>
            <w:r w:rsidRPr="00DC2FBB">
              <w:t xml:space="preserve">DIM </w:t>
            </w:r>
            <w:r w:rsidR="002A1CE3" w:rsidRPr="00DC2FBB">
              <w:t>DB</w:t>
            </w:r>
            <w:r w:rsidRPr="00DC2FBB">
              <w:t xml:space="preserve"> Server</w:t>
            </w:r>
          </w:p>
        </w:tc>
      </w:tr>
      <w:tr w:rsidR="00E3222F" w14:paraId="62F5190D" w14:textId="77777777" w:rsidTr="00E45F75">
        <w:sdt>
          <w:sdtPr>
            <w:alias w:val="Category"/>
            <w:tag w:val="Category"/>
            <w:id w:val="615801098"/>
            <w:placeholder>
              <w:docPart w:val="FC080F6CAADC4495A8DC6D3BED7BBB9A"/>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7773C12F" w14:textId="479A6488" w:rsidR="00E3222F" w:rsidRPr="00DC2FBB" w:rsidRDefault="00E3222F" w:rsidP="00E3222F">
                <w:pPr>
                  <w:pStyle w:val="BodyText"/>
                </w:pPr>
                <w:r w:rsidRPr="00DC2FBB">
                  <w:t>Internal</w:t>
                </w:r>
              </w:p>
            </w:tc>
          </w:sdtContent>
        </w:sdt>
        <w:tc>
          <w:tcPr>
            <w:tcW w:w="1440" w:type="dxa"/>
          </w:tcPr>
          <w:p w14:paraId="2EC71758" w14:textId="74E4A864" w:rsidR="00E3222F" w:rsidRPr="00DC2FBB" w:rsidRDefault="00C071FE" w:rsidP="00390AED">
            <w:pPr>
              <w:pStyle w:val="BodyText"/>
            </w:pPr>
            <w:r w:rsidRPr="00DC2FBB">
              <w:t>TCP</w:t>
            </w:r>
          </w:p>
        </w:tc>
        <w:tc>
          <w:tcPr>
            <w:tcW w:w="2790" w:type="dxa"/>
            <w:vAlign w:val="center"/>
          </w:tcPr>
          <w:p w14:paraId="26D75AC5" w14:textId="5029D70D" w:rsidR="00E3222F" w:rsidRPr="00DC2FBB" w:rsidRDefault="004E697F" w:rsidP="00E3222F">
            <w:pPr>
              <w:pStyle w:val="BodyText"/>
            </w:pPr>
            <w:r w:rsidRPr="00DC2FBB">
              <w:t>DIM Services server</w:t>
            </w:r>
          </w:p>
        </w:tc>
        <w:tc>
          <w:tcPr>
            <w:tcW w:w="2610" w:type="dxa"/>
            <w:vAlign w:val="center"/>
          </w:tcPr>
          <w:p w14:paraId="2EC1FC34" w14:textId="3BE7D3FE" w:rsidR="00E3222F" w:rsidRPr="00DC2FBB" w:rsidRDefault="004E697F" w:rsidP="00E3222F">
            <w:pPr>
              <w:pStyle w:val="BodyText"/>
            </w:pPr>
            <w:r w:rsidRPr="00DC2FBB">
              <w:t>DIM search server</w:t>
            </w:r>
            <w:r w:rsidR="00AA7719" w:rsidRPr="00DC2FBB">
              <w:t xml:space="preserve"> (</w:t>
            </w:r>
            <w:r w:rsidR="00E073C5" w:rsidRPr="00DC2FBB">
              <w:t>2)</w:t>
            </w:r>
          </w:p>
        </w:tc>
      </w:tr>
      <w:tr w:rsidR="004A57DB" w14:paraId="1735F17C" w14:textId="77777777" w:rsidTr="00E45F75">
        <w:sdt>
          <w:sdtPr>
            <w:alias w:val="Category"/>
            <w:tag w:val="Category"/>
            <w:id w:val="647017050"/>
            <w:placeholder>
              <w:docPart w:val="372710A6DEE041F18A9BF5ABFFC134BC"/>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23BF10FD" w14:textId="18BC75D0" w:rsidR="004A57DB" w:rsidRPr="00DC2FBB" w:rsidRDefault="004A57DB" w:rsidP="004A57DB">
                <w:pPr>
                  <w:pStyle w:val="BodyText"/>
                </w:pPr>
                <w:r w:rsidRPr="00DC2FBB">
                  <w:t>Internal</w:t>
                </w:r>
              </w:p>
            </w:tc>
          </w:sdtContent>
        </w:sdt>
        <w:tc>
          <w:tcPr>
            <w:tcW w:w="1440" w:type="dxa"/>
          </w:tcPr>
          <w:p w14:paraId="73FB8343" w14:textId="080C7A3E" w:rsidR="004A57DB" w:rsidRPr="00DC2FBB" w:rsidRDefault="0015591A" w:rsidP="00390AED">
            <w:pPr>
              <w:pStyle w:val="BodyText"/>
            </w:pPr>
            <w:r w:rsidRPr="00DC2FBB">
              <w:t>Oracle Client</w:t>
            </w:r>
          </w:p>
        </w:tc>
        <w:tc>
          <w:tcPr>
            <w:tcW w:w="2790" w:type="dxa"/>
            <w:vAlign w:val="center"/>
          </w:tcPr>
          <w:p w14:paraId="12E79AE0" w14:textId="276B26A8" w:rsidR="004A57DB" w:rsidRPr="00DC2FBB" w:rsidRDefault="002315ED" w:rsidP="004A57DB">
            <w:pPr>
              <w:pStyle w:val="BodyText"/>
            </w:pPr>
            <w:r w:rsidRPr="00DC2FBB">
              <w:t>DIM Search server</w:t>
            </w:r>
          </w:p>
        </w:tc>
        <w:tc>
          <w:tcPr>
            <w:tcW w:w="2610" w:type="dxa"/>
            <w:vAlign w:val="center"/>
          </w:tcPr>
          <w:p w14:paraId="5A2D4ED4" w14:textId="5A285DB7" w:rsidR="004A57DB" w:rsidRPr="00DC2FBB" w:rsidRDefault="002315ED" w:rsidP="004A57DB">
            <w:pPr>
              <w:pStyle w:val="BodyText"/>
            </w:pPr>
            <w:r w:rsidRPr="00DC2FBB">
              <w:t>DIM DB server</w:t>
            </w:r>
          </w:p>
        </w:tc>
      </w:tr>
      <w:tr w:rsidR="00E96FD2" w14:paraId="7946226A" w14:textId="77777777" w:rsidTr="00E45F75">
        <w:tc>
          <w:tcPr>
            <w:tcW w:w="2875" w:type="dxa"/>
            <w:vAlign w:val="center"/>
          </w:tcPr>
          <w:p w14:paraId="5DC2ADEC" w14:textId="1B4DE69E" w:rsidR="00E96FD2" w:rsidRPr="00DC2FBB" w:rsidRDefault="00E96FD2" w:rsidP="004A57DB">
            <w:pPr>
              <w:pStyle w:val="BodyText"/>
            </w:pPr>
            <w:r w:rsidRPr="00DC2FBB">
              <w:t>Internal</w:t>
            </w:r>
          </w:p>
        </w:tc>
        <w:tc>
          <w:tcPr>
            <w:tcW w:w="1440" w:type="dxa"/>
          </w:tcPr>
          <w:p w14:paraId="10970F14" w14:textId="7FE428B7" w:rsidR="00E96FD2" w:rsidRPr="00DC2FBB" w:rsidRDefault="00321438" w:rsidP="00390AED">
            <w:pPr>
              <w:pStyle w:val="BodyText"/>
            </w:pPr>
            <w:r w:rsidRPr="00DC2FBB">
              <w:t>TCP/UDP</w:t>
            </w:r>
          </w:p>
        </w:tc>
        <w:tc>
          <w:tcPr>
            <w:tcW w:w="2790" w:type="dxa"/>
            <w:vAlign w:val="center"/>
          </w:tcPr>
          <w:p w14:paraId="0E2A2BAA" w14:textId="42A0DC07" w:rsidR="00E96FD2" w:rsidRPr="00DC2FBB" w:rsidRDefault="00321438" w:rsidP="004A57DB">
            <w:pPr>
              <w:pStyle w:val="BodyText"/>
            </w:pPr>
            <w:r w:rsidRPr="00DC2FBB">
              <w:t>DIM Bridge server</w:t>
            </w:r>
          </w:p>
        </w:tc>
        <w:tc>
          <w:tcPr>
            <w:tcW w:w="2610" w:type="dxa"/>
            <w:vAlign w:val="center"/>
          </w:tcPr>
          <w:p w14:paraId="02D9D17C" w14:textId="39DF2620" w:rsidR="00E96FD2" w:rsidRPr="00DC2FBB" w:rsidRDefault="00AA000A" w:rsidP="004A57DB">
            <w:pPr>
              <w:pStyle w:val="BodyText"/>
            </w:pPr>
            <w:r w:rsidRPr="00DC2FBB">
              <w:t>DIM Services server</w:t>
            </w:r>
          </w:p>
        </w:tc>
      </w:tr>
      <w:tr w:rsidR="00400D04" w14:paraId="54C23B07" w14:textId="77777777" w:rsidTr="00E45F75">
        <w:tc>
          <w:tcPr>
            <w:tcW w:w="2875" w:type="dxa"/>
            <w:vAlign w:val="center"/>
          </w:tcPr>
          <w:p w14:paraId="730A5FE0" w14:textId="711FEA18" w:rsidR="00400D04" w:rsidRPr="00DC2FBB" w:rsidRDefault="00400D04" w:rsidP="00400D04">
            <w:pPr>
              <w:pStyle w:val="BodyText"/>
            </w:pPr>
            <w:r w:rsidRPr="00DC2FBB">
              <w:t>Internal</w:t>
            </w:r>
          </w:p>
        </w:tc>
        <w:tc>
          <w:tcPr>
            <w:tcW w:w="1440" w:type="dxa"/>
          </w:tcPr>
          <w:p w14:paraId="700D1C4B" w14:textId="6542C5BA" w:rsidR="00400D04" w:rsidRPr="00DC2FBB" w:rsidRDefault="00400D04" w:rsidP="00390AED">
            <w:pPr>
              <w:pStyle w:val="BodyText"/>
            </w:pPr>
            <w:r w:rsidRPr="00DC2FBB">
              <w:t>Oracle Client</w:t>
            </w:r>
          </w:p>
        </w:tc>
        <w:tc>
          <w:tcPr>
            <w:tcW w:w="2790" w:type="dxa"/>
            <w:vAlign w:val="center"/>
          </w:tcPr>
          <w:p w14:paraId="42035644" w14:textId="007897C6" w:rsidR="00400D04" w:rsidRPr="00DC2FBB" w:rsidRDefault="007F40C7" w:rsidP="00400D04">
            <w:pPr>
              <w:pStyle w:val="BodyText"/>
            </w:pPr>
            <w:r w:rsidRPr="00DC2FBB">
              <w:t>DIM</w:t>
            </w:r>
            <w:r w:rsidR="00400D04" w:rsidRPr="00DC2FBB">
              <w:t xml:space="preserve"> </w:t>
            </w:r>
            <w:r w:rsidR="00D01B91">
              <w:t>Bridge</w:t>
            </w:r>
            <w:r w:rsidR="00400D04" w:rsidRPr="00DC2FBB">
              <w:t xml:space="preserve"> server</w:t>
            </w:r>
          </w:p>
        </w:tc>
        <w:tc>
          <w:tcPr>
            <w:tcW w:w="2610" w:type="dxa"/>
            <w:vAlign w:val="center"/>
          </w:tcPr>
          <w:p w14:paraId="151153A2" w14:textId="3D30CB37" w:rsidR="00400D04" w:rsidRPr="00DC2FBB" w:rsidRDefault="00400D04" w:rsidP="00400D04">
            <w:pPr>
              <w:pStyle w:val="BodyText"/>
            </w:pPr>
            <w:r w:rsidRPr="00DC2FBB">
              <w:t>DIM DB Server</w:t>
            </w:r>
          </w:p>
        </w:tc>
      </w:tr>
      <w:tr w:rsidR="00A716E8" w14:paraId="6435E1EC" w14:textId="77777777" w:rsidTr="00E45F75">
        <w:tc>
          <w:tcPr>
            <w:tcW w:w="2875" w:type="dxa"/>
            <w:vAlign w:val="center"/>
          </w:tcPr>
          <w:p w14:paraId="441A6E25" w14:textId="0BC07923" w:rsidR="00A716E8" w:rsidRPr="00DC2FBB" w:rsidRDefault="00A716E8" w:rsidP="00A716E8">
            <w:pPr>
              <w:pStyle w:val="BodyText"/>
            </w:pPr>
            <w:r w:rsidRPr="00DC2FBB">
              <w:t>Internal</w:t>
            </w:r>
          </w:p>
        </w:tc>
        <w:tc>
          <w:tcPr>
            <w:tcW w:w="1440" w:type="dxa"/>
          </w:tcPr>
          <w:p w14:paraId="450048C6" w14:textId="71F3FCD8" w:rsidR="00A716E8" w:rsidRPr="00DC2FBB" w:rsidRDefault="00A716E8" w:rsidP="00390AED">
            <w:pPr>
              <w:pStyle w:val="BodyText"/>
            </w:pPr>
            <w:r w:rsidRPr="00DC2FBB">
              <w:t>NFS</w:t>
            </w:r>
          </w:p>
        </w:tc>
        <w:tc>
          <w:tcPr>
            <w:tcW w:w="2790" w:type="dxa"/>
            <w:vAlign w:val="center"/>
          </w:tcPr>
          <w:p w14:paraId="36F4AAC6" w14:textId="64A63851" w:rsidR="00A716E8" w:rsidRPr="00DC2FBB" w:rsidRDefault="007F40C7" w:rsidP="00A716E8">
            <w:pPr>
              <w:pStyle w:val="BodyText"/>
            </w:pPr>
            <w:r w:rsidRPr="00DC2FBB">
              <w:t>DIM</w:t>
            </w:r>
            <w:r w:rsidR="00A716E8" w:rsidRPr="00DC2FBB">
              <w:t xml:space="preserve"> DB server</w:t>
            </w:r>
          </w:p>
        </w:tc>
        <w:tc>
          <w:tcPr>
            <w:tcW w:w="2610" w:type="dxa"/>
            <w:vAlign w:val="center"/>
          </w:tcPr>
          <w:p w14:paraId="63483569" w14:textId="5010C9D3" w:rsidR="00A716E8" w:rsidRPr="00DC2FBB" w:rsidRDefault="00A716E8" w:rsidP="00A716E8">
            <w:pPr>
              <w:pStyle w:val="BodyText"/>
            </w:pPr>
            <w:r w:rsidRPr="00DC2FBB">
              <w:t>DIM NFS Servers</w:t>
            </w:r>
          </w:p>
        </w:tc>
      </w:tr>
      <w:tr w:rsidR="000442AC" w14:paraId="683CD89C" w14:textId="77777777" w:rsidTr="00E45F75">
        <w:sdt>
          <w:sdtPr>
            <w:alias w:val="Category"/>
            <w:tag w:val="Category"/>
            <w:id w:val="1009176720"/>
            <w:placeholder>
              <w:docPart w:val="97291ECE13FE4A1A8DFC324718894C57"/>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2EE6561F" w14:textId="0916E53D" w:rsidR="000442AC" w:rsidRPr="00DC2FBB" w:rsidRDefault="00056317" w:rsidP="000442AC">
                <w:pPr>
                  <w:pStyle w:val="BodyText"/>
                </w:pPr>
                <w:r w:rsidRPr="00DC2FBB">
                  <w:t>External (outside DXC)</w:t>
                </w:r>
              </w:p>
            </w:tc>
          </w:sdtContent>
        </w:sdt>
        <w:tc>
          <w:tcPr>
            <w:tcW w:w="1440" w:type="dxa"/>
          </w:tcPr>
          <w:p w14:paraId="5582AF9D" w14:textId="394BDD5A" w:rsidR="00E45F75" w:rsidRPr="00DC2FBB" w:rsidRDefault="00444099" w:rsidP="00390AED">
            <w:pPr>
              <w:pStyle w:val="BodyText"/>
            </w:pPr>
            <w:r w:rsidRPr="00DC2FBB">
              <w:t>HTTPS</w:t>
            </w:r>
          </w:p>
        </w:tc>
        <w:tc>
          <w:tcPr>
            <w:tcW w:w="2790" w:type="dxa"/>
            <w:vAlign w:val="center"/>
          </w:tcPr>
          <w:p w14:paraId="1197F766" w14:textId="3B60E866" w:rsidR="000442AC" w:rsidRPr="00DC2FBB" w:rsidRDefault="00444099" w:rsidP="000442AC">
            <w:pPr>
              <w:pStyle w:val="BodyText"/>
            </w:pPr>
            <w:r w:rsidRPr="00DC2FBB">
              <w:t>UWV Workplace</w:t>
            </w:r>
          </w:p>
        </w:tc>
        <w:tc>
          <w:tcPr>
            <w:tcW w:w="2610" w:type="dxa"/>
            <w:vAlign w:val="center"/>
          </w:tcPr>
          <w:p w14:paraId="0DFAC3F9" w14:textId="2FAECD19" w:rsidR="000442AC" w:rsidRPr="00DC2FBB" w:rsidRDefault="00B245B4" w:rsidP="000442AC">
            <w:pPr>
              <w:pStyle w:val="BodyText"/>
            </w:pPr>
            <w:r w:rsidRPr="00DC2FBB">
              <w:t>Search server</w:t>
            </w:r>
          </w:p>
        </w:tc>
      </w:tr>
      <w:tr w:rsidR="00B245B4" w14:paraId="453C5363" w14:textId="77777777" w:rsidTr="00F630AD">
        <w:sdt>
          <w:sdtPr>
            <w:alias w:val="Category"/>
            <w:tag w:val="Category"/>
            <w:id w:val="1171066549"/>
            <w:placeholder>
              <w:docPart w:val="EA9757AF6FD24F1390E4C817EFC9804C"/>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33358D9B" w14:textId="20123EDE" w:rsidR="00B245B4" w:rsidRPr="00DC2FBB" w:rsidRDefault="00B245B4" w:rsidP="00B245B4">
                <w:pPr>
                  <w:pStyle w:val="BodyText"/>
                </w:pPr>
                <w:r w:rsidRPr="00DC2FBB">
                  <w:t>External (outside DXC)</w:t>
                </w:r>
              </w:p>
            </w:tc>
          </w:sdtContent>
        </w:sdt>
        <w:tc>
          <w:tcPr>
            <w:tcW w:w="1440" w:type="dxa"/>
          </w:tcPr>
          <w:p w14:paraId="2886438F" w14:textId="2AD22A7E" w:rsidR="00B245B4" w:rsidRPr="00DC2FBB" w:rsidRDefault="00B245B4" w:rsidP="00390AED">
            <w:pPr>
              <w:pStyle w:val="BodyText"/>
            </w:pPr>
            <w:r w:rsidRPr="00DC2FBB">
              <w:t>HTTPS</w:t>
            </w:r>
          </w:p>
        </w:tc>
        <w:tc>
          <w:tcPr>
            <w:tcW w:w="2790" w:type="dxa"/>
            <w:vAlign w:val="center"/>
          </w:tcPr>
          <w:p w14:paraId="41DA8D08" w14:textId="5BB4EC4D" w:rsidR="00B245B4" w:rsidRPr="00DC2FBB" w:rsidRDefault="00B245B4" w:rsidP="00B245B4">
            <w:pPr>
              <w:pStyle w:val="BodyText"/>
            </w:pPr>
            <w:r w:rsidRPr="00DC2FBB">
              <w:t>UWV Workplace</w:t>
            </w:r>
          </w:p>
        </w:tc>
        <w:tc>
          <w:tcPr>
            <w:tcW w:w="2610" w:type="dxa"/>
            <w:vAlign w:val="center"/>
          </w:tcPr>
          <w:p w14:paraId="78613BB4" w14:textId="73B33DCB" w:rsidR="00B245B4" w:rsidRPr="00DC2FBB" w:rsidRDefault="00B245B4" w:rsidP="00B245B4">
            <w:pPr>
              <w:pStyle w:val="BodyText"/>
            </w:pPr>
            <w:r w:rsidRPr="00DC2FBB">
              <w:t>Bridge server</w:t>
            </w:r>
          </w:p>
        </w:tc>
      </w:tr>
      <w:tr w:rsidR="00C65A42" w14:paraId="248274F7" w14:textId="77777777" w:rsidTr="00F630AD">
        <w:sdt>
          <w:sdtPr>
            <w:alias w:val="Category"/>
            <w:tag w:val="Category"/>
            <w:id w:val="-239565227"/>
            <w:placeholder>
              <w:docPart w:val="645CE502F40F4B24A961AC08F4FFB997"/>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3EC5F4DF" w14:textId="7D6931E1" w:rsidR="00C65A42" w:rsidRPr="00DC2FBB" w:rsidRDefault="005678D9" w:rsidP="00C65A42">
                <w:pPr>
                  <w:pStyle w:val="BodyText"/>
                </w:pPr>
                <w:r w:rsidRPr="00DC2FBB">
                  <w:t>Internal</w:t>
                </w:r>
              </w:p>
            </w:tc>
          </w:sdtContent>
        </w:sdt>
        <w:tc>
          <w:tcPr>
            <w:tcW w:w="1440" w:type="dxa"/>
          </w:tcPr>
          <w:p w14:paraId="4B4FD60B" w14:textId="0E122BD0" w:rsidR="00C65A42" w:rsidRPr="00DC2FBB" w:rsidRDefault="00C65A42" w:rsidP="00390AED">
            <w:pPr>
              <w:pStyle w:val="BodyText"/>
            </w:pPr>
            <w:r w:rsidRPr="00DC2FBB">
              <w:t>Oracle Client</w:t>
            </w:r>
          </w:p>
        </w:tc>
        <w:tc>
          <w:tcPr>
            <w:tcW w:w="2790" w:type="dxa"/>
            <w:vAlign w:val="center"/>
          </w:tcPr>
          <w:p w14:paraId="50D34554" w14:textId="7717E3F8" w:rsidR="00C65A42" w:rsidRPr="00DC2FBB" w:rsidRDefault="0050693B" w:rsidP="00C65A42">
            <w:pPr>
              <w:pStyle w:val="BodyText"/>
            </w:pPr>
            <w:r w:rsidRPr="00DC2FBB">
              <w:t>Services server</w:t>
            </w:r>
          </w:p>
        </w:tc>
        <w:tc>
          <w:tcPr>
            <w:tcW w:w="2610" w:type="dxa"/>
            <w:vAlign w:val="center"/>
          </w:tcPr>
          <w:p w14:paraId="54177F7B" w14:textId="140DB239" w:rsidR="00C65A42" w:rsidRPr="00DC2FBB" w:rsidRDefault="00B700F5" w:rsidP="00C65A42">
            <w:pPr>
              <w:pStyle w:val="BodyText"/>
            </w:pPr>
            <w:r w:rsidRPr="00DC2FBB">
              <w:t>DIM</w:t>
            </w:r>
            <w:r w:rsidR="008C6562" w:rsidRPr="00DC2FBB">
              <w:t xml:space="preserve"> DB Server</w:t>
            </w:r>
          </w:p>
        </w:tc>
      </w:tr>
      <w:tr w:rsidR="00915EDE" w14:paraId="23718234" w14:textId="77777777" w:rsidTr="00F630AD">
        <w:sdt>
          <w:sdtPr>
            <w:alias w:val="Category"/>
            <w:tag w:val="Category"/>
            <w:id w:val="2133210323"/>
            <w:placeholder>
              <w:docPart w:val="502D2441488E4D86BAF64EC27542D6CA"/>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56B978C6" w14:textId="7709B5A4" w:rsidR="00915EDE" w:rsidRPr="00DC2FBB" w:rsidRDefault="00915EDE" w:rsidP="00915EDE">
                <w:pPr>
                  <w:pStyle w:val="BodyText"/>
                </w:pPr>
                <w:r w:rsidRPr="00DC2FBB">
                  <w:t>External (outside DXC)</w:t>
                </w:r>
              </w:p>
            </w:tc>
          </w:sdtContent>
        </w:sdt>
        <w:tc>
          <w:tcPr>
            <w:tcW w:w="1440" w:type="dxa"/>
          </w:tcPr>
          <w:p w14:paraId="245B2749" w14:textId="565CD4FF" w:rsidR="00915EDE" w:rsidRPr="00DC2FBB" w:rsidRDefault="00FF4FDF" w:rsidP="00390AED">
            <w:pPr>
              <w:pStyle w:val="BodyText"/>
            </w:pPr>
            <w:r w:rsidRPr="00DC2FBB">
              <w:t>SMTP</w:t>
            </w:r>
          </w:p>
        </w:tc>
        <w:tc>
          <w:tcPr>
            <w:tcW w:w="2790" w:type="dxa"/>
            <w:vAlign w:val="center"/>
          </w:tcPr>
          <w:p w14:paraId="57FEEFD0" w14:textId="0CC45E5A" w:rsidR="00915EDE" w:rsidRPr="00DC2FBB" w:rsidRDefault="00915EDE" w:rsidP="00915EDE">
            <w:pPr>
              <w:pStyle w:val="BodyText"/>
            </w:pPr>
            <w:r w:rsidRPr="00DC2FBB">
              <w:t>Engine server</w:t>
            </w:r>
          </w:p>
        </w:tc>
        <w:tc>
          <w:tcPr>
            <w:tcW w:w="2610" w:type="dxa"/>
            <w:vAlign w:val="center"/>
          </w:tcPr>
          <w:p w14:paraId="6A42E5A9" w14:textId="491DDED3" w:rsidR="00915EDE" w:rsidRPr="00DC2FBB" w:rsidRDefault="00FF4FDF" w:rsidP="00915EDE">
            <w:pPr>
              <w:pStyle w:val="BodyText"/>
            </w:pPr>
            <w:r w:rsidRPr="00DC2FBB">
              <w:t>UWV Mail</w:t>
            </w:r>
          </w:p>
        </w:tc>
      </w:tr>
      <w:tr w:rsidR="00864F37" w14:paraId="628AA607" w14:textId="77777777" w:rsidTr="00F630AD">
        <w:sdt>
          <w:sdtPr>
            <w:alias w:val="Category"/>
            <w:tag w:val="Category"/>
            <w:id w:val="-1788040033"/>
            <w:placeholder>
              <w:docPart w:val="4FA115BF54AC4657AF2CCFAA9D0DCCED"/>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2B094650" w14:textId="6BB0CBF0" w:rsidR="00864F37" w:rsidRPr="00D607A2" w:rsidRDefault="00864F37" w:rsidP="00864F37">
                <w:pPr>
                  <w:pStyle w:val="BodyText"/>
                </w:pPr>
                <w:r w:rsidRPr="00D607A2">
                  <w:t>External (outside DXC)</w:t>
                </w:r>
              </w:p>
            </w:tc>
          </w:sdtContent>
        </w:sdt>
        <w:tc>
          <w:tcPr>
            <w:tcW w:w="1440" w:type="dxa"/>
          </w:tcPr>
          <w:p w14:paraId="1DDB2AFB" w14:textId="7E8BC2AD" w:rsidR="00864F37" w:rsidRPr="00D607A2" w:rsidRDefault="00EE7D5C" w:rsidP="00390AED">
            <w:pPr>
              <w:pStyle w:val="BodyText"/>
            </w:pPr>
            <w:r w:rsidRPr="00D607A2">
              <w:t>LDAP/SSL</w:t>
            </w:r>
          </w:p>
        </w:tc>
        <w:tc>
          <w:tcPr>
            <w:tcW w:w="2790" w:type="dxa"/>
            <w:vAlign w:val="center"/>
          </w:tcPr>
          <w:p w14:paraId="7C0C9055" w14:textId="0D2ED33C" w:rsidR="00864F37" w:rsidRPr="0050494D" w:rsidRDefault="00EE7D5C" w:rsidP="00864F37">
            <w:pPr>
              <w:pStyle w:val="BodyText"/>
            </w:pPr>
            <w:r w:rsidRPr="0050494D">
              <w:t>Services server</w:t>
            </w:r>
          </w:p>
        </w:tc>
        <w:tc>
          <w:tcPr>
            <w:tcW w:w="2610" w:type="dxa"/>
            <w:vAlign w:val="center"/>
          </w:tcPr>
          <w:p w14:paraId="090A1314" w14:textId="78DDEAD7" w:rsidR="00864F37" w:rsidRPr="0050494D" w:rsidRDefault="00D37F70" w:rsidP="00864F37">
            <w:pPr>
              <w:pStyle w:val="BodyText"/>
            </w:pPr>
            <w:r w:rsidRPr="0050494D">
              <w:t>WPOL</w:t>
            </w:r>
            <w:r w:rsidR="004B1344" w:rsidRPr="0050494D">
              <w:t xml:space="preserve"> (UWV AD)</w:t>
            </w:r>
          </w:p>
        </w:tc>
      </w:tr>
      <w:tr w:rsidR="00FC345B" w14:paraId="23BC2B06" w14:textId="77777777" w:rsidTr="00F630AD">
        <w:sdt>
          <w:sdtPr>
            <w:alias w:val="Category"/>
            <w:tag w:val="Category"/>
            <w:id w:val="108477383"/>
            <w:placeholder>
              <w:docPart w:val="62F906EDA3794FACAFB73B535B0C4DF4"/>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71ED58D2" w14:textId="6831A9CA" w:rsidR="00FC345B" w:rsidRDefault="00FC345B" w:rsidP="00FC345B">
                <w:pPr>
                  <w:pStyle w:val="BodyText"/>
                </w:pPr>
                <w:r>
                  <w:t>Internal</w:t>
                </w:r>
              </w:p>
            </w:tc>
          </w:sdtContent>
        </w:sdt>
        <w:tc>
          <w:tcPr>
            <w:tcW w:w="1440" w:type="dxa"/>
          </w:tcPr>
          <w:p w14:paraId="39756F5E" w14:textId="4906EEA6" w:rsidR="00FC345B" w:rsidRPr="00D607A2" w:rsidRDefault="00BB397E" w:rsidP="00390AED">
            <w:pPr>
              <w:pStyle w:val="BodyText"/>
            </w:pPr>
            <w:r>
              <w:t>Oracle Client</w:t>
            </w:r>
          </w:p>
        </w:tc>
        <w:tc>
          <w:tcPr>
            <w:tcW w:w="2790" w:type="dxa"/>
            <w:vAlign w:val="center"/>
          </w:tcPr>
          <w:p w14:paraId="693E4562" w14:textId="33EA960E" w:rsidR="00FC345B" w:rsidRPr="0050494D" w:rsidRDefault="00BB397E" w:rsidP="00FC345B">
            <w:pPr>
              <w:pStyle w:val="BodyText"/>
            </w:pPr>
            <w:r w:rsidRPr="0050494D">
              <w:t>DIM</w:t>
            </w:r>
            <w:r w:rsidR="007F40C7">
              <w:t xml:space="preserve"> </w:t>
            </w:r>
            <w:r w:rsidRPr="0050494D">
              <w:t>DB server</w:t>
            </w:r>
          </w:p>
        </w:tc>
        <w:tc>
          <w:tcPr>
            <w:tcW w:w="2610" w:type="dxa"/>
            <w:vAlign w:val="center"/>
          </w:tcPr>
          <w:p w14:paraId="14F8B172" w14:textId="63FA42B7" w:rsidR="00FC345B" w:rsidRPr="0050494D" w:rsidRDefault="00FB7F9E" w:rsidP="00FC345B">
            <w:pPr>
              <w:pStyle w:val="BodyText"/>
            </w:pPr>
            <w:r w:rsidRPr="0050494D">
              <w:t>KDB-WWO</w:t>
            </w:r>
          </w:p>
        </w:tc>
      </w:tr>
      <w:tr w:rsidR="00FE5DCF" w14:paraId="5366FFE3" w14:textId="77777777" w:rsidTr="00F630AD">
        <w:sdt>
          <w:sdtPr>
            <w:rPr>
              <w:color w:val="auto"/>
            </w:rPr>
            <w:alias w:val="Category"/>
            <w:tag w:val="Category"/>
            <w:id w:val="-1981598880"/>
            <w:placeholder>
              <w:docPart w:val="4570CEBC48B34B64827DD126BB83E01F"/>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596EFE33" w14:textId="5B811225" w:rsidR="00FE5DCF" w:rsidRPr="00FE5DCF" w:rsidRDefault="00FE5DCF" w:rsidP="00FE5DCF">
                <w:pPr>
                  <w:pStyle w:val="BodyText"/>
                  <w:rPr>
                    <w:color w:val="auto"/>
                  </w:rPr>
                </w:pPr>
                <w:r w:rsidRPr="00FE5DCF">
                  <w:rPr>
                    <w:color w:val="auto"/>
                  </w:rPr>
                  <w:t>Internal</w:t>
                </w:r>
              </w:p>
            </w:tc>
          </w:sdtContent>
        </w:sdt>
        <w:tc>
          <w:tcPr>
            <w:tcW w:w="1440" w:type="dxa"/>
          </w:tcPr>
          <w:p w14:paraId="121ADB73" w14:textId="50309F06" w:rsidR="00FE5DCF" w:rsidRPr="00FE5DCF" w:rsidRDefault="00FE5DCF" w:rsidP="00390AED">
            <w:pPr>
              <w:pStyle w:val="BodyText"/>
              <w:rPr>
                <w:color w:val="auto"/>
              </w:rPr>
            </w:pPr>
            <w:r w:rsidRPr="00FE5DCF">
              <w:rPr>
                <w:color w:val="auto"/>
              </w:rPr>
              <w:t>TCP</w:t>
            </w:r>
          </w:p>
        </w:tc>
        <w:tc>
          <w:tcPr>
            <w:tcW w:w="2790" w:type="dxa"/>
            <w:vAlign w:val="center"/>
          </w:tcPr>
          <w:p w14:paraId="2B6173FD" w14:textId="74518171" w:rsidR="00FE5DCF" w:rsidRPr="00FE5DCF" w:rsidRDefault="00FE5DCF" w:rsidP="00FE5DCF">
            <w:pPr>
              <w:pStyle w:val="BodyText"/>
              <w:rPr>
                <w:color w:val="auto"/>
              </w:rPr>
            </w:pPr>
            <w:r w:rsidRPr="00FE5DCF">
              <w:rPr>
                <w:color w:val="auto"/>
              </w:rPr>
              <w:t>DIM Engine</w:t>
            </w:r>
          </w:p>
        </w:tc>
        <w:tc>
          <w:tcPr>
            <w:tcW w:w="2610" w:type="dxa"/>
            <w:vAlign w:val="center"/>
          </w:tcPr>
          <w:p w14:paraId="54AB8700" w14:textId="7DDA94BC" w:rsidR="00FE5DCF" w:rsidRPr="00FE5DCF" w:rsidRDefault="00FE5DCF" w:rsidP="00FE5DCF">
            <w:pPr>
              <w:pStyle w:val="BodyText"/>
              <w:rPr>
                <w:color w:val="auto"/>
              </w:rPr>
            </w:pPr>
            <w:r w:rsidRPr="00FE5DCF">
              <w:rPr>
                <w:color w:val="auto"/>
              </w:rPr>
              <w:t xml:space="preserve">DIM Search </w:t>
            </w:r>
          </w:p>
        </w:tc>
      </w:tr>
      <w:tr w:rsidR="00FE5DCF" w14:paraId="7620C119" w14:textId="77777777" w:rsidTr="00F630AD">
        <w:sdt>
          <w:sdtPr>
            <w:rPr>
              <w:color w:val="auto"/>
            </w:rPr>
            <w:alias w:val="Category"/>
            <w:tag w:val="Category"/>
            <w:id w:val="677778995"/>
            <w:placeholder>
              <w:docPart w:val="90516E5BC02B4D37A407A2C4BB9002E5"/>
            </w:placeholder>
            <w:dropDownList>
              <w:listItem w:displayText="Select" w:value="Select"/>
              <w:listItem w:displayText="Internal" w:value="Internal"/>
              <w:listItem w:displayText="External (outside DXC)" w:value="External (outside DXC)"/>
            </w:dropDownList>
          </w:sdtPr>
          <w:sdtContent>
            <w:tc>
              <w:tcPr>
                <w:tcW w:w="2875" w:type="dxa"/>
                <w:vAlign w:val="center"/>
              </w:tcPr>
              <w:p w14:paraId="00A6F7A1" w14:textId="25836D2C" w:rsidR="00FE5DCF" w:rsidRPr="00FE5DCF" w:rsidRDefault="00FE5DCF" w:rsidP="00FE5DCF">
                <w:pPr>
                  <w:pStyle w:val="BodyText"/>
                  <w:rPr>
                    <w:color w:val="auto"/>
                  </w:rPr>
                </w:pPr>
                <w:r w:rsidRPr="00FE5DCF">
                  <w:rPr>
                    <w:color w:val="auto"/>
                  </w:rPr>
                  <w:t>Internal</w:t>
                </w:r>
              </w:p>
            </w:tc>
          </w:sdtContent>
        </w:sdt>
        <w:tc>
          <w:tcPr>
            <w:tcW w:w="1440" w:type="dxa"/>
          </w:tcPr>
          <w:p w14:paraId="20769D34" w14:textId="47738BE0" w:rsidR="00FE5DCF" w:rsidRPr="00FE5DCF" w:rsidRDefault="00FE5DCF" w:rsidP="00390AED">
            <w:pPr>
              <w:pStyle w:val="BodyText"/>
              <w:rPr>
                <w:color w:val="auto"/>
              </w:rPr>
            </w:pPr>
            <w:r w:rsidRPr="00FE5DCF">
              <w:rPr>
                <w:color w:val="auto"/>
              </w:rPr>
              <w:t>RDP</w:t>
            </w:r>
          </w:p>
        </w:tc>
        <w:tc>
          <w:tcPr>
            <w:tcW w:w="2790" w:type="dxa"/>
            <w:vAlign w:val="center"/>
          </w:tcPr>
          <w:p w14:paraId="017992D6" w14:textId="36C9ED37" w:rsidR="00FE5DCF" w:rsidRPr="00FE5DCF" w:rsidRDefault="00FE5DCF" w:rsidP="00FE5DCF">
            <w:pPr>
              <w:pStyle w:val="BodyText"/>
              <w:rPr>
                <w:color w:val="auto"/>
              </w:rPr>
            </w:pPr>
            <w:r w:rsidRPr="00FE5DCF">
              <w:rPr>
                <w:color w:val="auto"/>
              </w:rPr>
              <w:t>Management Server</w:t>
            </w:r>
          </w:p>
        </w:tc>
        <w:tc>
          <w:tcPr>
            <w:tcW w:w="2610" w:type="dxa"/>
            <w:vAlign w:val="center"/>
          </w:tcPr>
          <w:p w14:paraId="3002CA89" w14:textId="4588E69C" w:rsidR="00FE5DCF" w:rsidRPr="00FE5DCF" w:rsidRDefault="00FE5DCF" w:rsidP="00FE5DCF">
            <w:pPr>
              <w:pStyle w:val="BodyText"/>
              <w:rPr>
                <w:color w:val="auto"/>
              </w:rPr>
            </w:pPr>
            <w:r w:rsidRPr="00FE5DCF">
              <w:rPr>
                <w:color w:val="auto"/>
              </w:rPr>
              <w:t xml:space="preserve">Bridge Server </w:t>
            </w:r>
          </w:p>
        </w:tc>
      </w:tr>
    </w:tbl>
    <w:p w14:paraId="109729F1" w14:textId="77777777" w:rsidR="005632A0" w:rsidRDefault="005632A0" w:rsidP="000370D7">
      <w:pPr>
        <w:pStyle w:val="BodyText"/>
        <w:rPr>
          <w:rFonts w:cs="Arial"/>
        </w:rPr>
      </w:pPr>
    </w:p>
    <w:p w14:paraId="2EC4CF00" w14:textId="5F49236F" w:rsidR="000370D7" w:rsidRDefault="000370D7" w:rsidP="000370D7">
      <w:pPr>
        <w:pStyle w:val="BodyText"/>
        <w:rPr>
          <w:rFonts w:cs="Arial"/>
        </w:rPr>
      </w:pPr>
      <w:r>
        <w:rPr>
          <w:rFonts w:cs="Arial"/>
        </w:rPr>
        <w:t>For details see Appendix B</w:t>
      </w:r>
    </w:p>
    <w:p w14:paraId="7707B0CC" w14:textId="33BB61CA" w:rsidR="00F179F4" w:rsidRDefault="00F179F4" w:rsidP="00122BD0">
      <w:pPr>
        <w:pStyle w:val="Heading1"/>
        <w:rPr>
          <w:rStyle w:val="BodyTextZchn"/>
        </w:rPr>
      </w:pPr>
      <w:bookmarkStart w:id="42" w:name="_Toc113613303"/>
      <w:r>
        <w:rPr>
          <w:rStyle w:val="BodyTextZchn"/>
        </w:rPr>
        <w:lastRenderedPageBreak/>
        <w:t>Potential future improvements</w:t>
      </w:r>
      <w:bookmarkEnd w:id="42"/>
    </w:p>
    <w:tbl>
      <w:tblPr>
        <w:tblStyle w:val="TableGrid"/>
        <w:tblW w:w="9535" w:type="dxa"/>
        <w:tblLook w:val="04A0" w:firstRow="1" w:lastRow="0" w:firstColumn="1" w:lastColumn="0" w:noHBand="0" w:noVBand="1"/>
      </w:tblPr>
      <w:tblGrid>
        <w:gridCol w:w="805"/>
        <w:gridCol w:w="4680"/>
        <w:gridCol w:w="4050"/>
      </w:tblGrid>
      <w:tr w:rsidR="00765D40" w:rsidRPr="00560D26" w14:paraId="38B78D17" w14:textId="77777777" w:rsidTr="002B784C">
        <w:tc>
          <w:tcPr>
            <w:tcW w:w="805" w:type="dxa"/>
            <w:shd w:val="clear" w:color="auto" w:fill="D9D9D9" w:themeFill="background1" w:themeFillShade="D9"/>
          </w:tcPr>
          <w:p w14:paraId="4E8269BA" w14:textId="6C3C5699" w:rsidR="00765D40" w:rsidRPr="00560D26" w:rsidRDefault="00765D40" w:rsidP="00F630AD">
            <w:pPr>
              <w:pStyle w:val="BodyText"/>
              <w:rPr>
                <w:b/>
                <w:bCs/>
              </w:rPr>
            </w:pPr>
            <w:r>
              <w:rPr>
                <w:b/>
                <w:bCs/>
              </w:rPr>
              <w:t>ID</w:t>
            </w:r>
          </w:p>
        </w:tc>
        <w:tc>
          <w:tcPr>
            <w:tcW w:w="4680" w:type="dxa"/>
            <w:shd w:val="clear" w:color="auto" w:fill="D9D9D9" w:themeFill="background1" w:themeFillShade="D9"/>
          </w:tcPr>
          <w:p w14:paraId="7C1EE4DA" w14:textId="3E23179D" w:rsidR="00765D40" w:rsidRPr="00560D26" w:rsidRDefault="00765D40" w:rsidP="00F630AD">
            <w:pPr>
              <w:pStyle w:val="BodyText"/>
              <w:rPr>
                <w:b/>
                <w:bCs/>
              </w:rPr>
            </w:pPr>
            <w:r>
              <w:rPr>
                <w:b/>
                <w:bCs/>
              </w:rPr>
              <w:t>Proposed improvement</w:t>
            </w:r>
          </w:p>
        </w:tc>
        <w:tc>
          <w:tcPr>
            <w:tcW w:w="4050" w:type="dxa"/>
            <w:shd w:val="clear" w:color="auto" w:fill="D9D9D9" w:themeFill="background1" w:themeFillShade="D9"/>
          </w:tcPr>
          <w:p w14:paraId="483E68B2" w14:textId="607D844C" w:rsidR="00765D40" w:rsidRPr="00560D26" w:rsidRDefault="00765D40" w:rsidP="00F630AD">
            <w:pPr>
              <w:pStyle w:val="BodyText"/>
              <w:rPr>
                <w:b/>
                <w:bCs/>
              </w:rPr>
            </w:pPr>
            <w:r>
              <w:rPr>
                <w:b/>
                <w:bCs/>
              </w:rPr>
              <w:t>Reason</w:t>
            </w:r>
          </w:p>
        </w:tc>
      </w:tr>
      <w:tr w:rsidR="00765D40" w:rsidRPr="00611598" w14:paraId="41D36F39" w14:textId="77777777" w:rsidTr="002B784C">
        <w:tc>
          <w:tcPr>
            <w:tcW w:w="805" w:type="dxa"/>
            <w:vAlign w:val="center"/>
          </w:tcPr>
          <w:p w14:paraId="74AC7B27" w14:textId="24F8D193" w:rsidR="00765D40" w:rsidRPr="00731281" w:rsidRDefault="00765D40" w:rsidP="00F630AD">
            <w:pPr>
              <w:pStyle w:val="BodyText"/>
            </w:pPr>
            <w:r w:rsidRPr="00731281">
              <w:t>1</w:t>
            </w:r>
          </w:p>
        </w:tc>
        <w:tc>
          <w:tcPr>
            <w:tcW w:w="4680" w:type="dxa"/>
          </w:tcPr>
          <w:p w14:paraId="17FD722B" w14:textId="5C886AA0" w:rsidR="00765D40" w:rsidRPr="00731281" w:rsidRDefault="001F671E" w:rsidP="00F630AD">
            <w:pPr>
              <w:pStyle w:val="BodyText"/>
            </w:pPr>
            <w:r w:rsidRPr="00731281">
              <w:t>UWV to s</w:t>
            </w:r>
            <w:r w:rsidR="002B784C" w:rsidRPr="00731281">
              <w:t>eparate Presentation and Application Tier</w:t>
            </w:r>
          </w:p>
        </w:tc>
        <w:tc>
          <w:tcPr>
            <w:tcW w:w="4050" w:type="dxa"/>
            <w:vAlign w:val="center"/>
          </w:tcPr>
          <w:p w14:paraId="71119DC8" w14:textId="3A1FACB2" w:rsidR="00765D40" w:rsidRPr="00731281" w:rsidRDefault="004E4B9E" w:rsidP="00F630AD">
            <w:pPr>
              <w:pStyle w:val="BodyText"/>
            </w:pPr>
            <w:r w:rsidRPr="00731281">
              <w:t>To comply with the NORA- based</w:t>
            </w:r>
            <w:r w:rsidR="00CD68DB">
              <w:t xml:space="preserve"> </w:t>
            </w:r>
            <w:r w:rsidRPr="00731281">
              <w:t>security model, presentation and application can be hosted in different security zones</w:t>
            </w:r>
          </w:p>
        </w:tc>
      </w:tr>
      <w:tr w:rsidR="00765D40" w:rsidRPr="00611598" w14:paraId="21D68C33" w14:textId="77777777" w:rsidTr="002B784C">
        <w:tc>
          <w:tcPr>
            <w:tcW w:w="805" w:type="dxa"/>
            <w:vAlign w:val="center"/>
          </w:tcPr>
          <w:p w14:paraId="675EB692" w14:textId="3160C8FF" w:rsidR="00765D40" w:rsidRPr="00D607A2" w:rsidRDefault="004E4B9E" w:rsidP="00F630AD">
            <w:pPr>
              <w:pStyle w:val="BodyText"/>
            </w:pPr>
            <w:r w:rsidRPr="00D607A2">
              <w:t>2</w:t>
            </w:r>
          </w:p>
        </w:tc>
        <w:tc>
          <w:tcPr>
            <w:tcW w:w="4680" w:type="dxa"/>
          </w:tcPr>
          <w:p w14:paraId="378EE937" w14:textId="749AE22E" w:rsidR="00765D40" w:rsidRPr="00D607A2" w:rsidRDefault="00CD68DB" w:rsidP="00F630AD">
            <w:pPr>
              <w:pStyle w:val="BodyText"/>
            </w:pPr>
            <w:r>
              <w:t xml:space="preserve">UWV to investigate </w:t>
            </w:r>
            <w:r w:rsidR="00602E14">
              <w:t xml:space="preserve">how the </w:t>
            </w:r>
            <w:r w:rsidR="00097183">
              <w:t>AIX server</w:t>
            </w:r>
            <w:r w:rsidR="00602E14">
              <w:t>s</w:t>
            </w:r>
            <w:r w:rsidR="00097183">
              <w:t xml:space="preserve">/services </w:t>
            </w:r>
            <w:r w:rsidR="00602E14">
              <w:t xml:space="preserve">can be transferred </w:t>
            </w:r>
            <w:r w:rsidR="00097183">
              <w:t xml:space="preserve">to </w:t>
            </w:r>
            <w:r w:rsidR="00602E14">
              <w:t xml:space="preserve">the </w:t>
            </w:r>
            <w:r w:rsidR="00390AED">
              <w:t>p</w:t>
            </w:r>
            <w:r w:rsidR="00097183">
              <w:t xml:space="preserve">rivate </w:t>
            </w:r>
            <w:r w:rsidR="00390AED">
              <w:t>c</w:t>
            </w:r>
            <w:r w:rsidR="00097183">
              <w:t>loud</w:t>
            </w:r>
          </w:p>
        </w:tc>
        <w:tc>
          <w:tcPr>
            <w:tcW w:w="4050" w:type="dxa"/>
            <w:vAlign w:val="center"/>
          </w:tcPr>
          <w:p w14:paraId="0095A539" w14:textId="14306D34" w:rsidR="00765D40" w:rsidRPr="002D1E00" w:rsidRDefault="00B045C9" w:rsidP="00F630AD">
            <w:pPr>
              <w:pStyle w:val="BodyText"/>
            </w:pPr>
            <w:r>
              <w:t xml:space="preserve">The intention is to move all systems to the </w:t>
            </w:r>
            <w:r w:rsidR="00390AED">
              <w:t>p</w:t>
            </w:r>
            <w:r>
              <w:t xml:space="preserve">rivate </w:t>
            </w:r>
            <w:r w:rsidR="00390AED">
              <w:t>c</w:t>
            </w:r>
            <w:r>
              <w:t xml:space="preserve">loud, </w:t>
            </w:r>
            <w:r w:rsidR="00AE4893">
              <w:t>l</w:t>
            </w:r>
            <w:r>
              <w:t>egacy should only be a temporary solution</w:t>
            </w:r>
          </w:p>
        </w:tc>
      </w:tr>
    </w:tbl>
    <w:p w14:paraId="01CC1538" w14:textId="77777777" w:rsidR="0022661D" w:rsidRDefault="0022661D">
      <w:pPr>
        <w:spacing w:after="160" w:line="259" w:lineRule="auto"/>
        <w:rPr>
          <w:rFonts w:ascii="Helvetica-Bold" w:hAnsi="Helvetica-Bold" w:hint="eastAsia"/>
          <w:b/>
          <w:bCs/>
          <w:color w:val="040204"/>
          <w:sz w:val="34"/>
          <w:szCs w:val="34"/>
        </w:rPr>
      </w:pPr>
    </w:p>
    <w:p w14:paraId="55AA43CD" w14:textId="77777777" w:rsidR="00CF08B8" w:rsidRDefault="00CF08B8">
      <w:pPr>
        <w:spacing w:after="160" w:line="259" w:lineRule="auto"/>
        <w:rPr>
          <w:rFonts w:ascii="Helvetica-Bold" w:hAnsi="Helvetica-Bold" w:hint="eastAsia"/>
          <w:b/>
          <w:bCs/>
          <w:color w:val="040204"/>
          <w:sz w:val="34"/>
          <w:szCs w:val="34"/>
        </w:rPr>
      </w:pPr>
    </w:p>
    <w:p w14:paraId="66E204DB" w14:textId="5B9419ED" w:rsidR="00E21D53" w:rsidRDefault="00E21D53" w:rsidP="00E21D53">
      <w:pPr>
        <w:pStyle w:val="Heading1"/>
        <w:numPr>
          <w:ilvl w:val="0"/>
          <w:numId w:val="0"/>
        </w:numPr>
      </w:pPr>
      <w:bookmarkStart w:id="43" w:name="_Toc113613316"/>
      <w:bookmarkStart w:id="44" w:name="_Toc38963729"/>
      <w:bookmarkStart w:id="45" w:name="_Toc113613304"/>
      <w:r>
        <w:lastRenderedPageBreak/>
        <w:t>Version</w:t>
      </w:r>
      <w:r w:rsidRPr="009B5527">
        <w:t xml:space="preserve"> </w:t>
      </w:r>
      <w:r>
        <w:t>Control</w:t>
      </w:r>
      <w:bookmarkStart w:id="46" w:name="_Hlk63699251"/>
      <w:bookmarkEnd w:id="43"/>
    </w:p>
    <w:p w14:paraId="64D162F4" w14:textId="77777777" w:rsidR="00E21D53" w:rsidRDefault="00E21D53" w:rsidP="00E21D53">
      <w:pPr>
        <w:pStyle w:val="Graphic"/>
        <w:rPr>
          <w:b/>
          <w:bCs/>
          <w:color w:val="767171" w:themeColor="background2" w:themeShade="80"/>
          <w:sz w:val="24"/>
          <w:szCs w:val="24"/>
        </w:rPr>
      </w:pPr>
      <w:r>
        <w:rPr>
          <w:b/>
          <w:bCs/>
          <w:color w:val="767171" w:themeColor="background2" w:themeShade="80"/>
          <w:sz w:val="24"/>
          <w:szCs w:val="24"/>
        </w:rPr>
        <w:t>USED 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E21D53" w14:paraId="31E16291" w14:textId="77777777" w:rsidTr="00013E45">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4FCE2154" w14:textId="1066BAAE" w:rsidR="00E21D53" w:rsidRPr="001673C7" w:rsidRDefault="00E21D53" w:rsidP="00EE5B8E">
            <w:pPr>
              <w:rPr>
                <w:rFonts w:cs="Arial"/>
                <w:sz w:val="20"/>
                <w:highlight w:val="yellow"/>
              </w:rPr>
            </w:pPr>
            <w:r w:rsidRPr="002429A2">
              <w:rPr>
                <w:rFonts w:cs="Arial"/>
                <w:sz w:val="20"/>
              </w:rPr>
              <w:t xml:space="preserve">Based on HLD Template: </w:t>
            </w:r>
            <w:r w:rsidRPr="007F5AF6">
              <w:rPr>
                <w:rFonts w:cs="Arial"/>
                <w:sz w:val="20"/>
              </w:rPr>
              <w:t>UWV HLD - TEMPLATE 1.</w:t>
            </w:r>
            <w:r>
              <w:rPr>
                <w:rFonts w:cs="Arial"/>
                <w:sz w:val="20"/>
              </w:rPr>
              <w:t>86</w:t>
            </w:r>
            <w:r w:rsidRPr="007F5AF6">
              <w:rPr>
                <w:rFonts w:cs="Arial"/>
                <w:sz w:val="20"/>
              </w:rPr>
              <w:t>.docx</w:t>
            </w:r>
          </w:p>
        </w:tc>
      </w:tr>
    </w:tbl>
    <w:p w14:paraId="686AEC7A" w14:textId="77777777" w:rsidR="002679E5" w:rsidRDefault="002679E5" w:rsidP="00E21D53">
      <w:pPr>
        <w:pStyle w:val="Graphic"/>
        <w:rPr>
          <w:b/>
          <w:bCs/>
          <w:color w:val="767171" w:themeColor="background2" w:themeShade="80"/>
          <w:sz w:val="24"/>
          <w:szCs w:val="24"/>
        </w:rPr>
      </w:pPr>
    </w:p>
    <w:p w14:paraId="2E8F205B" w14:textId="5256D65F" w:rsidR="00E21D53" w:rsidRPr="004A3BA4" w:rsidRDefault="00E21D53" w:rsidP="00E21D53">
      <w:pPr>
        <w:pStyle w:val="Graphic"/>
        <w:rPr>
          <w:b/>
          <w:bCs/>
          <w:color w:val="767171" w:themeColor="background2" w:themeShade="80"/>
          <w:sz w:val="24"/>
          <w:szCs w:val="24"/>
        </w:rPr>
      </w:pPr>
      <w:r w:rsidRPr="004A3BA4">
        <w:rPr>
          <w:b/>
          <w:bCs/>
          <w:color w:val="767171" w:themeColor="background2" w:themeShade="80"/>
          <w:sz w:val="24"/>
          <w:szCs w:val="24"/>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504"/>
        <w:gridCol w:w="1737"/>
      </w:tblGrid>
      <w:tr w:rsidR="00E21D53" w14:paraId="4CB163CC" w14:textId="77777777" w:rsidTr="00013E45">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3D90811" w14:textId="77777777" w:rsidR="00E21D53" w:rsidRDefault="00E21D53" w:rsidP="00EE5B8E">
            <w:pPr>
              <w:pStyle w:val="TableHeading"/>
            </w:pPr>
            <w:bookmarkStart w:id="47" w:name="_Toc209496524"/>
            <w:r>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817592D" w14:textId="77777777" w:rsidR="00E21D53" w:rsidRDefault="00E21D53" w:rsidP="00EE5B8E">
            <w:pPr>
              <w:pStyle w:val="TableHeading"/>
            </w:pPr>
            <w:r>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2C50DDB" w14:textId="77777777" w:rsidR="00E21D53" w:rsidRDefault="00E21D53" w:rsidP="00EE5B8E">
            <w:pPr>
              <w:pStyle w:val="TableHeading"/>
            </w:pPr>
            <w:r>
              <w:t>Date</w:t>
            </w:r>
          </w:p>
        </w:tc>
      </w:tr>
      <w:tr w:rsidR="00E21D53" w:rsidRPr="00D63B79" w14:paraId="37459505" w14:textId="77777777" w:rsidTr="00013E45">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4C4E6FC3" w14:textId="77777777" w:rsidR="00E21D53" w:rsidRPr="00D63B79" w:rsidRDefault="00E21D53" w:rsidP="00EE5B8E">
            <w:pPr>
              <w:rPr>
                <w:rFonts w:cs="Arial"/>
                <w:sz w:val="20"/>
              </w:rPr>
            </w:pPr>
            <w:r w:rsidRPr="00D63B79">
              <w:rPr>
                <w:rFonts w:cs="Arial"/>
                <w:sz w:val="20"/>
              </w:rPr>
              <w:t>Cora Kuijper</w:t>
            </w:r>
          </w:p>
        </w:tc>
        <w:tc>
          <w:tcPr>
            <w:tcW w:w="3504" w:type="dxa"/>
            <w:tcBorders>
              <w:top w:val="single" w:sz="4" w:space="0" w:color="auto"/>
              <w:left w:val="single" w:sz="4" w:space="0" w:color="auto"/>
              <w:bottom w:val="single" w:sz="4" w:space="0" w:color="auto"/>
              <w:right w:val="single" w:sz="4" w:space="0" w:color="auto"/>
            </w:tcBorders>
            <w:vAlign w:val="center"/>
            <w:hideMark/>
          </w:tcPr>
          <w:p w14:paraId="78225FD5" w14:textId="77777777" w:rsidR="00E21D53" w:rsidRPr="00D63B79" w:rsidRDefault="00E21D53" w:rsidP="00EE5B8E">
            <w:pPr>
              <w:rPr>
                <w:rFonts w:cs="Arial"/>
                <w:sz w:val="20"/>
              </w:rPr>
            </w:pPr>
            <w:r w:rsidRPr="00D63B79">
              <w:rPr>
                <w:rFonts w:cs="Arial"/>
                <w:sz w:val="20"/>
              </w:rPr>
              <w:t>DXC Account Technical Lead (verification)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59C35FF8" w14:textId="77777777" w:rsidR="00E21D53" w:rsidRPr="00D63B79" w:rsidRDefault="00E21D53" w:rsidP="00EE5B8E">
            <w:pPr>
              <w:pStyle w:val="TableText0"/>
              <w:rPr>
                <w:rFonts w:ascii="Arial" w:hAnsi="Arial" w:cs="Arial"/>
                <w:kern w:val="20"/>
              </w:rPr>
            </w:pPr>
            <w:r>
              <w:rPr>
                <w:rFonts w:ascii="Arial" w:hAnsi="Arial" w:cs="Arial"/>
                <w:kern w:val="20"/>
              </w:rPr>
              <w:t>17-08-2022</w:t>
            </w:r>
          </w:p>
        </w:tc>
      </w:tr>
      <w:tr w:rsidR="00E21D53" w:rsidRPr="00D63B79" w14:paraId="54DFCA30" w14:textId="77777777" w:rsidTr="00013E45">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0372B830" w14:textId="77777777" w:rsidR="00E21D53" w:rsidRPr="00D63B79" w:rsidRDefault="00E21D53" w:rsidP="00EE5B8E">
            <w:pPr>
              <w:rPr>
                <w:rFonts w:cs="Arial"/>
                <w:sz w:val="20"/>
              </w:rPr>
            </w:pPr>
            <w:r w:rsidRPr="00D63B79">
              <w:rPr>
                <w:rFonts w:cs="Arial"/>
                <w:sz w:val="20"/>
              </w:rPr>
              <w:t xml:space="preserve">Nic van </w:t>
            </w:r>
            <w:proofErr w:type="spellStart"/>
            <w:r w:rsidRPr="00D63B79">
              <w:rPr>
                <w:rFonts w:cs="Arial"/>
                <w:sz w:val="20"/>
              </w:rPr>
              <w:t>Sprongen</w:t>
            </w:r>
            <w:proofErr w:type="spellEnd"/>
          </w:p>
        </w:tc>
        <w:tc>
          <w:tcPr>
            <w:tcW w:w="3504" w:type="dxa"/>
            <w:tcBorders>
              <w:top w:val="single" w:sz="4" w:space="0" w:color="auto"/>
              <w:left w:val="single" w:sz="4" w:space="0" w:color="auto"/>
              <w:bottom w:val="single" w:sz="4" w:space="0" w:color="auto"/>
              <w:right w:val="single" w:sz="4" w:space="0" w:color="auto"/>
            </w:tcBorders>
            <w:vAlign w:val="center"/>
            <w:hideMark/>
          </w:tcPr>
          <w:p w14:paraId="6310B4F8" w14:textId="77777777" w:rsidR="00E21D53" w:rsidRPr="00D63B79" w:rsidRDefault="00E21D53" w:rsidP="00EE5B8E">
            <w:pPr>
              <w:rPr>
                <w:rFonts w:cs="Arial"/>
                <w:sz w:val="20"/>
              </w:rPr>
            </w:pPr>
            <w:r w:rsidRPr="00D63B79">
              <w:rPr>
                <w:rFonts w:cs="Arial"/>
                <w:sz w:val="20"/>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12FB7C64" w14:textId="236C8901" w:rsidR="00E21D53" w:rsidRPr="00D63B79" w:rsidRDefault="008163C8" w:rsidP="00EE5B8E">
            <w:pPr>
              <w:pStyle w:val="TableText0"/>
              <w:rPr>
                <w:rFonts w:ascii="Arial" w:hAnsi="Arial" w:cs="Arial"/>
                <w:kern w:val="20"/>
              </w:rPr>
            </w:pPr>
            <w:r>
              <w:rPr>
                <w:rFonts w:ascii="Arial" w:hAnsi="Arial" w:cs="Arial"/>
                <w:kern w:val="20"/>
              </w:rPr>
              <w:t>11-10-2022</w:t>
            </w:r>
          </w:p>
        </w:tc>
      </w:tr>
      <w:tr w:rsidR="00E21D53" w:rsidRPr="00D63B79" w14:paraId="18EE0ABB" w14:textId="77777777" w:rsidTr="00013E45">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285C86AE" w14:textId="77777777" w:rsidR="00E21D53" w:rsidRPr="00D80B7A" w:rsidRDefault="00E21D53" w:rsidP="00EE5B8E">
            <w:pPr>
              <w:rPr>
                <w:rFonts w:cs="Arial"/>
                <w:sz w:val="20"/>
                <w:lang w:val="nl-NL"/>
              </w:rPr>
            </w:pPr>
            <w:r w:rsidRPr="00D80B7A">
              <w:rPr>
                <w:rFonts w:cs="Arial"/>
                <w:sz w:val="20"/>
                <w:lang w:val="nl-NL"/>
              </w:rPr>
              <w:t>Rick van Diemen (</w:t>
            </w:r>
            <w:proofErr w:type="spellStart"/>
            <w:r w:rsidRPr="00D80B7A">
              <w:rPr>
                <w:rFonts w:cs="Arial"/>
                <w:sz w:val="20"/>
                <w:lang w:val="nl-NL"/>
              </w:rPr>
              <w:t>delegated</w:t>
            </w:r>
            <w:proofErr w:type="spellEnd"/>
            <w:r w:rsidRPr="00D80B7A">
              <w:rPr>
                <w:rFonts w:cs="Arial"/>
                <w:sz w:val="20"/>
                <w:lang w:val="nl-NL"/>
              </w:rPr>
              <w:t xml:space="preserve"> </w:t>
            </w:r>
            <w:proofErr w:type="spellStart"/>
            <w:r w:rsidRPr="00D80B7A">
              <w:rPr>
                <w:rFonts w:cs="Arial"/>
                <w:sz w:val="20"/>
                <w:lang w:val="nl-NL"/>
              </w:rPr>
              <w:t>to</w:t>
            </w:r>
            <w:proofErr w:type="spellEnd"/>
            <w:r w:rsidRPr="00D80B7A">
              <w:rPr>
                <w:rFonts w:cs="Arial"/>
                <w:sz w:val="20"/>
                <w:lang w:val="nl-NL"/>
              </w:rPr>
              <w:t xml:space="preserve"> Hans Kreisel)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00A782A1" w14:textId="77777777" w:rsidR="00E21D53" w:rsidRPr="00D63B79" w:rsidRDefault="00E21D53" w:rsidP="00EE5B8E">
            <w:pPr>
              <w:rPr>
                <w:rFonts w:cs="Arial"/>
                <w:sz w:val="20"/>
              </w:rPr>
            </w:pPr>
            <w:r w:rsidRPr="00D63B79">
              <w:rPr>
                <w:rFonts w:cs="Arial"/>
                <w:sz w:val="20"/>
              </w:rPr>
              <w:t>DXC Account Delivery Lead (acceptance)</w:t>
            </w:r>
          </w:p>
        </w:tc>
        <w:tc>
          <w:tcPr>
            <w:tcW w:w="1737" w:type="dxa"/>
            <w:tcBorders>
              <w:top w:val="single" w:sz="4" w:space="0" w:color="auto"/>
              <w:left w:val="single" w:sz="4" w:space="0" w:color="auto"/>
              <w:bottom w:val="single" w:sz="4" w:space="0" w:color="auto"/>
              <w:right w:val="single" w:sz="4" w:space="0" w:color="auto"/>
            </w:tcBorders>
            <w:vAlign w:val="center"/>
          </w:tcPr>
          <w:p w14:paraId="354AFD8E" w14:textId="77777777" w:rsidR="00E21D53" w:rsidRPr="00D63B79" w:rsidRDefault="00E21D53" w:rsidP="00EE5B8E">
            <w:pPr>
              <w:pStyle w:val="TableText0"/>
              <w:rPr>
                <w:rFonts w:ascii="Arial" w:hAnsi="Arial" w:cs="Arial"/>
                <w:kern w:val="20"/>
              </w:rPr>
            </w:pPr>
            <w:r>
              <w:rPr>
                <w:rFonts w:ascii="Arial" w:hAnsi="Arial" w:cs="Arial"/>
                <w:kern w:val="20"/>
              </w:rPr>
              <w:t>22-08-2022</w:t>
            </w:r>
          </w:p>
        </w:tc>
      </w:tr>
    </w:tbl>
    <w:p w14:paraId="7F1E5440" w14:textId="77777777" w:rsidR="00E21D53" w:rsidRPr="00D63B79" w:rsidRDefault="00E21D53" w:rsidP="00E21D53">
      <w:pPr>
        <w:pStyle w:val="Graphic"/>
        <w:rPr>
          <w:b/>
          <w:bCs/>
          <w:color w:val="767171" w:themeColor="background2" w:themeShade="80"/>
          <w:sz w:val="24"/>
          <w:szCs w:val="24"/>
        </w:rPr>
      </w:pPr>
      <w:bookmarkStart w:id="48" w:name="_Toc41604403"/>
      <w:bookmarkEnd w:id="47"/>
      <w:r w:rsidRPr="00D63B79">
        <w:rPr>
          <w:b/>
          <w:bCs/>
          <w:color w:val="767171" w:themeColor="background2" w:themeShade="80"/>
          <w:sz w:val="24"/>
          <w:szCs w:val="24"/>
        </w:rPr>
        <w:t xml:space="preserve">DOCUMENT </w:t>
      </w:r>
      <w:bookmarkEnd w:id="48"/>
      <w:r w:rsidRPr="00D63B79">
        <w:rPr>
          <w:b/>
          <w:bCs/>
          <w:color w:val="767171" w:themeColor="background2" w:themeShade="80"/>
          <w:sz w:val="24"/>
          <w:szCs w:val="24"/>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4994"/>
        <w:gridCol w:w="1777"/>
      </w:tblGrid>
      <w:tr w:rsidR="00E21D53" w:rsidRPr="00D63B79" w14:paraId="44ED7584" w14:textId="77777777" w:rsidTr="00013E45">
        <w:trPr>
          <w:cantSplit/>
          <w:tblHeader/>
        </w:trPr>
        <w:tc>
          <w:tcPr>
            <w:tcW w:w="225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993192B" w14:textId="77777777" w:rsidR="00E21D53" w:rsidRPr="00D63B79" w:rsidRDefault="00E21D53" w:rsidP="00EE5B8E">
            <w:pPr>
              <w:pStyle w:val="TableHeading"/>
            </w:pPr>
            <w:r w:rsidRPr="00D63B79">
              <w:t>Name</w:t>
            </w:r>
          </w:p>
        </w:tc>
        <w:tc>
          <w:tcPr>
            <w:tcW w:w="499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2B3956DF" w14:textId="77777777" w:rsidR="00E21D53" w:rsidRPr="00D63B79" w:rsidRDefault="00E21D53" w:rsidP="00EE5B8E">
            <w:pPr>
              <w:pStyle w:val="TableHeading"/>
            </w:pPr>
            <w:r w:rsidRPr="00D63B79">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51C67118" w14:textId="77777777" w:rsidR="00E21D53" w:rsidRPr="00D63B79" w:rsidRDefault="00E21D53" w:rsidP="00EE5B8E">
            <w:pPr>
              <w:pStyle w:val="TableHeading"/>
            </w:pPr>
            <w:r w:rsidRPr="00D63B79">
              <w:t>Date</w:t>
            </w:r>
          </w:p>
        </w:tc>
      </w:tr>
      <w:tr w:rsidR="00E21D53" w:rsidRPr="00D63B79" w14:paraId="1DBB4000" w14:textId="77777777" w:rsidTr="00013E45">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4C233F3" w14:textId="77777777" w:rsidR="00E21D53" w:rsidRPr="00D63B79" w:rsidRDefault="00E21D53" w:rsidP="00EE5B8E">
            <w:pPr>
              <w:rPr>
                <w:rFonts w:cs="Arial"/>
                <w:sz w:val="20"/>
              </w:rPr>
            </w:pPr>
            <w:r w:rsidRPr="00D63B79">
              <w:rPr>
                <w:rFonts w:cs="Arial"/>
                <w:sz w:val="20"/>
              </w:rPr>
              <w:t xml:space="preserve"> As per agreed PMO process</w:t>
            </w:r>
          </w:p>
        </w:tc>
        <w:tc>
          <w:tcPr>
            <w:tcW w:w="4994" w:type="dxa"/>
            <w:tcBorders>
              <w:top w:val="single" w:sz="4" w:space="0" w:color="auto"/>
              <w:left w:val="single" w:sz="4" w:space="0" w:color="auto"/>
              <w:bottom w:val="single" w:sz="4" w:space="0" w:color="auto"/>
              <w:right w:val="single" w:sz="4" w:space="0" w:color="auto"/>
            </w:tcBorders>
            <w:vAlign w:val="center"/>
            <w:hideMark/>
          </w:tcPr>
          <w:p w14:paraId="094FD9CE" w14:textId="77777777" w:rsidR="00E21D53" w:rsidRPr="00D63B79" w:rsidRDefault="00E21D53" w:rsidP="00EE5B8E">
            <w:pPr>
              <w:rPr>
                <w:rFonts w:cs="Arial"/>
                <w:sz w:val="20"/>
              </w:rPr>
            </w:pPr>
            <w:r w:rsidRPr="00D63B79">
              <w:rPr>
                <w:rFonts w:cs="Arial"/>
                <w:sz w:val="20"/>
              </w:rPr>
              <w:t xml:space="preserve"> </w:t>
            </w:r>
          </w:p>
        </w:tc>
        <w:tc>
          <w:tcPr>
            <w:tcW w:w="1777" w:type="dxa"/>
            <w:tcBorders>
              <w:top w:val="single" w:sz="4" w:space="0" w:color="auto"/>
              <w:left w:val="single" w:sz="4" w:space="0" w:color="auto"/>
              <w:bottom w:val="single" w:sz="4" w:space="0" w:color="auto"/>
              <w:right w:val="single" w:sz="4" w:space="0" w:color="auto"/>
            </w:tcBorders>
            <w:vAlign w:val="center"/>
            <w:hideMark/>
          </w:tcPr>
          <w:p w14:paraId="57637639" w14:textId="77777777" w:rsidR="00E21D53" w:rsidRPr="00D63B79" w:rsidRDefault="00E21D53" w:rsidP="00EE5B8E">
            <w:pPr>
              <w:pStyle w:val="BodyText1"/>
              <w:rPr>
                <w:rFonts w:cs="Arial"/>
                <w:kern w:val="20"/>
                <w:sz w:val="20"/>
              </w:rPr>
            </w:pPr>
          </w:p>
        </w:tc>
      </w:tr>
      <w:tr w:rsidR="00E21D53" w14:paraId="141F5C74" w14:textId="77777777" w:rsidTr="00013E45">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33930AEE" w14:textId="77777777" w:rsidR="00E21D53" w:rsidRPr="00D63B79" w:rsidRDefault="00E21D53" w:rsidP="00EE5B8E">
            <w:pPr>
              <w:rPr>
                <w:rFonts w:cs="Arial"/>
                <w:sz w:val="20"/>
              </w:rPr>
            </w:pPr>
            <w:r w:rsidRPr="00D63B79">
              <w:rPr>
                <w:rFonts w:cs="Arial"/>
                <w:sz w:val="20"/>
              </w:rPr>
              <w:t>UWV Design Office</w:t>
            </w:r>
          </w:p>
        </w:tc>
        <w:tc>
          <w:tcPr>
            <w:tcW w:w="4994" w:type="dxa"/>
            <w:tcBorders>
              <w:top w:val="single" w:sz="4" w:space="0" w:color="auto"/>
              <w:left w:val="single" w:sz="4" w:space="0" w:color="auto"/>
              <w:bottom w:val="single" w:sz="4" w:space="0" w:color="auto"/>
              <w:right w:val="single" w:sz="4" w:space="0" w:color="auto"/>
            </w:tcBorders>
            <w:vAlign w:val="center"/>
            <w:hideMark/>
          </w:tcPr>
          <w:p w14:paraId="2B171884" w14:textId="77777777" w:rsidR="00E21D53" w:rsidRPr="00D63B79" w:rsidRDefault="00E21D53" w:rsidP="00EE5B8E">
            <w:pPr>
              <w:rPr>
                <w:rFonts w:cs="Arial"/>
                <w:sz w:val="20"/>
              </w:rPr>
            </w:pPr>
            <w:r w:rsidRPr="00D63B79">
              <w:rPr>
                <w:rFonts w:cs="Arial"/>
                <w:sz w:val="20"/>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30144171" w14:textId="77777777" w:rsidR="00E21D53" w:rsidRPr="00D63B79" w:rsidRDefault="00E21D53" w:rsidP="00EE5B8E">
            <w:pPr>
              <w:pStyle w:val="TableText0"/>
              <w:rPr>
                <w:rFonts w:ascii="Arial" w:hAnsi="Arial" w:cs="Arial"/>
                <w:kern w:val="20"/>
                <w:szCs w:val="20"/>
              </w:rPr>
            </w:pPr>
          </w:p>
        </w:tc>
      </w:tr>
    </w:tbl>
    <w:p w14:paraId="122A7DCC" w14:textId="77777777" w:rsidR="00E21D53" w:rsidRPr="004A3BA4" w:rsidRDefault="00E21D53" w:rsidP="00E21D53">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21D53" w14:paraId="345D206C" w14:textId="77777777" w:rsidTr="00013E45">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0328C2AC" w14:textId="77777777" w:rsidR="00E21D53" w:rsidRDefault="00E21D53" w:rsidP="00EE5B8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DC0DF81" w14:textId="77777777" w:rsidR="00E21D53" w:rsidRDefault="00E21D53" w:rsidP="00EE5B8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7B4B3958" w14:textId="77777777" w:rsidR="00E21D53" w:rsidRDefault="00E21D53" w:rsidP="00EE5B8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0FE3E1E1" w14:textId="77777777" w:rsidR="00E21D53" w:rsidRDefault="00E21D53" w:rsidP="00EE5B8E">
            <w:pPr>
              <w:pStyle w:val="TableHeading"/>
            </w:pPr>
            <w:r>
              <w:t>Summary of Changes</w:t>
            </w:r>
          </w:p>
        </w:tc>
      </w:tr>
      <w:tr w:rsidR="00E21D53" w14:paraId="123FDB0B"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73B1A519" w14:textId="77777777" w:rsidR="00E21D53" w:rsidRDefault="00E21D53" w:rsidP="00EE5B8E">
            <w:pPr>
              <w:pStyle w:val="BodyText1"/>
              <w:rPr>
                <w:rFonts w:cs="Arial"/>
                <w:lang w:val="en-US"/>
              </w:rPr>
            </w:pPr>
            <w:r>
              <w:rPr>
                <w:rFonts w:cs="Arial"/>
                <w:lang w:val="en-US"/>
              </w:rPr>
              <w:t>SharePoint version 0.1</w:t>
            </w:r>
          </w:p>
        </w:tc>
        <w:tc>
          <w:tcPr>
            <w:tcW w:w="1530" w:type="dxa"/>
            <w:tcBorders>
              <w:top w:val="single" w:sz="4" w:space="0" w:color="auto"/>
              <w:left w:val="single" w:sz="4" w:space="0" w:color="auto"/>
              <w:bottom w:val="single" w:sz="4" w:space="0" w:color="auto"/>
              <w:right w:val="single" w:sz="4" w:space="0" w:color="auto"/>
            </w:tcBorders>
            <w:hideMark/>
          </w:tcPr>
          <w:p w14:paraId="0117B66F" w14:textId="77777777" w:rsidR="00E21D53" w:rsidRPr="00A66C8D" w:rsidRDefault="00E21D53" w:rsidP="00EE5B8E">
            <w:pPr>
              <w:pStyle w:val="BodyText1"/>
              <w:rPr>
                <w:rFonts w:cs="Arial"/>
                <w:lang w:val="en-US"/>
              </w:rPr>
            </w:pPr>
            <w:r w:rsidRPr="00A66C8D">
              <w:rPr>
                <w:rFonts w:cs="Arial"/>
                <w:lang w:val="en-US"/>
              </w:rPr>
              <w:t>11-03-2022</w:t>
            </w:r>
          </w:p>
        </w:tc>
        <w:tc>
          <w:tcPr>
            <w:tcW w:w="1530" w:type="dxa"/>
            <w:tcBorders>
              <w:top w:val="single" w:sz="4" w:space="0" w:color="auto"/>
              <w:left w:val="single" w:sz="4" w:space="0" w:color="auto"/>
              <w:bottom w:val="single" w:sz="4" w:space="0" w:color="auto"/>
              <w:right w:val="single" w:sz="4" w:space="0" w:color="auto"/>
            </w:tcBorders>
            <w:hideMark/>
          </w:tcPr>
          <w:p w14:paraId="05BE67AA" w14:textId="77777777" w:rsidR="00E21D53" w:rsidRDefault="00E21D53" w:rsidP="00EE5B8E">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49BA618" w14:textId="77777777" w:rsidR="00E21D53" w:rsidRPr="00A66C8D" w:rsidRDefault="00E21D53" w:rsidP="00EE5B8E">
            <w:pPr>
              <w:pStyle w:val="BodyText1"/>
              <w:rPr>
                <w:rFonts w:cs="Arial"/>
                <w:lang w:val="en-US"/>
              </w:rPr>
            </w:pPr>
            <w:r w:rsidRPr="009D6394">
              <w:rPr>
                <w:rFonts w:cs="Arial"/>
                <w:lang w:val="en-US"/>
              </w:rPr>
              <w:t>First iteration of the HLD</w:t>
            </w:r>
            <w:r>
              <w:rPr>
                <w:rFonts w:cs="Arial"/>
                <w:lang w:val="en-US"/>
              </w:rPr>
              <w:t xml:space="preserve"> based on IBM HLD v1.4.1 </w:t>
            </w:r>
          </w:p>
        </w:tc>
      </w:tr>
      <w:tr w:rsidR="00E21D53" w14:paraId="25C647A4"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36C2F403" w14:textId="77777777" w:rsidR="00E21D53" w:rsidRDefault="00E21D53" w:rsidP="00EE5B8E">
            <w:pPr>
              <w:pStyle w:val="BodyText1"/>
              <w:rPr>
                <w:rFonts w:cs="Arial"/>
                <w:lang w:val="en-US"/>
              </w:rPr>
            </w:pPr>
            <w:r>
              <w:rPr>
                <w:rFonts w:cs="Arial"/>
                <w:lang w:val="en-US"/>
              </w:rPr>
              <w:t>SharePoint version 0.6</w:t>
            </w:r>
          </w:p>
        </w:tc>
        <w:tc>
          <w:tcPr>
            <w:tcW w:w="1530" w:type="dxa"/>
            <w:tcBorders>
              <w:top w:val="single" w:sz="4" w:space="0" w:color="auto"/>
              <w:left w:val="single" w:sz="4" w:space="0" w:color="auto"/>
              <w:bottom w:val="single" w:sz="4" w:space="0" w:color="auto"/>
              <w:right w:val="single" w:sz="4" w:space="0" w:color="auto"/>
            </w:tcBorders>
            <w:hideMark/>
          </w:tcPr>
          <w:p w14:paraId="7017E7B6" w14:textId="77777777" w:rsidR="00E21D53" w:rsidRPr="00BE2895" w:rsidRDefault="00E21D53" w:rsidP="00EE5B8E">
            <w:pPr>
              <w:pStyle w:val="BodyText1"/>
              <w:rPr>
                <w:rFonts w:cs="Arial"/>
                <w:lang w:val="en-US"/>
              </w:rPr>
            </w:pPr>
            <w:r>
              <w:rPr>
                <w:rFonts w:cs="Arial"/>
                <w:lang w:val="en-US"/>
              </w:rPr>
              <w:t>15</w:t>
            </w:r>
            <w:r w:rsidRPr="00BE2895">
              <w:rPr>
                <w:rFonts w:cs="Arial"/>
                <w:lang w:val="en-US"/>
              </w:rPr>
              <w:t>-</w:t>
            </w:r>
            <w:r>
              <w:rPr>
                <w:rFonts w:cs="Arial"/>
                <w:lang w:val="en-US"/>
              </w:rPr>
              <w:t>07</w:t>
            </w:r>
            <w:r w:rsidRPr="00BE2895">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60211C0A"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13D8D43" w14:textId="77777777" w:rsidR="00E21D53" w:rsidRPr="00BE2895" w:rsidRDefault="00E21D53" w:rsidP="00EE5B8E">
            <w:pPr>
              <w:pStyle w:val="BodyText1"/>
              <w:rPr>
                <w:rFonts w:cs="Arial"/>
                <w:lang w:val="en-US"/>
              </w:rPr>
            </w:pPr>
            <w:r w:rsidRPr="00BE2895">
              <w:rPr>
                <w:rFonts w:cs="Arial"/>
                <w:lang w:val="en-US"/>
              </w:rPr>
              <w:t xml:space="preserve">Second iteration of the HLD </w:t>
            </w:r>
          </w:p>
          <w:p w14:paraId="6161372D"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Updated with input of UWV</w:t>
            </w:r>
          </w:p>
          <w:p w14:paraId="698EB2A8"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NFS servers added to design</w:t>
            </w:r>
          </w:p>
          <w:p w14:paraId="2268B3CB"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DWH (ring fenced) VLAN added to design for Legacy AIX servers.</w:t>
            </w:r>
          </w:p>
        </w:tc>
      </w:tr>
      <w:tr w:rsidR="00E21D53" w14:paraId="04FA0AB8"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42B730B3" w14:textId="77777777" w:rsidR="00E21D53" w:rsidRDefault="00E21D53" w:rsidP="00EE5B8E">
            <w:pPr>
              <w:pStyle w:val="BodyText1"/>
              <w:rPr>
                <w:rFonts w:cs="Arial"/>
                <w:lang w:val="en-US"/>
              </w:rPr>
            </w:pPr>
            <w:r>
              <w:rPr>
                <w:rFonts w:cs="Arial"/>
                <w:lang w:val="en-US"/>
              </w:rPr>
              <w:t>Verification version 0.8</w:t>
            </w:r>
          </w:p>
        </w:tc>
        <w:tc>
          <w:tcPr>
            <w:tcW w:w="1530" w:type="dxa"/>
            <w:tcBorders>
              <w:top w:val="single" w:sz="4" w:space="0" w:color="auto"/>
              <w:left w:val="single" w:sz="4" w:space="0" w:color="auto"/>
              <w:bottom w:val="single" w:sz="4" w:space="0" w:color="auto"/>
              <w:right w:val="single" w:sz="4" w:space="0" w:color="auto"/>
            </w:tcBorders>
            <w:hideMark/>
          </w:tcPr>
          <w:p w14:paraId="08D41FDE" w14:textId="77777777" w:rsidR="00E21D53" w:rsidRDefault="00E21D53" w:rsidP="00EE5B8E">
            <w:pPr>
              <w:pStyle w:val="BodyText1"/>
              <w:rPr>
                <w:rFonts w:cs="Arial"/>
                <w:lang w:val="en-US"/>
              </w:rPr>
            </w:pPr>
          </w:p>
          <w:p w14:paraId="4CD73D26" w14:textId="77777777" w:rsidR="00E21D53" w:rsidRDefault="00E21D53" w:rsidP="00EE5B8E">
            <w:pPr>
              <w:pStyle w:val="BodyText1"/>
              <w:rPr>
                <w:rFonts w:cs="Arial"/>
                <w:lang w:val="en-US"/>
              </w:rPr>
            </w:pPr>
            <w:r>
              <w:rPr>
                <w:rFonts w:cs="Arial"/>
                <w:lang w:val="en-US"/>
              </w:rPr>
              <w:t>17</w:t>
            </w:r>
            <w:r w:rsidRPr="00BE2895">
              <w:rPr>
                <w:rFonts w:cs="Arial"/>
                <w:lang w:val="en-US"/>
              </w:rPr>
              <w:t>-</w:t>
            </w:r>
            <w:r>
              <w:rPr>
                <w:rFonts w:cs="Arial"/>
                <w:lang w:val="en-US"/>
              </w:rPr>
              <w:t>08</w:t>
            </w:r>
            <w:r w:rsidRPr="00BE2895">
              <w:rPr>
                <w:rFonts w:cs="Arial"/>
                <w:lang w:val="en-US"/>
              </w:rPr>
              <w:t>-</w:t>
            </w:r>
            <w:r>
              <w:rPr>
                <w:rFonts w:cs="Arial"/>
                <w:lang w:val="en-US"/>
              </w:rPr>
              <w:t>2022</w:t>
            </w:r>
          </w:p>
          <w:p w14:paraId="7851A8CD" w14:textId="77777777" w:rsidR="00E21D53" w:rsidRDefault="00E21D53" w:rsidP="00EE5B8E">
            <w:pPr>
              <w:pStyle w:val="BodyText1"/>
              <w:rPr>
                <w:rFonts w:cs="Arial"/>
                <w:lang w:val="en-US"/>
              </w:rPr>
            </w:pPr>
            <w:r>
              <w:rPr>
                <w:rFonts w:cs="Arial"/>
                <w:lang w:val="en-US"/>
              </w:rPr>
              <w:t>22-08-2022</w:t>
            </w:r>
          </w:p>
          <w:p w14:paraId="6FC5C40B" w14:textId="77777777" w:rsidR="00E21D53" w:rsidRDefault="00E21D53" w:rsidP="00EE5B8E">
            <w:pPr>
              <w:pStyle w:val="BodyText1"/>
              <w:rPr>
                <w:rFonts w:cs="Arial"/>
                <w:lang w:val="en-US"/>
              </w:rPr>
            </w:pPr>
          </w:p>
          <w:p w14:paraId="10FED8B4" w14:textId="77777777" w:rsidR="00E21D53" w:rsidRDefault="00E21D53" w:rsidP="00EE5B8E">
            <w:pPr>
              <w:pStyle w:val="BodyText1"/>
              <w:rPr>
                <w:rFonts w:cs="Arial"/>
                <w:lang w:val="en-US"/>
              </w:rPr>
            </w:pPr>
          </w:p>
          <w:p w14:paraId="1BCC2ADD" w14:textId="77777777" w:rsidR="00E21D53" w:rsidRPr="00BE2895" w:rsidRDefault="00E21D53" w:rsidP="00EE5B8E">
            <w:pPr>
              <w:pStyle w:val="BodyText1"/>
              <w:rPr>
                <w:rFonts w:cs="Arial"/>
                <w:lang w:val="en-US"/>
              </w:rPr>
            </w:pPr>
            <w:r>
              <w:rPr>
                <w:rFonts w:cs="Arial"/>
                <w:lang w:val="en-US"/>
              </w:rPr>
              <w:t>09-09-2022</w:t>
            </w:r>
          </w:p>
        </w:tc>
        <w:tc>
          <w:tcPr>
            <w:tcW w:w="1530" w:type="dxa"/>
            <w:tcBorders>
              <w:top w:val="single" w:sz="4" w:space="0" w:color="auto"/>
              <w:left w:val="single" w:sz="4" w:space="0" w:color="auto"/>
              <w:bottom w:val="single" w:sz="4" w:space="0" w:color="auto"/>
              <w:right w:val="single" w:sz="4" w:space="0" w:color="auto"/>
            </w:tcBorders>
            <w:hideMark/>
          </w:tcPr>
          <w:p w14:paraId="02951FFA"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2DF87C6F" w14:textId="77777777" w:rsidR="00E21D53" w:rsidRPr="00BE2895" w:rsidRDefault="00E21D53" w:rsidP="00EE5B8E">
            <w:pPr>
              <w:pStyle w:val="BodyText1"/>
              <w:rPr>
                <w:rFonts w:cs="Arial"/>
                <w:lang w:val="en-US"/>
              </w:rPr>
            </w:pPr>
            <w:r w:rsidRPr="00BE2895">
              <w:rPr>
                <w:rFonts w:cs="Arial"/>
                <w:lang w:val="en-US"/>
              </w:rPr>
              <w:t xml:space="preserve">Third iteration of the HLD </w:t>
            </w:r>
          </w:p>
          <w:p w14:paraId="30CA7429" w14:textId="77777777" w:rsidR="00E21D53" w:rsidRPr="00BE2895" w:rsidRDefault="00E21D53" w:rsidP="00EE5B8E">
            <w:pPr>
              <w:pStyle w:val="BodyText1"/>
              <w:numPr>
                <w:ilvl w:val="0"/>
                <w:numId w:val="66"/>
              </w:numPr>
              <w:spacing w:line="280" w:lineRule="atLeast"/>
              <w:rPr>
                <w:rFonts w:cs="Arial"/>
                <w:lang w:val="en-US"/>
              </w:rPr>
            </w:pPr>
            <w:r>
              <w:rPr>
                <w:rFonts w:cs="Arial"/>
                <w:lang w:val="en-US"/>
              </w:rPr>
              <w:t>0.8 – Ready for Account review</w:t>
            </w:r>
          </w:p>
          <w:p w14:paraId="61D71E76" w14:textId="77777777" w:rsidR="00E21D53" w:rsidRDefault="00E21D53" w:rsidP="00EE5B8E">
            <w:pPr>
              <w:pStyle w:val="BodyText1"/>
              <w:rPr>
                <w:rFonts w:cs="Arial"/>
                <w:lang w:val="en-US"/>
              </w:rPr>
            </w:pPr>
            <w:r>
              <w:rPr>
                <w:rFonts w:cs="Arial"/>
                <w:lang w:val="en-US"/>
              </w:rPr>
              <w:t>0.8.1 – Account review comments processed (context diagram updated for complex application to have a good understanding of the connectivity and some other minor updates)</w:t>
            </w:r>
          </w:p>
          <w:p w14:paraId="14B87F58" w14:textId="77777777" w:rsidR="00E21D53" w:rsidRPr="00BE2895" w:rsidRDefault="00E21D53" w:rsidP="00EE5B8E">
            <w:pPr>
              <w:pStyle w:val="BodyText1"/>
              <w:rPr>
                <w:rFonts w:cs="Arial"/>
                <w:lang w:val="en-US"/>
              </w:rPr>
            </w:pPr>
            <w:r>
              <w:rPr>
                <w:rFonts w:cs="Arial"/>
                <w:lang w:val="en-US"/>
              </w:rPr>
              <w:t xml:space="preserve">0.8.2 – DIM TDA review comments processed. Updated some context diagrams, renamed component DIM app to DIM service, removed 1 </w:t>
            </w:r>
            <w:proofErr w:type="spellStart"/>
            <w:r>
              <w:rPr>
                <w:rFonts w:cs="Arial"/>
                <w:lang w:val="en-US"/>
              </w:rPr>
              <w:t>EtP</w:t>
            </w:r>
            <w:proofErr w:type="spellEnd"/>
            <w:r>
              <w:rPr>
                <w:rFonts w:cs="Arial"/>
                <w:lang w:val="en-US"/>
              </w:rPr>
              <w:t xml:space="preserve">, added DIM Infosphere licenses to chapter 4.2.1 and modified the NFS (O and T)  </w:t>
            </w:r>
            <w:proofErr w:type="spellStart"/>
            <w:r>
              <w:rPr>
                <w:rFonts w:cs="Arial"/>
                <w:lang w:val="en-US"/>
              </w:rPr>
              <w:t>architechtural</w:t>
            </w:r>
            <w:proofErr w:type="spellEnd"/>
            <w:r>
              <w:rPr>
                <w:rFonts w:cs="Arial"/>
                <w:lang w:val="en-US"/>
              </w:rPr>
              <w:t xml:space="preserve"> </w:t>
            </w:r>
            <w:proofErr w:type="spellStart"/>
            <w:r>
              <w:rPr>
                <w:rFonts w:cs="Arial"/>
                <w:lang w:val="en-US"/>
              </w:rPr>
              <w:t>decion</w:t>
            </w:r>
            <w:proofErr w:type="spellEnd"/>
            <w:r>
              <w:rPr>
                <w:rFonts w:cs="Arial"/>
                <w:lang w:val="en-US"/>
              </w:rPr>
              <w:t xml:space="preserve"> to provide more clarity</w:t>
            </w:r>
          </w:p>
        </w:tc>
      </w:tr>
      <w:tr w:rsidR="00E21D53" w14:paraId="07D36A16" w14:textId="77777777" w:rsidTr="00013E45">
        <w:tc>
          <w:tcPr>
            <w:tcW w:w="1530" w:type="dxa"/>
            <w:tcBorders>
              <w:top w:val="single" w:sz="4" w:space="0" w:color="auto"/>
              <w:left w:val="single" w:sz="4" w:space="0" w:color="auto"/>
              <w:bottom w:val="single" w:sz="4" w:space="0" w:color="auto"/>
              <w:right w:val="single" w:sz="4" w:space="0" w:color="auto"/>
            </w:tcBorders>
            <w:hideMark/>
          </w:tcPr>
          <w:p w14:paraId="0779EDB8" w14:textId="77777777" w:rsidR="00E21D53" w:rsidRDefault="00E21D53" w:rsidP="00EE5B8E">
            <w:pPr>
              <w:pStyle w:val="BodyText1"/>
              <w:rPr>
                <w:rFonts w:cs="Arial"/>
                <w:lang w:val="en-US"/>
              </w:rPr>
            </w:pPr>
            <w:r>
              <w:rPr>
                <w:rFonts w:cs="Arial"/>
                <w:lang w:val="en-US"/>
              </w:rPr>
              <w:t>Verification version 0.9</w:t>
            </w:r>
          </w:p>
        </w:tc>
        <w:tc>
          <w:tcPr>
            <w:tcW w:w="1530" w:type="dxa"/>
            <w:tcBorders>
              <w:top w:val="single" w:sz="4" w:space="0" w:color="auto"/>
              <w:left w:val="single" w:sz="4" w:space="0" w:color="auto"/>
              <w:bottom w:val="single" w:sz="4" w:space="0" w:color="auto"/>
              <w:right w:val="single" w:sz="4" w:space="0" w:color="auto"/>
            </w:tcBorders>
          </w:tcPr>
          <w:p w14:paraId="6BA15A26" w14:textId="77777777" w:rsidR="00E21D53" w:rsidRPr="00BE2895" w:rsidRDefault="00E21D53" w:rsidP="00EE5B8E">
            <w:pPr>
              <w:pStyle w:val="BodyText1"/>
              <w:rPr>
                <w:rFonts w:cs="Arial"/>
                <w:lang w:val="en-US"/>
              </w:rPr>
            </w:pPr>
            <w:r>
              <w:rPr>
                <w:rFonts w:cs="Arial"/>
                <w:lang w:val="en-US"/>
              </w:rPr>
              <w:t>12</w:t>
            </w:r>
            <w:r w:rsidRPr="00BE2895">
              <w:rPr>
                <w:rFonts w:cs="Arial"/>
                <w:lang w:val="en-US"/>
              </w:rPr>
              <w:t>-</w:t>
            </w:r>
            <w:r>
              <w:rPr>
                <w:rFonts w:cs="Arial"/>
                <w:lang w:val="en-US"/>
              </w:rPr>
              <w:t>09</w:t>
            </w:r>
            <w:r w:rsidRPr="00BE2895">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280C4763"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A1B63DF" w14:textId="77777777" w:rsidR="00E21D53" w:rsidRPr="00BE2895" w:rsidRDefault="00E21D53" w:rsidP="00EE5B8E">
            <w:pPr>
              <w:pStyle w:val="BodyText1"/>
              <w:rPr>
                <w:rFonts w:cs="Arial"/>
                <w:lang w:val="en-US"/>
              </w:rPr>
            </w:pPr>
            <w:r w:rsidRPr="00BE2895">
              <w:rPr>
                <w:rFonts w:cs="Arial"/>
                <w:lang w:val="en-US"/>
              </w:rPr>
              <w:t>Design Office verification</w:t>
            </w:r>
          </w:p>
        </w:tc>
      </w:tr>
      <w:tr w:rsidR="00E21D53" w14:paraId="5869CF73" w14:textId="77777777" w:rsidTr="00013E45">
        <w:tc>
          <w:tcPr>
            <w:tcW w:w="1530" w:type="dxa"/>
            <w:tcBorders>
              <w:top w:val="single" w:sz="4" w:space="0" w:color="auto"/>
              <w:left w:val="single" w:sz="4" w:space="0" w:color="auto"/>
              <w:bottom w:val="single" w:sz="4" w:space="0" w:color="auto"/>
              <w:right w:val="single" w:sz="4" w:space="0" w:color="auto"/>
            </w:tcBorders>
          </w:tcPr>
          <w:p w14:paraId="54997C12" w14:textId="77777777" w:rsidR="00E21D53" w:rsidRDefault="00E21D53" w:rsidP="00EE5B8E">
            <w:pPr>
              <w:pStyle w:val="BodyText1"/>
              <w:rPr>
                <w:rFonts w:cs="Arial"/>
                <w:lang w:val="en-US"/>
              </w:rPr>
            </w:pPr>
            <w:r>
              <w:rPr>
                <w:rFonts w:cs="Arial"/>
                <w:lang w:val="en-US"/>
              </w:rPr>
              <w:lastRenderedPageBreak/>
              <w:t>Version 1.0</w:t>
            </w:r>
          </w:p>
        </w:tc>
        <w:tc>
          <w:tcPr>
            <w:tcW w:w="1530" w:type="dxa"/>
            <w:tcBorders>
              <w:top w:val="single" w:sz="4" w:space="0" w:color="auto"/>
              <w:left w:val="single" w:sz="4" w:space="0" w:color="auto"/>
              <w:bottom w:val="single" w:sz="4" w:space="0" w:color="auto"/>
              <w:right w:val="single" w:sz="4" w:space="0" w:color="auto"/>
            </w:tcBorders>
          </w:tcPr>
          <w:p w14:paraId="1F39B394" w14:textId="77777777" w:rsidR="00E21D53" w:rsidRPr="00BE2895" w:rsidRDefault="00E21D53" w:rsidP="00EE5B8E">
            <w:pPr>
              <w:pStyle w:val="BodyText1"/>
              <w:rPr>
                <w:rFonts w:cs="Arial"/>
                <w:lang w:val="en-US"/>
              </w:rPr>
            </w:pPr>
            <w:r>
              <w:rPr>
                <w:rFonts w:cs="Arial"/>
                <w:lang w:val="en-US"/>
              </w:rPr>
              <w:t>7</w:t>
            </w:r>
            <w:r w:rsidRPr="00BE2895">
              <w:rPr>
                <w:rFonts w:cs="Arial"/>
                <w:lang w:val="en-US"/>
              </w:rPr>
              <w:t>-</w:t>
            </w:r>
            <w:r>
              <w:rPr>
                <w:rFonts w:cs="Arial"/>
                <w:lang w:val="en-US"/>
              </w:rPr>
              <w:t>10</w:t>
            </w:r>
            <w:r w:rsidRPr="00BE2895">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tcPr>
          <w:p w14:paraId="03AB03F8" w14:textId="77777777" w:rsidR="00E21D53" w:rsidRPr="00BE2895" w:rsidRDefault="00E21D53"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52C3F458" w14:textId="77777777" w:rsidR="00E21D53" w:rsidRDefault="00E21D53" w:rsidP="00EE5B8E">
            <w:pPr>
              <w:pStyle w:val="BodyText1"/>
              <w:rPr>
                <w:rFonts w:cs="Arial"/>
                <w:lang w:val="en-US"/>
              </w:rPr>
            </w:pPr>
            <w:r w:rsidRPr="00BE2895">
              <w:rPr>
                <w:rFonts w:cs="Arial"/>
                <w:lang w:val="en-US"/>
              </w:rPr>
              <w:t>Positive verified HLD</w:t>
            </w:r>
          </w:p>
          <w:p w14:paraId="4281B719" w14:textId="22E7949B" w:rsidR="00E21D53" w:rsidRDefault="00384FBD" w:rsidP="00EE5B8E">
            <w:pPr>
              <w:pStyle w:val="BodyText1"/>
              <w:rPr>
                <w:rFonts w:cs="Arial"/>
                <w:lang w:val="en-US"/>
              </w:rPr>
            </w:pPr>
            <w:r>
              <w:rPr>
                <w:rFonts w:cs="Arial"/>
                <w:lang w:val="en-US"/>
              </w:rPr>
              <w:t xml:space="preserve">Update </w:t>
            </w:r>
            <w:r w:rsidR="00E21D53">
              <w:rPr>
                <w:rFonts w:cs="Arial"/>
                <w:lang w:val="en-US"/>
              </w:rPr>
              <w:t>7-10-2022</w:t>
            </w:r>
          </w:p>
          <w:p w14:paraId="055A1FD7" w14:textId="77777777" w:rsidR="00E21D53" w:rsidRDefault="00E21D53" w:rsidP="00EE5B8E">
            <w:pPr>
              <w:pStyle w:val="BodyText1"/>
              <w:numPr>
                <w:ilvl w:val="0"/>
                <w:numId w:val="84"/>
              </w:numPr>
              <w:rPr>
                <w:rFonts w:cs="Arial"/>
                <w:lang w:val="en-US"/>
              </w:rPr>
            </w:pPr>
            <w:r>
              <w:rPr>
                <w:rFonts w:cs="Arial"/>
                <w:lang w:val="en-US"/>
              </w:rPr>
              <w:t>Updated to the latest template version (1.86)</w:t>
            </w:r>
          </w:p>
          <w:p w14:paraId="6D8421D7" w14:textId="0AE363AD" w:rsidR="00E21D53" w:rsidRDefault="00E21D53" w:rsidP="00EE5B8E">
            <w:pPr>
              <w:pStyle w:val="BodyText1"/>
              <w:numPr>
                <w:ilvl w:val="0"/>
                <w:numId w:val="84"/>
              </w:numPr>
              <w:rPr>
                <w:rFonts w:cs="Arial"/>
                <w:lang w:val="en-US"/>
              </w:rPr>
            </w:pPr>
            <w:r>
              <w:rPr>
                <w:rFonts w:cs="Arial"/>
                <w:lang w:val="en-US"/>
              </w:rPr>
              <w:t>4.1: Updated BIV rating to 2, 2, 3 as mentioned in the latest repository (was wrongly documented as 2, 2, 1 with a r</w:t>
            </w:r>
            <w:r w:rsidR="009A25DD">
              <w:rPr>
                <w:rFonts w:cs="Arial"/>
                <w:lang w:val="en-US"/>
              </w:rPr>
              <w:t>e</w:t>
            </w:r>
            <w:r>
              <w:rPr>
                <w:rFonts w:cs="Arial"/>
                <w:lang w:val="en-US"/>
              </w:rPr>
              <w:t>mark that 2,2,3 was used)</w:t>
            </w:r>
          </w:p>
          <w:p w14:paraId="37089035" w14:textId="6987CB8E" w:rsidR="00E21D53" w:rsidRDefault="00E21D53" w:rsidP="00EE5B8E">
            <w:pPr>
              <w:pStyle w:val="BodyText1"/>
              <w:numPr>
                <w:ilvl w:val="0"/>
                <w:numId w:val="84"/>
              </w:numPr>
              <w:rPr>
                <w:rFonts w:cs="Arial"/>
                <w:lang w:val="en-US"/>
              </w:rPr>
            </w:pPr>
            <w:r>
              <w:rPr>
                <w:rFonts w:cs="Arial"/>
                <w:lang w:val="en-US"/>
              </w:rPr>
              <w:t>4.2.2: Added note regarding PVU licensing based on the TDA</w:t>
            </w:r>
            <w:r w:rsidR="009A25DD">
              <w:rPr>
                <w:rFonts w:cs="Arial"/>
                <w:lang w:val="en-US"/>
              </w:rPr>
              <w:t xml:space="preserve"> GD</w:t>
            </w:r>
            <w:r>
              <w:rPr>
                <w:rFonts w:cs="Arial"/>
                <w:lang w:val="en-US"/>
              </w:rPr>
              <w:t xml:space="preserve"> feedback</w:t>
            </w:r>
          </w:p>
          <w:p w14:paraId="19F9517F" w14:textId="5979C45E" w:rsidR="00E21D53" w:rsidRDefault="00E21D53" w:rsidP="00EE5B8E">
            <w:pPr>
              <w:pStyle w:val="BodyText1"/>
              <w:numPr>
                <w:ilvl w:val="0"/>
                <w:numId w:val="84"/>
              </w:numPr>
              <w:rPr>
                <w:rFonts w:cs="Arial"/>
                <w:lang w:val="en-US"/>
              </w:rPr>
            </w:pPr>
            <w:r>
              <w:rPr>
                <w:rFonts w:cs="Arial"/>
                <w:lang w:val="en-US"/>
              </w:rPr>
              <w:t xml:space="preserve">4.2.3: Added </w:t>
            </w:r>
            <w:r w:rsidR="00822CD5">
              <w:rPr>
                <w:rFonts w:cs="Arial"/>
                <w:lang w:val="en-US"/>
              </w:rPr>
              <w:t>PVU=70 processor requirement</w:t>
            </w:r>
            <w:r w:rsidR="009A25DD">
              <w:rPr>
                <w:rFonts w:cs="Arial"/>
                <w:lang w:val="en-US"/>
              </w:rPr>
              <w:t xml:space="preserve"> based on the TDA GD feedback</w:t>
            </w:r>
            <w:r w:rsidR="00CB7184">
              <w:rPr>
                <w:rFonts w:cs="Arial"/>
                <w:lang w:val="en-US"/>
              </w:rPr>
              <w:t xml:space="preserve"> (in 5.5 a remark is added that the DXC Infrastructure is complian</w:t>
            </w:r>
            <w:r w:rsidR="00E52A51">
              <w:rPr>
                <w:rFonts w:cs="Arial"/>
                <w:lang w:val="en-US"/>
              </w:rPr>
              <w:t>t)</w:t>
            </w:r>
          </w:p>
          <w:p w14:paraId="14EDAAFC" w14:textId="77777777" w:rsidR="004031F7" w:rsidRDefault="004031F7" w:rsidP="00C2048E">
            <w:pPr>
              <w:pStyle w:val="BodyText1"/>
              <w:numPr>
                <w:ilvl w:val="0"/>
                <w:numId w:val="84"/>
              </w:numPr>
              <w:rPr>
                <w:rFonts w:cs="Arial"/>
                <w:lang w:val="en-US"/>
              </w:rPr>
            </w:pPr>
            <w:r>
              <w:rPr>
                <w:rFonts w:cs="Arial"/>
                <w:lang w:val="en-US"/>
              </w:rPr>
              <w:t>5.5 Updated SBB, stat</w:t>
            </w:r>
            <w:r w:rsidR="00160060">
              <w:rPr>
                <w:rFonts w:cs="Arial"/>
                <w:lang w:val="en-US"/>
              </w:rPr>
              <w:t>ing</w:t>
            </w:r>
            <w:r>
              <w:rPr>
                <w:rFonts w:cs="Arial"/>
                <w:lang w:val="en-US"/>
              </w:rPr>
              <w:t xml:space="preserve"> that IaaS</w:t>
            </w:r>
            <w:r w:rsidR="00160060">
              <w:rPr>
                <w:rFonts w:cs="Arial"/>
                <w:lang w:val="en-US"/>
              </w:rPr>
              <w:t xml:space="preserve"> GD is delivered instead of the standard IaaS+ for DXC Managed systems</w:t>
            </w:r>
          </w:p>
          <w:p w14:paraId="7CC53A98" w14:textId="04815B3D" w:rsidR="008163C8" w:rsidRDefault="008163C8" w:rsidP="008163C8">
            <w:pPr>
              <w:pStyle w:val="BodyText1"/>
              <w:rPr>
                <w:rFonts w:cs="Arial"/>
                <w:lang w:val="en-US"/>
              </w:rPr>
            </w:pPr>
            <w:r>
              <w:rPr>
                <w:rFonts w:cs="Arial"/>
                <w:lang w:val="en-US"/>
              </w:rPr>
              <w:t>Update 12-10-2022</w:t>
            </w:r>
          </w:p>
          <w:p w14:paraId="53399250" w14:textId="786E3CCE" w:rsidR="00A1186F" w:rsidRDefault="004E2BE8" w:rsidP="001058F9">
            <w:pPr>
              <w:pStyle w:val="BodyText1"/>
              <w:numPr>
                <w:ilvl w:val="0"/>
                <w:numId w:val="85"/>
              </w:numPr>
              <w:rPr>
                <w:rFonts w:cs="Arial"/>
                <w:lang w:val="en-US"/>
              </w:rPr>
            </w:pPr>
            <w:r>
              <w:rPr>
                <w:rFonts w:cs="Arial"/>
                <w:lang w:val="en-US"/>
              </w:rPr>
              <w:t xml:space="preserve">Comments </w:t>
            </w:r>
            <w:proofErr w:type="spellStart"/>
            <w:r>
              <w:rPr>
                <w:rFonts w:cs="Arial"/>
                <w:lang w:val="en-US"/>
              </w:rPr>
              <w:t>form</w:t>
            </w:r>
            <w:proofErr w:type="spellEnd"/>
            <w:r>
              <w:rPr>
                <w:rFonts w:cs="Arial"/>
                <w:lang w:val="en-US"/>
              </w:rPr>
              <w:t xml:space="preserve"> UWV Design Office processed</w:t>
            </w:r>
          </w:p>
          <w:p w14:paraId="011331CA" w14:textId="312FE194" w:rsidR="004031F7" w:rsidRPr="00BE2895" w:rsidRDefault="004031F7" w:rsidP="008163C8">
            <w:pPr>
              <w:pStyle w:val="BodyText1"/>
              <w:rPr>
                <w:rFonts w:cs="Arial"/>
                <w:lang w:val="en-US"/>
              </w:rPr>
            </w:pPr>
          </w:p>
        </w:tc>
      </w:tr>
      <w:tr w:rsidR="00E544A5" w:rsidRPr="008215D8" w14:paraId="614F865C" w14:textId="77777777" w:rsidTr="00013E45">
        <w:trPr>
          <w:trHeight w:val="980"/>
        </w:trPr>
        <w:tc>
          <w:tcPr>
            <w:tcW w:w="1530" w:type="dxa"/>
            <w:tcBorders>
              <w:top w:val="single" w:sz="4" w:space="0" w:color="auto"/>
              <w:left w:val="single" w:sz="4" w:space="0" w:color="auto"/>
              <w:bottom w:val="single" w:sz="4" w:space="0" w:color="auto"/>
              <w:right w:val="single" w:sz="4" w:space="0" w:color="auto"/>
            </w:tcBorders>
          </w:tcPr>
          <w:p w14:paraId="6E484A0A" w14:textId="5A343C89" w:rsidR="00E544A5" w:rsidRDefault="00E544A5" w:rsidP="00E544A5">
            <w:pPr>
              <w:pStyle w:val="BodyText1"/>
              <w:rPr>
                <w:rFonts w:cs="Arial"/>
                <w:lang w:val="en-US"/>
              </w:rPr>
            </w:pPr>
            <w:r>
              <w:rPr>
                <w:rFonts w:cs="Arial"/>
                <w:lang w:val="en-US"/>
              </w:rPr>
              <w:t>Version 1.1</w:t>
            </w:r>
          </w:p>
        </w:tc>
        <w:tc>
          <w:tcPr>
            <w:tcW w:w="1530" w:type="dxa"/>
            <w:tcBorders>
              <w:top w:val="single" w:sz="4" w:space="0" w:color="auto"/>
              <w:left w:val="single" w:sz="4" w:space="0" w:color="auto"/>
              <w:bottom w:val="single" w:sz="4" w:space="0" w:color="auto"/>
              <w:right w:val="single" w:sz="4" w:space="0" w:color="auto"/>
            </w:tcBorders>
          </w:tcPr>
          <w:p w14:paraId="664D5013" w14:textId="1180D0C7" w:rsidR="00E544A5" w:rsidRPr="00BE2895" w:rsidRDefault="00E544A5" w:rsidP="00E544A5">
            <w:pPr>
              <w:pStyle w:val="BodyText1"/>
              <w:rPr>
                <w:rFonts w:cs="Arial"/>
                <w:lang w:val="en-US"/>
              </w:rPr>
            </w:pPr>
            <w:r>
              <w:rPr>
                <w:rFonts w:cs="Arial"/>
                <w:lang w:val="en-US"/>
              </w:rPr>
              <w:t>03-05-2023</w:t>
            </w:r>
          </w:p>
        </w:tc>
        <w:tc>
          <w:tcPr>
            <w:tcW w:w="1530" w:type="dxa"/>
            <w:tcBorders>
              <w:top w:val="single" w:sz="4" w:space="0" w:color="auto"/>
              <w:left w:val="single" w:sz="4" w:space="0" w:color="auto"/>
              <w:bottom w:val="single" w:sz="4" w:space="0" w:color="auto"/>
              <w:right w:val="single" w:sz="4" w:space="0" w:color="auto"/>
            </w:tcBorders>
          </w:tcPr>
          <w:p w14:paraId="3F05DF37" w14:textId="77777777" w:rsidR="00E544A5" w:rsidRPr="00BE2895" w:rsidRDefault="00E544A5" w:rsidP="00E544A5">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5F51138D" w14:textId="77777777" w:rsidR="00E544A5" w:rsidRPr="00BE2895" w:rsidRDefault="00E544A5" w:rsidP="00E544A5">
            <w:pPr>
              <w:pStyle w:val="BodyText1"/>
              <w:rPr>
                <w:rFonts w:cs="Arial"/>
                <w:lang w:val="en-US"/>
              </w:rPr>
            </w:pPr>
            <w:r w:rsidRPr="00BE2895">
              <w:rPr>
                <w:rFonts w:cs="Arial"/>
                <w:lang w:val="en-US"/>
              </w:rPr>
              <w:t>Post implementation HLD</w:t>
            </w:r>
          </w:p>
          <w:p w14:paraId="36365B5F" w14:textId="1436F856" w:rsidR="00E544A5" w:rsidRDefault="00E544A5" w:rsidP="00E544A5">
            <w:pPr>
              <w:pStyle w:val="BodyText1"/>
              <w:numPr>
                <w:ilvl w:val="0"/>
                <w:numId w:val="86"/>
              </w:numPr>
              <w:spacing w:line="280" w:lineRule="atLeast"/>
              <w:rPr>
                <w:rFonts w:cs="Arial"/>
                <w:lang w:val="en-US"/>
              </w:rPr>
            </w:pPr>
            <w:r>
              <w:rPr>
                <w:rFonts w:cs="Arial"/>
                <w:lang w:val="en-US"/>
              </w:rPr>
              <w:t>18-10-2022: Updated Appendix A -&gt; changed security zone BackOffice to Micro BackOffice for Acceptance servers</w:t>
            </w:r>
          </w:p>
          <w:p w14:paraId="511E083A" w14:textId="77777777" w:rsidR="00E544A5" w:rsidRDefault="00E544A5" w:rsidP="00E544A5">
            <w:pPr>
              <w:pStyle w:val="BodyText1"/>
              <w:numPr>
                <w:ilvl w:val="0"/>
                <w:numId w:val="86"/>
              </w:numPr>
              <w:spacing w:line="280" w:lineRule="atLeast"/>
              <w:rPr>
                <w:rFonts w:cs="Arial"/>
                <w:lang w:val="en-US"/>
              </w:rPr>
            </w:pPr>
            <w:r>
              <w:rPr>
                <w:rFonts w:cs="Arial"/>
                <w:lang w:val="en-US"/>
              </w:rPr>
              <w:t>19-10-2022: Updated Appendix A -&gt; changed Windows 2019 to Windows 2016 in node details</w:t>
            </w:r>
          </w:p>
          <w:p w14:paraId="679DDEA6" w14:textId="77777777" w:rsidR="00E544A5" w:rsidRDefault="00E544A5" w:rsidP="00E544A5">
            <w:pPr>
              <w:pStyle w:val="BodyText1"/>
              <w:numPr>
                <w:ilvl w:val="0"/>
                <w:numId w:val="86"/>
              </w:numPr>
              <w:spacing w:line="280" w:lineRule="atLeast"/>
              <w:rPr>
                <w:rFonts w:cs="Arial"/>
                <w:lang w:val="en-US"/>
              </w:rPr>
            </w:pPr>
            <w:r>
              <w:rPr>
                <w:rFonts w:cs="Arial"/>
                <w:lang w:val="en-US"/>
              </w:rPr>
              <w:t>25-10-2022: Updated database disk size from 256 to 250 GB</w:t>
            </w:r>
          </w:p>
          <w:p w14:paraId="48878AA9" w14:textId="79D2D0F0" w:rsidR="00E544A5" w:rsidRDefault="00E544A5" w:rsidP="00E544A5">
            <w:pPr>
              <w:pStyle w:val="BodyText1"/>
              <w:spacing w:line="280" w:lineRule="atLeast"/>
              <w:rPr>
                <w:rFonts w:cs="Arial"/>
                <w:lang w:val="en-US"/>
              </w:rPr>
            </w:pPr>
            <w:r>
              <w:rPr>
                <w:rFonts w:cs="Arial"/>
                <w:lang w:val="en-US"/>
              </w:rPr>
              <w:t>09-11-2022: Update storage layout for the DIM Search servers: OS: 100 GB, APP1: 400 GB (250+150), APP2: 250 GB</w:t>
            </w:r>
          </w:p>
          <w:p w14:paraId="5576EAA1" w14:textId="734B708E" w:rsidR="00E544A5" w:rsidRDefault="00E544A5" w:rsidP="00E544A5">
            <w:pPr>
              <w:pStyle w:val="BodyText1"/>
              <w:spacing w:line="280" w:lineRule="atLeast"/>
              <w:rPr>
                <w:rFonts w:cs="Arial"/>
                <w:lang w:val="en-US"/>
              </w:rPr>
            </w:pPr>
            <w:r>
              <w:rPr>
                <w:rFonts w:cs="Arial"/>
                <w:lang w:val="en-US"/>
              </w:rPr>
              <w:t xml:space="preserve">09-11-2022: Appendix A – Software: Updated </w:t>
            </w:r>
            <w:r w:rsidRPr="00F3478F">
              <w:rPr>
                <w:rFonts w:cs="Arial"/>
                <w:lang w:val="en-US"/>
              </w:rPr>
              <w:t xml:space="preserve">IBM </w:t>
            </w:r>
            <w:proofErr w:type="spellStart"/>
            <w:r w:rsidRPr="00F3478F">
              <w:rPr>
                <w:rFonts w:cs="Arial"/>
                <w:lang w:val="en-US"/>
              </w:rPr>
              <w:t>Websphere</w:t>
            </w:r>
            <w:proofErr w:type="spellEnd"/>
            <w:r w:rsidRPr="00F3478F">
              <w:rPr>
                <w:rFonts w:cs="Arial"/>
                <w:lang w:val="en-US"/>
              </w:rPr>
              <w:t xml:space="preserve"> application server from 4-middleware to 5-application, it is not a stand-alone installation but comes with the Infosphere installation</w:t>
            </w:r>
          </w:p>
          <w:p w14:paraId="0716F6B8" w14:textId="2D3D4087" w:rsidR="00E544A5" w:rsidRDefault="00E544A5" w:rsidP="00E544A5">
            <w:pPr>
              <w:pStyle w:val="BodyText1"/>
              <w:spacing w:line="280" w:lineRule="atLeast"/>
              <w:rPr>
                <w:rFonts w:cs="Arial"/>
                <w:lang w:val="en-US"/>
              </w:rPr>
            </w:pPr>
            <w:r>
              <w:rPr>
                <w:rFonts w:cs="Arial"/>
                <w:lang w:val="en-US"/>
              </w:rPr>
              <w:t>14-11-2022: Added Kerberos to the DIM DB Context Diagram and included  Kerberos in the Appendix A Software</w:t>
            </w:r>
          </w:p>
          <w:p w14:paraId="654EB850" w14:textId="39CFC84A" w:rsidR="00E544A5" w:rsidRDefault="00E544A5" w:rsidP="00E544A5">
            <w:pPr>
              <w:pStyle w:val="BodyText1"/>
              <w:spacing w:line="280" w:lineRule="atLeast"/>
              <w:rPr>
                <w:rFonts w:cs="Arial"/>
                <w:lang w:val="en-US"/>
              </w:rPr>
            </w:pPr>
            <w:r>
              <w:rPr>
                <w:rFonts w:cs="Arial"/>
                <w:lang w:val="en-US"/>
              </w:rPr>
              <w:t>Added DIM Deploy to the Dim DB Context Diagram and added DIM database servers to the DIM Deploy Context Diagram</w:t>
            </w:r>
          </w:p>
          <w:p w14:paraId="45275DE8" w14:textId="20BEB185" w:rsidR="00E544A5" w:rsidRDefault="00E544A5" w:rsidP="00E544A5">
            <w:pPr>
              <w:pStyle w:val="BodyText1"/>
              <w:spacing w:line="280" w:lineRule="atLeast"/>
              <w:rPr>
                <w:rFonts w:cs="Arial"/>
                <w:lang w:val="en-US"/>
              </w:rPr>
            </w:pPr>
            <w:r>
              <w:rPr>
                <w:rFonts w:cs="Arial"/>
                <w:lang w:val="en-US"/>
              </w:rPr>
              <w:t xml:space="preserve">16-11-2022: </w:t>
            </w:r>
          </w:p>
          <w:p w14:paraId="3CACD4A5" w14:textId="6BEA3C9F" w:rsidR="00E544A5" w:rsidRDefault="00E544A5" w:rsidP="00E544A5">
            <w:pPr>
              <w:pStyle w:val="BodyText1"/>
              <w:spacing w:line="280" w:lineRule="atLeast"/>
              <w:rPr>
                <w:rFonts w:cs="Arial"/>
                <w:lang w:val="en-US"/>
              </w:rPr>
            </w:pPr>
            <w:r>
              <w:rPr>
                <w:rFonts w:cs="Arial"/>
                <w:lang w:val="en-US"/>
              </w:rPr>
              <w:t xml:space="preserve">Added UWV AD ports 88, 389, 3268, 3269 to DIM Service -&gt; UWV AD connection </w:t>
            </w:r>
          </w:p>
          <w:p w14:paraId="33738C27" w14:textId="77777777" w:rsidR="00E544A5" w:rsidRDefault="00E544A5" w:rsidP="00E544A5">
            <w:pPr>
              <w:pStyle w:val="BodyText1"/>
              <w:spacing w:line="280" w:lineRule="atLeast"/>
              <w:rPr>
                <w:rFonts w:cs="Arial"/>
                <w:lang w:val="en-US"/>
              </w:rPr>
            </w:pPr>
          </w:p>
          <w:p w14:paraId="33FFDDE0" w14:textId="77777777" w:rsidR="00E544A5" w:rsidRDefault="00E544A5" w:rsidP="00E544A5">
            <w:pPr>
              <w:pStyle w:val="BodyText1"/>
              <w:spacing w:line="280" w:lineRule="atLeast"/>
              <w:rPr>
                <w:rFonts w:cs="Arial"/>
                <w:lang w:val="en-US"/>
              </w:rPr>
            </w:pPr>
            <w:r>
              <w:rPr>
                <w:rFonts w:cs="Arial"/>
                <w:lang w:val="en-US"/>
              </w:rPr>
              <w:lastRenderedPageBreak/>
              <w:t xml:space="preserve">22-11-2022: </w:t>
            </w:r>
          </w:p>
          <w:p w14:paraId="0388F23A" w14:textId="1D867492" w:rsidR="00E544A5" w:rsidRPr="0047022E" w:rsidRDefault="00E544A5" w:rsidP="00E544A5">
            <w:pPr>
              <w:pStyle w:val="BodyText1"/>
              <w:numPr>
                <w:ilvl w:val="0"/>
                <w:numId w:val="86"/>
              </w:numPr>
              <w:spacing w:line="280" w:lineRule="atLeast"/>
              <w:rPr>
                <w:rFonts w:cs="Arial"/>
                <w:lang w:val="en-US"/>
              </w:rPr>
            </w:pPr>
            <w:r>
              <w:rPr>
                <w:rFonts w:cs="Arial"/>
                <w:lang w:val="en-US"/>
              </w:rPr>
              <w:t>Updated storage layout for the Management server (</w:t>
            </w:r>
            <w:r w:rsidRPr="00C63F29">
              <w:rPr>
                <w:rFonts w:cs="Arial"/>
                <w:lang w:val="en-US"/>
              </w:rPr>
              <w:t>DIM-Man-P), Server was requested as application server but should have been requested as an Oracle database servers (ASM) disk</w:t>
            </w:r>
            <w:r>
              <w:rPr>
                <w:rFonts w:cs="Arial"/>
                <w:lang w:val="en-US"/>
              </w:rPr>
              <w:t xml:space="preserve"> (from 100+500 to 100+100+100+300+100+150+50)</w:t>
            </w:r>
          </w:p>
          <w:p w14:paraId="6811E97B" w14:textId="34BF72F3" w:rsidR="00E544A5" w:rsidRDefault="00E544A5" w:rsidP="00E544A5">
            <w:pPr>
              <w:pStyle w:val="BodyText1"/>
              <w:numPr>
                <w:ilvl w:val="0"/>
                <w:numId w:val="86"/>
              </w:numPr>
              <w:spacing w:line="280" w:lineRule="atLeast"/>
              <w:rPr>
                <w:rFonts w:cs="Arial"/>
                <w:lang w:val="en-US"/>
              </w:rPr>
            </w:pPr>
            <w:r>
              <w:rPr>
                <w:rFonts w:cs="Arial"/>
                <w:lang w:val="en-US"/>
              </w:rPr>
              <w:t>Added Oracle Cloud control, Oracle NET service and Oracle NET client to the software for  DIM-Man-P as 5-application</w:t>
            </w:r>
          </w:p>
          <w:p w14:paraId="0F103337" w14:textId="7652B67C" w:rsidR="00E544A5" w:rsidRDefault="00E544A5" w:rsidP="00E544A5">
            <w:pPr>
              <w:pStyle w:val="BodyText1"/>
              <w:spacing w:line="280" w:lineRule="atLeast"/>
              <w:rPr>
                <w:rFonts w:cs="Arial"/>
                <w:lang w:val="en-US"/>
              </w:rPr>
            </w:pPr>
            <w:r>
              <w:rPr>
                <w:rFonts w:cs="Arial"/>
                <w:lang w:val="en-US"/>
              </w:rPr>
              <w:t>24-11-2022</w:t>
            </w:r>
          </w:p>
          <w:p w14:paraId="66167A57" w14:textId="1EE08B44" w:rsidR="00E544A5" w:rsidRDefault="00E544A5" w:rsidP="00E544A5">
            <w:pPr>
              <w:pStyle w:val="BodyText1"/>
              <w:numPr>
                <w:ilvl w:val="0"/>
                <w:numId w:val="86"/>
              </w:numPr>
              <w:spacing w:line="280" w:lineRule="atLeast"/>
              <w:rPr>
                <w:rFonts w:cs="Arial"/>
                <w:lang w:val="en-US"/>
              </w:rPr>
            </w:pPr>
            <w:r>
              <w:rPr>
                <w:rFonts w:cs="Arial"/>
                <w:lang w:val="en-US"/>
              </w:rPr>
              <w:t xml:space="preserve">UWV requested additional RAM and storage for DIM-DB-D and DIM-DB-T, updated HLD  (appendix A) accordingly: </w:t>
            </w:r>
          </w:p>
          <w:p w14:paraId="261A6E79" w14:textId="55E14F8D" w:rsidR="00E544A5" w:rsidRDefault="00E544A5" w:rsidP="00E544A5">
            <w:pPr>
              <w:pStyle w:val="BodyText1"/>
              <w:numPr>
                <w:ilvl w:val="1"/>
                <w:numId w:val="86"/>
              </w:numPr>
              <w:spacing w:line="280" w:lineRule="atLeast"/>
              <w:rPr>
                <w:rFonts w:cs="Arial"/>
                <w:lang w:val="en-US"/>
              </w:rPr>
            </w:pPr>
            <w:r>
              <w:rPr>
                <w:rFonts w:cs="Arial"/>
                <w:lang w:val="en-US"/>
              </w:rPr>
              <w:t>RAM: from 32 GB to 80 GB</w:t>
            </w:r>
          </w:p>
          <w:p w14:paraId="72A049E2" w14:textId="77777777" w:rsidR="00E544A5" w:rsidRDefault="00E544A5" w:rsidP="00E544A5">
            <w:pPr>
              <w:pStyle w:val="BodyText1"/>
              <w:numPr>
                <w:ilvl w:val="1"/>
                <w:numId w:val="86"/>
              </w:numPr>
              <w:spacing w:line="280" w:lineRule="atLeast"/>
              <w:rPr>
                <w:rFonts w:cs="Arial"/>
                <w:lang w:val="en-US"/>
              </w:rPr>
            </w:pPr>
            <w:r>
              <w:rPr>
                <w:rFonts w:cs="Arial"/>
                <w:lang w:val="en-US"/>
              </w:rPr>
              <w:t>Data (disks): from 2 TB to 10 TB</w:t>
            </w:r>
          </w:p>
          <w:p w14:paraId="6EF66524" w14:textId="2F39087D" w:rsidR="00E544A5" w:rsidRDefault="00E544A5" w:rsidP="00E544A5">
            <w:pPr>
              <w:pStyle w:val="BodyText1"/>
              <w:numPr>
                <w:ilvl w:val="1"/>
                <w:numId w:val="86"/>
              </w:numPr>
              <w:spacing w:line="280" w:lineRule="atLeast"/>
              <w:rPr>
                <w:rFonts w:cs="Arial"/>
                <w:lang w:val="en-US"/>
              </w:rPr>
            </w:pPr>
            <w:r>
              <w:rPr>
                <w:rFonts w:cs="Arial"/>
                <w:lang w:val="en-US"/>
              </w:rPr>
              <w:t xml:space="preserve">Fra (disks): from 200 GB to 1000 GB </w:t>
            </w:r>
          </w:p>
          <w:p w14:paraId="1DCE94A5" w14:textId="380788A8" w:rsidR="00E544A5" w:rsidRDefault="00E544A5" w:rsidP="00E544A5">
            <w:pPr>
              <w:pStyle w:val="BodyText1"/>
              <w:spacing w:line="280" w:lineRule="atLeast"/>
              <w:rPr>
                <w:rFonts w:cs="Arial"/>
                <w:lang w:val="en-US"/>
              </w:rPr>
            </w:pPr>
            <w:r>
              <w:rPr>
                <w:rFonts w:cs="Arial"/>
                <w:lang w:val="en-US"/>
              </w:rPr>
              <w:t>30-11-2022</w:t>
            </w:r>
          </w:p>
          <w:p w14:paraId="2A0B309B" w14:textId="77777777" w:rsidR="00E544A5" w:rsidRDefault="00E544A5" w:rsidP="00E544A5">
            <w:pPr>
              <w:pStyle w:val="BodyText1"/>
              <w:numPr>
                <w:ilvl w:val="0"/>
                <w:numId w:val="86"/>
              </w:numPr>
              <w:spacing w:line="280" w:lineRule="atLeast"/>
              <w:rPr>
                <w:rFonts w:cs="Arial"/>
                <w:lang w:val="en-US"/>
              </w:rPr>
            </w:pPr>
            <w:r>
              <w:rPr>
                <w:rFonts w:cs="Arial"/>
                <w:lang w:val="en-US"/>
              </w:rPr>
              <w:t>On request of UWV the following was updated in Appendix A – Software:</w:t>
            </w:r>
          </w:p>
          <w:p w14:paraId="24C2C8E1" w14:textId="5AF5D927" w:rsidR="00E544A5" w:rsidRDefault="00E544A5" w:rsidP="00E544A5">
            <w:pPr>
              <w:pStyle w:val="BodyText1"/>
              <w:numPr>
                <w:ilvl w:val="1"/>
                <w:numId w:val="86"/>
              </w:numPr>
              <w:spacing w:line="280" w:lineRule="atLeast"/>
              <w:rPr>
                <w:rFonts w:cs="Arial"/>
                <w:lang w:val="en-US"/>
              </w:rPr>
            </w:pPr>
            <w:r w:rsidRPr="005109BF">
              <w:rPr>
                <w:rFonts w:cs="Arial"/>
                <w:lang w:val="en-US"/>
              </w:rPr>
              <w:t xml:space="preserve">Removed </w:t>
            </w:r>
            <w:proofErr w:type="spellStart"/>
            <w:r w:rsidRPr="005109BF">
              <w:rPr>
                <w:rFonts w:cs="Arial"/>
                <w:lang w:val="en-US"/>
              </w:rPr>
              <w:t>Websphere</w:t>
            </w:r>
            <w:proofErr w:type="spellEnd"/>
            <w:r w:rsidRPr="005109BF">
              <w:rPr>
                <w:rFonts w:cs="Arial"/>
                <w:lang w:val="en-US"/>
              </w:rPr>
              <w:t xml:space="preserve"> application server from the engine, bridge, and search server</w:t>
            </w:r>
          </w:p>
          <w:p w14:paraId="21D4A877" w14:textId="77777777" w:rsidR="00E544A5" w:rsidRDefault="00E544A5" w:rsidP="00E544A5">
            <w:pPr>
              <w:pStyle w:val="BodyText1"/>
              <w:numPr>
                <w:ilvl w:val="1"/>
                <w:numId w:val="86"/>
              </w:numPr>
              <w:spacing w:line="280" w:lineRule="atLeast"/>
              <w:rPr>
                <w:rFonts w:cs="Arial"/>
                <w:lang w:val="en-US"/>
              </w:rPr>
            </w:pPr>
            <w:r w:rsidRPr="00BF0FB9">
              <w:rPr>
                <w:rFonts w:cs="Arial"/>
                <w:lang w:val="en-US"/>
              </w:rPr>
              <w:t xml:space="preserve">Added 5-application - </w:t>
            </w:r>
            <w:proofErr w:type="spellStart"/>
            <w:r w:rsidRPr="00BF0FB9">
              <w:rPr>
                <w:rFonts w:cs="Arial"/>
                <w:lang w:val="en-US"/>
              </w:rPr>
              <w:t>Websphere</w:t>
            </w:r>
            <w:proofErr w:type="spellEnd"/>
            <w:r w:rsidRPr="00BF0FB9">
              <w:rPr>
                <w:rFonts w:cs="Arial"/>
                <w:lang w:val="en-US"/>
              </w:rPr>
              <w:t xml:space="preserve"> application server ABS agent to the engine servers</w:t>
            </w:r>
          </w:p>
          <w:p w14:paraId="670DB6DA" w14:textId="77777777" w:rsidR="00E544A5" w:rsidRDefault="00E544A5" w:rsidP="00E544A5">
            <w:pPr>
              <w:pStyle w:val="BodyText1"/>
              <w:numPr>
                <w:ilvl w:val="0"/>
                <w:numId w:val="86"/>
              </w:numPr>
              <w:spacing w:line="280" w:lineRule="atLeast"/>
              <w:rPr>
                <w:rFonts w:cs="Arial"/>
                <w:lang w:val="en-US"/>
              </w:rPr>
            </w:pPr>
            <w:r>
              <w:rPr>
                <w:rFonts w:cs="Arial"/>
                <w:lang w:val="en-US"/>
              </w:rPr>
              <w:t>On request of UWV the following was update in Appendix A- Storage:</w:t>
            </w:r>
          </w:p>
          <w:p w14:paraId="0CB5D694" w14:textId="14C00E4B" w:rsidR="00E544A5" w:rsidRDefault="00E544A5" w:rsidP="00E544A5">
            <w:pPr>
              <w:pStyle w:val="BodyText1"/>
              <w:numPr>
                <w:ilvl w:val="1"/>
                <w:numId w:val="86"/>
              </w:numPr>
              <w:spacing w:line="280" w:lineRule="atLeast"/>
              <w:rPr>
                <w:rFonts w:cs="Arial"/>
                <w:lang w:val="en-US"/>
              </w:rPr>
            </w:pPr>
            <w:r>
              <w:rPr>
                <w:rFonts w:cs="Arial"/>
                <w:lang w:val="en-US"/>
              </w:rPr>
              <w:t>Added 1 TB to the management server (</w:t>
            </w:r>
            <w:r w:rsidRPr="004512E5">
              <w:rPr>
                <w:rFonts w:cs="Arial"/>
                <w:lang w:val="en-US"/>
              </w:rPr>
              <w:t>DIM-Man-P)</w:t>
            </w:r>
            <w:r>
              <w:rPr>
                <w:rFonts w:cs="Arial"/>
                <w:lang w:val="en-US"/>
              </w:rPr>
              <w:t>, needed for the deployment pipeline and the data transfer between the different servers</w:t>
            </w:r>
          </w:p>
          <w:p w14:paraId="639DD4E7" w14:textId="77777777" w:rsidR="00E544A5" w:rsidRPr="007C5C04" w:rsidRDefault="00E544A5" w:rsidP="00E544A5">
            <w:pPr>
              <w:pStyle w:val="BodyText1"/>
              <w:numPr>
                <w:ilvl w:val="1"/>
                <w:numId w:val="86"/>
              </w:numPr>
              <w:spacing w:line="280" w:lineRule="atLeast"/>
              <w:rPr>
                <w:rFonts w:cs="Arial"/>
                <w:lang w:val="en-US"/>
              </w:rPr>
            </w:pPr>
            <w:r>
              <w:rPr>
                <w:rFonts w:cs="Arial"/>
                <w:lang w:val="en-US"/>
              </w:rPr>
              <w:t xml:space="preserve">Added 250 GB to the engine servers to be able to create the file system for </w:t>
            </w:r>
            <w:r>
              <w:rPr>
                <w:lang w:val="en-US"/>
              </w:rPr>
              <w:t>  /w001/app and /w001/logs</w:t>
            </w:r>
          </w:p>
          <w:p w14:paraId="00EC5540" w14:textId="2E68B606" w:rsidR="00E544A5" w:rsidRDefault="00E544A5" w:rsidP="00E544A5">
            <w:pPr>
              <w:pStyle w:val="BodyText1"/>
              <w:spacing w:line="280" w:lineRule="atLeast"/>
              <w:rPr>
                <w:rFonts w:cs="Arial"/>
                <w:lang w:val="en-US"/>
              </w:rPr>
            </w:pPr>
            <w:r>
              <w:rPr>
                <w:rFonts w:cs="Arial"/>
                <w:lang w:val="en-US"/>
              </w:rPr>
              <w:t>01-12-2022</w:t>
            </w:r>
          </w:p>
          <w:p w14:paraId="058F39BE" w14:textId="2D74973D" w:rsidR="00E544A5" w:rsidRDefault="00E544A5" w:rsidP="00E544A5">
            <w:pPr>
              <w:pStyle w:val="BodyText1"/>
              <w:numPr>
                <w:ilvl w:val="0"/>
                <w:numId w:val="86"/>
              </w:numPr>
              <w:spacing w:line="280" w:lineRule="atLeast"/>
              <w:rPr>
                <w:rFonts w:cs="Arial"/>
                <w:lang w:val="en-US"/>
              </w:rPr>
            </w:pPr>
            <w:r>
              <w:rPr>
                <w:rFonts w:cs="Arial"/>
                <w:lang w:val="en-US"/>
              </w:rPr>
              <w:t>On request of UWV the following was updated in Appendix A – Storage to support the IIS installation:</w:t>
            </w:r>
          </w:p>
          <w:p w14:paraId="4A96D976" w14:textId="77777777" w:rsidR="00E544A5" w:rsidRDefault="00E544A5" w:rsidP="00E544A5">
            <w:pPr>
              <w:pStyle w:val="BodyText1"/>
              <w:numPr>
                <w:ilvl w:val="1"/>
                <w:numId w:val="86"/>
              </w:numPr>
              <w:spacing w:line="280" w:lineRule="atLeast"/>
              <w:rPr>
                <w:rFonts w:cs="Arial"/>
                <w:lang w:val="en-US"/>
              </w:rPr>
            </w:pPr>
            <w:r>
              <w:rPr>
                <w:rFonts w:cs="Arial"/>
                <w:lang w:val="en-US"/>
              </w:rPr>
              <w:t xml:space="preserve">Added 250 GB to the search servers </w:t>
            </w:r>
          </w:p>
          <w:p w14:paraId="1C48F019" w14:textId="77777777" w:rsidR="00E544A5" w:rsidRDefault="00E544A5" w:rsidP="00E544A5">
            <w:pPr>
              <w:pStyle w:val="BodyText1"/>
              <w:numPr>
                <w:ilvl w:val="1"/>
                <w:numId w:val="86"/>
              </w:numPr>
              <w:spacing w:line="280" w:lineRule="atLeast"/>
              <w:rPr>
                <w:rFonts w:cs="Arial"/>
                <w:lang w:val="en-US"/>
              </w:rPr>
            </w:pPr>
            <w:r>
              <w:rPr>
                <w:rFonts w:cs="Arial"/>
                <w:lang w:val="en-US"/>
              </w:rPr>
              <w:t>Replaced 500 GB disk with 250 GB disk on the  engine servers</w:t>
            </w:r>
          </w:p>
          <w:p w14:paraId="3DABF671" w14:textId="77777777" w:rsidR="00E544A5" w:rsidRDefault="00E544A5" w:rsidP="00E544A5">
            <w:pPr>
              <w:pStyle w:val="BodyText1"/>
              <w:numPr>
                <w:ilvl w:val="0"/>
                <w:numId w:val="86"/>
              </w:numPr>
              <w:spacing w:line="280" w:lineRule="atLeast"/>
              <w:rPr>
                <w:rFonts w:cs="Arial"/>
                <w:lang w:val="en-US"/>
              </w:rPr>
            </w:pPr>
            <w:r>
              <w:rPr>
                <w:rFonts w:cs="Arial"/>
                <w:lang w:val="en-US"/>
              </w:rPr>
              <w:lastRenderedPageBreak/>
              <w:t>NFS servers for O and T were missing 2 TB of storage (compared with the requirements)</w:t>
            </w:r>
          </w:p>
          <w:p w14:paraId="612E91A7" w14:textId="77777777" w:rsidR="00E544A5" w:rsidRDefault="00E544A5" w:rsidP="00E544A5">
            <w:pPr>
              <w:pStyle w:val="BodyText1"/>
              <w:numPr>
                <w:ilvl w:val="1"/>
                <w:numId w:val="86"/>
              </w:numPr>
              <w:spacing w:line="280" w:lineRule="atLeast"/>
              <w:rPr>
                <w:rFonts w:cs="Arial"/>
                <w:lang w:val="en-US"/>
              </w:rPr>
            </w:pPr>
            <w:r>
              <w:rPr>
                <w:rFonts w:cs="Arial"/>
                <w:lang w:val="en-US"/>
              </w:rPr>
              <w:t>Added 2 TB disk to the NFS servers in O and T</w:t>
            </w:r>
          </w:p>
          <w:p w14:paraId="35282101" w14:textId="77777777" w:rsidR="00E544A5" w:rsidRDefault="00E544A5" w:rsidP="00E544A5">
            <w:pPr>
              <w:pStyle w:val="BodyText1"/>
              <w:spacing w:line="280" w:lineRule="atLeast"/>
              <w:rPr>
                <w:rFonts w:cs="Arial"/>
                <w:lang w:val="en-US"/>
              </w:rPr>
            </w:pPr>
            <w:r>
              <w:rPr>
                <w:rFonts w:cs="Arial"/>
                <w:lang w:val="en-US"/>
              </w:rPr>
              <w:t>31-01-2023</w:t>
            </w:r>
          </w:p>
          <w:p w14:paraId="72EE8079" w14:textId="4EFBC929" w:rsidR="00E544A5" w:rsidRDefault="00E544A5" w:rsidP="00E544A5">
            <w:pPr>
              <w:pStyle w:val="BodyText1"/>
              <w:spacing w:line="280" w:lineRule="atLeast"/>
              <w:rPr>
                <w:rFonts w:cs="Arial"/>
                <w:lang w:val="en-US"/>
              </w:rPr>
            </w:pPr>
            <w:r>
              <w:rPr>
                <w:rFonts w:cs="Arial"/>
                <w:lang w:val="en-US"/>
              </w:rPr>
              <w:t>Updated the following on request of UWV</w:t>
            </w:r>
          </w:p>
          <w:p w14:paraId="61FFEF44" w14:textId="77777777" w:rsidR="00E544A5" w:rsidRDefault="00E544A5" w:rsidP="00E544A5">
            <w:pPr>
              <w:pStyle w:val="BodyText1"/>
              <w:numPr>
                <w:ilvl w:val="0"/>
                <w:numId w:val="86"/>
              </w:numPr>
              <w:spacing w:line="280" w:lineRule="atLeast"/>
              <w:rPr>
                <w:rFonts w:cs="Arial"/>
                <w:lang w:val="en-US"/>
              </w:rPr>
            </w:pPr>
            <w:r>
              <w:rPr>
                <w:rFonts w:cs="Arial"/>
                <w:lang w:val="en-US"/>
              </w:rPr>
              <w:t xml:space="preserve">Added storage to </w:t>
            </w:r>
            <w:r w:rsidRPr="009A1CF7">
              <w:rPr>
                <w:rFonts w:cs="Arial"/>
                <w:lang w:val="en-US"/>
              </w:rPr>
              <w:t>DIM-DB-A and DIM-DB-P</w:t>
            </w:r>
            <w:r>
              <w:rPr>
                <w:rFonts w:cs="Arial"/>
                <w:lang w:val="en-US"/>
              </w:rPr>
              <w:t xml:space="preserve"> (Appendix A – storage) : </w:t>
            </w:r>
          </w:p>
          <w:p w14:paraId="17FA787B" w14:textId="77777777" w:rsidR="00E544A5" w:rsidRDefault="00E544A5" w:rsidP="00E544A5">
            <w:pPr>
              <w:pStyle w:val="BodyText1"/>
              <w:numPr>
                <w:ilvl w:val="1"/>
                <w:numId w:val="86"/>
              </w:numPr>
              <w:spacing w:line="280" w:lineRule="atLeast"/>
              <w:rPr>
                <w:rFonts w:cs="Arial"/>
                <w:lang w:val="en-US"/>
              </w:rPr>
            </w:pPr>
            <w:r>
              <w:rPr>
                <w:rFonts w:cs="Arial"/>
                <w:lang w:val="en-US"/>
              </w:rPr>
              <w:t>ASM DATA:  + 6 TB (2 x 3TB)</w:t>
            </w:r>
          </w:p>
          <w:p w14:paraId="189787C5" w14:textId="77777777" w:rsidR="00E544A5" w:rsidRDefault="00E544A5" w:rsidP="00E544A5">
            <w:pPr>
              <w:pStyle w:val="BodyText1"/>
              <w:numPr>
                <w:ilvl w:val="1"/>
                <w:numId w:val="86"/>
              </w:numPr>
              <w:spacing w:line="280" w:lineRule="atLeast"/>
              <w:rPr>
                <w:rFonts w:cs="Arial"/>
                <w:lang w:val="en-US"/>
              </w:rPr>
            </w:pPr>
            <w:r>
              <w:rPr>
                <w:rFonts w:cs="Arial"/>
                <w:lang w:val="en-US"/>
              </w:rPr>
              <w:t>ASM FRA: + 1 TB (4 x 250 GB)</w:t>
            </w:r>
          </w:p>
          <w:p w14:paraId="4C66C213" w14:textId="42F23DFB" w:rsidR="00E544A5" w:rsidRDefault="00E544A5" w:rsidP="00E544A5">
            <w:pPr>
              <w:pStyle w:val="BodyText1"/>
              <w:numPr>
                <w:ilvl w:val="0"/>
                <w:numId w:val="86"/>
              </w:numPr>
              <w:spacing w:line="280" w:lineRule="atLeast"/>
              <w:rPr>
                <w:rFonts w:cs="Arial"/>
                <w:lang w:val="en-US"/>
              </w:rPr>
            </w:pPr>
            <w:r>
              <w:rPr>
                <w:rFonts w:cs="Arial"/>
                <w:lang w:val="en-US"/>
              </w:rPr>
              <w:t xml:space="preserve">Increased </w:t>
            </w:r>
            <w:proofErr w:type="spellStart"/>
            <w:r>
              <w:rPr>
                <w:rFonts w:cs="Arial"/>
                <w:lang w:val="en-US"/>
              </w:rPr>
              <w:t>cpu</w:t>
            </w:r>
            <w:proofErr w:type="spellEnd"/>
            <w:r>
              <w:rPr>
                <w:rFonts w:cs="Arial"/>
                <w:lang w:val="en-US"/>
              </w:rPr>
              <w:t xml:space="preserve"> and memory for </w:t>
            </w:r>
            <w:r w:rsidRPr="009A1CF7">
              <w:rPr>
                <w:rFonts w:cs="Arial"/>
                <w:lang w:val="en-US"/>
              </w:rPr>
              <w:t>DIM-DB-A and DIM-DB-P</w:t>
            </w:r>
            <w:r>
              <w:rPr>
                <w:rFonts w:cs="Arial"/>
                <w:lang w:val="en-US"/>
              </w:rPr>
              <w:t xml:space="preserve"> (Appendix A – node details):</w:t>
            </w:r>
          </w:p>
          <w:p w14:paraId="6342439E" w14:textId="57AAF249" w:rsidR="00E544A5" w:rsidRDefault="00E544A5" w:rsidP="00E544A5">
            <w:pPr>
              <w:pStyle w:val="BodyText1"/>
              <w:numPr>
                <w:ilvl w:val="1"/>
                <w:numId w:val="86"/>
              </w:numPr>
              <w:spacing w:line="280" w:lineRule="atLeast"/>
              <w:rPr>
                <w:rFonts w:cs="Arial"/>
                <w:lang w:val="en-US"/>
              </w:rPr>
            </w:pPr>
            <w:r>
              <w:rPr>
                <w:rFonts w:cs="Arial"/>
                <w:lang w:val="en-US"/>
              </w:rPr>
              <w:t>From 4 to 5 CPU</w:t>
            </w:r>
          </w:p>
          <w:p w14:paraId="49B2D07B" w14:textId="77777777" w:rsidR="00E544A5" w:rsidRDefault="00E544A5" w:rsidP="00E544A5">
            <w:pPr>
              <w:pStyle w:val="BodyText1"/>
              <w:numPr>
                <w:ilvl w:val="1"/>
                <w:numId w:val="86"/>
              </w:numPr>
              <w:spacing w:line="280" w:lineRule="atLeast"/>
              <w:rPr>
                <w:rFonts w:cs="Arial"/>
                <w:lang w:val="en-US"/>
              </w:rPr>
            </w:pPr>
            <w:r>
              <w:rPr>
                <w:rFonts w:cs="Arial"/>
                <w:lang w:val="en-US"/>
              </w:rPr>
              <w:t>From 32 GB to 100 GB RAM</w:t>
            </w:r>
          </w:p>
          <w:p w14:paraId="2B68E32C" w14:textId="77777777" w:rsidR="00E544A5" w:rsidRDefault="00E544A5" w:rsidP="00E544A5">
            <w:pPr>
              <w:pStyle w:val="BodyText1"/>
              <w:spacing w:line="280" w:lineRule="atLeast"/>
              <w:rPr>
                <w:rFonts w:cs="Arial"/>
                <w:lang w:val="en-US"/>
              </w:rPr>
            </w:pPr>
            <w:r>
              <w:rPr>
                <w:rFonts w:cs="Arial"/>
                <w:lang w:val="en-US"/>
              </w:rPr>
              <w:t>13-02-2023</w:t>
            </w:r>
          </w:p>
          <w:p w14:paraId="647AFFBD" w14:textId="36718470" w:rsidR="00E544A5" w:rsidRDefault="00E544A5" w:rsidP="00E544A5">
            <w:pPr>
              <w:pStyle w:val="BodyText1"/>
              <w:numPr>
                <w:ilvl w:val="0"/>
                <w:numId w:val="86"/>
              </w:numPr>
              <w:spacing w:line="280" w:lineRule="atLeast"/>
              <w:rPr>
                <w:rFonts w:cs="Arial"/>
                <w:lang w:val="en-US"/>
              </w:rPr>
            </w:pPr>
            <w:r>
              <w:rPr>
                <w:rFonts w:cs="Arial"/>
                <w:lang w:val="en-US"/>
              </w:rPr>
              <w:t>Added DBA GD RDP (So-called DBA “</w:t>
            </w:r>
            <w:proofErr w:type="spellStart"/>
            <w:r>
              <w:rPr>
                <w:rFonts w:cs="Arial"/>
                <w:lang w:val="en-US"/>
              </w:rPr>
              <w:t>opstap</w:t>
            </w:r>
            <w:proofErr w:type="spellEnd"/>
            <w:r>
              <w:rPr>
                <w:rFonts w:cs="Arial"/>
                <w:lang w:val="en-US"/>
              </w:rPr>
              <w:t xml:space="preserve"> server” for DBA </w:t>
            </w:r>
            <w:proofErr w:type="spellStart"/>
            <w:r>
              <w:rPr>
                <w:rFonts w:cs="Arial"/>
                <w:lang w:val="en-US"/>
              </w:rPr>
              <w:t>Gegevensdiensten</w:t>
            </w:r>
            <w:proofErr w:type="spellEnd"/>
            <w:r>
              <w:rPr>
                <w:rFonts w:cs="Arial"/>
                <w:lang w:val="en-US"/>
              </w:rPr>
              <w:t xml:space="preserve"> (so they can perform their deployments) instead of using UCRA-T)</w:t>
            </w:r>
          </w:p>
          <w:p w14:paraId="7412AE32" w14:textId="5A8825F3" w:rsidR="00E544A5" w:rsidRDefault="00E544A5" w:rsidP="00E544A5">
            <w:pPr>
              <w:pStyle w:val="BodyText1"/>
              <w:numPr>
                <w:ilvl w:val="1"/>
                <w:numId w:val="86"/>
              </w:numPr>
              <w:spacing w:line="280" w:lineRule="atLeast"/>
              <w:rPr>
                <w:rFonts w:cs="Arial"/>
                <w:lang w:val="en-US"/>
              </w:rPr>
            </w:pPr>
            <w:r>
              <w:rPr>
                <w:rFonts w:cs="Arial"/>
                <w:lang w:val="en-US"/>
              </w:rPr>
              <w:t>Updated introduction, licenses, context diagram, architectural decisions, system diagram, Appendix A</w:t>
            </w:r>
          </w:p>
          <w:p w14:paraId="19D39654" w14:textId="60025903" w:rsidR="00E544A5" w:rsidRDefault="00E544A5" w:rsidP="00E544A5">
            <w:pPr>
              <w:pStyle w:val="BodyText1"/>
              <w:numPr>
                <w:ilvl w:val="0"/>
                <w:numId w:val="86"/>
              </w:numPr>
              <w:spacing w:line="280" w:lineRule="atLeast"/>
              <w:rPr>
                <w:rFonts w:cs="Arial"/>
                <w:lang w:val="en-US"/>
              </w:rPr>
            </w:pPr>
            <w:r>
              <w:rPr>
                <w:rFonts w:cs="Arial"/>
                <w:lang w:val="en-US"/>
              </w:rPr>
              <w:t xml:space="preserve">Added </w:t>
            </w:r>
            <w:proofErr w:type="spellStart"/>
            <w:r>
              <w:rPr>
                <w:rFonts w:cs="Arial"/>
                <w:lang w:val="en-US"/>
              </w:rPr>
              <w:t>EtP</w:t>
            </w:r>
            <w:proofErr w:type="spellEnd"/>
            <w:r>
              <w:rPr>
                <w:rFonts w:cs="Arial"/>
                <w:lang w:val="en-US"/>
              </w:rPr>
              <w:t xml:space="preserve"> for the </w:t>
            </w:r>
            <w:proofErr w:type="spellStart"/>
            <w:r>
              <w:rPr>
                <w:rFonts w:cs="Arial"/>
                <w:lang w:val="en-US"/>
              </w:rPr>
              <w:t>crosszone</w:t>
            </w:r>
            <w:proofErr w:type="spellEnd"/>
            <w:r>
              <w:rPr>
                <w:rFonts w:cs="Arial"/>
                <w:lang w:val="en-US"/>
              </w:rPr>
              <w:t xml:space="preserve"> connection DIM DB -O to KDB-WWO-T</w:t>
            </w:r>
          </w:p>
          <w:p w14:paraId="0D45C8AE" w14:textId="6EB1EECD" w:rsidR="00E544A5" w:rsidRDefault="00E544A5" w:rsidP="00E544A5">
            <w:pPr>
              <w:pStyle w:val="BodyText1"/>
              <w:numPr>
                <w:ilvl w:val="0"/>
                <w:numId w:val="86"/>
              </w:numPr>
              <w:spacing w:line="280" w:lineRule="atLeast"/>
              <w:rPr>
                <w:rFonts w:cs="Arial"/>
                <w:lang w:val="en-US"/>
              </w:rPr>
            </w:pPr>
            <w:r>
              <w:rPr>
                <w:rFonts w:cs="Arial"/>
                <w:lang w:val="en-US"/>
              </w:rPr>
              <w:t xml:space="preserve">Added </w:t>
            </w:r>
            <w:proofErr w:type="spellStart"/>
            <w:r>
              <w:rPr>
                <w:rFonts w:cs="Arial"/>
                <w:lang w:val="en-US"/>
              </w:rPr>
              <w:t>EtP</w:t>
            </w:r>
            <w:proofErr w:type="spellEnd"/>
            <w:r>
              <w:rPr>
                <w:rFonts w:cs="Arial"/>
                <w:lang w:val="en-US"/>
              </w:rPr>
              <w:t xml:space="preserve"> for the </w:t>
            </w:r>
            <w:proofErr w:type="spellStart"/>
            <w:r>
              <w:rPr>
                <w:rFonts w:cs="Arial"/>
                <w:lang w:val="en-US"/>
              </w:rPr>
              <w:t>crosszone</w:t>
            </w:r>
            <w:proofErr w:type="spellEnd"/>
            <w:r>
              <w:rPr>
                <w:rFonts w:cs="Arial"/>
                <w:lang w:val="en-US"/>
              </w:rPr>
              <w:t xml:space="preserve"> connection DIM DB -O to DWH-BO-T</w:t>
            </w:r>
          </w:p>
          <w:p w14:paraId="65139441" w14:textId="77777777" w:rsidR="00E544A5" w:rsidRDefault="00E544A5" w:rsidP="00E544A5">
            <w:pPr>
              <w:pStyle w:val="BodyText1"/>
              <w:numPr>
                <w:ilvl w:val="0"/>
                <w:numId w:val="86"/>
              </w:numPr>
              <w:spacing w:line="280" w:lineRule="atLeast"/>
              <w:rPr>
                <w:rFonts w:cs="Arial"/>
                <w:lang w:val="en-US"/>
              </w:rPr>
            </w:pPr>
            <w:r>
              <w:rPr>
                <w:rFonts w:cs="Arial"/>
                <w:lang w:val="en-US"/>
              </w:rPr>
              <w:t>Added TWDA connection to DIM-DB</w:t>
            </w:r>
          </w:p>
          <w:p w14:paraId="675B4963" w14:textId="77777777" w:rsidR="00E544A5" w:rsidRDefault="00E544A5" w:rsidP="00E544A5">
            <w:pPr>
              <w:pStyle w:val="BodyText1"/>
              <w:numPr>
                <w:ilvl w:val="0"/>
                <w:numId w:val="86"/>
              </w:numPr>
              <w:spacing w:line="280" w:lineRule="atLeast"/>
              <w:rPr>
                <w:rFonts w:cs="Arial"/>
                <w:lang w:val="en-US"/>
              </w:rPr>
            </w:pPr>
            <w:r>
              <w:rPr>
                <w:rFonts w:cs="Arial"/>
                <w:lang w:val="en-US"/>
              </w:rPr>
              <w:t xml:space="preserve">Added DIM-DB &lt;-&gt; </w:t>
            </w:r>
            <w:proofErr w:type="spellStart"/>
            <w:r>
              <w:rPr>
                <w:rFonts w:cs="Arial"/>
                <w:lang w:val="en-US"/>
              </w:rPr>
              <w:t>DatProf</w:t>
            </w:r>
            <w:proofErr w:type="spellEnd"/>
            <w:r>
              <w:rPr>
                <w:rFonts w:cs="Arial"/>
                <w:lang w:val="en-US"/>
              </w:rPr>
              <w:t xml:space="preserve"> connection </w:t>
            </w:r>
          </w:p>
          <w:p w14:paraId="0D5D4695" w14:textId="77777777" w:rsidR="00E544A5" w:rsidRDefault="00E544A5" w:rsidP="00E544A5">
            <w:pPr>
              <w:pStyle w:val="BodyText1"/>
              <w:numPr>
                <w:ilvl w:val="0"/>
                <w:numId w:val="86"/>
              </w:numPr>
              <w:spacing w:line="280" w:lineRule="atLeast"/>
              <w:rPr>
                <w:rFonts w:cs="Arial"/>
                <w:lang w:val="en-US"/>
              </w:rPr>
            </w:pPr>
            <w:r>
              <w:rPr>
                <w:rFonts w:cs="Arial"/>
                <w:lang w:val="en-US"/>
              </w:rPr>
              <w:t>Added reference to Docker IP in 4.4 and 5.8</w:t>
            </w:r>
          </w:p>
          <w:p w14:paraId="7EE01B33" w14:textId="77777777" w:rsidR="00E544A5" w:rsidRDefault="00E544A5" w:rsidP="00E544A5">
            <w:pPr>
              <w:pStyle w:val="BodyText1"/>
              <w:spacing w:line="280" w:lineRule="atLeast"/>
              <w:rPr>
                <w:rFonts w:cs="Arial"/>
                <w:lang w:val="en-US"/>
              </w:rPr>
            </w:pPr>
            <w:r>
              <w:rPr>
                <w:rFonts w:cs="Arial"/>
                <w:lang w:val="en-US"/>
              </w:rPr>
              <w:t>01-03-2023</w:t>
            </w:r>
          </w:p>
          <w:p w14:paraId="4EC61DC4" w14:textId="77777777" w:rsidR="00E544A5" w:rsidRDefault="00E544A5" w:rsidP="00E544A5">
            <w:pPr>
              <w:pStyle w:val="BodyText1"/>
              <w:spacing w:line="280" w:lineRule="atLeast"/>
              <w:rPr>
                <w:rFonts w:cs="Arial"/>
                <w:lang w:val="en-US"/>
              </w:rPr>
            </w:pPr>
            <w:r>
              <w:rPr>
                <w:rFonts w:cs="Arial"/>
                <w:lang w:val="en-US"/>
              </w:rPr>
              <w:t>Updated the following on request of UWV</w:t>
            </w:r>
          </w:p>
          <w:p w14:paraId="2170D454" w14:textId="77777777" w:rsidR="00E544A5" w:rsidRDefault="00E544A5" w:rsidP="00E544A5">
            <w:pPr>
              <w:pStyle w:val="BodyText1"/>
              <w:numPr>
                <w:ilvl w:val="0"/>
                <w:numId w:val="86"/>
              </w:numPr>
              <w:spacing w:line="280" w:lineRule="atLeast"/>
              <w:rPr>
                <w:rFonts w:cs="Arial"/>
                <w:lang w:val="en-US"/>
              </w:rPr>
            </w:pPr>
            <w:r>
              <w:rPr>
                <w:rFonts w:cs="Arial"/>
                <w:lang w:val="en-US"/>
              </w:rPr>
              <w:t xml:space="preserve">Added storage to </w:t>
            </w:r>
            <w:r w:rsidRPr="009A1CF7">
              <w:rPr>
                <w:rFonts w:cs="Arial"/>
                <w:lang w:val="en-US"/>
              </w:rPr>
              <w:t>DIM-DB-A and DIM-DB-P</w:t>
            </w:r>
            <w:r>
              <w:rPr>
                <w:rFonts w:cs="Arial"/>
                <w:lang w:val="en-US"/>
              </w:rPr>
              <w:t xml:space="preserve"> (Appendix A – storage) : </w:t>
            </w:r>
          </w:p>
          <w:p w14:paraId="19890796" w14:textId="77777777" w:rsidR="00E544A5" w:rsidRDefault="00E544A5" w:rsidP="00E544A5">
            <w:pPr>
              <w:pStyle w:val="BodyText1"/>
              <w:numPr>
                <w:ilvl w:val="1"/>
                <w:numId w:val="86"/>
              </w:numPr>
              <w:spacing w:line="280" w:lineRule="atLeast"/>
              <w:rPr>
                <w:rFonts w:cs="Arial"/>
                <w:lang w:val="en-US"/>
              </w:rPr>
            </w:pPr>
            <w:r>
              <w:rPr>
                <w:rFonts w:cs="Arial"/>
                <w:lang w:val="en-US"/>
              </w:rPr>
              <w:t>ASM DATA:  + 12 TB (4 x 3TB)</w:t>
            </w:r>
          </w:p>
          <w:p w14:paraId="38F4B599" w14:textId="77777777" w:rsidR="00E544A5" w:rsidRDefault="00E544A5" w:rsidP="00E544A5">
            <w:pPr>
              <w:pStyle w:val="BodyText1"/>
              <w:spacing w:line="280" w:lineRule="atLeast"/>
              <w:rPr>
                <w:rFonts w:cs="Arial"/>
                <w:lang w:val="en-US"/>
              </w:rPr>
            </w:pPr>
            <w:r>
              <w:rPr>
                <w:rFonts w:cs="Arial"/>
                <w:lang w:val="en-US"/>
              </w:rPr>
              <w:t>31-03-2023:</w:t>
            </w:r>
          </w:p>
          <w:p w14:paraId="7D78AA0E" w14:textId="77777777" w:rsidR="00E544A5" w:rsidRDefault="00E544A5" w:rsidP="00E544A5">
            <w:pPr>
              <w:pStyle w:val="BodyText1"/>
              <w:spacing w:line="280" w:lineRule="atLeast"/>
              <w:rPr>
                <w:rFonts w:cs="Arial"/>
                <w:lang w:val="en-US"/>
              </w:rPr>
            </w:pPr>
            <w:r>
              <w:rPr>
                <w:rFonts w:cs="Arial"/>
                <w:lang w:val="en-US"/>
              </w:rPr>
              <w:t>Updated Backup requirements:</w:t>
            </w:r>
          </w:p>
          <w:p w14:paraId="0C4A6CC0" w14:textId="076AFFAF" w:rsidR="00E544A5" w:rsidRDefault="00E544A5" w:rsidP="00E544A5">
            <w:pPr>
              <w:pStyle w:val="BodyText1"/>
              <w:numPr>
                <w:ilvl w:val="0"/>
                <w:numId w:val="86"/>
              </w:numPr>
              <w:spacing w:line="280" w:lineRule="atLeast"/>
              <w:rPr>
                <w:rFonts w:cs="Arial"/>
                <w:lang w:val="en-US"/>
              </w:rPr>
            </w:pPr>
            <w:r>
              <w:rPr>
                <w:rFonts w:cs="Arial"/>
                <w:lang w:val="en-US"/>
              </w:rPr>
              <w:t>Archive log backup -&gt; every 30 minutes</w:t>
            </w:r>
          </w:p>
          <w:p w14:paraId="353ABE4F" w14:textId="77777777" w:rsidR="00E544A5" w:rsidRDefault="00E544A5" w:rsidP="00E544A5">
            <w:pPr>
              <w:pStyle w:val="BodyText1"/>
              <w:spacing w:line="280" w:lineRule="atLeast"/>
              <w:rPr>
                <w:rFonts w:cs="Arial"/>
                <w:lang w:val="en-US"/>
              </w:rPr>
            </w:pPr>
          </w:p>
          <w:p w14:paraId="524CCCE5" w14:textId="77777777" w:rsidR="00E544A5" w:rsidRDefault="00E544A5" w:rsidP="00E544A5">
            <w:pPr>
              <w:pStyle w:val="BodyText1"/>
              <w:spacing w:line="280" w:lineRule="atLeast"/>
              <w:rPr>
                <w:rFonts w:cs="Arial"/>
                <w:lang w:val="en-US"/>
              </w:rPr>
            </w:pPr>
            <w:r>
              <w:rPr>
                <w:rFonts w:cs="Arial"/>
                <w:lang w:val="en-US"/>
              </w:rPr>
              <w:lastRenderedPageBreak/>
              <w:t xml:space="preserve">Updates </w:t>
            </w:r>
            <w:proofErr w:type="spellStart"/>
            <w:r>
              <w:rPr>
                <w:rFonts w:cs="Arial"/>
                <w:lang w:val="en-US"/>
              </w:rPr>
              <w:t>Appendx</w:t>
            </w:r>
            <w:proofErr w:type="spellEnd"/>
            <w:r>
              <w:rPr>
                <w:rFonts w:cs="Arial"/>
                <w:lang w:val="en-US"/>
              </w:rPr>
              <w:t xml:space="preserve"> A – Software:</w:t>
            </w:r>
          </w:p>
          <w:p w14:paraId="68954C45" w14:textId="0D1F05B1" w:rsidR="00E544A5" w:rsidRDefault="00E544A5" w:rsidP="00E544A5">
            <w:pPr>
              <w:pStyle w:val="BodyText1"/>
              <w:numPr>
                <w:ilvl w:val="0"/>
                <w:numId w:val="86"/>
              </w:numPr>
              <w:spacing w:line="280" w:lineRule="atLeast"/>
              <w:rPr>
                <w:rFonts w:cs="Arial"/>
                <w:lang w:val="en-US"/>
              </w:rPr>
            </w:pPr>
            <w:r>
              <w:rPr>
                <w:rFonts w:cs="Arial"/>
                <w:lang w:val="en-US"/>
              </w:rPr>
              <w:t>Added “</w:t>
            </w:r>
            <w:r w:rsidRPr="0090095A">
              <w:rPr>
                <w:rFonts w:cs="Arial"/>
                <w:lang w:val="en-US"/>
              </w:rPr>
              <w:t>IBM Workload scheduler Fault Tolerant Agent</w:t>
            </w:r>
            <w:r>
              <w:rPr>
                <w:rFonts w:cs="Arial"/>
                <w:lang w:val="en-US"/>
              </w:rPr>
              <w:t>: for the Engine servers</w:t>
            </w:r>
          </w:p>
          <w:p w14:paraId="08B59CC6" w14:textId="404FADB9" w:rsidR="00E544A5" w:rsidRDefault="00E544A5" w:rsidP="00E544A5">
            <w:pPr>
              <w:pStyle w:val="BodyText1"/>
              <w:numPr>
                <w:ilvl w:val="0"/>
                <w:numId w:val="86"/>
              </w:numPr>
              <w:spacing w:line="280" w:lineRule="atLeast"/>
              <w:rPr>
                <w:rFonts w:cs="Arial"/>
                <w:lang w:val="en-US"/>
              </w:rPr>
            </w:pPr>
            <w:r>
              <w:rPr>
                <w:rFonts w:cs="Arial"/>
                <w:lang w:val="en-US"/>
              </w:rPr>
              <w:t>Added dos2unix and unix2dos to the engine servers</w:t>
            </w:r>
          </w:p>
          <w:p w14:paraId="15E0052F" w14:textId="64DB90A1" w:rsidR="00E544A5" w:rsidRDefault="00E544A5" w:rsidP="00E544A5">
            <w:pPr>
              <w:pStyle w:val="BodyText1"/>
              <w:spacing w:line="280" w:lineRule="atLeast"/>
              <w:rPr>
                <w:rFonts w:cs="Arial"/>
                <w:lang w:val="en-US"/>
              </w:rPr>
            </w:pPr>
            <w:r>
              <w:rPr>
                <w:rFonts w:cs="Arial"/>
                <w:lang w:val="en-US"/>
              </w:rPr>
              <w:t>Updated Appendix A – Node details:</w:t>
            </w:r>
          </w:p>
          <w:p w14:paraId="33C1CBDA" w14:textId="5AFF2078" w:rsidR="00E544A5" w:rsidRDefault="00E544A5" w:rsidP="00E544A5">
            <w:pPr>
              <w:pStyle w:val="BodyText1"/>
              <w:numPr>
                <w:ilvl w:val="0"/>
                <w:numId w:val="86"/>
              </w:numPr>
              <w:spacing w:line="280" w:lineRule="atLeast"/>
              <w:rPr>
                <w:rFonts w:cs="Arial"/>
                <w:lang w:val="en-US"/>
              </w:rPr>
            </w:pPr>
            <w:r w:rsidRPr="003034D1">
              <w:rPr>
                <w:rFonts w:cs="Arial"/>
                <w:lang w:val="en-US"/>
              </w:rPr>
              <w:t>DIM-DB-P</w:t>
            </w:r>
            <w:r>
              <w:rPr>
                <w:rFonts w:cs="Arial"/>
                <w:lang w:val="en-US"/>
              </w:rPr>
              <w:t xml:space="preserve"> and </w:t>
            </w:r>
            <w:r w:rsidRPr="003034D1">
              <w:rPr>
                <w:rFonts w:cs="Arial"/>
                <w:lang w:val="en-US"/>
              </w:rPr>
              <w:t>DIM-DB-</w:t>
            </w:r>
            <w:r>
              <w:rPr>
                <w:rFonts w:cs="Arial"/>
                <w:lang w:val="en-US"/>
              </w:rPr>
              <w:t xml:space="preserve">A: </w:t>
            </w:r>
            <w:proofErr w:type="spellStart"/>
            <w:r>
              <w:rPr>
                <w:rFonts w:cs="Arial"/>
                <w:lang w:val="en-US"/>
              </w:rPr>
              <w:t>cpu</w:t>
            </w:r>
            <w:proofErr w:type="spellEnd"/>
            <w:r>
              <w:rPr>
                <w:rFonts w:cs="Arial"/>
                <w:lang w:val="en-US"/>
              </w:rPr>
              <w:t xml:space="preserve"> from 5 to 8</w:t>
            </w:r>
          </w:p>
          <w:p w14:paraId="64C8F1B9" w14:textId="77777777" w:rsidR="00E544A5" w:rsidRDefault="00E544A5" w:rsidP="00E544A5">
            <w:pPr>
              <w:pStyle w:val="BodyText1"/>
              <w:spacing w:line="280" w:lineRule="atLeast"/>
              <w:rPr>
                <w:rFonts w:cs="Arial"/>
                <w:lang w:val="en-US"/>
              </w:rPr>
            </w:pPr>
          </w:p>
          <w:p w14:paraId="0BEE2871" w14:textId="7B05FF7B" w:rsidR="00E544A5" w:rsidRDefault="00E544A5" w:rsidP="00E544A5">
            <w:pPr>
              <w:pStyle w:val="BodyText1"/>
              <w:spacing w:line="280" w:lineRule="atLeast"/>
              <w:rPr>
                <w:rFonts w:cs="Arial"/>
                <w:lang w:val="en-US"/>
              </w:rPr>
            </w:pPr>
            <w:r>
              <w:rPr>
                <w:rFonts w:cs="Arial"/>
                <w:lang w:val="en-US"/>
              </w:rPr>
              <w:t>21-04-2023:</w:t>
            </w:r>
          </w:p>
          <w:p w14:paraId="3A7F85D3" w14:textId="4E81EA3D" w:rsidR="00E544A5" w:rsidRDefault="00E544A5" w:rsidP="00E544A5">
            <w:pPr>
              <w:pStyle w:val="BodyText1"/>
              <w:spacing w:line="280" w:lineRule="atLeast"/>
              <w:rPr>
                <w:rFonts w:cs="Arial"/>
                <w:lang w:val="en-US"/>
              </w:rPr>
            </w:pPr>
            <w:r>
              <w:rPr>
                <w:rFonts w:cs="Arial"/>
                <w:lang w:val="en-US"/>
              </w:rPr>
              <w:t xml:space="preserve">Updated </w:t>
            </w:r>
            <w:proofErr w:type="spellStart"/>
            <w:r>
              <w:rPr>
                <w:rFonts w:cs="Arial"/>
                <w:lang w:val="en-US"/>
              </w:rPr>
              <w:t>Appendx</w:t>
            </w:r>
            <w:proofErr w:type="spellEnd"/>
            <w:r>
              <w:rPr>
                <w:rFonts w:cs="Arial"/>
                <w:lang w:val="en-US"/>
              </w:rPr>
              <w:t xml:space="preserve"> A – Storage on request of UWV:</w:t>
            </w:r>
          </w:p>
          <w:p w14:paraId="217FCA33" w14:textId="77777777" w:rsidR="00E544A5" w:rsidRDefault="00E544A5" w:rsidP="00E544A5">
            <w:pPr>
              <w:pStyle w:val="BodyText1"/>
              <w:numPr>
                <w:ilvl w:val="0"/>
                <w:numId w:val="86"/>
              </w:numPr>
              <w:spacing w:line="280" w:lineRule="atLeast"/>
              <w:rPr>
                <w:rFonts w:cs="Arial"/>
                <w:lang w:val="en-US"/>
              </w:rPr>
            </w:pPr>
            <w:r w:rsidRPr="003034D1">
              <w:rPr>
                <w:rFonts w:cs="Arial"/>
                <w:lang w:val="en-US"/>
              </w:rPr>
              <w:t>DIM-DB-</w:t>
            </w:r>
            <w:r>
              <w:rPr>
                <w:rFonts w:cs="Arial"/>
                <w:lang w:val="en-US"/>
              </w:rPr>
              <w:t>P</w:t>
            </w:r>
            <w:r w:rsidRPr="003034D1">
              <w:rPr>
                <w:rFonts w:cs="Arial"/>
                <w:lang w:val="en-US"/>
              </w:rPr>
              <w:t xml:space="preserve"> </w:t>
            </w:r>
            <w:r>
              <w:rPr>
                <w:rFonts w:cs="Arial"/>
                <w:lang w:val="en-US"/>
              </w:rPr>
              <w:t xml:space="preserve">, </w:t>
            </w:r>
            <w:r w:rsidRPr="003034D1">
              <w:rPr>
                <w:rFonts w:cs="Arial"/>
                <w:lang w:val="en-US"/>
              </w:rPr>
              <w:t>DIM-DB-</w:t>
            </w:r>
            <w:r>
              <w:rPr>
                <w:rFonts w:cs="Arial"/>
                <w:lang w:val="en-US"/>
              </w:rPr>
              <w:t>A</w:t>
            </w:r>
            <w:r w:rsidRPr="003034D1">
              <w:rPr>
                <w:rFonts w:cs="Arial"/>
                <w:lang w:val="en-US"/>
              </w:rPr>
              <w:t xml:space="preserve"> </w:t>
            </w:r>
            <w:r>
              <w:rPr>
                <w:rFonts w:cs="Arial"/>
                <w:lang w:val="en-US"/>
              </w:rPr>
              <w:t xml:space="preserve">, </w:t>
            </w:r>
            <w:r w:rsidRPr="003034D1">
              <w:rPr>
                <w:rFonts w:cs="Arial"/>
                <w:lang w:val="en-US"/>
              </w:rPr>
              <w:t>DIM-DB-</w:t>
            </w:r>
            <w:r>
              <w:rPr>
                <w:rFonts w:cs="Arial"/>
                <w:lang w:val="en-US"/>
              </w:rPr>
              <w:t>D</w:t>
            </w:r>
            <w:r w:rsidRPr="003034D1">
              <w:rPr>
                <w:rFonts w:cs="Arial"/>
                <w:lang w:val="en-US"/>
              </w:rPr>
              <w:t xml:space="preserve"> </w:t>
            </w:r>
            <w:r>
              <w:rPr>
                <w:rFonts w:cs="Arial"/>
                <w:lang w:val="en-US"/>
              </w:rPr>
              <w:t xml:space="preserve">, </w:t>
            </w:r>
            <w:r w:rsidRPr="003034D1">
              <w:rPr>
                <w:rFonts w:cs="Arial"/>
                <w:lang w:val="en-US"/>
              </w:rPr>
              <w:t>DIM-DB-</w:t>
            </w:r>
            <w:r>
              <w:rPr>
                <w:rFonts w:cs="Arial"/>
                <w:lang w:val="en-US"/>
              </w:rPr>
              <w:t>T: additional 300 GB disk for backups</w:t>
            </w:r>
          </w:p>
          <w:p w14:paraId="77D23AFC" w14:textId="26B98EC1" w:rsidR="00E544A5" w:rsidRDefault="00E544A5" w:rsidP="00E544A5">
            <w:pPr>
              <w:pStyle w:val="BodyText1"/>
              <w:spacing w:line="280" w:lineRule="atLeast"/>
              <w:rPr>
                <w:rFonts w:cs="Arial"/>
                <w:lang w:val="en-US"/>
              </w:rPr>
            </w:pPr>
            <w:r>
              <w:rPr>
                <w:rFonts w:cs="Arial"/>
                <w:lang w:val="en-US"/>
              </w:rPr>
              <w:t>03-05-2023:</w:t>
            </w:r>
          </w:p>
          <w:p w14:paraId="69FBF535" w14:textId="467D0E86" w:rsidR="00E544A5" w:rsidRDefault="00E544A5" w:rsidP="00E544A5">
            <w:pPr>
              <w:pStyle w:val="BodyText1"/>
              <w:spacing w:line="280" w:lineRule="atLeast"/>
              <w:rPr>
                <w:rFonts w:cs="Arial"/>
                <w:lang w:val="en-US"/>
              </w:rPr>
            </w:pPr>
            <w:r>
              <w:rPr>
                <w:rFonts w:cs="Arial"/>
                <w:lang w:val="en-US"/>
              </w:rPr>
              <w:t>Changes to chapter 5.7:</w:t>
            </w:r>
          </w:p>
          <w:p w14:paraId="012FCFD8" w14:textId="77777777" w:rsidR="00E544A5" w:rsidRDefault="00E544A5" w:rsidP="00E544A5">
            <w:pPr>
              <w:pStyle w:val="BodyText1"/>
              <w:numPr>
                <w:ilvl w:val="0"/>
                <w:numId w:val="86"/>
              </w:numPr>
              <w:spacing w:line="280" w:lineRule="atLeast"/>
              <w:rPr>
                <w:rFonts w:cs="Arial"/>
                <w:lang w:val="en-US"/>
              </w:rPr>
            </w:pPr>
            <w:r>
              <w:rPr>
                <w:rFonts w:cs="Arial"/>
                <w:lang w:val="en-US"/>
              </w:rPr>
              <w:t>RAL ID’s 9 to 14 added</w:t>
            </w:r>
          </w:p>
          <w:p w14:paraId="305DDE6F" w14:textId="77777777" w:rsidR="00E544A5" w:rsidRDefault="00E544A5" w:rsidP="00E544A5">
            <w:pPr>
              <w:pStyle w:val="BodyText1"/>
              <w:spacing w:line="280" w:lineRule="atLeast"/>
              <w:rPr>
                <w:rFonts w:cs="Arial"/>
                <w:lang w:val="en-US"/>
              </w:rPr>
            </w:pPr>
            <w:r>
              <w:rPr>
                <w:rFonts w:cs="Arial"/>
                <w:lang w:val="en-US"/>
              </w:rPr>
              <w:t xml:space="preserve">Changes to chapter 2.2.8 </w:t>
            </w:r>
          </w:p>
          <w:p w14:paraId="4467E881" w14:textId="619F3F37" w:rsidR="00E544A5" w:rsidRPr="008215D8" w:rsidRDefault="00E544A5" w:rsidP="00E544A5">
            <w:pPr>
              <w:pStyle w:val="BodyText1"/>
              <w:numPr>
                <w:ilvl w:val="0"/>
                <w:numId w:val="86"/>
              </w:numPr>
              <w:spacing w:line="280" w:lineRule="atLeast"/>
              <w:rPr>
                <w:rFonts w:cs="Arial"/>
                <w:lang w:val="en-US"/>
              </w:rPr>
            </w:pPr>
            <w:r>
              <w:rPr>
                <w:rFonts w:cs="Arial"/>
                <w:lang w:val="en-US"/>
              </w:rPr>
              <w:t xml:space="preserve">SSH connection added to the context diagram from the jump server to the DIM-DB server </w:t>
            </w:r>
          </w:p>
        </w:tc>
      </w:tr>
      <w:tr w:rsidR="00822BA7" w:rsidRPr="008215D8" w14:paraId="4F250CD5" w14:textId="77777777" w:rsidTr="00013E45">
        <w:trPr>
          <w:trHeight w:val="980"/>
        </w:trPr>
        <w:tc>
          <w:tcPr>
            <w:tcW w:w="1530" w:type="dxa"/>
            <w:tcBorders>
              <w:top w:val="single" w:sz="4" w:space="0" w:color="auto"/>
              <w:left w:val="single" w:sz="4" w:space="0" w:color="auto"/>
              <w:bottom w:val="single" w:sz="4" w:space="0" w:color="auto"/>
              <w:right w:val="single" w:sz="4" w:space="0" w:color="auto"/>
            </w:tcBorders>
          </w:tcPr>
          <w:p w14:paraId="1707BFA3" w14:textId="686269A9" w:rsidR="00822BA7" w:rsidRDefault="0057610D" w:rsidP="00EE5B8E">
            <w:pPr>
              <w:pStyle w:val="BodyText1"/>
              <w:rPr>
                <w:rFonts w:cs="Arial"/>
                <w:lang w:val="en-US"/>
              </w:rPr>
            </w:pPr>
            <w:r>
              <w:rPr>
                <w:rFonts w:cs="Arial"/>
                <w:lang w:val="en-US"/>
              </w:rPr>
              <w:lastRenderedPageBreak/>
              <w:t>Version 1.</w:t>
            </w:r>
            <w:r w:rsidR="00E544A5">
              <w:rPr>
                <w:rFonts w:cs="Arial"/>
                <w:lang w:val="en-US"/>
              </w:rPr>
              <w:t>2</w:t>
            </w:r>
          </w:p>
        </w:tc>
        <w:tc>
          <w:tcPr>
            <w:tcW w:w="1530" w:type="dxa"/>
            <w:tcBorders>
              <w:top w:val="single" w:sz="4" w:space="0" w:color="auto"/>
              <w:left w:val="single" w:sz="4" w:space="0" w:color="auto"/>
              <w:bottom w:val="single" w:sz="4" w:space="0" w:color="auto"/>
              <w:right w:val="single" w:sz="4" w:space="0" w:color="auto"/>
            </w:tcBorders>
          </w:tcPr>
          <w:p w14:paraId="1F4F8784" w14:textId="368815A1" w:rsidR="00822BA7" w:rsidRPr="00BE2895" w:rsidRDefault="00E544A5" w:rsidP="00EE5B8E">
            <w:pPr>
              <w:pStyle w:val="BodyText1"/>
              <w:rPr>
                <w:rFonts w:cs="Arial"/>
                <w:lang w:val="en-US"/>
              </w:rPr>
            </w:pPr>
            <w:r>
              <w:rPr>
                <w:rFonts w:cs="Arial"/>
                <w:lang w:val="en-US"/>
              </w:rPr>
              <w:t>02</w:t>
            </w:r>
            <w:r w:rsidR="0039564F">
              <w:rPr>
                <w:rFonts w:cs="Arial"/>
                <w:lang w:val="en-US"/>
              </w:rPr>
              <w:t>-0</w:t>
            </w:r>
            <w:r>
              <w:rPr>
                <w:rFonts w:cs="Arial"/>
                <w:lang w:val="en-US"/>
              </w:rPr>
              <w:t>6</w:t>
            </w:r>
            <w:r w:rsidR="0039564F">
              <w:rPr>
                <w:rFonts w:cs="Arial"/>
                <w:lang w:val="en-US"/>
              </w:rPr>
              <w:t>-2023</w:t>
            </w:r>
          </w:p>
        </w:tc>
        <w:tc>
          <w:tcPr>
            <w:tcW w:w="1530" w:type="dxa"/>
            <w:tcBorders>
              <w:top w:val="single" w:sz="4" w:space="0" w:color="auto"/>
              <w:left w:val="single" w:sz="4" w:space="0" w:color="auto"/>
              <w:bottom w:val="single" w:sz="4" w:space="0" w:color="auto"/>
              <w:right w:val="single" w:sz="4" w:space="0" w:color="auto"/>
            </w:tcBorders>
          </w:tcPr>
          <w:p w14:paraId="490E9F61" w14:textId="18C06035" w:rsidR="00822BA7" w:rsidRPr="00BE2895" w:rsidRDefault="00E544A5"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150F4C8F" w14:textId="77777777" w:rsidR="00822BA7" w:rsidRDefault="00172705" w:rsidP="00EE5B8E">
            <w:pPr>
              <w:pStyle w:val="BodyText1"/>
              <w:rPr>
                <w:rFonts w:cs="Arial"/>
                <w:lang w:val="en-US"/>
              </w:rPr>
            </w:pPr>
            <w:r>
              <w:rPr>
                <w:rFonts w:cs="Arial"/>
                <w:lang w:val="en-US"/>
              </w:rPr>
              <w:t>TWDA Production needs to have access to DIM-DB in Acceptance, Test and Development</w:t>
            </w:r>
          </w:p>
          <w:p w14:paraId="280FBBAF" w14:textId="77777777" w:rsidR="00172705" w:rsidRDefault="00172705" w:rsidP="00172705">
            <w:pPr>
              <w:pStyle w:val="BodyText1"/>
              <w:numPr>
                <w:ilvl w:val="0"/>
                <w:numId w:val="86"/>
              </w:numPr>
              <w:rPr>
                <w:rFonts w:cs="Arial"/>
                <w:lang w:val="en-US"/>
              </w:rPr>
            </w:pPr>
            <w:r>
              <w:rPr>
                <w:rFonts w:cs="Arial"/>
                <w:lang w:val="en-US"/>
              </w:rPr>
              <w:t>5.7</w:t>
            </w:r>
            <w:r w:rsidR="00A77970">
              <w:rPr>
                <w:rFonts w:cs="Arial"/>
                <w:lang w:val="en-US"/>
              </w:rPr>
              <w:t xml:space="preserve">: </w:t>
            </w:r>
            <w:proofErr w:type="spellStart"/>
            <w:r w:rsidR="00A77970">
              <w:rPr>
                <w:rFonts w:cs="Arial"/>
                <w:lang w:val="en-US"/>
              </w:rPr>
              <w:t>EtP</w:t>
            </w:r>
            <w:proofErr w:type="spellEnd"/>
            <w:r w:rsidR="00A77970">
              <w:rPr>
                <w:rFonts w:cs="Arial"/>
                <w:lang w:val="en-US"/>
              </w:rPr>
              <w:t xml:space="preserve"> 15 added</w:t>
            </w:r>
          </w:p>
          <w:p w14:paraId="51053091" w14:textId="6C628F2A" w:rsidR="003703FB" w:rsidRPr="00BE2895" w:rsidRDefault="00C42658" w:rsidP="00172705">
            <w:pPr>
              <w:pStyle w:val="BodyText1"/>
              <w:numPr>
                <w:ilvl w:val="0"/>
                <w:numId w:val="86"/>
              </w:numPr>
              <w:rPr>
                <w:rFonts w:cs="Arial"/>
                <w:lang w:val="en-US"/>
              </w:rPr>
            </w:pPr>
            <w:r>
              <w:rPr>
                <w:rFonts w:cs="Arial"/>
                <w:lang w:val="en-US"/>
              </w:rPr>
              <w:t>5.3.1: Updated system diagram</w:t>
            </w:r>
          </w:p>
        </w:tc>
      </w:tr>
      <w:tr w:rsidR="00022972" w:rsidRPr="008215D8" w14:paraId="4149590B" w14:textId="77777777" w:rsidTr="00013E45">
        <w:trPr>
          <w:trHeight w:val="980"/>
        </w:trPr>
        <w:tc>
          <w:tcPr>
            <w:tcW w:w="1530" w:type="dxa"/>
            <w:tcBorders>
              <w:top w:val="single" w:sz="4" w:space="0" w:color="auto"/>
              <w:left w:val="single" w:sz="4" w:space="0" w:color="auto"/>
              <w:bottom w:val="single" w:sz="4" w:space="0" w:color="auto"/>
              <w:right w:val="single" w:sz="4" w:space="0" w:color="auto"/>
            </w:tcBorders>
          </w:tcPr>
          <w:p w14:paraId="0C229723" w14:textId="2A0EF3A5" w:rsidR="00022972" w:rsidRDefault="00022972" w:rsidP="00EE5B8E">
            <w:pPr>
              <w:pStyle w:val="BodyText1"/>
              <w:rPr>
                <w:rFonts w:cs="Arial"/>
                <w:lang w:val="en-US"/>
              </w:rPr>
            </w:pPr>
            <w:r>
              <w:rPr>
                <w:rFonts w:cs="Arial"/>
                <w:lang w:val="en-US"/>
              </w:rPr>
              <w:t>Version 1.2.1</w:t>
            </w:r>
          </w:p>
        </w:tc>
        <w:tc>
          <w:tcPr>
            <w:tcW w:w="1530" w:type="dxa"/>
            <w:tcBorders>
              <w:top w:val="single" w:sz="4" w:space="0" w:color="auto"/>
              <w:left w:val="single" w:sz="4" w:space="0" w:color="auto"/>
              <w:bottom w:val="single" w:sz="4" w:space="0" w:color="auto"/>
              <w:right w:val="single" w:sz="4" w:space="0" w:color="auto"/>
            </w:tcBorders>
          </w:tcPr>
          <w:p w14:paraId="260CDA4E" w14:textId="2B389429" w:rsidR="00022972" w:rsidRDefault="00022972" w:rsidP="00EE5B8E">
            <w:pPr>
              <w:pStyle w:val="BodyText1"/>
              <w:rPr>
                <w:rFonts w:cs="Arial"/>
                <w:lang w:val="en-US"/>
              </w:rPr>
            </w:pPr>
            <w:r>
              <w:rPr>
                <w:rFonts w:cs="Arial"/>
                <w:lang w:val="en-US"/>
              </w:rPr>
              <w:t>06-07-2023</w:t>
            </w:r>
          </w:p>
        </w:tc>
        <w:tc>
          <w:tcPr>
            <w:tcW w:w="1530" w:type="dxa"/>
            <w:tcBorders>
              <w:top w:val="single" w:sz="4" w:space="0" w:color="auto"/>
              <w:left w:val="single" w:sz="4" w:space="0" w:color="auto"/>
              <w:bottom w:val="single" w:sz="4" w:space="0" w:color="auto"/>
              <w:right w:val="single" w:sz="4" w:space="0" w:color="auto"/>
            </w:tcBorders>
          </w:tcPr>
          <w:p w14:paraId="561FABD7" w14:textId="387CA9E7" w:rsidR="00022972" w:rsidRPr="00BE2895" w:rsidRDefault="00022972" w:rsidP="00EE5B8E">
            <w:pPr>
              <w:pStyle w:val="BodyText1"/>
              <w:rPr>
                <w:rFonts w:cs="Arial"/>
                <w:lang w:val="en-US"/>
              </w:rPr>
            </w:pPr>
            <w:r w:rsidRPr="00BE2895">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18103837" w14:textId="7C6AF88E" w:rsidR="00022972" w:rsidRDefault="00554E84" w:rsidP="00EE5B8E">
            <w:pPr>
              <w:pStyle w:val="BodyText1"/>
              <w:rPr>
                <w:rFonts w:cs="Arial"/>
                <w:lang w:val="en-US"/>
              </w:rPr>
            </w:pPr>
            <w:r>
              <w:rPr>
                <w:rFonts w:cs="Arial"/>
                <w:lang w:val="en-US"/>
              </w:rPr>
              <w:t>Updated storage details in Appendix A for DIM-</w:t>
            </w:r>
            <w:proofErr w:type="spellStart"/>
            <w:r>
              <w:rPr>
                <w:rFonts w:cs="Arial"/>
                <w:lang w:val="en-US"/>
              </w:rPr>
              <w:t>Eng</w:t>
            </w:r>
            <w:proofErr w:type="spellEnd"/>
            <w:r>
              <w:rPr>
                <w:rFonts w:cs="Arial"/>
                <w:lang w:val="en-US"/>
              </w:rPr>
              <w:t>-P and DIM-</w:t>
            </w:r>
            <w:proofErr w:type="spellStart"/>
            <w:r>
              <w:rPr>
                <w:rFonts w:cs="Arial"/>
                <w:lang w:val="en-US"/>
              </w:rPr>
              <w:t>Eng</w:t>
            </w:r>
            <w:proofErr w:type="spellEnd"/>
            <w:r>
              <w:rPr>
                <w:rFonts w:cs="Arial"/>
                <w:lang w:val="en-US"/>
              </w:rPr>
              <w:t>-A to reflect reality</w:t>
            </w:r>
          </w:p>
        </w:tc>
      </w:tr>
      <w:bookmarkEnd w:id="46"/>
    </w:tbl>
    <w:p w14:paraId="42E26E09" w14:textId="77777777" w:rsidR="00E21D53" w:rsidRPr="00A82826" w:rsidRDefault="00E21D53" w:rsidP="00E21D53">
      <w:pPr>
        <w:spacing w:after="160" w:line="259" w:lineRule="auto"/>
        <w:rPr>
          <w:rFonts w:asciiTheme="minorHAnsi" w:eastAsiaTheme="minorHAnsi" w:hAnsiTheme="minorHAnsi" w:cstheme="minorBidi"/>
          <w:color w:val="auto"/>
          <w:szCs w:val="22"/>
          <w:lang w:bidi="ar-SA"/>
        </w:rPr>
      </w:pPr>
    </w:p>
    <w:p w14:paraId="37B21C5B" w14:textId="3756D0FC" w:rsidR="0057440A" w:rsidRDefault="0057440A" w:rsidP="0057440A">
      <w:pPr>
        <w:pStyle w:val="Heading1"/>
        <w:numPr>
          <w:ilvl w:val="0"/>
          <w:numId w:val="0"/>
        </w:numPr>
        <w:rPr>
          <w:lang w:val="en-US"/>
        </w:rPr>
      </w:pPr>
      <w:r w:rsidRPr="009B5527">
        <w:lastRenderedPageBreak/>
        <w:t xml:space="preserve">Appendix </w:t>
      </w:r>
      <w:r>
        <w:t>A</w:t>
      </w:r>
      <w:r w:rsidRPr="009B5527">
        <w:t xml:space="preserve">: </w:t>
      </w:r>
      <w:r>
        <w:rPr>
          <w:lang w:val="en-US"/>
        </w:rPr>
        <w:t>Technology and Sizing</w:t>
      </w:r>
      <w:bookmarkEnd w:id="44"/>
      <w:r w:rsidR="009376C5">
        <w:rPr>
          <w:lang w:val="en-US"/>
        </w:rPr>
        <w:t xml:space="preserve"> </w:t>
      </w:r>
      <w:r w:rsidR="005A5196">
        <w:rPr>
          <w:lang w:val="en-US"/>
        </w:rPr>
        <w:t>(</w:t>
      </w:r>
      <w:r w:rsidR="00774AFD">
        <w:rPr>
          <w:lang w:val="en-US"/>
        </w:rPr>
        <w:t>at design verification</w:t>
      </w:r>
      <w:r w:rsidR="005A5196">
        <w:rPr>
          <w:lang w:val="en-US"/>
        </w:rPr>
        <w:t>)</w:t>
      </w:r>
      <w:bookmarkEnd w:id="45"/>
    </w:p>
    <w:p w14:paraId="004FCA81" w14:textId="1C731930" w:rsidR="0057440A" w:rsidRDefault="004D7A12" w:rsidP="001B2754">
      <w:pPr>
        <w:pStyle w:val="Heading2"/>
        <w:numPr>
          <w:ilvl w:val="0"/>
          <w:numId w:val="0"/>
        </w:numPr>
        <w:ind w:left="-630" w:hanging="567"/>
        <w:rPr>
          <w:i/>
          <w:iCs w:val="0"/>
          <w:sz w:val="20"/>
          <w:szCs w:val="20"/>
          <w:lang w:val="en-US" w:eastAsia="nl-NL" w:bidi="ar-SA"/>
        </w:rPr>
      </w:pPr>
      <w:bookmarkStart w:id="49" w:name="_Toc113613305"/>
      <w:r>
        <w:rPr>
          <w:i/>
          <w:iCs w:val="0"/>
          <w:sz w:val="20"/>
          <w:szCs w:val="20"/>
          <w:lang w:val="en-US" w:eastAsia="nl-NL" w:bidi="ar-SA"/>
        </w:rPr>
        <w:t>Node details</w:t>
      </w:r>
      <w:bookmarkEnd w:id="49"/>
    </w:p>
    <w:p w14:paraId="2AE205A1" w14:textId="77777777" w:rsidR="00E025AD" w:rsidRDefault="00E025AD" w:rsidP="00E025AD">
      <w:pPr>
        <w:pStyle w:val="BodyText"/>
        <w:rPr>
          <w:lang w:val="en-US" w:eastAsia="nl-NL" w:bidi="ar-SA"/>
        </w:rPr>
      </w:pPr>
    </w:p>
    <w:p w14:paraId="3641846B" w14:textId="77777777" w:rsidR="00E025AD" w:rsidRPr="00E025AD" w:rsidRDefault="00E025AD" w:rsidP="00E025AD">
      <w:pPr>
        <w:pStyle w:val="BodyText"/>
        <w:rPr>
          <w:lang w:val="en-US" w:eastAsia="nl-NL" w:bidi="ar-SA"/>
        </w:rPr>
      </w:pPr>
    </w:p>
    <w:tbl>
      <w:tblPr>
        <w:tblStyle w:val="TableGrid"/>
        <w:tblW w:w="11458" w:type="dxa"/>
        <w:tblInd w:w="-1115" w:type="dxa"/>
        <w:tblLayout w:type="fixed"/>
        <w:tblLook w:val="04A0" w:firstRow="1" w:lastRow="0" w:firstColumn="1" w:lastColumn="0" w:noHBand="0" w:noVBand="1"/>
      </w:tblPr>
      <w:tblGrid>
        <w:gridCol w:w="1260"/>
        <w:gridCol w:w="1530"/>
        <w:gridCol w:w="720"/>
        <w:gridCol w:w="1290"/>
        <w:gridCol w:w="1440"/>
        <w:gridCol w:w="720"/>
        <w:gridCol w:w="630"/>
        <w:gridCol w:w="1350"/>
        <w:gridCol w:w="900"/>
        <w:gridCol w:w="840"/>
        <w:gridCol w:w="778"/>
      </w:tblGrid>
      <w:tr w:rsidR="004F1434" w:rsidRPr="00C769C8" w14:paraId="28EEB14E" w14:textId="77777777" w:rsidTr="00D8325B">
        <w:tc>
          <w:tcPr>
            <w:tcW w:w="1260" w:type="dxa"/>
            <w:shd w:val="clear" w:color="auto" w:fill="D9D9D9" w:themeFill="background1" w:themeFillShade="D9"/>
          </w:tcPr>
          <w:p w14:paraId="4F7A70FE" w14:textId="77777777" w:rsidR="007372CE" w:rsidRDefault="007372CE" w:rsidP="00F630AD">
            <w:pPr>
              <w:spacing w:after="160" w:line="259" w:lineRule="auto"/>
              <w:rPr>
                <w:rFonts w:eastAsia="Times New Roman" w:cs="Arial"/>
                <w:b/>
                <w:bCs/>
                <w:color w:val="1F1E33"/>
                <w:sz w:val="16"/>
                <w:szCs w:val="16"/>
                <w:lang w:val="en-US" w:eastAsia="nl-NL" w:bidi="ar-SA"/>
              </w:rPr>
            </w:pPr>
            <w:bookmarkStart w:id="50" w:name="_Toc31039776"/>
            <w:r>
              <w:rPr>
                <w:rFonts w:eastAsia="Times New Roman" w:cs="Arial"/>
                <w:b/>
                <w:bCs/>
                <w:color w:val="1F1E33"/>
                <w:sz w:val="16"/>
                <w:szCs w:val="16"/>
                <w:lang w:val="en-US" w:eastAsia="nl-NL" w:bidi="ar-SA"/>
              </w:rPr>
              <w:t>Landing Zone</w:t>
            </w:r>
          </w:p>
        </w:tc>
        <w:tc>
          <w:tcPr>
            <w:tcW w:w="1530" w:type="dxa"/>
            <w:shd w:val="clear" w:color="auto" w:fill="D9D9D9" w:themeFill="background1" w:themeFillShade="D9"/>
          </w:tcPr>
          <w:p w14:paraId="274D94DF" w14:textId="77777777" w:rsidR="007372CE" w:rsidRDefault="007372CE" w:rsidP="00F630AD">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6654E542" w14:textId="77777777" w:rsidR="007372CE" w:rsidRDefault="007372CE" w:rsidP="00F630AD">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Location</w:t>
            </w:r>
          </w:p>
        </w:tc>
        <w:tc>
          <w:tcPr>
            <w:tcW w:w="1290" w:type="dxa"/>
            <w:shd w:val="clear" w:color="auto" w:fill="D9D9D9" w:themeFill="background1" w:themeFillShade="D9"/>
          </w:tcPr>
          <w:p w14:paraId="61EC024C" w14:textId="77777777" w:rsidR="007372CE" w:rsidRPr="00C769C8" w:rsidRDefault="007372CE" w:rsidP="00F630AD">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440" w:type="dxa"/>
            <w:shd w:val="clear" w:color="auto" w:fill="D9D9D9" w:themeFill="background1" w:themeFillShade="D9"/>
          </w:tcPr>
          <w:p w14:paraId="3620F7F9" w14:textId="4008FF41" w:rsidR="007372CE" w:rsidRPr="00C769C8" w:rsidRDefault="007372CE" w:rsidP="00F630AD">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 xml:space="preserve">Node </w:t>
            </w:r>
            <w:r>
              <w:rPr>
                <w:rFonts w:eastAsia="Times New Roman" w:cs="Arial"/>
                <w:b/>
                <w:bCs/>
                <w:color w:val="1F1E33"/>
                <w:sz w:val="16"/>
                <w:szCs w:val="16"/>
                <w:lang w:val="en-US" w:eastAsia="nl-NL" w:bidi="ar-SA"/>
              </w:rPr>
              <w:t>ID</w:t>
            </w:r>
          </w:p>
        </w:tc>
        <w:tc>
          <w:tcPr>
            <w:tcW w:w="720" w:type="dxa"/>
            <w:shd w:val="clear" w:color="auto" w:fill="D9D9D9" w:themeFill="background1" w:themeFillShade="D9"/>
          </w:tcPr>
          <w:p w14:paraId="29D5E78C" w14:textId="7F481B19" w:rsidR="007372CE" w:rsidRPr="00C769C8" w:rsidRDefault="00DC711F"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w:t>
            </w:r>
            <w:r w:rsidR="007372CE" w:rsidRPr="00C769C8">
              <w:rPr>
                <w:rFonts w:eastAsia="Times New Roman" w:cs="Arial"/>
                <w:b/>
                <w:bCs/>
                <w:color w:val="1F1E33"/>
                <w:sz w:val="16"/>
                <w:szCs w:val="16"/>
                <w:lang w:val="en-US" w:eastAsia="nl-NL" w:bidi="ar-SA"/>
              </w:rPr>
              <w:t>v</w:t>
            </w:r>
            <w:r>
              <w:rPr>
                <w:rFonts w:eastAsia="Times New Roman" w:cs="Arial"/>
                <w:b/>
                <w:bCs/>
                <w:color w:val="1F1E33"/>
                <w:sz w:val="16"/>
                <w:szCs w:val="16"/>
                <w:lang w:val="en-US" w:eastAsia="nl-NL" w:bidi="ar-SA"/>
              </w:rPr>
              <w:t>)</w:t>
            </w:r>
            <w:r w:rsidR="007372CE" w:rsidRPr="00C769C8">
              <w:rPr>
                <w:rFonts w:eastAsia="Times New Roman" w:cs="Arial"/>
                <w:b/>
                <w:bCs/>
                <w:color w:val="1F1E33"/>
                <w:sz w:val="16"/>
                <w:szCs w:val="16"/>
                <w:lang w:val="en-US" w:eastAsia="nl-NL" w:bidi="ar-SA"/>
              </w:rPr>
              <w:t>CPU</w:t>
            </w:r>
            <w:r w:rsidR="007372CE">
              <w:rPr>
                <w:rFonts w:eastAsia="Times New Roman" w:cs="Arial"/>
                <w:b/>
                <w:bCs/>
                <w:color w:val="1F1E33"/>
                <w:sz w:val="16"/>
                <w:szCs w:val="16"/>
                <w:lang w:val="en-US" w:eastAsia="nl-NL" w:bidi="ar-SA"/>
              </w:rPr>
              <w:t xml:space="preserve"> </w:t>
            </w:r>
          </w:p>
        </w:tc>
        <w:tc>
          <w:tcPr>
            <w:tcW w:w="630" w:type="dxa"/>
            <w:shd w:val="clear" w:color="auto" w:fill="D9D9D9" w:themeFill="background1" w:themeFillShade="D9"/>
          </w:tcPr>
          <w:p w14:paraId="0E20A268" w14:textId="77777777" w:rsidR="007372CE" w:rsidRPr="00C769C8" w:rsidRDefault="007372CE" w:rsidP="00F630AD">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RAM (GB)</w:t>
            </w:r>
          </w:p>
        </w:tc>
        <w:tc>
          <w:tcPr>
            <w:tcW w:w="1350" w:type="dxa"/>
            <w:shd w:val="clear" w:color="auto" w:fill="D9D9D9" w:themeFill="background1" w:themeFillShade="D9"/>
          </w:tcPr>
          <w:p w14:paraId="15031A45" w14:textId="77777777" w:rsidR="007372CE" w:rsidRPr="00C769C8" w:rsidRDefault="007372CE" w:rsidP="00F630AD">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OS</w:t>
            </w:r>
          </w:p>
        </w:tc>
        <w:tc>
          <w:tcPr>
            <w:tcW w:w="900" w:type="dxa"/>
            <w:shd w:val="clear" w:color="auto" w:fill="D9D9D9" w:themeFill="background1" w:themeFillShade="D9"/>
          </w:tcPr>
          <w:p w14:paraId="33137C2B" w14:textId="7DCDF685" w:rsidR="007372CE" w:rsidRPr="00C769C8" w:rsidRDefault="00D8529F"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Infra </w:t>
            </w:r>
            <w:r w:rsidR="007372CE">
              <w:rPr>
                <w:rFonts w:eastAsia="Times New Roman" w:cs="Arial"/>
                <w:b/>
                <w:bCs/>
                <w:color w:val="1F1E33"/>
                <w:sz w:val="16"/>
                <w:szCs w:val="16"/>
                <w:lang w:val="en-US" w:eastAsia="nl-NL" w:bidi="ar-SA"/>
              </w:rPr>
              <w:t>SLA</w:t>
            </w:r>
          </w:p>
        </w:tc>
        <w:tc>
          <w:tcPr>
            <w:tcW w:w="840" w:type="dxa"/>
            <w:shd w:val="clear" w:color="auto" w:fill="D9D9D9" w:themeFill="background1" w:themeFillShade="D9"/>
          </w:tcPr>
          <w:p w14:paraId="7C9E531C" w14:textId="241DE646" w:rsidR="007372CE" w:rsidRDefault="007372CE" w:rsidP="00F630AD">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SBB Type</w:t>
            </w:r>
          </w:p>
        </w:tc>
        <w:tc>
          <w:tcPr>
            <w:tcW w:w="778" w:type="dxa"/>
            <w:shd w:val="clear" w:color="auto" w:fill="D9D9D9" w:themeFill="background1" w:themeFillShade="D9"/>
          </w:tcPr>
          <w:p w14:paraId="4E68E38F" w14:textId="77777777" w:rsidR="007372CE" w:rsidRPr="00C769C8" w:rsidRDefault="007372CE"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Replication</w:t>
            </w:r>
          </w:p>
        </w:tc>
      </w:tr>
      <w:tr w:rsidR="00C24737" w:rsidRPr="00840228" w14:paraId="07010CA1" w14:textId="77777777" w:rsidTr="001A475C">
        <w:trPr>
          <w:trHeight w:val="620"/>
        </w:trPr>
        <w:sdt>
          <w:sdtPr>
            <w:rPr>
              <w:rFonts w:eastAsia="Times New Roman" w:cs="Arial"/>
              <w:color w:val="auto"/>
              <w:sz w:val="16"/>
              <w:szCs w:val="16"/>
              <w:lang w:val="nl-NL" w:eastAsia="nl-NL" w:bidi="ar-SA"/>
            </w:rPr>
            <w:alias w:val="Landing Zone"/>
            <w:tag w:val="Security Zone"/>
            <w:id w:val="-1982535259"/>
            <w:placeholder>
              <w:docPart w:val="7F28D4D9908647DB9D7202A60FACC9B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11CA5530" w14:textId="77777777" w:rsidR="00C24737" w:rsidRPr="008E6E68" w:rsidRDefault="00C24737" w:rsidP="001A475C">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875703747"/>
            <w:placeholder>
              <w:docPart w:val="73DF9514C3A949F5819474244898C70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A32CE3C" w14:textId="77777777" w:rsidR="00C24737" w:rsidRPr="008E6E68" w:rsidRDefault="00C24737" w:rsidP="001A475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DXC Application Mgmt</w:t>
                </w:r>
              </w:p>
            </w:tc>
          </w:sdtContent>
        </w:sdt>
        <w:sdt>
          <w:sdtPr>
            <w:rPr>
              <w:rFonts w:eastAsia="Times New Roman" w:cs="Arial"/>
              <w:color w:val="000000" w:themeColor="text1"/>
              <w:sz w:val="16"/>
              <w:szCs w:val="16"/>
              <w:lang w:val="en-US" w:eastAsia="nl-NL" w:bidi="ar-SA"/>
            </w:rPr>
            <w:alias w:val="Location"/>
            <w:tag w:val="Location"/>
            <w:id w:val="-847713505"/>
            <w:placeholder>
              <w:docPart w:val="BB2C38AB33F244F3A784134D163113B9"/>
            </w:placeholder>
            <w:dropDownList>
              <w:listItem w:displayText="Select" w:value="Select"/>
              <w:listItem w:displayText="AM2" w:value="AM2"/>
              <w:listItem w:displayText="AM3" w:value="AM3"/>
            </w:dropDownList>
          </w:sdtPr>
          <w:sdtContent>
            <w:tc>
              <w:tcPr>
                <w:tcW w:w="720" w:type="dxa"/>
                <w:vAlign w:val="center"/>
              </w:tcPr>
              <w:p w14:paraId="2A1E8553" w14:textId="77777777" w:rsidR="00C24737" w:rsidRPr="002B6376" w:rsidRDefault="00C24737" w:rsidP="001A475C">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978327853"/>
            <w:placeholder>
              <w:docPart w:val="EF5C2F14CA7242F681B6433A4D7099F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FED9D76" w14:textId="77777777" w:rsidR="00C24737" w:rsidRPr="002B6376" w:rsidRDefault="00C24737" w:rsidP="001A475C">
                <w:pPr>
                  <w:spacing w:after="160" w:line="259" w:lineRule="auto"/>
                  <w:rPr>
                    <w:rFonts w:eastAsia="Times New Roman" w:cs="Arial"/>
                    <w:color w:val="000000" w:themeColor="text1"/>
                    <w:sz w:val="16"/>
                    <w:szCs w:val="16"/>
                    <w:lang w:val="en-US" w:eastAsia="nl-NL" w:bidi="ar-SA"/>
                  </w:rPr>
                </w:pPr>
                <w:r w:rsidRPr="002B6376">
                  <w:rPr>
                    <w:sz w:val="16"/>
                    <w:szCs w:val="16"/>
                  </w:rPr>
                  <w:t>Production</w:t>
                </w:r>
              </w:p>
            </w:tc>
          </w:sdtContent>
        </w:sdt>
        <w:tc>
          <w:tcPr>
            <w:tcW w:w="1440" w:type="dxa"/>
            <w:vAlign w:val="center"/>
          </w:tcPr>
          <w:p w14:paraId="09BEAFAE" w14:textId="77777777" w:rsidR="00C24737" w:rsidRPr="002B6376" w:rsidRDefault="00C24737" w:rsidP="001A475C">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w:t>
            </w:r>
            <w:r>
              <w:rPr>
                <w:rFonts w:eastAsia="Times New Roman" w:cs="Arial"/>
                <w:color w:val="000000" w:themeColor="text1"/>
                <w:sz w:val="16"/>
                <w:szCs w:val="16"/>
                <w:lang w:val="en-US" w:eastAsia="nl-NL" w:bidi="ar-SA"/>
              </w:rPr>
              <w:t>BA-GD</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RDP</w:t>
            </w:r>
            <w:r w:rsidRPr="002B6376">
              <w:rPr>
                <w:rFonts w:eastAsia="Times New Roman" w:cs="Arial"/>
                <w:color w:val="000000" w:themeColor="text1"/>
                <w:sz w:val="16"/>
                <w:szCs w:val="16"/>
                <w:lang w:val="en-US" w:eastAsia="nl-NL" w:bidi="ar-SA"/>
              </w:rPr>
              <w:t>-P</w:t>
            </w:r>
          </w:p>
        </w:tc>
        <w:tc>
          <w:tcPr>
            <w:tcW w:w="720" w:type="dxa"/>
            <w:vAlign w:val="center"/>
          </w:tcPr>
          <w:p w14:paraId="73666AC4"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630" w:type="dxa"/>
            <w:vAlign w:val="center"/>
          </w:tcPr>
          <w:p w14:paraId="3B1AE920"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48</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24737" w:rsidRPr="002B6376" w14:paraId="03B53506" w14:textId="77777777" w:rsidTr="001A475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24737" w:rsidRPr="002B6376" w14:paraId="56C5FB4C" w14:textId="77777777" w:rsidTr="001A475C">
                    <w:sdt>
                      <w:sdtPr>
                        <w:rPr>
                          <w:rFonts w:eastAsia="Times New Roman" w:cs="Arial"/>
                          <w:color w:val="auto"/>
                          <w:sz w:val="16"/>
                          <w:szCs w:val="16"/>
                          <w:lang w:val="nl-NL" w:eastAsia="nl-NL" w:bidi="ar-SA"/>
                        </w:rPr>
                        <w:alias w:val="Standard Building Block"/>
                        <w:tag w:val="Security Zone"/>
                        <w:id w:val="-1552377360"/>
                        <w:placeholder>
                          <w:docPart w:val="1B00CC3240AE4CB881F7932F19B18A7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26E3749" w14:textId="77777777" w:rsidR="00C24737" w:rsidRPr="002B6376" w:rsidRDefault="00C24737" w:rsidP="001A475C">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2019</w:t>
                            </w:r>
                          </w:p>
                        </w:tc>
                      </w:sdtContent>
                    </w:sdt>
                    <w:sdt>
                      <w:sdtPr>
                        <w:rPr>
                          <w:rFonts w:eastAsia="Times New Roman" w:cs="Arial"/>
                          <w:color w:val="auto"/>
                          <w:sz w:val="16"/>
                          <w:szCs w:val="16"/>
                          <w:lang w:val="nl-NL" w:eastAsia="nl-NL" w:bidi="ar-SA"/>
                        </w:rPr>
                        <w:alias w:val="Service"/>
                        <w:tag w:val="Sercice"/>
                        <w:id w:val="-544600555"/>
                        <w:placeholder>
                          <w:docPart w:val="75394BCCC2E044B6A24234832BE29B3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294BAA03" w14:textId="77777777" w:rsidR="00C24737" w:rsidRPr="002B6376" w:rsidRDefault="00C24737" w:rsidP="001A475C">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04467405" w14:textId="77777777" w:rsidR="00C24737" w:rsidRPr="002B6376" w:rsidRDefault="00C24737" w:rsidP="001A475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24737" w:rsidRPr="002B6376" w14:paraId="042BD654" w14:textId="77777777" w:rsidTr="001A475C">
                    <w:sdt>
                      <w:sdtPr>
                        <w:rPr>
                          <w:rFonts w:eastAsia="Times New Roman" w:cs="Arial"/>
                          <w:color w:val="auto"/>
                          <w:sz w:val="16"/>
                          <w:szCs w:val="16"/>
                          <w:lang w:val="nl-NL" w:eastAsia="nl-NL" w:bidi="ar-SA"/>
                        </w:rPr>
                        <w:alias w:val="Standard Building Block"/>
                        <w:tag w:val="Security Zone"/>
                        <w:id w:val="-2081203903"/>
                        <w:placeholder>
                          <w:docPart w:val="35C7C355172044E188C024F04BB4A2D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DDD9C64" w14:textId="77777777" w:rsidR="00C24737" w:rsidRPr="002B6376" w:rsidRDefault="00C24737" w:rsidP="001A475C">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966085222"/>
                        <w:placeholder>
                          <w:docPart w:val="DC7FD5E2FD9B4D31A5440715E85C40A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9C5611F" w14:textId="77777777" w:rsidR="00C24737" w:rsidRPr="002B6376" w:rsidRDefault="00C24737" w:rsidP="001A475C">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20CA15DB" w14:textId="77777777" w:rsidR="00C24737" w:rsidRPr="002B6376" w:rsidRDefault="00C24737" w:rsidP="001A475C">
                  <w:pPr>
                    <w:spacing w:after="160" w:line="259" w:lineRule="auto"/>
                    <w:rPr>
                      <w:rFonts w:eastAsia="Times New Roman" w:cs="Arial"/>
                      <w:color w:val="auto"/>
                      <w:sz w:val="16"/>
                      <w:szCs w:val="16"/>
                      <w:lang w:val="nl-NL" w:eastAsia="nl-NL" w:bidi="ar-SA"/>
                    </w:rPr>
                  </w:pPr>
                </w:p>
              </w:tc>
            </w:tr>
          </w:tbl>
          <w:p w14:paraId="59BFDF13" w14:textId="77777777" w:rsidR="00C24737" w:rsidRPr="002B6376" w:rsidRDefault="00C24737" w:rsidP="001A475C">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08748195"/>
              <w:placeholder>
                <w:docPart w:val="DD8743E3D44D401C87F5D2BC13C839BB"/>
              </w:placeholder>
              <w:dropDownList>
                <w:listItem w:displayText="Select" w:value="Select"/>
                <w:listItem w:displayText="Bronze" w:value="Bronze"/>
                <w:listItem w:displayText="Silver" w:value="Silver"/>
                <w:listItem w:displayText="Gold" w:value="Gold"/>
              </w:dropDownList>
            </w:sdtPr>
            <w:sdtContent>
              <w:p w14:paraId="30DDC913"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660359345"/>
            <w:placeholder>
              <w:docPart w:val="3063C40134F2478D9FE4210D49A7BEBA"/>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777AA54"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44096873"/>
            <w:placeholder>
              <w:docPart w:val="F5D83552B09C4136B60CC609FADA8933"/>
            </w:placeholder>
            <w:dropDownList>
              <w:listItem w:displayText="Select" w:value="Select"/>
              <w:listItem w:displayText="yes" w:value="yes"/>
              <w:listItem w:displayText="no" w:value="no"/>
            </w:dropDownList>
          </w:sdtPr>
          <w:sdtContent>
            <w:tc>
              <w:tcPr>
                <w:tcW w:w="778" w:type="dxa"/>
                <w:vAlign w:val="center"/>
              </w:tcPr>
              <w:p w14:paraId="54CE3CD8" w14:textId="77777777" w:rsidR="00C24737" w:rsidRPr="002B6376" w:rsidRDefault="00C24737" w:rsidP="001A475C">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D73755" w:rsidRPr="00840228" w14:paraId="499CD2C7" w14:textId="77777777" w:rsidTr="00D8325B">
        <w:trPr>
          <w:trHeight w:val="620"/>
        </w:trPr>
        <w:sdt>
          <w:sdtPr>
            <w:rPr>
              <w:rFonts w:eastAsia="Times New Roman" w:cs="Arial"/>
              <w:color w:val="auto"/>
              <w:sz w:val="16"/>
              <w:szCs w:val="16"/>
              <w:lang w:val="nl-NL" w:eastAsia="nl-NL" w:bidi="ar-SA"/>
            </w:rPr>
            <w:alias w:val="Landing Zone"/>
            <w:tag w:val="Security Zone"/>
            <w:id w:val="-1247263373"/>
            <w:placeholder>
              <w:docPart w:val="88AE63E4C7DD44F38A4EBBF7DCA7FA7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85B3BD6" w14:textId="3A81EEB9" w:rsidR="00D73755" w:rsidRPr="008E6E68" w:rsidRDefault="00D73755" w:rsidP="00D73755">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Legacy Hosting AIX</w:t>
                </w:r>
              </w:p>
            </w:tc>
          </w:sdtContent>
        </w:sdt>
        <w:tc>
          <w:tcPr>
            <w:tcW w:w="1530" w:type="dxa"/>
            <w:vAlign w:val="center"/>
          </w:tcPr>
          <w:p w14:paraId="6F1359FB" w14:textId="0E2B53AC" w:rsidR="00D73755" w:rsidRPr="008E6E68" w:rsidRDefault="00F55835" w:rsidP="00D7375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DWH</w:t>
            </w:r>
          </w:p>
        </w:tc>
        <w:sdt>
          <w:sdtPr>
            <w:rPr>
              <w:rFonts w:eastAsia="Times New Roman" w:cs="Arial"/>
              <w:color w:val="000000" w:themeColor="text1"/>
              <w:sz w:val="16"/>
              <w:szCs w:val="16"/>
              <w:lang w:val="en-US" w:eastAsia="nl-NL" w:bidi="ar-SA"/>
            </w:rPr>
            <w:alias w:val="Location"/>
            <w:tag w:val="Location"/>
            <w:id w:val="-1967646942"/>
            <w:placeholder>
              <w:docPart w:val="FD7A370818104915B76810946D0C55A9"/>
            </w:placeholder>
            <w:dropDownList>
              <w:listItem w:displayText="Select" w:value="Select"/>
              <w:listItem w:displayText="AM2" w:value="AM2"/>
              <w:listItem w:displayText="AM3" w:value="AM3"/>
            </w:dropDownList>
          </w:sdtPr>
          <w:sdtContent>
            <w:tc>
              <w:tcPr>
                <w:tcW w:w="720" w:type="dxa"/>
                <w:vAlign w:val="center"/>
              </w:tcPr>
              <w:p w14:paraId="546FD8D6" w14:textId="77777777"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039119366"/>
            <w:placeholder>
              <w:docPart w:val="1F0625D1768445908A67870AE0B6D5D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1DE5DE3" w14:textId="4CE800F3" w:rsidR="00D73755" w:rsidRPr="002B6376" w:rsidRDefault="00D73755" w:rsidP="00D73755">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440" w:type="dxa"/>
            <w:vAlign w:val="center"/>
          </w:tcPr>
          <w:p w14:paraId="2AC4A6A2" w14:textId="66AB01C3"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DIM-Man-P</w:t>
            </w:r>
          </w:p>
        </w:tc>
        <w:tc>
          <w:tcPr>
            <w:tcW w:w="720" w:type="dxa"/>
            <w:vAlign w:val="center"/>
          </w:tcPr>
          <w:p w14:paraId="55394E2C" w14:textId="224F4037"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p>
        </w:tc>
        <w:tc>
          <w:tcPr>
            <w:tcW w:w="630" w:type="dxa"/>
            <w:vAlign w:val="center"/>
          </w:tcPr>
          <w:p w14:paraId="1278C61A" w14:textId="64D032D6"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24</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23135BE1" w14:textId="77777777" w:rsidTr="007D7DB0">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60BA476B" w14:textId="77777777" w:rsidTr="00A13C3C">
                    <w:tc>
                      <w:tcPr>
                        <w:tcW w:w="2965" w:type="dxa"/>
                        <w:tcBorders>
                          <w:top w:val="nil"/>
                          <w:left w:val="nil"/>
                          <w:bottom w:val="nil"/>
                          <w:right w:val="nil"/>
                        </w:tcBorders>
                      </w:tcPr>
                      <w:p w14:paraId="1C62AEB6" w14:textId="6F9C5E4A" w:rsidR="00D73755" w:rsidRPr="002B6376" w:rsidRDefault="00D73755" w:rsidP="00D73755">
                        <w:pPr>
                          <w:spacing w:after="160" w:line="259" w:lineRule="auto"/>
                          <w:ind w:left="-97"/>
                          <w:rPr>
                            <w:rFonts w:eastAsia="Times New Roman" w:cs="Arial"/>
                            <w:color w:val="auto"/>
                            <w:sz w:val="16"/>
                            <w:szCs w:val="16"/>
                            <w:lang w:val="nl-NL" w:eastAsia="nl-NL" w:bidi="ar-SA"/>
                          </w:rPr>
                        </w:pPr>
                        <w:r w:rsidRPr="005A129D">
                          <w:rPr>
                            <w:rFonts w:eastAsia="Times New Roman" w:cs="Arial"/>
                            <w:color w:val="auto"/>
                            <w:sz w:val="16"/>
                            <w:szCs w:val="16"/>
                            <w:lang w:val="nl-NL" w:eastAsia="nl-NL" w:bidi="ar-SA"/>
                          </w:rPr>
                          <w:t>AIX 7.</w:t>
                        </w:r>
                        <w:r w:rsidR="00232716" w:rsidRPr="005A129D">
                          <w:rPr>
                            <w:rFonts w:eastAsia="Times New Roman" w:cs="Arial"/>
                            <w:color w:val="auto"/>
                            <w:sz w:val="16"/>
                            <w:szCs w:val="16"/>
                            <w:lang w:val="nl-NL" w:eastAsia="nl-NL" w:bidi="ar-SA"/>
                          </w:rPr>
                          <w:t>2</w:t>
                        </w:r>
                      </w:p>
                    </w:tc>
                    <w:tc>
                      <w:tcPr>
                        <w:tcW w:w="2340" w:type="dxa"/>
                        <w:tcBorders>
                          <w:top w:val="single" w:sz="4" w:space="0" w:color="auto"/>
                          <w:left w:val="nil"/>
                          <w:bottom w:val="single" w:sz="4" w:space="0" w:color="auto"/>
                          <w:right w:val="single" w:sz="4" w:space="0" w:color="auto"/>
                        </w:tcBorders>
                      </w:tcPr>
                      <w:p w14:paraId="10D544BA" w14:textId="5CC4A76D"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129E8CBB" w14:textId="26155B77" w:rsidR="00D73755" w:rsidRPr="002B6376"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77327340" w14:textId="77777777" w:rsidTr="003C1404">
                    <w:sdt>
                      <w:sdtPr>
                        <w:rPr>
                          <w:rFonts w:eastAsia="Times New Roman" w:cs="Arial"/>
                          <w:color w:val="auto"/>
                          <w:sz w:val="16"/>
                          <w:szCs w:val="16"/>
                          <w:lang w:val="nl-NL" w:eastAsia="nl-NL" w:bidi="ar-SA"/>
                        </w:rPr>
                        <w:alias w:val="Standard Building Block"/>
                        <w:tag w:val="Security Zone"/>
                        <w:id w:val="1004241835"/>
                        <w:placeholder>
                          <w:docPart w:val="2E7D8F99732A4A7C9A967B95DAB283B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271DA2B" w14:textId="77777777" w:rsidR="00D73755" w:rsidRPr="002B6376" w:rsidRDefault="00D73755" w:rsidP="00D73755">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918087043"/>
                        <w:placeholder>
                          <w:docPart w:val="3372D63DFD9B44589A941C19D2580D7B"/>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4CB52C1"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7898DD7" w14:textId="3529C169"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60C1FD79"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94069961"/>
              <w:placeholder>
                <w:docPart w:val="8F8B0BF09C9A4F24BA8CE33901E674FF"/>
              </w:placeholder>
              <w:dropDownList>
                <w:listItem w:displayText="Select" w:value="Select"/>
                <w:listItem w:displayText="Bronze" w:value="Bronze"/>
                <w:listItem w:displayText="Silver" w:value="Silver"/>
                <w:listItem w:displayText="Gold" w:value="Gold"/>
              </w:dropDownList>
            </w:sdtPr>
            <w:sdtContent>
              <w:p w14:paraId="0D25E480" w14:textId="6CFABB74" w:rsidR="00D73755" w:rsidRPr="002B6376" w:rsidRDefault="0037712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53930959"/>
            <w:placeholder>
              <w:docPart w:val="08FBDDC505BA4ECEB89BD6BDD1DD506F"/>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01BBB84D" w14:textId="104FBD7E" w:rsidR="00D73755" w:rsidRPr="002B6376" w:rsidRDefault="000E42A6" w:rsidP="00D73755">
                <w:pPr>
                  <w:spacing w:after="160" w:line="259" w:lineRule="auto"/>
                  <w:jc w:val="center"/>
                  <w:rPr>
                    <w:rFonts w:eastAsia="Times New Roman" w:cs="Arial"/>
                    <w:color w:val="000000" w:themeColor="text1"/>
                    <w:sz w:val="16"/>
                    <w:szCs w:val="16"/>
                    <w:lang w:val="en-US" w:eastAsia="nl-NL" w:bidi="ar-SA"/>
                  </w:rPr>
                </w:pPr>
                <w:r>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1887331314"/>
            <w:placeholder>
              <w:docPart w:val="051A6F0E39584867858C7C137DEC8590"/>
            </w:placeholder>
            <w:dropDownList>
              <w:listItem w:displayText="Select" w:value="Select"/>
              <w:listItem w:displayText="yes" w:value="yes"/>
              <w:listItem w:displayText="no" w:value="no"/>
            </w:dropDownList>
          </w:sdtPr>
          <w:sdtContent>
            <w:tc>
              <w:tcPr>
                <w:tcW w:w="778" w:type="dxa"/>
                <w:vAlign w:val="center"/>
              </w:tcPr>
              <w:p w14:paraId="199A257C" w14:textId="0F10AABA" w:rsidR="00D73755" w:rsidRPr="002B6376" w:rsidRDefault="009776D9"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D73755" w:rsidRPr="00840228" w14:paraId="6C95A8A6" w14:textId="77777777" w:rsidTr="00D8325B">
        <w:trPr>
          <w:trHeight w:val="620"/>
        </w:trPr>
        <w:sdt>
          <w:sdtPr>
            <w:rPr>
              <w:rFonts w:eastAsia="Times New Roman" w:cs="Arial"/>
              <w:color w:val="auto"/>
              <w:sz w:val="16"/>
              <w:szCs w:val="16"/>
              <w:lang w:val="nl-NL" w:eastAsia="nl-NL" w:bidi="ar-SA"/>
            </w:rPr>
            <w:alias w:val="Landing Zone"/>
            <w:tag w:val="Security Zone"/>
            <w:id w:val="-1917775184"/>
            <w:placeholder>
              <w:docPart w:val="FEBDEB3561894FDAB9D9D849B394AD1A"/>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5C2C14C" w14:textId="34E8B4F1" w:rsidR="00D73755" w:rsidRPr="008E6E68" w:rsidRDefault="00D73755" w:rsidP="00D73755">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853070369"/>
            <w:placeholder>
              <w:docPart w:val="BD45BD2448BA4BD0A5DE1C4CE798B36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B7E5954" w14:textId="0BA3222D" w:rsidR="00D73755" w:rsidRPr="008E6E68" w:rsidRDefault="00234513" w:rsidP="00D73755">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081124854"/>
            <w:placeholder>
              <w:docPart w:val="D961BCA250784D82906F286101B494C2"/>
            </w:placeholder>
            <w:dropDownList>
              <w:listItem w:displayText="Select" w:value="Select"/>
              <w:listItem w:displayText="AM2" w:value="AM2"/>
              <w:listItem w:displayText="AM3" w:value="AM3"/>
            </w:dropDownList>
          </w:sdtPr>
          <w:sdtContent>
            <w:tc>
              <w:tcPr>
                <w:tcW w:w="720" w:type="dxa"/>
                <w:vAlign w:val="center"/>
              </w:tcPr>
              <w:p w14:paraId="0935A165" w14:textId="77777777"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925527900"/>
            <w:placeholder>
              <w:docPart w:val="07EF4C8D253543FBBF5C8E5E8D934CE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97D43CE" w14:textId="77777777"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sz w:val="16"/>
                    <w:szCs w:val="16"/>
                  </w:rPr>
                  <w:t>Production</w:t>
                </w:r>
              </w:p>
            </w:tc>
          </w:sdtContent>
        </w:sdt>
        <w:tc>
          <w:tcPr>
            <w:tcW w:w="1440" w:type="dxa"/>
            <w:vAlign w:val="center"/>
          </w:tcPr>
          <w:p w14:paraId="059F24CF" w14:textId="492897E1" w:rsidR="00D73755" w:rsidRPr="002B6376"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sidR="00FD206E">
              <w:rPr>
                <w:rFonts w:eastAsia="Times New Roman" w:cs="Arial"/>
                <w:color w:val="000000" w:themeColor="text1"/>
                <w:sz w:val="16"/>
                <w:szCs w:val="16"/>
                <w:lang w:val="en-US" w:eastAsia="nl-NL" w:bidi="ar-SA"/>
              </w:rPr>
              <w:t>Serv</w:t>
            </w:r>
            <w:r w:rsidRPr="002B6376">
              <w:rPr>
                <w:rFonts w:eastAsia="Times New Roman" w:cs="Arial"/>
                <w:color w:val="000000" w:themeColor="text1"/>
                <w:sz w:val="16"/>
                <w:szCs w:val="16"/>
                <w:lang w:val="en-US" w:eastAsia="nl-NL" w:bidi="ar-SA"/>
              </w:rPr>
              <w:t>-P</w:t>
            </w:r>
          </w:p>
        </w:tc>
        <w:tc>
          <w:tcPr>
            <w:tcW w:w="720" w:type="dxa"/>
            <w:vAlign w:val="center"/>
          </w:tcPr>
          <w:p w14:paraId="4553CD0D" w14:textId="066F2A70"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8</w:t>
            </w:r>
          </w:p>
        </w:tc>
        <w:tc>
          <w:tcPr>
            <w:tcW w:w="630" w:type="dxa"/>
            <w:vAlign w:val="center"/>
          </w:tcPr>
          <w:p w14:paraId="3AEE39E0" w14:textId="2050D6E2"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4D0331D3" w14:textId="77777777" w:rsidTr="00125605">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365C37C8" w14:textId="77777777" w:rsidTr="00125605">
                    <w:sdt>
                      <w:sdtPr>
                        <w:rPr>
                          <w:rFonts w:eastAsia="Times New Roman" w:cs="Arial"/>
                          <w:color w:val="auto"/>
                          <w:sz w:val="16"/>
                          <w:szCs w:val="16"/>
                          <w:lang w:val="nl-NL" w:eastAsia="nl-NL" w:bidi="ar-SA"/>
                        </w:rPr>
                        <w:alias w:val="Standard Building Block"/>
                        <w:tag w:val="Security Zone"/>
                        <w:id w:val="-643035776"/>
                        <w:placeholder>
                          <w:docPart w:val="B6169FF3B696446D834E29B0ACCB4C09"/>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02F0B28" w14:textId="319D0EAF" w:rsidR="00D73755" w:rsidRPr="002B6376" w:rsidRDefault="00D73755" w:rsidP="00D73755">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699201862"/>
                        <w:placeholder>
                          <w:docPart w:val="56788CFB226A41E7BD5DC230C962DA2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7CBF3FF"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0AD4CBB3"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5165F237" w14:textId="77777777" w:rsidTr="00125605">
                    <w:sdt>
                      <w:sdtPr>
                        <w:rPr>
                          <w:rFonts w:eastAsia="Times New Roman" w:cs="Arial"/>
                          <w:color w:val="auto"/>
                          <w:sz w:val="16"/>
                          <w:szCs w:val="16"/>
                          <w:lang w:val="nl-NL" w:eastAsia="nl-NL" w:bidi="ar-SA"/>
                        </w:rPr>
                        <w:alias w:val="Standard Building Block"/>
                        <w:tag w:val="Security Zone"/>
                        <w:id w:val="-1103950810"/>
                        <w:placeholder>
                          <w:docPart w:val="5B47879B855A4B92A06E8ADA35756887"/>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09755EA" w14:textId="77777777" w:rsidR="00D73755" w:rsidRPr="002B6376" w:rsidRDefault="00D73755" w:rsidP="00D73755">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45730594"/>
                        <w:placeholder>
                          <w:docPart w:val="6732A6ED8A7D43DC912ACF584ADF1B1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8C7BB36"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4F09FB86"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0E9B45F2"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916118030"/>
              <w:placeholder>
                <w:docPart w:val="CF26E9469CD1471F82266E1A7E1343E2"/>
              </w:placeholder>
              <w:dropDownList>
                <w:listItem w:displayText="Select" w:value="Select"/>
                <w:listItem w:displayText="Bronze" w:value="Bronze"/>
                <w:listItem w:displayText="Silver" w:value="Silver"/>
                <w:listItem w:displayText="Gold" w:value="Gold"/>
              </w:dropDownList>
            </w:sdtPr>
            <w:sdtContent>
              <w:p w14:paraId="75D703AB" w14:textId="28DAD74F" w:rsidR="00D73755" w:rsidRPr="002B6376" w:rsidRDefault="0037712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353243757"/>
            <w:placeholder>
              <w:docPart w:val="7738A87395274FE0A9E9E30118FB017C"/>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54B49E26" w14:textId="2F7C6216"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447200835"/>
            <w:placeholder>
              <w:docPart w:val="E3BD2C7220024DC490F773327E91E268"/>
            </w:placeholder>
            <w:dropDownList>
              <w:listItem w:displayText="Select" w:value="Select"/>
              <w:listItem w:displayText="yes" w:value="yes"/>
              <w:listItem w:displayText="no" w:value="no"/>
            </w:dropDownList>
          </w:sdtPr>
          <w:sdtContent>
            <w:tc>
              <w:tcPr>
                <w:tcW w:w="778" w:type="dxa"/>
                <w:vAlign w:val="center"/>
              </w:tcPr>
              <w:p w14:paraId="3023E85B" w14:textId="77777777" w:rsidR="00D73755" w:rsidRPr="002B6376"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D73755" w:rsidRPr="00840228" w14:paraId="027B946C" w14:textId="77777777" w:rsidTr="00D8325B">
        <w:trPr>
          <w:trHeight w:val="620"/>
        </w:trPr>
        <w:sdt>
          <w:sdtPr>
            <w:rPr>
              <w:rFonts w:eastAsia="Times New Roman" w:cs="Arial"/>
              <w:color w:val="auto"/>
              <w:sz w:val="16"/>
              <w:szCs w:val="16"/>
              <w:lang w:val="nl-NL" w:eastAsia="nl-NL" w:bidi="ar-SA"/>
            </w:rPr>
            <w:alias w:val="Landing Zone"/>
            <w:tag w:val="Security Zone"/>
            <w:id w:val="1291019504"/>
            <w:placeholder>
              <w:docPart w:val="6E44F91CB5E24B5DA27F504B83FAB2A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F0C32DF" w14:textId="1BA1C0C2" w:rsidR="00D73755" w:rsidRPr="008E6E68" w:rsidRDefault="00D73755" w:rsidP="00D73755">
                <w:pPr>
                  <w:spacing w:after="160" w:line="259" w:lineRule="auto"/>
                  <w:rPr>
                    <w:rFonts w:eastAsia="Times New Roman" w:cs="Arial"/>
                    <w:color w:val="000000" w:themeColor="text1"/>
                    <w:sz w:val="16"/>
                    <w:szCs w:val="16"/>
                    <w:lang w:val="en-US"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712797958"/>
            <w:placeholder>
              <w:docPart w:val="DA83D40616E34193B0512AA91874195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62085C0B" w14:textId="4700FA81" w:rsidR="00D73755" w:rsidRPr="008E6E68" w:rsidRDefault="00234513" w:rsidP="00D73755">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261755229"/>
            <w:placeholder>
              <w:docPart w:val="1CC5F34ACFC8498484ABF0B72FD573C5"/>
            </w:placeholder>
            <w:dropDownList>
              <w:listItem w:displayText="Select" w:value="Select"/>
              <w:listItem w:displayText="AM2" w:value="AM2"/>
              <w:listItem w:displayText="AM3" w:value="AM3"/>
            </w:dropDownList>
          </w:sdtPr>
          <w:sdtContent>
            <w:tc>
              <w:tcPr>
                <w:tcW w:w="720" w:type="dxa"/>
                <w:vAlign w:val="center"/>
              </w:tcPr>
              <w:p w14:paraId="75BFF353" w14:textId="10D7F568" w:rsidR="00D73755" w:rsidRPr="00157F2D" w:rsidRDefault="00D73755" w:rsidP="00D7375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921631263"/>
            <w:placeholder>
              <w:docPart w:val="E8786CEC55A54FFA87B0C24D4B67DDD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5FE6B57B" w14:textId="1CD729D0" w:rsidR="00D73755" w:rsidRPr="00157F2D" w:rsidRDefault="00D73755" w:rsidP="00D73755">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440" w:type="dxa"/>
            <w:vAlign w:val="center"/>
          </w:tcPr>
          <w:p w14:paraId="30CD131D" w14:textId="23C90375" w:rsidR="00D73755" w:rsidRPr="00157F2D" w:rsidRDefault="00D73755" w:rsidP="00D7375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-P</w:t>
            </w:r>
          </w:p>
        </w:tc>
        <w:tc>
          <w:tcPr>
            <w:tcW w:w="720" w:type="dxa"/>
            <w:vAlign w:val="center"/>
          </w:tcPr>
          <w:p w14:paraId="46631ACC" w14:textId="5C5158D1"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6307E716" w14:textId="3DA9C2A1"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64</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157F2D" w14:paraId="662E6E54" w14:textId="77777777" w:rsidTr="00125605">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157F2D" w14:paraId="5061A215" w14:textId="77777777" w:rsidTr="00125605">
                    <w:sdt>
                      <w:sdtPr>
                        <w:rPr>
                          <w:rFonts w:eastAsia="Times New Roman" w:cs="Arial"/>
                          <w:color w:val="auto"/>
                          <w:sz w:val="16"/>
                          <w:szCs w:val="16"/>
                          <w:lang w:val="nl-NL" w:eastAsia="nl-NL" w:bidi="ar-SA"/>
                        </w:rPr>
                        <w:alias w:val="Standard Building Block"/>
                        <w:tag w:val="Security Zone"/>
                        <w:id w:val="-940993858"/>
                        <w:placeholder>
                          <w:docPart w:val="2F32DBB676764FFA913725C6FA82E0C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139352C" w14:textId="1CE0CF0A" w:rsidR="00D73755" w:rsidRPr="00157F2D" w:rsidRDefault="00D73755" w:rsidP="00D73755">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571267024"/>
                        <w:placeholder>
                          <w:docPart w:val="44775FC15E9B4F8C91DA08185D08CFF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AB9AE54" w14:textId="77777777" w:rsidR="00D73755" w:rsidRPr="00157F2D" w:rsidRDefault="00D73755" w:rsidP="00D73755">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4C93EA1A" w14:textId="77777777" w:rsidR="00D73755" w:rsidRPr="00157F2D"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157F2D" w14:paraId="110BC7F6" w14:textId="77777777" w:rsidTr="00125605">
                    <w:sdt>
                      <w:sdtPr>
                        <w:rPr>
                          <w:rFonts w:eastAsia="Times New Roman" w:cs="Arial"/>
                          <w:color w:val="auto"/>
                          <w:sz w:val="16"/>
                          <w:szCs w:val="16"/>
                          <w:lang w:val="nl-NL" w:eastAsia="nl-NL" w:bidi="ar-SA"/>
                        </w:rPr>
                        <w:alias w:val="Standard Building Block"/>
                        <w:tag w:val="Security Zone"/>
                        <w:id w:val="8343279"/>
                        <w:placeholder>
                          <w:docPart w:val="A61DD1BFEFF7496E951145B729974A1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188C58E" w14:textId="77777777" w:rsidR="00D73755" w:rsidRPr="00157F2D" w:rsidRDefault="00D73755" w:rsidP="00D73755">
                            <w:pPr>
                              <w:spacing w:after="160" w:line="259" w:lineRule="auto"/>
                              <w:ind w:left="-97"/>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138168615"/>
                        <w:placeholder>
                          <w:docPart w:val="B2DC3593A9794C5BBDDEF78D0A1CCD5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70FB7D2" w14:textId="77777777" w:rsidR="00D73755" w:rsidRPr="00157F2D" w:rsidRDefault="00D73755" w:rsidP="00D73755">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0C02E596" w14:textId="77777777" w:rsidR="00D73755" w:rsidRPr="00157F2D" w:rsidRDefault="00D73755" w:rsidP="00D73755">
                  <w:pPr>
                    <w:spacing w:after="160" w:line="259" w:lineRule="auto"/>
                    <w:rPr>
                      <w:rFonts w:eastAsia="Times New Roman" w:cs="Arial"/>
                      <w:color w:val="auto"/>
                      <w:sz w:val="16"/>
                      <w:szCs w:val="16"/>
                      <w:lang w:val="nl-NL" w:eastAsia="nl-NL" w:bidi="ar-SA"/>
                    </w:rPr>
                  </w:pPr>
                </w:p>
              </w:tc>
            </w:tr>
          </w:tbl>
          <w:p w14:paraId="1E4B6742" w14:textId="77777777" w:rsidR="00D73755" w:rsidRPr="00157F2D" w:rsidRDefault="00D73755" w:rsidP="00D73755">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84812115"/>
              <w:placeholder>
                <w:docPart w:val="86731B8255C349109A8CC50C10ADD81E"/>
              </w:placeholder>
              <w:dropDownList>
                <w:listItem w:displayText="Select" w:value="Select"/>
                <w:listItem w:displayText="Bronze" w:value="Bronze"/>
                <w:listItem w:displayText="Silver" w:value="Silver"/>
                <w:listItem w:displayText="Gold" w:value="Gold"/>
              </w:dropDownList>
            </w:sdtPr>
            <w:sdtContent>
              <w:p w14:paraId="4DC5012E" w14:textId="261894BC" w:rsidR="00D73755" w:rsidRPr="00157F2D" w:rsidRDefault="0037712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139991438"/>
            <w:placeholder>
              <w:docPart w:val="BFBD54D57F684CEA8AA9415DA7BE0C2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9CB1003" w14:textId="777532AF"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82549248"/>
            <w:placeholder>
              <w:docPart w:val="C89545D185454FD6A89A5BD5B6EB5FC9"/>
            </w:placeholder>
            <w:dropDownList>
              <w:listItem w:displayText="Select" w:value="Select"/>
              <w:listItem w:displayText="yes" w:value="yes"/>
              <w:listItem w:displayText="no" w:value="no"/>
            </w:dropDownList>
          </w:sdtPr>
          <w:sdtContent>
            <w:tc>
              <w:tcPr>
                <w:tcW w:w="778" w:type="dxa"/>
                <w:vAlign w:val="center"/>
              </w:tcPr>
              <w:p w14:paraId="1E3215D0" w14:textId="65AFAA6D" w:rsidR="00D73755" w:rsidRPr="00157F2D"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D73755" w:rsidRPr="00840228" w14:paraId="3CDA1A76" w14:textId="77777777" w:rsidTr="00D8325B">
        <w:trPr>
          <w:trHeight w:val="620"/>
        </w:trPr>
        <w:sdt>
          <w:sdtPr>
            <w:rPr>
              <w:rFonts w:eastAsia="Times New Roman" w:cs="Arial"/>
              <w:color w:val="auto"/>
              <w:sz w:val="16"/>
              <w:szCs w:val="16"/>
              <w:lang w:val="nl-NL" w:eastAsia="nl-NL" w:bidi="ar-SA"/>
            </w:rPr>
            <w:alias w:val="Landing Zone"/>
            <w:tag w:val="Security Zone"/>
            <w:id w:val="-1302762958"/>
            <w:placeholder>
              <w:docPart w:val="601B1333B0AE496380FF54E6F85564E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7426F75" w14:textId="089A5B02" w:rsidR="00D73755" w:rsidRPr="008E6E68" w:rsidRDefault="00D73755" w:rsidP="00D73755">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63788083"/>
            <w:placeholder>
              <w:docPart w:val="56473D03EF0547FF83266C82F3A2F11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ABABBCA" w14:textId="24A2591A" w:rsidR="00D73755" w:rsidRPr="008E6E68" w:rsidRDefault="00413999" w:rsidP="00D73755">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964000501"/>
            <w:placeholder>
              <w:docPart w:val="163AD49806744D41913D172BE17ABB82"/>
            </w:placeholder>
            <w:dropDownList>
              <w:listItem w:displayText="Select" w:value="Select"/>
              <w:listItem w:displayText="AM2" w:value="AM2"/>
              <w:listItem w:displayText="AM3" w:value="AM3"/>
            </w:dropDownList>
          </w:sdtPr>
          <w:sdtContent>
            <w:tc>
              <w:tcPr>
                <w:tcW w:w="720" w:type="dxa"/>
                <w:vAlign w:val="center"/>
              </w:tcPr>
              <w:p w14:paraId="38C2F785" w14:textId="0517A8AA" w:rsidR="00D73755"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113047914"/>
            <w:placeholder>
              <w:docPart w:val="A3927F9BD64E43A9A5AE7C0B061B2FA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A9E7991" w14:textId="466CDCB1" w:rsidR="00D73755" w:rsidRDefault="00D73755" w:rsidP="00D73755">
                <w:pPr>
                  <w:spacing w:after="160" w:line="259" w:lineRule="auto"/>
                  <w:rPr>
                    <w:sz w:val="16"/>
                    <w:szCs w:val="16"/>
                  </w:rPr>
                </w:pPr>
                <w:r w:rsidRPr="002B6376">
                  <w:rPr>
                    <w:sz w:val="16"/>
                    <w:szCs w:val="16"/>
                  </w:rPr>
                  <w:t>Production</w:t>
                </w:r>
              </w:p>
            </w:tc>
          </w:sdtContent>
        </w:sdt>
        <w:tc>
          <w:tcPr>
            <w:tcW w:w="1440" w:type="dxa"/>
            <w:vAlign w:val="center"/>
          </w:tcPr>
          <w:p w14:paraId="1CAA77C2" w14:textId="0D91814B" w:rsidR="00D73755" w:rsidRDefault="00D73755" w:rsidP="00D73755">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Bri</w:t>
            </w:r>
            <w:proofErr w:type="spellEnd"/>
            <w:r w:rsidRPr="002B6376">
              <w:rPr>
                <w:rFonts w:eastAsia="Times New Roman" w:cs="Arial"/>
                <w:color w:val="000000" w:themeColor="text1"/>
                <w:sz w:val="16"/>
                <w:szCs w:val="16"/>
                <w:lang w:val="en-US" w:eastAsia="nl-NL" w:bidi="ar-SA"/>
              </w:rPr>
              <w:t>-P</w:t>
            </w:r>
          </w:p>
        </w:tc>
        <w:tc>
          <w:tcPr>
            <w:tcW w:w="720" w:type="dxa"/>
            <w:vAlign w:val="center"/>
          </w:tcPr>
          <w:p w14:paraId="52C11D46" w14:textId="5396FCA3" w:rsidR="00D73755"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558CF16D" w14:textId="056FE80A" w:rsidR="00D73755" w:rsidRDefault="00D73755"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64BC9C10"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0CCD1333" w14:textId="77777777" w:rsidTr="005F65D6">
                    <w:sdt>
                      <w:sdtPr>
                        <w:rPr>
                          <w:rFonts w:eastAsia="Times New Roman" w:cs="Arial"/>
                          <w:color w:val="auto"/>
                          <w:sz w:val="16"/>
                          <w:szCs w:val="16"/>
                          <w:lang w:val="nl-NL" w:eastAsia="nl-NL" w:bidi="ar-SA"/>
                        </w:rPr>
                        <w:alias w:val="Standard Building Block"/>
                        <w:tag w:val="Security Zone"/>
                        <w:id w:val="-1885470308"/>
                        <w:placeholder>
                          <w:docPart w:val="C8E478B051C2426285E11B7FA1696A4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21E775D" w14:textId="104ECCAD" w:rsidR="00D73755" w:rsidRPr="002B6376" w:rsidRDefault="0000795E" w:rsidP="00D73755">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399179173"/>
                        <w:placeholder>
                          <w:docPart w:val="2F8E3FA9D6974891B2289AF04431EF9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5D5F962"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26642E7"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2B6376" w14:paraId="58B8892A" w14:textId="77777777" w:rsidTr="005F65D6">
                    <w:sdt>
                      <w:sdtPr>
                        <w:rPr>
                          <w:rFonts w:eastAsia="Times New Roman" w:cs="Arial"/>
                          <w:color w:val="auto"/>
                          <w:sz w:val="16"/>
                          <w:szCs w:val="16"/>
                          <w:lang w:val="nl-NL" w:eastAsia="nl-NL" w:bidi="ar-SA"/>
                        </w:rPr>
                        <w:alias w:val="Standard Building Block"/>
                        <w:tag w:val="Security Zone"/>
                        <w:id w:val="335581077"/>
                        <w:placeholder>
                          <w:docPart w:val="30D5D20B02174DB3A77CD365D4B5AF0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8215450" w14:textId="77777777" w:rsidR="00D73755" w:rsidRPr="002B6376" w:rsidRDefault="00D73755" w:rsidP="00D73755">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751653506"/>
                        <w:placeholder>
                          <w:docPart w:val="7060AFBA90B44D7EB4CE3B8F019F928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1AC43F9" w14:textId="77777777" w:rsidR="00D73755" w:rsidRPr="002B6376" w:rsidRDefault="00D73755" w:rsidP="00D73755">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A72E4B4" w14:textId="77777777" w:rsidR="00D73755" w:rsidRPr="002B6376" w:rsidRDefault="00D73755" w:rsidP="00D73755">
                  <w:pPr>
                    <w:spacing w:after="160" w:line="259" w:lineRule="auto"/>
                    <w:rPr>
                      <w:rFonts w:eastAsia="Times New Roman" w:cs="Arial"/>
                      <w:color w:val="auto"/>
                      <w:sz w:val="16"/>
                      <w:szCs w:val="16"/>
                      <w:lang w:val="nl-NL" w:eastAsia="nl-NL" w:bidi="ar-SA"/>
                    </w:rPr>
                  </w:pPr>
                </w:p>
              </w:tc>
            </w:tr>
          </w:tbl>
          <w:p w14:paraId="1B16CB20" w14:textId="77777777" w:rsidR="00D73755" w:rsidRDefault="00D73755" w:rsidP="00D7375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784193200"/>
              <w:placeholder>
                <w:docPart w:val="AF12768CF39C4909BF530D8A0CFE33B8"/>
              </w:placeholder>
              <w:dropDownList>
                <w:listItem w:displayText="Select" w:value="Select"/>
                <w:listItem w:displayText="Bronze" w:value="Bronze"/>
                <w:listItem w:displayText="Silver" w:value="Silver"/>
                <w:listItem w:displayText="Gold" w:value="Gold"/>
              </w:dropDownList>
            </w:sdtPr>
            <w:sdtContent>
              <w:p w14:paraId="547B4D03" w14:textId="0931409E" w:rsidR="00D73755" w:rsidRDefault="0037712D" w:rsidP="00D73755">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58195901"/>
            <w:placeholder>
              <w:docPart w:val="4CA5BBA949394C05ADB1E9DE4052C06A"/>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9464362" w14:textId="10168002" w:rsidR="00D73755" w:rsidRDefault="00D73755" w:rsidP="00D73755">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92106469"/>
            <w:placeholder>
              <w:docPart w:val="6A9EADB55972456A8ADD10344E06FB2C"/>
            </w:placeholder>
            <w:dropDownList>
              <w:listItem w:displayText="Select" w:value="Select"/>
              <w:listItem w:displayText="yes" w:value="yes"/>
              <w:listItem w:displayText="no" w:value="no"/>
            </w:dropDownList>
          </w:sdtPr>
          <w:sdtContent>
            <w:tc>
              <w:tcPr>
                <w:tcW w:w="778" w:type="dxa"/>
                <w:vAlign w:val="center"/>
              </w:tcPr>
              <w:p w14:paraId="3793D188" w14:textId="55A740A0" w:rsidR="00D73755" w:rsidRDefault="00D73755" w:rsidP="00D73755">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C070F0" w:rsidRPr="00840228" w14:paraId="5499881E" w14:textId="77777777" w:rsidTr="00D8325B">
        <w:trPr>
          <w:trHeight w:val="620"/>
        </w:trPr>
        <w:sdt>
          <w:sdtPr>
            <w:rPr>
              <w:rFonts w:eastAsia="Times New Roman" w:cs="Arial"/>
              <w:color w:val="auto"/>
              <w:sz w:val="16"/>
              <w:szCs w:val="16"/>
              <w:lang w:val="nl-NL" w:eastAsia="nl-NL" w:bidi="ar-SA"/>
            </w:rPr>
            <w:alias w:val="Landing Zone"/>
            <w:tag w:val="Security Zone"/>
            <w:id w:val="148174877"/>
            <w:placeholder>
              <w:docPart w:val="40B93FA2BAC04402A4C48DA6BFD7761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25EA05E" w14:textId="74C53ED6" w:rsidR="00C070F0" w:rsidRDefault="00C070F0" w:rsidP="00C070F0">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502629518"/>
            <w:placeholder>
              <w:docPart w:val="6F7E7854930241208A797D08F73BD48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33B226C" w14:textId="4EC3E5F7" w:rsidR="00C070F0" w:rsidRDefault="00C070F0" w:rsidP="00C070F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850075609"/>
            <w:placeholder>
              <w:docPart w:val="21E023BD624547E49593821E4AC22026"/>
            </w:placeholder>
            <w:dropDownList>
              <w:listItem w:displayText="Select" w:value="Select"/>
              <w:listItem w:displayText="AM2" w:value="AM2"/>
              <w:listItem w:displayText="AM3" w:value="AM3"/>
            </w:dropDownList>
          </w:sdtPr>
          <w:sdtContent>
            <w:tc>
              <w:tcPr>
                <w:tcW w:w="720" w:type="dxa"/>
                <w:vAlign w:val="center"/>
              </w:tcPr>
              <w:p w14:paraId="5EA44EC4" w14:textId="07A3E4C7" w:rsidR="00C070F0" w:rsidRDefault="00C070F0" w:rsidP="00C070F0">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318102872"/>
            <w:placeholder>
              <w:docPart w:val="5E34156BC2534CA19781D4E8F50899E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06EA49F" w14:textId="3B494807" w:rsidR="00C070F0" w:rsidRDefault="00C070F0" w:rsidP="00C070F0">
                <w:pPr>
                  <w:spacing w:after="160" w:line="259" w:lineRule="auto"/>
                  <w:rPr>
                    <w:sz w:val="16"/>
                    <w:szCs w:val="16"/>
                  </w:rPr>
                </w:pPr>
                <w:r w:rsidRPr="002B6376">
                  <w:rPr>
                    <w:sz w:val="16"/>
                    <w:szCs w:val="16"/>
                  </w:rPr>
                  <w:t>Production</w:t>
                </w:r>
              </w:p>
            </w:tc>
          </w:sdtContent>
        </w:sdt>
        <w:tc>
          <w:tcPr>
            <w:tcW w:w="1440" w:type="dxa"/>
            <w:vAlign w:val="center"/>
          </w:tcPr>
          <w:p w14:paraId="0FAE456D" w14:textId="647AC38B" w:rsidR="00C070F0" w:rsidRPr="002B6376" w:rsidRDefault="00C070F0" w:rsidP="00C070F0">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Sea</w:t>
            </w:r>
            <w:r w:rsidRPr="002B6376">
              <w:rPr>
                <w:rFonts w:eastAsia="Times New Roman" w:cs="Arial"/>
                <w:color w:val="000000" w:themeColor="text1"/>
                <w:sz w:val="16"/>
                <w:szCs w:val="16"/>
                <w:lang w:val="en-US" w:eastAsia="nl-NL" w:bidi="ar-SA"/>
              </w:rPr>
              <w:t>-P</w:t>
            </w:r>
          </w:p>
        </w:tc>
        <w:tc>
          <w:tcPr>
            <w:tcW w:w="720" w:type="dxa"/>
            <w:vAlign w:val="center"/>
          </w:tcPr>
          <w:p w14:paraId="2BAA1C06" w14:textId="54AC9020" w:rsidR="00C070F0" w:rsidRDefault="00C070F0" w:rsidP="00C070F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3801D936" w14:textId="7B21F34A" w:rsidR="00C070F0" w:rsidRDefault="00C070F0" w:rsidP="00C070F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070F0" w:rsidRPr="002B6376" w14:paraId="6EFBB5F5"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070F0" w:rsidRPr="002B6376" w14:paraId="687EB4E8" w14:textId="77777777" w:rsidTr="0060387B">
                    <w:sdt>
                      <w:sdtPr>
                        <w:rPr>
                          <w:rFonts w:eastAsia="Times New Roman" w:cs="Arial"/>
                          <w:color w:val="auto"/>
                          <w:sz w:val="16"/>
                          <w:szCs w:val="16"/>
                          <w:lang w:val="nl-NL" w:eastAsia="nl-NL" w:bidi="ar-SA"/>
                        </w:rPr>
                        <w:alias w:val="Standard Building Block"/>
                        <w:tag w:val="Security Zone"/>
                        <w:id w:val="-1057153780"/>
                        <w:placeholder>
                          <w:docPart w:val="31E8180D0E7042CE812A86A2651863B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6F85AEB" w14:textId="77777777" w:rsidR="00C070F0" w:rsidRPr="002B6376" w:rsidRDefault="00C070F0" w:rsidP="00C070F0">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776541059"/>
                        <w:placeholder>
                          <w:docPart w:val="4E170D0794AE4545861D5DD18F6D680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0C4C9CF" w14:textId="77777777" w:rsidR="00C070F0" w:rsidRPr="002B6376" w:rsidRDefault="00C070F0" w:rsidP="00C070F0">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5FEF16A6" w14:textId="77777777" w:rsidR="00C070F0" w:rsidRPr="002B6376" w:rsidRDefault="00C070F0" w:rsidP="00C070F0">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070F0" w:rsidRPr="002B6376" w14:paraId="2ABB55D7" w14:textId="77777777" w:rsidTr="0060387B">
                    <w:sdt>
                      <w:sdtPr>
                        <w:rPr>
                          <w:rFonts w:eastAsia="Times New Roman" w:cs="Arial"/>
                          <w:color w:val="auto"/>
                          <w:sz w:val="16"/>
                          <w:szCs w:val="16"/>
                          <w:lang w:val="nl-NL" w:eastAsia="nl-NL" w:bidi="ar-SA"/>
                        </w:rPr>
                        <w:alias w:val="Standard Building Block"/>
                        <w:tag w:val="Security Zone"/>
                        <w:id w:val="1397781341"/>
                        <w:placeholder>
                          <w:docPart w:val="BF6C6B7E5C41435AB4ADB2CDB0F4E7D4"/>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244CD7F" w14:textId="77777777" w:rsidR="00C070F0" w:rsidRPr="002B6376" w:rsidRDefault="00C070F0" w:rsidP="00C070F0">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0052703"/>
                        <w:placeholder>
                          <w:docPart w:val="1D880D66C5C74D02A3CC885407CA296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48C7041" w14:textId="77777777" w:rsidR="00C070F0" w:rsidRPr="002B6376" w:rsidRDefault="00C070F0" w:rsidP="00C070F0">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FD8E5FB" w14:textId="77777777" w:rsidR="00C070F0" w:rsidRPr="002B6376" w:rsidRDefault="00C070F0" w:rsidP="00C070F0">
                  <w:pPr>
                    <w:spacing w:after="160" w:line="259" w:lineRule="auto"/>
                    <w:rPr>
                      <w:rFonts w:eastAsia="Times New Roman" w:cs="Arial"/>
                      <w:color w:val="auto"/>
                      <w:sz w:val="16"/>
                      <w:szCs w:val="16"/>
                      <w:lang w:val="nl-NL" w:eastAsia="nl-NL" w:bidi="ar-SA"/>
                    </w:rPr>
                  </w:pPr>
                </w:p>
              </w:tc>
            </w:tr>
          </w:tbl>
          <w:p w14:paraId="39F6CDF3" w14:textId="77777777" w:rsidR="00C070F0" w:rsidRDefault="00C070F0" w:rsidP="00C070F0">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011913630"/>
              <w:placeholder>
                <w:docPart w:val="255CF5E4B1744031BD36EF7501D51C78"/>
              </w:placeholder>
              <w:dropDownList>
                <w:listItem w:displayText="Select" w:value="Select"/>
                <w:listItem w:displayText="Bronze" w:value="Bronze"/>
                <w:listItem w:displayText="Silver" w:value="Silver"/>
                <w:listItem w:displayText="Gold" w:value="Gold"/>
              </w:dropDownList>
            </w:sdtPr>
            <w:sdtContent>
              <w:p w14:paraId="4C47BB3E" w14:textId="4F4B41BC" w:rsidR="00C070F0" w:rsidRDefault="0037712D" w:rsidP="00C070F0">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02643031"/>
            <w:placeholder>
              <w:docPart w:val="9A5443A0917C4F8E97CDBBE85F1931D9"/>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76E71CCD" w14:textId="0564E4D0" w:rsidR="00C070F0" w:rsidRDefault="00C070F0" w:rsidP="00C070F0">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45816689"/>
            <w:placeholder>
              <w:docPart w:val="69ED8EB51AC14C51B50EA5E03F6318C3"/>
            </w:placeholder>
            <w:dropDownList>
              <w:listItem w:displayText="Select" w:value="Select"/>
              <w:listItem w:displayText="yes" w:value="yes"/>
              <w:listItem w:displayText="no" w:value="no"/>
            </w:dropDownList>
          </w:sdtPr>
          <w:sdtContent>
            <w:tc>
              <w:tcPr>
                <w:tcW w:w="778" w:type="dxa"/>
                <w:vAlign w:val="center"/>
              </w:tcPr>
              <w:p w14:paraId="1B48D82A" w14:textId="636A75C3" w:rsidR="00C070F0" w:rsidRDefault="00C070F0" w:rsidP="00C070F0">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yes</w:t>
                </w:r>
              </w:p>
            </w:tc>
          </w:sdtContent>
        </w:sdt>
      </w:tr>
      <w:tr w:rsidR="00A9465A" w:rsidRPr="00840228" w14:paraId="255A6070" w14:textId="77777777" w:rsidTr="00D8325B">
        <w:trPr>
          <w:trHeight w:val="620"/>
        </w:trPr>
        <w:sdt>
          <w:sdtPr>
            <w:rPr>
              <w:rFonts w:eastAsia="Times New Roman" w:cs="Arial"/>
              <w:color w:val="auto"/>
              <w:sz w:val="16"/>
              <w:szCs w:val="16"/>
              <w:lang w:val="nl-NL" w:eastAsia="nl-NL" w:bidi="ar-SA"/>
            </w:rPr>
            <w:alias w:val="Landing Zone"/>
            <w:tag w:val="Security Zone"/>
            <w:id w:val="1672911229"/>
            <w:placeholder>
              <w:docPart w:val="4485541FE4834FE4BA981475FC8712D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724A7A5" w14:textId="3333C100"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016923031"/>
            <w:placeholder>
              <w:docPart w:val="A0A263C1845946638F0D305B493105B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44035F1" w14:textId="6202089E"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421098997"/>
            <w:placeholder>
              <w:docPart w:val="AEF5AD7E429C4D64AECC23F31D79BE2A"/>
            </w:placeholder>
            <w:dropDownList>
              <w:listItem w:displayText="Select" w:value="Select"/>
              <w:listItem w:displayText="AM2" w:value="AM2"/>
              <w:listItem w:displayText="AM3" w:value="AM3"/>
            </w:dropDownList>
          </w:sdtPr>
          <w:sdtContent>
            <w:tc>
              <w:tcPr>
                <w:tcW w:w="720" w:type="dxa"/>
                <w:vAlign w:val="center"/>
              </w:tcPr>
              <w:p w14:paraId="7E621F96" w14:textId="58EB5AF9" w:rsidR="00A9465A" w:rsidRPr="00BE1252" w:rsidRDefault="00A9465A" w:rsidP="00A9465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715663208"/>
            <w:placeholder>
              <w:docPart w:val="72986820E3D249868A80B624DDC7667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562B0CF" w14:textId="1814D7A1" w:rsidR="00A9465A" w:rsidRPr="00BE1252" w:rsidRDefault="00A9465A" w:rsidP="00A9465A">
                <w:pPr>
                  <w:spacing w:after="160" w:line="259" w:lineRule="auto"/>
                  <w:rPr>
                    <w:sz w:val="16"/>
                    <w:szCs w:val="16"/>
                  </w:rPr>
                </w:pPr>
                <w:r w:rsidRPr="00BE1252">
                  <w:rPr>
                    <w:sz w:val="16"/>
                    <w:szCs w:val="16"/>
                  </w:rPr>
                  <w:t>Production</w:t>
                </w:r>
              </w:p>
            </w:tc>
          </w:sdtContent>
        </w:sdt>
        <w:tc>
          <w:tcPr>
            <w:tcW w:w="1440" w:type="dxa"/>
            <w:vAlign w:val="center"/>
          </w:tcPr>
          <w:p w14:paraId="0625BDA9" w14:textId="7185AC20" w:rsidR="00A9465A" w:rsidRPr="00BE1252" w:rsidRDefault="00A9465A" w:rsidP="00A9465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DIM-NFS-C-P</w:t>
            </w:r>
          </w:p>
        </w:tc>
        <w:tc>
          <w:tcPr>
            <w:tcW w:w="720" w:type="dxa"/>
            <w:vAlign w:val="center"/>
          </w:tcPr>
          <w:p w14:paraId="70E9A24E" w14:textId="30294163" w:rsidR="00A9465A" w:rsidRPr="00BE1252" w:rsidRDefault="00A9465A" w:rsidP="00A9465A">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4E048717" w14:textId="39BE2CE3" w:rsidR="00A9465A" w:rsidRPr="00BE1252" w:rsidRDefault="00A9465A" w:rsidP="00A9465A">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465A" w:rsidRPr="00BE1252" w14:paraId="0808688E"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465A" w:rsidRPr="00BE1252" w14:paraId="1BB2353F" w14:textId="77777777" w:rsidTr="0060387B">
                    <w:sdt>
                      <w:sdtPr>
                        <w:rPr>
                          <w:rFonts w:eastAsia="Times New Roman" w:cs="Arial"/>
                          <w:color w:val="auto"/>
                          <w:sz w:val="16"/>
                          <w:szCs w:val="16"/>
                          <w:lang w:val="nl-NL" w:eastAsia="nl-NL" w:bidi="ar-SA"/>
                        </w:rPr>
                        <w:alias w:val="Standard Building Block"/>
                        <w:tag w:val="Security Zone"/>
                        <w:id w:val="-1215965605"/>
                        <w:placeholder>
                          <w:docPart w:val="FAC687C9884D415480EB02DEC73C966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FCCC39A" w14:textId="77777777" w:rsidR="00A9465A" w:rsidRPr="00BE1252" w:rsidRDefault="00A9465A" w:rsidP="00A9465A">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753360588"/>
                        <w:placeholder>
                          <w:docPart w:val="30869DF3BF0C47ACB46C0D37B08024F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D78BB31" w14:textId="77777777"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EB181D6" w14:textId="77777777" w:rsidR="00A9465A" w:rsidRPr="00BE1252" w:rsidRDefault="00A9465A" w:rsidP="00A9465A">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465A" w:rsidRPr="00BE1252" w14:paraId="53C2EB78" w14:textId="77777777" w:rsidTr="0060387B">
                    <w:sdt>
                      <w:sdtPr>
                        <w:rPr>
                          <w:rFonts w:eastAsia="Times New Roman" w:cs="Arial"/>
                          <w:color w:val="auto"/>
                          <w:sz w:val="16"/>
                          <w:szCs w:val="16"/>
                          <w:lang w:val="nl-NL" w:eastAsia="nl-NL" w:bidi="ar-SA"/>
                        </w:rPr>
                        <w:alias w:val="Standard Building Block"/>
                        <w:tag w:val="Security Zone"/>
                        <w:id w:val="-1165154666"/>
                        <w:placeholder>
                          <w:docPart w:val="4E7B76258DBB426CBA9CD3C5A527F6E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ACEC151" w14:textId="77777777" w:rsidR="00A9465A" w:rsidRPr="00BE1252" w:rsidRDefault="00A9465A" w:rsidP="00A9465A">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775859785"/>
                        <w:placeholder>
                          <w:docPart w:val="2B411236729C454BA03461FA2A308D3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8DAFA59" w14:textId="77777777" w:rsidR="00A9465A" w:rsidRPr="00BE1252" w:rsidRDefault="00A9465A" w:rsidP="00A9465A">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77D02AD7" w14:textId="77777777" w:rsidR="00A9465A" w:rsidRPr="00BE1252" w:rsidRDefault="00A9465A" w:rsidP="00A9465A">
                  <w:pPr>
                    <w:spacing w:after="160" w:line="259" w:lineRule="auto"/>
                    <w:rPr>
                      <w:rFonts w:eastAsia="Times New Roman" w:cs="Arial"/>
                      <w:color w:val="auto"/>
                      <w:sz w:val="16"/>
                      <w:szCs w:val="16"/>
                      <w:lang w:val="nl-NL" w:eastAsia="nl-NL" w:bidi="ar-SA"/>
                    </w:rPr>
                  </w:pPr>
                </w:p>
              </w:tc>
            </w:tr>
          </w:tbl>
          <w:p w14:paraId="1EBF67D5" w14:textId="77777777" w:rsidR="00A9465A" w:rsidRPr="00BE1252" w:rsidRDefault="00A9465A" w:rsidP="00A9465A">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30429270"/>
              <w:placeholder>
                <w:docPart w:val="623F61965D6F4992982B325014B23B3F"/>
              </w:placeholder>
              <w:dropDownList>
                <w:listItem w:displayText="Select" w:value="Select"/>
                <w:listItem w:displayText="Bronze" w:value="Bronze"/>
                <w:listItem w:displayText="Silver" w:value="Silver"/>
                <w:listItem w:displayText="Gold" w:value="Gold"/>
              </w:dropDownList>
            </w:sdtPr>
            <w:sdtContent>
              <w:p w14:paraId="2FFF0E20" w14:textId="72D47855" w:rsidR="00A9465A" w:rsidRPr="00BE1252" w:rsidRDefault="00A9465A" w:rsidP="00A9465A">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518312108"/>
            <w:placeholder>
              <w:docPart w:val="C39A125C9D8F4CB0A80E1FBABBF09A2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6CDC0DB" w14:textId="70297F9A" w:rsidR="00A9465A" w:rsidRPr="00BE1252" w:rsidRDefault="00A9465A" w:rsidP="00A9465A">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36207746"/>
            <w:placeholder>
              <w:docPart w:val="6245C185970A4E12A8B0E6E7E3CF1710"/>
            </w:placeholder>
            <w:dropDownList>
              <w:listItem w:displayText="Select" w:value="Select"/>
              <w:listItem w:displayText="yes" w:value="yes"/>
              <w:listItem w:displayText="no" w:value="no"/>
            </w:dropDownList>
          </w:sdtPr>
          <w:sdtContent>
            <w:tc>
              <w:tcPr>
                <w:tcW w:w="778" w:type="dxa"/>
                <w:vAlign w:val="center"/>
              </w:tcPr>
              <w:p w14:paraId="7E6C8C96" w14:textId="313A257D" w:rsidR="00A9465A" w:rsidRPr="00BE1252" w:rsidRDefault="00A9465A" w:rsidP="00A9465A">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yes</w:t>
                </w:r>
              </w:p>
            </w:tc>
          </w:sdtContent>
        </w:sdt>
      </w:tr>
      <w:tr w:rsidR="002372C4" w:rsidRPr="00840228" w14:paraId="5AA1DA22" w14:textId="77777777" w:rsidTr="00D8325B">
        <w:trPr>
          <w:trHeight w:val="620"/>
        </w:trPr>
        <w:sdt>
          <w:sdtPr>
            <w:rPr>
              <w:rFonts w:eastAsia="Times New Roman" w:cs="Arial"/>
              <w:color w:val="auto"/>
              <w:sz w:val="16"/>
              <w:szCs w:val="16"/>
              <w:lang w:val="nl-NL" w:eastAsia="nl-NL" w:bidi="ar-SA"/>
            </w:rPr>
            <w:alias w:val="Landing Zone"/>
            <w:tag w:val="Security Zone"/>
            <w:id w:val="-1129161411"/>
            <w:placeholder>
              <w:docPart w:val="D39C1978374B41B192E929F3A9EA574C"/>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88D89ED" w14:textId="13738794"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979878351"/>
            <w:placeholder>
              <w:docPart w:val="80C2128CB46A48339B39989068AC111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78F11CA4" w14:textId="7189B7DB"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869753260"/>
            <w:placeholder>
              <w:docPart w:val="91CC9EB151D548ED9735E1985007ABC5"/>
            </w:placeholder>
            <w:dropDownList>
              <w:listItem w:displayText="Select" w:value="Select"/>
              <w:listItem w:displayText="AM2" w:value="AM2"/>
              <w:listItem w:displayText="AM3" w:value="AM3"/>
            </w:dropDownList>
          </w:sdtPr>
          <w:sdtContent>
            <w:tc>
              <w:tcPr>
                <w:tcW w:w="720" w:type="dxa"/>
                <w:vAlign w:val="center"/>
              </w:tcPr>
              <w:p w14:paraId="54E4ADB9" w14:textId="08CC9FA1" w:rsidR="002372C4" w:rsidRPr="00BE1252" w:rsidRDefault="002372C4" w:rsidP="002372C4">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236165808"/>
            <w:placeholder>
              <w:docPart w:val="E575BF8E0B094579998C6A3EFF95D1C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3E96CA5" w14:textId="719A61BC" w:rsidR="002372C4" w:rsidRPr="00BE1252" w:rsidRDefault="002372C4" w:rsidP="002372C4">
                <w:pPr>
                  <w:spacing w:after="160" w:line="259" w:lineRule="auto"/>
                  <w:rPr>
                    <w:sz w:val="16"/>
                    <w:szCs w:val="16"/>
                  </w:rPr>
                </w:pPr>
                <w:r w:rsidRPr="00BE1252">
                  <w:rPr>
                    <w:sz w:val="16"/>
                    <w:szCs w:val="16"/>
                  </w:rPr>
                  <w:t>Production</w:t>
                </w:r>
              </w:p>
            </w:tc>
          </w:sdtContent>
        </w:sdt>
        <w:tc>
          <w:tcPr>
            <w:tcW w:w="1440" w:type="dxa"/>
            <w:vAlign w:val="center"/>
          </w:tcPr>
          <w:p w14:paraId="0CF9D900" w14:textId="504C8CBA" w:rsidR="002372C4" w:rsidRPr="00BE1252" w:rsidRDefault="002372C4" w:rsidP="002372C4">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DIM-NFS-H-P</w:t>
            </w:r>
          </w:p>
        </w:tc>
        <w:tc>
          <w:tcPr>
            <w:tcW w:w="720" w:type="dxa"/>
            <w:vAlign w:val="center"/>
          </w:tcPr>
          <w:p w14:paraId="68068D6B" w14:textId="53A4495D" w:rsidR="002372C4" w:rsidRPr="00BE1252" w:rsidRDefault="002372C4" w:rsidP="002372C4">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5E6C3975" w14:textId="609F6267" w:rsidR="002372C4" w:rsidRPr="00BE1252" w:rsidRDefault="002372C4" w:rsidP="002372C4">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2372C4" w:rsidRPr="00BE1252" w14:paraId="6621964F"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2372C4" w:rsidRPr="00BE1252" w14:paraId="63497A41" w14:textId="77777777" w:rsidTr="0060387B">
                    <w:sdt>
                      <w:sdtPr>
                        <w:rPr>
                          <w:rFonts w:eastAsia="Times New Roman" w:cs="Arial"/>
                          <w:color w:val="auto"/>
                          <w:sz w:val="16"/>
                          <w:szCs w:val="16"/>
                          <w:lang w:val="nl-NL" w:eastAsia="nl-NL" w:bidi="ar-SA"/>
                        </w:rPr>
                        <w:alias w:val="Standard Building Block"/>
                        <w:tag w:val="Security Zone"/>
                        <w:id w:val="53518431"/>
                        <w:placeholder>
                          <w:docPart w:val="515BFDB6B1444EDE94E9437266AA7A32"/>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D8EFFA7" w14:textId="77777777" w:rsidR="002372C4" w:rsidRPr="00BE1252" w:rsidRDefault="002372C4" w:rsidP="002372C4">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288971410"/>
                        <w:placeholder>
                          <w:docPart w:val="9B3A89B2313E4EE69E64CEE7D8EFC6F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1F29BA2" w14:textId="77777777"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4E3F8BE" w14:textId="77777777" w:rsidR="002372C4" w:rsidRPr="00BE1252" w:rsidRDefault="002372C4" w:rsidP="002372C4">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2372C4" w:rsidRPr="00BE1252" w14:paraId="486F543B" w14:textId="77777777" w:rsidTr="0060387B">
                    <w:sdt>
                      <w:sdtPr>
                        <w:rPr>
                          <w:rFonts w:eastAsia="Times New Roman" w:cs="Arial"/>
                          <w:color w:val="auto"/>
                          <w:sz w:val="16"/>
                          <w:szCs w:val="16"/>
                          <w:lang w:val="nl-NL" w:eastAsia="nl-NL" w:bidi="ar-SA"/>
                        </w:rPr>
                        <w:alias w:val="Standard Building Block"/>
                        <w:tag w:val="Security Zone"/>
                        <w:id w:val="1966077569"/>
                        <w:placeholder>
                          <w:docPart w:val="BA7163D7D6384E1E88D9AF5BA0E3A427"/>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8CA3E6F" w14:textId="77777777" w:rsidR="002372C4" w:rsidRPr="00BE1252" w:rsidRDefault="002372C4" w:rsidP="002372C4">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685637525"/>
                        <w:placeholder>
                          <w:docPart w:val="A98480F11CA54586A400E77265FEC33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1C9DEA5" w14:textId="77777777" w:rsidR="002372C4" w:rsidRPr="00BE1252" w:rsidRDefault="002372C4" w:rsidP="002372C4">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71FF31AC" w14:textId="77777777" w:rsidR="002372C4" w:rsidRPr="00BE1252" w:rsidRDefault="002372C4" w:rsidP="002372C4">
                  <w:pPr>
                    <w:spacing w:after="160" w:line="259" w:lineRule="auto"/>
                    <w:rPr>
                      <w:rFonts w:eastAsia="Times New Roman" w:cs="Arial"/>
                      <w:color w:val="auto"/>
                      <w:sz w:val="16"/>
                      <w:szCs w:val="16"/>
                      <w:lang w:val="nl-NL" w:eastAsia="nl-NL" w:bidi="ar-SA"/>
                    </w:rPr>
                  </w:pPr>
                </w:p>
              </w:tc>
            </w:tr>
          </w:tbl>
          <w:p w14:paraId="78E51372" w14:textId="77777777" w:rsidR="002372C4" w:rsidRPr="00BE1252" w:rsidRDefault="002372C4" w:rsidP="002372C4">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442269161"/>
              <w:placeholder>
                <w:docPart w:val="227A170236B3480FBBFBDFADC873D0D6"/>
              </w:placeholder>
              <w:dropDownList>
                <w:listItem w:displayText="Select" w:value="Select"/>
                <w:listItem w:displayText="Bronze" w:value="Bronze"/>
                <w:listItem w:displayText="Silver" w:value="Silver"/>
                <w:listItem w:displayText="Gold" w:value="Gold"/>
              </w:dropDownList>
            </w:sdtPr>
            <w:sdtContent>
              <w:p w14:paraId="0727E35F" w14:textId="46905A04" w:rsidR="002372C4" w:rsidRPr="00BE1252" w:rsidRDefault="002372C4" w:rsidP="002372C4">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55504325"/>
            <w:placeholder>
              <w:docPart w:val="2C481955ACFD4623982447524E1D0D6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204A56CE" w14:textId="28B5E10E" w:rsidR="002372C4" w:rsidRPr="00BE1252" w:rsidRDefault="002372C4" w:rsidP="002372C4">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849787654"/>
            <w:placeholder>
              <w:docPart w:val="3D529D3D861D48E5956624C3ADB198E4"/>
            </w:placeholder>
            <w:dropDownList>
              <w:listItem w:displayText="Select" w:value="Select"/>
              <w:listItem w:displayText="yes" w:value="yes"/>
              <w:listItem w:displayText="no" w:value="no"/>
            </w:dropDownList>
          </w:sdtPr>
          <w:sdtContent>
            <w:tc>
              <w:tcPr>
                <w:tcW w:w="778" w:type="dxa"/>
                <w:vAlign w:val="center"/>
              </w:tcPr>
              <w:p w14:paraId="5EF0E584" w14:textId="4BAA093B" w:rsidR="002372C4" w:rsidRPr="00BE1252" w:rsidRDefault="002372C4" w:rsidP="002372C4">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yes</w:t>
                </w:r>
              </w:p>
            </w:tc>
          </w:sdtContent>
        </w:sdt>
      </w:tr>
      <w:tr w:rsidR="00D73755" w:rsidRPr="00840228" w14:paraId="47DACB46" w14:textId="77777777" w:rsidTr="00D8325B">
        <w:trPr>
          <w:trHeight w:val="620"/>
        </w:trPr>
        <w:sdt>
          <w:sdtPr>
            <w:rPr>
              <w:rFonts w:eastAsia="Times New Roman" w:cs="Arial"/>
              <w:color w:val="auto"/>
              <w:sz w:val="16"/>
              <w:szCs w:val="16"/>
              <w:lang w:val="nl-NL" w:eastAsia="nl-NL" w:bidi="ar-SA"/>
            </w:rPr>
            <w:alias w:val="Landing Zone"/>
            <w:tag w:val="Security Zone"/>
            <w:id w:val="57911362"/>
            <w:placeholder>
              <w:docPart w:val="5E859725C18B4ADBAFDA71C3D29E935F"/>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1F6DEF5" w14:textId="21D1AA98" w:rsidR="00D73755" w:rsidRPr="00BE1252" w:rsidRDefault="00D7375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Legacy Hosting AIX</w:t>
                </w:r>
              </w:p>
            </w:tc>
          </w:sdtContent>
        </w:sdt>
        <w:tc>
          <w:tcPr>
            <w:tcW w:w="1530" w:type="dxa"/>
            <w:vAlign w:val="center"/>
          </w:tcPr>
          <w:p w14:paraId="56D45989" w14:textId="3EED664E" w:rsidR="00D73755" w:rsidRPr="00BE1252" w:rsidRDefault="00F5583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746544575"/>
            <w:placeholder>
              <w:docPart w:val="C38D7EEB498F4821A38921D9FB669613"/>
            </w:placeholder>
            <w:dropDownList>
              <w:listItem w:displayText="Select" w:value="Select"/>
              <w:listItem w:displayText="AM2" w:value="AM2"/>
              <w:listItem w:displayText="AM3" w:value="AM3"/>
            </w:dropDownList>
          </w:sdtPr>
          <w:sdtContent>
            <w:tc>
              <w:tcPr>
                <w:tcW w:w="720" w:type="dxa"/>
                <w:vAlign w:val="center"/>
              </w:tcPr>
              <w:p w14:paraId="2B7BB244" w14:textId="4403BAB3" w:rsidR="00D73755" w:rsidRPr="00BE1252" w:rsidRDefault="00D73755" w:rsidP="00D7375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1212113201"/>
            <w:placeholder>
              <w:docPart w:val="DFCFCDB5F59140D09D06C2A2C28C76E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437297D8" w14:textId="1CEDDF9E" w:rsidR="00D73755" w:rsidRPr="00BE1252" w:rsidRDefault="00D73755" w:rsidP="00D73755">
                <w:pPr>
                  <w:spacing w:after="160" w:line="259" w:lineRule="auto"/>
                  <w:rPr>
                    <w:sz w:val="16"/>
                    <w:szCs w:val="16"/>
                  </w:rPr>
                </w:pPr>
                <w:r w:rsidRPr="00BE1252">
                  <w:rPr>
                    <w:sz w:val="16"/>
                    <w:szCs w:val="16"/>
                  </w:rPr>
                  <w:t>Production</w:t>
                </w:r>
              </w:p>
            </w:tc>
          </w:sdtContent>
        </w:sdt>
        <w:tc>
          <w:tcPr>
            <w:tcW w:w="1440" w:type="dxa"/>
            <w:vAlign w:val="center"/>
          </w:tcPr>
          <w:p w14:paraId="1E381BB4" w14:textId="080731FF" w:rsidR="00D73755" w:rsidRPr="00BE1252" w:rsidRDefault="00D73755" w:rsidP="00D7375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DIM-DB-P</w:t>
            </w:r>
          </w:p>
        </w:tc>
        <w:tc>
          <w:tcPr>
            <w:tcW w:w="720" w:type="dxa"/>
            <w:vAlign w:val="center"/>
          </w:tcPr>
          <w:p w14:paraId="698B80E2" w14:textId="61920DD6" w:rsidR="00D73755" w:rsidRPr="00BE1252" w:rsidRDefault="003034D1"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27DC5CA8" w14:textId="15511A85" w:rsidR="00D73755" w:rsidRPr="00BE1252" w:rsidRDefault="00487C9D"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BE1252" w14:paraId="4F7FA782"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BE1252" w14:paraId="25800206" w14:textId="77777777" w:rsidTr="005F65D6">
                    <w:sdt>
                      <w:sdtPr>
                        <w:rPr>
                          <w:rFonts w:eastAsia="Times New Roman" w:cs="Arial"/>
                          <w:color w:val="auto"/>
                          <w:sz w:val="16"/>
                          <w:szCs w:val="16"/>
                          <w:lang w:val="nl-NL" w:eastAsia="nl-NL" w:bidi="ar-SA"/>
                        </w:rPr>
                        <w:alias w:val="Standard Building Block"/>
                        <w:tag w:val="Security Zone"/>
                        <w:id w:val="-999117543"/>
                        <w:placeholder>
                          <w:docPart w:val="7E6C3A5568484FB18DEF1D07BEFC8C48"/>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1583528" w14:textId="04627F3E" w:rsidR="00D73755" w:rsidRPr="00BE1252" w:rsidRDefault="00D73755" w:rsidP="00D7375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61999671"/>
                        <w:placeholder>
                          <w:docPart w:val="3046A29847BE4F189832A20B9763FB7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FFC1A0C" w14:textId="77777777" w:rsidR="00D73755" w:rsidRPr="00BE1252" w:rsidRDefault="00D7375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3ADA547B"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73755" w:rsidRPr="00BE1252" w14:paraId="058B901E" w14:textId="77777777" w:rsidTr="005F65D6">
                    <w:sdt>
                      <w:sdtPr>
                        <w:rPr>
                          <w:rFonts w:eastAsia="Times New Roman" w:cs="Arial"/>
                          <w:color w:val="auto"/>
                          <w:sz w:val="16"/>
                          <w:szCs w:val="16"/>
                          <w:lang w:val="nl-NL" w:eastAsia="nl-NL" w:bidi="ar-SA"/>
                        </w:rPr>
                        <w:alias w:val="Standard Building Block"/>
                        <w:tag w:val="Security Zone"/>
                        <w:id w:val="741065475"/>
                        <w:placeholder>
                          <w:docPart w:val="0F7D465DD74D4A16A7F4148A9258A7E1"/>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4E7C447" w14:textId="77777777" w:rsidR="00D73755" w:rsidRPr="00BE1252" w:rsidRDefault="00D73755" w:rsidP="00D7375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59112598"/>
                        <w:placeholder>
                          <w:docPart w:val="38A202CD948A4A0A9C260F6EEA963CD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2A61D094" w14:textId="77777777" w:rsidR="00D73755" w:rsidRPr="00BE1252" w:rsidRDefault="00D73755" w:rsidP="00D7375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62473E9"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r>
          </w:tbl>
          <w:p w14:paraId="4BDB6ADA" w14:textId="77777777" w:rsidR="00D73755" w:rsidRPr="00BE1252" w:rsidRDefault="00D73755" w:rsidP="00D7375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783811910"/>
              <w:placeholder>
                <w:docPart w:val="6C4AF9BDE79D47499CD441AC0C44C5A4"/>
              </w:placeholder>
              <w:dropDownList>
                <w:listItem w:displayText="Select" w:value="Select"/>
                <w:listItem w:displayText="Bronze" w:value="Bronze"/>
                <w:listItem w:displayText="Silver" w:value="Silver"/>
                <w:listItem w:displayText="Gold" w:value="Gold"/>
              </w:dropDownList>
            </w:sdtPr>
            <w:sdtContent>
              <w:p w14:paraId="3B9F1486" w14:textId="61AAF378" w:rsidR="00D73755" w:rsidRPr="00BE1252" w:rsidRDefault="0037712D" w:rsidP="00D73755">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666601495"/>
            <w:placeholder>
              <w:docPart w:val="43DAB7A8E880464FB624DDD4ECA6140E"/>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0E31EA9" w14:textId="6C995ADC" w:rsidR="00D73755" w:rsidRPr="00BE1252" w:rsidRDefault="00A639AB" w:rsidP="00D73755">
                <w:pPr>
                  <w:spacing w:after="160" w:line="259" w:lineRule="auto"/>
                  <w:jc w:val="center"/>
                  <w:rPr>
                    <w:sz w:val="16"/>
                    <w:szCs w:val="16"/>
                  </w:rPr>
                </w:pPr>
                <w:r w:rsidRPr="00BE1252">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1010960368"/>
            <w:placeholder>
              <w:docPart w:val="1AD1FBD35576445DA4944872E6A6852C"/>
            </w:placeholder>
            <w:dropDownList>
              <w:listItem w:displayText="Select" w:value="Select"/>
              <w:listItem w:displayText="yes" w:value="yes"/>
              <w:listItem w:displayText="no" w:value="no"/>
            </w:dropDownList>
          </w:sdtPr>
          <w:sdtContent>
            <w:tc>
              <w:tcPr>
                <w:tcW w:w="778" w:type="dxa"/>
                <w:vAlign w:val="center"/>
              </w:tcPr>
              <w:p w14:paraId="041C2C43" w14:textId="750D835A" w:rsidR="00D73755" w:rsidRPr="00BE1252" w:rsidRDefault="009776D9" w:rsidP="00D7375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D73755" w:rsidRPr="00840228" w14:paraId="7A96E710" w14:textId="77777777" w:rsidTr="00D8325B">
        <w:trPr>
          <w:trHeight w:val="620"/>
        </w:trPr>
        <w:tc>
          <w:tcPr>
            <w:tcW w:w="1260" w:type="dxa"/>
            <w:shd w:val="clear" w:color="auto" w:fill="BFBFBF" w:themeFill="background1" w:themeFillShade="BF"/>
            <w:vAlign w:val="center"/>
          </w:tcPr>
          <w:p w14:paraId="20A2BFAB"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c>
          <w:tcPr>
            <w:tcW w:w="1530" w:type="dxa"/>
            <w:shd w:val="clear" w:color="auto" w:fill="BFBFBF" w:themeFill="background1" w:themeFillShade="BF"/>
            <w:vAlign w:val="center"/>
          </w:tcPr>
          <w:p w14:paraId="1E9FCA75" w14:textId="77777777" w:rsidR="00D73755" w:rsidRPr="00BE1252" w:rsidRDefault="00D73755" w:rsidP="00D73755">
            <w:pPr>
              <w:spacing w:after="160" w:line="259" w:lineRule="auto"/>
              <w:rPr>
                <w:rFonts w:eastAsia="Times New Roman" w:cs="Arial"/>
                <w:color w:val="auto"/>
                <w:sz w:val="16"/>
                <w:szCs w:val="16"/>
                <w:lang w:val="nl-NL" w:eastAsia="nl-NL" w:bidi="ar-SA"/>
              </w:rPr>
            </w:pPr>
          </w:p>
        </w:tc>
        <w:tc>
          <w:tcPr>
            <w:tcW w:w="720" w:type="dxa"/>
            <w:shd w:val="clear" w:color="auto" w:fill="BFBFBF" w:themeFill="background1" w:themeFillShade="BF"/>
            <w:vAlign w:val="center"/>
          </w:tcPr>
          <w:p w14:paraId="73269AFB" w14:textId="77777777" w:rsidR="00D73755" w:rsidRPr="00BE1252" w:rsidRDefault="00D73755" w:rsidP="00D73755">
            <w:pPr>
              <w:spacing w:after="160" w:line="259" w:lineRule="auto"/>
              <w:rPr>
                <w:rFonts w:eastAsia="Times New Roman" w:cs="Arial"/>
                <w:color w:val="000000" w:themeColor="text1"/>
                <w:sz w:val="16"/>
                <w:szCs w:val="16"/>
                <w:lang w:val="en-US" w:eastAsia="nl-NL" w:bidi="ar-SA"/>
              </w:rPr>
            </w:pPr>
          </w:p>
        </w:tc>
        <w:tc>
          <w:tcPr>
            <w:tcW w:w="1290" w:type="dxa"/>
            <w:shd w:val="clear" w:color="auto" w:fill="BFBFBF" w:themeFill="background1" w:themeFillShade="BF"/>
            <w:vAlign w:val="center"/>
          </w:tcPr>
          <w:p w14:paraId="2B147D08" w14:textId="77777777" w:rsidR="00D73755" w:rsidRPr="00BE1252" w:rsidRDefault="00D73755" w:rsidP="00D73755">
            <w:pPr>
              <w:spacing w:after="160" w:line="259" w:lineRule="auto"/>
              <w:rPr>
                <w:sz w:val="16"/>
                <w:szCs w:val="16"/>
              </w:rPr>
            </w:pPr>
          </w:p>
        </w:tc>
        <w:tc>
          <w:tcPr>
            <w:tcW w:w="1440" w:type="dxa"/>
            <w:shd w:val="clear" w:color="auto" w:fill="BFBFBF" w:themeFill="background1" w:themeFillShade="BF"/>
            <w:vAlign w:val="center"/>
          </w:tcPr>
          <w:p w14:paraId="4C0D5A79" w14:textId="77777777" w:rsidR="00D73755" w:rsidRPr="00BE1252" w:rsidRDefault="00D73755" w:rsidP="00D73755">
            <w:pPr>
              <w:spacing w:after="160" w:line="259" w:lineRule="auto"/>
              <w:rPr>
                <w:rFonts w:eastAsia="Times New Roman" w:cs="Arial"/>
                <w:color w:val="000000" w:themeColor="text1"/>
                <w:sz w:val="16"/>
                <w:szCs w:val="16"/>
                <w:lang w:val="en-US" w:eastAsia="nl-NL" w:bidi="ar-SA"/>
              </w:rPr>
            </w:pPr>
          </w:p>
        </w:tc>
        <w:tc>
          <w:tcPr>
            <w:tcW w:w="720" w:type="dxa"/>
            <w:shd w:val="clear" w:color="auto" w:fill="BFBFBF" w:themeFill="background1" w:themeFillShade="BF"/>
            <w:vAlign w:val="center"/>
          </w:tcPr>
          <w:p w14:paraId="3754A122" w14:textId="77777777" w:rsidR="00D73755" w:rsidRPr="00BE1252" w:rsidRDefault="00D73755" w:rsidP="00D73755">
            <w:pPr>
              <w:spacing w:after="160" w:line="259" w:lineRule="auto"/>
              <w:jc w:val="center"/>
              <w:rPr>
                <w:rFonts w:eastAsia="Times New Roman" w:cs="Arial"/>
                <w:color w:val="000000" w:themeColor="text1"/>
                <w:sz w:val="16"/>
                <w:szCs w:val="16"/>
                <w:lang w:val="en-US" w:eastAsia="nl-NL" w:bidi="ar-SA"/>
              </w:rPr>
            </w:pPr>
          </w:p>
        </w:tc>
        <w:tc>
          <w:tcPr>
            <w:tcW w:w="630" w:type="dxa"/>
            <w:shd w:val="clear" w:color="auto" w:fill="BFBFBF" w:themeFill="background1" w:themeFillShade="BF"/>
            <w:vAlign w:val="center"/>
          </w:tcPr>
          <w:p w14:paraId="44B672A3" w14:textId="77777777" w:rsidR="00D73755" w:rsidRPr="00BE1252" w:rsidRDefault="00D73755" w:rsidP="00D73755">
            <w:pPr>
              <w:spacing w:after="160" w:line="259" w:lineRule="auto"/>
              <w:jc w:val="center"/>
              <w:rPr>
                <w:rFonts w:eastAsia="Times New Roman" w:cs="Arial"/>
                <w:color w:val="000000" w:themeColor="text1"/>
                <w:sz w:val="16"/>
                <w:szCs w:val="16"/>
                <w:lang w:val="en-US" w:eastAsia="nl-NL" w:bidi="ar-SA"/>
              </w:rPr>
            </w:pPr>
          </w:p>
        </w:tc>
        <w:tc>
          <w:tcPr>
            <w:tcW w:w="1350" w:type="dxa"/>
            <w:shd w:val="clear" w:color="auto" w:fill="BFBFBF" w:themeFill="background1" w:themeFillShade="BF"/>
            <w:vAlign w:val="center"/>
          </w:tcPr>
          <w:p w14:paraId="2658B687" w14:textId="77777777" w:rsidR="00D73755" w:rsidRPr="00BE1252" w:rsidRDefault="00D73755" w:rsidP="00D73755">
            <w:pPr>
              <w:spacing w:after="160" w:line="259" w:lineRule="auto"/>
              <w:ind w:left="-97"/>
              <w:rPr>
                <w:rFonts w:eastAsia="Times New Roman" w:cs="Arial"/>
                <w:color w:val="auto"/>
                <w:sz w:val="16"/>
                <w:szCs w:val="16"/>
                <w:lang w:val="nl-NL" w:eastAsia="nl-NL" w:bidi="ar-SA"/>
              </w:rPr>
            </w:pPr>
          </w:p>
        </w:tc>
        <w:tc>
          <w:tcPr>
            <w:tcW w:w="900" w:type="dxa"/>
            <w:shd w:val="clear" w:color="auto" w:fill="BFBFBF" w:themeFill="background1" w:themeFillShade="BF"/>
            <w:vAlign w:val="center"/>
          </w:tcPr>
          <w:p w14:paraId="345F0E51" w14:textId="77777777" w:rsidR="00D73755" w:rsidRPr="00BE1252" w:rsidRDefault="00D73755" w:rsidP="00D73755">
            <w:pPr>
              <w:spacing w:after="160" w:line="259" w:lineRule="auto"/>
              <w:jc w:val="center"/>
              <w:rPr>
                <w:rFonts w:eastAsia="Times New Roman" w:cs="Arial"/>
                <w:color w:val="201825"/>
                <w:sz w:val="16"/>
                <w:szCs w:val="16"/>
                <w:lang w:val="nl-NL" w:eastAsia="nl-NL" w:bidi="ar-SA"/>
              </w:rPr>
            </w:pPr>
          </w:p>
        </w:tc>
        <w:tc>
          <w:tcPr>
            <w:tcW w:w="840" w:type="dxa"/>
            <w:shd w:val="clear" w:color="auto" w:fill="BFBFBF" w:themeFill="background1" w:themeFillShade="BF"/>
            <w:vAlign w:val="center"/>
          </w:tcPr>
          <w:p w14:paraId="3DB518E3" w14:textId="77777777" w:rsidR="00D73755" w:rsidRPr="00BE1252" w:rsidRDefault="00D73755" w:rsidP="00D73755">
            <w:pPr>
              <w:spacing w:after="160" w:line="259" w:lineRule="auto"/>
              <w:jc w:val="center"/>
              <w:rPr>
                <w:sz w:val="16"/>
                <w:szCs w:val="16"/>
              </w:rPr>
            </w:pPr>
          </w:p>
        </w:tc>
        <w:tc>
          <w:tcPr>
            <w:tcW w:w="778" w:type="dxa"/>
            <w:shd w:val="clear" w:color="auto" w:fill="BFBFBF" w:themeFill="background1" w:themeFillShade="BF"/>
            <w:vAlign w:val="center"/>
          </w:tcPr>
          <w:p w14:paraId="67887FAC" w14:textId="77777777" w:rsidR="00D73755" w:rsidRPr="00BE1252" w:rsidRDefault="00D73755" w:rsidP="00D73755">
            <w:pPr>
              <w:spacing w:after="160" w:line="259" w:lineRule="auto"/>
              <w:jc w:val="center"/>
              <w:rPr>
                <w:rFonts w:eastAsia="Times New Roman" w:cs="Arial"/>
                <w:color w:val="000000" w:themeColor="text1"/>
                <w:sz w:val="16"/>
                <w:szCs w:val="16"/>
                <w:lang w:val="en-US" w:eastAsia="nl-NL" w:bidi="ar-SA"/>
              </w:rPr>
            </w:pPr>
          </w:p>
        </w:tc>
      </w:tr>
      <w:tr w:rsidR="008E6E68" w:rsidRPr="00840228" w14:paraId="232635C0" w14:textId="77777777" w:rsidTr="00D8325B">
        <w:trPr>
          <w:trHeight w:val="620"/>
        </w:trPr>
        <w:sdt>
          <w:sdtPr>
            <w:rPr>
              <w:rFonts w:eastAsia="Times New Roman" w:cs="Arial"/>
              <w:color w:val="auto"/>
              <w:sz w:val="16"/>
              <w:szCs w:val="16"/>
              <w:lang w:val="nl-NL" w:eastAsia="nl-NL" w:bidi="ar-SA"/>
            </w:rPr>
            <w:alias w:val="Landing Zone"/>
            <w:tag w:val="Security Zone"/>
            <w:id w:val="-1697447582"/>
            <w:placeholder>
              <w:docPart w:val="786B6F3B6E1647178A255393EF47675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E678DA8" w14:textId="68CF9BDE"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2074268195"/>
            <w:placeholder>
              <w:docPart w:val="0E7407302B58438492F4032854784DC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5B262F1" w14:textId="73A6D7B2"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324852849"/>
            <w:placeholder>
              <w:docPart w:val="AFD3C97F98F94011969C062D4E15DCCE"/>
            </w:placeholder>
            <w:dropDownList>
              <w:listItem w:displayText="Select" w:value="Select"/>
              <w:listItem w:displayText="AM2" w:value="AM2"/>
              <w:listItem w:displayText="AM3" w:value="AM3"/>
            </w:dropDownList>
          </w:sdtPr>
          <w:sdtContent>
            <w:tc>
              <w:tcPr>
                <w:tcW w:w="720" w:type="dxa"/>
                <w:vAlign w:val="center"/>
              </w:tcPr>
              <w:p w14:paraId="778A633B" w14:textId="7C652CDE"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594389055"/>
            <w:placeholder>
              <w:docPart w:val="5C14C375CBB04BEC813A09003CA5B4F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30DCAAB" w14:textId="03173F1B"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1324BBE5" w14:textId="52694E69"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w:t>
            </w:r>
            <w:r w:rsidR="00FD206E">
              <w:rPr>
                <w:rFonts w:eastAsia="Times New Roman" w:cs="Arial"/>
                <w:color w:val="000000" w:themeColor="text1"/>
                <w:sz w:val="16"/>
                <w:szCs w:val="16"/>
                <w:lang w:val="en-US" w:eastAsia="nl-NL" w:bidi="ar-SA"/>
              </w:rPr>
              <w:t>Serv</w:t>
            </w:r>
            <w:r w:rsidRPr="00BE1252">
              <w:rPr>
                <w:rFonts w:eastAsia="Times New Roman" w:cs="Arial"/>
                <w:color w:val="000000" w:themeColor="text1"/>
                <w:sz w:val="16"/>
                <w:szCs w:val="16"/>
                <w:lang w:val="en-US" w:eastAsia="nl-NL" w:bidi="ar-SA"/>
              </w:rPr>
              <w:t>-A</w:t>
            </w:r>
          </w:p>
        </w:tc>
        <w:tc>
          <w:tcPr>
            <w:tcW w:w="720" w:type="dxa"/>
            <w:vAlign w:val="center"/>
          </w:tcPr>
          <w:p w14:paraId="0348F565" w14:textId="65535EBD"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8</w:t>
            </w:r>
          </w:p>
        </w:tc>
        <w:tc>
          <w:tcPr>
            <w:tcW w:w="630" w:type="dxa"/>
            <w:vAlign w:val="center"/>
          </w:tcPr>
          <w:p w14:paraId="20FAD5D2" w14:textId="4A667065"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15709F12"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5E11D901" w14:textId="77777777" w:rsidTr="005F65D6">
                    <w:sdt>
                      <w:sdtPr>
                        <w:rPr>
                          <w:rFonts w:eastAsia="Times New Roman" w:cs="Arial"/>
                          <w:color w:val="auto"/>
                          <w:sz w:val="16"/>
                          <w:szCs w:val="16"/>
                          <w:lang w:val="nl-NL" w:eastAsia="nl-NL" w:bidi="ar-SA"/>
                        </w:rPr>
                        <w:alias w:val="Standard Building Block"/>
                        <w:tag w:val="Security Zone"/>
                        <w:id w:val="2120184007"/>
                        <w:placeholder>
                          <w:docPart w:val="7EF1BD2F7FBC46E889B472366D9A4BB7"/>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6F2B692" w14:textId="6C2883A2"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724456421"/>
                        <w:placeholder>
                          <w:docPart w:val="DF106E81A41F4AEA9DD99AD55381C46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852DDC0"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DBED56D"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453BD618" w14:textId="77777777" w:rsidTr="005F65D6">
                    <w:sdt>
                      <w:sdtPr>
                        <w:rPr>
                          <w:rFonts w:eastAsia="Times New Roman" w:cs="Arial"/>
                          <w:color w:val="auto"/>
                          <w:sz w:val="16"/>
                          <w:szCs w:val="16"/>
                          <w:lang w:val="nl-NL" w:eastAsia="nl-NL" w:bidi="ar-SA"/>
                        </w:rPr>
                        <w:alias w:val="Standard Building Block"/>
                        <w:tag w:val="Security Zone"/>
                        <w:id w:val="-503517342"/>
                        <w:placeholder>
                          <w:docPart w:val="B4CC3D6C57FF4FECB49A72EEFF02EE81"/>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D0E9D2D"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84163417"/>
                        <w:placeholder>
                          <w:docPart w:val="7594472E1F784FFCB2A10A3CDF0B7B6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4B09473"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23913A27"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51E9A09F"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608181282"/>
              <w:placeholder>
                <w:docPart w:val="AE13A00AB2C04B7EB21A9B9F94172653"/>
              </w:placeholder>
              <w:dropDownList>
                <w:listItem w:displayText="Select" w:value="Select"/>
                <w:listItem w:displayText="Bronze" w:value="Bronze"/>
                <w:listItem w:displayText="Silver" w:value="Silver"/>
                <w:listItem w:displayText="Gold" w:value="Gold"/>
              </w:dropDownList>
            </w:sdtPr>
            <w:sdtContent>
              <w:p w14:paraId="0AC3E19C" w14:textId="514B4344"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189518516"/>
            <w:placeholder>
              <w:docPart w:val="D985689509C64C4C98E80BF9DB369B2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7B2DC17" w14:textId="141EE3EE"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548133935"/>
            <w:placeholder>
              <w:docPart w:val="718F3933369245DE839C62CEF9049211"/>
            </w:placeholder>
            <w:dropDownList>
              <w:listItem w:displayText="Select" w:value="Select"/>
              <w:listItem w:displayText="yes" w:value="yes"/>
              <w:listItem w:displayText="no" w:value="no"/>
            </w:dropDownList>
          </w:sdtPr>
          <w:sdtContent>
            <w:tc>
              <w:tcPr>
                <w:tcW w:w="778" w:type="dxa"/>
                <w:vAlign w:val="center"/>
              </w:tcPr>
              <w:p w14:paraId="43B21D98" w14:textId="7FC904E4"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04763FDA" w14:textId="77777777" w:rsidTr="00D8325B">
        <w:trPr>
          <w:trHeight w:val="620"/>
        </w:trPr>
        <w:sdt>
          <w:sdtPr>
            <w:rPr>
              <w:rFonts w:eastAsia="Times New Roman" w:cs="Arial"/>
              <w:color w:val="auto"/>
              <w:sz w:val="16"/>
              <w:szCs w:val="16"/>
              <w:lang w:val="nl-NL" w:eastAsia="nl-NL" w:bidi="ar-SA"/>
            </w:rPr>
            <w:alias w:val="Landing Zone"/>
            <w:tag w:val="Security Zone"/>
            <w:id w:val="-272013389"/>
            <w:placeholder>
              <w:docPart w:val="1A3BEA66FCAD4D0A9E2C7F3B67DAC73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740E197" w14:textId="3E987DEE"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369844052"/>
            <w:placeholder>
              <w:docPart w:val="8A8E27B87D8E429CA690F391376ABE6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F1B21D0" w14:textId="556ADD22"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138612565"/>
            <w:placeholder>
              <w:docPart w:val="9392174E9E77422885BB1E6583445CE6"/>
            </w:placeholder>
            <w:dropDownList>
              <w:listItem w:displayText="Select" w:value="Select"/>
              <w:listItem w:displayText="AM2" w:value="AM2"/>
              <w:listItem w:displayText="AM3" w:value="AM3"/>
            </w:dropDownList>
          </w:sdtPr>
          <w:sdtContent>
            <w:tc>
              <w:tcPr>
                <w:tcW w:w="720" w:type="dxa"/>
                <w:vAlign w:val="center"/>
              </w:tcPr>
              <w:p w14:paraId="2EED1F1A" w14:textId="0B898B27"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65598959"/>
            <w:placeholder>
              <w:docPart w:val="D0EFE2F5673D416E822DEBD5C2C903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59CEE98F" w14:textId="01EC177C"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71E2E6DE" w14:textId="27F0EDFC"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w:t>
            </w:r>
            <w:proofErr w:type="spellStart"/>
            <w:r w:rsidRPr="00BE1252">
              <w:rPr>
                <w:rFonts w:eastAsia="Times New Roman" w:cs="Arial"/>
                <w:color w:val="000000" w:themeColor="text1"/>
                <w:sz w:val="16"/>
                <w:szCs w:val="16"/>
                <w:lang w:val="en-US" w:eastAsia="nl-NL" w:bidi="ar-SA"/>
              </w:rPr>
              <w:t>Eng</w:t>
            </w:r>
            <w:proofErr w:type="spellEnd"/>
            <w:r w:rsidRPr="00BE1252">
              <w:rPr>
                <w:rFonts w:eastAsia="Times New Roman" w:cs="Arial"/>
                <w:color w:val="000000" w:themeColor="text1"/>
                <w:sz w:val="16"/>
                <w:szCs w:val="16"/>
                <w:lang w:val="en-US" w:eastAsia="nl-NL" w:bidi="ar-SA"/>
              </w:rPr>
              <w:t>-A</w:t>
            </w:r>
          </w:p>
        </w:tc>
        <w:tc>
          <w:tcPr>
            <w:tcW w:w="720" w:type="dxa"/>
            <w:vAlign w:val="center"/>
          </w:tcPr>
          <w:p w14:paraId="28BFBD46" w14:textId="018858FC"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8</w:t>
            </w:r>
          </w:p>
        </w:tc>
        <w:tc>
          <w:tcPr>
            <w:tcW w:w="630" w:type="dxa"/>
            <w:vAlign w:val="center"/>
          </w:tcPr>
          <w:p w14:paraId="5ECCEC30" w14:textId="66CA69B3"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64</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56245E1C"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605DA49B" w14:textId="77777777" w:rsidTr="005F65D6">
                    <w:sdt>
                      <w:sdtPr>
                        <w:rPr>
                          <w:rFonts w:eastAsia="Times New Roman" w:cs="Arial"/>
                          <w:color w:val="auto"/>
                          <w:sz w:val="16"/>
                          <w:szCs w:val="16"/>
                          <w:lang w:val="nl-NL" w:eastAsia="nl-NL" w:bidi="ar-SA"/>
                        </w:rPr>
                        <w:alias w:val="Standard Building Block"/>
                        <w:tag w:val="Security Zone"/>
                        <w:id w:val="19056546"/>
                        <w:placeholder>
                          <w:docPart w:val="043B6CB022674870A9FAA4E0C51735F0"/>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E45F408" w14:textId="102E21E8"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1541071"/>
                        <w:placeholder>
                          <w:docPart w:val="DB15C2F6C44A497DA224A87F6F88F32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CAFD3CF"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0380CA8B"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434016A" w14:textId="77777777" w:rsidTr="005F65D6">
                    <w:sdt>
                      <w:sdtPr>
                        <w:rPr>
                          <w:rFonts w:eastAsia="Times New Roman" w:cs="Arial"/>
                          <w:color w:val="auto"/>
                          <w:sz w:val="16"/>
                          <w:szCs w:val="16"/>
                          <w:lang w:val="nl-NL" w:eastAsia="nl-NL" w:bidi="ar-SA"/>
                        </w:rPr>
                        <w:alias w:val="Standard Building Block"/>
                        <w:tag w:val="Security Zone"/>
                        <w:id w:val="370817225"/>
                        <w:placeholder>
                          <w:docPart w:val="13F607B5393A41C0BDB7237439969E4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EE6F01D"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955708599"/>
                        <w:placeholder>
                          <w:docPart w:val="28F47F06958648CC95819F48D92781B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C967C85"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4A27062A"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768DCB65"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288935673"/>
              <w:placeholder>
                <w:docPart w:val="F9183C925E1A4CB2856DE17171810249"/>
              </w:placeholder>
              <w:dropDownList>
                <w:listItem w:displayText="Select" w:value="Select"/>
                <w:listItem w:displayText="Bronze" w:value="Bronze"/>
                <w:listItem w:displayText="Silver" w:value="Silver"/>
                <w:listItem w:displayText="Gold" w:value="Gold"/>
              </w:dropDownList>
            </w:sdtPr>
            <w:sdtContent>
              <w:p w14:paraId="38C0D95A" w14:textId="41FD86FA"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404689730"/>
            <w:placeholder>
              <w:docPart w:val="04415ED7659044DC995E0FA47AADC33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595F2EAE" w14:textId="328AECDB"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53018969"/>
            <w:placeholder>
              <w:docPart w:val="9CE3583CBD2948A4A19A889CF2D18946"/>
            </w:placeholder>
            <w:dropDownList>
              <w:listItem w:displayText="Select" w:value="Select"/>
              <w:listItem w:displayText="yes" w:value="yes"/>
              <w:listItem w:displayText="no" w:value="no"/>
            </w:dropDownList>
          </w:sdtPr>
          <w:sdtContent>
            <w:tc>
              <w:tcPr>
                <w:tcW w:w="778" w:type="dxa"/>
                <w:vAlign w:val="center"/>
              </w:tcPr>
              <w:p w14:paraId="338EB303" w14:textId="3197A778"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5E524E3C" w14:textId="77777777" w:rsidTr="00D8325B">
        <w:trPr>
          <w:trHeight w:val="620"/>
        </w:trPr>
        <w:sdt>
          <w:sdtPr>
            <w:rPr>
              <w:rFonts w:eastAsia="Times New Roman" w:cs="Arial"/>
              <w:color w:val="auto"/>
              <w:sz w:val="16"/>
              <w:szCs w:val="16"/>
              <w:lang w:val="nl-NL" w:eastAsia="nl-NL" w:bidi="ar-SA"/>
            </w:rPr>
            <w:alias w:val="Landing Zone"/>
            <w:tag w:val="Security Zone"/>
            <w:id w:val="1142929210"/>
            <w:placeholder>
              <w:docPart w:val="AC1188964D5F4E08B41FB36B5EAE847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D4198E5" w14:textId="121FF86B"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666750540"/>
            <w:placeholder>
              <w:docPart w:val="89D2A29E7A21404AA1B987C7190ECCF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6893656D" w14:textId="2B58BE8E"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042624850"/>
            <w:placeholder>
              <w:docPart w:val="876099E512EA43F5AFAC62662571CA8E"/>
            </w:placeholder>
            <w:dropDownList>
              <w:listItem w:displayText="Select" w:value="Select"/>
              <w:listItem w:displayText="AM2" w:value="AM2"/>
              <w:listItem w:displayText="AM3" w:value="AM3"/>
            </w:dropDownList>
          </w:sdtPr>
          <w:sdtContent>
            <w:tc>
              <w:tcPr>
                <w:tcW w:w="720" w:type="dxa"/>
                <w:vAlign w:val="center"/>
              </w:tcPr>
              <w:p w14:paraId="79A6F770" w14:textId="02B0BBA4"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656225224"/>
            <w:placeholder>
              <w:docPart w:val="6EC4E510AA5649C9AFEBAD4BE2F7FF7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56F72A9" w14:textId="13FCCC8B"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6F8E7151" w14:textId="0A101242"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w:t>
            </w:r>
            <w:proofErr w:type="spellStart"/>
            <w:r w:rsidRPr="00BE1252">
              <w:rPr>
                <w:rFonts w:eastAsia="Times New Roman" w:cs="Arial"/>
                <w:color w:val="000000" w:themeColor="text1"/>
                <w:sz w:val="16"/>
                <w:szCs w:val="16"/>
                <w:lang w:val="en-US" w:eastAsia="nl-NL" w:bidi="ar-SA"/>
              </w:rPr>
              <w:t>Bri</w:t>
            </w:r>
            <w:proofErr w:type="spellEnd"/>
            <w:r w:rsidRPr="00BE1252">
              <w:rPr>
                <w:rFonts w:eastAsia="Times New Roman" w:cs="Arial"/>
                <w:color w:val="000000" w:themeColor="text1"/>
                <w:sz w:val="16"/>
                <w:szCs w:val="16"/>
                <w:lang w:val="en-US" w:eastAsia="nl-NL" w:bidi="ar-SA"/>
              </w:rPr>
              <w:t>-A</w:t>
            </w:r>
          </w:p>
        </w:tc>
        <w:tc>
          <w:tcPr>
            <w:tcW w:w="720" w:type="dxa"/>
            <w:vAlign w:val="center"/>
          </w:tcPr>
          <w:p w14:paraId="469E2BE8" w14:textId="52CCD027"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4</w:t>
            </w:r>
          </w:p>
        </w:tc>
        <w:tc>
          <w:tcPr>
            <w:tcW w:w="630" w:type="dxa"/>
            <w:vAlign w:val="center"/>
          </w:tcPr>
          <w:p w14:paraId="3D074A4F" w14:textId="165A3E57"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1BE59C82"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278CBBB5" w14:textId="77777777" w:rsidTr="005F65D6">
                    <w:sdt>
                      <w:sdtPr>
                        <w:rPr>
                          <w:rFonts w:eastAsia="Times New Roman" w:cs="Arial"/>
                          <w:color w:val="auto"/>
                          <w:sz w:val="16"/>
                          <w:szCs w:val="16"/>
                          <w:lang w:val="nl-NL" w:eastAsia="nl-NL" w:bidi="ar-SA"/>
                        </w:rPr>
                        <w:alias w:val="Standard Building Block"/>
                        <w:tag w:val="Security Zone"/>
                        <w:id w:val="-495878684"/>
                        <w:placeholder>
                          <w:docPart w:val="DB2AF0104C7F492C88C58F4E50D288E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F163EBD" w14:textId="635B6250" w:rsidR="008E6E68" w:rsidRPr="00BE1252" w:rsidRDefault="0000795E"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550844913"/>
                        <w:placeholder>
                          <w:docPart w:val="249E99808EE042DDA6E114B5E354B57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37195CE"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D09C740"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7EB61C56" w14:textId="77777777" w:rsidTr="005F65D6">
                    <w:sdt>
                      <w:sdtPr>
                        <w:rPr>
                          <w:rFonts w:eastAsia="Times New Roman" w:cs="Arial"/>
                          <w:color w:val="auto"/>
                          <w:sz w:val="16"/>
                          <w:szCs w:val="16"/>
                          <w:lang w:val="nl-NL" w:eastAsia="nl-NL" w:bidi="ar-SA"/>
                        </w:rPr>
                        <w:alias w:val="Standard Building Block"/>
                        <w:tag w:val="Security Zone"/>
                        <w:id w:val="-1793982611"/>
                        <w:placeholder>
                          <w:docPart w:val="5BF7FBD204ED4C2FA661C0473EBE2C6F"/>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B2DBA70"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83180523"/>
                        <w:placeholder>
                          <w:docPart w:val="D53EB0665AB6449CBC41EBDBCBF5DD9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45652E0"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2B69FB97"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5BBA892C"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95972623"/>
              <w:placeholder>
                <w:docPart w:val="EDC990004B334E1B8DEDDC3701B2D306"/>
              </w:placeholder>
              <w:dropDownList>
                <w:listItem w:displayText="Select" w:value="Select"/>
                <w:listItem w:displayText="Bronze" w:value="Bronze"/>
                <w:listItem w:displayText="Silver" w:value="Silver"/>
                <w:listItem w:displayText="Gold" w:value="Gold"/>
              </w:dropDownList>
            </w:sdtPr>
            <w:sdtContent>
              <w:p w14:paraId="1E2D39F9" w14:textId="67D10784"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40140520"/>
            <w:placeholder>
              <w:docPart w:val="9664617502BC44E0ACF2251128B80EAF"/>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815C8E4" w14:textId="49F02334"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906232324"/>
            <w:placeholder>
              <w:docPart w:val="6A462470D4F9460290D4CEF3B3C18E2C"/>
            </w:placeholder>
            <w:dropDownList>
              <w:listItem w:displayText="Select" w:value="Select"/>
              <w:listItem w:displayText="yes" w:value="yes"/>
              <w:listItem w:displayText="no" w:value="no"/>
            </w:dropDownList>
          </w:sdtPr>
          <w:sdtContent>
            <w:tc>
              <w:tcPr>
                <w:tcW w:w="778" w:type="dxa"/>
                <w:vAlign w:val="center"/>
              </w:tcPr>
              <w:p w14:paraId="06C8BEF4" w14:textId="05F8EEC5"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58FA3CFC" w14:textId="77777777" w:rsidTr="00D8325B">
        <w:trPr>
          <w:trHeight w:val="620"/>
        </w:trPr>
        <w:sdt>
          <w:sdtPr>
            <w:rPr>
              <w:rFonts w:eastAsia="Times New Roman" w:cs="Arial"/>
              <w:color w:val="auto"/>
              <w:sz w:val="16"/>
              <w:szCs w:val="16"/>
              <w:lang w:val="nl-NL" w:eastAsia="nl-NL" w:bidi="ar-SA"/>
            </w:rPr>
            <w:alias w:val="Landing Zone"/>
            <w:tag w:val="Security Zone"/>
            <w:id w:val="549961573"/>
            <w:placeholder>
              <w:docPart w:val="07E14E25734D4C248DDF1E57A4AC92EC"/>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2A4B676" w14:textId="1743870C"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714009225"/>
            <w:placeholder>
              <w:docPart w:val="C02EE9771FC54CF58234C8DD7601D22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43F8AB80" w14:textId="5A901F08" w:rsidR="008E6E68" w:rsidRPr="001A5E6D" w:rsidRDefault="001A5E6D" w:rsidP="008E6E68">
                <w:pPr>
                  <w:spacing w:after="160" w:line="259" w:lineRule="auto"/>
                  <w:rPr>
                    <w:rFonts w:eastAsia="Times New Roman" w:cs="Arial"/>
                    <w:color w:val="auto"/>
                    <w:sz w:val="16"/>
                    <w:szCs w:val="16"/>
                    <w:lang w:val="nl-NL" w:eastAsia="nl-NL" w:bidi="ar-SA"/>
                  </w:rPr>
                </w:pPr>
                <w:r w:rsidRPr="001A5E6D">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01496866"/>
            <w:placeholder>
              <w:docPart w:val="14F370DF47CD435B90B0EBF955D38CF7"/>
            </w:placeholder>
            <w:dropDownList>
              <w:listItem w:displayText="Select" w:value="Select"/>
              <w:listItem w:displayText="AM2" w:value="AM2"/>
              <w:listItem w:displayText="AM3" w:value="AM3"/>
            </w:dropDownList>
          </w:sdtPr>
          <w:sdtContent>
            <w:tc>
              <w:tcPr>
                <w:tcW w:w="720" w:type="dxa"/>
                <w:vAlign w:val="center"/>
              </w:tcPr>
              <w:p w14:paraId="35D83726" w14:textId="1C48E503"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448968249"/>
            <w:placeholder>
              <w:docPart w:val="04D86B15704E4F719EE7D1E2D9B4A39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42C88AFD" w14:textId="7C174FDF"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2288F21D" w14:textId="7EED0D93"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DIM-Sea-A</w:t>
            </w:r>
          </w:p>
        </w:tc>
        <w:tc>
          <w:tcPr>
            <w:tcW w:w="720" w:type="dxa"/>
            <w:vAlign w:val="center"/>
          </w:tcPr>
          <w:p w14:paraId="7ABD1314" w14:textId="6DB04D1E"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8</w:t>
            </w:r>
          </w:p>
        </w:tc>
        <w:tc>
          <w:tcPr>
            <w:tcW w:w="630" w:type="dxa"/>
            <w:vAlign w:val="center"/>
          </w:tcPr>
          <w:p w14:paraId="4291F095" w14:textId="1F8B6885" w:rsidR="008E6E68" w:rsidRPr="00BE1252" w:rsidRDefault="008E6E68"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D7BDFF0"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5F6E23D2" w14:textId="77777777" w:rsidTr="005F65D6">
                    <w:sdt>
                      <w:sdtPr>
                        <w:rPr>
                          <w:rFonts w:eastAsia="Times New Roman" w:cs="Arial"/>
                          <w:color w:val="auto"/>
                          <w:sz w:val="16"/>
                          <w:szCs w:val="16"/>
                          <w:lang w:val="nl-NL" w:eastAsia="nl-NL" w:bidi="ar-SA"/>
                        </w:rPr>
                        <w:alias w:val="Standard Building Block"/>
                        <w:tag w:val="Security Zone"/>
                        <w:id w:val="1919280216"/>
                        <w:placeholder>
                          <w:docPart w:val="E752778F1B974ACDBABB3E2718895A7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2356A18" w14:textId="6AA990FF"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895615838"/>
                        <w:placeholder>
                          <w:docPart w:val="BFFBA6E61D7243E28A847DE228279F3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633E1E7"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F612561"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2FC94DD7" w14:textId="77777777" w:rsidTr="005F65D6">
                    <w:sdt>
                      <w:sdtPr>
                        <w:rPr>
                          <w:rFonts w:eastAsia="Times New Roman" w:cs="Arial"/>
                          <w:color w:val="auto"/>
                          <w:sz w:val="16"/>
                          <w:szCs w:val="16"/>
                          <w:lang w:val="nl-NL" w:eastAsia="nl-NL" w:bidi="ar-SA"/>
                        </w:rPr>
                        <w:alias w:val="Standard Building Block"/>
                        <w:tag w:val="Security Zone"/>
                        <w:id w:val="29242008"/>
                        <w:placeholder>
                          <w:docPart w:val="F21A33B89CA94A79BA4FB566D464784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CE3B7E7"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291324593"/>
                        <w:placeholder>
                          <w:docPart w:val="F6A668F1F7D04A3D816EAF8BD940EED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7130590"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8BBF391"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73C769F4"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25609208"/>
              <w:placeholder>
                <w:docPart w:val="8AA5C526E5FE46F0893C3964F1C3A387"/>
              </w:placeholder>
              <w:dropDownList>
                <w:listItem w:displayText="Select" w:value="Select"/>
                <w:listItem w:displayText="Bronze" w:value="Bronze"/>
                <w:listItem w:displayText="Silver" w:value="Silver"/>
                <w:listItem w:displayText="Gold" w:value="Gold"/>
              </w:dropDownList>
            </w:sdtPr>
            <w:sdtContent>
              <w:p w14:paraId="4438B013" w14:textId="5FC7504A"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225376300"/>
            <w:placeholder>
              <w:docPart w:val="16B11823B8A343EFA9239AB333D9FCFC"/>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DC79B3F" w14:textId="11629D84" w:rsidR="008E6E68" w:rsidRPr="00BE1252" w:rsidRDefault="008E6E68" w:rsidP="008E6E68">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686893279"/>
            <w:placeholder>
              <w:docPart w:val="F7333BC79A9F41BD91A3E04B658058C4"/>
            </w:placeholder>
            <w:dropDownList>
              <w:listItem w:displayText="Select" w:value="Select"/>
              <w:listItem w:displayText="yes" w:value="yes"/>
              <w:listItem w:displayText="no" w:value="no"/>
            </w:dropDownList>
          </w:sdtPr>
          <w:sdtContent>
            <w:tc>
              <w:tcPr>
                <w:tcW w:w="778" w:type="dxa"/>
                <w:vAlign w:val="center"/>
              </w:tcPr>
              <w:p w14:paraId="7D9BB1A0" w14:textId="494E9BCC"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9F3002" w:rsidRPr="00840228" w14:paraId="62048D3F" w14:textId="77777777" w:rsidTr="00D8325B">
        <w:trPr>
          <w:trHeight w:val="620"/>
        </w:trPr>
        <w:sdt>
          <w:sdtPr>
            <w:rPr>
              <w:rFonts w:eastAsia="Times New Roman" w:cs="Arial"/>
              <w:color w:val="auto"/>
              <w:sz w:val="16"/>
              <w:szCs w:val="16"/>
              <w:lang w:val="nl-NL" w:eastAsia="nl-NL" w:bidi="ar-SA"/>
            </w:rPr>
            <w:alias w:val="Landing Zone"/>
            <w:tag w:val="Security Zone"/>
            <w:id w:val="-1635559156"/>
            <w:placeholder>
              <w:docPart w:val="B20D1F134A9342889412418D43384D96"/>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62C680A" w14:textId="6AE9BFE9"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2075422685"/>
            <w:placeholder>
              <w:docPart w:val="4ABC6B5F03F84CE89153A1F2CE86A1A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0A044FD" w14:textId="467794A6"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96950986"/>
            <w:placeholder>
              <w:docPart w:val="7D6CE51AB0C84A959B95FBBABCAFADB8"/>
            </w:placeholder>
            <w:dropDownList>
              <w:listItem w:displayText="Select" w:value="Select"/>
              <w:listItem w:displayText="AM2" w:value="AM2"/>
              <w:listItem w:displayText="AM3" w:value="AM3"/>
            </w:dropDownList>
          </w:sdtPr>
          <w:sdtContent>
            <w:tc>
              <w:tcPr>
                <w:tcW w:w="720" w:type="dxa"/>
                <w:vAlign w:val="center"/>
              </w:tcPr>
              <w:p w14:paraId="2F837354" w14:textId="4691C80D" w:rsidR="009F3002" w:rsidRPr="00BE1252" w:rsidRDefault="001C4D24" w:rsidP="009F30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914498828"/>
            <w:placeholder>
              <w:docPart w:val="33436A9FF74B4CE9AF612F2F44BD0E8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0EC3A0D" w14:textId="0F6E1220" w:rsidR="009F3002" w:rsidRPr="00BE1252" w:rsidRDefault="00F70075" w:rsidP="009F3002">
                <w:pPr>
                  <w:spacing w:after="160" w:line="259" w:lineRule="auto"/>
                  <w:rPr>
                    <w:sz w:val="16"/>
                    <w:szCs w:val="16"/>
                  </w:rPr>
                </w:pPr>
                <w:r w:rsidRPr="00BE1252">
                  <w:rPr>
                    <w:sz w:val="16"/>
                    <w:szCs w:val="16"/>
                  </w:rPr>
                  <w:t>Acceptance</w:t>
                </w:r>
              </w:p>
            </w:tc>
          </w:sdtContent>
        </w:sdt>
        <w:tc>
          <w:tcPr>
            <w:tcW w:w="1440" w:type="dxa"/>
            <w:vAlign w:val="center"/>
          </w:tcPr>
          <w:p w14:paraId="617BEB13" w14:textId="7B5CC447" w:rsidR="009F3002" w:rsidRPr="00BE1252" w:rsidRDefault="009F3002" w:rsidP="009F3002">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DIM-NFS-C-A</w:t>
            </w:r>
          </w:p>
        </w:tc>
        <w:tc>
          <w:tcPr>
            <w:tcW w:w="720" w:type="dxa"/>
            <w:vAlign w:val="center"/>
          </w:tcPr>
          <w:p w14:paraId="69F61662" w14:textId="77E867CC"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20C5AFAE" w14:textId="29E2F55F"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8C7FC6C"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171FE291" w14:textId="77777777" w:rsidTr="0060387B">
                    <w:sdt>
                      <w:sdtPr>
                        <w:rPr>
                          <w:rFonts w:eastAsia="Times New Roman" w:cs="Arial"/>
                          <w:color w:val="auto"/>
                          <w:sz w:val="16"/>
                          <w:szCs w:val="16"/>
                          <w:lang w:val="nl-NL" w:eastAsia="nl-NL" w:bidi="ar-SA"/>
                        </w:rPr>
                        <w:alias w:val="Standard Building Block"/>
                        <w:tag w:val="Security Zone"/>
                        <w:id w:val="403966961"/>
                        <w:placeholder>
                          <w:docPart w:val="94117CC42FF14DE4BFB8D16D764A943D"/>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2EC0586"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532533312"/>
                        <w:placeholder>
                          <w:docPart w:val="3C21AF9721E847CB9031935E7896AF3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39C8826"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3D43871A"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8D5F986" w14:textId="77777777" w:rsidTr="0060387B">
                    <w:sdt>
                      <w:sdtPr>
                        <w:rPr>
                          <w:rFonts w:eastAsia="Times New Roman" w:cs="Arial"/>
                          <w:color w:val="auto"/>
                          <w:sz w:val="16"/>
                          <w:szCs w:val="16"/>
                          <w:lang w:val="nl-NL" w:eastAsia="nl-NL" w:bidi="ar-SA"/>
                        </w:rPr>
                        <w:alias w:val="Standard Building Block"/>
                        <w:tag w:val="Security Zone"/>
                        <w:id w:val="-464662749"/>
                        <w:placeholder>
                          <w:docPart w:val="8DA2E97D19CF46F384C92401660652D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2A2D3A6"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31358921"/>
                        <w:placeholder>
                          <w:docPart w:val="27D236E2598344FC8B53782CEA1F75D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B9E7407"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33D2605F"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r>
          </w:tbl>
          <w:p w14:paraId="5AF16646"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894319645"/>
              <w:placeholder>
                <w:docPart w:val="5F2AE981D8E24646846CEBA7A5A7F563"/>
              </w:placeholder>
              <w:dropDownList>
                <w:listItem w:displayText="Select" w:value="Select"/>
                <w:listItem w:displayText="Bronze" w:value="Bronze"/>
                <w:listItem w:displayText="Silver" w:value="Silver"/>
                <w:listItem w:displayText="Gold" w:value="Gold"/>
              </w:dropDownList>
            </w:sdtPr>
            <w:sdtContent>
              <w:p w14:paraId="79ED70E1" w14:textId="6D52BD33" w:rsidR="009F3002" w:rsidRPr="00BE1252" w:rsidRDefault="009F3002" w:rsidP="009F3002">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913185642"/>
            <w:placeholder>
              <w:docPart w:val="94793C5234F7458089CF28CF454B918E"/>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251065B2" w14:textId="48C778EC" w:rsidR="009F3002" w:rsidRPr="00BE1252" w:rsidRDefault="009F3002" w:rsidP="009F3002">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990701002"/>
            <w:placeholder>
              <w:docPart w:val="23214038BCAA4A42B336B5AD0288CDDA"/>
            </w:placeholder>
            <w:dropDownList>
              <w:listItem w:displayText="Select" w:value="Select"/>
              <w:listItem w:displayText="yes" w:value="yes"/>
              <w:listItem w:displayText="no" w:value="no"/>
            </w:dropDownList>
          </w:sdtPr>
          <w:sdtContent>
            <w:tc>
              <w:tcPr>
                <w:tcW w:w="778" w:type="dxa"/>
                <w:vAlign w:val="center"/>
              </w:tcPr>
              <w:p w14:paraId="011A1E2E" w14:textId="565285EC" w:rsidR="009F3002" w:rsidRPr="00BE1252" w:rsidRDefault="00057615"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9F3002" w:rsidRPr="00840228" w14:paraId="06EC13CF" w14:textId="77777777" w:rsidTr="00D8325B">
        <w:trPr>
          <w:trHeight w:val="620"/>
        </w:trPr>
        <w:sdt>
          <w:sdtPr>
            <w:rPr>
              <w:rFonts w:eastAsia="Times New Roman" w:cs="Arial"/>
              <w:color w:val="auto"/>
              <w:sz w:val="16"/>
              <w:szCs w:val="16"/>
              <w:lang w:val="nl-NL" w:eastAsia="nl-NL" w:bidi="ar-SA"/>
            </w:rPr>
            <w:alias w:val="Landing Zone"/>
            <w:tag w:val="Security Zone"/>
            <w:id w:val="-2101485231"/>
            <w:placeholder>
              <w:docPart w:val="29A41E1944784256A71D6B503C385407"/>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2E656545" w14:textId="7A09C97A"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564220400"/>
            <w:placeholder>
              <w:docPart w:val="05E5381151D246F6B2B234752921C865"/>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2EAD938" w14:textId="4426D975"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55277980"/>
            <w:placeholder>
              <w:docPart w:val="C8A792C3B3474D4EB25B50371A192499"/>
            </w:placeholder>
            <w:dropDownList>
              <w:listItem w:displayText="Select" w:value="Select"/>
              <w:listItem w:displayText="AM2" w:value="AM2"/>
              <w:listItem w:displayText="AM3" w:value="AM3"/>
            </w:dropDownList>
          </w:sdtPr>
          <w:sdtContent>
            <w:tc>
              <w:tcPr>
                <w:tcW w:w="720" w:type="dxa"/>
                <w:vAlign w:val="center"/>
              </w:tcPr>
              <w:p w14:paraId="069BE1F5" w14:textId="62DD0A80" w:rsidR="009F3002" w:rsidRPr="00BE1252" w:rsidRDefault="001C4D24" w:rsidP="009F30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460535818"/>
            <w:placeholder>
              <w:docPart w:val="1066AC524B6E495F9127D6F402BD920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53838B8" w14:textId="58665755" w:rsidR="009F3002" w:rsidRPr="00BE1252" w:rsidRDefault="00F70075" w:rsidP="009F3002">
                <w:pPr>
                  <w:spacing w:after="160" w:line="259" w:lineRule="auto"/>
                  <w:rPr>
                    <w:sz w:val="16"/>
                    <w:szCs w:val="16"/>
                  </w:rPr>
                </w:pPr>
                <w:r w:rsidRPr="00BE1252">
                  <w:rPr>
                    <w:sz w:val="16"/>
                    <w:szCs w:val="16"/>
                  </w:rPr>
                  <w:t>Acceptance</w:t>
                </w:r>
              </w:p>
            </w:tc>
          </w:sdtContent>
        </w:sdt>
        <w:tc>
          <w:tcPr>
            <w:tcW w:w="1440" w:type="dxa"/>
            <w:vAlign w:val="center"/>
          </w:tcPr>
          <w:p w14:paraId="78E4A49A" w14:textId="0AF7F2A1" w:rsidR="009F3002" w:rsidRPr="00BE1252" w:rsidRDefault="009F3002" w:rsidP="009F3002">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DIM-NFS-H-A</w:t>
            </w:r>
          </w:p>
        </w:tc>
        <w:tc>
          <w:tcPr>
            <w:tcW w:w="720" w:type="dxa"/>
            <w:vAlign w:val="center"/>
          </w:tcPr>
          <w:p w14:paraId="768B9A9F" w14:textId="6A3827E0"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64B7B2EE" w14:textId="075EA700" w:rsidR="009F3002" w:rsidRPr="00BE1252" w:rsidRDefault="009F3002"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D6E4006"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267C5019" w14:textId="77777777" w:rsidTr="0060387B">
                    <w:sdt>
                      <w:sdtPr>
                        <w:rPr>
                          <w:rFonts w:eastAsia="Times New Roman" w:cs="Arial"/>
                          <w:color w:val="auto"/>
                          <w:sz w:val="16"/>
                          <w:szCs w:val="16"/>
                          <w:lang w:val="nl-NL" w:eastAsia="nl-NL" w:bidi="ar-SA"/>
                        </w:rPr>
                        <w:alias w:val="Standard Building Block"/>
                        <w:tag w:val="Security Zone"/>
                        <w:id w:val="-1993244896"/>
                        <w:placeholder>
                          <w:docPart w:val="3A906041469F4947977A290CFCD456AB"/>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53970AF"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372109378"/>
                        <w:placeholder>
                          <w:docPart w:val="44DDD4AE66E245D3AE54B1A059ADB96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7A4C092"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0A198542"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F3002" w:rsidRPr="00BE1252" w14:paraId="3D44C7B1" w14:textId="77777777" w:rsidTr="0060387B">
                    <w:sdt>
                      <w:sdtPr>
                        <w:rPr>
                          <w:rFonts w:eastAsia="Times New Roman" w:cs="Arial"/>
                          <w:color w:val="auto"/>
                          <w:sz w:val="16"/>
                          <w:szCs w:val="16"/>
                          <w:lang w:val="nl-NL" w:eastAsia="nl-NL" w:bidi="ar-SA"/>
                        </w:rPr>
                        <w:alias w:val="Standard Building Block"/>
                        <w:tag w:val="Security Zone"/>
                        <w:id w:val="-298848761"/>
                        <w:placeholder>
                          <w:docPart w:val="6D07850A312F43A6AEA065A64043A89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019F4F8"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77985267"/>
                        <w:placeholder>
                          <w:docPart w:val="6C3B024781F644A78574C4DDDA8048D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ED78637" w14:textId="77777777" w:rsidR="009F3002" w:rsidRPr="00BE1252" w:rsidRDefault="009F3002" w:rsidP="009F3002">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2ADB7BB" w14:textId="77777777" w:rsidR="009F3002" w:rsidRPr="00BE1252" w:rsidRDefault="009F3002" w:rsidP="009F3002">
                  <w:pPr>
                    <w:spacing w:after="160" w:line="259" w:lineRule="auto"/>
                    <w:rPr>
                      <w:rFonts w:eastAsia="Times New Roman" w:cs="Arial"/>
                      <w:color w:val="auto"/>
                      <w:sz w:val="16"/>
                      <w:szCs w:val="16"/>
                      <w:lang w:val="nl-NL" w:eastAsia="nl-NL" w:bidi="ar-SA"/>
                    </w:rPr>
                  </w:pPr>
                </w:p>
              </w:tc>
            </w:tr>
          </w:tbl>
          <w:p w14:paraId="76584753" w14:textId="77777777" w:rsidR="009F3002" w:rsidRPr="00BE1252" w:rsidRDefault="009F3002" w:rsidP="009F3002">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10443430"/>
              <w:placeholder>
                <w:docPart w:val="B37C941A35284E5DB643C6DD77B75093"/>
              </w:placeholder>
              <w:dropDownList>
                <w:listItem w:displayText="Select" w:value="Select"/>
                <w:listItem w:displayText="Bronze" w:value="Bronze"/>
                <w:listItem w:displayText="Silver" w:value="Silver"/>
                <w:listItem w:displayText="Gold" w:value="Gold"/>
              </w:dropDownList>
            </w:sdtPr>
            <w:sdtContent>
              <w:p w14:paraId="33B52673" w14:textId="425C7A57" w:rsidR="009F3002" w:rsidRPr="00BE1252" w:rsidRDefault="009F3002" w:rsidP="009F3002">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348996318"/>
            <w:placeholder>
              <w:docPart w:val="02BC240FE6B8445383BCE7F6571E7416"/>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790E7D0" w14:textId="4DE5C77B" w:rsidR="009F3002" w:rsidRPr="00BE1252" w:rsidRDefault="009F3002" w:rsidP="009F3002">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83546987"/>
            <w:placeholder>
              <w:docPart w:val="1D2A5DF91A034BE4B86FC4A9CC0D0988"/>
            </w:placeholder>
            <w:dropDownList>
              <w:listItem w:displayText="Select" w:value="Select"/>
              <w:listItem w:displayText="yes" w:value="yes"/>
              <w:listItem w:displayText="no" w:value="no"/>
            </w:dropDownList>
          </w:sdtPr>
          <w:sdtContent>
            <w:tc>
              <w:tcPr>
                <w:tcW w:w="778" w:type="dxa"/>
                <w:vAlign w:val="center"/>
              </w:tcPr>
              <w:p w14:paraId="1D19EED5" w14:textId="118D03EC" w:rsidR="009F3002" w:rsidRPr="00BE1252" w:rsidRDefault="00057615" w:rsidP="009F3002">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434E2D9A" w14:textId="77777777" w:rsidTr="00D8325B">
        <w:trPr>
          <w:trHeight w:val="620"/>
        </w:trPr>
        <w:sdt>
          <w:sdtPr>
            <w:rPr>
              <w:rFonts w:eastAsia="Times New Roman" w:cs="Arial"/>
              <w:color w:val="auto"/>
              <w:sz w:val="16"/>
              <w:szCs w:val="16"/>
              <w:lang w:val="nl-NL" w:eastAsia="nl-NL" w:bidi="ar-SA"/>
            </w:rPr>
            <w:alias w:val="Landing Zone"/>
            <w:tag w:val="Security Zone"/>
            <w:id w:val="-431896749"/>
            <w:placeholder>
              <w:docPart w:val="A891305330E14172B87191DEEE07FE2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7BE779A5" w14:textId="15CF6EDF"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Legacy Hosting AIX</w:t>
                </w:r>
              </w:p>
            </w:tc>
          </w:sdtContent>
        </w:sdt>
        <w:tc>
          <w:tcPr>
            <w:tcW w:w="1530" w:type="dxa"/>
            <w:vAlign w:val="center"/>
          </w:tcPr>
          <w:p w14:paraId="7A32984A" w14:textId="1B500D56" w:rsidR="008E6E68" w:rsidRPr="00BE1252" w:rsidRDefault="001C3B3E"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330503788"/>
            <w:placeholder>
              <w:docPart w:val="69F3E123358B48F7B384E7A247E14473"/>
            </w:placeholder>
            <w:dropDownList>
              <w:listItem w:displayText="Select" w:value="Select"/>
              <w:listItem w:displayText="AM2" w:value="AM2"/>
              <w:listItem w:displayText="AM3" w:value="AM3"/>
            </w:dropDownList>
          </w:sdtPr>
          <w:sdtContent>
            <w:tc>
              <w:tcPr>
                <w:tcW w:w="720" w:type="dxa"/>
                <w:vAlign w:val="center"/>
              </w:tcPr>
              <w:p w14:paraId="020937B6" w14:textId="7F42C199" w:rsidR="008E6E68" w:rsidRPr="00BE1252" w:rsidRDefault="001C4D24"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2056910306"/>
            <w:placeholder>
              <w:docPart w:val="B02202E8CDA24B2A9A8B9C4847E39DA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36AAF917" w14:textId="71D8E825" w:rsidR="008E6E68" w:rsidRPr="00BE1252" w:rsidRDefault="008E6E68" w:rsidP="008E6E68">
                <w:pPr>
                  <w:spacing w:after="160" w:line="259" w:lineRule="auto"/>
                  <w:rPr>
                    <w:sz w:val="16"/>
                    <w:szCs w:val="16"/>
                  </w:rPr>
                </w:pPr>
                <w:r w:rsidRPr="00BE1252">
                  <w:rPr>
                    <w:sz w:val="16"/>
                    <w:szCs w:val="16"/>
                  </w:rPr>
                  <w:t>Acceptance</w:t>
                </w:r>
              </w:p>
            </w:tc>
          </w:sdtContent>
        </w:sdt>
        <w:tc>
          <w:tcPr>
            <w:tcW w:w="1440" w:type="dxa"/>
            <w:vAlign w:val="center"/>
          </w:tcPr>
          <w:p w14:paraId="5822B522" w14:textId="095D5817" w:rsidR="008E6E68" w:rsidRPr="00BE1252" w:rsidRDefault="008E6E68" w:rsidP="008E6E6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DIM-DB-A</w:t>
            </w:r>
          </w:p>
        </w:tc>
        <w:tc>
          <w:tcPr>
            <w:tcW w:w="720" w:type="dxa"/>
            <w:vAlign w:val="center"/>
          </w:tcPr>
          <w:p w14:paraId="468BB8A9" w14:textId="4C81016A" w:rsidR="008E6E68" w:rsidRPr="00BE1252" w:rsidRDefault="003034D1"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79380707" w14:textId="167A73DB" w:rsidR="008E6E68" w:rsidRPr="00BE1252" w:rsidRDefault="00487C9D"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999AF28"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36591A3B" w14:textId="77777777" w:rsidTr="005F65D6">
                    <w:sdt>
                      <w:sdtPr>
                        <w:rPr>
                          <w:rFonts w:eastAsia="Times New Roman" w:cs="Arial"/>
                          <w:color w:val="auto"/>
                          <w:sz w:val="16"/>
                          <w:szCs w:val="16"/>
                          <w:lang w:val="nl-NL" w:eastAsia="nl-NL" w:bidi="ar-SA"/>
                        </w:rPr>
                        <w:alias w:val="Standard Building Block"/>
                        <w:tag w:val="Security Zone"/>
                        <w:id w:val="2063822026"/>
                        <w:placeholder>
                          <w:docPart w:val="F8198036C99E47D6948A2B04D1173F72"/>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7A823D0"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670795032"/>
                        <w:placeholder>
                          <w:docPart w:val="6FDC0026E5CF44D0A09C3D35A87E068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872C76B"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1350126B"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BE1252" w14:paraId="46EC1E59" w14:textId="77777777" w:rsidTr="005F65D6">
                    <w:sdt>
                      <w:sdtPr>
                        <w:rPr>
                          <w:rFonts w:eastAsia="Times New Roman" w:cs="Arial"/>
                          <w:color w:val="auto"/>
                          <w:sz w:val="16"/>
                          <w:szCs w:val="16"/>
                          <w:lang w:val="nl-NL" w:eastAsia="nl-NL" w:bidi="ar-SA"/>
                        </w:rPr>
                        <w:alias w:val="Standard Building Block"/>
                        <w:tag w:val="Security Zone"/>
                        <w:id w:val="1813290032"/>
                        <w:placeholder>
                          <w:docPart w:val="F20C56DCAD2F4B2D942664556B869D3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1DF4334"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40266125"/>
                        <w:placeholder>
                          <w:docPart w:val="C07CC35B5D794D399BB22C1003A9C62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D21DB6F" w14:textId="77777777" w:rsidR="008E6E68" w:rsidRPr="00BE1252" w:rsidRDefault="008E6E68" w:rsidP="008E6E68">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B5511D3" w14:textId="77777777" w:rsidR="008E6E68" w:rsidRPr="00BE1252" w:rsidRDefault="008E6E68" w:rsidP="008E6E68">
                  <w:pPr>
                    <w:spacing w:after="160" w:line="259" w:lineRule="auto"/>
                    <w:rPr>
                      <w:rFonts w:eastAsia="Times New Roman" w:cs="Arial"/>
                      <w:color w:val="auto"/>
                      <w:sz w:val="16"/>
                      <w:szCs w:val="16"/>
                      <w:lang w:val="nl-NL" w:eastAsia="nl-NL" w:bidi="ar-SA"/>
                    </w:rPr>
                  </w:pPr>
                </w:p>
              </w:tc>
            </w:tr>
          </w:tbl>
          <w:p w14:paraId="75729D5D" w14:textId="77777777" w:rsidR="008E6E68" w:rsidRPr="00BE1252"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10899682"/>
              <w:placeholder>
                <w:docPart w:val="E16DFF75AD814D8A9256D22947438B40"/>
              </w:placeholder>
              <w:dropDownList>
                <w:listItem w:displayText="Select" w:value="Select"/>
                <w:listItem w:displayText="Bronze" w:value="Bronze"/>
                <w:listItem w:displayText="Silver" w:value="Silver"/>
                <w:listItem w:displayText="Gold" w:value="Gold"/>
              </w:dropDownList>
            </w:sdtPr>
            <w:sdtContent>
              <w:p w14:paraId="490BE282" w14:textId="0ECB540C" w:rsidR="008E6E68" w:rsidRPr="00BE1252" w:rsidRDefault="00BB1675" w:rsidP="008E6E68">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274481917"/>
            <w:placeholder>
              <w:docPart w:val="C3349E27B5964E9C9EC06BB35C021E14"/>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7FD7A74" w14:textId="00E03F47" w:rsidR="008E6E68" w:rsidRPr="00BE1252" w:rsidRDefault="005A75B8" w:rsidP="008E6E68">
                <w:pPr>
                  <w:spacing w:after="160" w:line="259" w:lineRule="auto"/>
                  <w:jc w:val="center"/>
                  <w:rPr>
                    <w:sz w:val="16"/>
                    <w:szCs w:val="16"/>
                  </w:rPr>
                </w:pPr>
                <w:r w:rsidRPr="00BE1252">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2126302628"/>
            <w:placeholder>
              <w:docPart w:val="B641DC641A084E0EBC8FB7ECC203BD78"/>
            </w:placeholder>
            <w:dropDownList>
              <w:listItem w:displayText="Select" w:value="Select"/>
              <w:listItem w:displayText="yes" w:value="yes"/>
              <w:listItem w:displayText="no" w:value="no"/>
            </w:dropDownList>
          </w:sdtPr>
          <w:sdtContent>
            <w:tc>
              <w:tcPr>
                <w:tcW w:w="778" w:type="dxa"/>
                <w:vAlign w:val="center"/>
              </w:tcPr>
              <w:p w14:paraId="024F9D32" w14:textId="25E64623" w:rsidR="008E6E68" w:rsidRPr="00BE1252" w:rsidRDefault="001C3B3E" w:rsidP="008E6E68">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3B199E" w:rsidRPr="00C769C8" w14:paraId="74351CEF" w14:textId="77777777" w:rsidTr="00D8325B">
        <w:tc>
          <w:tcPr>
            <w:tcW w:w="1260" w:type="dxa"/>
            <w:shd w:val="clear" w:color="auto" w:fill="D9D9D9" w:themeFill="background1" w:themeFillShade="D9"/>
          </w:tcPr>
          <w:p w14:paraId="45CF166D" w14:textId="77777777" w:rsidR="003B199E"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lastRenderedPageBreak/>
              <w:t>Landing Zone</w:t>
            </w:r>
          </w:p>
        </w:tc>
        <w:tc>
          <w:tcPr>
            <w:tcW w:w="1530" w:type="dxa"/>
            <w:shd w:val="clear" w:color="auto" w:fill="D9D9D9" w:themeFill="background1" w:themeFillShade="D9"/>
          </w:tcPr>
          <w:p w14:paraId="349C1B4E" w14:textId="77777777" w:rsidR="003B199E"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63D052A8" w14:textId="77777777" w:rsidR="003B199E"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Location</w:t>
            </w:r>
          </w:p>
        </w:tc>
        <w:tc>
          <w:tcPr>
            <w:tcW w:w="1290" w:type="dxa"/>
            <w:shd w:val="clear" w:color="auto" w:fill="D9D9D9" w:themeFill="background1" w:themeFillShade="D9"/>
          </w:tcPr>
          <w:p w14:paraId="49FFD045" w14:textId="77777777" w:rsidR="003B199E" w:rsidRPr="00C769C8" w:rsidRDefault="003B199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440" w:type="dxa"/>
            <w:shd w:val="clear" w:color="auto" w:fill="D9D9D9" w:themeFill="background1" w:themeFillShade="D9"/>
          </w:tcPr>
          <w:p w14:paraId="75E5CDB7" w14:textId="77777777" w:rsidR="003B199E" w:rsidRPr="00C769C8" w:rsidRDefault="003B199E" w:rsidP="0045766A">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 xml:space="preserve">Node </w:t>
            </w:r>
            <w:r>
              <w:rPr>
                <w:rFonts w:eastAsia="Times New Roman" w:cs="Arial"/>
                <w:b/>
                <w:bCs/>
                <w:color w:val="1F1E33"/>
                <w:sz w:val="16"/>
                <w:szCs w:val="16"/>
                <w:lang w:val="en-US" w:eastAsia="nl-NL" w:bidi="ar-SA"/>
              </w:rPr>
              <w:t>ID</w:t>
            </w:r>
          </w:p>
        </w:tc>
        <w:tc>
          <w:tcPr>
            <w:tcW w:w="720" w:type="dxa"/>
            <w:shd w:val="clear" w:color="auto" w:fill="D9D9D9" w:themeFill="background1" w:themeFillShade="D9"/>
          </w:tcPr>
          <w:p w14:paraId="0C11DFD8" w14:textId="3B448D2A" w:rsidR="003B199E" w:rsidRPr="00C769C8" w:rsidRDefault="00DC711F" w:rsidP="0045766A">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w:t>
            </w:r>
            <w:r w:rsidR="003B199E" w:rsidRPr="00C769C8">
              <w:rPr>
                <w:rFonts w:eastAsia="Times New Roman" w:cs="Arial"/>
                <w:b/>
                <w:bCs/>
                <w:color w:val="1F1E33"/>
                <w:sz w:val="16"/>
                <w:szCs w:val="16"/>
                <w:lang w:val="en-US" w:eastAsia="nl-NL" w:bidi="ar-SA"/>
              </w:rPr>
              <w:t>v</w:t>
            </w:r>
            <w:r>
              <w:rPr>
                <w:rFonts w:eastAsia="Times New Roman" w:cs="Arial"/>
                <w:b/>
                <w:bCs/>
                <w:color w:val="1F1E33"/>
                <w:sz w:val="16"/>
                <w:szCs w:val="16"/>
                <w:lang w:val="en-US" w:eastAsia="nl-NL" w:bidi="ar-SA"/>
              </w:rPr>
              <w:t>)</w:t>
            </w:r>
            <w:r w:rsidR="003B199E" w:rsidRPr="00C769C8">
              <w:rPr>
                <w:rFonts w:eastAsia="Times New Roman" w:cs="Arial"/>
                <w:b/>
                <w:bCs/>
                <w:color w:val="1F1E33"/>
                <w:sz w:val="16"/>
                <w:szCs w:val="16"/>
                <w:lang w:val="en-US" w:eastAsia="nl-NL" w:bidi="ar-SA"/>
              </w:rPr>
              <w:t>CPU</w:t>
            </w:r>
            <w:r w:rsidR="003B199E">
              <w:rPr>
                <w:rFonts w:eastAsia="Times New Roman" w:cs="Arial"/>
                <w:b/>
                <w:bCs/>
                <w:color w:val="1F1E33"/>
                <w:sz w:val="16"/>
                <w:szCs w:val="16"/>
                <w:lang w:val="en-US" w:eastAsia="nl-NL" w:bidi="ar-SA"/>
              </w:rPr>
              <w:t xml:space="preserve"> </w:t>
            </w:r>
          </w:p>
        </w:tc>
        <w:tc>
          <w:tcPr>
            <w:tcW w:w="630" w:type="dxa"/>
            <w:shd w:val="clear" w:color="auto" w:fill="D9D9D9" w:themeFill="background1" w:themeFillShade="D9"/>
          </w:tcPr>
          <w:p w14:paraId="24C50669" w14:textId="77777777" w:rsidR="003B199E" w:rsidRPr="00C769C8" w:rsidRDefault="003B199E" w:rsidP="0045766A">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RAM (GB)</w:t>
            </w:r>
          </w:p>
        </w:tc>
        <w:tc>
          <w:tcPr>
            <w:tcW w:w="1350" w:type="dxa"/>
            <w:shd w:val="clear" w:color="auto" w:fill="D9D9D9" w:themeFill="background1" w:themeFillShade="D9"/>
          </w:tcPr>
          <w:p w14:paraId="3593B2AD" w14:textId="77777777" w:rsidR="003B199E" w:rsidRPr="00C769C8" w:rsidRDefault="003B199E" w:rsidP="0045766A">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OS</w:t>
            </w:r>
          </w:p>
        </w:tc>
        <w:tc>
          <w:tcPr>
            <w:tcW w:w="900" w:type="dxa"/>
            <w:shd w:val="clear" w:color="auto" w:fill="D9D9D9" w:themeFill="background1" w:themeFillShade="D9"/>
          </w:tcPr>
          <w:p w14:paraId="7E3A6A17" w14:textId="77777777" w:rsidR="003B199E" w:rsidRPr="00C769C8" w:rsidRDefault="003B199E" w:rsidP="0045766A">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Infra SLA</w:t>
            </w:r>
          </w:p>
        </w:tc>
        <w:tc>
          <w:tcPr>
            <w:tcW w:w="840" w:type="dxa"/>
            <w:shd w:val="clear" w:color="auto" w:fill="D9D9D9" w:themeFill="background1" w:themeFillShade="D9"/>
          </w:tcPr>
          <w:p w14:paraId="2204ECFE" w14:textId="77777777" w:rsidR="003B199E" w:rsidRDefault="003B199E" w:rsidP="0045766A">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SBB Type</w:t>
            </w:r>
          </w:p>
        </w:tc>
        <w:tc>
          <w:tcPr>
            <w:tcW w:w="778" w:type="dxa"/>
            <w:shd w:val="clear" w:color="auto" w:fill="D9D9D9" w:themeFill="background1" w:themeFillShade="D9"/>
          </w:tcPr>
          <w:p w14:paraId="320490D6" w14:textId="77777777" w:rsidR="003B199E" w:rsidRPr="00C769C8" w:rsidRDefault="003B199E" w:rsidP="0045766A">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Replication</w:t>
            </w:r>
          </w:p>
        </w:tc>
      </w:tr>
      <w:tr w:rsidR="008E6E68" w:rsidRPr="00840228" w14:paraId="09B66F67" w14:textId="77777777" w:rsidTr="00D8325B">
        <w:trPr>
          <w:trHeight w:val="620"/>
        </w:trPr>
        <w:sdt>
          <w:sdtPr>
            <w:rPr>
              <w:rFonts w:eastAsia="Times New Roman" w:cs="Arial"/>
              <w:color w:val="auto"/>
              <w:sz w:val="16"/>
              <w:szCs w:val="16"/>
              <w:lang w:val="nl-NL" w:eastAsia="nl-NL" w:bidi="ar-SA"/>
            </w:rPr>
            <w:alias w:val="Landing Zone"/>
            <w:tag w:val="Security Zone"/>
            <w:id w:val="-1852945809"/>
            <w:placeholder>
              <w:docPart w:val="ADC081203688411B9F560F721911504F"/>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6D8734A7" w14:textId="391059D0" w:rsidR="008E6E68" w:rsidRDefault="00B535B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904758372"/>
            <w:placeholder>
              <w:docPart w:val="D6279F3C82804726BFD04D9DC8AAE6C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76FBECF7" w14:textId="0380FB3E" w:rsidR="008E6E68" w:rsidRDefault="0068472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616287771"/>
            <w:placeholder>
              <w:docPart w:val="9D14E02913F6453BA738097D9F29B8D3"/>
            </w:placeholder>
            <w:dropDownList>
              <w:listItem w:displayText="Select" w:value="Select"/>
              <w:listItem w:displayText="AM2" w:value="AM2"/>
              <w:listItem w:displayText="AM3" w:value="AM3"/>
            </w:dropDownList>
          </w:sdtPr>
          <w:sdtContent>
            <w:tc>
              <w:tcPr>
                <w:tcW w:w="720" w:type="dxa"/>
                <w:vAlign w:val="center"/>
              </w:tcPr>
              <w:p w14:paraId="39BEBB23" w14:textId="5A351B1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907026359"/>
            <w:placeholder>
              <w:docPart w:val="371713302A414B0AACF359042A31723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51E0DD9" w14:textId="6771BBE8"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4D061965" w14:textId="57CFD162"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sidR="00FD206E">
              <w:rPr>
                <w:rFonts w:eastAsia="Times New Roman" w:cs="Arial"/>
                <w:color w:val="000000" w:themeColor="text1"/>
                <w:sz w:val="16"/>
                <w:szCs w:val="16"/>
                <w:lang w:val="en-US" w:eastAsia="nl-NL" w:bidi="ar-SA"/>
              </w:rPr>
              <w:t>Serv</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7E09102E" w14:textId="383C6B27"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8</w:t>
            </w:r>
          </w:p>
        </w:tc>
        <w:tc>
          <w:tcPr>
            <w:tcW w:w="630" w:type="dxa"/>
            <w:vAlign w:val="center"/>
          </w:tcPr>
          <w:p w14:paraId="3CBEA268" w14:textId="00E78A91"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F725959"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4FFBAAA" w14:textId="77777777" w:rsidTr="005F65D6">
                    <w:sdt>
                      <w:sdtPr>
                        <w:rPr>
                          <w:rFonts w:eastAsia="Times New Roman" w:cs="Arial"/>
                          <w:color w:val="auto"/>
                          <w:sz w:val="16"/>
                          <w:szCs w:val="16"/>
                          <w:lang w:val="nl-NL" w:eastAsia="nl-NL" w:bidi="ar-SA"/>
                        </w:rPr>
                        <w:alias w:val="Standard Building Block"/>
                        <w:tag w:val="Security Zone"/>
                        <w:id w:val="-174889671"/>
                        <w:placeholder>
                          <w:docPart w:val="22CBFEA44F734389A5BF958EC8AA4B1B"/>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DBB9685" w14:textId="4103B752" w:rsidR="008E6E68" w:rsidRPr="002B6376" w:rsidRDefault="005A75B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062171750"/>
                        <w:placeholder>
                          <w:docPart w:val="B1B52AA8EB4A45DE8DF0C057F5A386F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08A4ED9"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21A8F1D0"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748B50A3" w14:textId="77777777" w:rsidTr="005F65D6">
                    <w:sdt>
                      <w:sdtPr>
                        <w:rPr>
                          <w:rFonts w:eastAsia="Times New Roman" w:cs="Arial"/>
                          <w:color w:val="auto"/>
                          <w:sz w:val="16"/>
                          <w:szCs w:val="16"/>
                          <w:lang w:val="nl-NL" w:eastAsia="nl-NL" w:bidi="ar-SA"/>
                        </w:rPr>
                        <w:alias w:val="Standard Building Block"/>
                        <w:tag w:val="Security Zone"/>
                        <w:id w:val="-1777316259"/>
                        <w:placeholder>
                          <w:docPart w:val="1EF752C426FC44ACA4A2B588556CD6A1"/>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9517B2C"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88650625"/>
                        <w:placeholder>
                          <w:docPart w:val="8626C9B72DE54490AE59E99C44E9502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5EF332E"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FA170D5"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7869469F"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61633239"/>
              <w:placeholder>
                <w:docPart w:val="81FCA8051AE74F448F14D554FACF8A2E"/>
              </w:placeholder>
              <w:dropDownList>
                <w:listItem w:displayText="Select" w:value="Select"/>
                <w:listItem w:displayText="Bronze" w:value="Bronze"/>
                <w:listItem w:displayText="Silver" w:value="Silver"/>
                <w:listItem w:displayText="Gold" w:value="Gold"/>
              </w:dropDownList>
            </w:sdtPr>
            <w:sdtContent>
              <w:p w14:paraId="79C72F9A" w14:textId="0845D662"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77989169"/>
            <w:placeholder>
              <w:docPart w:val="C018744C95E245BF97E8B9D8C564962B"/>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97A323C" w14:textId="5FB7D213"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2401744"/>
            <w:placeholder>
              <w:docPart w:val="79B3D4D1A29547EBB85FD1F0BB437E10"/>
            </w:placeholder>
            <w:dropDownList>
              <w:listItem w:displayText="Select" w:value="Select"/>
              <w:listItem w:displayText="yes" w:value="yes"/>
              <w:listItem w:displayText="no" w:value="no"/>
            </w:dropDownList>
          </w:sdtPr>
          <w:sdtContent>
            <w:tc>
              <w:tcPr>
                <w:tcW w:w="778" w:type="dxa"/>
                <w:vAlign w:val="center"/>
              </w:tcPr>
              <w:p w14:paraId="0FE61B6A" w14:textId="21967B1E"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12D1885C" w14:textId="77777777" w:rsidTr="00D8325B">
        <w:trPr>
          <w:trHeight w:val="620"/>
        </w:trPr>
        <w:sdt>
          <w:sdtPr>
            <w:rPr>
              <w:rFonts w:eastAsia="Times New Roman" w:cs="Arial"/>
              <w:color w:val="auto"/>
              <w:sz w:val="16"/>
              <w:szCs w:val="16"/>
              <w:lang w:val="nl-NL" w:eastAsia="nl-NL" w:bidi="ar-SA"/>
            </w:rPr>
            <w:alias w:val="Landing Zone"/>
            <w:tag w:val="Security Zone"/>
            <w:id w:val="-556477054"/>
            <w:placeholder>
              <w:docPart w:val="B6D276A1CDC947BFA89E8E20AF9E86DE"/>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CD99772" w14:textId="69A036B1" w:rsidR="008E6E68" w:rsidRPr="00FB24A4" w:rsidRDefault="008E6E68" w:rsidP="008E6E68">
                <w:pPr>
                  <w:spacing w:after="160" w:line="259" w:lineRule="auto"/>
                  <w:rPr>
                    <w:rFonts w:eastAsia="Times New Roman" w:cs="Arial"/>
                    <w:color w:val="auto"/>
                    <w:sz w:val="16"/>
                    <w:szCs w:val="16"/>
                    <w:lang w:val="nl-NL" w:eastAsia="nl-NL" w:bidi="ar-SA"/>
                  </w:rPr>
                </w:pPr>
                <w:r w:rsidRPr="00FB24A4">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696731282"/>
            <w:placeholder>
              <w:docPart w:val="FD3FD37E83704C5E9FDD159B74F98DC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2293DF16" w14:textId="7ADC6110"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13829121"/>
            <w:placeholder>
              <w:docPart w:val="19DD10954C544AA080F2356CBADA1A12"/>
            </w:placeholder>
            <w:dropDownList>
              <w:listItem w:displayText="Select" w:value="Select"/>
              <w:listItem w:displayText="AM2" w:value="AM2"/>
              <w:listItem w:displayText="AM3" w:value="AM3"/>
            </w:dropDownList>
          </w:sdtPr>
          <w:sdtContent>
            <w:tc>
              <w:tcPr>
                <w:tcW w:w="720" w:type="dxa"/>
                <w:vAlign w:val="center"/>
              </w:tcPr>
              <w:p w14:paraId="1DE20D56" w14:textId="32FC51FD"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295840360"/>
            <w:placeholder>
              <w:docPart w:val="2A20FC7D10F34CB2B5B66F648F7457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04265484" w14:textId="45B03BF2"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4D850F3D" w14:textId="4CA68CFA"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-D</w:t>
            </w:r>
          </w:p>
        </w:tc>
        <w:tc>
          <w:tcPr>
            <w:tcW w:w="720" w:type="dxa"/>
            <w:vAlign w:val="center"/>
          </w:tcPr>
          <w:p w14:paraId="04A67559" w14:textId="3EAAADB3"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00F0972D" w14:textId="7E99E159"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5BC87913"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41A98A81" w14:textId="77777777" w:rsidTr="005F65D6">
                    <w:sdt>
                      <w:sdtPr>
                        <w:rPr>
                          <w:rFonts w:eastAsia="Times New Roman" w:cs="Arial"/>
                          <w:color w:val="auto"/>
                          <w:sz w:val="16"/>
                          <w:szCs w:val="16"/>
                          <w:lang w:val="nl-NL" w:eastAsia="nl-NL" w:bidi="ar-SA"/>
                        </w:rPr>
                        <w:alias w:val="Standard Building Block"/>
                        <w:tag w:val="Security Zone"/>
                        <w:id w:val="-1651965809"/>
                        <w:placeholder>
                          <w:docPart w:val="20FF434A9C274B2AA75905698711FC62"/>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24824F0"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996495753"/>
                        <w:placeholder>
                          <w:docPart w:val="0E1C90A098CC418BBE4B93E8561D93B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4BDD537"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20334371"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3AD2FB3A" w14:textId="77777777" w:rsidTr="005F65D6">
                    <w:sdt>
                      <w:sdtPr>
                        <w:rPr>
                          <w:rFonts w:eastAsia="Times New Roman" w:cs="Arial"/>
                          <w:color w:val="auto"/>
                          <w:sz w:val="16"/>
                          <w:szCs w:val="16"/>
                          <w:lang w:val="nl-NL" w:eastAsia="nl-NL" w:bidi="ar-SA"/>
                        </w:rPr>
                        <w:alias w:val="Standard Building Block"/>
                        <w:tag w:val="Security Zone"/>
                        <w:id w:val="2111782888"/>
                        <w:placeholder>
                          <w:docPart w:val="3520C5A082EF497E9936443C3953291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9AF11F3"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4338241"/>
                        <w:placeholder>
                          <w:docPart w:val="21BFE842553A4C65B4B5BC39A287507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C50978D"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4AFCB56A"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r>
          </w:tbl>
          <w:p w14:paraId="28E44389"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128386400"/>
              <w:placeholder>
                <w:docPart w:val="200478774815435C93FB1A069C8609CD"/>
              </w:placeholder>
              <w:dropDownList>
                <w:listItem w:displayText="Select" w:value="Select"/>
                <w:listItem w:displayText="Bronze" w:value="Bronze"/>
                <w:listItem w:displayText="Silver" w:value="Silver"/>
                <w:listItem w:displayText="Gold" w:value="Gold"/>
              </w:dropDownList>
            </w:sdtPr>
            <w:sdtContent>
              <w:p w14:paraId="57FF9C5C" w14:textId="39F86B6D"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442827337"/>
            <w:placeholder>
              <w:docPart w:val="1F1D49688DA04C4AA3D9E11251206FAE"/>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041E669B" w14:textId="2A662E7C" w:rsidR="008E6E68" w:rsidRDefault="008E6E68" w:rsidP="008E6E68">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925076152"/>
            <w:placeholder>
              <w:docPart w:val="3A9E860E6E9647CE93EB73A75CEFBCC3"/>
            </w:placeholder>
            <w:dropDownList>
              <w:listItem w:displayText="Select" w:value="Select"/>
              <w:listItem w:displayText="yes" w:value="yes"/>
              <w:listItem w:displayText="no" w:value="no"/>
            </w:dropDownList>
          </w:sdtPr>
          <w:sdtContent>
            <w:tc>
              <w:tcPr>
                <w:tcW w:w="778" w:type="dxa"/>
                <w:vAlign w:val="center"/>
              </w:tcPr>
              <w:p w14:paraId="1D52F6C4" w14:textId="3DE3AD35"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782E2893" w14:textId="77777777" w:rsidTr="00D8325B">
        <w:trPr>
          <w:trHeight w:val="620"/>
        </w:trPr>
        <w:sdt>
          <w:sdtPr>
            <w:rPr>
              <w:rFonts w:eastAsia="Times New Roman" w:cs="Arial"/>
              <w:color w:val="auto"/>
              <w:sz w:val="16"/>
              <w:szCs w:val="16"/>
              <w:lang w:val="nl-NL" w:eastAsia="nl-NL" w:bidi="ar-SA"/>
            </w:rPr>
            <w:alias w:val="Landing Zone"/>
            <w:tag w:val="Security Zone"/>
            <w:id w:val="8257035"/>
            <w:placeholder>
              <w:docPart w:val="687B0089C39B4B269DDB2571E8CC154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AEB9CBD" w14:textId="37AA1971"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852769484"/>
            <w:placeholder>
              <w:docPart w:val="816D7ED2F118495BAC2DCCF966CD146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0BE8AA93" w14:textId="7F78C64B"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244637018"/>
            <w:placeholder>
              <w:docPart w:val="1E8DA806CFB6425BA8CA8272EA547841"/>
            </w:placeholder>
            <w:dropDownList>
              <w:listItem w:displayText="Select" w:value="Select"/>
              <w:listItem w:displayText="AM2" w:value="AM2"/>
              <w:listItem w:displayText="AM3" w:value="AM3"/>
            </w:dropDownList>
          </w:sdtPr>
          <w:sdtContent>
            <w:tc>
              <w:tcPr>
                <w:tcW w:w="720" w:type="dxa"/>
                <w:vAlign w:val="center"/>
              </w:tcPr>
              <w:p w14:paraId="77E47E70" w14:textId="688C432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531153092"/>
            <w:placeholder>
              <w:docPart w:val="9B085FBC69F34666B5DDDE4C31422D8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13D396B7" w14:textId="1D1D26B8"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37499903" w14:textId="0B7BABEF"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Bri</w:t>
            </w:r>
            <w:proofErr w:type="spellEnd"/>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1D7FDA37" w14:textId="6A38D9D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CE32674" w14:textId="220AE627"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85A03D4"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F94E0F3" w14:textId="77777777" w:rsidTr="005F65D6">
                    <w:sdt>
                      <w:sdtPr>
                        <w:rPr>
                          <w:rFonts w:eastAsia="Times New Roman" w:cs="Arial"/>
                          <w:color w:val="auto"/>
                          <w:sz w:val="16"/>
                          <w:szCs w:val="16"/>
                          <w:lang w:val="nl-NL" w:eastAsia="nl-NL" w:bidi="ar-SA"/>
                        </w:rPr>
                        <w:alias w:val="Standard Building Block"/>
                        <w:tag w:val="Security Zone"/>
                        <w:id w:val="1934546259"/>
                        <w:placeholder>
                          <w:docPart w:val="3E81B3FE3BE44DAAB29914BDD0EF4DB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72C2B1B" w14:textId="3D88A345" w:rsidR="008E6E68" w:rsidRPr="002B6376" w:rsidRDefault="0000795E"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789168376"/>
                        <w:placeholder>
                          <w:docPart w:val="A970C2446AC04C44A24EDDB066439C8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47E627C"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D86A312"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18937D5A" w14:textId="77777777" w:rsidTr="005F65D6">
                    <w:sdt>
                      <w:sdtPr>
                        <w:rPr>
                          <w:rFonts w:eastAsia="Times New Roman" w:cs="Arial"/>
                          <w:color w:val="auto"/>
                          <w:sz w:val="16"/>
                          <w:szCs w:val="16"/>
                          <w:lang w:val="nl-NL" w:eastAsia="nl-NL" w:bidi="ar-SA"/>
                        </w:rPr>
                        <w:alias w:val="Standard Building Block"/>
                        <w:tag w:val="Security Zone"/>
                        <w:id w:val="1224103214"/>
                        <w:placeholder>
                          <w:docPart w:val="EF2AC4AC3E6545148CA837B413F02B4A"/>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12AA661"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65090101"/>
                        <w:placeholder>
                          <w:docPart w:val="2BE078A4D87A42AE90F594E3405E0A7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C3DC3F5"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D3C962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41470C01"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47364490"/>
              <w:placeholder>
                <w:docPart w:val="7633616C18664659A5A654302D0B85C4"/>
              </w:placeholder>
              <w:dropDownList>
                <w:listItem w:displayText="Select" w:value="Select"/>
                <w:listItem w:displayText="Bronze" w:value="Bronze"/>
                <w:listItem w:displayText="Silver" w:value="Silver"/>
                <w:listItem w:displayText="Gold" w:value="Gold"/>
              </w:dropDownList>
            </w:sdtPr>
            <w:sdtContent>
              <w:p w14:paraId="5DA4505D" w14:textId="06C5D281"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426415974"/>
            <w:placeholder>
              <w:docPart w:val="5E305B0B317946AF9A5D0DB61E6F21E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03ABDD00" w14:textId="70B747EA"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412083929"/>
            <w:placeholder>
              <w:docPart w:val="BBDE3470E21E4981ADF2017A0DACDE1E"/>
            </w:placeholder>
            <w:dropDownList>
              <w:listItem w:displayText="Select" w:value="Select"/>
              <w:listItem w:displayText="yes" w:value="yes"/>
              <w:listItem w:displayText="no" w:value="no"/>
            </w:dropDownList>
          </w:sdtPr>
          <w:sdtContent>
            <w:tc>
              <w:tcPr>
                <w:tcW w:w="778" w:type="dxa"/>
                <w:vAlign w:val="center"/>
              </w:tcPr>
              <w:p w14:paraId="7349FAF9" w14:textId="4819AB74"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652275D7" w14:textId="77777777" w:rsidTr="00D8325B">
        <w:trPr>
          <w:trHeight w:val="620"/>
        </w:trPr>
        <w:sdt>
          <w:sdtPr>
            <w:rPr>
              <w:rFonts w:eastAsia="Times New Roman" w:cs="Arial"/>
              <w:color w:val="auto"/>
              <w:sz w:val="16"/>
              <w:szCs w:val="16"/>
              <w:lang w:val="nl-NL" w:eastAsia="nl-NL" w:bidi="ar-SA"/>
            </w:rPr>
            <w:alias w:val="Landing Zone"/>
            <w:tag w:val="Security Zone"/>
            <w:id w:val="1062296092"/>
            <w:placeholder>
              <w:docPart w:val="413D773EACDA423A936EBA09F9BAF0DE"/>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3ED7B67" w14:textId="443CB8AB"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143036558"/>
            <w:placeholder>
              <w:docPart w:val="07A2898208864FD18A60820634386CF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8A4116F" w14:textId="2F20A613"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778685783"/>
            <w:placeholder>
              <w:docPart w:val="DCF82C2546D5490C91CBD6E0D334D24F"/>
            </w:placeholder>
            <w:dropDownList>
              <w:listItem w:displayText="Select" w:value="Select"/>
              <w:listItem w:displayText="AM2" w:value="AM2"/>
              <w:listItem w:displayText="AM3" w:value="AM3"/>
            </w:dropDownList>
          </w:sdtPr>
          <w:sdtContent>
            <w:tc>
              <w:tcPr>
                <w:tcW w:w="720" w:type="dxa"/>
                <w:vAlign w:val="center"/>
              </w:tcPr>
              <w:p w14:paraId="293DA232" w14:textId="050862E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491877621"/>
            <w:placeholder>
              <w:docPart w:val="1891220D33104CA285BBFB7E9FE5331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3C842DF5" w14:textId="32426F18"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35E3E905" w14:textId="15B9D1DF"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Sea</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036F3691" w14:textId="3D6CEB29"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5C8D12AB" w14:textId="16865A37"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101E0F01"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36F936BE" w14:textId="77777777" w:rsidTr="005F65D6">
                    <w:sdt>
                      <w:sdtPr>
                        <w:rPr>
                          <w:rFonts w:eastAsia="Times New Roman" w:cs="Arial"/>
                          <w:color w:val="auto"/>
                          <w:sz w:val="16"/>
                          <w:szCs w:val="16"/>
                          <w:lang w:val="nl-NL" w:eastAsia="nl-NL" w:bidi="ar-SA"/>
                        </w:rPr>
                        <w:alias w:val="Standard Building Block"/>
                        <w:tag w:val="Security Zone"/>
                        <w:id w:val="1926384303"/>
                        <w:placeholder>
                          <w:docPart w:val="3044A2D6102247649A82AA2AC87EC31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B3FAD0C"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009628591"/>
                        <w:placeholder>
                          <w:docPart w:val="18042068FA2F42AABB77C8A51CAD81D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4DE80A0"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1B5EED8"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C022271" w14:textId="77777777" w:rsidTr="005F65D6">
                    <w:sdt>
                      <w:sdtPr>
                        <w:rPr>
                          <w:rFonts w:eastAsia="Times New Roman" w:cs="Arial"/>
                          <w:color w:val="auto"/>
                          <w:sz w:val="16"/>
                          <w:szCs w:val="16"/>
                          <w:lang w:val="nl-NL" w:eastAsia="nl-NL" w:bidi="ar-SA"/>
                        </w:rPr>
                        <w:alias w:val="Standard Building Block"/>
                        <w:tag w:val="Security Zone"/>
                        <w:id w:val="-1412692175"/>
                        <w:placeholder>
                          <w:docPart w:val="5FFA56D32956473CAC592084800060E5"/>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B988374"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04024021"/>
                        <w:placeholder>
                          <w:docPart w:val="CF5B6F72A5724B5EA1B487823AAFB7D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4F7A858"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58F0273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2B121A97"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428655501"/>
              <w:placeholder>
                <w:docPart w:val="6E6D7BFECAD0425DAB682485843E8125"/>
              </w:placeholder>
              <w:dropDownList>
                <w:listItem w:displayText="Select" w:value="Select"/>
                <w:listItem w:displayText="Bronze" w:value="Bronze"/>
                <w:listItem w:displayText="Silver" w:value="Silver"/>
                <w:listItem w:displayText="Gold" w:value="Gold"/>
              </w:dropDownList>
            </w:sdtPr>
            <w:sdtContent>
              <w:p w14:paraId="7092DEFB" w14:textId="44484E42"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91516933"/>
            <w:placeholder>
              <w:docPart w:val="8CBE422ED4D94D66BA2E66190EF9C610"/>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D813201" w14:textId="6C86B88C"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091316164"/>
            <w:placeholder>
              <w:docPart w:val="0E7D85AF50DF447497D951196A0EA731"/>
            </w:placeholder>
            <w:dropDownList>
              <w:listItem w:displayText="Select" w:value="Select"/>
              <w:listItem w:displayText="yes" w:value="yes"/>
              <w:listItem w:displayText="no" w:value="no"/>
            </w:dropDownList>
          </w:sdtPr>
          <w:sdtContent>
            <w:tc>
              <w:tcPr>
                <w:tcW w:w="778" w:type="dxa"/>
                <w:vAlign w:val="center"/>
              </w:tcPr>
              <w:p w14:paraId="70681CB6" w14:textId="15678B98"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057615" w:rsidRPr="00BE1252" w14:paraId="2B51D4BC" w14:textId="77777777" w:rsidTr="00D8325B">
        <w:trPr>
          <w:trHeight w:val="620"/>
        </w:trPr>
        <w:sdt>
          <w:sdtPr>
            <w:rPr>
              <w:rFonts w:eastAsia="Times New Roman" w:cs="Arial"/>
              <w:color w:val="auto"/>
              <w:sz w:val="16"/>
              <w:szCs w:val="16"/>
              <w:lang w:val="nl-NL" w:eastAsia="nl-NL" w:bidi="ar-SA"/>
            </w:rPr>
            <w:alias w:val="Landing Zone"/>
            <w:tag w:val="Security Zone"/>
            <w:id w:val="123201446"/>
            <w:placeholder>
              <w:docPart w:val="82F0ABC78EF44912A74E9682BC11D11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3F409BA9" w14:textId="59313956"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607084343"/>
            <w:placeholder>
              <w:docPart w:val="F7D3600BA03C4B3BB3DFBC50B8BE0F4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2CA06DD9" w14:textId="2CBECC21"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486057869"/>
            <w:placeholder>
              <w:docPart w:val="6AACB34E155444D39F77A95D7243600F"/>
            </w:placeholder>
            <w:dropDownList>
              <w:listItem w:displayText="Select" w:value="Select"/>
              <w:listItem w:displayText="AM2" w:value="AM2"/>
              <w:listItem w:displayText="AM3" w:value="AM3"/>
            </w:dropDownList>
          </w:sdtPr>
          <w:sdtContent>
            <w:tc>
              <w:tcPr>
                <w:tcW w:w="720" w:type="dxa"/>
                <w:vAlign w:val="center"/>
              </w:tcPr>
              <w:p w14:paraId="21A2F44D" w14:textId="6900A734" w:rsidR="00057615" w:rsidRPr="00BE1252" w:rsidRDefault="00057615" w:rsidP="0005761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564448578"/>
            <w:placeholder>
              <w:docPart w:val="DD70A182557346989DE2262057607B9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0382F8FB" w14:textId="7AE12EFC" w:rsidR="00057615" w:rsidRPr="00BE1252" w:rsidRDefault="00F70075" w:rsidP="00057615">
                <w:pPr>
                  <w:spacing w:after="160" w:line="259" w:lineRule="auto"/>
                  <w:rPr>
                    <w:sz w:val="16"/>
                    <w:szCs w:val="16"/>
                  </w:rPr>
                </w:pPr>
                <w:r w:rsidRPr="00BE1252">
                  <w:rPr>
                    <w:sz w:val="16"/>
                    <w:szCs w:val="16"/>
                  </w:rPr>
                  <w:t>Development</w:t>
                </w:r>
              </w:p>
            </w:tc>
          </w:sdtContent>
        </w:sdt>
        <w:tc>
          <w:tcPr>
            <w:tcW w:w="1440" w:type="dxa"/>
            <w:vAlign w:val="center"/>
          </w:tcPr>
          <w:p w14:paraId="529661D7" w14:textId="23DAFC24" w:rsidR="00057615" w:rsidRPr="00BE1252" w:rsidRDefault="00057615" w:rsidP="0005761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w:t>
            </w:r>
            <w:r w:rsidR="00F70075" w:rsidRPr="00BE1252">
              <w:rPr>
                <w:rFonts w:eastAsia="Times New Roman" w:cs="Arial"/>
                <w:color w:val="000000" w:themeColor="text1"/>
                <w:sz w:val="16"/>
                <w:szCs w:val="16"/>
                <w:lang w:val="en-US" w:eastAsia="nl-NL" w:bidi="ar-SA"/>
              </w:rPr>
              <w:t>D</w:t>
            </w:r>
          </w:p>
        </w:tc>
        <w:tc>
          <w:tcPr>
            <w:tcW w:w="720" w:type="dxa"/>
            <w:vAlign w:val="center"/>
          </w:tcPr>
          <w:p w14:paraId="6E3458D5" w14:textId="4F918741" w:rsidR="00057615" w:rsidRPr="00BE1252" w:rsidRDefault="00057615" w:rsidP="0005761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6940DA83" w14:textId="1CFEB9E8" w:rsidR="00057615" w:rsidRPr="00BE1252" w:rsidRDefault="00057615" w:rsidP="0005761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57615" w:rsidRPr="00BE1252" w14:paraId="7ACB0893"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57615" w:rsidRPr="00BE1252" w14:paraId="33FB177C" w14:textId="77777777" w:rsidTr="0060387B">
                    <w:sdt>
                      <w:sdtPr>
                        <w:rPr>
                          <w:rFonts w:eastAsia="Times New Roman" w:cs="Arial"/>
                          <w:color w:val="auto"/>
                          <w:sz w:val="16"/>
                          <w:szCs w:val="16"/>
                          <w:lang w:val="nl-NL" w:eastAsia="nl-NL" w:bidi="ar-SA"/>
                        </w:rPr>
                        <w:alias w:val="Standard Building Block"/>
                        <w:tag w:val="Security Zone"/>
                        <w:id w:val="-942377198"/>
                        <w:placeholder>
                          <w:docPart w:val="7DB62C666D18474485FB69CE9D1F182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32EC555" w14:textId="77777777" w:rsidR="00057615" w:rsidRPr="00BE1252" w:rsidRDefault="00057615" w:rsidP="0005761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519815688"/>
                        <w:placeholder>
                          <w:docPart w:val="DED02B71A5B14DD2ACA6B6DD49ACA39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645535BA" w14:textId="77777777"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42C0ADA3" w14:textId="77777777" w:rsidR="00057615" w:rsidRPr="00BE1252" w:rsidRDefault="00057615" w:rsidP="0005761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57615" w:rsidRPr="00BE1252" w14:paraId="70616897" w14:textId="77777777" w:rsidTr="0060387B">
                    <w:sdt>
                      <w:sdtPr>
                        <w:rPr>
                          <w:rFonts w:eastAsia="Times New Roman" w:cs="Arial"/>
                          <w:color w:val="auto"/>
                          <w:sz w:val="16"/>
                          <w:szCs w:val="16"/>
                          <w:lang w:val="nl-NL" w:eastAsia="nl-NL" w:bidi="ar-SA"/>
                        </w:rPr>
                        <w:alias w:val="Standard Building Block"/>
                        <w:tag w:val="Security Zone"/>
                        <w:id w:val="1969465232"/>
                        <w:placeholder>
                          <w:docPart w:val="CED3A7F21C7343498609BC3360F6E0C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4D22BE4" w14:textId="77777777" w:rsidR="00057615" w:rsidRPr="00BE1252" w:rsidRDefault="00057615" w:rsidP="0005761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789889199"/>
                        <w:placeholder>
                          <w:docPart w:val="D07732F69C0C4F36846A9EC755CB086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3DEAB653" w14:textId="77777777" w:rsidR="00057615" w:rsidRPr="00BE1252" w:rsidRDefault="00057615" w:rsidP="0005761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3F64BE9" w14:textId="77777777" w:rsidR="00057615" w:rsidRPr="00BE1252" w:rsidRDefault="00057615" w:rsidP="00057615">
                  <w:pPr>
                    <w:spacing w:after="160" w:line="259" w:lineRule="auto"/>
                    <w:rPr>
                      <w:rFonts w:eastAsia="Times New Roman" w:cs="Arial"/>
                      <w:color w:val="auto"/>
                      <w:sz w:val="16"/>
                      <w:szCs w:val="16"/>
                      <w:lang w:val="nl-NL" w:eastAsia="nl-NL" w:bidi="ar-SA"/>
                    </w:rPr>
                  </w:pPr>
                </w:p>
              </w:tc>
            </w:tr>
          </w:tbl>
          <w:p w14:paraId="780BCC99" w14:textId="77777777" w:rsidR="00057615" w:rsidRPr="00BE1252" w:rsidRDefault="00057615" w:rsidP="0005761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8983467"/>
              <w:placeholder>
                <w:docPart w:val="11DDC1FE9681467FA304B5A0100ED029"/>
              </w:placeholder>
              <w:dropDownList>
                <w:listItem w:displayText="Select" w:value="Select"/>
                <w:listItem w:displayText="Bronze" w:value="Bronze"/>
                <w:listItem w:displayText="Silver" w:value="Silver"/>
                <w:listItem w:displayText="Gold" w:value="Gold"/>
              </w:dropDownList>
            </w:sdtPr>
            <w:sdtContent>
              <w:p w14:paraId="77B4F0D5" w14:textId="7C83C16F" w:rsidR="00057615" w:rsidRPr="00BE1252" w:rsidRDefault="00057615" w:rsidP="00057615">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1541896362"/>
            <w:placeholder>
              <w:docPart w:val="95FA34892A7C40589AB0AF29982BC490"/>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738800E7" w14:textId="67255444" w:rsidR="00057615" w:rsidRPr="00BE1252" w:rsidRDefault="00057615" w:rsidP="00057615">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172457034"/>
            <w:placeholder>
              <w:docPart w:val="0DCE74063CE84477BF5FD9BA217862CC"/>
            </w:placeholder>
            <w:dropDownList>
              <w:listItem w:displayText="Select" w:value="Select"/>
              <w:listItem w:displayText="yes" w:value="yes"/>
              <w:listItem w:displayText="no" w:value="no"/>
            </w:dropDownList>
          </w:sdtPr>
          <w:sdtContent>
            <w:tc>
              <w:tcPr>
                <w:tcW w:w="778" w:type="dxa"/>
                <w:vAlign w:val="center"/>
              </w:tcPr>
              <w:p w14:paraId="4397A2EA" w14:textId="5EFE0289" w:rsidR="00057615" w:rsidRPr="00BE1252" w:rsidRDefault="00057615" w:rsidP="0005761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1FC66512" w14:textId="77777777" w:rsidTr="00D8325B">
        <w:trPr>
          <w:trHeight w:val="620"/>
        </w:trPr>
        <w:sdt>
          <w:sdtPr>
            <w:rPr>
              <w:rFonts w:eastAsia="Times New Roman" w:cs="Arial"/>
              <w:color w:val="auto"/>
              <w:sz w:val="16"/>
              <w:szCs w:val="16"/>
              <w:lang w:val="nl-NL" w:eastAsia="nl-NL" w:bidi="ar-SA"/>
            </w:rPr>
            <w:alias w:val="Landing Zone"/>
            <w:tag w:val="Security Zone"/>
            <w:id w:val="454840893"/>
            <w:placeholder>
              <w:docPart w:val="BAA9F12928F24662AF0E811624F532B3"/>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AD40E54" w14:textId="589C7803" w:rsidR="008E6E68" w:rsidRDefault="008E6E6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Legacy Hosting AIX</w:t>
                </w:r>
              </w:p>
            </w:tc>
          </w:sdtContent>
        </w:sdt>
        <w:tc>
          <w:tcPr>
            <w:tcW w:w="1530" w:type="dxa"/>
            <w:vAlign w:val="center"/>
          </w:tcPr>
          <w:p w14:paraId="043658A7" w14:textId="388A90A4" w:rsidR="008E6E68" w:rsidRDefault="00F90F49"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1396501326"/>
            <w:placeholder>
              <w:docPart w:val="A9A7FEE3CF344042881B981F5F31AADC"/>
            </w:placeholder>
            <w:dropDownList>
              <w:listItem w:displayText="Select" w:value="Select"/>
              <w:listItem w:displayText="AM2" w:value="AM2"/>
              <w:listItem w:displayText="AM3" w:value="AM3"/>
            </w:dropDownList>
          </w:sdtPr>
          <w:sdtContent>
            <w:tc>
              <w:tcPr>
                <w:tcW w:w="720" w:type="dxa"/>
                <w:vAlign w:val="center"/>
              </w:tcPr>
              <w:p w14:paraId="33F3B19F" w14:textId="255D141B"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303730877"/>
            <w:placeholder>
              <w:docPart w:val="499246F436C14BE7981CF606DB6311C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6F1E805" w14:textId="330FF40A" w:rsidR="008E6E68" w:rsidRDefault="008E6E68" w:rsidP="008E6E68">
                <w:pPr>
                  <w:spacing w:after="160" w:line="259" w:lineRule="auto"/>
                  <w:rPr>
                    <w:sz w:val="16"/>
                    <w:szCs w:val="16"/>
                  </w:rPr>
                </w:pPr>
                <w:r>
                  <w:rPr>
                    <w:sz w:val="16"/>
                    <w:szCs w:val="16"/>
                  </w:rPr>
                  <w:t>Development</w:t>
                </w:r>
              </w:p>
            </w:tc>
          </w:sdtContent>
        </w:sdt>
        <w:tc>
          <w:tcPr>
            <w:tcW w:w="1440" w:type="dxa"/>
            <w:vAlign w:val="center"/>
          </w:tcPr>
          <w:p w14:paraId="295ED7B1" w14:textId="0280755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DB</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D</w:t>
            </w:r>
          </w:p>
        </w:tc>
        <w:tc>
          <w:tcPr>
            <w:tcW w:w="720" w:type="dxa"/>
            <w:vAlign w:val="center"/>
          </w:tcPr>
          <w:p w14:paraId="36856CE8" w14:textId="13B2CD0F"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37AFBE53" w14:textId="247CAC9B" w:rsidR="008E6E68" w:rsidRDefault="00C05B6D"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B52AA4D"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C6CDC68" w14:textId="77777777" w:rsidTr="005F65D6">
                    <w:sdt>
                      <w:sdtPr>
                        <w:rPr>
                          <w:rFonts w:eastAsia="Times New Roman" w:cs="Arial"/>
                          <w:color w:val="auto"/>
                          <w:sz w:val="16"/>
                          <w:szCs w:val="16"/>
                          <w:lang w:val="nl-NL" w:eastAsia="nl-NL" w:bidi="ar-SA"/>
                        </w:rPr>
                        <w:alias w:val="Standard Building Block"/>
                        <w:tag w:val="Security Zone"/>
                        <w:id w:val="1303656364"/>
                        <w:placeholder>
                          <w:docPart w:val="EF9D32B2D8B940C293786334F31022E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14010C5E"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464774867"/>
                        <w:placeholder>
                          <w:docPart w:val="0573E7C4EDA6438DB1B4C096E6C3DE8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74425DA"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5750752B"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2F0712DA" w14:textId="77777777" w:rsidTr="005F65D6">
                    <w:sdt>
                      <w:sdtPr>
                        <w:rPr>
                          <w:rFonts w:eastAsia="Times New Roman" w:cs="Arial"/>
                          <w:color w:val="auto"/>
                          <w:sz w:val="16"/>
                          <w:szCs w:val="16"/>
                          <w:lang w:val="nl-NL" w:eastAsia="nl-NL" w:bidi="ar-SA"/>
                        </w:rPr>
                        <w:alias w:val="Standard Building Block"/>
                        <w:tag w:val="Security Zone"/>
                        <w:id w:val="-2002421825"/>
                        <w:placeholder>
                          <w:docPart w:val="B6B05E5D58FD4A5CAEAF9352E0A151A5"/>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4ABE855"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74227350"/>
                        <w:placeholder>
                          <w:docPart w:val="53F6EF7A14E848CC873D06305D00B7E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1FCEC6F"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D6AF556"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6C2538E9"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631667417"/>
              <w:placeholder>
                <w:docPart w:val="40A5C6F3C8E5409F9F2D5BAC374EBE39"/>
              </w:placeholder>
              <w:dropDownList>
                <w:listItem w:displayText="Select" w:value="Select"/>
                <w:listItem w:displayText="Bronze" w:value="Bronze"/>
                <w:listItem w:displayText="Silver" w:value="Silver"/>
                <w:listItem w:displayText="Gold" w:value="Gold"/>
              </w:dropDownList>
            </w:sdtPr>
            <w:sdtContent>
              <w:p w14:paraId="6B053CC6" w14:textId="02149365"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34642415"/>
            <w:placeholder>
              <w:docPart w:val="149FEBA7B56246648CD7775F7FB03FE4"/>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42F97B21" w14:textId="00EA7FDB" w:rsidR="008E6E68" w:rsidRDefault="00FB24A4" w:rsidP="008E6E68">
                <w:pPr>
                  <w:spacing w:after="160" w:line="259" w:lineRule="auto"/>
                  <w:jc w:val="center"/>
                  <w:rPr>
                    <w:sz w:val="16"/>
                    <w:szCs w:val="16"/>
                  </w:rPr>
                </w:pPr>
                <w:r>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1358311583"/>
            <w:placeholder>
              <w:docPart w:val="8B565CDD516F4CE188E584C9E1EEC77A"/>
            </w:placeholder>
            <w:dropDownList>
              <w:listItem w:displayText="Select" w:value="Select"/>
              <w:listItem w:displayText="yes" w:value="yes"/>
              <w:listItem w:displayText="no" w:value="no"/>
            </w:dropDownList>
          </w:sdtPr>
          <w:sdtContent>
            <w:tc>
              <w:tcPr>
                <w:tcW w:w="778" w:type="dxa"/>
                <w:vAlign w:val="center"/>
              </w:tcPr>
              <w:p w14:paraId="77F57CEC" w14:textId="2F8519A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D73755" w:rsidRPr="00840228" w14:paraId="556EEBA1" w14:textId="77777777" w:rsidTr="00D8325B">
        <w:trPr>
          <w:trHeight w:val="620"/>
        </w:trPr>
        <w:tc>
          <w:tcPr>
            <w:tcW w:w="1260" w:type="dxa"/>
            <w:shd w:val="clear" w:color="auto" w:fill="BFBFBF" w:themeFill="background1" w:themeFillShade="BF"/>
            <w:vAlign w:val="center"/>
          </w:tcPr>
          <w:p w14:paraId="19D5303D" w14:textId="77777777" w:rsidR="00D73755" w:rsidRDefault="00D73755" w:rsidP="00D73755">
            <w:pPr>
              <w:spacing w:after="160" w:line="259" w:lineRule="auto"/>
              <w:rPr>
                <w:rFonts w:eastAsia="Times New Roman" w:cs="Arial"/>
                <w:color w:val="auto"/>
                <w:sz w:val="16"/>
                <w:szCs w:val="16"/>
                <w:lang w:val="nl-NL" w:eastAsia="nl-NL" w:bidi="ar-SA"/>
              </w:rPr>
            </w:pPr>
          </w:p>
        </w:tc>
        <w:tc>
          <w:tcPr>
            <w:tcW w:w="1530" w:type="dxa"/>
            <w:shd w:val="clear" w:color="auto" w:fill="BFBFBF" w:themeFill="background1" w:themeFillShade="BF"/>
            <w:vAlign w:val="center"/>
          </w:tcPr>
          <w:p w14:paraId="22A846E4" w14:textId="77777777" w:rsidR="00D73755" w:rsidRDefault="00D73755" w:rsidP="00D73755">
            <w:pPr>
              <w:spacing w:after="160" w:line="259" w:lineRule="auto"/>
              <w:rPr>
                <w:rFonts w:eastAsia="Times New Roman" w:cs="Arial"/>
                <w:color w:val="auto"/>
                <w:sz w:val="16"/>
                <w:szCs w:val="16"/>
                <w:lang w:val="nl-NL" w:eastAsia="nl-NL" w:bidi="ar-SA"/>
              </w:rPr>
            </w:pPr>
          </w:p>
        </w:tc>
        <w:tc>
          <w:tcPr>
            <w:tcW w:w="720" w:type="dxa"/>
            <w:shd w:val="clear" w:color="auto" w:fill="BFBFBF" w:themeFill="background1" w:themeFillShade="BF"/>
            <w:vAlign w:val="center"/>
          </w:tcPr>
          <w:p w14:paraId="2CB44B2E" w14:textId="77777777" w:rsidR="00D73755" w:rsidRDefault="00D73755" w:rsidP="00D73755">
            <w:pPr>
              <w:spacing w:after="160" w:line="259" w:lineRule="auto"/>
              <w:rPr>
                <w:rFonts w:eastAsia="Times New Roman" w:cs="Arial"/>
                <w:color w:val="000000" w:themeColor="text1"/>
                <w:sz w:val="16"/>
                <w:szCs w:val="16"/>
                <w:lang w:val="en-US" w:eastAsia="nl-NL" w:bidi="ar-SA"/>
              </w:rPr>
            </w:pPr>
          </w:p>
        </w:tc>
        <w:tc>
          <w:tcPr>
            <w:tcW w:w="1290" w:type="dxa"/>
            <w:shd w:val="clear" w:color="auto" w:fill="BFBFBF" w:themeFill="background1" w:themeFillShade="BF"/>
            <w:vAlign w:val="center"/>
          </w:tcPr>
          <w:p w14:paraId="1BB4FFF3" w14:textId="77777777" w:rsidR="00D73755" w:rsidRDefault="00D73755" w:rsidP="00D73755">
            <w:pPr>
              <w:spacing w:after="160" w:line="259" w:lineRule="auto"/>
              <w:rPr>
                <w:sz w:val="16"/>
                <w:szCs w:val="16"/>
              </w:rPr>
            </w:pPr>
          </w:p>
        </w:tc>
        <w:tc>
          <w:tcPr>
            <w:tcW w:w="1440" w:type="dxa"/>
            <w:shd w:val="clear" w:color="auto" w:fill="BFBFBF" w:themeFill="background1" w:themeFillShade="BF"/>
            <w:vAlign w:val="center"/>
          </w:tcPr>
          <w:p w14:paraId="09CBD7C2" w14:textId="77777777" w:rsidR="00D73755" w:rsidRDefault="00D73755" w:rsidP="00D73755">
            <w:pPr>
              <w:spacing w:after="160" w:line="259" w:lineRule="auto"/>
              <w:rPr>
                <w:rFonts w:eastAsia="Times New Roman" w:cs="Arial"/>
                <w:color w:val="000000" w:themeColor="text1"/>
                <w:sz w:val="16"/>
                <w:szCs w:val="16"/>
                <w:lang w:val="en-US" w:eastAsia="nl-NL" w:bidi="ar-SA"/>
              </w:rPr>
            </w:pPr>
          </w:p>
        </w:tc>
        <w:tc>
          <w:tcPr>
            <w:tcW w:w="720" w:type="dxa"/>
            <w:shd w:val="clear" w:color="auto" w:fill="BFBFBF" w:themeFill="background1" w:themeFillShade="BF"/>
            <w:vAlign w:val="center"/>
          </w:tcPr>
          <w:p w14:paraId="6C20F614" w14:textId="77777777" w:rsidR="00D73755" w:rsidRDefault="00D73755" w:rsidP="00D73755">
            <w:pPr>
              <w:spacing w:after="160" w:line="259" w:lineRule="auto"/>
              <w:jc w:val="center"/>
              <w:rPr>
                <w:rFonts w:eastAsia="Times New Roman" w:cs="Arial"/>
                <w:color w:val="000000" w:themeColor="text1"/>
                <w:sz w:val="16"/>
                <w:szCs w:val="16"/>
                <w:lang w:val="en-US" w:eastAsia="nl-NL" w:bidi="ar-SA"/>
              </w:rPr>
            </w:pPr>
          </w:p>
        </w:tc>
        <w:tc>
          <w:tcPr>
            <w:tcW w:w="630" w:type="dxa"/>
            <w:shd w:val="clear" w:color="auto" w:fill="BFBFBF" w:themeFill="background1" w:themeFillShade="BF"/>
            <w:vAlign w:val="center"/>
          </w:tcPr>
          <w:p w14:paraId="478D5DD8" w14:textId="77777777" w:rsidR="00D73755" w:rsidRDefault="00D73755" w:rsidP="00D73755">
            <w:pPr>
              <w:spacing w:after="160" w:line="259" w:lineRule="auto"/>
              <w:jc w:val="center"/>
              <w:rPr>
                <w:rFonts w:eastAsia="Times New Roman" w:cs="Arial"/>
                <w:color w:val="000000" w:themeColor="text1"/>
                <w:sz w:val="16"/>
                <w:szCs w:val="16"/>
                <w:lang w:val="en-US" w:eastAsia="nl-NL" w:bidi="ar-SA"/>
              </w:rPr>
            </w:pPr>
          </w:p>
        </w:tc>
        <w:tc>
          <w:tcPr>
            <w:tcW w:w="1350" w:type="dxa"/>
            <w:shd w:val="clear" w:color="auto" w:fill="BFBFBF" w:themeFill="background1" w:themeFillShade="BF"/>
            <w:vAlign w:val="center"/>
          </w:tcPr>
          <w:p w14:paraId="1555F59F" w14:textId="77777777" w:rsidR="00D73755" w:rsidRDefault="00D73755" w:rsidP="00D73755">
            <w:pPr>
              <w:spacing w:after="160" w:line="259" w:lineRule="auto"/>
              <w:ind w:left="-97"/>
              <w:rPr>
                <w:rFonts w:eastAsia="Times New Roman" w:cs="Arial"/>
                <w:color w:val="auto"/>
                <w:sz w:val="16"/>
                <w:szCs w:val="16"/>
                <w:lang w:val="nl-NL" w:eastAsia="nl-NL" w:bidi="ar-SA"/>
              </w:rPr>
            </w:pPr>
          </w:p>
        </w:tc>
        <w:tc>
          <w:tcPr>
            <w:tcW w:w="900" w:type="dxa"/>
            <w:shd w:val="clear" w:color="auto" w:fill="BFBFBF" w:themeFill="background1" w:themeFillShade="BF"/>
            <w:vAlign w:val="center"/>
          </w:tcPr>
          <w:p w14:paraId="1DBC998C" w14:textId="77777777" w:rsidR="00D73755" w:rsidRDefault="00D73755" w:rsidP="00D73755">
            <w:pPr>
              <w:spacing w:after="160" w:line="259" w:lineRule="auto"/>
              <w:jc w:val="center"/>
              <w:rPr>
                <w:rFonts w:eastAsia="Times New Roman" w:cs="Arial"/>
                <w:color w:val="201825"/>
                <w:sz w:val="16"/>
                <w:szCs w:val="16"/>
                <w:lang w:val="nl-NL" w:eastAsia="nl-NL" w:bidi="ar-SA"/>
              </w:rPr>
            </w:pPr>
          </w:p>
        </w:tc>
        <w:tc>
          <w:tcPr>
            <w:tcW w:w="840" w:type="dxa"/>
            <w:shd w:val="clear" w:color="auto" w:fill="BFBFBF" w:themeFill="background1" w:themeFillShade="BF"/>
            <w:vAlign w:val="center"/>
          </w:tcPr>
          <w:p w14:paraId="675B5FF5" w14:textId="77777777" w:rsidR="00D73755" w:rsidRDefault="00D73755" w:rsidP="00D73755">
            <w:pPr>
              <w:spacing w:after="160" w:line="259" w:lineRule="auto"/>
              <w:jc w:val="center"/>
              <w:rPr>
                <w:sz w:val="16"/>
                <w:szCs w:val="16"/>
              </w:rPr>
            </w:pPr>
          </w:p>
        </w:tc>
        <w:tc>
          <w:tcPr>
            <w:tcW w:w="778" w:type="dxa"/>
            <w:shd w:val="clear" w:color="auto" w:fill="BFBFBF" w:themeFill="background1" w:themeFillShade="BF"/>
            <w:vAlign w:val="center"/>
          </w:tcPr>
          <w:p w14:paraId="377D1A83" w14:textId="77777777" w:rsidR="00D73755" w:rsidRDefault="00D73755" w:rsidP="00D73755">
            <w:pPr>
              <w:spacing w:after="160" w:line="259" w:lineRule="auto"/>
              <w:jc w:val="center"/>
              <w:rPr>
                <w:rFonts w:eastAsia="Times New Roman" w:cs="Arial"/>
                <w:color w:val="000000" w:themeColor="text1"/>
                <w:sz w:val="16"/>
                <w:szCs w:val="16"/>
                <w:lang w:val="en-US" w:eastAsia="nl-NL" w:bidi="ar-SA"/>
              </w:rPr>
            </w:pPr>
          </w:p>
        </w:tc>
      </w:tr>
      <w:tr w:rsidR="008E6E68" w:rsidRPr="00840228" w14:paraId="4CC980A9" w14:textId="77777777" w:rsidTr="00D8325B">
        <w:trPr>
          <w:trHeight w:val="620"/>
        </w:trPr>
        <w:sdt>
          <w:sdtPr>
            <w:rPr>
              <w:rFonts w:eastAsia="Times New Roman" w:cs="Arial"/>
              <w:color w:val="auto"/>
              <w:sz w:val="16"/>
              <w:szCs w:val="16"/>
              <w:lang w:val="nl-NL" w:eastAsia="nl-NL" w:bidi="ar-SA"/>
            </w:rPr>
            <w:alias w:val="Landing Zone"/>
            <w:tag w:val="Security Zone"/>
            <w:id w:val="-433824601"/>
            <w:placeholder>
              <w:docPart w:val="0A3DBEBF14FF4993AA29539D6C5322F2"/>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5FCA307" w14:textId="4ACA91C7" w:rsidR="008E6E68" w:rsidRDefault="00D71033"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396157590"/>
            <w:placeholder>
              <w:docPart w:val="9A99B023C6DB41618D7AF1A0358402D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5807313D" w14:textId="39279BE7"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452680301"/>
            <w:placeholder>
              <w:docPart w:val="4C526849ACD74D0DBF0640361EDEB7FA"/>
            </w:placeholder>
            <w:dropDownList>
              <w:listItem w:displayText="Select" w:value="Select"/>
              <w:listItem w:displayText="AM2" w:value="AM2"/>
              <w:listItem w:displayText="AM3" w:value="AM3"/>
            </w:dropDownList>
          </w:sdtPr>
          <w:sdtContent>
            <w:tc>
              <w:tcPr>
                <w:tcW w:w="720" w:type="dxa"/>
                <w:vAlign w:val="center"/>
              </w:tcPr>
              <w:p w14:paraId="26F8C801" w14:textId="09AC1FB1"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650403575"/>
            <w:placeholder>
              <w:docPart w:val="0F6C6638C89F466599B0BBF99D1D75F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311D95D9" w14:textId="47520AE3" w:rsidR="008E6E68" w:rsidRDefault="00B535B8" w:rsidP="008E6E68">
                <w:pPr>
                  <w:spacing w:after="160" w:line="259" w:lineRule="auto"/>
                  <w:rPr>
                    <w:sz w:val="16"/>
                    <w:szCs w:val="16"/>
                  </w:rPr>
                </w:pPr>
                <w:r>
                  <w:rPr>
                    <w:sz w:val="16"/>
                    <w:szCs w:val="16"/>
                  </w:rPr>
                  <w:t>Test</w:t>
                </w:r>
              </w:p>
            </w:tc>
          </w:sdtContent>
        </w:sdt>
        <w:tc>
          <w:tcPr>
            <w:tcW w:w="1440" w:type="dxa"/>
            <w:vAlign w:val="center"/>
          </w:tcPr>
          <w:p w14:paraId="570A643F" w14:textId="15572650"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sidR="003716B9">
              <w:rPr>
                <w:rFonts w:eastAsia="Times New Roman" w:cs="Arial"/>
                <w:color w:val="000000" w:themeColor="text1"/>
                <w:sz w:val="16"/>
                <w:szCs w:val="16"/>
                <w:lang w:val="en-US" w:eastAsia="nl-NL" w:bidi="ar-SA"/>
              </w:rPr>
              <w:t>Serv</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44B4AA7D" w14:textId="12E26425"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8</w:t>
            </w:r>
          </w:p>
        </w:tc>
        <w:tc>
          <w:tcPr>
            <w:tcW w:w="630" w:type="dxa"/>
            <w:vAlign w:val="center"/>
          </w:tcPr>
          <w:p w14:paraId="61FD62F0" w14:textId="12288F06" w:rsidR="008E6E68" w:rsidRDefault="008E6E68" w:rsidP="008E6E68">
            <w:pPr>
              <w:spacing w:after="160" w:line="259" w:lineRule="auto"/>
              <w:jc w:val="center"/>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2DDD1C2B"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3F067A5" w14:textId="77777777" w:rsidTr="005F65D6">
                    <w:sdt>
                      <w:sdtPr>
                        <w:rPr>
                          <w:rFonts w:eastAsia="Times New Roman" w:cs="Arial"/>
                          <w:color w:val="auto"/>
                          <w:sz w:val="16"/>
                          <w:szCs w:val="16"/>
                          <w:lang w:val="nl-NL" w:eastAsia="nl-NL" w:bidi="ar-SA"/>
                        </w:rPr>
                        <w:alias w:val="Standard Building Block"/>
                        <w:tag w:val="Security Zone"/>
                        <w:id w:val="-524251616"/>
                        <w:placeholder>
                          <w:docPart w:val="9995FF0C057A4128AA858878DE46C42D"/>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90399C5" w14:textId="560529A1" w:rsidR="008E6E68" w:rsidRPr="002B6376" w:rsidRDefault="00FB24A4"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291964105"/>
                        <w:placeholder>
                          <w:docPart w:val="2E8D2B4778AC431C98A945254E4B22B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A2EE412"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48C50E5E"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35EB9FAF" w14:textId="77777777" w:rsidTr="005F65D6">
                    <w:sdt>
                      <w:sdtPr>
                        <w:rPr>
                          <w:rFonts w:eastAsia="Times New Roman" w:cs="Arial"/>
                          <w:color w:val="auto"/>
                          <w:sz w:val="16"/>
                          <w:szCs w:val="16"/>
                          <w:lang w:val="nl-NL" w:eastAsia="nl-NL" w:bidi="ar-SA"/>
                        </w:rPr>
                        <w:alias w:val="Standard Building Block"/>
                        <w:tag w:val="Security Zone"/>
                        <w:id w:val="1646089833"/>
                        <w:placeholder>
                          <w:docPart w:val="0229A7FF392C4207917851E6B25407FB"/>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4AC4F56E"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227723273"/>
                        <w:placeholder>
                          <w:docPart w:val="52812D765902488193EABA1CD4C2652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108492B"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2B59C4B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50C96FBF"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7370708"/>
              <w:placeholder>
                <w:docPart w:val="F2C38B2419D14417BCA99E57F1156EFE"/>
              </w:placeholder>
              <w:dropDownList>
                <w:listItem w:displayText="Select" w:value="Select"/>
                <w:listItem w:displayText="Bronze" w:value="Bronze"/>
                <w:listItem w:displayText="Silver" w:value="Silver"/>
                <w:listItem w:displayText="Gold" w:value="Gold"/>
              </w:dropDownList>
            </w:sdtPr>
            <w:sdtContent>
              <w:p w14:paraId="5AD0D511" w14:textId="369CE58C"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62594294"/>
            <w:placeholder>
              <w:docPart w:val="D2A95A6E88C44DAF9EC9E302BD74D3BD"/>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88ACF7C" w14:textId="643A5DA0"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145394793"/>
            <w:placeholder>
              <w:docPart w:val="C43D3D5CE2944D46A4AF8474F63B58EF"/>
            </w:placeholder>
            <w:dropDownList>
              <w:listItem w:displayText="Select" w:value="Select"/>
              <w:listItem w:displayText="yes" w:value="yes"/>
              <w:listItem w:displayText="no" w:value="no"/>
            </w:dropDownList>
          </w:sdtPr>
          <w:sdtContent>
            <w:tc>
              <w:tcPr>
                <w:tcW w:w="778" w:type="dxa"/>
                <w:vAlign w:val="center"/>
              </w:tcPr>
              <w:p w14:paraId="20468783" w14:textId="61665FAB"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328156A3" w14:textId="77777777" w:rsidTr="00D8325B">
        <w:trPr>
          <w:trHeight w:val="620"/>
        </w:trPr>
        <w:sdt>
          <w:sdtPr>
            <w:rPr>
              <w:rFonts w:eastAsia="Times New Roman" w:cs="Arial"/>
              <w:color w:val="auto"/>
              <w:sz w:val="16"/>
              <w:szCs w:val="16"/>
              <w:lang w:val="nl-NL" w:eastAsia="nl-NL" w:bidi="ar-SA"/>
            </w:rPr>
            <w:alias w:val="Landing Zone"/>
            <w:tag w:val="Security Zone"/>
            <w:id w:val="1442494156"/>
            <w:placeholder>
              <w:docPart w:val="6EBED5F7A8564E99AEEB5310930F7A37"/>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0BDB802" w14:textId="28F271CF" w:rsidR="008E6E68" w:rsidRP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001478482"/>
            <w:placeholder>
              <w:docPart w:val="08FD48FEBDCA403EA4D144FCC8F8AF5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948FF05" w14:textId="7CA021EA"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25885265"/>
            <w:placeholder>
              <w:docPart w:val="D67CCE374F374E0292BF3CDA8597FEF3"/>
            </w:placeholder>
            <w:dropDownList>
              <w:listItem w:displayText="Select" w:value="Select"/>
              <w:listItem w:displayText="AM2" w:value="AM2"/>
              <w:listItem w:displayText="AM3" w:value="AM3"/>
            </w:dropDownList>
          </w:sdtPr>
          <w:sdtContent>
            <w:tc>
              <w:tcPr>
                <w:tcW w:w="720" w:type="dxa"/>
                <w:vAlign w:val="center"/>
              </w:tcPr>
              <w:p w14:paraId="206C1193" w14:textId="1E440F9C"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484241379"/>
            <w:placeholder>
              <w:docPart w:val="8F60C3A760BA40DCB61E3703B60862E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CEAF510" w14:textId="7574D24D" w:rsidR="008E6E68" w:rsidRDefault="00B535B8" w:rsidP="008E6E68">
                <w:pPr>
                  <w:spacing w:after="160" w:line="259" w:lineRule="auto"/>
                  <w:rPr>
                    <w:sz w:val="16"/>
                    <w:szCs w:val="16"/>
                  </w:rPr>
                </w:pPr>
                <w:r>
                  <w:rPr>
                    <w:sz w:val="16"/>
                    <w:szCs w:val="16"/>
                  </w:rPr>
                  <w:t>Test</w:t>
                </w:r>
              </w:p>
            </w:tc>
          </w:sdtContent>
        </w:sdt>
        <w:tc>
          <w:tcPr>
            <w:tcW w:w="1440" w:type="dxa"/>
            <w:vAlign w:val="center"/>
          </w:tcPr>
          <w:p w14:paraId="0CC85DA7" w14:textId="061F0DCF" w:rsidR="008E6E68" w:rsidRDefault="008E6E68" w:rsidP="008E6E6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-T</w:t>
            </w:r>
          </w:p>
        </w:tc>
        <w:tc>
          <w:tcPr>
            <w:tcW w:w="720" w:type="dxa"/>
            <w:vAlign w:val="center"/>
          </w:tcPr>
          <w:p w14:paraId="7DBD8670" w14:textId="0CBE5122"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6ADB6E6C" w14:textId="7C3B4124"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1C4049E3"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3C909E1E" w14:textId="77777777" w:rsidTr="005F65D6">
                    <w:sdt>
                      <w:sdtPr>
                        <w:rPr>
                          <w:rFonts w:eastAsia="Times New Roman" w:cs="Arial"/>
                          <w:color w:val="auto"/>
                          <w:sz w:val="16"/>
                          <w:szCs w:val="16"/>
                          <w:lang w:val="nl-NL" w:eastAsia="nl-NL" w:bidi="ar-SA"/>
                        </w:rPr>
                        <w:alias w:val="Standard Building Block"/>
                        <w:tag w:val="Security Zone"/>
                        <w:id w:val="1712926959"/>
                        <w:placeholder>
                          <w:docPart w:val="EB743699CA1247C6B2B58A0F022BF89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83F0056"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967425039"/>
                        <w:placeholder>
                          <w:docPart w:val="CB8F7894C5554751905520624AF414C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3FC9943"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130ECBA1"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157F2D" w14:paraId="0387802C" w14:textId="77777777" w:rsidTr="005F65D6">
                    <w:sdt>
                      <w:sdtPr>
                        <w:rPr>
                          <w:rFonts w:eastAsia="Times New Roman" w:cs="Arial"/>
                          <w:color w:val="auto"/>
                          <w:sz w:val="16"/>
                          <w:szCs w:val="16"/>
                          <w:lang w:val="nl-NL" w:eastAsia="nl-NL" w:bidi="ar-SA"/>
                        </w:rPr>
                        <w:alias w:val="Standard Building Block"/>
                        <w:tag w:val="Security Zone"/>
                        <w:id w:val="1652568205"/>
                        <w:placeholder>
                          <w:docPart w:val="03CFE0172F534A89BA8725C42EC249FA"/>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9A69417" w14:textId="77777777" w:rsidR="008E6E68" w:rsidRPr="00157F2D" w:rsidRDefault="008E6E68" w:rsidP="008E6E68">
                            <w:pPr>
                              <w:spacing w:after="160" w:line="259" w:lineRule="auto"/>
                              <w:ind w:left="-97"/>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63927327"/>
                        <w:placeholder>
                          <w:docPart w:val="6CE6E195CCAB4CACA1DF86CC917D2416"/>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68BFD76" w14:textId="77777777" w:rsidR="008E6E68" w:rsidRPr="00157F2D" w:rsidRDefault="008E6E68" w:rsidP="008E6E68">
                            <w:pPr>
                              <w:spacing w:after="160" w:line="259" w:lineRule="auto"/>
                              <w:rPr>
                                <w:rFonts w:eastAsia="Times New Roman" w:cs="Arial"/>
                                <w:color w:val="auto"/>
                                <w:sz w:val="16"/>
                                <w:szCs w:val="16"/>
                                <w:lang w:val="nl-NL" w:eastAsia="nl-NL" w:bidi="ar-SA"/>
                              </w:rPr>
                            </w:pPr>
                            <w:r w:rsidRPr="00157F2D">
                              <w:rPr>
                                <w:rFonts w:eastAsia="Times New Roman" w:cs="Arial"/>
                                <w:color w:val="auto"/>
                                <w:sz w:val="16"/>
                                <w:szCs w:val="16"/>
                                <w:lang w:val="nl-NL" w:eastAsia="nl-NL" w:bidi="ar-SA"/>
                              </w:rPr>
                              <w:t>Select</w:t>
                            </w:r>
                          </w:p>
                        </w:tc>
                      </w:sdtContent>
                    </w:sdt>
                  </w:tr>
                </w:tbl>
                <w:p w14:paraId="004CC578" w14:textId="77777777" w:rsidR="008E6E68" w:rsidRPr="00157F2D" w:rsidRDefault="008E6E68" w:rsidP="008E6E68">
                  <w:pPr>
                    <w:spacing w:after="160" w:line="259" w:lineRule="auto"/>
                    <w:rPr>
                      <w:rFonts w:eastAsia="Times New Roman" w:cs="Arial"/>
                      <w:color w:val="auto"/>
                      <w:sz w:val="16"/>
                      <w:szCs w:val="16"/>
                      <w:lang w:val="nl-NL" w:eastAsia="nl-NL" w:bidi="ar-SA"/>
                    </w:rPr>
                  </w:pPr>
                </w:p>
              </w:tc>
            </w:tr>
          </w:tbl>
          <w:p w14:paraId="7F280943"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597138702"/>
              <w:placeholder>
                <w:docPart w:val="0217F50A29C6423C979920DFB8A54D55"/>
              </w:placeholder>
              <w:dropDownList>
                <w:listItem w:displayText="Select" w:value="Select"/>
                <w:listItem w:displayText="Bronze" w:value="Bronze"/>
                <w:listItem w:displayText="Silver" w:value="Silver"/>
                <w:listItem w:displayText="Gold" w:value="Gold"/>
              </w:dropDownList>
            </w:sdtPr>
            <w:sdtContent>
              <w:p w14:paraId="3DF83C10" w14:textId="0CD43995"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2091465237"/>
            <w:placeholder>
              <w:docPart w:val="F1C3929B10B446608D3209D952C5EF61"/>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7724FADD" w14:textId="212DC97F" w:rsidR="008E6E68" w:rsidRDefault="008E6E68" w:rsidP="008E6E68">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882292204"/>
            <w:placeholder>
              <w:docPart w:val="B7031F2E1A2F43B1B88499B020E59C93"/>
            </w:placeholder>
            <w:dropDownList>
              <w:listItem w:displayText="Select" w:value="Select"/>
              <w:listItem w:displayText="yes" w:value="yes"/>
              <w:listItem w:displayText="no" w:value="no"/>
            </w:dropDownList>
          </w:sdtPr>
          <w:sdtContent>
            <w:tc>
              <w:tcPr>
                <w:tcW w:w="778" w:type="dxa"/>
                <w:vAlign w:val="center"/>
              </w:tcPr>
              <w:p w14:paraId="60B8F44F" w14:textId="3E6F2BB8"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168C5428" w14:textId="77777777" w:rsidTr="00D8325B">
        <w:trPr>
          <w:trHeight w:val="620"/>
        </w:trPr>
        <w:sdt>
          <w:sdtPr>
            <w:rPr>
              <w:rFonts w:eastAsia="Times New Roman" w:cs="Arial"/>
              <w:color w:val="auto"/>
              <w:sz w:val="16"/>
              <w:szCs w:val="16"/>
              <w:lang w:val="nl-NL" w:eastAsia="nl-NL" w:bidi="ar-SA"/>
            </w:rPr>
            <w:alias w:val="Landing Zone"/>
            <w:tag w:val="Security Zone"/>
            <w:id w:val="-1897892027"/>
            <w:placeholder>
              <w:docPart w:val="0E0998D4334F447AAA39E1017415B71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058730F2" w14:textId="1A114D91"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8901831"/>
            <w:placeholder>
              <w:docPart w:val="322DC7F2AE66478A9B1E8DFA6F87F34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2E6D7747" w14:textId="6C2B5816"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2068295038"/>
            <w:placeholder>
              <w:docPart w:val="8EFE0E62C731450CA7233B732FD3FDF3"/>
            </w:placeholder>
            <w:dropDownList>
              <w:listItem w:displayText="Select" w:value="Select"/>
              <w:listItem w:displayText="AM2" w:value="AM2"/>
              <w:listItem w:displayText="AM3" w:value="AM3"/>
            </w:dropDownList>
          </w:sdtPr>
          <w:sdtContent>
            <w:tc>
              <w:tcPr>
                <w:tcW w:w="720" w:type="dxa"/>
                <w:vAlign w:val="center"/>
              </w:tcPr>
              <w:p w14:paraId="38859D95" w14:textId="69E069C4"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759873332"/>
            <w:placeholder>
              <w:docPart w:val="08504D5E664648B6AA2644625A03A0D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78FB3F35" w14:textId="3A7F33A7" w:rsidR="008E6E68" w:rsidRDefault="00B535B8" w:rsidP="008E6E68">
                <w:pPr>
                  <w:spacing w:after="160" w:line="259" w:lineRule="auto"/>
                  <w:rPr>
                    <w:sz w:val="16"/>
                    <w:szCs w:val="16"/>
                  </w:rPr>
                </w:pPr>
                <w:r>
                  <w:rPr>
                    <w:sz w:val="16"/>
                    <w:szCs w:val="16"/>
                  </w:rPr>
                  <w:t>Test</w:t>
                </w:r>
              </w:p>
            </w:tc>
          </w:sdtContent>
        </w:sdt>
        <w:tc>
          <w:tcPr>
            <w:tcW w:w="1440" w:type="dxa"/>
            <w:vAlign w:val="center"/>
          </w:tcPr>
          <w:p w14:paraId="59B4CB8A" w14:textId="6521EDB7"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Bri</w:t>
            </w:r>
            <w:proofErr w:type="spellEnd"/>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07F14D92" w14:textId="5E53757A"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F3984BF" w14:textId="42CEA03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9EB3128"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79D93B7D" w14:textId="77777777" w:rsidTr="005F65D6">
                    <w:sdt>
                      <w:sdtPr>
                        <w:rPr>
                          <w:rFonts w:eastAsia="Times New Roman" w:cs="Arial"/>
                          <w:color w:val="auto"/>
                          <w:sz w:val="16"/>
                          <w:szCs w:val="16"/>
                          <w:lang w:val="nl-NL" w:eastAsia="nl-NL" w:bidi="ar-SA"/>
                        </w:rPr>
                        <w:alias w:val="Standard Building Block"/>
                        <w:tag w:val="Security Zone"/>
                        <w:id w:val="-1911071393"/>
                        <w:placeholder>
                          <w:docPart w:val="C82C9B84CE664512B5D25223679D85D1"/>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0BE6129D" w14:textId="2E448485" w:rsidR="008E6E68" w:rsidRPr="002B6376" w:rsidRDefault="0000795E"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343362688"/>
                        <w:placeholder>
                          <w:docPart w:val="81BD61CB286D4A28883FC566DC05BEE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464CB55"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DCC32C8"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4F59DEC4" w14:textId="77777777" w:rsidTr="005F65D6">
                    <w:sdt>
                      <w:sdtPr>
                        <w:rPr>
                          <w:rFonts w:eastAsia="Times New Roman" w:cs="Arial"/>
                          <w:color w:val="auto"/>
                          <w:sz w:val="16"/>
                          <w:szCs w:val="16"/>
                          <w:lang w:val="nl-NL" w:eastAsia="nl-NL" w:bidi="ar-SA"/>
                        </w:rPr>
                        <w:alias w:val="Standard Building Block"/>
                        <w:tag w:val="Security Zone"/>
                        <w:id w:val="1715310767"/>
                        <w:placeholder>
                          <w:docPart w:val="6208E66D8220441EBF59446F52DAE97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DC4EC9C"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71317476"/>
                        <w:placeholder>
                          <w:docPart w:val="225B972073D04589A571954C4E1EFC8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46B6013A"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45C3F718"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6CA681C1"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379774046"/>
              <w:placeholder>
                <w:docPart w:val="6F3667A772694C9E8E5D5A3A3B6D535A"/>
              </w:placeholder>
              <w:dropDownList>
                <w:listItem w:displayText="Select" w:value="Select"/>
                <w:listItem w:displayText="Bronze" w:value="Bronze"/>
                <w:listItem w:displayText="Silver" w:value="Silver"/>
                <w:listItem w:displayText="Gold" w:value="Gold"/>
              </w:dropDownList>
            </w:sdtPr>
            <w:sdtContent>
              <w:p w14:paraId="4ACCB84E" w14:textId="72D3CA03"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96362104"/>
            <w:placeholder>
              <w:docPart w:val="D8DDE364C39042FC83D6A9B892F53644"/>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2AC77775" w14:textId="53239F27"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063067921"/>
            <w:placeholder>
              <w:docPart w:val="91FF3106A8524E58956ED76A335C1AB9"/>
            </w:placeholder>
            <w:dropDownList>
              <w:listItem w:displayText="Select" w:value="Select"/>
              <w:listItem w:displayText="yes" w:value="yes"/>
              <w:listItem w:displayText="no" w:value="no"/>
            </w:dropDownList>
          </w:sdtPr>
          <w:sdtContent>
            <w:tc>
              <w:tcPr>
                <w:tcW w:w="778" w:type="dxa"/>
                <w:vAlign w:val="center"/>
              </w:tcPr>
              <w:p w14:paraId="413E854B" w14:textId="305D93F8"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8E6E68" w:rsidRPr="00840228" w14:paraId="4A8F6C2F" w14:textId="77777777" w:rsidTr="00D8325B">
        <w:trPr>
          <w:trHeight w:val="620"/>
        </w:trPr>
        <w:sdt>
          <w:sdtPr>
            <w:rPr>
              <w:rFonts w:eastAsia="Times New Roman" w:cs="Arial"/>
              <w:color w:val="auto"/>
              <w:sz w:val="16"/>
              <w:szCs w:val="16"/>
              <w:lang w:val="nl-NL" w:eastAsia="nl-NL" w:bidi="ar-SA"/>
            </w:rPr>
            <w:alias w:val="Landing Zone"/>
            <w:tag w:val="Security Zone"/>
            <w:id w:val="-544677380"/>
            <w:placeholder>
              <w:docPart w:val="C19F0F069C38470CA8FB724E74F43B5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419F6328" w14:textId="0438AFC9" w:rsidR="008E6E68"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372516111"/>
            <w:placeholder>
              <w:docPart w:val="0D6E5F06CCA142C0802FFBCDE9A17CA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1AABD6B7" w14:textId="0683D5CC" w:rsidR="008E6E68" w:rsidRDefault="008E6E68" w:rsidP="008E6E68">
                <w:pPr>
                  <w:spacing w:after="160" w:line="259" w:lineRule="auto"/>
                  <w:rPr>
                    <w:rFonts w:eastAsia="Times New Roman" w:cs="Arial"/>
                    <w:color w:val="auto"/>
                    <w:sz w:val="16"/>
                    <w:szCs w:val="16"/>
                    <w:lang w:val="nl-NL" w:eastAsia="nl-NL" w:bidi="ar-SA"/>
                  </w:rPr>
                </w:pPr>
                <w:r w:rsidRPr="008E6E68">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512503672"/>
            <w:placeholder>
              <w:docPart w:val="F1B23E1B028744399CF78D953115AFE4"/>
            </w:placeholder>
            <w:dropDownList>
              <w:listItem w:displayText="Select" w:value="Select"/>
              <w:listItem w:displayText="AM2" w:value="AM2"/>
              <w:listItem w:displayText="AM3" w:value="AM3"/>
            </w:dropDownList>
          </w:sdtPr>
          <w:sdtContent>
            <w:tc>
              <w:tcPr>
                <w:tcW w:w="720" w:type="dxa"/>
                <w:vAlign w:val="center"/>
              </w:tcPr>
              <w:p w14:paraId="4D58F482" w14:textId="1E177C83"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536927666"/>
            <w:placeholder>
              <w:docPart w:val="8F06E505F2824C9E8070C9325C6CEBA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68A90ABF" w14:textId="5F7737CF" w:rsidR="008E6E68" w:rsidRDefault="00846390" w:rsidP="008E6E68">
                <w:pPr>
                  <w:spacing w:after="160" w:line="259" w:lineRule="auto"/>
                  <w:rPr>
                    <w:sz w:val="16"/>
                    <w:szCs w:val="16"/>
                  </w:rPr>
                </w:pPr>
                <w:r>
                  <w:rPr>
                    <w:sz w:val="16"/>
                    <w:szCs w:val="16"/>
                  </w:rPr>
                  <w:t>Test</w:t>
                </w:r>
              </w:p>
            </w:tc>
          </w:sdtContent>
        </w:sdt>
        <w:tc>
          <w:tcPr>
            <w:tcW w:w="1440" w:type="dxa"/>
            <w:vAlign w:val="center"/>
          </w:tcPr>
          <w:p w14:paraId="380E3454" w14:textId="3E6C2867"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Sea</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13FA466C" w14:textId="4AFBDB8B"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630" w:type="dxa"/>
            <w:vAlign w:val="center"/>
          </w:tcPr>
          <w:p w14:paraId="036C50CA" w14:textId="3B2249C6"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32</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3674BC6"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77219FF0" w14:textId="77777777" w:rsidTr="005F65D6">
                    <w:sdt>
                      <w:sdtPr>
                        <w:rPr>
                          <w:rFonts w:eastAsia="Times New Roman" w:cs="Arial"/>
                          <w:color w:val="auto"/>
                          <w:sz w:val="16"/>
                          <w:szCs w:val="16"/>
                          <w:lang w:val="nl-NL" w:eastAsia="nl-NL" w:bidi="ar-SA"/>
                        </w:rPr>
                        <w:alias w:val="Standard Building Block"/>
                        <w:tag w:val="Security Zone"/>
                        <w:id w:val="-982933182"/>
                        <w:placeholder>
                          <w:docPart w:val="0302E230DCC94043B76454A66FD89F08"/>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D750873"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748577383"/>
                        <w:placeholder>
                          <w:docPart w:val="38966DCE42A14796B1B0E54078FE0CD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7DD1DD3E"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6001A34F"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56B5EAFE" w14:textId="77777777" w:rsidTr="005F65D6">
                    <w:sdt>
                      <w:sdtPr>
                        <w:rPr>
                          <w:rFonts w:eastAsia="Times New Roman" w:cs="Arial"/>
                          <w:color w:val="auto"/>
                          <w:sz w:val="16"/>
                          <w:szCs w:val="16"/>
                          <w:lang w:val="nl-NL" w:eastAsia="nl-NL" w:bidi="ar-SA"/>
                        </w:rPr>
                        <w:alias w:val="Standard Building Block"/>
                        <w:tag w:val="Security Zone"/>
                        <w:id w:val="1747072992"/>
                        <w:placeholder>
                          <w:docPart w:val="95888DCC62E44C6CB47C26C5FB40962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39E307E8"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839547277"/>
                        <w:placeholder>
                          <w:docPart w:val="5F890854A8C042D8AE063A55B91FB91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55B332EF"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1C04E8E5"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6D6407A8"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223638473"/>
              <w:placeholder>
                <w:docPart w:val="136141CD0201421C9348D04A0CFC7A56"/>
              </w:placeholder>
              <w:dropDownList>
                <w:listItem w:displayText="Select" w:value="Select"/>
                <w:listItem w:displayText="Bronze" w:value="Bronze"/>
                <w:listItem w:displayText="Silver" w:value="Silver"/>
                <w:listItem w:displayText="Gold" w:value="Gold"/>
              </w:dropDownList>
            </w:sdtPr>
            <w:sdtContent>
              <w:p w14:paraId="3186B3AA" w14:textId="24F1D89A"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634322845"/>
            <w:placeholder>
              <w:docPart w:val="2E24AD3938164DA48D2AB381209023F8"/>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17A74F83" w14:textId="51EA0FDC" w:rsidR="008E6E68" w:rsidRDefault="008E6E68" w:rsidP="008E6E68">
                <w:pPr>
                  <w:spacing w:after="160" w:line="259" w:lineRule="auto"/>
                  <w:jc w:val="center"/>
                  <w:rPr>
                    <w:sz w:val="16"/>
                    <w:szCs w:val="16"/>
                  </w:rPr>
                </w:pPr>
                <w:r w:rsidRPr="002B6376">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767222818"/>
            <w:placeholder>
              <w:docPart w:val="99B5E7F3DD0947DD984238215ABEFF53"/>
            </w:placeholder>
            <w:dropDownList>
              <w:listItem w:displayText="Select" w:value="Select"/>
              <w:listItem w:displayText="yes" w:value="yes"/>
              <w:listItem w:displayText="no" w:value="no"/>
            </w:dropDownList>
          </w:sdtPr>
          <w:sdtContent>
            <w:tc>
              <w:tcPr>
                <w:tcW w:w="778" w:type="dxa"/>
                <w:vAlign w:val="center"/>
              </w:tcPr>
              <w:p w14:paraId="08A20466" w14:textId="3C0F998D"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F70075" w:rsidRPr="00BE1252" w14:paraId="0C084626" w14:textId="77777777" w:rsidTr="00D8325B">
        <w:trPr>
          <w:trHeight w:val="620"/>
        </w:trPr>
        <w:sdt>
          <w:sdtPr>
            <w:rPr>
              <w:rFonts w:eastAsia="Times New Roman" w:cs="Arial"/>
              <w:color w:val="auto"/>
              <w:sz w:val="16"/>
              <w:szCs w:val="16"/>
              <w:lang w:val="nl-NL" w:eastAsia="nl-NL" w:bidi="ar-SA"/>
            </w:rPr>
            <w:alias w:val="Landing Zone"/>
            <w:tag w:val="Security Zone"/>
            <w:id w:val="-1509128025"/>
            <w:placeholder>
              <w:docPart w:val="2F5142B9907A47D1A847F21159F7558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7E3AD116" w14:textId="1C053E8F"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750503041"/>
            <w:placeholder>
              <w:docPart w:val="F589531E0CB74D2499ADAB890341F1E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DXC Application Mgmt" w:value="DXC Application Mgmt"/>
              <w:listItem w:displayText="3rd Party Tooling" w:value="3rd Party Tooling"/>
              <w:listItem w:displayText="Micro FrontOffice" w:value="Micro FrontOffice"/>
              <w:listItem w:displayText="Micro BackOffice" w:value="Micro BackOffice"/>
            </w:dropDownList>
          </w:sdtPr>
          <w:sdtContent>
            <w:tc>
              <w:tcPr>
                <w:tcW w:w="1530" w:type="dxa"/>
                <w:vAlign w:val="center"/>
              </w:tcPr>
              <w:p w14:paraId="31742B1C" w14:textId="74056632"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Micro BackOffice</w:t>
                </w:r>
              </w:p>
            </w:tc>
          </w:sdtContent>
        </w:sdt>
        <w:sdt>
          <w:sdtPr>
            <w:rPr>
              <w:rFonts w:eastAsia="Times New Roman" w:cs="Arial"/>
              <w:color w:val="000000" w:themeColor="text1"/>
              <w:sz w:val="16"/>
              <w:szCs w:val="16"/>
              <w:lang w:val="en-US" w:eastAsia="nl-NL" w:bidi="ar-SA"/>
            </w:rPr>
            <w:alias w:val="Location"/>
            <w:tag w:val="Location"/>
            <w:id w:val="-1132552146"/>
            <w:placeholder>
              <w:docPart w:val="7EB0B06FE02242A59C85C9DCBFB67305"/>
            </w:placeholder>
            <w:dropDownList>
              <w:listItem w:displayText="Select" w:value="Select"/>
              <w:listItem w:displayText="AM2" w:value="AM2"/>
              <w:listItem w:displayText="AM3" w:value="AM3"/>
            </w:dropDownList>
          </w:sdtPr>
          <w:sdtContent>
            <w:tc>
              <w:tcPr>
                <w:tcW w:w="720" w:type="dxa"/>
                <w:vAlign w:val="center"/>
              </w:tcPr>
              <w:p w14:paraId="50A69D39" w14:textId="3ADFD8F4" w:rsidR="00F70075" w:rsidRPr="00BE1252" w:rsidRDefault="00F70075" w:rsidP="00F7007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AM2</w:t>
                </w:r>
              </w:p>
            </w:tc>
          </w:sdtContent>
        </w:sdt>
        <w:sdt>
          <w:sdtPr>
            <w:rPr>
              <w:sz w:val="16"/>
              <w:szCs w:val="16"/>
            </w:rPr>
            <w:alias w:val="Domain"/>
            <w:tag w:val="Domain"/>
            <w:id w:val="1469934556"/>
            <w:placeholder>
              <w:docPart w:val="57C7266B37A445BF9ED48C05C175D70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22EA7B8F" w14:textId="60E7092B" w:rsidR="00F70075" w:rsidRPr="00BE1252" w:rsidRDefault="00F70075" w:rsidP="00F70075">
                <w:pPr>
                  <w:spacing w:after="160" w:line="259" w:lineRule="auto"/>
                  <w:rPr>
                    <w:sz w:val="16"/>
                    <w:szCs w:val="16"/>
                  </w:rPr>
                </w:pPr>
                <w:r w:rsidRPr="00BE1252">
                  <w:rPr>
                    <w:sz w:val="16"/>
                    <w:szCs w:val="16"/>
                  </w:rPr>
                  <w:t>Test</w:t>
                </w:r>
              </w:p>
            </w:tc>
          </w:sdtContent>
        </w:sdt>
        <w:tc>
          <w:tcPr>
            <w:tcW w:w="1440" w:type="dxa"/>
            <w:vAlign w:val="center"/>
          </w:tcPr>
          <w:p w14:paraId="1892ED5A" w14:textId="229AFF7B" w:rsidR="00F70075" w:rsidRPr="00BE1252" w:rsidRDefault="00F70075" w:rsidP="00F70075">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w:t>
            </w:r>
            <w:r w:rsidR="005D12DB" w:rsidRPr="00BE1252">
              <w:rPr>
                <w:rFonts w:eastAsia="Times New Roman" w:cs="Arial"/>
                <w:color w:val="000000" w:themeColor="text1"/>
                <w:sz w:val="16"/>
                <w:szCs w:val="16"/>
                <w:lang w:val="en-US" w:eastAsia="nl-NL" w:bidi="ar-SA"/>
              </w:rPr>
              <w:t>T</w:t>
            </w:r>
          </w:p>
        </w:tc>
        <w:tc>
          <w:tcPr>
            <w:tcW w:w="720" w:type="dxa"/>
            <w:vAlign w:val="center"/>
          </w:tcPr>
          <w:p w14:paraId="57A84559" w14:textId="58D9F7A3" w:rsidR="00F70075" w:rsidRPr="00BE1252" w:rsidRDefault="00F70075" w:rsidP="00F7007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w:t>
            </w:r>
          </w:p>
        </w:tc>
        <w:tc>
          <w:tcPr>
            <w:tcW w:w="630" w:type="dxa"/>
            <w:vAlign w:val="center"/>
          </w:tcPr>
          <w:p w14:paraId="6D795540" w14:textId="3CFE06DA" w:rsidR="00F70075" w:rsidRPr="00BE1252" w:rsidRDefault="00F70075" w:rsidP="00F7007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16</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70075" w:rsidRPr="00BE1252" w14:paraId="787F8417" w14:textId="77777777" w:rsidTr="0060387B">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70075" w:rsidRPr="00BE1252" w14:paraId="255C42ED" w14:textId="77777777" w:rsidTr="0060387B">
                    <w:sdt>
                      <w:sdtPr>
                        <w:rPr>
                          <w:rFonts w:eastAsia="Times New Roman" w:cs="Arial"/>
                          <w:color w:val="auto"/>
                          <w:sz w:val="16"/>
                          <w:szCs w:val="16"/>
                          <w:lang w:val="nl-NL" w:eastAsia="nl-NL" w:bidi="ar-SA"/>
                        </w:rPr>
                        <w:alias w:val="Standard Building Block"/>
                        <w:tag w:val="Security Zone"/>
                        <w:id w:val="1071154813"/>
                        <w:placeholder>
                          <w:docPart w:val="39D94ED928164EDCB7B01CF0C5F1F3ED"/>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78599C7A" w14:textId="77777777" w:rsidR="00F70075" w:rsidRPr="00BE1252" w:rsidRDefault="00F70075" w:rsidP="00F7007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229149498"/>
                        <w:placeholder>
                          <w:docPart w:val="D8BA357930334FBC9DC26791A82BD65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20D4F8DF" w14:textId="77777777"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5F80559D" w14:textId="77777777" w:rsidR="00F70075" w:rsidRPr="00BE1252" w:rsidRDefault="00F70075" w:rsidP="00F70075">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70075" w:rsidRPr="00BE1252" w14:paraId="4CF4BD00" w14:textId="77777777" w:rsidTr="0060387B">
                    <w:sdt>
                      <w:sdtPr>
                        <w:rPr>
                          <w:rFonts w:eastAsia="Times New Roman" w:cs="Arial"/>
                          <w:color w:val="auto"/>
                          <w:sz w:val="16"/>
                          <w:szCs w:val="16"/>
                          <w:lang w:val="nl-NL" w:eastAsia="nl-NL" w:bidi="ar-SA"/>
                        </w:rPr>
                        <w:alias w:val="Standard Building Block"/>
                        <w:tag w:val="Security Zone"/>
                        <w:id w:val="-882021495"/>
                        <w:placeholder>
                          <w:docPart w:val="5C013175328C4D6383612CB3A81C97B9"/>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596147DE" w14:textId="77777777" w:rsidR="00F70075" w:rsidRPr="00BE1252" w:rsidRDefault="00F70075" w:rsidP="00F70075">
                            <w:pPr>
                              <w:spacing w:after="160" w:line="259" w:lineRule="auto"/>
                              <w:ind w:left="-97"/>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803617138"/>
                        <w:placeholder>
                          <w:docPart w:val="7FA5271C9E7B453AA34DA57C3CA4522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040EF5B4" w14:textId="77777777" w:rsidR="00F70075" w:rsidRPr="00BE1252" w:rsidRDefault="00F70075" w:rsidP="00F70075">
                            <w:pPr>
                              <w:spacing w:after="160" w:line="259" w:lineRule="auto"/>
                              <w:rPr>
                                <w:rFonts w:eastAsia="Times New Roman" w:cs="Arial"/>
                                <w:color w:val="auto"/>
                                <w:sz w:val="16"/>
                                <w:szCs w:val="16"/>
                                <w:lang w:val="nl-NL" w:eastAsia="nl-NL" w:bidi="ar-SA"/>
                              </w:rPr>
                            </w:pPr>
                            <w:r w:rsidRPr="00BE1252">
                              <w:rPr>
                                <w:rFonts w:eastAsia="Times New Roman" w:cs="Arial"/>
                                <w:color w:val="auto"/>
                                <w:sz w:val="16"/>
                                <w:szCs w:val="16"/>
                                <w:lang w:val="nl-NL" w:eastAsia="nl-NL" w:bidi="ar-SA"/>
                              </w:rPr>
                              <w:t>Select</w:t>
                            </w:r>
                          </w:p>
                        </w:tc>
                      </w:sdtContent>
                    </w:sdt>
                  </w:tr>
                </w:tbl>
                <w:p w14:paraId="64039532" w14:textId="77777777" w:rsidR="00F70075" w:rsidRPr="00BE1252" w:rsidRDefault="00F70075" w:rsidP="00F70075">
                  <w:pPr>
                    <w:spacing w:after="160" w:line="259" w:lineRule="auto"/>
                    <w:rPr>
                      <w:rFonts w:eastAsia="Times New Roman" w:cs="Arial"/>
                      <w:color w:val="auto"/>
                      <w:sz w:val="16"/>
                      <w:szCs w:val="16"/>
                      <w:lang w:val="nl-NL" w:eastAsia="nl-NL" w:bidi="ar-SA"/>
                    </w:rPr>
                  </w:pPr>
                </w:p>
              </w:tc>
            </w:tr>
          </w:tbl>
          <w:p w14:paraId="62C863FF" w14:textId="77777777" w:rsidR="00F70075" w:rsidRPr="00BE1252" w:rsidRDefault="00F70075" w:rsidP="00F70075">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631083540"/>
              <w:placeholder>
                <w:docPart w:val="32DDD7F5386C4620BE0853264AB2EA09"/>
              </w:placeholder>
              <w:dropDownList>
                <w:listItem w:displayText="Select" w:value="Select"/>
                <w:listItem w:displayText="Bronze" w:value="Bronze"/>
                <w:listItem w:displayText="Silver" w:value="Silver"/>
                <w:listItem w:displayText="Gold" w:value="Gold"/>
              </w:dropDownList>
            </w:sdtPr>
            <w:sdtContent>
              <w:p w14:paraId="3CB10F45" w14:textId="5279FEA4" w:rsidR="00F70075" w:rsidRPr="00BE1252" w:rsidRDefault="00F70075" w:rsidP="00F70075">
                <w:pPr>
                  <w:spacing w:after="160" w:line="259" w:lineRule="auto"/>
                  <w:jc w:val="center"/>
                  <w:rPr>
                    <w:rFonts w:eastAsia="Times New Roman" w:cs="Arial"/>
                    <w:color w:val="201825"/>
                    <w:sz w:val="16"/>
                    <w:szCs w:val="16"/>
                    <w:lang w:val="nl-NL" w:eastAsia="nl-NL" w:bidi="ar-SA"/>
                  </w:rPr>
                </w:pPr>
                <w:r w:rsidRPr="00BE1252">
                  <w:rPr>
                    <w:rFonts w:eastAsia="Times New Roman" w:cs="Arial"/>
                    <w:color w:val="201825"/>
                    <w:sz w:val="16"/>
                    <w:szCs w:val="16"/>
                    <w:lang w:val="nl-NL" w:eastAsia="nl-NL" w:bidi="ar-SA"/>
                  </w:rPr>
                  <w:t>Bronze</w:t>
                </w:r>
              </w:p>
            </w:sdtContent>
          </w:sdt>
        </w:tc>
        <w:sdt>
          <w:sdtPr>
            <w:rPr>
              <w:sz w:val="16"/>
              <w:szCs w:val="16"/>
            </w:rPr>
            <w:alias w:val="Service"/>
            <w:tag w:val="Sercice"/>
            <w:id w:val="-393361266"/>
            <w:placeholder>
              <w:docPart w:val="70018FAF81B747C4A3B51F9E0C6E29E6"/>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FA3978A" w14:textId="3D37D677" w:rsidR="00F70075" w:rsidRPr="00BE1252" w:rsidRDefault="00F70075" w:rsidP="00F70075">
                <w:pPr>
                  <w:spacing w:after="160" w:line="259" w:lineRule="auto"/>
                  <w:jc w:val="center"/>
                  <w:rPr>
                    <w:sz w:val="16"/>
                    <w:szCs w:val="16"/>
                  </w:rPr>
                </w:pPr>
                <w:r w:rsidRPr="00BE1252">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581096704"/>
            <w:placeholder>
              <w:docPart w:val="0CFF387F75D74020A695DDBD17C5E9B5"/>
            </w:placeholder>
            <w:dropDownList>
              <w:listItem w:displayText="Select" w:value="Select"/>
              <w:listItem w:displayText="yes" w:value="yes"/>
              <w:listItem w:displayText="no" w:value="no"/>
            </w:dropDownList>
          </w:sdtPr>
          <w:sdtContent>
            <w:tc>
              <w:tcPr>
                <w:tcW w:w="778" w:type="dxa"/>
                <w:vAlign w:val="center"/>
              </w:tcPr>
              <w:p w14:paraId="71F9824A" w14:textId="6EF93648" w:rsidR="00F70075" w:rsidRPr="00BE1252" w:rsidRDefault="00F70075" w:rsidP="00F70075">
                <w:pPr>
                  <w:spacing w:after="160" w:line="259" w:lineRule="auto"/>
                  <w:jc w:val="center"/>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no</w:t>
                </w:r>
              </w:p>
            </w:tc>
          </w:sdtContent>
        </w:sdt>
      </w:tr>
      <w:tr w:rsidR="008E6E68" w:rsidRPr="00840228" w14:paraId="111CD072" w14:textId="77777777" w:rsidTr="00D8325B">
        <w:trPr>
          <w:trHeight w:val="620"/>
        </w:trPr>
        <w:sdt>
          <w:sdtPr>
            <w:rPr>
              <w:rFonts w:eastAsia="Times New Roman" w:cs="Arial"/>
              <w:color w:val="auto"/>
              <w:sz w:val="16"/>
              <w:szCs w:val="16"/>
              <w:lang w:val="nl-NL" w:eastAsia="nl-NL" w:bidi="ar-SA"/>
            </w:rPr>
            <w:alias w:val="Landing Zone"/>
            <w:tag w:val="Security Zone"/>
            <w:id w:val="1682082063"/>
            <w:placeholder>
              <w:docPart w:val="A9B4CF737D434CCCA59450C120249A0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Content>
            <w:tc>
              <w:tcPr>
                <w:tcW w:w="1260" w:type="dxa"/>
                <w:vAlign w:val="center"/>
              </w:tcPr>
              <w:p w14:paraId="58110C7C" w14:textId="69769EF7" w:rsidR="008E6E68" w:rsidRDefault="008E6E68"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Legacy Hosting AIX</w:t>
                </w:r>
              </w:p>
            </w:tc>
          </w:sdtContent>
        </w:sdt>
        <w:tc>
          <w:tcPr>
            <w:tcW w:w="1530" w:type="dxa"/>
            <w:vAlign w:val="center"/>
          </w:tcPr>
          <w:p w14:paraId="2118DD2C" w14:textId="774523C6" w:rsidR="008E6E68" w:rsidRDefault="00F90F49" w:rsidP="008E6E68">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DWH</w:t>
            </w:r>
          </w:p>
        </w:tc>
        <w:sdt>
          <w:sdtPr>
            <w:rPr>
              <w:rFonts w:eastAsia="Times New Roman" w:cs="Arial"/>
              <w:color w:val="000000" w:themeColor="text1"/>
              <w:sz w:val="16"/>
              <w:szCs w:val="16"/>
              <w:lang w:val="en-US" w:eastAsia="nl-NL" w:bidi="ar-SA"/>
            </w:rPr>
            <w:alias w:val="Location"/>
            <w:tag w:val="Location"/>
            <w:id w:val="717931927"/>
            <w:placeholder>
              <w:docPart w:val="8E28A2F7A3494E9CB1488327873A7BBE"/>
            </w:placeholder>
            <w:dropDownList>
              <w:listItem w:displayText="Select" w:value="Select"/>
              <w:listItem w:displayText="AM2" w:value="AM2"/>
              <w:listItem w:displayText="AM3" w:value="AM3"/>
            </w:dropDownList>
          </w:sdtPr>
          <w:sdtContent>
            <w:tc>
              <w:tcPr>
                <w:tcW w:w="720" w:type="dxa"/>
                <w:vAlign w:val="center"/>
              </w:tcPr>
              <w:p w14:paraId="51E99895" w14:textId="5A1FD1DC"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AM2</w:t>
                </w:r>
              </w:p>
            </w:tc>
          </w:sdtContent>
        </w:sdt>
        <w:sdt>
          <w:sdtPr>
            <w:rPr>
              <w:sz w:val="16"/>
              <w:szCs w:val="16"/>
            </w:rPr>
            <w:alias w:val="Domain"/>
            <w:tag w:val="Domain"/>
            <w:id w:val="-1681739107"/>
            <w:placeholder>
              <w:docPart w:val="485C998859E64399A0EC648E55C6DE3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90" w:type="dxa"/>
                <w:vAlign w:val="center"/>
              </w:tcPr>
              <w:p w14:paraId="098F5D6E" w14:textId="02301690" w:rsidR="008E6E68" w:rsidRDefault="00846390" w:rsidP="008E6E68">
                <w:pPr>
                  <w:spacing w:after="160" w:line="259" w:lineRule="auto"/>
                  <w:rPr>
                    <w:sz w:val="16"/>
                    <w:szCs w:val="16"/>
                  </w:rPr>
                </w:pPr>
                <w:r>
                  <w:rPr>
                    <w:sz w:val="16"/>
                    <w:szCs w:val="16"/>
                  </w:rPr>
                  <w:t>Test</w:t>
                </w:r>
              </w:p>
            </w:tc>
          </w:sdtContent>
        </w:sdt>
        <w:tc>
          <w:tcPr>
            <w:tcW w:w="1440" w:type="dxa"/>
            <w:vAlign w:val="center"/>
          </w:tcPr>
          <w:p w14:paraId="5BFFFB82" w14:textId="5C251CF5" w:rsidR="008E6E68" w:rsidRDefault="008E6E68" w:rsidP="008E6E68">
            <w:pPr>
              <w:spacing w:after="160" w:line="259" w:lineRule="auto"/>
              <w:rPr>
                <w:rFonts w:eastAsia="Times New Roman" w:cs="Arial"/>
                <w:color w:val="000000" w:themeColor="text1"/>
                <w:sz w:val="16"/>
                <w:szCs w:val="16"/>
                <w:lang w:val="en-US" w:eastAsia="nl-NL" w:bidi="ar-SA"/>
              </w:rPr>
            </w:pPr>
            <w:r w:rsidRPr="002B6376">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DB</w:t>
            </w:r>
            <w:r w:rsidRPr="002B6376">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720" w:type="dxa"/>
            <w:vAlign w:val="center"/>
          </w:tcPr>
          <w:p w14:paraId="06608D10" w14:textId="4FEDD166"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1104254" w14:textId="63E78D6E" w:rsidR="008E6E68" w:rsidRDefault="00C05B6D"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80</w:t>
            </w:r>
          </w:p>
        </w:tc>
        <w:tc>
          <w:tcPr>
            <w:tcW w:w="135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29B64D57" w14:textId="77777777" w:rsidTr="005F65D6">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0CBCA44B" w14:textId="77777777" w:rsidTr="005F65D6">
                    <w:sdt>
                      <w:sdtPr>
                        <w:rPr>
                          <w:rFonts w:eastAsia="Times New Roman" w:cs="Arial"/>
                          <w:color w:val="auto"/>
                          <w:sz w:val="16"/>
                          <w:szCs w:val="16"/>
                          <w:lang w:val="nl-NL" w:eastAsia="nl-NL" w:bidi="ar-SA"/>
                        </w:rPr>
                        <w:alias w:val="Standard Building Block"/>
                        <w:tag w:val="Security Zone"/>
                        <w:id w:val="-1866119992"/>
                        <w:placeholder>
                          <w:docPart w:val="FAFB6925E725470486309477338DAD06"/>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6836F64E"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151658539"/>
                        <w:placeholder>
                          <w:docPart w:val="4865FAB9E519432AB067158E8E83319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F940626"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BF78579"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E6E68" w:rsidRPr="002B6376" w14:paraId="13297D3F" w14:textId="77777777" w:rsidTr="005F65D6">
                    <w:sdt>
                      <w:sdtPr>
                        <w:rPr>
                          <w:rFonts w:eastAsia="Times New Roman" w:cs="Arial"/>
                          <w:color w:val="auto"/>
                          <w:sz w:val="16"/>
                          <w:szCs w:val="16"/>
                          <w:lang w:val="nl-NL" w:eastAsia="nl-NL" w:bidi="ar-SA"/>
                        </w:rPr>
                        <w:alias w:val="Standard Building Block"/>
                        <w:tag w:val="Security Zone"/>
                        <w:id w:val="1388302354"/>
                        <w:placeholder>
                          <w:docPart w:val="1DB23CC0F49148DE9B8C6895748ED7B8"/>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Content>
                        <w:tc>
                          <w:tcPr>
                            <w:tcW w:w="2965" w:type="dxa"/>
                            <w:tcBorders>
                              <w:top w:val="nil"/>
                              <w:left w:val="nil"/>
                              <w:bottom w:val="nil"/>
                              <w:right w:val="nil"/>
                            </w:tcBorders>
                          </w:tcPr>
                          <w:p w14:paraId="21C83D96" w14:textId="77777777" w:rsidR="008E6E68" w:rsidRPr="002B6376" w:rsidRDefault="008E6E68" w:rsidP="008E6E68">
                            <w:pPr>
                              <w:spacing w:after="160" w:line="259" w:lineRule="auto"/>
                              <w:ind w:left="-97"/>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46462347"/>
                        <w:placeholder>
                          <w:docPart w:val="F1DB69227F6342FF8AE108F276C4A28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Content>
                        <w:tc>
                          <w:tcPr>
                            <w:tcW w:w="2340" w:type="dxa"/>
                            <w:tcBorders>
                              <w:top w:val="single" w:sz="4" w:space="0" w:color="auto"/>
                              <w:left w:val="nil"/>
                              <w:bottom w:val="single" w:sz="4" w:space="0" w:color="auto"/>
                              <w:right w:val="single" w:sz="4" w:space="0" w:color="auto"/>
                            </w:tcBorders>
                            <w:hideMark/>
                          </w:tcPr>
                          <w:p w14:paraId="19EF7A09" w14:textId="77777777" w:rsidR="008E6E68" w:rsidRPr="002B6376" w:rsidRDefault="008E6E68" w:rsidP="008E6E68">
                            <w:pPr>
                              <w:spacing w:after="160" w:line="259" w:lineRule="auto"/>
                              <w:rPr>
                                <w:rFonts w:eastAsia="Times New Roman" w:cs="Arial"/>
                                <w:color w:val="auto"/>
                                <w:sz w:val="16"/>
                                <w:szCs w:val="16"/>
                                <w:lang w:val="nl-NL" w:eastAsia="nl-NL" w:bidi="ar-SA"/>
                              </w:rPr>
                            </w:pPr>
                            <w:r w:rsidRPr="002B6376">
                              <w:rPr>
                                <w:rFonts w:eastAsia="Times New Roman" w:cs="Arial"/>
                                <w:color w:val="auto"/>
                                <w:sz w:val="16"/>
                                <w:szCs w:val="16"/>
                                <w:lang w:val="nl-NL" w:eastAsia="nl-NL" w:bidi="ar-SA"/>
                              </w:rPr>
                              <w:t>Select</w:t>
                            </w:r>
                          </w:p>
                        </w:tc>
                      </w:sdtContent>
                    </w:sdt>
                  </w:tr>
                </w:tbl>
                <w:p w14:paraId="39B6826C" w14:textId="77777777" w:rsidR="008E6E68" w:rsidRPr="002B6376" w:rsidRDefault="008E6E68" w:rsidP="008E6E68">
                  <w:pPr>
                    <w:spacing w:after="160" w:line="259" w:lineRule="auto"/>
                    <w:rPr>
                      <w:rFonts w:eastAsia="Times New Roman" w:cs="Arial"/>
                      <w:color w:val="auto"/>
                      <w:sz w:val="16"/>
                      <w:szCs w:val="16"/>
                      <w:lang w:val="nl-NL" w:eastAsia="nl-NL" w:bidi="ar-SA"/>
                    </w:rPr>
                  </w:pPr>
                </w:p>
              </w:tc>
            </w:tr>
          </w:tbl>
          <w:p w14:paraId="27CD6E1A" w14:textId="77777777" w:rsidR="008E6E68" w:rsidRDefault="008E6E68" w:rsidP="008E6E68">
            <w:pPr>
              <w:spacing w:after="160" w:line="259" w:lineRule="auto"/>
              <w:ind w:left="-97"/>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740136710"/>
              <w:placeholder>
                <w:docPart w:val="7476ED880F624F6394135603C3F4E692"/>
              </w:placeholder>
              <w:dropDownList>
                <w:listItem w:displayText="Select" w:value="Select"/>
                <w:listItem w:displayText="Bronze" w:value="Bronze"/>
                <w:listItem w:displayText="Silver" w:value="Silver"/>
                <w:listItem w:displayText="Gold" w:value="Gold"/>
              </w:dropDownList>
            </w:sdtPr>
            <w:sdtContent>
              <w:p w14:paraId="0F05B044" w14:textId="022E084B" w:rsidR="008E6E68" w:rsidRDefault="008E6E68" w:rsidP="008E6E68">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549187183"/>
            <w:placeholder>
              <w:docPart w:val="6773BF47131F42A695C547DD37ABECAA"/>
            </w:placeholder>
            <w:dropDownList>
              <w:listItem w:displayText="Select" w:value="Select"/>
              <w:listItem w:displayText="IaaS" w:value="IaaS"/>
              <w:listItem w:displayText="IaaS+" w:value="IaaS+"/>
              <w:listItem w:displayText="PaaS" w:value="PaaS"/>
              <w:listItem w:displayText="Legacy" w:value="Legacy"/>
            </w:dropDownList>
          </w:sdtPr>
          <w:sdtContent>
            <w:tc>
              <w:tcPr>
                <w:tcW w:w="840" w:type="dxa"/>
                <w:vAlign w:val="center"/>
              </w:tcPr>
              <w:p w14:paraId="6847EBDB" w14:textId="1058A4B0" w:rsidR="008E6E68" w:rsidRDefault="003F0F11" w:rsidP="008E6E68">
                <w:pPr>
                  <w:spacing w:after="160" w:line="259" w:lineRule="auto"/>
                  <w:jc w:val="center"/>
                  <w:rPr>
                    <w:sz w:val="16"/>
                    <w:szCs w:val="16"/>
                  </w:rPr>
                </w:pPr>
                <w:r>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2102942634"/>
            <w:placeholder>
              <w:docPart w:val="6384401255504A11A2B9DCAFA55A9346"/>
            </w:placeholder>
            <w:dropDownList>
              <w:listItem w:displayText="Select" w:value="Select"/>
              <w:listItem w:displayText="yes" w:value="yes"/>
              <w:listItem w:displayText="no" w:value="no"/>
            </w:dropDownList>
          </w:sdtPr>
          <w:sdtContent>
            <w:tc>
              <w:tcPr>
                <w:tcW w:w="778" w:type="dxa"/>
                <w:vAlign w:val="center"/>
              </w:tcPr>
              <w:p w14:paraId="2A301184" w14:textId="7B0285B6" w:rsidR="008E6E68" w:rsidRDefault="008E6E68" w:rsidP="008E6E6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bl>
    <w:p w14:paraId="626FA2D8" w14:textId="77777777" w:rsidR="00B939EE" w:rsidRDefault="00B939EE" w:rsidP="00B939EE">
      <w:pPr>
        <w:pStyle w:val="BodyText"/>
        <w:rPr>
          <w:lang w:val="en-US" w:eastAsia="nl-NL" w:bidi="ar-SA"/>
        </w:rPr>
      </w:pPr>
    </w:p>
    <w:p w14:paraId="261F8C67" w14:textId="77777777" w:rsidR="00B939EE" w:rsidRDefault="00B939EE">
      <w:pPr>
        <w:spacing w:after="160" w:line="259" w:lineRule="auto"/>
        <w:rPr>
          <w:b/>
          <w:bCs/>
          <w:lang w:val="en-US" w:eastAsia="nl-NL" w:bidi="ar-SA"/>
        </w:rPr>
      </w:pPr>
      <w:r>
        <w:rPr>
          <w:iCs/>
          <w:lang w:val="en-US" w:eastAsia="nl-NL" w:bidi="ar-SA"/>
        </w:rPr>
        <w:br w:type="page"/>
      </w:r>
    </w:p>
    <w:p w14:paraId="4EFF137B" w14:textId="6BCCAD41" w:rsidR="00570AD3" w:rsidRPr="00C943F4" w:rsidRDefault="00570AD3" w:rsidP="00F405A7">
      <w:pPr>
        <w:pStyle w:val="Heading2"/>
        <w:numPr>
          <w:ilvl w:val="0"/>
          <w:numId w:val="0"/>
        </w:numPr>
        <w:ind w:left="-630" w:hanging="567"/>
        <w:rPr>
          <w:i/>
          <w:iCs w:val="0"/>
          <w:sz w:val="20"/>
          <w:szCs w:val="20"/>
          <w:lang w:val="en-US" w:eastAsia="nl-NL" w:bidi="ar-SA"/>
        </w:rPr>
      </w:pPr>
      <w:bookmarkStart w:id="51" w:name="_Toc113613306"/>
      <w:r w:rsidRPr="00C943F4">
        <w:rPr>
          <w:i/>
          <w:iCs w:val="0"/>
          <w:sz w:val="20"/>
          <w:szCs w:val="20"/>
          <w:lang w:val="en-US" w:eastAsia="nl-NL" w:bidi="ar-SA"/>
        </w:rPr>
        <w:lastRenderedPageBreak/>
        <w:t>Storage</w:t>
      </w:r>
      <w:bookmarkEnd w:id="51"/>
    </w:p>
    <w:tbl>
      <w:tblPr>
        <w:tblStyle w:val="TableGrid"/>
        <w:tblpPr w:leftFromText="180" w:rightFromText="180" w:vertAnchor="text" w:horzAnchor="page" w:tblpX="311" w:tblpY="378"/>
        <w:tblW w:w="9805" w:type="dxa"/>
        <w:tblLayout w:type="fixed"/>
        <w:tblLook w:val="04A0" w:firstRow="1" w:lastRow="0" w:firstColumn="1" w:lastColumn="0" w:noHBand="0" w:noVBand="1"/>
      </w:tblPr>
      <w:tblGrid>
        <w:gridCol w:w="1705"/>
        <w:gridCol w:w="1260"/>
        <w:gridCol w:w="1350"/>
        <w:gridCol w:w="1440"/>
        <w:gridCol w:w="1350"/>
        <w:gridCol w:w="1440"/>
        <w:gridCol w:w="1260"/>
      </w:tblGrid>
      <w:tr w:rsidR="00126A33" w14:paraId="5C562A3E" w14:textId="77777777" w:rsidTr="00DB5B02">
        <w:trPr>
          <w:trHeight w:val="395"/>
        </w:trPr>
        <w:tc>
          <w:tcPr>
            <w:tcW w:w="1705" w:type="dxa"/>
            <w:shd w:val="clear" w:color="auto" w:fill="D9D9D9" w:themeFill="background1" w:themeFillShade="D9"/>
          </w:tcPr>
          <w:p w14:paraId="7F11138A" w14:textId="49A0C1D8"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4D278C7E" w14:textId="1A1F062C"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207488C9" w14:textId="0D43A1C5"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C-drive OS (Fixed)</w:t>
            </w:r>
          </w:p>
        </w:tc>
        <w:tc>
          <w:tcPr>
            <w:tcW w:w="1440" w:type="dxa"/>
            <w:shd w:val="clear" w:color="auto" w:fill="D9D9D9" w:themeFill="background1" w:themeFillShade="D9"/>
          </w:tcPr>
          <w:p w14:paraId="0145A541" w14:textId="4F7396FF"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D-drive App (mandatory)</w:t>
            </w:r>
          </w:p>
        </w:tc>
        <w:tc>
          <w:tcPr>
            <w:tcW w:w="1350" w:type="dxa"/>
            <w:shd w:val="clear" w:color="auto" w:fill="D9D9D9" w:themeFill="background1" w:themeFillShade="D9"/>
          </w:tcPr>
          <w:p w14:paraId="67E15C2B" w14:textId="3A1C10FA"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E-drive (optional)</w:t>
            </w:r>
          </w:p>
        </w:tc>
        <w:tc>
          <w:tcPr>
            <w:tcW w:w="1440" w:type="dxa"/>
            <w:shd w:val="clear" w:color="auto" w:fill="D9D9D9" w:themeFill="background1" w:themeFillShade="D9"/>
          </w:tcPr>
          <w:p w14:paraId="4B99C83F" w14:textId="77777777"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F-drive    (optional)</w:t>
            </w:r>
          </w:p>
        </w:tc>
        <w:tc>
          <w:tcPr>
            <w:tcW w:w="1260" w:type="dxa"/>
            <w:shd w:val="clear" w:color="auto" w:fill="D9D9D9" w:themeFill="background1" w:themeFillShade="D9"/>
          </w:tcPr>
          <w:p w14:paraId="65A3EA08" w14:textId="77777777"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…-drive   (optional)</w:t>
            </w:r>
          </w:p>
        </w:tc>
      </w:tr>
      <w:tr w:rsidR="0053055F" w14:paraId="0D853ADB" w14:textId="77777777" w:rsidTr="00DB5B02">
        <w:tc>
          <w:tcPr>
            <w:tcW w:w="1705" w:type="dxa"/>
          </w:tcPr>
          <w:p w14:paraId="709F7798" w14:textId="7F0A669B" w:rsidR="0053055F" w:rsidRPr="00A20CBB" w:rsidRDefault="00061E9F"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w:t>
            </w:r>
            <w:r w:rsidR="004F67F4" w:rsidRPr="00A20CBB">
              <w:rPr>
                <w:rFonts w:eastAsia="Times New Roman" w:cs="Arial"/>
                <w:color w:val="000000" w:themeColor="text1"/>
                <w:sz w:val="16"/>
                <w:szCs w:val="16"/>
                <w:lang w:val="en-US" w:eastAsia="nl-NL" w:bidi="ar-SA"/>
              </w:rPr>
              <w:t>ri</w:t>
            </w:r>
            <w:proofErr w:type="spellEnd"/>
            <w:r w:rsidR="004F67F4" w:rsidRPr="00A20CBB">
              <w:rPr>
                <w:rFonts w:eastAsia="Times New Roman" w:cs="Arial"/>
                <w:color w:val="000000" w:themeColor="text1"/>
                <w:sz w:val="16"/>
                <w:szCs w:val="16"/>
                <w:lang w:val="en-US" w:eastAsia="nl-NL" w:bidi="ar-SA"/>
              </w:rPr>
              <w:t>-P</w:t>
            </w:r>
          </w:p>
        </w:tc>
        <w:sdt>
          <w:sdtPr>
            <w:rPr>
              <w:sz w:val="16"/>
              <w:szCs w:val="16"/>
            </w:rPr>
            <w:alias w:val="Domain"/>
            <w:tag w:val="Domain"/>
            <w:id w:val="190582569"/>
            <w:placeholder>
              <w:docPart w:val="A9A91EB31E9845F0A04320A5F3128D4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0BBF1B7" w14:textId="2DEC2C5E" w:rsidR="0053055F" w:rsidRPr="00A20CBB" w:rsidRDefault="0053055F" w:rsidP="0053055F">
                <w:pPr>
                  <w:spacing w:after="160" w:line="259" w:lineRule="auto"/>
                  <w:rPr>
                    <w:rFonts w:eastAsia="Times New Roman" w:cs="Arial"/>
                    <w:color w:val="000000" w:themeColor="text1"/>
                    <w:sz w:val="16"/>
                    <w:szCs w:val="16"/>
                    <w:lang w:val="en-US" w:eastAsia="nl-NL" w:bidi="ar-SA"/>
                  </w:rPr>
                </w:pPr>
                <w:r w:rsidRPr="00A20CBB">
                  <w:rPr>
                    <w:sz w:val="16"/>
                    <w:szCs w:val="16"/>
                  </w:rPr>
                  <w:t>Production</w:t>
                </w:r>
              </w:p>
            </w:tc>
          </w:sdtContent>
        </w:sdt>
        <w:tc>
          <w:tcPr>
            <w:tcW w:w="1350" w:type="dxa"/>
          </w:tcPr>
          <w:p w14:paraId="094FC642" w14:textId="5F482862" w:rsidR="0053055F" w:rsidRPr="00A20CBB" w:rsidRDefault="0053055F"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7358755"/>
            <w:placeholder>
              <w:docPart w:val="5A6A680EEB844219A11CF85358F9944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3534B7BF" w14:textId="5F23F256" w:rsidR="0053055F" w:rsidRPr="00A20CBB" w:rsidRDefault="004F67F4"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506170526"/>
            <w:placeholder>
              <w:docPart w:val="CDA28AF04C124C4F8B839BAF9229B21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4279F20E" w14:textId="2FDBA4E2" w:rsidR="0053055F" w:rsidRPr="00A20CBB" w:rsidRDefault="00376883"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898398365"/>
            <w:placeholder>
              <w:docPart w:val="19F237F92740418496D31248F53C1B5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5B47CA7E" w14:textId="7E9C7398" w:rsidR="0053055F" w:rsidRPr="00A20CBB" w:rsidRDefault="00376883"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60960089"/>
            <w:placeholder>
              <w:docPart w:val="F1FAAAE5555E461BBFBA48AF694F20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C302195" w14:textId="7D9474B4" w:rsidR="0053055F" w:rsidRPr="00A20CBB" w:rsidRDefault="00376883" w:rsidP="0053055F">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A27C2" w14:paraId="57A7162F" w14:textId="77777777" w:rsidTr="00DB5B02">
        <w:tc>
          <w:tcPr>
            <w:tcW w:w="1705" w:type="dxa"/>
          </w:tcPr>
          <w:p w14:paraId="47FD1A90" w14:textId="1336928B"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Bri</w:t>
            </w:r>
            <w:proofErr w:type="spellEnd"/>
            <w:r w:rsidRPr="00A20CBB">
              <w:rPr>
                <w:rFonts w:eastAsia="Times New Roman" w:cs="Arial"/>
                <w:color w:val="000000" w:themeColor="text1"/>
                <w:sz w:val="16"/>
                <w:szCs w:val="16"/>
                <w:lang w:val="en-US" w:eastAsia="nl-NL" w:bidi="ar-SA"/>
              </w:rPr>
              <w:t>-</w:t>
            </w:r>
            <w:r w:rsidR="009C63CB" w:rsidRPr="00A20CBB">
              <w:rPr>
                <w:rFonts w:eastAsia="Times New Roman" w:cs="Arial"/>
                <w:color w:val="000000" w:themeColor="text1"/>
                <w:sz w:val="16"/>
                <w:szCs w:val="16"/>
                <w:lang w:val="en-US" w:eastAsia="nl-NL" w:bidi="ar-SA"/>
              </w:rPr>
              <w:t>A</w:t>
            </w:r>
          </w:p>
        </w:tc>
        <w:sdt>
          <w:sdtPr>
            <w:rPr>
              <w:sz w:val="16"/>
              <w:szCs w:val="16"/>
            </w:rPr>
            <w:alias w:val="Domain"/>
            <w:tag w:val="Domain"/>
            <w:id w:val="24916769"/>
            <w:placeholder>
              <w:docPart w:val="F68D90091D224D72BAAC34DE119742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3F0DD4E" w14:textId="77D4312E" w:rsidR="00CA27C2" w:rsidRPr="00A20CBB" w:rsidRDefault="00CA27C2" w:rsidP="00CA27C2">
                <w:pPr>
                  <w:spacing w:after="160" w:line="259" w:lineRule="auto"/>
                  <w:rPr>
                    <w:sz w:val="16"/>
                    <w:szCs w:val="16"/>
                  </w:rPr>
                </w:pPr>
                <w:r w:rsidRPr="00A20CBB">
                  <w:rPr>
                    <w:sz w:val="16"/>
                    <w:szCs w:val="16"/>
                  </w:rPr>
                  <w:t>Acceptance</w:t>
                </w:r>
              </w:p>
            </w:tc>
          </w:sdtContent>
        </w:sdt>
        <w:tc>
          <w:tcPr>
            <w:tcW w:w="1350" w:type="dxa"/>
          </w:tcPr>
          <w:p w14:paraId="5A66CEC1" w14:textId="16738C5C"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805233833"/>
            <w:placeholder>
              <w:docPart w:val="83CE4652EDB045C78B086581EDE7139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35169EA7" w14:textId="69DC6C74"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549275952"/>
            <w:placeholder>
              <w:docPart w:val="BE47B4AFF1BF436DBEF5BB20815DA38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3FD12CA8" w14:textId="7E387F04"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02833284"/>
            <w:placeholder>
              <w:docPart w:val="E53DF655FDFA4C5DA861FC5DFF90DF2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56AB0784" w14:textId="57E79698"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497778764"/>
            <w:placeholder>
              <w:docPart w:val="68ED94FF706549AA96C23C96F3CA2D2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A4C2EAA" w14:textId="750D6258" w:rsidR="00CA27C2" w:rsidRPr="00A20CBB" w:rsidRDefault="00CA27C2" w:rsidP="00CA27C2">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9C63CB" w14:paraId="671747BC" w14:textId="77777777" w:rsidTr="00DB5B02">
        <w:tc>
          <w:tcPr>
            <w:tcW w:w="1705" w:type="dxa"/>
          </w:tcPr>
          <w:p w14:paraId="28B92B5B" w14:textId="0C11DA6E"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Bri</w:t>
            </w:r>
            <w:proofErr w:type="spellEnd"/>
            <w:r w:rsidRPr="00A20CBB">
              <w:rPr>
                <w:rFonts w:eastAsia="Times New Roman" w:cs="Arial"/>
                <w:color w:val="000000" w:themeColor="text1"/>
                <w:sz w:val="16"/>
                <w:szCs w:val="16"/>
                <w:lang w:val="en-US" w:eastAsia="nl-NL" w:bidi="ar-SA"/>
              </w:rPr>
              <w:t>-D</w:t>
            </w:r>
          </w:p>
        </w:tc>
        <w:sdt>
          <w:sdtPr>
            <w:rPr>
              <w:sz w:val="16"/>
              <w:szCs w:val="16"/>
            </w:rPr>
            <w:alias w:val="Domain"/>
            <w:tag w:val="Domain"/>
            <w:id w:val="1055191239"/>
            <w:placeholder>
              <w:docPart w:val="5526B617743F437D8F4881D3122A768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62C11A06" w14:textId="39B33E81" w:rsidR="009C63CB" w:rsidRPr="00A20CBB" w:rsidRDefault="009C63CB" w:rsidP="009C63CB">
                <w:pPr>
                  <w:spacing w:after="160" w:line="259" w:lineRule="auto"/>
                  <w:rPr>
                    <w:sz w:val="16"/>
                    <w:szCs w:val="16"/>
                  </w:rPr>
                </w:pPr>
                <w:r w:rsidRPr="00A20CBB">
                  <w:rPr>
                    <w:sz w:val="16"/>
                    <w:szCs w:val="16"/>
                  </w:rPr>
                  <w:t>Development</w:t>
                </w:r>
              </w:p>
            </w:tc>
          </w:sdtContent>
        </w:sdt>
        <w:tc>
          <w:tcPr>
            <w:tcW w:w="1350" w:type="dxa"/>
          </w:tcPr>
          <w:p w14:paraId="25103B76" w14:textId="15A5D753"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629195938"/>
            <w:placeholder>
              <w:docPart w:val="2DE572EF055640568117350D6D73787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7AC5EB31" w14:textId="16424DB1"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765735370"/>
            <w:placeholder>
              <w:docPart w:val="451365FB9A91409A91744C1209DFA5C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15DCA207" w14:textId="241DD504"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406567557"/>
            <w:placeholder>
              <w:docPart w:val="EAD2102DBC924941AE3E1475E75FCE8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4C409752" w14:textId="7DBDC769"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897556630"/>
            <w:placeholder>
              <w:docPart w:val="532712FDD7F544C58FD4A8C37C1BC8C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4FA0824" w14:textId="70738933"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E3089D" w14:paraId="0F02E69F" w14:textId="77777777" w:rsidTr="001A475C">
        <w:tc>
          <w:tcPr>
            <w:tcW w:w="1705" w:type="dxa"/>
          </w:tcPr>
          <w:p w14:paraId="40D47551"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proofErr w:type="spellStart"/>
            <w:r w:rsidRPr="00A20CBB">
              <w:rPr>
                <w:rFonts w:eastAsia="Times New Roman" w:cs="Arial"/>
                <w:color w:val="000000" w:themeColor="text1"/>
                <w:sz w:val="16"/>
                <w:szCs w:val="16"/>
                <w:lang w:val="en-US" w:eastAsia="nl-NL" w:bidi="ar-SA"/>
              </w:rPr>
              <w:t>Bri</w:t>
            </w:r>
            <w:proofErr w:type="spellEnd"/>
            <w:r w:rsidRPr="00A20CBB">
              <w:rPr>
                <w:rFonts w:eastAsia="Times New Roman" w:cs="Arial"/>
                <w:color w:val="000000" w:themeColor="text1"/>
                <w:sz w:val="16"/>
                <w:szCs w:val="16"/>
                <w:lang w:val="en-US" w:eastAsia="nl-NL" w:bidi="ar-SA"/>
              </w:rPr>
              <w:t>-T</w:t>
            </w:r>
          </w:p>
        </w:tc>
        <w:sdt>
          <w:sdtPr>
            <w:rPr>
              <w:sz w:val="16"/>
              <w:szCs w:val="16"/>
            </w:rPr>
            <w:alias w:val="Domain"/>
            <w:tag w:val="Domain"/>
            <w:id w:val="666287156"/>
            <w:placeholder>
              <w:docPart w:val="980B086870604D95BC2CA447DC422A3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1A582FD" w14:textId="77777777" w:rsidR="00E3089D" w:rsidRPr="00A20CBB" w:rsidRDefault="00E3089D" w:rsidP="00E3089D">
                <w:pPr>
                  <w:spacing w:after="160" w:line="259" w:lineRule="auto"/>
                  <w:rPr>
                    <w:sz w:val="16"/>
                    <w:szCs w:val="16"/>
                  </w:rPr>
                </w:pPr>
                <w:r w:rsidRPr="00A20CBB">
                  <w:rPr>
                    <w:sz w:val="16"/>
                    <w:szCs w:val="16"/>
                  </w:rPr>
                  <w:t>Test</w:t>
                </w:r>
              </w:p>
            </w:tc>
          </w:sdtContent>
        </w:sdt>
        <w:tc>
          <w:tcPr>
            <w:tcW w:w="1350" w:type="dxa"/>
          </w:tcPr>
          <w:p w14:paraId="359EE03A"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913037706"/>
            <w:placeholder>
              <w:docPart w:val="7761E5CD73C54A978769D6C9067EF1D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2B0CF361"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083574077"/>
            <w:placeholder>
              <w:docPart w:val="FA04BB62EE9E46CBBB7E3B63B347BF6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2AE18FB4"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94369658"/>
            <w:placeholder>
              <w:docPart w:val="C59C4807906C49F5A79A299C3AEE566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2A52C076"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98566065"/>
            <w:placeholder>
              <w:docPart w:val="E97069A194E54A99B69A9779D36FB0C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3AE4110" w14:textId="77777777" w:rsidR="00E3089D" w:rsidRPr="00A20CBB" w:rsidRDefault="00E3089D" w:rsidP="00E3089D">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9C63CB" w14:paraId="48858831" w14:textId="77777777" w:rsidTr="00DB5B02">
        <w:tc>
          <w:tcPr>
            <w:tcW w:w="1705" w:type="dxa"/>
          </w:tcPr>
          <w:p w14:paraId="0711CB9E" w14:textId="4484BAFE" w:rsidR="009C63CB" w:rsidRPr="00A20CBB" w:rsidRDefault="00E3089D" w:rsidP="009C63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sdt>
          <w:sdtPr>
            <w:rPr>
              <w:sz w:val="16"/>
              <w:szCs w:val="16"/>
            </w:rPr>
            <w:alias w:val="Domain"/>
            <w:tag w:val="Domain"/>
            <w:id w:val="-2010356031"/>
            <w:placeholder>
              <w:docPart w:val="AB784526A8444050951A8316301C6CC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0BD12B0" w14:textId="38D3FD58" w:rsidR="009C63CB" w:rsidRPr="00A20CBB" w:rsidRDefault="00E3089D" w:rsidP="009C63CB">
                <w:pPr>
                  <w:spacing w:after="160" w:line="259" w:lineRule="auto"/>
                  <w:rPr>
                    <w:sz w:val="16"/>
                    <w:szCs w:val="16"/>
                  </w:rPr>
                </w:pPr>
                <w:r>
                  <w:rPr>
                    <w:sz w:val="16"/>
                    <w:szCs w:val="16"/>
                  </w:rPr>
                  <w:t>Production</w:t>
                </w:r>
              </w:p>
            </w:tc>
          </w:sdtContent>
        </w:sdt>
        <w:tc>
          <w:tcPr>
            <w:tcW w:w="1350" w:type="dxa"/>
          </w:tcPr>
          <w:p w14:paraId="0082BCD0" w14:textId="0E6EA838"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377737911"/>
            <w:placeholder>
              <w:docPart w:val="FEE8965BC050468994E49782D6D12E4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329226FE" w14:textId="198C84F4" w:rsidR="009C63CB" w:rsidRPr="00A20CBB" w:rsidRDefault="00E3089D" w:rsidP="009C63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2027086467"/>
            <w:placeholder>
              <w:docPart w:val="1773D003A0894E3E8E7C8E173D31408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350" w:type="dxa"/>
              </w:tcPr>
              <w:p w14:paraId="2BEEB74A" w14:textId="7C78C7A9"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818639863"/>
            <w:placeholder>
              <w:docPart w:val="98F207BB351F41D58D9B3D93957DCE3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440" w:type="dxa"/>
              </w:tcPr>
              <w:p w14:paraId="7FFA6F21" w14:textId="4743F5DB"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732205597"/>
            <w:placeholder>
              <w:docPart w:val="96BADB837DA8462EA2F51A5AAF109E0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58633FF" w14:textId="1256AEB8" w:rsidR="009C63CB" w:rsidRPr="00A20CBB" w:rsidRDefault="009C63CB" w:rsidP="009C63CB">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bl>
    <w:p w14:paraId="25DC5363" w14:textId="2A6FA02C" w:rsidR="007222F6" w:rsidRPr="00C943F4" w:rsidRDefault="00712F15" w:rsidP="00F405A7">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Bridge </w:t>
      </w:r>
      <w:r w:rsidR="00E3089D">
        <w:rPr>
          <w:rFonts w:eastAsia="Times New Roman" w:cs="Arial"/>
          <w:i/>
          <w:iCs/>
          <w:color w:val="1F1E33"/>
          <w:sz w:val="20"/>
          <w:lang w:val="en-US" w:eastAsia="nl-NL" w:bidi="ar-SA"/>
        </w:rPr>
        <w:t xml:space="preserve">+ RDP </w:t>
      </w:r>
      <w:r>
        <w:rPr>
          <w:rFonts w:eastAsia="Times New Roman" w:cs="Arial"/>
          <w:i/>
          <w:iCs/>
          <w:color w:val="1F1E33"/>
          <w:sz w:val="20"/>
          <w:lang w:val="en-US" w:eastAsia="nl-NL" w:bidi="ar-SA"/>
        </w:rPr>
        <w:t>server</w:t>
      </w:r>
      <w:r w:rsidR="00E3089D">
        <w:rPr>
          <w:rFonts w:eastAsia="Times New Roman" w:cs="Arial"/>
          <w:i/>
          <w:iCs/>
          <w:color w:val="1F1E33"/>
          <w:sz w:val="20"/>
          <w:lang w:val="en-US" w:eastAsia="nl-NL" w:bidi="ar-SA"/>
        </w:rPr>
        <w:t>(</w:t>
      </w:r>
      <w:r>
        <w:rPr>
          <w:rFonts w:eastAsia="Times New Roman" w:cs="Arial"/>
          <w:i/>
          <w:iCs/>
          <w:color w:val="1F1E33"/>
          <w:sz w:val="20"/>
          <w:lang w:val="en-US" w:eastAsia="nl-NL" w:bidi="ar-SA"/>
        </w:rPr>
        <w:t>s</w:t>
      </w:r>
      <w:r w:rsidR="00E3089D">
        <w:rPr>
          <w:rFonts w:eastAsia="Times New Roman" w:cs="Arial"/>
          <w:i/>
          <w:iCs/>
          <w:color w:val="1F1E33"/>
          <w:sz w:val="20"/>
          <w:lang w:val="en-US" w:eastAsia="nl-NL" w:bidi="ar-SA"/>
        </w:rPr>
        <w:t>)</w:t>
      </w:r>
      <w:r>
        <w:rPr>
          <w:rFonts w:eastAsia="Times New Roman" w:cs="Arial"/>
          <w:i/>
          <w:iCs/>
          <w:color w:val="1F1E33"/>
          <w:sz w:val="20"/>
          <w:lang w:val="en-US" w:eastAsia="nl-NL" w:bidi="ar-SA"/>
        </w:rPr>
        <w:t xml:space="preserve"> (Windows)</w:t>
      </w:r>
    </w:p>
    <w:p w14:paraId="1938C0B2" w14:textId="77777777" w:rsidR="00E41EAB" w:rsidRDefault="00E41EAB" w:rsidP="00F405A7">
      <w:pPr>
        <w:spacing w:after="160" w:line="259" w:lineRule="auto"/>
        <w:ind w:left="-1170"/>
        <w:rPr>
          <w:rFonts w:eastAsia="Times New Roman" w:cs="Arial"/>
          <w:i/>
          <w:iCs/>
          <w:color w:val="1F1E33"/>
          <w:sz w:val="20"/>
          <w:lang w:val="en-US" w:eastAsia="nl-NL" w:bidi="ar-SA"/>
        </w:rPr>
      </w:pPr>
    </w:p>
    <w:p w14:paraId="56F65AF8" w14:textId="750405F9" w:rsidR="008248B1" w:rsidRPr="00C943F4" w:rsidRDefault="006B5B0B" w:rsidP="00F405A7">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Engine </w:t>
      </w:r>
      <w:r w:rsidR="00F405A7" w:rsidRPr="00C943F4">
        <w:rPr>
          <w:rFonts w:eastAsia="Times New Roman" w:cs="Arial"/>
          <w:i/>
          <w:iCs/>
          <w:color w:val="1F1E33"/>
          <w:sz w:val="20"/>
          <w:lang w:val="en-US" w:eastAsia="nl-NL" w:bidi="ar-SA"/>
        </w:rPr>
        <w:t>servers</w:t>
      </w:r>
      <w:r w:rsidR="00712F15">
        <w:rPr>
          <w:rFonts w:eastAsia="Times New Roman" w:cs="Arial"/>
          <w:i/>
          <w:iCs/>
          <w:color w:val="1F1E33"/>
          <w:sz w:val="20"/>
          <w:lang w:val="en-US" w:eastAsia="nl-NL" w:bidi="ar-SA"/>
        </w:rPr>
        <w:t xml:space="preserve"> (Linux)</w:t>
      </w:r>
      <w:r w:rsidR="00AF69AA">
        <w:rPr>
          <w:rFonts w:eastAsia="Times New Roman" w:cs="Arial"/>
          <w:i/>
          <w:iCs/>
          <w:color w:val="1F1E33"/>
          <w:sz w:val="20"/>
          <w:lang w:val="en-US" w:eastAsia="nl-NL" w:bidi="ar-SA"/>
        </w:rPr>
        <w:t xml:space="preserve"> </w:t>
      </w:r>
    </w:p>
    <w:tbl>
      <w:tblPr>
        <w:tblStyle w:val="TableGrid"/>
        <w:tblpPr w:leftFromText="180" w:rightFromText="180" w:vertAnchor="text" w:horzAnchor="page" w:tblpX="316" w:tblpY="-11"/>
        <w:tblW w:w="10975" w:type="dxa"/>
        <w:tblLayout w:type="fixed"/>
        <w:tblLook w:val="04A0" w:firstRow="1" w:lastRow="0" w:firstColumn="1" w:lastColumn="0" w:noHBand="0" w:noVBand="1"/>
      </w:tblPr>
      <w:tblGrid>
        <w:gridCol w:w="1705"/>
        <w:gridCol w:w="1260"/>
        <w:gridCol w:w="1350"/>
        <w:gridCol w:w="2880"/>
        <w:gridCol w:w="1260"/>
        <w:gridCol w:w="1260"/>
        <w:gridCol w:w="1260"/>
      </w:tblGrid>
      <w:tr w:rsidR="00254FF5" w14:paraId="4710BEC5" w14:textId="0817E1CA" w:rsidTr="00254FF5">
        <w:trPr>
          <w:trHeight w:val="395"/>
        </w:trPr>
        <w:tc>
          <w:tcPr>
            <w:tcW w:w="1705" w:type="dxa"/>
            <w:shd w:val="clear" w:color="auto" w:fill="D9D9D9" w:themeFill="background1" w:themeFillShade="D9"/>
          </w:tcPr>
          <w:p w14:paraId="7A9C64F1" w14:textId="77777777"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5CD97413" w14:textId="77777777"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71A60BA8" w14:textId="101E7680"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2880" w:type="dxa"/>
            <w:shd w:val="clear" w:color="auto" w:fill="D9D9D9" w:themeFill="background1" w:themeFillShade="D9"/>
          </w:tcPr>
          <w:p w14:paraId="1D46E6EE" w14:textId="6B4AEFE5"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App1  (mandatory)</w:t>
            </w:r>
          </w:p>
        </w:tc>
        <w:tc>
          <w:tcPr>
            <w:tcW w:w="1260" w:type="dxa"/>
            <w:shd w:val="clear" w:color="auto" w:fill="D9D9D9" w:themeFill="background1" w:themeFillShade="D9"/>
          </w:tcPr>
          <w:p w14:paraId="4415ECC3" w14:textId="14CF30B9"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2       App 2 (optional)</w:t>
            </w:r>
          </w:p>
        </w:tc>
        <w:tc>
          <w:tcPr>
            <w:tcW w:w="1260" w:type="dxa"/>
            <w:shd w:val="clear" w:color="auto" w:fill="D9D9D9" w:themeFill="background1" w:themeFillShade="D9"/>
          </w:tcPr>
          <w:p w14:paraId="1828C671" w14:textId="1A1CC7A8" w:rsidR="00254FF5" w:rsidRPr="00C769C8"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3       (optional)</w:t>
            </w:r>
          </w:p>
        </w:tc>
        <w:tc>
          <w:tcPr>
            <w:tcW w:w="1260" w:type="dxa"/>
            <w:shd w:val="clear" w:color="auto" w:fill="D9D9D9" w:themeFill="background1" w:themeFillShade="D9"/>
          </w:tcPr>
          <w:p w14:paraId="173DC260" w14:textId="4FF47824" w:rsidR="00254FF5" w:rsidRDefault="00254FF5" w:rsidP="009C0051">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4      (optional)</w:t>
            </w:r>
          </w:p>
        </w:tc>
      </w:tr>
      <w:tr w:rsidR="00254FF5" w14:paraId="5566AF6B" w14:textId="3F6A17FD" w:rsidTr="00254FF5">
        <w:tc>
          <w:tcPr>
            <w:tcW w:w="1705" w:type="dxa"/>
          </w:tcPr>
          <w:p w14:paraId="0D00E5EF" w14:textId="5D54D4F3"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-P</w:t>
            </w:r>
          </w:p>
        </w:tc>
        <w:sdt>
          <w:sdtPr>
            <w:rPr>
              <w:sz w:val="16"/>
              <w:szCs w:val="16"/>
            </w:rPr>
            <w:alias w:val="Domain"/>
            <w:tag w:val="Domain"/>
            <w:id w:val="516901176"/>
            <w:placeholder>
              <w:docPart w:val="5F8C6865E7744081A3636BE1BF6137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7681A710" w14:textId="5FF3FB28"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350" w:type="dxa"/>
          </w:tcPr>
          <w:p w14:paraId="7BA4729D" w14:textId="271CE0D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2880" w:type="dxa"/>
          </w:tcPr>
          <w:p w14:paraId="66F2F537" w14:textId="10E3D1CE" w:rsidR="00254FF5" w:rsidRPr="0053055F"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1264572931"/>
            <w:placeholder>
              <w:docPart w:val="D0D658B83DC94F5AA1AF9FD00D75F94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1B6281C" w14:textId="1F62471E"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sdt>
          <w:sdtPr>
            <w:rPr>
              <w:rFonts w:eastAsia="Times New Roman" w:cs="Arial"/>
              <w:color w:val="000000" w:themeColor="text1"/>
              <w:sz w:val="16"/>
              <w:szCs w:val="16"/>
              <w:lang w:val="en-US" w:eastAsia="nl-NL" w:bidi="ar-SA"/>
            </w:rPr>
            <w:alias w:val="Disk Size"/>
            <w:tag w:val="Disk Size"/>
            <w:id w:val="406198373"/>
            <w:placeholder>
              <w:docPart w:val="2C267EEE7EF0465CAD83EBC9FEB8BC1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42D6795" w14:textId="6D90AACD" w:rsidR="00254FF5" w:rsidRPr="0053055F"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64272903" w14:textId="6DD6877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 GB</w:t>
            </w:r>
          </w:p>
        </w:tc>
      </w:tr>
      <w:tr w:rsidR="00254FF5" w14:paraId="5C456B96" w14:textId="770DC120" w:rsidTr="00254FF5">
        <w:tc>
          <w:tcPr>
            <w:tcW w:w="1705" w:type="dxa"/>
          </w:tcPr>
          <w:p w14:paraId="0C0FD902" w14:textId="57394C3F"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-A</w:t>
            </w:r>
          </w:p>
        </w:tc>
        <w:sdt>
          <w:sdtPr>
            <w:rPr>
              <w:sz w:val="16"/>
              <w:szCs w:val="16"/>
            </w:rPr>
            <w:alias w:val="Domain"/>
            <w:tag w:val="Domain"/>
            <w:id w:val="1143084087"/>
            <w:placeholder>
              <w:docPart w:val="3C0CCC4F64B54E31807E0DA43412D02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704E071" w14:textId="40DD0225" w:rsidR="00254FF5" w:rsidRDefault="00254FF5" w:rsidP="009C0051">
                <w:pPr>
                  <w:spacing w:after="160" w:line="259" w:lineRule="auto"/>
                  <w:rPr>
                    <w:sz w:val="16"/>
                    <w:szCs w:val="16"/>
                  </w:rPr>
                </w:pPr>
                <w:r>
                  <w:rPr>
                    <w:sz w:val="16"/>
                    <w:szCs w:val="16"/>
                  </w:rPr>
                  <w:t>Acceptance</w:t>
                </w:r>
              </w:p>
            </w:tc>
          </w:sdtContent>
        </w:sdt>
        <w:tc>
          <w:tcPr>
            <w:tcW w:w="1350" w:type="dxa"/>
          </w:tcPr>
          <w:p w14:paraId="13E8995A" w14:textId="3AB6BE03"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2880" w:type="dxa"/>
          </w:tcPr>
          <w:p w14:paraId="71232A29" w14:textId="5634E12E" w:rsidR="00254FF5"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562098119"/>
            <w:placeholder>
              <w:docPart w:val="FB40CE0515B04AF0AE8D670C9422C92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D15624D" w14:textId="6805C60D"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sdt>
          <w:sdtPr>
            <w:rPr>
              <w:rFonts w:eastAsia="Times New Roman" w:cs="Arial"/>
              <w:color w:val="000000" w:themeColor="text1"/>
              <w:sz w:val="16"/>
              <w:szCs w:val="16"/>
              <w:lang w:val="en-US" w:eastAsia="nl-NL" w:bidi="ar-SA"/>
            </w:rPr>
            <w:alias w:val="Disk Size"/>
            <w:tag w:val="Disk Size"/>
            <w:id w:val="-1344935635"/>
            <w:placeholder>
              <w:docPart w:val="E23C01490BEC4B05B0543EC26A235F5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869041B" w14:textId="05CDA689"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65B6EB00" w14:textId="4EFCB1F4" w:rsidR="00254FF5" w:rsidRDefault="00FC6D66"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 GB</w:t>
            </w:r>
          </w:p>
        </w:tc>
      </w:tr>
      <w:tr w:rsidR="00254FF5" w14:paraId="531BEE55" w14:textId="6F067D9E" w:rsidTr="00254FF5">
        <w:tc>
          <w:tcPr>
            <w:tcW w:w="1705" w:type="dxa"/>
          </w:tcPr>
          <w:p w14:paraId="51B2CBF2" w14:textId="360FCC9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-D</w:t>
            </w:r>
          </w:p>
        </w:tc>
        <w:sdt>
          <w:sdtPr>
            <w:rPr>
              <w:sz w:val="16"/>
              <w:szCs w:val="16"/>
            </w:rPr>
            <w:alias w:val="Domain"/>
            <w:tag w:val="Domain"/>
            <w:id w:val="1277597602"/>
            <w:placeholder>
              <w:docPart w:val="9C069D4D6D4F46A48D8260D69EC4E5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5346D51C" w14:textId="40B98ADB" w:rsidR="00254FF5" w:rsidRDefault="00254FF5" w:rsidP="009C0051">
                <w:pPr>
                  <w:spacing w:after="160" w:line="259" w:lineRule="auto"/>
                  <w:rPr>
                    <w:sz w:val="16"/>
                    <w:szCs w:val="16"/>
                  </w:rPr>
                </w:pPr>
                <w:r>
                  <w:rPr>
                    <w:sz w:val="16"/>
                    <w:szCs w:val="16"/>
                  </w:rPr>
                  <w:t>Development</w:t>
                </w:r>
              </w:p>
            </w:tc>
          </w:sdtContent>
        </w:sdt>
        <w:tc>
          <w:tcPr>
            <w:tcW w:w="1350" w:type="dxa"/>
          </w:tcPr>
          <w:p w14:paraId="4484E7C4" w14:textId="2DEA54AE"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2880" w:type="dxa"/>
          </w:tcPr>
          <w:p w14:paraId="5F6A76FA" w14:textId="7982521D" w:rsidR="00254FF5"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1233041604"/>
            <w:placeholder>
              <w:docPart w:val="25C2A8432D054FCF807DBB5A278FFAC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2632C90" w14:textId="49390823"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872363189"/>
            <w:placeholder>
              <w:docPart w:val="24DBF9333BF9416D936FCD53CB4308D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1B15EB1" w14:textId="6F677671"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670E157A" w14:textId="1921DB24" w:rsidR="00254FF5" w:rsidRDefault="00FC6D66"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tr>
      <w:tr w:rsidR="00254FF5" w14:paraId="49A3CC7C" w14:textId="02914992" w:rsidTr="00254FF5">
        <w:tc>
          <w:tcPr>
            <w:tcW w:w="1705" w:type="dxa"/>
          </w:tcPr>
          <w:p w14:paraId="62496895" w14:textId="6616675E"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DIM-</w:t>
            </w:r>
            <w:proofErr w:type="spellStart"/>
            <w:r>
              <w:rPr>
                <w:rFonts w:eastAsia="Times New Roman" w:cs="Arial"/>
                <w:color w:val="000000" w:themeColor="text1"/>
                <w:sz w:val="16"/>
                <w:szCs w:val="16"/>
                <w:lang w:val="en-US" w:eastAsia="nl-NL" w:bidi="ar-SA"/>
              </w:rPr>
              <w:t>Eng</w:t>
            </w:r>
            <w:proofErr w:type="spellEnd"/>
            <w:r>
              <w:rPr>
                <w:rFonts w:eastAsia="Times New Roman" w:cs="Arial"/>
                <w:color w:val="000000" w:themeColor="text1"/>
                <w:sz w:val="16"/>
                <w:szCs w:val="16"/>
                <w:lang w:val="en-US" w:eastAsia="nl-NL" w:bidi="ar-SA"/>
              </w:rPr>
              <w:t>-T</w:t>
            </w:r>
          </w:p>
        </w:tc>
        <w:sdt>
          <w:sdtPr>
            <w:rPr>
              <w:sz w:val="16"/>
              <w:szCs w:val="16"/>
            </w:rPr>
            <w:alias w:val="Domain"/>
            <w:tag w:val="Domain"/>
            <w:id w:val="-712971610"/>
            <w:placeholder>
              <w:docPart w:val="0AF38FC9AB4440F7B7B4D99062B9B0D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53E148A" w14:textId="0487D506" w:rsidR="00254FF5" w:rsidRDefault="00254FF5" w:rsidP="009C0051">
                <w:pPr>
                  <w:spacing w:after="160" w:line="259" w:lineRule="auto"/>
                  <w:rPr>
                    <w:sz w:val="16"/>
                    <w:szCs w:val="16"/>
                  </w:rPr>
                </w:pPr>
                <w:r>
                  <w:rPr>
                    <w:sz w:val="16"/>
                    <w:szCs w:val="16"/>
                  </w:rPr>
                  <w:t>Test</w:t>
                </w:r>
              </w:p>
            </w:tc>
          </w:sdtContent>
        </w:sdt>
        <w:tc>
          <w:tcPr>
            <w:tcW w:w="1350" w:type="dxa"/>
          </w:tcPr>
          <w:p w14:paraId="2259CFDF" w14:textId="1463BF16"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 xml:space="preserve"> 100 GB</w:t>
            </w:r>
          </w:p>
        </w:tc>
        <w:tc>
          <w:tcPr>
            <w:tcW w:w="2880" w:type="dxa"/>
          </w:tcPr>
          <w:p w14:paraId="29A6C801" w14:textId="4EB6062A" w:rsidR="00254FF5" w:rsidRDefault="00254FF5" w:rsidP="009C0051">
            <w:pPr>
              <w:spacing w:after="160" w:line="259" w:lineRule="auto"/>
              <w:rPr>
                <w:rFonts w:eastAsia="Times New Roman" w:cs="Arial"/>
                <w:color w:val="000000" w:themeColor="text1"/>
                <w:sz w:val="16"/>
                <w:szCs w:val="16"/>
                <w:lang w:val="en-US" w:eastAsia="nl-NL" w:bidi="ar-SA"/>
              </w:rPr>
            </w:pPr>
            <w:r w:rsidRPr="00B50465">
              <w:rPr>
                <w:rFonts w:eastAsia="Times New Roman" w:cs="Arial"/>
                <w:color w:val="000000" w:themeColor="text1"/>
                <w:sz w:val="16"/>
                <w:szCs w:val="16"/>
                <w:lang w:val="en-US" w:eastAsia="nl-NL" w:bidi="ar-SA"/>
              </w:rPr>
              <w:t>250 GB + 250 GB</w:t>
            </w:r>
          </w:p>
        </w:tc>
        <w:sdt>
          <w:sdtPr>
            <w:rPr>
              <w:rFonts w:eastAsia="Times New Roman" w:cs="Arial"/>
              <w:color w:val="000000" w:themeColor="text1"/>
              <w:sz w:val="16"/>
              <w:szCs w:val="16"/>
              <w:lang w:val="en-US" w:eastAsia="nl-NL" w:bidi="ar-SA"/>
            </w:rPr>
            <w:alias w:val="Disk Size"/>
            <w:tag w:val="Disk Size"/>
            <w:id w:val="-1432584786"/>
            <w:placeholder>
              <w:docPart w:val="E4833B817D0F4BA98387F97EA75349E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E5387FB" w14:textId="6A22F338"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995985009"/>
            <w:placeholder>
              <w:docPart w:val="2AC6C5AE5E374376AA1B08B6E5FDDDD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5949C2C" w14:textId="2878CCF9" w:rsidR="00254FF5" w:rsidRDefault="00254FF5"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1AC019E4" w14:textId="57076CA8" w:rsidR="00254FF5" w:rsidRDefault="00FC6D66" w:rsidP="009C005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tr>
    </w:tbl>
    <w:p w14:paraId="519762D0" w14:textId="77777777" w:rsidR="009C0051" w:rsidRDefault="009C0051" w:rsidP="00C029CE">
      <w:pPr>
        <w:spacing w:after="160" w:line="259" w:lineRule="auto"/>
        <w:ind w:left="-1170"/>
        <w:rPr>
          <w:rFonts w:eastAsia="Times New Roman" w:cs="Arial"/>
          <w:i/>
          <w:iCs/>
          <w:color w:val="1F1E33"/>
          <w:sz w:val="20"/>
          <w:lang w:val="en-US" w:eastAsia="nl-NL" w:bidi="ar-SA"/>
        </w:rPr>
      </w:pPr>
    </w:p>
    <w:p w14:paraId="04501A8C" w14:textId="3CBD9F5C" w:rsidR="00C029CE" w:rsidRPr="00C943F4" w:rsidRDefault="00C029CE" w:rsidP="00C029CE">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Service </w:t>
      </w:r>
      <w:r w:rsidRPr="00C943F4">
        <w:rPr>
          <w:rFonts w:eastAsia="Times New Roman" w:cs="Arial"/>
          <w:i/>
          <w:iCs/>
          <w:color w:val="1F1E33"/>
          <w:sz w:val="20"/>
          <w:lang w:val="en-US" w:eastAsia="nl-NL" w:bidi="ar-SA"/>
        </w:rPr>
        <w:t>servers</w:t>
      </w:r>
      <w:r>
        <w:rPr>
          <w:rFonts w:eastAsia="Times New Roman" w:cs="Arial"/>
          <w:i/>
          <w:iCs/>
          <w:color w:val="1F1E33"/>
          <w:sz w:val="20"/>
          <w:lang w:val="en-US" w:eastAsia="nl-NL" w:bidi="ar-SA"/>
        </w:rPr>
        <w:t xml:space="preserve"> (Linux) </w:t>
      </w:r>
    </w:p>
    <w:tbl>
      <w:tblPr>
        <w:tblStyle w:val="TableGrid"/>
        <w:tblpPr w:leftFromText="180" w:rightFromText="180" w:vertAnchor="text" w:horzAnchor="page" w:tblpX="316" w:tblpY="-11"/>
        <w:tblW w:w="9715" w:type="dxa"/>
        <w:tblLayout w:type="fixed"/>
        <w:tblLook w:val="04A0" w:firstRow="1" w:lastRow="0" w:firstColumn="1" w:lastColumn="0" w:noHBand="0" w:noVBand="1"/>
      </w:tblPr>
      <w:tblGrid>
        <w:gridCol w:w="1705"/>
        <w:gridCol w:w="1260"/>
        <w:gridCol w:w="1350"/>
        <w:gridCol w:w="1620"/>
        <w:gridCol w:w="1260"/>
        <w:gridCol w:w="1260"/>
        <w:gridCol w:w="1260"/>
      </w:tblGrid>
      <w:tr w:rsidR="00C029CE" w14:paraId="3DDF3DAC" w14:textId="77777777" w:rsidTr="00DB5B02">
        <w:trPr>
          <w:trHeight w:val="395"/>
        </w:trPr>
        <w:tc>
          <w:tcPr>
            <w:tcW w:w="1705" w:type="dxa"/>
            <w:shd w:val="clear" w:color="auto" w:fill="D9D9D9" w:themeFill="background1" w:themeFillShade="D9"/>
          </w:tcPr>
          <w:p w14:paraId="6F356D53"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6FAFE982"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4A9E10D8"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1620" w:type="dxa"/>
            <w:shd w:val="clear" w:color="auto" w:fill="D9D9D9" w:themeFill="background1" w:themeFillShade="D9"/>
          </w:tcPr>
          <w:p w14:paraId="2CF9089C"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App1  (mandatory)</w:t>
            </w:r>
          </w:p>
        </w:tc>
        <w:tc>
          <w:tcPr>
            <w:tcW w:w="1260" w:type="dxa"/>
            <w:shd w:val="clear" w:color="auto" w:fill="D9D9D9" w:themeFill="background1" w:themeFillShade="D9"/>
          </w:tcPr>
          <w:p w14:paraId="68CC0FDA" w14:textId="77777777" w:rsidR="00C029CE"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2       App 2 (optional)</w:t>
            </w:r>
          </w:p>
        </w:tc>
        <w:tc>
          <w:tcPr>
            <w:tcW w:w="1260" w:type="dxa"/>
            <w:shd w:val="clear" w:color="auto" w:fill="D9D9D9" w:themeFill="background1" w:themeFillShade="D9"/>
          </w:tcPr>
          <w:p w14:paraId="77890D76" w14:textId="77777777" w:rsidR="00C029CE" w:rsidRPr="00C769C8"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3       (optional)</w:t>
            </w:r>
          </w:p>
        </w:tc>
        <w:tc>
          <w:tcPr>
            <w:tcW w:w="1260" w:type="dxa"/>
            <w:shd w:val="clear" w:color="auto" w:fill="D9D9D9" w:themeFill="background1" w:themeFillShade="D9"/>
          </w:tcPr>
          <w:p w14:paraId="5FD65DF4" w14:textId="77777777" w:rsidR="00C029CE" w:rsidRPr="00C769C8" w:rsidRDefault="00C029CE"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2 – Mountpoint 1 (optional)</w:t>
            </w:r>
          </w:p>
        </w:tc>
      </w:tr>
      <w:tr w:rsidR="00C029CE" w14:paraId="66F70148" w14:textId="77777777" w:rsidTr="00DB5B02">
        <w:tc>
          <w:tcPr>
            <w:tcW w:w="1705" w:type="dxa"/>
          </w:tcPr>
          <w:p w14:paraId="384DB5C5"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-P</w:t>
            </w:r>
          </w:p>
        </w:tc>
        <w:sdt>
          <w:sdtPr>
            <w:rPr>
              <w:sz w:val="16"/>
              <w:szCs w:val="16"/>
            </w:rPr>
            <w:alias w:val="Domain"/>
            <w:tag w:val="Domain"/>
            <w:id w:val="-1192064063"/>
            <w:placeholder>
              <w:docPart w:val="DC0A098AFC654A91BF4E7CB3908920E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18430895"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sz w:val="16"/>
                    <w:szCs w:val="16"/>
                  </w:rPr>
                  <w:t>Production</w:t>
                </w:r>
              </w:p>
            </w:tc>
          </w:sdtContent>
        </w:sdt>
        <w:tc>
          <w:tcPr>
            <w:tcW w:w="1350" w:type="dxa"/>
          </w:tcPr>
          <w:p w14:paraId="5EACF094"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228997357"/>
            <w:placeholder>
              <w:docPart w:val="32BF319BD1CE400BA9C49BDD7B51752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2B963D4D"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739915218"/>
            <w:placeholder>
              <w:docPart w:val="BA5A96035CAA40E28C94D323749AAC9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3DBA7D27"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42047554"/>
            <w:placeholder>
              <w:docPart w:val="9888C464E1BB4FBB87BF1FCBF5553EB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36601444"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958632717"/>
            <w:placeholder>
              <w:docPart w:val="57CBD497B51B4A1BAD00D61D103615D5"/>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EF6390A"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029CE" w14:paraId="532929DC" w14:textId="77777777" w:rsidTr="00DB5B02">
        <w:tc>
          <w:tcPr>
            <w:tcW w:w="1705" w:type="dxa"/>
          </w:tcPr>
          <w:p w14:paraId="6FC74A7D"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-A</w:t>
            </w:r>
          </w:p>
        </w:tc>
        <w:sdt>
          <w:sdtPr>
            <w:rPr>
              <w:sz w:val="16"/>
              <w:szCs w:val="16"/>
            </w:rPr>
            <w:alias w:val="Domain"/>
            <w:tag w:val="Domain"/>
            <w:id w:val="-465589570"/>
            <w:placeholder>
              <w:docPart w:val="7B56B7B4718D4AB6B18ABF6BDC86F2C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4B81931F" w14:textId="77777777" w:rsidR="00C029CE" w:rsidRPr="00A20CBB" w:rsidRDefault="00C029CE" w:rsidP="0045766A">
                <w:pPr>
                  <w:spacing w:after="160" w:line="259" w:lineRule="auto"/>
                  <w:rPr>
                    <w:sz w:val="16"/>
                    <w:szCs w:val="16"/>
                  </w:rPr>
                </w:pPr>
                <w:r w:rsidRPr="00A20CBB">
                  <w:rPr>
                    <w:sz w:val="16"/>
                    <w:szCs w:val="16"/>
                  </w:rPr>
                  <w:t>Acceptance</w:t>
                </w:r>
              </w:p>
            </w:tc>
          </w:sdtContent>
        </w:sdt>
        <w:tc>
          <w:tcPr>
            <w:tcW w:w="1350" w:type="dxa"/>
          </w:tcPr>
          <w:p w14:paraId="44F5F3E3"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394501223"/>
            <w:placeholder>
              <w:docPart w:val="E82FBFC838DF4C06A397EB402577F1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2A9A2D53"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214046933"/>
            <w:placeholder>
              <w:docPart w:val="ECDAF1C020D64656A3D6B6C356C035E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7C9852B"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247262163"/>
            <w:placeholder>
              <w:docPart w:val="7E0E408D3F0A4C3BB10CF8D81968A66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906AF6C"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93098108"/>
            <w:placeholder>
              <w:docPart w:val="CD02A2FE6A9146CEB720646D5013AD6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0846BD1"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029CE" w14:paraId="1770CD15" w14:textId="77777777" w:rsidTr="00DB5B02">
        <w:tc>
          <w:tcPr>
            <w:tcW w:w="1705" w:type="dxa"/>
          </w:tcPr>
          <w:p w14:paraId="601AD210"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-D</w:t>
            </w:r>
          </w:p>
        </w:tc>
        <w:sdt>
          <w:sdtPr>
            <w:rPr>
              <w:sz w:val="16"/>
              <w:szCs w:val="16"/>
            </w:rPr>
            <w:alias w:val="Domain"/>
            <w:tag w:val="Domain"/>
            <w:id w:val="308207833"/>
            <w:placeholder>
              <w:docPart w:val="C0406EB7CBCF49C4A51E0A56C1ADBA7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7FF99AE2" w14:textId="77777777" w:rsidR="00C029CE" w:rsidRPr="00A20CBB" w:rsidRDefault="00C029CE" w:rsidP="0045766A">
                <w:pPr>
                  <w:spacing w:after="160" w:line="259" w:lineRule="auto"/>
                  <w:rPr>
                    <w:sz w:val="16"/>
                    <w:szCs w:val="16"/>
                  </w:rPr>
                </w:pPr>
                <w:r>
                  <w:rPr>
                    <w:sz w:val="16"/>
                    <w:szCs w:val="16"/>
                  </w:rPr>
                  <w:t>Development</w:t>
                </w:r>
              </w:p>
            </w:tc>
          </w:sdtContent>
        </w:sdt>
        <w:tc>
          <w:tcPr>
            <w:tcW w:w="1350" w:type="dxa"/>
          </w:tcPr>
          <w:p w14:paraId="25B7BF99"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289543986"/>
            <w:placeholder>
              <w:docPart w:val="0FFD3D378BCE42B9B6CA19B1851C066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153E0EDA"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276479186"/>
            <w:placeholder>
              <w:docPart w:val="F297341041414FD19CE3E814B883B38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8CC7280"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976958065"/>
            <w:placeholder>
              <w:docPart w:val="45A691196A414DD99D1C0B5CB6F00EB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26515FE9"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998461591"/>
            <w:placeholder>
              <w:docPart w:val="080F8D6447B444B7B3954C598E15008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1AD92518"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C029CE" w14:paraId="695E5B84" w14:textId="77777777" w:rsidTr="00DB5B02">
        <w:tc>
          <w:tcPr>
            <w:tcW w:w="1705" w:type="dxa"/>
          </w:tcPr>
          <w:p w14:paraId="6B2BBAE0"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A20CBB">
              <w:rPr>
                <w:rFonts w:eastAsia="Times New Roman" w:cs="Arial"/>
                <w:color w:val="000000" w:themeColor="text1"/>
                <w:sz w:val="16"/>
                <w:szCs w:val="16"/>
                <w:lang w:val="en-US" w:eastAsia="nl-NL" w:bidi="ar-SA"/>
              </w:rPr>
              <w:t>-T</w:t>
            </w:r>
          </w:p>
        </w:tc>
        <w:sdt>
          <w:sdtPr>
            <w:rPr>
              <w:sz w:val="16"/>
              <w:szCs w:val="16"/>
            </w:rPr>
            <w:alias w:val="Domain"/>
            <w:tag w:val="Domain"/>
            <w:id w:val="-1782876116"/>
            <w:placeholder>
              <w:docPart w:val="193BC6176B374275A8033912A6D59B4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07AD0FA6" w14:textId="77777777" w:rsidR="00C029CE" w:rsidRPr="00A20CBB" w:rsidRDefault="00C029CE" w:rsidP="0045766A">
                <w:pPr>
                  <w:spacing w:after="160" w:line="259" w:lineRule="auto"/>
                  <w:rPr>
                    <w:sz w:val="16"/>
                    <w:szCs w:val="16"/>
                  </w:rPr>
                </w:pPr>
                <w:r>
                  <w:rPr>
                    <w:sz w:val="16"/>
                    <w:szCs w:val="16"/>
                  </w:rPr>
                  <w:t>Test</w:t>
                </w:r>
              </w:p>
            </w:tc>
          </w:sdtContent>
        </w:sdt>
        <w:tc>
          <w:tcPr>
            <w:tcW w:w="1350" w:type="dxa"/>
          </w:tcPr>
          <w:p w14:paraId="153E18EA"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2060520455"/>
            <w:placeholder>
              <w:docPart w:val="437AAE84B48B49B185AADF03A68F5DA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620" w:type="dxa"/>
              </w:tcPr>
              <w:p w14:paraId="0A4E9909"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074121282"/>
            <w:placeholder>
              <w:docPart w:val="52D01CB6DB52469D94F48793EAB0B77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0451A173" w14:textId="77777777" w:rsidR="00C029CE"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84626952"/>
            <w:placeholder>
              <w:docPart w:val="B12EAA0019E141A6919BA1AD36ECDD3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AAB6E93"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120033494"/>
            <w:placeholder>
              <w:docPart w:val="4DFDE60FD82549D5B836CEABB9CFD6D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2DBDE747" w14:textId="77777777" w:rsidR="00C029CE" w:rsidRPr="00A20CBB" w:rsidRDefault="00C029CE"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bl>
    <w:p w14:paraId="48108C91" w14:textId="77777777" w:rsidR="00C328E1" w:rsidRDefault="00C328E1" w:rsidP="00467427">
      <w:pPr>
        <w:spacing w:after="160" w:line="259" w:lineRule="auto"/>
        <w:ind w:left="-1170"/>
        <w:rPr>
          <w:rFonts w:eastAsia="Times New Roman" w:cs="Arial"/>
          <w:i/>
          <w:iCs/>
          <w:color w:val="1F1E33"/>
          <w:sz w:val="20"/>
          <w:lang w:val="en-US" w:eastAsia="nl-NL" w:bidi="ar-SA"/>
        </w:rPr>
      </w:pPr>
    </w:p>
    <w:p w14:paraId="4BFD7AB5" w14:textId="0D40392B" w:rsidR="00C029CE" w:rsidRPr="00C943F4" w:rsidRDefault="00C029CE" w:rsidP="00C029CE">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Search </w:t>
      </w:r>
      <w:r w:rsidRPr="00C943F4">
        <w:rPr>
          <w:rFonts w:eastAsia="Times New Roman" w:cs="Arial"/>
          <w:i/>
          <w:iCs/>
          <w:color w:val="1F1E33"/>
          <w:sz w:val="20"/>
          <w:lang w:val="en-US" w:eastAsia="nl-NL" w:bidi="ar-SA"/>
        </w:rPr>
        <w:t>servers</w:t>
      </w:r>
      <w:r>
        <w:rPr>
          <w:rFonts w:eastAsia="Times New Roman" w:cs="Arial"/>
          <w:i/>
          <w:iCs/>
          <w:color w:val="1F1E33"/>
          <w:sz w:val="20"/>
          <w:lang w:val="en-US" w:eastAsia="nl-NL" w:bidi="ar-SA"/>
        </w:rPr>
        <w:t xml:space="preserve"> (Linux) </w:t>
      </w:r>
    </w:p>
    <w:tbl>
      <w:tblPr>
        <w:tblStyle w:val="TableGrid"/>
        <w:tblpPr w:leftFromText="180" w:rightFromText="180" w:vertAnchor="text" w:horzAnchor="page" w:tblpX="316" w:tblpY="-11"/>
        <w:tblW w:w="9715" w:type="dxa"/>
        <w:tblLayout w:type="fixed"/>
        <w:tblLook w:val="04A0" w:firstRow="1" w:lastRow="0" w:firstColumn="1" w:lastColumn="0" w:noHBand="0" w:noVBand="1"/>
      </w:tblPr>
      <w:tblGrid>
        <w:gridCol w:w="1705"/>
        <w:gridCol w:w="1260"/>
        <w:gridCol w:w="1350"/>
        <w:gridCol w:w="2880"/>
        <w:gridCol w:w="1260"/>
        <w:gridCol w:w="1260"/>
      </w:tblGrid>
      <w:tr w:rsidR="00A03E66" w14:paraId="68095B62" w14:textId="77777777" w:rsidTr="00A03E66">
        <w:trPr>
          <w:trHeight w:val="395"/>
        </w:trPr>
        <w:tc>
          <w:tcPr>
            <w:tcW w:w="1705" w:type="dxa"/>
            <w:shd w:val="clear" w:color="auto" w:fill="D9D9D9" w:themeFill="background1" w:themeFillShade="D9"/>
          </w:tcPr>
          <w:p w14:paraId="0C4F90AE"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260" w:type="dxa"/>
            <w:shd w:val="clear" w:color="auto" w:fill="D9D9D9" w:themeFill="background1" w:themeFillShade="D9"/>
          </w:tcPr>
          <w:p w14:paraId="636E242C"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350" w:type="dxa"/>
            <w:shd w:val="clear" w:color="auto" w:fill="D9D9D9" w:themeFill="background1" w:themeFillShade="D9"/>
          </w:tcPr>
          <w:p w14:paraId="136E9855"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2880" w:type="dxa"/>
            <w:shd w:val="clear" w:color="auto" w:fill="D9D9D9" w:themeFill="background1" w:themeFillShade="D9"/>
          </w:tcPr>
          <w:p w14:paraId="14D6C162"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App1  (mandatory)</w:t>
            </w:r>
          </w:p>
        </w:tc>
        <w:tc>
          <w:tcPr>
            <w:tcW w:w="1260" w:type="dxa"/>
            <w:shd w:val="clear" w:color="auto" w:fill="D9D9D9" w:themeFill="background1" w:themeFillShade="D9"/>
          </w:tcPr>
          <w:p w14:paraId="0DC5918A" w14:textId="77777777" w:rsidR="00A03E66"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2       App 2 (optional)</w:t>
            </w:r>
          </w:p>
        </w:tc>
        <w:tc>
          <w:tcPr>
            <w:tcW w:w="1260" w:type="dxa"/>
            <w:shd w:val="clear" w:color="auto" w:fill="D9D9D9" w:themeFill="background1" w:themeFillShade="D9"/>
          </w:tcPr>
          <w:p w14:paraId="6F6D12CD" w14:textId="77777777" w:rsidR="00A03E66" w:rsidRPr="00C769C8" w:rsidRDefault="00A03E66" w:rsidP="0045766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3       (optional)</w:t>
            </w:r>
          </w:p>
        </w:tc>
      </w:tr>
      <w:tr w:rsidR="00A03E66" w14:paraId="725A2EFB" w14:textId="77777777" w:rsidTr="00A03E66">
        <w:tc>
          <w:tcPr>
            <w:tcW w:w="1705" w:type="dxa"/>
          </w:tcPr>
          <w:p w14:paraId="215E36EA"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DIM-Sea-P</w:t>
            </w:r>
          </w:p>
        </w:tc>
        <w:sdt>
          <w:sdtPr>
            <w:rPr>
              <w:sz w:val="16"/>
              <w:szCs w:val="16"/>
            </w:rPr>
            <w:alias w:val="Domain"/>
            <w:tag w:val="Domain"/>
            <w:id w:val="-1771543656"/>
            <w:placeholder>
              <w:docPart w:val="65CB4F71FF624E4690BBB69EED5C297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366D7165" w14:textId="77777777" w:rsidR="00A03E66" w:rsidRPr="00A20CBB" w:rsidRDefault="00A03E66" w:rsidP="0045766A">
                <w:pPr>
                  <w:spacing w:after="160" w:line="259" w:lineRule="auto"/>
                  <w:rPr>
                    <w:sz w:val="16"/>
                    <w:szCs w:val="16"/>
                  </w:rPr>
                </w:pPr>
                <w:r w:rsidRPr="00A20CBB">
                  <w:rPr>
                    <w:sz w:val="16"/>
                    <w:szCs w:val="16"/>
                  </w:rPr>
                  <w:t>Production</w:t>
                </w:r>
              </w:p>
            </w:tc>
          </w:sdtContent>
        </w:sdt>
        <w:tc>
          <w:tcPr>
            <w:tcW w:w="1350" w:type="dxa"/>
          </w:tcPr>
          <w:p w14:paraId="1FA406FC"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w:t>
            </w:r>
            <w:r w:rsidRPr="00A20CBB">
              <w:rPr>
                <w:rFonts w:eastAsia="Times New Roman" w:cs="Arial"/>
                <w:color w:val="000000" w:themeColor="text1"/>
                <w:sz w:val="16"/>
                <w:szCs w:val="16"/>
                <w:lang w:val="en-US" w:eastAsia="nl-NL" w:bidi="ar-SA"/>
              </w:rPr>
              <w:t xml:space="preserve"> GB</w:t>
            </w:r>
          </w:p>
        </w:tc>
        <w:tc>
          <w:tcPr>
            <w:tcW w:w="2880" w:type="dxa"/>
          </w:tcPr>
          <w:p w14:paraId="72ACBC79" w14:textId="3F62FEAE" w:rsidR="00A03E66" w:rsidRPr="00A20CBB"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67C7605F"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614797201"/>
            <w:placeholder>
              <w:docPart w:val="96BC353B8F1B490DAF98EE78C6B0AEB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66C9046F"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A03E66" w14:paraId="5D2911A1" w14:textId="77777777" w:rsidTr="00A03E66">
        <w:tc>
          <w:tcPr>
            <w:tcW w:w="1705" w:type="dxa"/>
          </w:tcPr>
          <w:p w14:paraId="1226AC4E"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DIM-Sea-A</w:t>
            </w:r>
          </w:p>
        </w:tc>
        <w:sdt>
          <w:sdtPr>
            <w:rPr>
              <w:sz w:val="16"/>
              <w:szCs w:val="16"/>
            </w:rPr>
            <w:alias w:val="Domain"/>
            <w:tag w:val="Domain"/>
            <w:id w:val="1956823242"/>
            <w:placeholder>
              <w:docPart w:val="416140D3AAF146E3A0DDF912604E36B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70ACEAD3" w14:textId="77777777" w:rsidR="00A03E66" w:rsidRPr="00A20CBB" w:rsidRDefault="00A03E66" w:rsidP="0045766A">
                <w:pPr>
                  <w:spacing w:after="160" w:line="259" w:lineRule="auto"/>
                  <w:rPr>
                    <w:sz w:val="16"/>
                    <w:szCs w:val="16"/>
                  </w:rPr>
                </w:pPr>
                <w:r w:rsidRPr="00A20CBB">
                  <w:rPr>
                    <w:sz w:val="16"/>
                    <w:szCs w:val="16"/>
                  </w:rPr>
                  <w:t>Acceptance</w:t>
                </w:r>
              </w:p>
            </w:tc>
          </w:sdtContent>
        </w:sdt>
        <w:tc>
          <w:tcPr>
            <w:tcW w:w="1350" w:type="dxa"/>
          </w:tcPr>
          <w:p w14:paraId="34B98D39"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tc>
          <w:tcPr>
            <w:tcW w:w="2880" w:type="dxa"/>
          </w:tcPr>
          <w:p w14:paraId="4D6BA530" w14:textId="62D1F87D" w:rsidR="00A03E66" w:rsidRPr="00A20CBB" w:rsidRDefault="00C66441"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35AD0857"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1701054710"/>
            <w:placeholder>
              <w:docPart w:val="860EFFC950394D8EB1F20454D17DF1B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4A25CCA5"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A03E66" w14:paraId="28275AAE" w14:textId="77777777" w:rsidTr="00A03E66">
        <w:tc>
          <w:tcPr>
            <w:tcW w:w="1705" w:type="dxa"/>
          </w:tcPr>
          <w:p w14:paraId="5770BCE8"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DIM-Sea-D</w:t>
            </w:r>
          </w:p>
        </w:tc>
        <w:sdt>
          <w:sdtPr>
            <w:rPr>
              <w:sz w:val="16"/>
              <w:szCs w:val="16"/>
            </w:rPr>
            <w:alias w:val="Domain"/>
            <w:tag w:val="Domain"/>
            <w:id w:val="-1375838901"/>
            <w:placeholder>
              <w:docPart w:val="EE5D486F93B14852852D3CC0BEE78C5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1B0BECBF" w14:textId="77777777" w:rsidR="00A03E66" w:rsidRPr="00A20CBB" w:rsidRDefault="00A03E66" w:rsidP="0045766A">
                <w:pPr>
                  <w:spacing w:after="160" w:line="259" w:lineRule="auto"/>
                  <w:rPr>
                    <w:sz w:val="16"/>
                    <w:szCs w:val="16"/>
                  </w:rPr>
                </w:pPr>
                <w:r>
                  <w:rPr>
                    <w:sz w:val="16"/>
                    <w:szCs w:val="16"/>
                  </w:rPr>
                  <w:t>Development</w:t>
                </w:r>
              </w:p>
            </w:tc>
          </w:sdtContent>
        </w:sdt>
        <w:tc>
          <w:tcPr>
            <w:tcW w:w="1350" w:type="dxa"/>
          </w:tcPr>
          <w:p w14:paraId="33861469"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tc>
          <w:tcPr>
            <w:tcW w:w="2880" w:type="dxa"/>
          </w:tcPr>
          <w:p w14:paraId="39C9BC63" w14:textId="4C3638AB" w:rsidR="00A03E66" w:rsidRPr="00A20CBB" w:rsidRDefault="00C66441"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0B4CFD4E"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1771052300"/>
            <w:placeholder>
              <w:docPart w:val="B9CA9F63BB0940D0BC094AE75AD6DC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239E5CEC"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r w:rsidR="00A03E66" w14:paraId="47BD1E2C" w14:textId="77777777" w:rsidTr="00A03E66">
        <w:tc>
          <w:tcPr>
            <w:tcW w:w="1705" w:type="dxa"/>
          </w:tcPr>
          <w:p w14:paraId="0F5DAB89"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DIM-Sea-T</w:t>
            </w:r>
          </w:p>
        </w:tc>
        <w:sdt>
          <w:sdtPr>
            <w:rPr>
              <w:sz w:val="16"/>
              <w:szCs w:val="16"/>
            </w:rPr>
            <w:alias w:val="Domain"/>
            <w:tag w:val="Domain"/>
            <w:id w:val="-2095858464"/>
            <w:placeholder>
              <w:docPart w:val="8831A291D0CF4723956F61A866E3E74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260" w:type="dxa"/>
                <w:vAlign w:val="center"/>
              </w:tcPr>
              <w:p w14:paraId="178A64BD" w14:textId="77777777" w:rsidR="00A03E66" w:rsidRPr="00A20CBB" w:rsidRDefault="00A03E66" w:rsidP="0045766A">
                <w:pPr>
                  <w:spacing w:after="160" w:line="259" w:lineRule="auto"/>
                  <w:rPr>
                    <w:sz w:val="16"/>
                    <w:szCs w:val="16"/>
                  </w:rPr>
                </w:pPr>
                <w:r>
                  <w:rPr>
                    <w:sz w:val="16"/>
                    <w:szCs w:val="16"/>
                  </w:rPr>
                  <w:t>Test</w:t>
                </w:r>
              </w:p>
            </w:tc>
          </w:sdtContent>
        </w:sdt>
        <w:tc>
          <w:tcPr>
            <w:tcW w:w="1350" w:type="dxa"/>
          </w:tcPr>
          <w:p w14:paraId="33476274"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100 GB</w:t>
            </w:r>
          </w:p>
        </w:tc>
        <w:tc>
          <w:tcPr>
            <w:tcW w:w="2880" w:type="dxa"/>
          </w:tcPr>
          <w:p w14:paraId="5498D408" w14:textId="52708E88" w:rsidR="00A03E66" w:rsidRPr="00A20CBB" w:rsidRDefault="00C66441"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150GB + 250 GB + 250 GB</w:t>
            </w:r>
          </w:p>
        </w:tc>
        <w:tc>
          <w:tcPr>
            <w:tcW w:w="1260" w:type="dxa"/>
          </w:tcPr>
          <w:p w14:paraId="060B1339" w14:textId="77777777" w:rsidR="00A03E66" w:rsidRDefault="00A03E66" w:rsidP="0045766A">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250GB</w:t>
            </w:r>
          </w:p>
        </w:tc>
        <w:sdt>
          <w:sdtPr>
            <w:rPr>
              <w:rFonts w:eastAsia="Times New Roman" w:cs="Arial"/>
              <w:color w:val="000000" w:themeColor="text1"/>
              <w:sz w:val="16"/>
              <w:szCs w:val="16"/>
              <w:lang w:val="en-US" w:eastAsia="nl-NL" w:bidi="ar-SA"/>
            </w:rPr>
            <w:alias w:val="Disk Size"/>
            <w:tag w:val="Disk Size"/>
            <w:id w:val="1010576773"/>
            <w:placeholder>
              <w:docPart w:val="ADAA40471D494EDDAB57376E4E3A6FA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Content>
            <w:tc>
              <w:tcPr>
                <w:tcW w:w="1260" w:type="dxa"/>
              </w:tcPr>
              <w:p w14:paraId="71ED1CCA" w14:textId="77777777" w:rsidR="00A03E66" w:rsidRPr="00A20CBB" w:rsidRDefault="00A03E66" w:rsidP="0045766A">
                <w:pPr>
                  <w:spacing w:after="160" w:line="259" w:lineRule="auto"/>
                  <w:rPr>
                    <w:rFonts w:eastAsia="Times New Roman" w:cs="Arial"/>
                    <w:color w:val="000000" w:themeColor="text1"/>
                    <w:sz w:val="16"/>
                    <w:szCs w:val="16"/>
                    <w:lang w:val="en-US" w:eastAsia="nl-NL" w:bidi="ar-SA"/>
                  </w:rPr>
                </w:pPr>
                <w:r w:rsidRPr="00A20CBB">
                  <w:rPr>
                    <w:rFonts w:eastAsia="Times New Roman" w:cs="Arial"/>
                    <w:color w:val="000000" w:themeColor="text1"/>
                    <w:sz w:val="16"/>
                    <w:szCs w:val="16"/>
                    <w:lang w:val="en-US" w:eastAsia="nl-NL" w:bidi="ar-SA"/>
                  </w:rPr>
                  <w:t>n/a</w:t>
                </w:r>
              </w:p>
            </w:tc>
          </w:sdtContent>
        </w:sdt>
      </w:tr>
    </w:tbl>
    <w:p w14:paraId="5C34CB2B" w14:textId="77777777" w:rsidR="00C029CE" w:rsidRDefault="00C029CE" w:rsidP="00467427">
      <w:pPr>
        <w:spacing w:after="160" w:line="259" w:lineRule="auto"/>
        <w:ind w:left="-1170"/>
        <w:rPr>
          <w:rFonts w:eastAsia="Times New Roman" w:cs="Arial"/>
          <w:i/>
          <w:iCs/>
          <w:color w:val="1F1E33"/>
          <w:sz w:val="20"/>
          <w:lang w:val="en-US" w:eastAsia="nl-NL" w:bidi="ar-SA"/>
        </w:rPr>
      </w:pPr>
    </w:p>
    <w:p w14:paraId="37492483" w14:textId="77777777" w:rsidR="0050334F" w:rsidRDefault="0050334F" w:rsidP="00467427">
      <w:pPr>
        <w:spacing w:after="160" w:line="259" w:lineRule="auto"/>
        <w:ind w:left="-1170"/>
        <w:rPr>
          <w:rFonts w:eastAsia="Times New Roman" w:cs="Arial"/>
          <w:i/>
          <w:iCs/>
          <w:color w:val="1F1E33"/>
          <w:sz w:val="20"/>
          <w:lang w:val="en-US" w:eastAsia="nl-NL" w:bidi="ar-SA"/>
        </w:rPr>
      </w:pPr>
    </w:p>
    <w:p w14:paraId="0BEB239C" w14:textId="77777777" w:rsidR="0050334F" w:rsidRDefault="0050334F" w:rsidP="00467427">
      <w:pPr>
        <w:spacing w:after="160" w:line="259" w:lineRule="auto"/>
        <w:ind w:left="-1170"/>
        <w:rPr>
          <w:rFonts w:eastAsia="Times New Roman" w:cs="Arial"/>
          <w:i/>
          <w:iCs/>
          <w:color w:val="1F1E33"/>
          <w:sz w:val="20"/>
          <w:lang w:val="en-US" w:eastAsia="nl-NL" w:bidi="ar-SA"/>
        </w:rPr>
      </w:pPr>
    </w:p>
    <w:p w14:paraId="6FA9A4D7" w14:textId="2A621739" w:rsidR="003210F4" w:rsidRDefault="005C00E7" w:rsidP="00467427">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lastRenderedPageBreak/>
        <w:t>NFS</w:t>
      </w:r>
      <w:r w:rsidR="00250B04">
        <w:rPr>
          <w:rFonts w:eastAsia="Times New Roman" w:cs="Arial"/>
          <w:i/>
          <w:iCs/>
          <w:color w:val="1F1E33"/>
          <w:sz w:val="20"/>
          <w:lang w:val="en-US" w:eastAsia="nl-NL" w:bidi="ar-SA"/>
        </w:rPr>
        <w:t xml:space="preserve"> servers</w:t>
      </w:r>
      <w:r>
        <w:rPr>
          <w:rFonts w:eastAsia="Times New Roman" w:cs="Arial"/>
          <w:i/>
          <w:iCs/>
          <w:color w:val="1F1E33"/>
          <w:sz w:val="20"/>
          <w:lang w:val="en-US" w:eastAsia="nl-NL" w:bidi="ar-SA"/>
        </w:rPr>
        <w:t xml:space="preserve"> </w:t>
      </w:r>
      <w:r w:rsidR="00712F15">
        <w:rPr>
          <w:rFonts w:eastAsia="Times New Roman" w:cs="Arial"/>
          <w:i/>
          <w:iCs/>
          <w:color w:val="1F1E33"/>
          <w:sz w:val="20"/>
          <w:lang w:val="en-US" w:eastAsia="nl-NL" w:bidi="ar-SA"/>
        </w:rPr>
        <w:t>(Linux)</w:t>
      </w:r>
    </w:p>
    <w:tbl>
      <w:tblPr>
        <w:tblStyle w:val="TableGrid"/>
        <w:tblpPr w:leftFromText="180" w:rightFromText="180" w:vertAnchor="text" w:horzAnchor="page" w:tblpX="316" w:tblpY="-11"/>
        <w:tblW w:w="5935" w:type="dxa"/>
        <w:tblLayout w:type="fixed"/>
        <w:tblLook w:val="04A0" w:firstRow="1" w:lastRow="0" w:firstColumn="1" w:lastColumn="0" w:noHBand="0" w:noVBand="1"/>
      </w:tblPr>
      <w:tblGrid>
        <w:gridCol w:w="1615"/>
        <w:gridCol w:w="1440"/>
        <w:gridCol w:w="1260"/>
        <w:gridCol w:w="1620"/>
      </w:tblGrid>
      <w:tr w:rsidR="00822FDA" w14:paraId="60B54F0C" w14:textId="77777777" w:rsidTr="00822FDA">
        <w:trPr>
          <w:trHeight w:val="395"/>
        </w:trPr>
        <w:tc>
          <w:tcPr>
            <w:tcW w:w="1615" w:type="dxa"/>
            <w:shd w:val="clear" w:color="auto" w:fill="D9D9D9" w:themeFill="background1" w:themeFillShade="D9"/>
          </w:tcPr>
          <w:p w14:paraId="36C034AB" w14:textId="7777777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440" w:type="dxa"/>
            <w:shd w:val="clear" w:color="auto" w:fill="D9D9D9" w:themeFill="background1" w:themeFillShade="D9"/>
          </w:tcPr>
          <w:p w14:paraId="06B15F76" w14:textId="7777777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260" w:type="dxa"/>
            <w:shd w:val="clear" w:color="auto" w:fill="D9D9D9" w:themeFill="background1" w:themeFillShade="D9"/>
          </w:tcPr>
          <w:p w14:paraId="5DA7F573" w14:textId="7777777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1620" w:type="dxa"/>
            <w:shd w:val="clear" w:color="auto" w:fill="D9D9D9" w:themeFill="background1" w:themeFillShade="D9"/>
          </w:tcPr>
          <w:p w14:paraId="0F8036D7" w14:textId="0AB75737" w:rsidR="00822FDA" w:rsidRDefault="00822FDA" w:rsidP="00A864F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(mandatory)</w:t>
            </w:r>
          </w:p>
        </w:tc>
      </w:tr>
      <w:tr w:rsidR="00822FDA" w:rsidRPr="00A20CBB" w14:paraId="09097AE7" w14:textId="77777777" w:rsidTr="00822FDA">
        <w:tc>
          <w:tcPr>
            <w:tcW w:w="1615" w:type="dxa"/>
            <w:shd w:val="clear" w:color="auto" w:fill="auto"/>
          </w:tcPr>
          <w:p w14:paraId="26A66018" w14:textId="77CB35AC" w:rsidR="00822FDA" w:rsidRPr="00BE1252" w:rsidRDefault="00822FDA" w:rsidP="005E586D">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DIM-NFS-C-P</w:t>
            </w:r>
          </w:p>
        </w:tc>
        <w:sdt>
          <w:sdtPr>
            <w:rPr>
              <w:sz w:val="16"/>
              <w:szCs w:val="16"/>
            </w:rPr>
            <w:alias w:val="Domain"/>
            <w:tag w:val="Domain"/>
            <w:id w:val="333580935"/>
            <w:placeholder>
              <w:docPart w:val="7A5762CE77FC4D109985579FA52DD50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57C13F4D" w14:textId="77777777" w:rsidR="00822FDA" w:rsidRPr="00BE1252" w:rsidRDefault="00822FDA" w:rsidP="005E586D">
                <w:pPr>
                  <w:spacing w:after="160" w:line="259" w:lineRule="auto"/>
                  <w:rPr>
                    <w:sz w:val="16"/>
                    <w:szCs w:val="16"/>
                  </w:rPr>
                </w:pPr>
                <w:r w:rsidRPr="00BE1252">
                  <w:rPr>
                    <w:sz w:val="16"/>
                    <w:szCs w:val="16"/>
                  </w:rPr>
                  <w:t>Production</w:t>
                </w:r>
              </w:p>
            </w:tc>
          </w:sdtContent>
        </w:sdt>
        <w:tc>
          <w:tcPr>
            <w:tcW w:w="1260" w:type="dxa"/>
          </w:tcPr>
          <w:p w14:paraId="2BA64ADC" w14:textId="77777777" w:rsidR="00822FDA" w:rsidRPr="00BE1252" w:rsidRDefault="00822FDA" w:rsidP="005E586D">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2592A441" w14:textId="3FBF30DE" w:rsidR="00822FDA" w:rsidRPr="00BE1252" w:rsidRDefault="00822FDA" w:rsidP="005E586D">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 TB</w:t>
            </w:r>
          </w:p>
        </w:tc>
      </w:tr>
      <w:tr w:rsidR="00822FDA" w:rsidRPr="00A20CBB" w14:paraId="5C0F500E" w14:textId="77777777" w:rsidTr="00822FDA">
        <w:tc>
          <w:tcPr>
            <w:tcW w:w="1615" w:type="dxa"/>
            <w:shd w:val="clear" w:color="auto" w:fill="auto"/>
          </w:tcPr>
          <w:p w14:paraId="71853104" w14:textId="0AF279FD"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DIM-NFS-H-P</w:t>
            </w:r>
          </w:p>
        </w:tc>
        <w:sdt>
          <w:sdtPr>
            <w:rPr>
              <w:sz w:val="16"/>
              <w:szCs w:val="16"/>
            </w:rPr>
            <w:alias w:val="Domain"/>
            <w:tag w:val="Domain"/>
            <w:id w:val="1152490179"/>
            <w:placeholder>
              <w:docPart w:val="75A2A259EB6E4AD58B0EBBCCAD07F53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1DB665E9" w14:textId="3A2F62ED" w:rsidR="00822FDA" w:rsidRPr="00BE1252" w:rsidRDefault="00822FDA" w:rsidP="00822FDA">
                <w:pPr>
                  <w:spacing w:after="160" w:line="259" w:lineRule="auto"/>
                  <w:rPr>
                    <w:sz w:val="16"/>
                    <w:szCs w:val="16"/>
                  </w:rPr>
                </w:pPr>
                <w:r w:rsidRPr="00BE1252">
                  <w:rPr>
                    <w:sz w:val="16"/>
                    <w:szCs w:val="16"/>
                  </w:rPr>
                  <w:t>Production</w:t>
                </w:r>
              </w:p>
            </w:tc>
          </w:sdtContent>
        </w:sdt>
        <w:tc>
          <w:tcPr>
            <w:tcW w:w="1260" w:type="dxa"/>
          </w:tcPr>
          <w:p w14:paraId="79704E11" w14:textId="39D9B104"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646FEBBE" w14:textId="38820D5A"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 TB</w:t>
            </w:r>
          </w:p>
        </w:tc>
      </w:tr>
      <w:tr w:rsidR="00822FDA" w:rsidRPr="00A20CBB" w14:paraId="4406013E" w14:textId="77777777" w:rsidTr="00822FDA">
        <w:tc>
          <w:tcPr>
            <w:tcW w:w="1615" w:type="dxa"/>
            <w:shd w:val="clear" w:color="auto" w:fill="auto"/>
          </w:tcPr>
          <w:p w14:paraId="61FC4A58" w14:textId="1A311D22" w:rsidR="00822FDA" w:rsidRPr="00BE1252" w:rsidRDefault="00822FDA" w:rsidP="0078296B">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DIM-NFS-C-A</w:t>
            </w:r>
          </w:p>
        </w:tc>
        <w:sdt>
          <w:sdtPr>
            <w:rPr>
              <w:sz w:val="16"/>
              <w:szCs w:val="16"/>
            </w:rPr>
            <w:alias w:val="Domain"/>
            <w:tag w:val="Domain"/>
            <w:id w:val="345378406"/>
            <w:placeholder>
              <w:docPart w:val="4B0B7CCFFEE9400DA2BB2A9A5410632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26BD05D9" w14:textId="73EB5326" w:rsidR="00822FDA" w:rsidRPr="00BE1252" w:rsidRDefault="00822FDA" w:rsidP="0078296B">
                <w:pPr>
                  <w:spacing w:after="160" w:line="259" w:lineRule="auto"/>
                  <w:rPr>
                    <w:sz w:val="16"/>
                    <w:szCs w:val="16"/>
                  </w:rPr>
                </w:pPr>
                <w:r w:rsidRPr="00BE1252">
                  <w:rPr>
                    <w:sz w:val="16"/>
                    <w:szCs w:val="16"/>
                  </w:rPr>
                  <w:t>Acceptance</w:t>
                </w:r>
              </w:p>
            </w:tc>
          </w:sdtContent>
        </w:sdt>
        <w:tc>
          <w:tcPr>
            <w:tcW w:w="1260" w:type="dxa"/>
          </w:tcPr>
          <w:p w14:paraId="3C9618F8" w14:textId="7BBBCEEB" w:rsidR="00822FDA" w:rsidRPr="00BE1252" w:rsidRDefault="00822FDA" w:rsidP="0078296B">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6548B257" w14:textId="571AA07F" w:rsidR="00822FDA" w:rsidRPr="00BE1252" w:rsidRDefault="00822FDA" w:rsidP="0078296B">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 TB</w:t>
            </w:r>
          </w:p>
        </w:tc>
      </w:tr>
      <w:tr w:rsidR="00822FDA" w:rsidRPr="00A20CBB" w14:paraId="64781768" w14:textId="77777777" w:rsidTr="00822FDA">
        <w:tc>
          <w:tcPr>
            <w:tcW w:w="1615" w:type="dxa"/>
            <w:shd w:val="clear" w:color="auto" w:fill="auto"/>
          </w:tcPr>
          <w:p w14:paraId="17514C92" w14:textId="227A996A"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DIM-NFS-H-A</w:t>
            </w:r>
          </w:p>
        </w:tc>
        <w:sdt>
          <w:sdtPr>
            <w:rPr>
              <w:sz w:val="16"/>
              <w:szCs w:val="16"/>
            </w:rPr>
            <w:alias w:val="Domain"/>
            <w:tag w:val="Domain"/>
            <w:id w:val="-1464342748"/>
            <w:placeholder>
              <w:docPart w:val="EA471F6BBC184EA696623533DE8CDB6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24F33DB4" w14:textId="6018015B" w:rsidR="00822FDA" w:rsidRDefault="00822FDA" w:rsidP="00822FDA">
                <w:pPr>
                  <w:spacing w:after="160" w:line="259" w:lineRule="auto"/>
                  <w:rPr>
                    <w:sz w:val="16"/>
                    <w:szCs w:val="16"/>
                  </w:rPr>
                </w:pPr>
                <w:r w:rsidRPr="00BE1252">
                  <w:rPr>
                    <w:sz w:val="16"/>
                    <w:szCs w:val="16"/>
                  </w:rPr>
                  <w:t>Acceptance</w:t>
                </w:r>
              </w:p>
            </w:tc>
          </w:sdtContent>
        </w:sdt>
        <w:tc>
          <w:tcPr>
            <w:tcW w:w="1260" w:type="dxa"/>
          </w:tcPr>
          <w:p w14:paraId="2292F2DE" w14:textId="347AF315"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7A7BE545" w14:textId="74BC0293" w:rsidR="00822FDA" w:rsidRPr="00BE1252" w:rsidRDefault="00822FDA" w:rsidP="00822FDA">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2 TB</w:t>
            </w:r>
          </w:p>
        </w:tc>
      </w:tr>
      <w:tr w:rsidR="00822FDA" w:rsidRPr="00A20CBB" w14:paraId="30E2CAC0" w14:textId="77777777" w:rsidTr="00822FDA">
        <w:tc>
          <w:tcPr>
            <w:tcW w:w="1615" w:type="dxa"/>
            <w:shd w:val="clear" w:color="auto" w:fill="auto"/>
          </w:tcPr>
          <w:p w14:paraId="517BBD4D" w14:textId="557800D4"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DIM-NFS-CH-D</w:t>
            </w:r>
          </w:p>
        </w:tc>
        <w:sdt>
          <w:sdtPr>
            <w:rPr>
              <w:sz w:val="16"/>
              <w:szCs w:val="16"/>
            </w:rPr>
            <w:alias w:val="Domain"/>
            <w:tag w:val="Domain"/>
            <w:id w:val="-2103640763"/>
            <w:placeholder>
              <w:docPart w:val="5340D6CEEB604ADDA6187B9A7CBA2B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131A1E20" w14:textId="77C4AC7D" w:rsidR="00822FDA" w:rsidRDefault="00822FDA" w:rsidP="00E10C88">
                <w:pPr>
                  <w:spacing w:after="160" w:line="259" w:lineRule="auto"/>
                  <w:rPr>
                    <w:sz w:val="16"/>
                    <w:szCs w:val="16"/>
                  </w:rPr>
                </w:pPr>
                <w:r>
                  <w:rPr>
                    <w:sz w:val="16"/>
                    <w:szCs w:val="16"/>
                  </w:rPr>
                  <w:t>Development</w:t>
                </w:r>
              </w:p>
            </w:tc>
          </w:sdtContent>
        </w:sdt>
        <w:tc>
          <w:tcPr>
            <w:tcW w:w="1260" w:type="dxa"/>
          </w:tcPr>
          <w:p w14:paraId="6C025B5C" w14:textId="2BA017BF"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3177B8EE" w14:textId="447925E0" w:rsidR="00822FDA" w:rsidRPr="00BE1252" w:rsidRDefault="009A5673" w:rsidP="00E10C8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r w:rsidR="00822FDA" w:rsidRPr="00BE1252">
              <w:rPr>
                <w:rFonts w:eastAsia="Times New Roman" w:cs="Arial"/>
                <w:color w:val="000000" w:themeColor="text1"/>
                <w:sz w:val="16"/>
                <w:szCs w:val="16"/>
                <w:lang w:val="en-US" w:eastAsia="nl-NL" w:bidi="ar-SA"/>
              </w:rPr>
              <w:t xml:space="preserve"> TB</w:t>
            </w:r>
          </w:p>
        </w:tc>
      </w:tr>
      <w:tr w:rsidR="00822FDA" w:rsidRPr="00A20CBB" w14:paraId="4BA7C111" w14:textId="77777777" w:rsidTr="00822FDA">
        <w:tc>
          <w:tcPr>
            <w:tcW w:w="1615" w:type="dxa"/>
            <w:shd w:val="clear" w:color="auto" w:fill="auto"/>
          </w:tcPr>
          <w:p w14:paraId="6F7F6194" w14:textId="205E4C23"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DIM-NFS-CH-T</w:t>
            </w:r>
          </w:p>
        </w:tc>
        <w:sdt>
          <w:sdtPr>
            <w:rPr>
              <w:sz w:val="16"/>
              <w:szCs w:val="16"/>
            </w:rPr>
            <w:alias w:val="Domain"/>
            <w:tag w:val="Domain"/>
            <w:id w:val="-1158687459"/>
            <w:placeholder>
              <w:docPart w:val="7E5B3F3D8B4A42D6A25E68091F0DB55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04CF528C" w14:textId="588DA9BF" w:rsidR="00822FDA" w:rsidRPr="00BE1252" w:rsidRDefault="00822FDA" w:rsidP="00E10C88">
                <w:pPr>
                  <w:spacing w:after="160" w:line="259" w:lineRule="auto"/>
                  <w:rPr>
                    <w:sz w:val="16"/>
                    <w:szCs w:val="16"/>
                  </w:rPr>
                </w:pPr>
                <w:r>
                  <w:rPr>
                    <w:sz w:val="16"/>
                    <w:szCs w:val="16"/>
                  </w:rPr>
                  <w:t>Test</w:t>
                </w:r>
              </w:p>
            </w:tc>
          </w:sdtContent>
        </w:sdt>
        <w:tc>
          <w:tcPr>
            <w:tcW w:w="1260" w:type="dxa"/>
          </w:tcPr>
          <w:p w14:paraId="209E6801" w14:textId="46DB3726" w:rsidR="00822FDA" w:rsidRPr="00BE1252" w:rsidRDefault="00822FDA" w:rsidP="00E10C88">
            <w:pPr>
              <w:spacing w:after="160" w:line="259" w:lineRule="auto"/>
              <w:rPr>
                <w:rFonts w:eastAsia="Times New Roman" w:cs="Arial"/>
                <w:color w:val="000000" w:themeColor="text1"/>
                <w:sz w:val="16"/>
                <w:szCs w:val="16"/>
                <w:lang w:val="en-US" w:eastAsia="nl-NL" w:bidi="ar-SA"/>
              </w:rPr>
            </w:pPr>
            <w:r w:rsidRPr="00BE1252">
              <w:rPr>
                <w:rFonts w:eastAsia="Times New Roman" w:cs="Arial"/>
                <w:color w:val="000000" w:themeColor="text1"/>
                <w:sz w:val="16"/>
                <w:szCs w:val="16"/>
                <w:lang w:val="en-US" w:eastAsia="nl-NL" w:bidi="ar-SA"/>
              </w:rPr>
              <w:t>100 GB</w:t>
            </w:r>
          </w:p>
        </w:tc>
        <w:tc>
          <w:tcPr>
            <w:tcW w:w="1620" w:type="dxa"/>
          </w:tcPr>
          <w:p w14:paraId="7808A91B" w14:textId="2C518684" w:rsidR="00822FDA" w:rsidRPr="00BE1252" w:rsidRDefault="009A5673" w:rsidP="00E10C8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r w:rsidR="00822FDA" w:rsidRPr="00BE1252">
              <w:rPr>
                <w:rFonts w:eastAsia="Times New Roman" w:cs="Arial"/>
                <w:color w:val="000000" w:themeColor="text1"/>
                <w:sz w:val="16"/>
                <w:szCs w:val="16"/>
                <w:lang w:val="en-US" w:eastAsia="nl-NL" w:bidi="ar-SA"/>
              </w:rPr>
              <w:t xml:space="preserve"> TB</w:t>
            </w:r>
          </w:p>
        </w:tc>
      </w:tr>
    </w:tbl>
    <w:p w14:paraId="02046A2A" w14:textId="77777777" w:rsidR="00C01EF8" w:rsidRDefault="00C01EF8" w:rsidP="00467427">
      <w:pPr>
        <w:spacing w:after="160" w:line="259" w:lineRule="auto"/>
        <w:ind w:left="-1170"/>
        <w:rPr>
          <w:rFonts w:eastAsia="Times New Roman" w:cs="Arial"/>
          <w:i/>
          <w:iCs/>
          <w:color w:val="1F1E33"/>
          <w:sz w:val="20"/>
          <w:lang w:val="en-US" w:eastAsia="nl-NL" w:bidi="ar-SA"/>
        </w:rPr>
      </w:pPr>
    </w:p>
    <w:p w14:paraId="07B5FA79"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74DE1074"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18EECD58"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1FA1EC7E"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1DFA142C"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641896C5" w14:textId="77777777" w:rsidR="00553347" w:rsidRDefault="00553347" w:rsidP="00467427">
      <w:pPr>
        <w:spacing w:after="160" w:line="259" w:lineRule="auto"/>
        <w:ind w:left="-1170"/>
        <w:rPr>
          <w:rFonts w:eastAsia="Times New Roman" w:cs="Arial"/>
          <w:i/>
          <w:iCs/>
          <w:color w:val="1F1E33"/>
          <w:sz w:val="20"/>
          <w:lang w:val="en-US" w:eastAsia="nl-NL" w:bidi="ar-SA"/>
        </w:rPr>
      </w:pPr>
    </w:p>
    <w:p w14:paraId="50E10C43" w14:textId="77777777" w:rsidR="006B71AF" w:rsidRDefault="006B71AF" w:rsidP="00302002">
      <w:pPr>
        <w:spacing w:after="160" w:line="259" w:lineRule="auto"/>
        <w:ind w:left="-1170"/>
        <w:rPr>
          <w:rFonts w:eastAsia="Times New Roman" w:cs="Arial"/>
          <w:i/>
          <w:iCs/>
          <w:color w:val="1F1E33"/>
          <w:sz w:val="20"/>
          <w:lang w:val="en-US" w:eastAsia="nl-NL" w:bidi="ar-SA"/>
        </w:rPr>
      </w:pPr>
    </w:p>
    <w:p w14:paraId="4487F129" w14:textId="7C324AB3" w:rsidR="002C5F5A" w:rsidRDefault="006B5B0B" w:rsidP="009D35C7">
      <w:pPr>
        <w:spacing w:after="160" w:line="259" w:lineRule="auto"/>
        <w:ind w:left="-1170"/>
        <w:rPr>
          <w:rFonts w:eastAsia="Times New Roman" w:cs="Helvetica"/>
          <w:i/>
          <w:iCs/>
          <w:color w:val="1F1E33"/>
          <w:sz w:val="20"/>
          <w:lang w:val="en-US" w:eastAsia="nl-NL" w:bidi="ar-SA"/>
        </w:rPr>
      </w:pPr>
      <w:r>
        <w:rPr>
          <w:rFonts w:eastAsia="Times New Roman" w:cs="Arial"/>
          <w:i/>
          <w:iCs/>
          <w:color w:val="1F1E33"/>
          <w:sz w:val="20"/>
          <w:lang w:val="en-US" w:eastAsia="nl-NL" w:bidi="ar-SA"/>
        </w:rPr>
        <w:t xml:space="preserve"> </w:t>
      </w:r>
      <w:r w:rsidR="00F405A7" w:rsidRPr="00C943F4">
        <w:rPr>
          <w:rFonts w:eastAsia="Times New Roman" w:cs="Arial"/>
          <w:i/>
          <w:iCs/>
          <w:color w:val="1F1E33"/>
          <w:sz w:val="20"/>
          <w:lang w:val="en-US" w:eastAsia="nl-NL" w:bidi="ar-SA"/>
        </w:rPr>
        <w:t>Oracle Database server</w:t>
      </w:r>
      <w:r w:rsidR="00C029CE">
        <w:rPr>
          <w:rFonts w:eastAsia="Times New Roman" w:cs="Arial"/>
          <w:i/>
          <w:iCs/>
          <w:color w:val="1F1E33"/>
          <w:sz w:val="20"/>
          <w:lang w:val="en-US" w:eastAsia="nl-NL" w:bidi="ar-SA"/>
        </w:rPr>
        <w:t xml:space="preserve">s </w:t>
      </w:r>
      <w:r w:rsidR="005E042D">
        <w:rPr>
          <w:rFonts w:eastAsia="Times New Roman" w:cs="Arial"/>
          <w:i/>
          <w:iCs/>
          <w:color w:val="1F1E33"/>
          <w:sz w:val="20"/>
          <w:lang w:val="en-US" w:eastAsia="nl-NL" w:bidi="ar-SA"/>
        </w:rPr>
        <w:t>(AIX)</w:t>
      </w:r>
    </w:p>
    <w:tbl>
      <w:tblPr>
        <w:tblStyle w:val="TableGrid"/>
        <w:tblW w:w="11100" w:type="dxa"/>
        <w:tblInd w:w="-1205" w:type="dxa"/>
        <w:tblLook w:val="04A0" w:firstRow="1" w:lastRow="0" w:firstColumn="1" w:lastColumn="0" w:noHBand="0" w:noVBand="1"/>
      </w:tblPr>
      <w:tblGrid>
        <w:gridCol w:w="4080"/>
        <w:gridCol w:w="1350"/>
        <w:gridCol w:w="1350"/>
        <w:gridCol w:w="1350"/>
        <w:gridCol w:w="1440"/>
        <w:gridCol w:w="1530"/>
      </w:tblGrid>
      <w:tr w:rsidR="00367332" w14:paraId="3A4722CE" w14:textId="102180CD" w:rsidTr="00972588">
        <w:tc>
          <w:tcPr>
            <w:tcW w:w="4080" w:type="dxa"/>
            <w:shd w:val="clear" w:color="auto" w:fill="D9D9D9" w:themeFill="background1" w:themeFillShade="D9"/>
          </w:tcPr>
          <w:p w14:paraId="460FEA04" w14:textId="5B385A39" w:rsidR="00367332" w:rsidRDefault="00367332">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Node ID</w:t>
            </w:r>
          </w:p>
        </w:tc>
        <w:tc>
          <w:tcPr>
            <w:tcW w:w="1350" w:type="dxa"/>
          </w:tcPr>
          <w:p w14:paraId="6B91827A" w14:textId="4B5EF5D1"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Man</w:t>
            </w:r>
            <w:r w:rsidRPr="008338F1">
              <w:rPr>
                <w:rFonts w:eastAsia="Times New Roman" w:cs="Arial"/>
                <w:color w:val="000000" w:themeColor="text1"/>
                <w:sz w:val="16"/>
                <w:szCs w:val="16"/>
                <w:lang w:val="en-US" w:eastAsia="nl-NL" w:bidi="ar-SA"/>
              </w:rPr>
              <w:t>-P</w:t>
            </w:r>
          </w:p>
        </w:tc>
        <w:tc>
          <w:tcPr>
            <w:tcW w:w="1350" w:type="dxa"/>
          </w:tcPr>
          <w:p w14:paraId="48477928" w14:textId="1F31BE09"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DIM-DB-P</w:t>
            </w:r>
          </w:p>
        </w:tc>
        <w:tc>
          <w:tcPr>
            <w:tcW w:w="1350" w:type="dxa"/>
          </w:tcPr>
          <w:p w14:paraId="78FFD0AA" w14:textId="030C1870"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w:t>
            </w:r>
            <w:r>
              <w:rPr>
                <w:rFonts w:eastAsia="Times New Roman" w:cs="Arial"/>
                <w:color w:val="000000" w:themeColor="text1"/>
                <w:sz w:val="16"/>
                <w:szCs w:val="16"/>
                <w:lang w:val="en-US" w:eastAsia="nl-NL" w:bidi="ar-SA"/>
              </w:rPr>
              <w:t>A</w:t>
            </w:r>
          </w:p>
        </w:tc>
        <w:tc>
          <w:tcPr>
            <w:tcW w:w="1440" w:type="dxa"/>
          </w:tcPr>
          <w:p w14:paraId="08F5017F" w14:textId="0D5CD879"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w:t>
            </w:r>
            <w:r>
              <w:rPr>
                <w:rFonts w:eastAsia="Times New Roman" w:cs="Arial"/>
                <w:color w:val="000000" w:themeColor="text1"/>
                <w:sz w:val="16"/>
                <w:szCs w:val="16"/>
                <w:lang w:val="en-US" w:eastAsia="nl-NL" w:bidi="ar-SA"/>
              </w:rPr>
              <w:t>D</w:t>
            </w:r>
          </w:p>
        </w:tc>
        <w:tc>
          <w:tcPr>
            <w:tcW w:w="1530" w:type="dxa"/>
          </w:tcPr>
          <w:p w14:paraId="7056E294" w14:textId="3B1855D4" w:rsidR="00367332" w:rsidRDefault="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DIM-DB-</w:t>
            </w:r>
            <w:r>
              <w:rPr>
                <w:rFonts w:eastAsia="Times New Roman" w:cs="Arial"/>
                <w:color w:val="000000" w:themeColor="text1"/>
                <w:sz w:val="16"/>
                <w:szCs w:val="16"/>
                <w:lang w:val="en-US" w:eastAsia="nl-NL" w:bidi="ar-SA"/>
              </w:rPr>
              <w:t>T</w:t>
            </w:r>
          </w:p>
        </w:tc>
      </w:tr>
      <w:tr w:rsidR="00865AD4" w14:paraId="695B14BB" w14:textId="313E65DF" w:rsidTr="00972588">
        <w:tc>
          <w:tcPr>
            <w:tcW w:w="4080" w:type="dxa"/>
            <w:shd w:val="clear" w:color="auto" w:fill="D9D9D9" w:themeFill="background1" w:themeFillShade="D9"/>
          </w:tcPr>
          <w:p w14:paraId="560EFF1E" w14:textId="2D03D813"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Domain</w:t>
            </w:r>
          </w:p>
        </w:tc>
        <w:sdt>
          <w:sdtPr>
            <w:rPr>
              <w:sz w:val="16"/>
              <w:szCs w:val="16"/>
            </w:rPr>
            <w:alias w:val="Domain"/>
            <w:tag w:val="Domain"/>
            <w:id w:val="1284077667"/>
            <w:placeholder>
              <w:docPart w:val="AA3D4B6E7B2D496FA6A9753EAF4DBE1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350" w:type="dxa"/>
                <w:vAlign w:val="center"/>
              </w:tcPr>
              <w:p w14:paraId="185E0A47" w14:textId="2C5AED48" w:rsidR="00865AD4" w:rsidRDefault="00865AD4" w:rsidP="00865AD4">
                <w:pPr>
                  <w:spacing w:after="160" w:line="259" w:lineRule="auto"/>
                  <w:rPr>
                    <w:rFonts w:eastAsia="Times New Roman" w:cs="Helvetica"/>
                    <w:i/>
                    <w:iCs/>
                    <w:color w:val="1F1E33"/>
                    <w:sz w:val="20"/>
                    <w:lang w:val="en-US" w:eastAsia="nl-NL" w:bidi="ar-SA"/>
                  </w:rPr>
                </w:pPr>
                <w:r w:rsidRPr="008338F1">
                  <w:rPr>
                    <w:sz w:val="16"/>
                    <w:szCs w:val="16"/>
                  </w:rPr>
                  <w:t>Production</w:t>
                </w:r>
              </w:p>
            </w:tc>
          </w:sdtContent>
        </w:sdt>
        <w:sdt>
          <w:sdtPr>
            <w:rPr>
              <w:sz w:val="16"/>
              <w:szCs w:val="16"/>
            </w:rPr>
            <w:alias w:val="Domain"/>
            <w:tag w:val="Domain"/>
            <w:id w:val="-1219366007"/>
            <w:placeholder>
              <w:docPart w:val="93A093F477904B83A45B99A976D0EEC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350" w:type="dxa"/>
                <w:vAlign w:val="center"/>
              </w:tcPr>
              <w:p w14:paraId="6ABCFA3E" w14:textId="036C17F6" w:rsidR="00865AD4" w:rsidRDefault="00865AD4" w:rsidP="00865AD4">
                <w:pPr>
                  <w:spacing w:after="160" w:line="259" w:lineRule="auto"/>
                  <w:rPr>
                    <w:rFonts w:eastAsia="Times New Roman" w:cs="Helvetica"/>
                    <w:i/>
                    <w:iCs/>
                    <w:color w:val="1F1E33"/>
                    <w:sz w:val="20"/>
                    <w:lang w:val="en-US" w:eastAsia="nl-NL" w:bidi="ar-SA"/>
                  </w:rPr>
                </w:pPr>
                <w:r w:rsidRPr="008338F1">
                  <w:rPr>
                    <w:sz w:val="16"/>
                    <w:szCs w:val="16"/>
                  </w:rPr>
                  <w:t>Production</w:t>
                </w:r>
              </w:p>
            </w:tc>
          </w:sdtContent>
        </w:sdt>
        <w:sdt>
          <w:sdtPr>
            <w:rPr>
              <w:sz w:val="16"/>
              <w:szCs w:val="16"/>
            </w:rPr>
            <w:alias w:val="Domain"/>
            <w:tag w:val="Domain"/>
            <w:id w:val="1252779954"/>
            <w:placeholder>
              <w:docPart w:val="4DFC49A2826745BC91FC7F05DDD23F7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350" w:type="dxa"/>
                <w:vAlign w:val="center"/>
              </w:tcPr>
              <w:p w14:paraId="6ED8FC0E" w14:textId="483FBEA9" w:rsidR="00865AD4" w:rsidRDefault="00865AD4" w:rsidP="00865AD4">
                <w:pPr>
                  <w:spacing w:after="160" w:line="259" w:lineRule="auto"/>
                  <w:rPr>
                    <w:rFonts w:eastAsia="Times New Roman" w:cs="Helvetica"/>
                    <w:i/>
                    <w:iCs/>
                    <w:color w:val="1F1E33"/>
                    <w:sz w:val="20"/>
                    <w:lang w:val="en-US" w:eastAsia="nl-NL" w:bidi="ar-SA"/>
                  </w:rPr>
                </w:pPr>
                <w:r>
                  <w:rPr>
                    <w:sz w:val="16"/>
                    <w:szCs w:val="16"/>
                  </w:rPr>
                  <w:t>Acceptance</w:t>
                </w:r>
              </w:p>
            </w:tc>
          </w:sdtContent>
        </w:sdt>
        <w:sdt>
          <w:sdtPr>
            <w:rPr>
              <w:sz w:val="16"/>
              <w:szCs w:val="16"/>
            </w:rPr>
            <w:alias w:val="Domain"/>
            <w:tag w:val="Domain"/>
            <w:id w:val="-2019695309"/>
            <w:placeholder>
              <w:docPart w:val="D6E6C0EA796441C6BDA4B2C2743413C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440" w:type="dxa"/>
                <w:vAlign w:val="center"/>
              </w:tcPr>
              <w:p w14:paraId="154A95A2" w14:textId="30AED70B" w:rsidR="00865AD4" w:rsidRDefault="00865AD4" w:rsidP="00865AD4">
                <w:pPr>
                  <w:spacing w:after="160" w:line="259" w:lineRule="auto"/>
                  <w:rPr>
                    <w:rFonts w:eastAsia="Times New Roman" w:cs="Helvetica"/>
                    <w:i/>
                    <w:iCs/>
                    <w:color w:val="1F1E33"/>
                    <w:sz w:val="20"/>
                    <w:lang w:val="en-US" w:eastAsia="nl-NL" w:bidi="ar-SA"/>
                  </w:rPr>
                </w:pPr>
                <w:r>
                  <w:rPr>
                    <w:sz w:val="16"/>
                    <w:szCs w:val="16"/>
                  </w:rPr>
                  <w:t>Development</w:t>
                </w:r>
              </w:p>
            </w:tc>
          </w:sdtContent>
        </w:sdt>
        <w:sdt>
          <w:sdtPr>
            <w:rPr>
              <w:sz w:val="16"/>
              <w:szCs w:val="16"/>
            </w:rPr>
            <w:alias w:val="Domain"/>
            <w:tag w:val="Domain"/>
            <w:id w:val="563986827"/>
            <w:placeholder>
              <w:docPart w:val="DAF9766BAF84438EAB4E1C1D832788B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Content>
            <w:tc>
              <w:tcPr>
                <w:tcW w:w="1530" w:type="dxa"/>
                <w:vAlign w:val="center"/>
              </w:tcPr>
              <w:p w14:paraId="41D6F5DA" w14:textId="4CA33D0B" w:rsidR="00865AD4" w:rsidRDefault="00865AD4" w:rsidP="00865AD4">
                <w:pPr>
                  <w:spacing w:after="160" w:line="259" w:lineRule="auto"/>
                  <w:rPr>
                    <w:rFonts w:eastAsia="Times New Roman" w:cs="Helvetica"/>
                    <w:i/>
                    <w:iCs/>
                    <w:color w:val="1F1E33"/>
                    <w:sz w:val="20"/>
                    <w:lang w:val="en-US" w:eastAsia="nl-NL" w:bidi="ar-SA"/>
                  </w:rPr>
                </w:pPr>
                <w:r>
                  <w:rPr>
                    <w:sz w:val="16"/>
                    <w:szCs w:val="16"/>
                  </w:rPr>
                  <w:t>Test</w:t>
                </w:r>
              </w:p>
            </w:tc>
          </w:sdtContent>
        </w:sdt>
      </w:tr>
      <w:tr w:rsidR="00865AD4" w14:paraId="4F6EE601" w14:textId="6A2058EE" w:rsidTr="00972588">
        <w:tc>
          <w:tcPr>
            <w:tcW w:w="4080" w:type="dxa"/>
            <w:shd w:val="clear" w:color="auto" w:fill="D9D9D9" w:themeFill="background1" w:themeFillShade="D9"/>
          </w:tcPr>
          <w:p w14:paraId="66374291" w14:textId="4AEDC749"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Disk0  OS (Fixed)</w:t>
            </w:r>
          </w:p>
        </w:tc>
        <w:tc>
          <w:tcPr>
            <w:tcW w:w="1350" w:type="dxa"/>
          </w:tcPr>
          <w:p w14:paraId="71019F72" w14:textId="40402796"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664ED265" w14:textId="480834A8"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78EA61CD" w14:textId="50D20EDC"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440" w:type="dxa"/>
          </w:tcPr>
          <w:p w14:paraId="52B6F201" w14:textId="5E23BF81"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530" w:type="dxa"/>
          </w:tcPr>
          <w:p w14:paraId="76009B8B" w14:textId="6F869BD1"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r>
      <w:tr w:rsidR="00865AD4" w14:paraId="3FB86EE1" w14:textId="74145587" w:rsidTr="00972588">
        <w:tc>
          <w:tcPr>
            <w:tcW w:w="4080" w:type="dxa"/>
            <w:shd w:val="clear" w:color="auto" w:fill="D9D9D9" w:themeFill="background1" w:themeFillShade="D9"/>
          </w:tcPr>
          <w:p w14:paraId="6C7AA5CD" w14:textId="57034E64"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Disk1 Oracle Binaries (Fixed)</w:t>
            </w:r>
          </w:p>
        </w:tc>
        <w:tc>
          <w:tcPr>
            <w:tcW w:w="1350" w:type="dxa"/>
          </w:tcPr>
          <w:p w14:paraId="3837A9D3" w14:textId="783B803A"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4A7AE356" w14:textId="7DD8E65F"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6770325B" w14:textId="2590DD1F"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440" w:type="dxa"/>
          </w:tcPr>
          <w:p w14:paraId="5648BE46" w14:textId="1C769D9E"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c>
          <w:tcPr>
            <w:tcW w:w="1530" w:type="dxa"/>
          </w:tcPr>
          <w:p w14:paraId="4B21FF53" w14:textId="1A14845C" w:rsidR="00865AD4" w:rsidRDefault="00865AD4" w:rsidP="00865AD4">
            <w:pPr>
              <w:spacing w:after="160" w:line="259" w:lineRule="auto"/>
              <w:rPr>
                <w:rFonts w:eastAsia="Times New Roman" w:cs="Helvetica"/>
                <w:i/>
                <w:iCs/>
                <w:color w:val="1F1E33"/>
                <w:sz w:val="20"/>
                <w:lang w:val="en-US" w:eastAsia="nl-NL" w:bidi="ar-SA"/>
              </w:rPr>
            </w:pPr>
            <w:r w:rsidRPr="008338F1">
              <w:rPr>
                <w:rFonts w:eastAsia="Times New Roman" w:cs="Arial"/>
                <w:color w:val="000000" w:themeColor="text1"/>
                <w:sz w:val="16"/>
                <w:szCs w:val="16"/>
                <w:lang w:val="en-US" w:eastAsia="nl-NL" w:bidi="ar-SA"/>
              </w:rPr>
              <w:t>100 GB</w:t>
            </w:r>
          </w:p>
        </w:tc>
      </w:tr>
      <w:tr w:rsidR="00865AD4" w14:paraId="1D819849" w14:textId="250B7C75" w:rsidTr="00972588">
        <w:tc>
          <w:tcPr>
            <w:tcW w:w="4080" w:type="dxa"/>
            <w:shd w:val="clear" w:color="auto" w:fill="D9D9D9" w:themeFill="background1" w:themeFillShade="D9"/>
          </w:tcPr>
          <w:p w14:paraId="21827359" w14:textId="55032DFF" w:rsidR="00865AD4" w:rsidRDefault="00865AD4" w:rsidP="00865AD4">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Disk2 ASM Binaries (Fixed)</w:t>
            </w:r>
          </w:p>
        </w:tc>
        <w:tc>
          <w:tcPr>
            <w:tcW w:w="1350" w:type="dxa"/>
          </w:tcPr>
          <w:p w14:paraId="248FED5C" w14:textId="1DB33000"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40919599" w14:textId="050AC672"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350" w:type="dxa"/>
          </w:tcPr>
          <w:p w14:paraId="2C24EABF" w14:textId="417FC7E0"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440" w:type="dxa"/>
          </w:tcPr>
          <w:p w14:paraId="1F4E64E6" w14:textId="0D898381"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c>
          <w:tcPr>
            <w:tcW w:w="1530" w:type="dxa"/>
          </w:tcPr>
          <w:p w14:paraId="44B24AE7" w14:textId="20267266" w:rsidR="00865AD4" w:rsidRPr="005E5CA8" w:rsidRDefault="00865AD4" w:rsidP="00865AD4">
            <w:pPr>
              <w:spacing w:after="160" w:line="259" w:lineRule="auto"/>
              <w:rPr>
                <w:rFonts w:eastAsia="Times New Roman" w:cs="Arial"/>
                <w:color w:val="000000" w:themeColor="text1"/>
                <w:sz w:val="16"/>
                <w:szCs w:val="16"/>
                <w:lang w:val="en-US" w:eastAsia="nl-NL" w:bidi="ar-SA"/>
              </w:rPr>
            </w:pPr>
            <w:r w:rsidRPr="008338F1">
              <w:rPr>
                <w:rFonts w:eastAsia="Times New Roman" w:cs="Arial"/>
                <w:color w:val="000000" w:themeColor="text1"/>
                <w:sz w:val="16"/>
                <w:szCs w:val="16"/>
                <w:lang w:val="en-US" w:eastAsia="nl-NL" w:bidi="ar-SA"/>
              </w:rPr>
              <w:t>100 GB</w:t>
            </w:r>
          </w:p>
        </w:tc>
      </w:tr>
      <w:tr w:rsidR="00580F0D" w14:paraId="76A771D6" w14:textId="77777777" w:rsidTr="00580F0D">
        <w:tc>
          <w:tcPr>
            <w:tcW w:w="4080" w:type="dxa"/>
            <w:shd w:val="clear" w:color="auto" w:fill="D9D9D9" w:themeFill="background1" w:themeFillShade="D9"/>
          </w:tcPr>
          <w:p w14:paraId="1A978F51" w14:textId="77777777" w:rsidR="00580F0D" w:rsidRDefault="00580F0D" w:rsidP="00580F0D">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Disk3 Deployments and Data Transfer</w:t>
            </w:r>
          </w:p>
        </w:tc>
        <w:tc>
          <w:tcPr>
            <w:tcW w:w="1350" w:type="dxa"/>
          </w:tcPr>
          <w:p w14:paraId="4361D9F0" w14:textId="247F82DC" w:rsidR="00580F0D" w:rsidRPr="005E5CA8" w:rsidRDefault="00580F0D"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r w:rsidR="00027394">
              <w:rPr>
                <w:rFonts w:eastAsia="Times New Roman" w:cs="Arial"/>
                <w:color w:val="000000" w:themeColor="text1"/>
                <w:sz w:val="16"/>
                <w:szCs w:val="16"/>
                <w:lang w:val="en-US" w:eastAsia="nl-NL" w:bidi="ar-SA"/>
              </w:rPr>
              <w:t xml:space="preserve"> </w:t>
            </w:r>
          </w:p>
        </w:tc>
        <w:tc>
          <w:tcPr>
            <w:tcW w:w="1350" w:type="dxa"/>
          </w:tcPr>
          <w:p w14:paraId="1BF298EB" w14:textId="29DC72A1" w:rsidR="00580F0D" w:rsidRPr="005E5CA8" w:rsidRDefault="00027394"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c>
          <w:tcPr>
            <w:tcW w:w="1350" w:type="dxa"/>
          </w:tcPr>
          <w:p w14:paraId="44E122D9" w14:textId="3FFA58BC" w:rsidR="00580F0D" w:rsidRPr="005E5CA8" w:rsidRDefault="00027394"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c>
          <w:tcPr>
            <w:tcW w:w="1440" w:type="dxa"/>
          </w:tcPr>
          <w:p w14:paraId="0C02B082" w14:textId="2A4EAA50" w:rsidR="00580F0D" w:rsidRPr="005E5CA8" w:rsidRDefault="00027394"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c>
          <w:tcPr>
            <w:tcW w:w="1530" w:type="dxa"/>
          </w:tcPr>
          <w:p w14:paraId="5E3A1E40" w14:textId="5DB76DA1" w:rsidR="00580F0D" w:rsidRPr="005E5CA8" w:rsidRDefault="00AE67FC" w:rsidP="00580F0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300 GB</w:t>
            </w:r>
          </w:p>
        </w:tc>
      </w:tr>
      <w:tr w:rsidR="005E5CA8" w14:paraId="2A27F1DE" w14:textId="0E65F36A" w:rsidTr="00972588">
        <w:tc>
          <w:tcPr>
            <w:tcW w:w="4080" w:type="dxa"/>
            <w:shd w:val="clear" w:color="auto" w:fill="D9D9D9" w:themeFill="background1" w:themeFillShade="D9"/>
          </w:tcPr>
          <w:p w14:paraId="0FBBDC00" w14:textId="5653588F" w:rsidR="005E5CA8" w:rsidRDefault="005E5CA8" w:rsidP="005E5CA8">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DATA1 DiskGroup1</w:t>
            </w:r>
          </w:p>
        </w:tc>
        <w:tc>
          <w:tcPr>
            <w:tcW w:w="1350" w:type="dxa"/>
          </w:tcPr>
          <w:p w14:paraId="34F3974F" w14:textId="0BB06BA6"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300 GB</w:t>
            </w:r>
          </w:p>
        </w:tc>
        <w:tc>
          <w:tcPr>
            <w:tcW w:w="1350" w:type="dxa"/>
          </w:tcPr>
          <w:p w14:paraId="00008B18" w14:textId="7DEA1224"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2FE4BF95" w14:textId="2F8BFEBD"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759682E1" w14:textId="55ADCF77"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7837DF01" w14:textId="6FED5162"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5E5CA8" w14:paraId="123A3E84" w14:textId="20ACC1DF" w:rsidTr="00972588">
        <w:tc>
          <w:tcPr>
            <w:tcW w:w="4080" w:type="dxa"/>
            <w:tcBorders>
              <w:bottom w:val="single" w:sz="4" w:space="0" w:color="auto"/>
            </w:tcBorders>
            <w:shd w:val="clear" w:color="auto" w:fill="D9D9D9" w:themeFill="background1" w:themeFillShade="D9"/>
          </w:tcPr>
          <w:p w14:paraId="59769C80" w14:textId="6C5A78C4" w:rsidR="005E5CA8" w:rsidRDefault="005E5CA8" w:rsidP="005E5CA8">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2 </w:t>
            </w:r>
            <w:r w:rsidRPr="002A3EA7">
              <w:rPr>
                <w:rFonts w:eastAsia="Times New Roman" w:cs="Arial"/>
                <w:b/>
                <w:bCs/>
                <w:color w:val="1F1E33"/>
                <w:sz w:val="16"/>
                <w:szCs w:val="16"/>
                <w:lang w:val="en-US" w:eastAsia="nl-NL" w:bidi="ar-SA"/>
              </w:rPr>
              <w:t>DiskGroup1</w:t>
            </w:r>
          </w:p>
        </w:tc>
        <w:tc>
          <w:tcPr>
            <w:tcW w:w="1350" w:type="dxa"/>
          </w:tcPr>
          <w:p w14:paraId="365EC5F3" w14:textId="5F7231AD"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350" w:type="dxa"/>
          </w:tcPr>
          <w:p w14:paraId="6CDCC0E2" w14:textId="25A7B8C2"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6BE0947C" w14:textId="28B86D8E"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21AD58F4" w14:textId="0EA9F97C"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E963D4A" w14:textId="7E580739" w:rsidR="005E5CA8" w:rsidRPr="005E5CA8" w:rsidRDefault="005E5CA8" w:rsidP="005E5CA8">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922CF6" w14:paraId="38D19E31" w14:textId="77777777" w:rsidTr="00972588">
        <w:tc>
          <w:tcPr>
            <w:tcW w:w="4080" w:type="dxa"/>
            <w:tcBorders>
              <w:bottom w:val="single" w:sz="4" w:space="0" w:color="auto"/>
            </w:tcBorders>
            <w:shd w:val="clear" w:color="auto" w:fill="D9D9D9" w:themeFill="background1" w:themeFillShade="D9"/>
          </w:tcPr>
          <w:p w14:paraId="6860B953" w14:textId="6DA304C3" w:rsidR="00922CF6" w:rsidRDefault="00922CF6" w:rsidP="00922CF6">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3 </w:t>
            </w:r>
            <w:r w:rsidRPr="002A3EA7">
              <w:rPr>
                <w:rFonts w:eastAsia="Times New Roman" w:cs="Arial"/>
                <w:b/>
                <w:bCs/>
                <w:color w:val="1F1E33"/>
                <w:sz w:val="16"/>
                <w:szCs w:val="16"/>
                <w:lang w:val="en-US" w:eastAsia="nl-NL" w:bidi="ar-SA"/>
              </w:rPr>
              <w:t>DiskGroup1</w:t>
            </w:r>
          </w:p>
        </w:tc>
        <w:tc>
          <w:tcPr>
            <w:tcW w:w="1350" w:type="dxa"/>
          </w:tcPr>
          <w:p w14:paraId="61B2A700" w14:textId="091BF365" w:rsidR="00922CF6" w:rsidRPr="005E5CA8" w:rsidRDefault="00922CF6" w:rsidP="00922CF6">
            <w:pPr>
              <w:spacing w:after="160" w:line="259" w:lineRule="auto"/>
              <w:rPr>
                <w:rFonts w:eastAsia="Times New Roman" w:cs="Arial"/>
                <w:color w:val="000000" w:themeColor="text1"/>
                <w:sz w:val="16"/>
                <w:szCs w:val="16"/>
                <w:lang w:val="en-US" w:eastAsia="nl-NL" w:bidi="ar-SA"/>
              </w:rPr>
            </w:pPr>
          </w:p>
        </w:tc>
        <w:tc>
          <w:tcPr>
            <w:tcW w:w="1350" w:type="dxa"/>
          </w:tcPr>
          <w:p w14:paraId="1DBDA2E3" w14:textId="0B919CF8"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0F1EA9EC" w14:textId="6C3F7EB4"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266972D7"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36676D1C"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922CF6" w14:paraId="02FF0B86" w14:textId="77777777" w:rsidTr="00972588">
        <w:tc>
          <w:tcPr>
            <w:tcW w:w="4080" w:type="dxa"/>
            <w:tcBorders>
              <w:bottom w:val="single" w:sz="4" w:space="0" w:color="auto"/>
            </w:tcBorders>
            <w:shd w:val="clear" w:color="auto" w:fill="D9D9D9" w:themeFill="background1" w:themeFillShade="D9"/>
          </w:tcPr>
          <w:p w14:paraId="5CAEA187" w14:textId="260470D1" w:rsidR="00922CF6" w:rsidRDefault="00922CF6" w:rsidP="00922CF6">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4 </w:t>
            </w:r>
            <w:r w:rsidRPr="002A3EA7">
              <w:rPr>
                <w:rFonts w:eastAsia="Times New Roman" w:cs="Arial"/>
                <w:b/>
                <w:bCs/>
                <w:color w:val="1F1E33"/>
                <w:sz w:val="16"/>
                <w:szCs w:val="16"/>
                <w:lang w:val="en-US" w:eastAsia="nl-NL" w:bidi="ar-SA"/>
              </w:rPr>
              <w:t>DiskGroup1</w:t>
            </w:r>
          </w:p>
        </w:tc>
        <w:tc>
          <w:tcPr>
            <w:tcW w:w="1350" w:type="dxa"/>
          </w:tcPr>
          <w:p w14:paraId="3277AF2E" w14:textId="79E8C104" w:rsidR="00922CF6" w:rsidRPr="005E5CA8" w:rsidRDefault="00922CF6" w:rsidP="00922CF6">
            <w:pPr>
              <w:spacing w:after="160" w:line="259" w:lineRule="auto"/>
              <w:rPr>
                <w:rFonts w:eastAsia="Times New Roman" w:cs="Arial"/>
                <w:color w:val="000000" w:themeColor="text1"/>
                <w:sz w:val="16"/>
                <w:szCs w:val="16"/>
                <w:lang w:val="en-US" w:eastAsia="nl-NL" w:bidi="ar-SA"/>
              </w:rPr>
            </w:pPr>
          </w:p>
        </w:tc>
        <w:tc>
          <w:tcPr>
            <w:tcW w:w="1350" w:type="dxa"/>
          </w:tcPr>
          <w:p w14:paraId="34884A35" w14:textId="5AECAA76"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6B93AC91" w14:textId="4454606F"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1B50244C"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6C8D478E" w14:textId="77777777" w:rsidR="00922CF6" w:rsidRPr="005E5CA8" w:rsidRDefault="00922CF6" w:rsidP="00922CF6">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06C44F08" w14:textId="77777777" w:rsidTr="00972588">
        <w:tc>
          <w:tcPr>
            <w:tcW w:w="4080" w:type="dxa"/>
            <w:tcBorders>
              <w:bottom w:val="single" w:sz="4" w:space="0" w:color="auto"/>
            </w:tcBorders>
            <w:shd w:val="clear" w:color="auto" w:fill="D9D9D9" w:themeFill="background1" w:themeFillShade="D9"/>
          </w:tcPr>
          <w:p w14:paraId="0D69CDC1" w14:textId="37ACEC6C"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5 </w:t>
            </w:r>
            <w:r w:rsidRPr="002A3EA7">
              <w:rPr>
                <w:rFonts w:eastAsia="Times New Roman" w:cs="Arial"/>
                <w:b/>
                <w:bCs/>
                <w:color w:val="1F1E33"/>
                <w:sz w:val="16"/>
                <w:szCs w:val="16"/>
                <w:lang w:val="en-US" w:eastAsia="nl-NL" w:bidi="ar-SA"/>
              </w:rPr>
              <w:t>DiskGroup1</w:t>
            </w:r>
          </w:p>
        </w:tc>
        <w:tc>
          <w:tcPr>
            <w:tcW w:w="1350" w:type="dxa"/>
          </w:tcPr>
          <w:p w14:paraId="2F070FD3" w14:textId="45B00F93"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3CF6F0A9" w14:textId="74F90393"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687B6985" w14:textId="4363ADDC"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618C0342"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5365E30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2D418174" w14:textId="77777777" w:rsidTr="00972588">
        <w:tc>
          <w:tcPr>
            <w:tcW w:w="4080" w:type="dxa"/>
            <w:tcBorders>
              <w:bottom w:val="single" w:sz="4" w:space="0" w:color="auto"/>
            </w:tcBorders>
            <w:shd w:val="clear" w:color="auto" w:fill="D9D9D9" w:themeFill="background1" w:themeFillShade="D9"/>
          </w:tcPr>
          <w:p w14:paraId="34188933" w14:textId="358C42C3"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6 </w:t>
            </w:r>
            <w:r w:rsidRPr="002A3EA7">
              <w:rPr>
                <w:rFonts w:eastAsia="Times New Roman" w:cs="Arial"/>
                <w:b/>
                <w:bCs/>
                <w:color w:val="1F1E33"/>
                <w:sz w:val="16"/>
                <w:szCs w:val="16"/>
                <w:lang w:val="en-US" w:eastAsia="nl-NL" w:bidi="ar-SA"/>
              </w:rPr>
              <w:t>DiskGroup1</w:t>
            </w:r>
          </w:p>
        </w:tc>
        <w:tc>
          <w:tcPr>
            <w:tcW w:w="1350" w:type="dxa"/>
          </w:tcPr>
          <w:p w14:paraId="2C543236" w14:textId="2DA3B6DD"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3516FC70" w14:textId="100B1A1D"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4DDF1EB7" w14:textId="6211A19E"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03AA3E02"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351978F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782D28E9" w14:textId="77777777" w:rsidTr="00972588">
        <w:tc>
          <w:tcPr>
            <w:tcW w:w="4080" w:type="dxa"/>
            <w:tcBorders>
              <w:bottom w:val="single" w:sz="4" w:space="0" w:color="auto"/>
            </w:tcBorders>
            <w:shd w:val="clear" w:color="auto" w:fill="D9D9D9" w:themeFill="background1" w:themeFillShade="D9"/>
          </w:tcPr>
          <w:p w14:paraId="4510190E" w14:textId="0B4EDF68"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7 </w:t>
            </w:r>
            <w:r w:rsidRPr="002A3EA7">
              <w:rPr>
                <w:rFonts w:eastAsia="Times New Roman" w:cs="Arial"/>
                <w:b/>
                <w:bCs/>
                <w:color w:val="1F1E33"/>
                <w:sz w:val="16"/>
                <w:szCs w:val="16"/>
                <w:lang w:val="en-US" w:eastAsia="nl-NL" w:bidi="ar-SA"/>
              </w:rPr>
              <w:t>DiskGroup1</w:t>
            </w:r>
          </w:p>
        </w:tc>
        <w:tc>
          <w:tcPr>
            <w:tcW w:w="1350" w:type="dxa"/>
          </w:tcPr>
          <w:p w14:paraId="159E06BB" w14:textId="60EEA6E4"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A74E2D6" w14:textId="14F579D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212F20B5" w14:textId="59721C4A"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280687F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D9BAC49"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2C53FA73" w14:textId="77777777" w:rsidTr="00972588">
        <w:tc>
          <w:tcPr>
            <w:tcW w:w="4080" w:type="dxa"/>
            <w:tcBorders>
              <w:bottom w:val="single" w:sz="4" w:space="0" w:color="auto"/>
            </w:tcBorders>
            <w:shd w:val="clear" w:color="auto" w:fill="D9D9D9" w:themeFill="background1" w:themeFillShade="D9"/>
          </w:tcPr>
          <w:p w14:paraId="77875BEA" w14:textId="25B77B26"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8 </w:t>
            </w:r>
            <w:r w:rsidRPr="002A3EA7">
              <w:rPr>
                <w:rFonts w:eastAsia="Times New Roman" w:cs="Arial"/>
                <w:b/>
                <w:bCs/>
                <w:color w:val="1F1E33"/>
                <w:sz w:val="16"/>
                <w:szCs w:val="16"/>
                <w:lang w:val="en-US" w:eastAsia="nl-NL" w:bidi="ar-SA"/>
              </w:rPr>
              <w:t>DiskGroup1</w:t>
            </w:r>
          </w:p>
        </w:tc>
        <w:tc>
          <w:tcPr>
            <w:tcW w:w="1350" w:type="dxa"/>
          </w:tcPr>
          <w:p w14:paraId="1EDE2828" w14:textId="665DED11"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4BB73BA8" w14:textId="284F120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350" w:type="dxa"/>
          </w:tcPr>
          <w:p w14:paraId="4F786D8D" w14:textId="09B42052"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3 TB</w:t>
            </w:r>
          </w:p>
        </w:tc>
        <w:tc>
          <w:tcPr>
            <w:tcW w:w="1440" w:type="dxa"/>
          </w:tcPr>
          <w:p w14:paraId="5A0FAC0A"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2647D21A"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5684BADC" w14:textId="77777777" w:rsidTr="00972588">
        <w:tc>
          <w:tcPr>
            <w:tcW w:w="4080" w:type="dxa"/>
            <w:tcBorders>
              <w:bottom w:val="single" w:sz="4" w:space="0" w:color="auto"/>
            </w:tcBorders>
            <w:shd w:val="clear" w:color="auto" w:fill="D9D9D9" w:themeFill="background1" w:themeFillShade="D9"/>
          </w:tcPr>
          <w:p w14:paraId="1ED86419" w14:textId="77777777"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9 </w:t>
            </w:r>
            <w:r w:rsidRPr="002A3EA7">
              <w:rPr>
                <w:rFonts w:eastAsia="Times New Roman" w:cs="Arial"/>
                <w:b/>
                <w:bCs/>
                <w:color w:val="1F1E33"/>
                <w:sz w:val="16"/>
                <w:szCs w:val="16"/>
                <w:lang w:val="en-US" w:eastAsia="nl-NL" w:bidi="ar-SA"/>
              </w:rPr>
              <w:t>DiskGroup1</w:t>
            </w:r>
          </w:p>
        </w:tc>
        <w:tc>
          <w:tcPr>
            <w:tcW w:w="1350" w:type="dxa"/>
          </w:tcPr>
          <w:p w14:paraId="6E84CD4C" w14:textId="2223AA99"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77C4E1FB" w14:textId="494CCB64"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571E404F" w14:textId="3C5CA5A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3E9606B8"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C8C898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3312B8B2" w14:textId="77777777" w:rsidTr="00972588">
        <w:tc>
          <w:tcPr>
            <w:tcW w:w="4080" w:type="dxa"/>
            <w:tcBorders>
              <w:bottom w:val="single" w:sz="4" w:space="0" w:color="auto"/>
            </w:tcBorders>
            <w:shd w:val="clear" w:color="auto" w:fill="D9D9D9" w:themeFill="background1" w:themeFillShade="D9"/>
          </w:tcPr>
          <w:p w14:paraId="2CBBE0CD" w14:textId="28DA5912"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 xml:space="preserve">10 </w:t>
            </w:r>
            <w:r w:rsidRPr="002A3EA7">
              <w:rPr>
                <w:rFonts w:eastAsia="Times New Roman" w:cs="Arial"/>
                <w:b/>
                <w:bCs/>
                <w:color w:val="1F1E33"/>
                <w:sz w:val="16"/>
                <w:szCs w:val="16"/>
                <w:lang w:val="en-US" w:eastAsia="nl-NL" w:bidi="ar-SA"/>
              </w:rPr>
              <w:t>DiskGroup1</w:t>
            </w:r>
          </w:p>
        </w:tc>
        <w:tc>
          <w:tcPr>
            <w:tcW w:w="1350" w:type="dxa"/>
          </w:tcPr>
          <w:p w14:paraId="3EABD5D7" w14:textId="731B576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13769E0" w14:textId="3DA4B75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25E5AF3C" w14:textId="4D547F4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77806A1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c>
          <w:tcPr>
            <w:tcW w:w="1530" w:type="dxa"/>
          </w:tcPr>
          <w:p w14:paraId="1473A1C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 TB</w:t>
            </w:r>
          </w:p>
        </w:tc>
      </w:tr>
      <w:tr w:rsidR="00D7469B" w14:paraId="4A894C1E" w14:textId="00C491EA" w:rsidTr="00972588">
        <w:tc>
          <w:tcPr>
            <w:tcW w:w="4080" w:type="dxa"/>
            <w:shd w:val="clear" w:color="auto" w:fill="D9D9D9" w:themeFill="background1" w:themeFillShade="D9"/>
          </w:tcPr>
          <w:p w14:paraId="5F7D186E" w14:textId="27D90A65"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FRA1 DiskGroup2</w:t>
            </w:r>
          </w:p>
        </w:tc>
        <w:tc>
          <w:tcPr>
            <w:tcW w:w="1350" w:type="dxa"/>
          </w:tcPr>
          <w:p w14:paraId="5D1F22EE" w14:textId="57C21C83"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150 GB</w:t>
            </w:r>
          </w:p>
        </w:tc>
        <w:tc>
          <w:tcPr>
            <w:tcW w:w="1350" w:type="dxa"/>
          </w:tcPr>
          <w:p w14:paraId="0E8BDEAE" w14:textId="0C10DAAA"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26EA6100" w14:textId="464FB2B5"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089801CA" w14:textId="67CB30B5"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101E5B9C" w14:textId="121A01D5"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3FFCE82B" w14:textId="77777777" w:rsidTr="00972588">
        <w:tc>
          <w:tcPr>
            <w:tcW w:w="4080" w:type="dxa"/>
            <w:shd w:val="clear" w:color="auto" w:fill="D9D9D9" w:themeFill="background1" w:themeFillShade="D9"/>
          </w:tcPr>
          <w:p w14:paraId="1DCADF9F" w14:textId="77777777"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2 </w:t>
            </w:r>
            <w:r w:rsidRPr="00964A6C">
              <w:rPr>
                <w:rFonts w:eastAsia="Times New Roman" w:cs="Arial"/>
                <w:b/>
                <w:bCs/>
                <w:color w:val="1F1E33"/>
                <w:sz w:val="16"/>
                <w:szCs w:val="16"/>
                <w:lang w:val="en-US" w:eastAsia="nl-NL" w:bidi="ar-SA"/>
              </w:rPr>
              <w:t>DiskGroup2</w:t>
            </w:r>
          </w:p>
        </w:tc>
        <w:tc>
          <w:tcPr>
            <w:tcW w:w="1350" w:type="dxa"/>
          </w:tcPr>
          <w:p w14:paraId="0AF1899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50 GB</w:t>
            </w:r>
          </w:p>
        </w:tc>
        <w:tc>
          <w:tcPr>
            <w:tcW w:w="1350" w:type="dxa"/>
          </w:tcPr>
          <w:p w14:paraId="6F37476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36BA4DE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244C2FFA"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19D94A1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33225A8B" w14:textId="77777777" w:rsidTr="00972588">
        <w:tc>
          <w:tcPr>
            <w:tcW w:w="4080" w:type="dxa"/>
            <w:shd w:val="clear" w:color="auto" w:fill="D9D9D9" w:themeFill="background1" w:themeFillShade="D9"/>
          </w:tcPr>
          <w:p w14:paraId="646384D9" w14:textId="1E49C34B"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3 </w:t>
            </w:r>
            <w:r w:rsidRPr="00964A6C">
              <w:rPr>
                <w:rFonts w:eastAsia="Times New Roman" w:cs="Arial"/>
                <w:b/>
                <w:bCs/>
                <w:color w:val="1F1E33"/>
                <w:sz w:val="16"/>
                <w:szCs w:val="16"/>
                <w:lang w:val="en-US" w:eastAsia="nl-NL" w:bidi="ar-SA"/>
              </w:rPr>
              <w:t>DiskGroup2</w:t>
            </w:r>
          </w:p>
        </w:tc>
        <w:tc>
          <w:tcPr>
            <w:tcW w:w="1350" w:type="dxa"/>
          </w:tcPr>
          <w:p w14:paraId="58EC60C2" w14:textId="7E7D22E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7F48C9D7" w14:textId="739CDCF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2674355E" w14:textId="63D4FA9E"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53301F2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78280A5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3C181F38" w14:textId="77777777" w:rsidTr="00972588">
        <w:tc>
          <w:tcPr>
            <w:tcW w:w="4080" w:type="dxa"/>
            <w:shd w:val="clear" w:color="auto" w:fill="D9D9D9" w:themeFill="background1" w:themeFillShade="D9"/>
          </w:tcPr>
          <w:p w14:paraId="47F8485C" w14:textId="3BF40384"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4 </w:t>
            </w:r>
            <w:r w:rsidRPr="00964A6C">
              <w:rPr>
                <w:rFonts w:eastAsia="Times New Roman" w:cs="Arial"/>
                <w:b/>
                <w:bCs/>
                <w:color w:val="1F1E33"/>
                <w:sz w:val="16"/>
                <w:szCs w:val="16"/>
                <w:lang w:val="en-US" w:eastAsia="nl-NL" w:bidi="ar-SA"/>
              </w:rPr>
              <w:t>DiskGroup2</w:t>
            </w:r>
          </w:p>
        </w:tc>
        <w:tc>
          <w:tcPr>
            <w:tcW w:w="1350" w:type="dxa"/>
          </w:tcPr>
          <w:p w14:paraId="1AFCBE4D" w14:textId="5728275B"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D1D5162" w14:textId="7C9F5CFB"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18C80C66" w14:textId="08BF045F"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4D9058D4"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35ACAA90"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50E3F96E" w14:textId="77777777" w:rsidTr="00972588">
        <w:tc>
          <w:tcPr>
            <w:tcW w:w="4080" w:type="dxa"/>
            <w:shd w:val="clear" w:color="auto" w:fill="D9D9D9" w:themeFill="background1" w:themeFillShade="D9"/>
          </w:tcPr>
          <w:p w14:paraId="04727712" w14:textId="42322702"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5 </w:t>
            </w:r>
            <w:r w:rsidRPr="00964A6C">
              <w:rPr>
                <w:rFonts w:eastAsia="Times New Roman" w:cs="Arial"/>
                <w:b/>
                <w:bCs/>
                <w:color w:val="1F1E33"/>
                <w:sz w:val="16"/>
                <w:szCs w:val="16"/>
                <w:lang w:val="en-US" w:eastAsia="nl-NL" w:bidi="ar-SA"/>
              </w:rPr>
              <w:t>DiskGroup2</w:t>
            </w:r>
          </w:p>
        </w:tc>
        <w:tc>
          <w:tcPr>
            <w:tcW w:w="1350" w:type="dxa"/>
          </w:tcPr>
          <w:p w14:paraId="364EAB35" w14:textId="5B2714CF"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030AD68A" w14:textId="37B28ED9"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51D52E25" w14:textId="581EE3BC"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7A581C41"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2140E02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051EB6CC" w14:textId="77777777" w:rsidTr="00972588">
        <w:tc>
          <w:tcPr>
            <w:tcW w:w="4080" w:type="dxa"/>
            <w:shd w:val="clear" w:color="auto" w:fill="D9D9D9" w:themeFill="background1" w:themeFillShade="D9"/>
          </w:tcPr>
          <w:p w14:paraId="54E4D2D1" w14:textId="7968D3FC"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6 </w:t>
            </w:r>
            <w:r w:rsidRPr="00964A6C">
              <w:rPr>
                <w:rFonts w:eastAsia="Times New Roman" w:cs="Arial"/>
                <w:b/>
                <w:bCs/>
                <w:color w:val="1F1E33"/>
                <w:sz w:val="16"/>
                <w:szCs w:val="16"/>
                <w:lang w:val="en-US" w:eastAsia="nl-NL" w:bidi="ar-SA"/>
              </w:rPr>
              <w:t>DiskGroup2</w:t>
            </w:r>
          </w:p>
        </w:tc>
        <w:tc>
          <w:tcPr>
            <w:tcW w:w="1350" w:type="dxa"/>
          </w:tcPr>
          <w:p w14:paraId="69787E4E" w14:textId="17A20C6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4E926322" w14:textId="34139963"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350" w:type="dxa"/>
          </w:tcPr>
          <w:p w14:paraId="60F1DF4C" w14:textId="6EF028A1"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250 GB</w:t>
            </w:r>
          </w:p>
        </w:tc>
        <w:tc>
          <w:tcPr>
            <w:tcW w:w="1440" w:type="dxa"/>
          </w:tcPr>
          <w:p w14:paraId="3A105F8B"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212E37C8"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05D38E47" w14:textId="77777777" w:rsidTr="00972588">
        <w:tc>
          <w:tcPr>
            <w:tcW w:w="4080" w:type="dxa"/>
            <w:shd w:val="clear" w:color="auto" w:fill="D9D9D9" w:themeFill="background1" w:themeFillShade="D9"/>
          </w:tcPr>
          <w:p w14:paraId="06575A00" w14:textId="2A4D91BD"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7 </w:t>
            </w:r>
            <w:r w:rsidRPr="00964A6C">
              <w:rPr>
                <w:rFonts w:eastAsia="Times New Roman" w:cs="Arial"/>
                <w:b/>
                <w:bCs/>
                <w:color w:val="1F1E33"/>
                <w:sz w:val="16"/>
                <w:szCs w:val="16"/>
                <w:lang w:val="en-US" w:eastAsia="nl-NL" w:bidi="ar-SA"/>
              </w:rPr>
              <w:t>DiskGroup2</w:t>
            </w:r>
          </w:p>
        </w:tc>
        <w:tc>
          <w:tcPr>
            <w:tcW w:w="1350" w:type="dxa"/>
          </w:tcPr>
          <w:p w14:paraId="602453B7" w14:textId="43A8280B"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6CAC89A4" w14:textId="56EFAC0C"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32294394" w14:textId="3EC2EC4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741246E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7C37DAD8"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79DDBC95" w14:textId="77777777" w:rsidTr="00972588">
        <w:tc>
          <w:tcPr>
            <w:tcW w:w="4080" w:type="dxa"/>
            <w:shd w:val="clear" w:color="auto" w:fill="D9D9D9" w:themeFill="background1" w:themeFillShade="D9"/>
          </w:tcPr>
          <w:p w14:paraId="75867FDD" w14:textId="0191EA4E"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8 </w:t>
            </w:r>
            <w:r w:rsidRPr="00964A6C">
              <w:rPr>
                <w:rFonts w:eastAsia="Times New Roman" w:cs="Arial"/>
                <w:b/>
                <w:bCs/>
                <w:color w:val="1F1E33"/>
                <w:sz w:val="16"/>
                <w:szCs w:val="16"/>
                <w:lang w:val="en-US" w:eastAsia="nl-NL" w:bidi="ar-SA"/>
              </w:rPr>
              <w:t>DiskGroup2</w:t>
            </w:r>
          </w:p>
        </w:tc>
        <w:tc>
          <w:tcPr>
            <w:tcW w:w="1350" w:type="dxa"/>
          </w:tcPr>
          <w:p w14:paraId="43E42E61" w14:textId="18772E6A"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23D42B10" w14:textId="32985164"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1D84C6E7" w14:textId="2515061D"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09CF475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6FF089A7"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6488EE72" w14:textId="77777777" w:rsidTr="00972588">
        <w:tc>
          <w:tcPr>
            <w:tcW w:w="4080" w:type="dxa"/>
            <w:shd w:val="clear" w:color="auto" w:fill="D9D9D9" w:themeFill="background1" w:themeFillShade="D9"/>
          </w:tcPr>
          <w:p w14:paraId="4A989624" w14:textId="1B7A4058"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9 </w:t>
            </w:r>
            <w:r w:rsidRPr="00964A6C">
              <w:rPr>
                <w:rFonts w:eastAsia="Times New Roman" w:cs="Arial"/>
                <w:b/>
                <w:bCs/>
                <w:color w:val="1F1E33"/>
                <w:sz w:val="16"/>
                <w:szCs w:val="16"/>
                <w:lang w:val="en-US" w:eastAsia="nl-NL" w:bidi="ar-SA"/>
              </w:rPr>
              <w:t>DiskGroup2</w:t>
            </w:r>
          </w:p>
        </w:tc>
        <w:tc>
          <w:tcPr>
            <w:tcW w:w="1350" w:type="dxa"/>
          </w:tcPr>
          <w:p w14:paraId="5AC4C036" w14:textId="4BD95B46"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490ECF5A" w14:textId="39F374EC"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58359393" w14:textId="2F3C5E1E"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1A6B4D1D"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217A1BCB"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r w:rsidR="00D7469B" w14:paraId="68770095" w14:textId="77777777" w:rsidTr="00972588">
        <w:tc>
          <w:tcPr>
            <w:tcW w:w="4080" w:type="dxa"/>
            <w:shd w:val="clear" w:color="auto" w:fill="D9D9D9" w:themeFill="background1" w:themeFillShade="D9"/>
          </w:tcPr>
          <w:p w14:paraId="2F7FD00F" w14:textId="77777777" w:rsidR="00D7469B" w:rsidRDefault="00D7469B" w:rsidP="00D7469B">
            <w:pPr>
              <w:spacing w:after="160" w:line="259" w:lineRule="auto"/>
              <w:rPr>
                <w:rFonts w:eastAsia="Times New Roman" w:cs="Helvetica"/>
                <w:i/>
                <w:iCs/>
                <w:color w:val="1F1E33"/>
                <w:sz w:val="20"/>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 xml:space="preserve">10 </w:t>
            </w:r>
            <w:r w:rsidRPr="00964A6C">
              <w:rPr>
                <w:rFonts w:eastAsia="Times New Roman" w:cs="Arial"/>
                <w:b/>
                <w:bCs/>
                <w:color w:val="1F1E33"/>
                <w:sz w:val="16"/>
                <w:szCs w:val="16"/>
                <w:lang w:val="en-US" w:eastAsia="nl-NL" w:bidi="ar-SA"/>
              </w:rPr>
              <w:t>DiskGroup2</w:t>
            </w:r>
          </w:p>
        </w:tc>
        <w:tc>
          <w:tcPr>
            <w:tcW w:w="1350" w:type="dxa"/>
          </w:tcPr>
          <w:p w14:paraId="555DAC6F"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05AD0820"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350" w:type="dxa"/>
          </w:tcPr>
          <w:p w14:paraId="5A1D7962"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p>
        </w:tc>
        <w:tc>
          <w:tcPr>
            <w:tcW w:w="1440" w:type="dxa"/>
          </w:tcPr>
          <w:p w14:paraId="37C68290"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c>
          <w:tcPr>
            <w:tcW w:w="1530" w:type="dxa"/>
          </w:tcPr>
          <w:p w14:paraId="558B9F9C" w14:textId="77777777" w:rsidR="00D7469B" w:rsidRPr="005E5CA8" w:rsidRDefault="00D7469B" w:rsidP="00D7469B">
            <w:pPr>
              <w:spacing w:after="160" w:line="259" w:lineRule="auto"/>
              <w:rPr>
                <w:rFonts w:eastAsia="Times New Roman" w:cs="Arial"/>
                <w:color w:val="000000" w:themeColor="text1"/>
                <w:sz w:val="16"/>
                <w:szCs w:val="16"/>
                <w:lang w:val="en-US" w:eastAsia="nl-NL" w:bidi="ar-SA"/>
              </w:rPr>
            </w:pPr>
            <w:r w:rsidRPr="005E5CA8">
              <w:rPr>
                <w:rFonts w:eastAsia="Times New Roman" w:cs="Arial"/>
                <w:color w:val="000000" w:themeColor="text1"/>
                <w:sz w:val="16"/>
                <w:szCs w:val="16"/>
                <w:lang w:val="en-US" w:eastAsia="nl-NL" w:bidi="ar-SA"/>
              </w:rPr>
              <w:t>100 GB</w:t>
            </w:r>
          </w:p>
        </w:tc>
      </w:tr>
    </w:tbl>
    <w:p w14:paraId="003A4ED8" w14:textId="4E576D6F" w:rsidR="008A71AA" w:rsidRPr="00C943F4" w:rsidRDefault="008A71AA" w:rsidP="00CA17F5">
      <w:pPr>
        <w:pStyle w:val="Heading2"/>
        <w:numPr>
          <w:ilvl w:val="0"/>
          <w:numId w:val="0"/>
        </w:numPr>
        <w:ind w:left="567" w:hanging="567"/>
        <w:rPr>
          <w:i/>
          <w:iCs w:val="0"/>
          <w:sz w:val="20"/>
          <w:szCs w:val="20"/>
          <w:lang w:val="en-US" w:eastAsia="nl-NL" w:bidi="ar-SA"/>
        </w:rPr>
      </w:pPr>
      <w:bookmarkStart w:id="52" w:name="_Toc113613307"/>
      <w:r w:rsidRPr="00C943F4">
        <w:rPr>
          <w:i/>
          <w:iCs w:val="0"/>
          <w:sz w:val="20"/>
          <w:szCs w:val="20"/>
          <w:lang w:val="en-US" w:eastAsia="nl-NL" w:bidi="ar-SA"/>
        </w:rPr>
        <w:lastRenderedPageBreak/>
        <w:t>Software</w:t>
      </w:r>
      <w:bookmarkEnd w:id="52"/>
    </w:p>
    <w:tbl>
      <w:tblPr>
        <w:tblStyle w:val="TableGrid"/>
        <w:tblW w:w="11250" w:type="dxa"/>
        <w:tblInd w:w="-1085" w:type="dxa"/>
        <w:tblLook w:val="04A0" w:firstRow="1" w:lastRow="0" w:firstColumn="1" w:lastColumn="0" w:noHBand="0" w:noVBand="1"/>
      </w:tblPr>
      <w:tblGrid>
        <w:gridCol w:w="3870"/>
        <w:gridCol w:w="1281"/>
        <w:gridCol w:w="3486"/>
        <w:gridCol w:w="1597"/>
        <w:gridCol w:w="1016"/>
      </w:tblGrid>
      <w:tr w:rsidR="003F5E58" w14:paraId="6D237843" w14:textId="77777777" w:rsidTr="00A92B1E">
        <w:trPr>
          <w:trHeight w:val="242"/>
        </w:trPr>
        <w:tc>
          <w:tcPr>
            <w:tcW w:w="3870" w:type="dxa"/>
            <w:shd w:val="clear" w:color="auto" w:fill="BFBFBF" w:themeFill="background1" w:themeFillShade="BF"/>
          </w:tcPr>
          <w:p w14:paraId="3E91635F" w14:textId="77777777" w:rsidR="00A0624F"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Description</w:t>
            </w:r>
          </w:p>
        </w:tc>
        <w:tc>
          <w:tcPr>
            <w:tcW w:w="1281" w:type="dxa"/>
            <w:shd w:val="clear" w:color="auto" w:fill="BFBFBF" w:themeFill="background1" w:themeFillShade="BF"/>
          </w:tcPr>
          <w:p w14:paraId="6A9E022F" w14:textId="77777777" w:rsidR="00A0624F"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Suite</w:t>
            </w:r>
          </w:p>
        </w:tc>
        <w:tc>
          <w:tcPr>
            <w:tcW w:w="3486" w:type="dxa"/>
            <w:shd w:val="clear" w:color="auto" w:fill="BFBFBF" w:themeFill="background1" w:themeFillShade="BF"/>
          </w:tcPr>
          <w:p w14:paraId="4AC6BAA3" w14:textId="77777777" w:rsidR="00A0624F" w:rsidRPr="00C769C8"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Software</w:t>
            </w:r>
          </w:p>
        </w:tc>
        <w:tc>
          <w:tcPr>
            <w:tcW w:w="1597" w:type="dxa"/>
            <w:shd w:val="clear" w:color="auto" w:fill="BFBFBF" w:themeFill="background1" w:themeFillShade="BF"/>
          </w:tcPr>
          <w:p w14:paraId="44F2D8D4" w14:textId="77777777" w:rsidR="00A0624F" w:rsidRPr="00C769C8" w:rsidRDefault="00A0624F" w:rsidP="0060387B">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Version</w:t>
            </w:r>
          </w:p>
        </w:tc>
        <w:tc>
          <w:tcPr>
            <w:tcW w:w="1016" w:type="dxa"/>
            <w:shd w:val="clear" w:color="auto" w:fill="BFBFBF" w:themeFill="background1" w:themeFillShade="BF"/>
          </w:tcPr>
          <w:p w14:paraId="33752026" w14:textId="582EF13C" w:rsidR="00A0624F" w:rsidRDefault="00A0624F" w:rsidP="0060387B">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Supported </w:t>
            </w:r>
          </w:p>
        </w:tc>
      </w:tr>
      <w:tr w:rsidR="00A0624F" w14:paraId="14FC9090" w14:textId="77777777" w:rsidTr="00020982">
        <w:tc>
          <w:tcPr>
            <w:tcW w:w="3870" w:type="dxa"/>
          </w:tcPr>
          <w:p w14:paraId="04C99F06" w14:textId="1759D2C0" w:rsidR="00A0624F" w:rsidRPr="002C0E68" w:rsidRDefault="00A0624F" w:rsidP="0060387B">
            <w:pPr>
              <w:spacing w:after="160" w:line="259" w:lineRule="auto"/>
              <w:rPr>
                <w:rFonts w:eastAsia="Times New Roman" w:cs="Arial"/>
                <w:color w:val="000000" w:themeColor="text1"/>
                <w:sz w:val="16"/>
                <w:szCs w:val="16"/>
                <w:lang w:val="nl-NL" w:eastAsia="nl-NL" w:bidi="ar-SA"/>
              </w:rPr>
            </w:pPr>
            <w:r w:rsidRPr="002C0E68">
              <w:rPr>
                <w:rFonts w:eastAsia="Times New Roman" w:cs="Arial"/>
                <w:color w:val="000000" w:themeColor="text1"/>
                <w:sz w:val="16"/>
                <w:szCs w:val="16"/>
                <w:lang w:val="nl-NL" w:eastAsia="nl-NL" w:bidi="ar-SA"/>
              </w:rPr>
              <w:t>DIM-Man-P</w:t>
            </w:r>
          </w:p>
        </w:tc>
        <w:tc>
          <w:tcPr>
            <w:tcW w:w="1281" w:type="dxa"/>
          </w:tcPr>
          <w:p w14:paraId="45E6663F" w14:textId="77777777" w:rsidR="00A0624F" w:rsidRPr="00BD11F4" w:rsidRDefault="00A0624F"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1-OS</w:t>
            </w:r>
          </w:p>
        </w:tc>
        <w:tc>
          <w:tcPr>
            <w:tcW w:w="3486" w:type="dxa"/>
          </w:tcPr>
          <w:p w14:paraId="32ED5A27" w14:textId="77777777"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AIX</w:t>
            </w:r>
          </w:p>
        </w:tc>
        <w:tc>
          <w:tcPr>
            <w:tcW w:w="1597" w:type="dxa"/>
          </w:tcPr>
          <w:p w14:paraId="56A846C9" w14:textId="77777777"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7.</w:t>
            </w:r>
            <w:r>
              <w:rPr>
                <w:rFonts w:eastAsia="Times New Roman" w:cs="Arial"/>
                <w:color w:val="1F1E33"/>
                <w:sz w:val="16"/>
                <w:szCs w:val="16"/>
                <w:lang w:val="en-US" w:eastAsia="nl-NL" w:bidi="ar-SA"/>
              </w:rPr>
              <w:t>2 TL5</w:t>
            </w:r>
          </w:p>
        </w:tc>
        <w:tc>
          <w:tcPr>
            <w:tcW w:w="1016" w:type="dxa"/>
          </w:tcPr>
          <w:p w14:paraId="10B064D7" w14:textId="77777777" w:rsidR="00A0624F" w:rsidRPr="00BD11F4" w:rsidRDefault="00A0624F" w:rsidP="0060387B">
            <w:pPr>
              <w:spacing w:after="160" w:line="259" w:lineRule="auto"/>
              <w:jc w:val="center"/>
              <w:rPr>
                <w:rFonts w:eastAsia="Times New Roman" w:cs="Arial"/>
                <w:color w:val="1F1E33"/>
                <w:sz w:val="16"/>
                <w:szCs w:val="16"/>
                <w:lang w:val="en-US" w:eastAsia="nl-NL" w:bidi="ar-SA"/>
              </w:rPr>
            </w:pPr>
          </w:p>
        </w:tc>
      </w:tr>
      <w:tr w:rsidR="00A0624F" w14:paraId="472B575B" w14:textId="77777777" w:rsidTr="00020982">
        <w:tc>
          <w:tcPr>
            <w:tcW w:w="3870" w:type="dxa"/>
          </w:tcPr>
          <w:p w14:paraId="3842A86C" w14:textId="77777777" w:rsidR="00A0624F" w:rsidRDefault="00A0624F" w:rsidP="0060387B">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70441557" w14:textId="77777777" w:rsidR="00A0624F" w:rsidRDefault="00A0624F"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3-Database</w:t>
            </w:r>
          </w:p>
        </w:tc>
        <w:tc>
          <w:tcPr>
            <w:tcW w:w="3486" w:type="dxa"/>
          </w:tcPr>
          <w:p w14:paraId="7EF3B033" w14:textId="77777777"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Oracle Database Server</w:t>
            </w:r>
          </w:p>
        </w:tc>
        <w:tc>
          <w:tcPr>
            <w:tcW w:w="1597" w:type="dxa"/>
          </w:tcPr>
          <w:p w14:paraId="65BB8FA2" w14:textId="3A9BC044" w:rsidR="00A0624F" w:rsidRPr="00CA7DF5" w:rsidRDefault="00A0624F" w:rsidP="0060387B">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19</w:t>
            </w:r>
            <w:r>
              <w:rPr>
                <w:rFonts w:eastAsia="Times New Roman" w:cs="Arial"/>
                <w:color w:val="1F1E33"/>
                <w:sz w:val="16"/>
                <w:szCs w:val="16"/>
                <w:lang w:val="en-US" w:eastAsia="nl-NL" w:bidi="ar-SA"/>
              </w:rPr>
              <w:t>.3</w:t>
            </w:r>
          </w:p>
        </w:tc>
        <w:tc>
          <w:tcPr>
            <w:tcW w:w="1016" w:type="dxa"/>
          </w:tcPr>
          <w:p w14:paraId="67822479" w14:textId="31610DE2" w:rsidR="00A0624F" w:rsidRPr="00BD11F4" w:rsidRDefault="00A0624F" w:rsidP="0060387B">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5D22F7" w14:paraId="1C967D04" w14:textId="77777777" w:rsidTr="00020982">
        <w:tc>
          <w:tcPr>
            <w:tcW w:w="3870" w:type="dxa"/>
          </w:tcPr>
          <w:p w14:paraId="1A6427BA" w14:textId="77777777" w:rsidR="005D22F7" w:rsidRPr="00BD11F4" w:rsidRDefault="005D22F7" w:rsidP="00605952">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0F54D474" w14:textId="5C3E66A1" w:rsidR="005D22F7" w:rsidRPr="00BD11F4" w:rsidRDefault="007C22A2"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tcPr>
          <w:p w14:paraId="446728DD" w14:textId="77777777" w:rsidR="005D22F7" w:rsidRPr="00CA7DF5" w:rsidRDefault="005D22F7" w:rsidP="00605952">
            <w:pPr>
              <w:spacing w:after="160" w:line="259" w:lineRule="auto"/>
              <w:rPr>
                <w:rFonts w:eastAsia="Times New Roman" w:cs="Arial"/>
                <w:color w:val="1F1E33"/>
                <w:sz w:val="16"/>
                <w:szCs w:val="16"/>
                <w:lang w:val="en-US" w:eastAsia="nl-NL" w:bidi="ar-SA"/>
              </w:rPr>
            </w:pPr>
            <w:r w:rsidRPr="00CA7DF5">
              <w:rPr>
                <w:rFonts w:eastAsia="Times New Roman" w:cs="Arial"/>
                <w:color w:val="1F1E33"/>
                <w:sz w:val="16"/>
                <w:szCs w:val="16"/>
                <w:lang w:val="en-US" w:eastAsia="nl-NL" w:bidi="ar-SA"/>
              </w:rPr>
              <w:t>QRADAR Client</w:t>
            </w:r>
          </w:p>
        </w:tc>
        <w:tc>
          <w:tcPr>
            <w:tcW w:w="1597" w:type="dxa"/>
          </w:tcPr>
          <w:p w14:paraId="449789C1" w14:textId="77777777" w:rsidR="005D22F7" w:rsidRPr="00CA7DF5" w:rsidRDefault="005D22F7" w:rsidP="00605952">
            <w:pPr>
              <w:spacing w:after="160" w:line="259" w:lineRule="auto"/>
              <w:rPr>
                <w:rFonts w:eastAsia="Times New Roman" w:cs="Arial"/>
                <w:color w:val="1F1E33"/>
                <w:sz w:val="16"/>
                <w:szCs w:val="16"/>
                <w:lang w:val="en-US" w:eastAsia="nl-NL" w:bidi="ar-SA"/>
              </w:rPr>
            </w:pPr>
          </w:p>
        </w:tc>
        <w:tc>
          <w:tcPr>
            <w:tcW w:w="1016" w:type="dxa"/>
          </w:tcPr>
          <w:p w14:paraId="048C7CA5" w14:textId="77777777" w:rsidR="005D22F7" w:rsidRPr="00BD11F4" w:rsidRDefault="005D22F7" w:rsidP="00605952">
            <w:pPr>
              <w:spacing w:after="160" w:line="259" w:lineRule="auto"/>
              <w:jc w:val="center"/>
              <w:rPr>
                <w:rFonts w:eastAsia="Times New Roman" w:cs="Arial"/>
                <w:color w:val="1F1E33"/>
                <w:sz w:val="16"/>
                <w:szCs w:val="16"/>
                <w:lang w:val="en-US" w:eastAsia="nl-NL" w:bidi="ar-SA"/>
              </w:rPr>
            </w:pPr>
          </w:p>
        </w:tc>
      </w:tr>
      <w:tr w:rsidR="007441CB" w14:paraId="1C85DBE9" w14:textId="77777777" w:rsidTr="00020982">
        <w:tc>
          <w:tcPr>
            <w:tcW w:w="3870" w:type="dxa"/>
          </w:tcPr>
          <w:p w14:paraId="0AA376EB" w14:textId="77777777" w:rsidR="007441CB" w:rsidRPr="00BD11F4" w:rsidRDefault="007441CB" w:rsidP="00605952">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3C15C83F" w14:textId="77777777" w:rsidR="007441CB" w:rsidRPr="00BD11F4"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tcPr>
          <w:p w14:paraId="2AAFFF8A" w14:textId="77777777" w:rsidR="007441CB" w:rsidRPr="00CA7DF5"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Cloud Control</w:t>
            </w:r>
          </w:p>
        </w:tc>
        <w:tc>
          <w:tcPr>
            <w:tcW w:w="1597" w:type="dxa"/>
          </w:tcPr>
          <w:p w14:paraId="3CEB2521" w14:textId="77777777" w:rsidR="007441CB" w:rsidRPr="00CA7DF5" w:rsidRDefault="007441CB" w:rsidP="00605952">
            <w:pPr>
              <w:spacing w:after="160" w:line="259" w:lineRule="auto"/>
              <w:rPr>
                <w:rFonts w:eastAsia="Times New Roman" w:cs="Arial"/>
                <w:color w:val="1F1E33"/>
                <w:sz w:val="16"/>
                <w:szCs w:val="16"/>
                <w:lang w:val="en-US" w:eastAsia="nl-NL" w:bidi="ar-SA"/>
              </w:rPr>
            </w:pPr>
          </w:p>
        </w:tc>
        <w:tc>
          <w:tcPr>
            <w:tcW w:w="1016" w:type="dxa"/>
          </w:tcPr>
          <w:p w14:paraId="23FC2E38" w14:textId="77777777" w:rsidR="007441CB" w:rsidRPr="00BD11F4" w:rsidRDefault="007441CB" w:rsidP="00605952">
            <w:pPr>
              <w:spacing w:after="160" w:line="259" w:lineRule="auto"/>
              <w:jc w:val="center"/>
              <w:rPr>
                <w:rFonts w:eastAsia="Times New Roman" w:cs="Arial"/>
                <w:color w:val="1F1E33"/>
                <w:sz w:val="16"/>
                <w:szCs w:val="16"/>
                <w:lang w:val="en-US" w:eastAsia="nl-NL" w:bidi="ar-SA"/>
              </w:rPr>
            </w:pPr>
          </w:p>
        </w:tc>
      </w:tr>
      <w:tr w:rsidR="007441CB" w14:paraId="5575DEF1" w14:textId="77777777" w:rsidTr="00020982">
        <w:tc>
          <w:tcPr>
            <w:tcW w:w="3870" w:type="dxa"/>
          </w:tcPr>
          <w:p w14:paraId="56522AA6" w14:textId="77777777" w:rsidR="007441CB" w:rsidRPr="00BD11F4" w:rsidRDefault="007441CB" w:rsidP="00605952">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Pr>
          <w:p w14:paraId="293AF434" w14:textId="77777777" w:rsidR="007441CB" w:rsidRPr="00BD11F4"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tcPr>
          <w:p w14:paraId="55B736D2" w14:textId="69C188CD" w:rsidR="007441CB" w:rsidRPr="00CA7DF5" w:rsidRDefault="007441CB" w:rsidP="00605952">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NET client</w:t>
            </w:r>
          </w:p>
        </w:tc>
        <w:tc>
          <w:tcPr>
            <w:tcW w:w="1597" w:type="dxa"/>
          </w:tcPr>
          <w:p w14:paraId="70BEFE83" w14:textId="77777777" w:rsidR="007441CB" w:rsidRPr="00CA7DF5" w:rsidRDefault="007441CB" w:rsidP="00605952">
            <w:pPr>
              <w:spacing w:after="160" w:line="259" w:lineRule="auto"/>
              <w:rPr>
                <w:rFonts w:eastAsia="Times New Roman" w:cs="Arial"/>
                <w:color w:val="1F1E33"/>
                <w:sz w:val="16"/>
                <w:szCs w:val="16"/>
                <w:lang w:val="en-US" w:eastAsia="nl-NL" w:bidi="ar-SA"/>
              </w:rPr>
            </w:pPr>
          </w:p>
        </w:tc>
        <w:tc>
          <w:tcPr>
            <w:tcW w:w="1016" w:type="dxa"/>
          </w:tcPr>
          <w:p w14:paraId="6A36DAD4" w14:textId="77777777" w:rsidR="007441CB" w:rsidRPr="00BD11F4" w:rsidRDefault="007441CB" w:rsidP="00605952">
            <w:pPr>
              <w:spacing w:after="160" w:line="259" w:lineRule="auto"/>
              <w:jc w:val="center"/>
              <w:rPr>
                <w:rFonts w:eastAsia="Times New Roman" w:cs="Arial"/>
                <w:color w:val="1F1E33"/>
                <w:sz w:val="16"/>
                <w:szCs w:val="16"/>
                <w:lang w:val="en-US" w:eastAsia="nl-NL" w:bidi="ar-SA"/>
              </w:rPr>
            </w:pPr>
          </w:p>
        </w:tc>
      </w:tr>
      <w:tr w:rsidR="00A0624F" w14:paraId="5B00F498" w14:textId="77777777" w:rsidTr="00020982">
        <w:tc>
          <w:tcPr>
            <w:tcW w:w="3870" w:type="dxa"/>
            <w:tcBorders>
              <w:bottom w:val="single" w:sz="4" w:space="0" w:color="auto"/>
            </w:tcBorders>
          </w:tcPr>
          <w:p w14:paraId="64C3137A" w14:textId="77777777" w:rsidR="00A0624F" w:rsidRPr="00BD11F4" w:rsidRDefault="00A0624F" w:rsidP="0060387B">
            <w:pPr>
              <w:spacing w:after="160" w:line="259" w:lineRule="auto"/>
              <w:rPr>
                <w:rFonts w:eastAsia="Times New Roman" w:cs="Arial"/>
                <w:color w:val="000000" w:themeColor="text1"/>
                <w:sz w:val="16"/>
                <w:szCs w:val="16"/>
                <w:lang w:val="en-US" w:eastAsia="nl-NL" w:bidi="ar-SA"/>
              </w:rPr>
            </w:pPr>
            <w:r w:rsidRPr="00A60DE9">
              <w:rPr>
                <w:rFonts w:eastAsia="Times New Roman" w:cs="Arial"/>
                <w:color w:val="000000" w:themeColor="text1"/>
                <w:sz w:val="16"/>
                <w:szCs w:val="16"/>
                <w:lang w:val="en-US" w:eastAsia="nl-NL" w:bidi="ar-SA"/>
              </w:rPr>
              <w:t>DIM-Man-P</w:t>
            </w:r>
          </w:p>
        </w:tc>
        <w:tc>
          <w:tcPr>
            <w:tcW w:w="1281" w:type="dxa"/>
            <w:tcBorders>
              <w:bottom w:val="single" w:sz="4" w:space="0" w:color="auto"/>
            </w:tcBorders>
          </w:tcPr>
          <w:p w14:paraId="2ACF0BDC" w14:textId="68EF0D57" w:rsidR="00A0624F" w:rsidRPr="00BD11F4" w:rsidRDefault="005D22F7"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00A0624F">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tcBorders>
              <w:bottom w:val="single" w:sz="4" w:space="0" w:color="auto"/>
            </w:tcBorders>
          </w:tcPr>
          <w:p w14:paraId="6406B6E9" w14:textId="7637DDFE" w:rsidR="00A0624F" w:rsidRPr="00CA7DF5" w:rsidRDefault="005D22F7" w:rsidP="0060387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 xml:space="preserve">Oracle </w:t>
            </w:r>
            <w:r w:rsidR="007441CB">
              <w:rPr>
                <w:rFonts w:eastAsia="Times New Roman" w:cs="Arial"/>
                <w:color w:val="1F1E33"/>
                <w:sz w:val="16"/>
                <w:szCs w:val="16"/>
                <w:lang w:val="en-US" w:eastAsia="nl-NL" w:bidi="ar-SA"/>
              </w:rPr>
              <w:t>NET services</w:t>
            </w:r>
          </w:p>
        </w:tc>
        <w:tc>
          <w:tcPr>
            <w:tcW w:w="1597" w:type="dxa"/>
            <w:tcBorders>
              <w:bottom w:val="single" w:sz="4" w:space="0" w:color="auto"/>
            </w:tcBorders>
          </w:tcPr>
          <w:p w14:paraId="70A3E720" w14:textId="77777777" w:rsidR="00A0624F" w:rsidRPr="00CA7DF5" w:rsidRDefault="00A0624F" w:rsidP="0060387B">
            <w:pPr>
              <w:spacing w:after="160" w:line="259" w:lineRule="auto"/>
              <w:rPr>
                <w:rFonts w:eastAsia="Times New Roman" w:cs="Arial"/>
                <w:color w:val="1F1E33"/>
                <w:sz w:val="16"/>
                <w:szCs w:val="16"/>
                <w:lang w:val="en-US" w:eastAsia="nl-NL" w:bidi="ar-SA"/>
              </w:rPr>
            </w:pPr>
          </w:p>
        </w:tc>
        <w:tc>
          <w:tcPr>
            <w:tcW w:w="1016" w:type="dxa"/>
            <w:tcBorders>
              <w:bottom w:val="single" w:sz="4" w:space="0" w:color="auto"/>
            </w:tcBorders>
          </w:tcPr>
          <w:p w14:paraId="5AE6B8B3" w14:textId="77777777" w:rsidR="00A0624F" w:rsidRPr="00BD11F4" w:rsidRDefault="00A0624F" w:rsidP="0060387B">
            <w:pPr>
              <w:spacing w:after="160" w:line="259" w:lineRule="auto"/>
              <w:jc w:val="center"/>
              <w:rPr>
                <w:rFonts w:eastAsia="Times New Roman" w:cs="Arial"/>
                <w:color w:val="1F1E33"/>
                <w:sz w:val="16"/>
                <w:szCs w:val="16"/>
                <w:lang w:val="en-US" w:eastAsia="nl-NL" w:bidi="ar-SA"/>
              </w:rPr>
            </w:pPr>
          </w:p>
        </w:tc>
      </w:tr>
      <w:tr w:rsidR="003F5E58" w14:paraId="007CCD4C" w14:textId="77777777" w:rsidTr="00020982">
        <w:tc>
          <w:tcPr>
            <w:tcW w:w="3870" w:type="dxa"/>
            <w:shd w:val="clear" w:color="auto" w:fill="D9D9D9" w:themeFill="background1" w:themeFillShade="D9"/>
          </w:tcPr>
          <w:p w14:paraId="75E0E017" w14:textId="3B1AF695" w:rsidR="00A0624F" w:rsidRPr="00BD11F4" w:rsidRDefault="00A0624F" w:rsidP="0060387B">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-P</w:t>
            </w:r>
            <w:r w:rsidR="006C099B">
              <w:rPr>
                <w:rFonts w:eastAsia="Times New Roman" w:cs="Arial"/>
                <w:color w:val="000000" w:themeColor="text1"/>
                <w:sz w:val="16"/>
                <w:szCs w:val="16"/>
                <w:lang w:val="en-US" w:eastAsia="nl-NL" w:bidi="ar-SA"/>
              </w:rPr>
              <w:t xml:space="preserve">; </w:t>
            </w:r>
            <w:r w:rsidR="006C099B" w:rsidRPr="00BD11F4">
              <w:rPr>
                <w:rFonts w:eastAsia="Times New Roman" w:cs="Arial"/>
                <w:color w:val="000000" w:themeColor="text1"/>
                <w:sz w:val="16"/>
                <w:szCs w:val="16"/>
                <w:lang w:val="en-US" w:eastAsia="nl-NL" w:bidi="ar-SA"/>
              </w:rPr>
              <w:t>DIM-</w:t>
            </w:r>
            <w:r w:rsidR="006C099B">
              <w:rPr>
                <w:rFonts w:eastAsia="Times New Roman" w:cs="Arial"/>
                <w:color w:val="000000" w:themeColor="text1"/>
                <w:sz w:val="16"/>
                <w:szCs w:val="16"/>
                <w:lang w:val="en-US" w:eastAsia="nl-NL" w:bidi="ar-SA"/>
              </w:rPr>
              <w:t>Serv</w:t>
            </w:r>
            <w:r w:rsidR="006C099B" w:rsidRPr="00BD11F4">
              <w:rPr>
                <w:rFonts w:eastAsia="Times New Roman" w:cs="Arial"/>
                <w:color w:val="000000" w:themeColor="text1"/>
                <w:sz w:val="16"/>
                <w:szCs w:val="16"/>
                <w:lang w:val="en-US" w:eastAsia="nl-NL" w:bidi="ar-SA"/>
              </w:rPr>
              <w:t>-</w:t>
            </w:r>
            <w:r w:rsidR="006C099B">
              <w:rPr>
                <w:rFonts w:eastAsia="Times New Roman" w:cs="Arial"/>
                <w:color w:val="000000" w:themeColor="text1"/>
                <w:sz w:val="16"/>
                <w:szCs w:val="16"/>
                <w:lang w:val="en-US" w:eastAsia="nl-NL" w:bidi="ar-SA"/>
              </w:rPr>
              <w:t xml:space="preserve">A; </w:t>
            </w:r>
            <w:r w:rsidR="006C099B" w:rsidRPr="00BD11F4">
              <w:rPr>
                <w:rFonts w:eastAsia="Times New Roman" w:cs="Arial"/>
                <w:color w:val="000000" w:themeColor="text1"/>
                <w:sz w:val="16"/>
                <w:szCs w:val="16"/>
                <w:lang w:val="en-US" w:eastAsia="nl-NL" w:bidi="ar-SA"/>
              </w:rPr>
              <w:t>DIM-</w:t>
            </w:r>
            <w:r w:rsidR="006C099B">
              <w:rPr>
                <w:rFonts w:eastAsia="Times New Roman" w:cs="Arial"/>
                <w:color w:val="000000" w:themeColor="text1"/>
                <w:sz w:val="16"/>
                <w:szCs w:val="16"/>
                <w:lang w:val="en-US" w:eastAsia="nl-NL" w:bidi="ar-SA"/>
              </w:rPr>
              <w:t>Serv</w:t>
            </w:r>
            <w:r w:rsidR="006C099B" w:rsidRPr="00BD11F4">
              <w:rPr>
                <w:rFonts w:eastAsia="Times New Roman" w:cs="Arial"/>
                <w:color w:val="000000" w:themeColor="text1"/>
                <w:sz w:val="16"/>
                <w:szCs w:val="16"/>
                <w:lang w:val="en-US" w:eastAsia="nl-NL" w:bidi="ar-SA"/>
              </w:rPr>
              <w:t>-</w:t>
            </w:r>
            <w:r w:rsidR="006C099B">
              <w:rPr>
                <w:rFonts w:eastAsia="Times New Roman" w:cs="Arial"/>
                <w:color w:val="000000" w:themeColor="text1"/>
                <w:sz w:val="16"/>
                <w:szCs w:val="16"/>
                <w:lang w:val="en-US" w:eastAsia="nl-NL" w:bidi="ar-SA"/>
              </w:rPr>
              <w:t xml:space="preserve">D; </w:t>
            </w:r>
            <w:r w:rsidR="006C099B" w:rsidRPr="00BD11F4">
              <w:rPr>
                <w:rFonts w:eastAsia="Times New Roman" w:cs="Arial"/>
                <w:color w:val="000000" w:themeColor="text1"/>
                <w:sz w:val="16"/>
                <w:szCs w:val="16"/>
                <w:lang w:val="en-US" w:eastAsia="nl-NL" w:bidi="ar-SA"/>
              </w:rPr>
              <w:t>DIM-</w:t>
            </w:r>
            <w:r w:rsidR="006C099B">
              <w:rPr>
                <w:rFonts w:eastAsia="Times New Roman" w:cs="Arial"/>
                <w:color w:val="000000" w:themeColor="text1"/>
                <w:sz w:val="16"/>
                <w:szCs w:val="16"/>
                <w:lang w:val="en-US" w:eastAsia="nl-NL" w:bidi="ar-SA"/>
              </w:rPr>
              <w:t>Serv</w:t>
            </w:r>
            <w:r w:rsidR="006C099B" w:rsidRPr="00BD11F4">
              <w:rPr>
                <w:rFonts w:eastAsia="Times New Roman" w:cs="Arial"/>
                <w:color w:val="000000" w:themeColor="text1"/>
                <w:sz w:val="16"/>
                <w:szCs w:val="16"/>
                <w:lang w:val="en-US" w:eastAsia="nl-NL" w:bidi="ar-SA"/>
              </w:rPr>
              <w:t>-</w:t>
            </w:r>
            <w:r w:rsidR="006C099B">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4F01D03C" w14:textId="77777777" w:rsidR="00A0624F" w:rsidRPr="00BD11F4" w:rsidRDefault="00A0624F" w:rsidP="0060387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139E6DA2" w14:textId="77777777" w:rsidR="00A0624F" w:rsidRPr="00BD11F4" w:rsidRDefault="00A0624F" w:rsidP="0060387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RedHat Enterprise Linux</w:t>
            </w:r>
          </w:p>
        </w:tc>
        <w:tc>
          <w:tcPr>
            <w:tcW w:w="1597" w:type="dxa"/>
            <w:shd w:val="clear" w:color="auto" w:fill="D9D9D9" w:themeFill="background1" w:themeFillShade="D9"/>
          </w:tcPr>
          <w:p w14:paraId="3FE09F8A" w14:textId="77777777" w:rsidR="00A0624F" w:rsidRPr="00BD11F4" w:rsidRDefault="00A0624F" w:rsidP="0060387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7.9</w:t>
            </w:r>
          </w:p>
        </w:tc>
        <w:tc>
          <w:tcPr>
            <w:tcW w:w="1016" w:type="dxa"/>
            <w:shd w:val="clear" w:color="auto" w:fill="D9D9D9" w:themeFill="background1" w:themeFillShade="D9"/>
          </w:tcPr>
          <w:p w14:paraId="27555A1C" w14:textId="77777777" w:rsidR="00A0624F" w:rsidRPr="00BD11F4" w:rsidRDefault="00A0624F" w:rsidP="0060387B">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3F5E58" w14:paraId="309727F3" w14:textId="77777777" w:rsidTr="00020982">
        <w:tc>
          <w:tcPr>
            <w:tcW w:w="3870" w:type="dxa"/>
            <w:shd w:val="clear" w:color="auto" w:fill="D9D9D9" w:themeFill="background1" w:themeFillShade="D9"/>
          </w:tcPr>
          <w:p w14:paraId="4EDC836C" w14:textId="74203C3C" w:rsidR="00221571" w:rsidRPr="00BD11F4" w:rsidRDefault="006C099B" w:rsidP="00221571">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-P</w:t>
            </w:r>
            <w:r>
              <w:rPr>
                <w:rFonts w:eastAsia="Times New Roman" w:cs="Arial"/>
                <w:color w:val="000000" w:themeColor="text1"/>
                <w:sz w:val="16"/>
                <w:szCs w:val="16"/>
                <w:lang w:val="en-US" w:eastAsia="nl-NL" w:bidi="ar-SA"/>
              </w:rPr>
              <w:t xml:space="preserve">;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A;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D;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7CAAA385" w14:textId="081D7EA5" w:rsidR="00221571" w:rsidRPr="00BD11F4" w:rsidRDefault="00221571" w:rsidP="00221571">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39501017"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IBM WebSphere Application Server</w:t>
            </w:r>
          </w:p>
        </w:tc>
        <w:tc>
          <w:tcPr>
            <w:tcW w:w="1597" w:type="dxa"/>
            <w:shd w:val="clear" w:color="auto" w:fill="D9D9D9" w:themeFill="background1" w:themeFillShade="D9"/>
          </w:tcPr>
          <w:p w14:paraId="4F86160D" w14:textId="64F2D79F" w:rsidR="00221571" w:rsidRPr="00BD11F4" w:rsidRDefault="003F5E58" w:rsidP="00221571">
            <w:pPr>
              <w:spacing w:after="160" w:line="259" w:lineRule="auto"/>
              <w:rPr>
                <w:rFonts w:eastAsia="Times New Roman" w:cs="Arial"/>
                <w:color w:val="1F1E33"/>
                <w:sz w:val="16"/>
                <w:szCs w:val="16"/>
                <w:lang w:val="en-US" w:eastAsia="nl-NL" w:bidi="ar-SA"/>
              </w:rPr>
            </w:pPr>
            <w:r w:rsidRPr="003F5E58">
              <w:rPr>
                <w:rFonts w:eastAsia="Times New Roman" w:cs="Arial"/>
                <w:color w:val="1F1E33"/>
                <w:sz w:val="12"/>
                <w:szCs w:val="12"/>
                <w:lang w:val="en-US" w:eastAsia="nl-NL" w:bidi="ar-SA"/>
              </w:rPr>
              <w:t>9.0.0.9 ND + fix packs</w:t>
            </w:r>
          </w:p>
        </w:tc>
        <w:tc>
          <w:tcPr>
            <w:tcW w:w="1016" w:type="dxa"/>
            <w:shd w:val="clear" w:color="auto" w:fill="D9D9D9" w:themeFill="background1" w:themeFillShade="D9"/>
          </w:tcPr>
          <w:p w14:paraId="6608C670" w14:textId="6695CE9A" w:rsidR="00221571" w:rsidRPr="00BD11F4" w:rsidRDefault="00221571" w:rsidP="00221571">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3F5E58" w14:paraId="2ACF4F27" w14:textId="77777777" w:rsidTr="00020982">
        <w:tc>
          <w:tcPr>
            <w:tcW w:w="3870" w:type="dxa"/>
            <w:shd w:val="clear" w:color="auto" w:fill="D9D9D9" w:themeFill="background1" w:themeFillShade="D9"/>
          </w:tcPr>
          <w:p w14:paraId="31E47569" w14:textId="701D58FD" w:rsidR="00221571" w:rsidRPr="00BD11F4" w:rsidRDefault="006C099B" w:rsidP="00221571">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-P</w:t>
            </w:r>
            <w:r>
              <w:rPr>
                <w:rFonts w:eastAsia="Times New Roman" w:cs="Arial"/>
                <w:color w:val="000000" w:themeColor="text1"/>
                <w:sz w:val="16"/>
                <w:szCs w:val="16"/>
                <w:lang w:val="en-US" w:eastAsia="nl-NL" w:bidi="ar-SA"/>
              </w:rPr>
              <w:t xml:space="preserve">;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A;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 xml:space="preserve">D; </w:t>
            </w:r>
            <w:r w:rsidRPr="00BD11F4">
              <w:rPr>
                <w:rFonts w:eastAsia="Times New Roman" w:cs="Arial"/>
                <w:color w:val="000000" w:themeColor="text1"/>
                <w:sz w:val="16"/>
                <w:szCs w:val="16"/>
                <w:lang w:val="en-US" w:eastAsia="nl-NL" w:bidi="ar-SA"/>
              </w:rPr>
              <w:t>DIM-</w:t>
            </w:r>
            <w:r>
              <w:rPr>
                <w:rFonts w:eastAsia="Times New Roman" w:cs="Arial"/>
                <w:color w:val="000000" w:themeColor="text1"/>
                <w:sz w:val="16"/>
                <w:szCs w:val="16"/>
                <w:lang w:val="en-US" w:eastAsia="nl-NL" w:bidi="ar-SA"/>
              </w:rPr>
              <w:t>Serv</w:t>
            </w:r>
            <w:r w:rsidRPr="00BD11F4">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247918B5"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54B5B03E" w14:textId="498B65E9"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Services</w:t>
            </w:r>
          </w:p>
        </w:tc>
        <w:tc>
          <w:tcPr>
            <w:tcW w:w="1597" w:type="dxa"/>
            <w:shd w:val="clear" w:color="auto" w:fill="D9D9D9" w:themeFill="background1" w:themeFillShade="D9"/>
          </w:tcPr>
          <w:p w14:paraId="59372838"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shd w:val="clear" w:color="auto" w:fill="D9D9D9" w:themeFill="background1" w:themeFillShade="D9"/>
          </w:tcPr>
          <w:p w14:paraId="340EC330" w14:textId="66DB2DAC" w:rsidR="00221571" w:rsidRPr="00BD11F4" w:rsidRDefault="00221571" w:rsidP="00221571">
            <w:pPr>
              <w:spacing w:after="160" w:line="259" w:lineRule="auto"/>
              <w:jc w:val="center"/>
              <w:rPr>
                <w:rFonts w:eastAsia="Times New Roman" w:cs="Arial"/>
                <w:color w:val="1F1E33"/>
                <w:sz w:val="16"/>
                <w:szCs w:val="16"/>
                <w:lang w:val="en-US" w:eastAsia="nl-NL" w:bidi="ar-SA"/>
              </w:rPr>
            </w:pPr>
          </w:p>
        </w:tc>
      </w:tr>
      <w:tr w:rsidR="00221571" w14:paraId="6991C5D9" w14:textId="77777777" w:rsidTr="00020982">
        <w:tc>
          <w:tcPr>
            <w:tcW w:w="3870" w:type="dxa"/>
          </w:tcPr>
          <w:p w14:paraId="6E1C4A68" w14:textId="669157C7" w:rsidR="00221571" w:rsidRPr="006C099B" w:rsidRDefault="00221571" w:rsidP="00221571">
            <w:pPr>
              <w:spacing w:after="160" w:line="259" w:lineRule="auto"/>
              <w:rPr>
                <w:rFonts w:eastAsia="Times New Roman" w:cs="Arial"/>
                <w:color w:val="000000" w:themeColor="text1"/>
                <w:sz w:val="16"/>
                <w:szCs w:val="16"/>
                <w:lang w:val="nl-NL" w:eastAsia="nl-NL" w:bidi="ar-SA"/>
              </w:rPr>
            </w:pPr>
            <w:r w:rsidRPr="006C099B">
              <w:rPr>
                <w:rFonts w:eastAsia="Times New Roman" w:cs="Arial"/>
                <w:color w:val="000000" w:themeColor="text1"/>
                <w:sz w:val="16"/>
                <w:szCs w:val="16"/>
                <w:lang w:val="nl-NL" w:eastAsia="nl-NL" w:bidi="ar-SA"/>
              </w:rPr>
              <w:t>DIM-Eng-P</w:t>
            </w:r>
            <w:r w:rsidR="006C099B" w:rsidRPr="006C099B">
              <w:rPr>
                <w:rFonts w:eastAsia="Times New Roman" w:cs="Arial"/>
                <w:color w:val="000000" w:themeColor="text1"/>
                <w:sz w:val="16"/>
                <w:szCs w:val="16"/>
                <w:lang w:val="nl-NL" w:eastAsia="nl-NL" w:bidi="ar-SA"/>
              </w:rPr>
              <w:t>; DIM-Eng-</w:t>
            </w:r>
            <w:r w:rsidR="006C099B">
              <w:rPr>
                <w:rFonts w:eastAsia="Times New Roman" w:cs="Arial"/>
                <w:color w:val="000000" w:themeColor="text1"/>
                <w:sz w:val="16"/>
                <w:szCs w:val="16"/>
                <w:lang w:val="nl-NL" w:eastAsia="nl-NL" w:bidi="ar-SA"/>
              </w:rPr>
              <w:t xml:space="preserve">A; </w:t>
            </w:r>
            <w:r w:rsidR="006C099B" w:rsidRPr="006C099B">
              <w:rPr>
                <w:rFonts w:eastAsia="Times New Roman" w:cs="Arial"/>
                <w:color w:val="000000" w:themeColor="text1"/>
                <w:sz w:val="16"/>
                <w:szCs w:val="16"/>
                <w:lang w:val="nl-NL" w:eastAsia="nl-NL" w:bidi="ar-SA"/>
              </w:rPr>
              <w:t>DIM-Eng-</w:t>
            </w:r>
            <w:r w:rsidR="006C099B">
              <w:rPr>
                <w:rFonts w:eastAsia="Times New Roman" w:cs="Arial"/>
                <w:color w:val="000000" w:themeColor="text1"/>
                <w:sz w:val="16"/>
                <w:szCs w:val="16"/>
                <w:lang w:val="nl-NL" w:eastAsia="nl-NL" w:bidi="ar-SA"/>
              </w:rPr>
              <w:t xml:space="preserve">D; </w:t>
            </w:r>
            <w:r w:rsidR="006C099B" w:rsidRPr="006C099B">
              <w:rPr>
                <w:rFonts w:eastAsia="Times New Roman" w:cs="Arial"/>
                <w:color w:val="000000" w:themeColor="text1"/>
                <w:sz w:val="16"/>
                <w:szCs w:val="16"/>
                <w:lang w:val="nl-NL" w:eastAsia="nl-NL" w:bidi="ar-SA"/>
              </w:rPr>
              <w:t>DIM-Eng-</w:t>
            </w:r>
            <w:r w:rsidR="006C099B">
              <w:rPr>
                <w:rFonts w:eastAsia="Times New Roman" w:cs="Arial"/>
                <w:color w:val="000000" w:themeColor="text1"/>
                <w:sz w:val="16"/>
                <w:szCs w:val="16"/>
                <w:lang w:val="nl-NL" w:eastAsia="nl-NL" w:bidi="ar-SA"/>
              </w:rPr>
              <w:t>T</w:t>
            </w:r>
          </w:p>
        </w:tc>
        <w:tc>
          <w:tcPr>
            <w:tcW w:w="1281" w:type="dxa"/>
          </w:tcPr>
          <w:p w14:paraId="4E5F5D4F"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tcPr>
          <w:p w14:paraId="3B8B7E56"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RedHat Enterprise Linux</w:t>
            </w:r>
          </w:p>
        </w:tc>
        <w:tc>
          <w:tcPr>
            <w:tcW w:w="1597" w:type="dxa"/>
          </w:tcPr>
          <w:p w14:paraId="717A6C86"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7.9</w:t>
            </w:r>
          </w:p>
        </w:tc>
        <w:tc>
          <w:tcPr>
            <w:tcW w:w="1016" w:type="dxa"/>
          </w:tcPr>
          <w:p w14:paraId="00A2553B" w14:textId="77777777" w:rsidR="00221571" w:rsidRPr="00BD11F4" w:rsidRDefault="00221571" w:rsidP="00221571">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B793B" w14:paraId="4055D3D4" w14:textId="77777777" w:rsidTr="00F91092">
        <w:trPr>
          <w:trHeight w:val="143"/>
        </w:trPr>
        <w:tc>
          <w:tcPr>
            <w:tcW w:w="3870" w:type="dxa"/>
            <w:tcBorders>
              <w:bottom w:val="single" w:sz="4" w:space="0" w:color="auto"/>
            </w:tcBorders>
          </w:tcPr>
          <w:p w14:paraId="430D6C09" w14:textId="1F175797"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tcPr>
          <w:p w14:paraId="74F66DE8" w14:textId="0403983A"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1-OS</w:t>
            </w:r>
          </w:p>
        </w:tc>
        <w:tc>
          <w:tcPr>
            <w:tcW w:w="3486" w:type="dxa"/>
            <w:tcBorders>
              <w:bottom w:val="single" w:sz="4" w:space="0" w:color="auto"/>
            </w:tcBorders>
          </w:tcPr>
          <w:p w14:paraId="2CE358EA" w14:textId="181A5311" w:rsidR="008B793B" w:rsidRPr="00B23EC4" w:rsidRDefault="008B793B" w:rsidP="008B793B">
            <w:pPr>
              <w:spacing w:after="160" w:line="259" w:lineRule="auto"/>
              <w:rPr>
                <w:rFonts w:eastAsia="Times New Roman" w:cs="Arial"/>
                <w:color w:val="1F1E33"/>
                <w:sz w:val="16"/>
                <w:szCs w:val="16"/>
                <w:lang w:val="fr-FR" w:eastAsia="nl-NL" w:bidi="ar-SA"/>
              </w:rPr>
            </w:pPr>
            <w:r w:rsidRPr="00B23EC4">
              <w:rPr>
                <w:rFonts w:eastAsia="Times New Roman" w:cs="Arial"/>
                <w:color w:val="1F1E33"/>
                <w:sz w:val="16"/>
                <w:szCs w:val="16"/>
                <w:lang w:val="fr-FR" w:eastAsia="nl-NL" w:bidi="ar-SA"/>
              </w:rPr>
              <w:t xml:space="preserve">Linux GNU C++ Compiler </w:t>
            </w:r>
            <w:commentRangeStart w:id="53"/>
            <w:r w:rsidRPr="00B23EC4">
              <w:rPr>
                <w:rFonts w:eastAsia="Times New Roman" w:cs="Arial"/>
                <w:color w:val="1F1E33"/>
                <w:sz w:val="16"/>
                <w:szCs w:val="16"/>
                <w:lang w:val="fr-FR" w:eastAsia="nl-NL" w:bidi="ar-SA"/>
              </w:rPr>
              <w:t>Collection</w:t>
            </w:r>
            <w:commentRangeEnd w:id="53"/>
            <w:r>
              <w:rPr>
                <w:rStyle w:val="CommentReference"/>
              </w:rPr>
              <w:commentReference w:id="53"/>
            </w:r>
          </w:p>
        </w:tc>
        <w:tc>
          <w:tcPr>
            <w:tcW w:w="1597" w:type="dxa"/>
            <w:tcBorders>
              <w:bottom w:val="single" w:sz="4" w:space="0" w:color="auto"/>
            </w:tcBorders>
          </w:tcPr>
          <w:p w14:paraId="28D6D7C2" w14:textId="664A850B"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4.8.5</w:t>
            </w:r>
          </w:p>
        </w:tc>
        <w:tc>
          <w:tcPr>
            <w:tcW w:w="1016" w:type="dxa"/>
            <w:tcBorders>
              <w:bottom w:val="single" w:sz="4" w:space="0" w:color="auto"/>
            </w:tcBorders>
          </w:tcPr>
          <w:p w14:paraId="552003A5" w14:textId="77777777"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8B793B" w14:paraId="071ABAE0" w14:textId="77777777" w:rsidTr="00020982">
        <w:tc>
          <w:tcPr>
            <w:tcW w:w="3870" w:type="dxa"/>
            <w:shd w:val="clear" w:color="auto" w:fill="FFFFFF" w:themeFill="background1"/>
          </w:tcPr>
          <w:p w14:paraId="74253814" w14:textId="44E0EB70"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52E553A5" w14:textId="08E61EA5"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2-Library</w:t>
            </w:r>
          </w:p>
        </w:tc>
        <w:tc>
          <w:tcPr>
            <w:tcW w:w="3486" w:type="dxa"/>
            <w:shd w:val="clear" w:color="auto" w:fill="FFFFFF" w:themeFill="background1"/>
          </w:tcPr>
          <w:p w14:paraId="42C6CEDD" w14:textId="6A4C5134" w:rsidR="008B793B" w:rsidRPr="00374616"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NFS Client</w:t>
            </w:r>
          </w:p>
        </w:tc>
        <w:tc>
          <w:tcPr>
            <w:tcW w:w="1597" w:type="dxa"/>
            <w:shd w:val="clear" w:color="auto" w:fill="FFFFFF" w:themeFill="background1"/>
          </w:tcPr>
          <w:p w14:paraId="5FFAB9AB" w14:textId="465924AB" w:rsidR="008B793B"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7.9</w:t>
            </w:r>
          </w:p>
        </w:tc>
        <w:tc>
          <w:tcPr>
            <w:tcW w:w="1016" w:type="dxa"/>
            <w:shd w:val="clear" w:color="auto" w:fill="FFFFFF" w:themeFill="background1"/>
          </w:tcPr>
          <w:p w14:paraId="30B1B69B" w14:textId="77777777"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F9475D" w14:paraId="63E5FCB0" w14:textId="77777777" w:rsidTr="00020982">
        <w:tc>
          <w:tcPr>
            <w:tcW w:w="3870" w:type="dxa"/>
            <w:shd w:val="clear" w:color="auto" w:fill="FFFFFF" w:themeFill="background1"/>
          </w:tcPr>
          <w:p w14:paraId="3BC978BA" w14:textId="26A8B0CC" w:rsidR="00F9475D" w:rsidRPr="009C38F8" w:rsidRDefault="00F9475D"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3B2958FA" w14:textId="7F4D054E" w:rsidR="00F9475D" w:rsidRDefault="00F9475D"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4-Middleware</w:t>
            </w:r>
          </w:p>
        </w:tc>
        <w:tc>
          <w:tcPr>
            <w:tcW w:w="3486" w:type="dxa"/>
            <w:shd w:val="clear" w:color="auto" w:fill="FFFFFF" w:themeFill="background1"/>
          </w:tcPr>
          <w:p w14:paraId="3C474DC1" w14:textId="3BB6F873" w:rsidR="00F9475D" w:rsidRDefault="00751073" w:rsidP="008B793B">
            <w:pPr>
              <w:spacing w:after="160" w:line="259" w:lineRule="auto"/>
              <w:rPr>
                <w:rFonts w:eastAsia="Times New Roman" w:cs="Arial"/>
                <w:color w:val="1F1E33"/>
                <w:sz w:val="16"/>
                <w:szCs w:val="16"/>
                <w:lang w:val="en-US" w:eastAsia="nl-NL" w:bidi="ar-SA"/>
              </w:rPr>
            </w:pPr>
            <w:r w:rsidRPr="00751073">
              <w:rPr>
                <w:rFonts w:eastAsia="Times New Roman" w:cs="Arial"/>
                <w:color w:val="1F1E33"/>
                <w:sz w:val="16"/>
                <w:szCs w:val="16"/>
                <w:lang w:val="en-US" w:eastAsia="nl-NL" w:bidi="ar-SA"/>
              </w:rPr>
              <w:t>IBM Workload scheduler Fault Tolerant Agent</w:t>
            </w:r>
          </w:p>
        </w:tc>
        <w:tc>
          <w:tcPr>
            <w:tcW w:w="1597" w:type="dxa"/>
            <w:shd w:val="clear" w:color="auto" w:fill="FFFFFF" w:themeFill="background1"/>
          </w:tcPr>
          <w:p w14:paraId="167EC446" w14:textId="30A7870E" w:rsidR="00F9475D" w:rsidRDefault="00352F76" w:rsidP="008B793B">
            <w:pPr>
              <w:spacing w:after="160" w:line="259" w:lineRule="auto"/>
              <w:rPr>
                <w:rFonts w:eastAsia="Times New Roman" w:cs="Arial"/>
                <w:color w:val="1F1E33"/>
                <w:sz w:val="16"/>
                <w:szCs w:val="16"/>
                <w:lang w:val="en-US" w:eastAsia="nl-NL" w:bidi="ar-SA"/>
              </w:rPr>
            </w:pPr>
            <w:r w:rsidRPr="00352F76">
              <w:rPr>
                <w:rFonts w:eastAsia="Times New Roman" w:cs="Arial"/>
                <w:color w:val="1F1E33"/>
                <w:sz w:val="16"/>
                <w:szCs w:val="16"/>
                <w:lang w:val="en-US" w:eastAsia="nl-NL" w:bidi="ar-SA"/>
              </w:rPr>
              <w:t>9.3 FP2</w:t>
            </w:r>
          </w:p>
        </w:tc>
        <w:tc>
          <w:tcPr>
            <w:tcW w:w="1016" w:type="dxa"/>
            <w:shd w:val="clear" w:color="auto" w:fill="FFFFFF" w:themeFill="background1"/>
          </w:tcPr>
          <w:p w14:paraId="183C7F22" w14:textId="25F4FD41" w:rsidR="00F9475D" w:rsidRPr="00BD11F4" w:rsidRDefault="00352F76" w:rsidP="008B793B">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B793B" w14:paraId="1540D430" w14:textId="77777777" w:rsidTr="00020982">
        <w:tc>
          <w:tcPr>
            <w:tcW w:w="3870" w:type="dxa"/>
            <w:shd w:val="clear" w:color="auto" w:fill="FFFFFF" w:themeFill="background1"/>
          </w:tcPr>
          <w:p w14:paraId="18600135" w14:textId="4FD7E2EF"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361B0CE5" w14:textId="1F9760CF"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shd w:val="clear" w:color="auto" w:fill="FFFFFF" w:themeFill="background1"/>
          </w:tcPr>
          <w:p w14:paraId="46CA8156" w14:textId="11B56C95" w:rsidR="008B793B" w:rsidRPr="00BD11F4" w:rsidRDefault="008B793B" w:rsidP="008B793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WebSphere Application Server</w:t>
            </w:r>
            <w:r>
              <w:rPr>
                <w:rFonts w:eastAsia="Times New Roman" w:cs="Arial"/>
                <w:color w:val="1F1E33"/>
                <w:sz w:val="16"/>
                <w:szCs w:val="16"/>
                <w:lang w:val="en-US" w:eastAsia="nl-NL" w:bidi="ar-SA"/>
              </w:rPr>
              <w:t xml:space="preserve"> ABS agent</w:t>
            </w:r>
          </w:p>
        </w:tc>
        <w:tc>
          <w:tcPr>
            <w:tcW w:w="1597" w:type="dxa"/>
            <w:shd w:val="clear" w:color="auto" w:fill="FFFFFF" w:themeFill="background1"/>
          </w:tcPr>
          <w:p w14:paraId="61D09968" w14:textId="2F73FEF3" w:rsidR="008B793B" w:rsidRPr="003F5E58" w:rsidRDefault="008B793B" w:rsidP="008B793B">
            <w:pPr>
              <w:spacing w:after="160" w:line="259" w:lineRule="auto"/>
              <w:rPr>
                <w:rFonts w:eastAsia="Times New Roman" w:cs="Arial"/>
                <w:color w:val="1F1E33"/>
                <w:sz w:val="12"/>
                <w:szCs w:val="12"/>
                <w:lang w:val="en-US" w:eastAsia="nl-NL" w:bidi="ar-SA"/>
              </w:rPr>
            </w:pPr>
            <w:r w:rsidRPr="003F5E58">
              <w:rPr>
                <w:rFonts w:eastAsia="Times New Roman" w:cs="Arial"/>
                <w:color w:val="1F1E33"/>
                <w:sz w:val="12"/>
                <w:szCs w:val="12"/>
                <w:lang w:val="en-US" w:eastAsia="nl-NL" w:bidi="ar-SA"/>
              </w:rPr>
              <w:t>9.0.0.9 ND + fix packs</w:t>
            </w:r>
          </w:p>
        </w:tc>
        <w:tc>
          <w:tcPr>
            <w:tcW w:w="1016" w:type="dxa"/>
            <w:shd w:val="clear" w:color="auto" w:fill="FFFFFF" w:themeFill="background1"/>
          </w:tcPr>
          <w:p w14:paraId="1A9A0A78" w14:textId="4201F0BA" w:rsidR="008B793B" w:rsidRPr="00BD11F4" w:rsidRDefault="008B793B" w:rsidP="008B793B">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B793B" w14:paraId="0E9A7EB3" w14:textId="77777777" w:rsidTr="00020982">
        <w:tc>
          <w:tcPr>
            <w:tcW w:w="3870" w:type="dxa"/>
            <w:shd w:val="clear" w:color="auto" w:fill="FFFFFF" w:themeFill="background1"/>
          </w:tcPr>
          <w:p w14:paraId="0A4F026F" w14:textId="650BA3B2"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shd w:val="clear" w:color="auto" w:fill="FFFFFF" w:themeFill="background1"/>
          </w:tcPr>
          <w:p w14:paraId="141D1160" w14:textId="052FD064" w:rsidR="008B793B" w:rsidRPr="00BD11F4" w:rsidRDefault="008B793B" w:rsidP="008B793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FFFFFF" w:themeFill="background1"/>
          </w:tcPr>
          <w:p w14:paraId="3A305A6E" w14:textId="5432A5CC"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Database Server Client software</w:t>
            </w:r>
          </w:p>
        </w:tc>
        <w:tc>
          <w:tcPr>
            <w:tcW w:w="1597" w:type="dxa"/>
            <w:shd w:val="clear" w:color="auto" w:fill="FFFFFF" w:themeFill="background1"/>
          </w:tcPr>
          <w:p w14:paraId="6C09FD88" w14:textId="142D7F19" w:rsidR="008B793B" w:rsidRPr="00BD11F4" w:rsidRDefault="008B793B"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12.2</w:t>
            </w:r>
          </w:p>
        </w:tc>
        <w:tc>
          <w:tcPr>
            <w:tcW w:w="1016" w:type="dxa"/>
            <w:shd w:val="clear" w:color="auto" w:fill="FFFFFF" w:themeFill="background1"/>
          </w:tcPr>
          <w:p w14:paraId="565046DC" w14:textId="77777777"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1A475C" w14:paraId="0BC10289" w14:textId="77777777" w:rsidTr="001A475C">
        <w:tc>
          <w:tcPr>
            <w:tcW w:w="3870" w:type="dxa"/>
            <w:tcBorders>
              <w:bottom w:val="single" w:sz="4" w:space="0" w:color="auto"/>
            </w:tcBorders>
            <w:shd w:val="clear" w:color="auto" w:fill="FFFFFF" w:themeFill="background1"/>
          </w:tcPr>
          <w:p w14:paraId="4A700507" w14:textId="77777777" w:rsidR="001A475C" w:rsidRPr="008B793B" w:rsidRDefault="001A475C" w:rsidP="001A475C">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shd w:val="clear" w:color="auto" w:fill="FFFFFF" w:themeFill="background1"/>
          </w:tcPr>
          <w:p w14:paraId="467DC2EC"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shd w:val="clear" w:color="auto" w:fill="FFFFFF" w:themeFill="background1"/>
          </w:tcPr>
          <w:p w14:paraId="61ABA85B"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Engine</w:t>
            </w:r>
          </w:p>
        </w:tc>
        <w:tc>
          <w:tcPr>
            <w:tcW w:w="1597" w:type="dxa"/>
            <w:tcBorders>
              <w:bottom w:val="single" w:sz="4" w:space="0" w:color="auto"/>
            </w:tcBorders>
            <w:shd w:val="clear" w:color="auto" w:fill="FFFFFF" w:themeFill="background1"/>
          </w:tcPr>
          <w:p w14:paraId="116695FC"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tcBorders>
              <w:bottom w:val="single" w:sz="4" w:space="0" w:color="auto"/>
            </w:tcBorders>
            <w:shd w:val="clear" w:color="auto" w:fill="FFFFFF" w:themeFill="background1"/>
          </w:tcPr>
          <w:p w14:paraId="27949FBE" w14:textId="77777777" w:rsidR="001A475C" w:rsidRPr="00BD11F4" w:rsidRDefault="001A475C" w:rsidP="001A475C">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1A475C" w14:paraId="205BF2DA" w14:textId="77777777" w:rsidTr="001A475C">
        <w:tc>
          <w:tcPr>
            <w:tcW w:w="3870" w:type="dxa"/>
            <w:tcBorders>
              <w:bottom w:val="single" w:sz="4" w:space="0" w:color="auto"/>
            </w:tcBorders>
            <w:shd w:val="clear" w:color="auto" w:fill="FFFFFF" w:themeFill="background1"/>
          </w:tcPr>
          <w:p w14:paraId="068AF254" w14:textId="77777777" w:rsidR="001A475C" w:rsidRPr="008B793B" w:rsidRDefault="001A475C" w:rsidP="001A475C">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shd w:val="clear" w:color="auto" w:fill="FFFFFF" w:themeFill="background1"/>
          </w:tcPr>
          <w:p w14:paraId="1B7F289B" w14:textId="77777777" w:rsidR="001A475C" w:rsidRPr="00BD11F4" w:rsidRDefault="001A475C"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shd w:val="clear" w:color="auto" w:fill="FFFFFF" w:themeFill="background1"/>
          </w:tcPr>
          <w:p w14:paraId="78457C9A" w14:textId="0F70E264" w:rsidR="001A475C" w:rsidRPr="00BD11F4" w:rsidRDefault="001A475C"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Dos2unix</w:t>
            </w:r>
          </w:p>
        </w:tc>
        <w:tc>
          <w:tcPr>
            <w:tcW w:w="1597" w:type="dxa"/>
            <w:tcBorders>
              <w:bottom w:val="single" w:sz="4" w:space="0" w:color="auto"/>
            </w:tcBorders>
            <w:shd w:val="clear" w:color="auto" w:fill="FFFFFF" w:themeFill="background1"/>
          </w:tcPr>
          <w:p w14:paraId="1CCA05ED" w14:textId="0F6DB4C7" w:rsidR="001A475C" w:rsidRPr="00BD11F4" w:rsidRDefault="001A475C" w:rsidP="001A475C">
            <w:pPr>
              <w:spacing w:after="160" w:line="259" w:lineRule="auto"/>
              <w:rPr>
                <w:rFonts w:eastAsia="Times New Roman" w:cs="Arial"/>
                <w:color w:val="1F1E33"/>
                <w:sz w:val="16"/>
                <w:szCs w:val="16"/>
                <w:lang w:val="en-US" w:eastAsia="nl-NL" w:bidi="ar-SA"/>
              </w:rPr>
            </w:pPr>
          </w:p>
        </w:tc>
        <w:tc>
          <w:tcPr>
            <w:tcW w:w="1016" w:type="dxa"/>
            <w:tcBorders>
              <w:bottom w:val="single" w:sz="4" w:space="0" w:color="auto"/>
            </w:tcBorders>
            <w:shd w:val="clear" w:color="auto" w:fill="FFFFFF" w:themeFill="background1"/>
          </w:tcPr>
          <w:p w14:paraId="0D5210D2" w14:textId="02804F45" w:rsidR="001A475C" w:rsidRPr="00BD11F4" w:rsidRDefault="001A475C" w:rsidP="001A475C">
            <w:pPr>
              <w:spacing w:after="160" w:line="259" w:lineRule="auto"/>
              <w:jc w:val="center"/>
              <w:rPr>
                <w:rFonts w:eastAsia="Times New Roman" w:cs="Arial"/>
                <w:color w:val="1F1E33"/>
                <w:sz w:val="16"/>
                <w:szCs w:val="16"/>
                <w:lang w:val="en-US" w:eastAsia="nl-NL" w:bidi="ar-SA"/>
              </w:rPr>
            </w:pPr>
          </w:p>
        </w:tc>
      </w:tr>
      <w:tr w:rsidR="008B793B" w14:paraId="2C7C8A53" w14:textId="77777777" w:rsidTr="00020982">
        <w:tc>
          <w:tcPr>
            <w:tcW w:w="3870" w:type="dxa"/>
            <w:tcBorders>
              <w:bottom w:val="single" w:sz="4" w:space="0" w:color="auto"/>
            </w:tcBorders>
            <w:shd w:val="clear" w:color="auto" w:fill="FFFFFF" w:themeFill="background1"/>
          </w:tcPr>
          <w:p w14:paraId="19A57E71" w14:textId="38D13E7A" w:rsidR="008B793B" w:rsidRPr="008B793B" w:rsidRDefault="008B793B" w:rsidP="008B793B">
            <w:pPr>
              <w:spacing w:after="160" w:line="259" w:lineRule="auto"/>
              <w:rPr>
                <w:rFonts w:eastAsia="Times New Roman" w:cs="Arial"/>
                <w:color w:val="000000" w:themeColor="text1"/>
                <w:sz w:val="16"/>
                <w:szCs w:val="16"/>
                <w:lang w:val="nl-NL" w:eastAsia="nl-NL" w:bidi="ar-SA"/>
              </w:rPr>
            </w:pPr>
            <w:r w:rsidRPr="009C38F8">
              <w:rPr>
                <w:rFonts w:eastAsia="Times New Roman" w:cs="Arial"/>
                <w:color w:val="000000" w:themeColor="text1"/>
                <w:sz w:val="16"/>
                <w:szCs w:val="16"/>
                <w:lang w:val="nl-NL" w:eastAsia="nl-NL" w:bidi="ar-SA"/>
              </w:rPr>
              <w:t>DIM-Eng-P; DIM-Eng-A; DIM-Eng-D; DIM-Eng-T</w:t>
            </w:r>
          </w:p>
        </w:tc>
        <w:tc>
          <w:tcPr>
            <w:tcW w:w="1281" w:type="dxa"/>
            <w:tcBorders>
              <w:bottom w:val="single" w:sz="4" w:space="0" w:color="auto"/>
            </w:tcBorders>
            <w:shd w:val="clear" w:color="auto" w:fill="FFFFFF" w:themeFill="background1"/>
          </w:tcPr>
          <w:p w14:paraId="7CF0623B" w14:textId="77777777" w:rsidR="008B793B" w:rsidRPr="00BD11F4" w:rsidRDefault="008B793B" w:rsidP="008B793B">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shd w:val="clear" w:color="auto" w:fill="FFFFFF" w:themeFill="background1"/>
          </w:tcPr>
          <w:p w14:paraId="2CF55F94" w14:textId="69F60458" w:rsidR="008B793B" w:rsidRPr="00BD11F4" w:rsidRDefault="001A475C" w:rsidP="008B793B">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Unix2dos</w:t>
            </w:r>
          </w:p>
        </w:tc>
        <w:tc>
          <w:tcPr>
            <w:tcW w:w="1597" w:type="dxa"/>
            <w:tcBorders>
              <w:bottom w:val="single" w:sz="4" w:space="0" w:color="auto"/>
            </w:tcBorders>
            <w:shd w:val="clear" w:color="auto" w:fill="FFFFFF" w:themeFill="background1"/>
          </w:tcPr>
          <w:p w14:paraId="5C608B34" w14:textId="1E8957F7" w:rsidR="008B793B" w:rsidRPr="00BD11F4" w:rsidRDefault="008B793B" w:rsidP="008B793B">
            <w:pPr>
              <w:spacing w:after="160" w:line="259" w:lineRule="auto"/>
              <w:rPr>
                <w:rFonts w:eastAsia="Times New Roman" w:cs="Arial"/>
                <w:color w:val="1F1E33"/>
                <w:sz w:val="16"/>
                <w:szCs w:val="16"/>
                <w:lang w:val="en-US" w:eastAsia="nl-NL" w:bidi="ar-SA"/>
              </w:rPr>
            </w:pPr>
          </w:p>
        </w:tc>
        <w:tc>
          <w:tcPr>
            <w:tcW w:w="1016" w:type="dxa"/>
            <w:tcBorders>
              <w:bottom w:val="single" w:sz="4" w:space="0" w:color="auto"/>
            </w:tcBorders>
            <w:shd w:val="clear" w:color="auto" w:fill="FFFFFF" w:themeFill="background1"/>
          </w:tcPr>
          <w:p w14:paraId="7EC92CF1" w14:textId="3374AFCF" w:rsidR="008B793B" w:rsidRPr="00BD11F4" w:rsidRDefault="008B793B" w:rsidP="008B793B">
            <w:pPr>
              <w:spacing w:after="160" w:line="259" w:lineRule="auto"/>
              <w:jc w:val="center"/>
              <w:rPr>
                <w:rFonts w:eastAsia="Times New Roman" w:cs="Arial"/>
                <w:color w:val="1F1E33"/>
                <w:sz w:val="16"/>
                <w:szCs w:val="16"/>
                <w:lang w:val="en-US" w:eastAsia="nl-NL" w:bidi="ar-SA"/>
              </w:rPr>
            </w:pPr>
          </w:p>
        </w:tc>
      </w:tr>
      <w:tr w:rsidR="00221571" w14:paraId="017FBA76" w14:textId="77777777" w:rsidTr="00020982">
        <w:tc>
          <w:tcPr>
            <w:tcW w:w="3870" w:type="dxa"/>
            <w:shd w:val="clear" w:color="auto" w:fill="D9D9D9" w:themeFill="background1" w:themeFillShade="D9"/>
          </w:tcPr>
          <w:p w14:paraId="40D36F10" w14:textId="18C7C572" w:rsidR="00221571" w:rsidRPr="007C637D" w:rsidRDefault="00221571" w:rsidP="00221571">
            <w:pPr>
              <w:spacing w:after="160" w:line="259" w:lineRule="auto"/>
              <w:rPr>
                <w:rFonts w:eastAsia="Times New Roman" w:cs="Arial"/>
                <w:color w:val="000000" w:themeColor="text1"/>
                <w:sz w:val="16"/>
                <w:szCs w:val="16"/>
                <w:lang w:val="en-US" w:eastAsia="nl-NL" w:bidi="ar-SA"/>
              </w:rPr>
            </w:pPr>
            <w:r w:rsidRPr="007C637D">
              <w:rPr>
                <w:rFonts w:eastAsia="Times New Roman" w:cs="Arial"/>
                <w:color w:val="000000" w:themeColor="text1"/>
                <w:sz w:val="16"/>
                <w:szCs w:val="16"/>
                <w:lang w:val="en-US" w:eastAsia="nl-NL" w:bidi="ar-SA"/>
              </w:rPr>
              <w:t>DIM-</w:t>
            </w:r>
            <w:proofErr w:type="spellStart"/>
            <w:r w:rsidRPr="007C637D">
              <w:rPr>
                <w:rFonts w:eastAsia="Times New Roman" w:cs="Arial"/>
                <w:color w:val="000000" w:themeColor="text1"/>
                <w:sz w:val="16"/>
                <w:szCs w:val="16"/>
                <w:lang w:val="en-US" w:eastAsia="nl-NL" w:bidi="ar-SA"/>
              </w:rPr>
              <w:t>Bri</w:t>
            </w:r>
            <w:proofErr w:type="spellEnd"/>
            <w:r w:rsidRPr="007C637D">
              <w:rPr>
                <w:rFonts w:eastAsia="Times New Roman" w:cs="Arial"/>
                <w:color w:val="000000" w:themeColor="text1"/>
                <w:sz w:val="16"/>
                <w:szCs w:val="16"/>
                <w:lang w:val="en-US" w:eastAsia="nl-NL" w:bidi="ar-SA"/>
              </w:rPr>
              <w:t>-P</w:t>
            </w:r>
            <w:r w:rsidR="007C637D" w:rsidRPr="007C637D">
              <w:rPr>
                <w:rFonts w:eastAsia="Times New Roman" w:cs="Arial"/>
                <w:color w:val="000000" w:themeColor="text1"/>
                <w:sz w:val="16"/>
                <w:szCs w:val="16"/>
                <w:lang w:val="en-US" w:eastAsia="nl-NL" w:bidi="ar-SA"/>
              </w:rPr>
              <w:t>; DIM-</w:t>
            </w:r>
            <w:proofErr w:type="spellStart"/>
            <w:r w:rsidR="007C637D" w:rsidRPr="007C637D">
              <w:rPr>
                <w:rFonts w:eastAsia="Times New Roman" w:cs="Arial"/>
                <w:color w:val="000000" w:themeColor="text1"/>
                <w:sz w:val="16"/>
                <w:szCs w:val="16"/>
                <w:lang w:val="en-US" w:eastAsia="nl-NL" w:bidi="ar-SA"/>
              </w:rPr>
              <w:t>Bri</w:t>
            </w:r>
            <w:proofErr w:type="spellEnd"/>
            <w:r w:rsidR="007C637D" w:rsidRPr="007C637D">
              <w:rPr>
                <w:rFonts w:eastAsia="Times New Roman" w:cs="Arial"/>
                <w:color w:val="000000" w:themeColor="text1"/>
                <w:sz w:val="16"/>
                <w:szCs w:val="16"/>
                <w:lang w:val="en-US" w:eastAsia="nl-NL" w:bidi="ar-SA"/>
              </w:rPr>
              <w:t>-A; DIM-</w:t>
            </w:r>
            <w:proofErr w:type="spellStart"/>
            <w:r w:rsidR="007C637D" w:rsidRPr="007C637D">
              <w:rPr>
                <w:rFonts w:eastAsia="Times New Roman" w:cs="Arial"/>
                <w:color w:val="000000" w:themeColor="text1"/>
                <w:sz w:val="16"/>
                <w:szCs w:val="16"/>
                <w:lang w:val="en-US" w:eastAsia="nl-NL" w:bidi="ar-SA"/>
              </w:rPr>
              <w:t>Bri</w:t>
            </w:r>
            <w:proofErr w:type="spellEnd"/>
            <w:r w:rsidR="007C637D" w:rsidRPr="007C637D">
              <w:rPr>
                <w:rFonts w:eastAsia="Times New Roman" w:cs="Arial"/>
                <w:color w:val="000000" w:themeColor="text1"/>
                <w:sz w:val="16"/>
                <w:szCs w:val="16"/>
                <w:lang w:val="en-US" w:eastAsia="nl-NL" w:bidi="ar-SA"/>
              </w:rPr>
              <w:t>-D; DIM-</w:t>
            </w:r>
            <w:proofErr w:type="spellStart"/>
            <w:r w:rsidR="007C637D" w:rsidRPr="007C637D">
              <w:rPr>
                <w:rFonts w:eastAsia="Times New Roman" w:cs="Arial"/>
                <w:color w:val="000000" w:themeColor="text1"/>
                <w:sz w:val="16"/>
                <w:szCs w:val="16"/>
                <w:lang w:val="en-US" w:eastAsia="nl-NL" w:bidi="ar-SA"/>
              </w:rPr>
              <w:t>Bri</w:t>
            </w:r>
            <w:proofErr w:type="spellEnd"/>
            <w:r w:rsidR="007C637D" w:rsidRPr="007C637D">
              <w:rPr>
                <w:rFonts w:eastAsia="Times New Roman" w:cs="Arial"/>
                <w:color w:val="000000" w:themeColor="text1"/>
                <w:sz w:val="16"/>
                <w:szCs w:val="16"/>
                <w:lang w:val="en-US" w:eastAsia="nl-NL" w:bidi="ar-SA"/>
              </w:rPr>
              <w:t>-</w:t>
            </w:r>
            <w:r w:rsidR="007C637D">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0A589BA6"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0457D2D3"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Microsoft Windows Server</w:t>
            </w:r>
          </w:p>
        </w:tc>
        <w:tc>
          <w:tcPr>
            <w:tcW w:w="1597" w:type="dxa"/>
            <w:shd w:val="clear" w:color="auto" w:fill="D9D9D9" w:themeFill="background1" w:themeFillShade="D9"/>
          </w:tcPr>
          <w:p w14:paraId="383F9FE0" w14:textId="77777777" w:rsidR="00221571" w:rsidRPr="00BD11F4" w:rsidRDefault="00221571" w:rsidP="00221571">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2016SE</w:t>
            </w:r>
          </w:p>
        </w:tc>
        <w:tc>
          <w:tcPr>
            <w:tcW w:w="1016" w:type="dxa"/>
            <w:shd w:val="clear" w:color="auto" w:fill="D9D9D9" w:themeFill="background1" w:themeFillShade="D9"/>
          </w:tcPr>
          <w:p w14:paraId="7BE52931" w14:textId="77777777" w:rsidR="00221571" w:rsidRPr="00BD11F4" w:rsidRDefault="00221571" w:rsidP="00221571">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C3A19" w14:paraId="5C97F668" w14:textId="77777777" w:rsidTr="00020982">
        <w:tc>
          <w:tcPr>
            <w:tcW w:w="3870" w:type="dxa"/>
            <w:shd w:val="clear" w:color="auto" w:fill="D9D9D9" w:themeFill="background1" w:themeFillShade="D9"/>
          </w:tcPr>
          <w:p w14:paraId="6BE7F63A" w14:textId="35147313"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3CDDEF0E" w14:textId="16039AD0"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2-Library</w:t>
            </w:r>
          </w:p>
        </w:tc>
        <w:tc>
          <w:tcPr>
            <w:tcW w:w="3486" w:type="dxa"/>
            <w:shd w:val="clear" w:color="auto" w:fill="D9D9D9" w:themeFill="background1" w:themeFillShade="D9"/>
          </w:tcPr>
          <w:p w14:paraId="2928B9CA" w14:textId="19A9A3E1"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Microsoft .NET framework</w:t>
            </w:r>
          </w:p>
        </w:tc>
        <w:tc>
          <w:tcPr>
            <w:tcW w:w="1597" w:type="dxa"/>
            <w:shd w:val="clear" w:color="auto" w:fill="D9D9D9" w:themeFill="background1" w:themeFillShade="D9"/>
          </w:tcPr>
          <w:p w14:paraId="1A6C3BB9" w14:textId="6BEC308A"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4.7</w:t>
            </w:r>
          </w:p>
        </w:tc>
        <w:tc>
          <w:tcPr>
            <w:tcW w:w="1016" w:type="dxa"/>
            <w:shd w:val="clear" w:color="auto" w:fill="D9D9D9" w:themeFill="background1" w:themeFillShade="D9"/>
          </w:tcPr>
          <w:p w14:paraId="453BEAAB" w14:textId="5F0F1C76" w:rsidR="008C3A19" w:rsidRPr="00BD11F4" w:rsidRDefault="008C3A19" w:rsidP="008C3A19">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C3A19" w14:paraId="6282CC6C" w14:textId="77777777" w:rsidTr="00020982">
        <w:tc>
          <w:tcPr>
            <w:tcW w:w="3870" w:type="dxa"/>
            <w:shd w:val="clear" w:color="auto" w:fill="D9D9D9" w:themeFill="background1" w:themeFillShade="D9"/>
          </w:tcPr>
          <w:p w14:paraId="67AA1ADC" w14:textId="5469E049"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03D55D8A" w14:textId="1254AA3D"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2B723506" w14:textId="2E079A2E" w:rsidR="008C3A19" w:rsidRPr="00BD11F4" w:rsidRDefault="008C3A19" w:rsidP="008C3A19">
            <w:pPr>
              <w:spacing w:after="160" w:line="259" w:lineRule="auto"/>
              <w:rPr>
                <w:rFonts w:eastAsia="Times New Roman" w:cs="Arial"/>
                <w:color w:val="1F1E33"/>
                <w:sz w:val="16"/>
                <w:szCs w:val="16"/>
                <w:lang w:val="en-US" w:eastAsia="nl-NL" w:bidi="ar-SA"/>
              </w:rPr>
            </w:pPr>
            <w:proofErr w:type="spellStart"/>
            <w:r>
              <w:rPr>
                <w:rFonts w:eastAsia="Times New Roman" w:cs="Arial"/>
                <w:color w:val="1F1E33"/>
                <w:sz w:val="16"/>
                <w:szCs w:val="16"/>
                <w:lang w:val="en-US" w:eastAsia="nl-NL" w:bidi="ar-SA"/>
              </w:rPr>
              <w:t>Micorsoft</w:t>
            </w:r>
            <w:proofErr w:type="spellEnd"/>
            <w:r>
              <w:rPr>
                <w:rFonts w:eastAsia="Times New Roman" w:cs="Arial"/>
                <w:color w:val="1F1E33"/>
                <w:sz w:val="16"/>
                <w:szCs w:val="16"/>
                <w:lang w:val="en-US" w:eastAsia="nl-NL" w:bidi="ar-SA"/>
              </w:rPr>
              <w:t xml:space="preserve"> Edge</w:t>
            </w:r>
          </w:p>
        </w:tc>
        <w:tc>
          <w:tcPr>
            <w:tcW w:w="1597" w:type="dxa"/>
            <w:shd w:val="clear" w:color="auto" w:fill="D9D9D9" w:themeFill="background1" w:themeFillShade="D9"/>
          </w:tcPr>
          <w:p w14:paraId="5769025E" w14:textId="77777777" w:rsidR="008C3A19" w:rsidRPr="00BD11F4" w:rsidRDefault="008C3A19" w:rsidP="008C3A19">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728CAC28"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14:paraId="37C2C483" w14:textId="77777777" w:rsidTr="00020982">
        <w:tc>
          <w:tcPr>
            <w:tcW w:w="3870" w:type="dxa"/>
            <w:shd w:val="clear" w:color="auto" w:fill="D9D9D9" w:themeFill="background1" w:themeFillShade="D9"/>
          </w:tcPr>
          <w:p w14:paraId="3616C13D" w14:textId="0C97D8F5"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220000C7"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752A8DEF" w14:textId="16136208"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Metadata Integration bridge</w:t>
            </w:r>
          </w:p>
        </w:tc>
        <w:tc>
          <w:tcPr>
            <w:tcW w:w="1597" w:type="dxa"/>
            <w:shd w:val="clear" w:color="auto" w:fill="D9D9D9" w:themeFill="background1" w:themeFillShade="D9"/>
          </w:tcPr>
          <w:p w14:paraId="7C93FA23"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shd w:val="clear" w:color="auto" w:fill="D9D9D9" w:themeFill="background1" w:themeFillShade="D9"/>
          </w:tcPr>
          <w:p w14:paraId="53F01BB5"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C3A19" w14:paraId="35BDE98D" w14:textId="77777777" w:rsidTr="00020982">
        <w:tc>
          <w:tcPr>
            <w:tcW w:w="3870" w:type="dxa"/>
            <w:shd w:val="clear" w:color="auto" w:fill="D9D9D9" w:themeFill="background1" w:themeFillShade="D9"/>
          </w:tcPr>
          <w:p w14:paraId="45F9AF47" w14:textId="7AAFB5A0"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16C620E5"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49E8AC76"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Google Chrome</w:t>
            </w:r>
          </w:p>
        </w:tc>
        <w:tc>
          <w:tcPr>
            <w:tcW w:w="1597" w:type="dxa"/>
            <w:shd w:val="clear" w:color="auto" w:fill="D9D9D9" w:themeFill="background1" w:themeFillShade="D9"/>
          </w:tcPr>
          <w:p w14:paraId="7E2CF857"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90.0.4430.85</w:t>
            </w:r>
          </w:p>
        </w:tc>
        <w:tc>
          <w:tcPr>
            <w:tcW w:w="1016" w:type="dxa"/>
            <w:shd w:val="clear" w:color="auto" w:fill="D9D9D9" w:themeFill="background1" w:themeFillShade="D9"/>
          </w:tcPr>
          <w:p w14:paraId="1E401AC4"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14:paraId="49B52CD5" w14:textId="77777777" w:rsidTr="00020982">
        <w:tc>
          <w:tcPr>
            <w:tcW w:w="3870" w:type="dxa"/>
            <w:shd w:val="clear" w:color="auto" w:fill="D9D9D9" w:themeFill="background1" w:themeFillShade="D9"/>
          </w:tcPr>
          <w:p w14:paraId="62C280B0" w14:textId="41D7A766"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9A4A37">
              <w:rPr>
                <w:rFonts w:eastAsia="Times New Roman" w:cs="Arial"/>
                <w:color w:val="000000" w:themeColor="text1"/>
                <w:sz w:val="16"/>
                <w:szCs w:val="16"/>
                <w:lang w:val="en-US" w:eastAsia="nl-NL" w:bidi="ar-SA"/>
              </w:rPr>
              <w:t>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-P;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-A;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-D; DIM-</w:t>
            </w:r>
            <w:proofErr w:type="spellStart"/>
            <w:r w:rsidRPr="009A4A37">
              <w:rPr>
                <w:rFonts w:eastAsia="Times New Roman" w:cs="Arial"/>
                <w:color w:val="000000" w:themeColor="text1"/>
                <w:sz w:val="16"/>
                <w:szCs w:val="16"/>
                <w:lang w:val="en-US" w:eastAsia="nl-NL" w:bidi="ar-SA"/>
              </w:rPr>
              <w:t>Bri</w:t>
            </w:r>
            <w:proofErr w:type="spellEnd"/>
            <w:r w:rsidRPr="009A4A37">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5ACFC8C3" w14:textId="21A4D9E4"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shd w:val="clear" w:color="auto" w:fill="D9D9D9" w:themeFill="background1" w:themeFillShade="D9"/>
          </w:tcPr>
          <w:p w14:paraId="7055BF19" w14:textId="4C47B806"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Oracle Database Server Client software</w:t>
            </w:r>
          </w:p>
        </w:tc>
        <w:tc>
          <w:tcPr>
            <w:tcW w:w="1597" w:type="dxa"/>
            <w:shd w:val="clear" w:color="auto" w:fill="D9D9D9" w:themeFill="background1" w:themeFillShade="D9"/>
          </w:tcPr>
          <w:p w14:paraId="24910F41" w14:textId="766BA0DB" w:rsidR="008C3A19" w:rsidRPr="00BD11F4"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12.2</w:t>
            </w:r>
          </w:p>
        </w:tc>
        <w:tc>
          <w:tcPr>
            <w:tcW w:w="1016" w:type="dxa"/>
            <w:shd w:val="clear" w:color="auto" w:fill="D9D9D9" w:themeFill="background1" w:themeFillShade="D9"/>
          </w:tcPr>
          <w:p w14:paraId="6C02FD1D"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14:paraId="5B4E8FDC" w14:textId="77777777" w:rsidTr="00020982">
        <w:tc>
          <w:tcPr>
            <w:tcW w:w="3870" w:type="dxa"/>
          </w:tcPr>
          <w:p w14:paraId="51B59379" w14:textId="4D417FC6" w:rsidR="008C3A19" w:rsidRPr="00BD11F4" w:rsidRDefault="008C3A19" w:rsidP="008C3A19">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DIM-Sea-P</w:t>
            </w:r>
            <w:r w:rsidR="003B1CF4">
              <w:rPr>
                <w:rFonts w:eastAsia="Times New Roman" w:cs="Arial"/>
                <w:color w:val="000000" w:themeColor="text1"/>
                <w:sz w:val="16"/>
                <w:szCs w:val="16"/>
                <w:lang w:val="en-US" w:eastAsia="nl-NL" w:bidi="ar-SA"/>
              </w:rPr>
              <w:t xml:space="preserve">; </w:t>
            </w:r>
            <w:r w:rsidR="003B1CF4" w:rsidRPr="00BD11F4">
              <w:rPr>
                <w:rFonts w:eastAsia="Times New Roman" w:cs="Arial"/>
                <w:color w:val="000000" w:themeColor="text1"/>
                <w:sz w:val="16"/>
                <w:szCs w:val="16"/>
                <w:lang w:val="en-US" w:eastAsia="nl-NL" w:bidi="ar-SA"/>
              </w:rPr>
              <w:t>DIM-Sea-</w:t>
            </w:r>
            <w:r w:rsidR="003B1CF4">
              <w:rPr>
                <w:rFonts w:eastAsia="Times New Roman" w:cs="Arial"/>
                <w:color w:val="000000" w:themeColor="text1"/>
                <w:sz w:val="16"/>
                <w:szCs w:val="16"/>
                <w:lang w:val="en-US" w:eastAsia="nl-NL" w:bidi="ar-SA"/>
              </w:rPr>
              <w:t xml:space="preserve">A; </w:t>
            </w:r>
            <w:r w:rsidR="003B1CF4" w:rsidRPr="00BD11F4">
              <w:rPr>
                <w:rFonts w:eastAsia="Times New Roman" w:cs="Arial"/>
                <w:color w:val="000000" w:themeColor="text1"/>
                <w:sz w:val="16"/>
                <w:szCs w:val="16"/>
                <w:lang w:val="en-US" w:eastAsia="nl-NL" w:bidi="ar-SA"/>
              </w:rPr>
              <w:t>DIM-Sea-</w:t>
            </w:r>
            <w:r w:rsidR="003B1CF4">
              <w:rPr>
                <w:rFonts w:eastAsia="Times New Roman" w:cs="Arial"/>
                <w:color w:val="000000" w:themeColor="text1"/>
                <w:sz w:val="16"/>
                <w:szCs w:val="16"/>
                <w:lang w:val="en-US" w:eastAsia="nl-NL" w:bidi="ar-SA"/>
              </w:rPr>
              <w:t xml:space="preserve">D; </w:t>
            </w:r>
            <w:r w:rsidR="003B1CF4" w:rsidRPr="00BD11F4">
              <w:rPr>
                <w:rFonts w:eastAsia="Times New Roman" w:cs="Arial"/>
                <w:color w:val="000000" w:themeColor="text1"/>
                <w:sz w:val="16"/>
                <w:szCs w:val="16"/>
                <w:lang w:val="en-US" w:eastAsia="nl-NL" w:bidi="ar-SA"/>
              </w:rPr>
              <w:t>DIM-Sea-</w:t>
            </w:r>
            <w:r w:rsidR="003B1CF4">
              <w:rPr>
                <w:rFonts w:eastAsia="Times New Roman" w:cs="Arial"/>
                <w:color w:val="000000" w:themeColor="text1"/>
                <w:sz w:val="16"/>
                <w:szCs w:val="16"/>
                <w:lang w:val="en-US" w:eastAsia="nl-NL" w:bidi="ar-SA"/>
              </w:rPr>
              <w:t>T</w:t>
            </w:r>
          </w:p>
        </w:tc>
        <w:tc>
          <w:tcPr>
            <w:tcW w:w="1281" w:type="dxa"/>
          </w:tcPr>
          <w:p w14:paraId="3DE76D36"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tcPr>
          <w:p w14:paraId="72558BCD"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RedHat Enterprise Linux</w:t>
            </w:r>
          </w:p>
        </w:tc>
        <w:tc>
          <w:tcPr>
            <w:tcW w:w="1597" w:type="dxa"/>
          </w:tcPr>
          <w:p w14:paraId="56E139D9"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7.9</w:t>
            </w:r>
          </w:p>
        </w:tc>
        <w:tc>
          <w:tcPr>
            <w:tcW w:w="1016" w:type="dxa"/>
          </w:tcPr>
          <w:p w14:paraId="197515C6"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8C3A19" w14:paraId="265948B8" w14:textId="77777777" w:rsidTr="00020982">
        <w:tc>
          <w:tcPr>
            <w:tcW w:w="3870" w:type="dxa"/>
            <w:tcBorders>
              <w:bottom w:val="single" w:sz="4" w:space="0" w:color="auto"/>
            </w:tcBorders>
          </w:tcPr>
          <w:p w14:paraId="23789F77" w14:textId="3078B6A6" w:rsidR="008C3A19" w:rsidRPr="00BD11F4" w:rsidRDefault="003F5E58" w:rsidP="008C3A19">
            <w:pPr>
              <w:spacing w:after="160" w:line="259" w:lineRule="auto"/>
              <w:rPr>
                <w:rFonts w:eastAsia="Times New Roman" w:cs="Arial"/>
                <w:color w:val="000000" w:themeColor="text1"/>
                <w:sz w:val="16"/>
                <w:szCs w:val="16"/>
                <w:lang w:val="en-US" w:eastAsia="nl-NL" w:bidi="ar-SA"/>
              </w:rPr>
            </w:pPr>
            <w:r w:rsidRPr="00BD11F4">
              <w:rPr>
                <w:rFonts w:eastAsia="Times New Roman" w:cs="Arial"/>
                <w:color w:val="000000" w:themeColor="text1"/>
                <w:sz w:val="16"/>
                <w:szCs w:val="16"/>
                <w:lang w:val="en-US" w:eastAsia="nl-NL" w:bidi="ar-SA"/>
              </w:rPr>
              <w:t>DIM-Sea-P</w:t>
            </w:r>
            <w:r>
              <w:rPr>
                <w:rFonts w:eastAsia="Times New Roman" w:cs="Arial"/>
                <w:color w:val="000000" w:themeColor="text1"/>
                <w:sz w:val="16"/>
                <w:szCs w:val="16"/>
                <w:lang w:val="en-US" w:eastAsia="nl-NL" w:bidi="ar-SA"/>
              </w:rPr>
              <w:t xml:space="preserve">; </w:t>
            </w:r>
            <w:r w:rsidRPr="00BD11F4">
              <w:rPr>
                <w:rFonts w:eastAsia="Times New Roman" w:cs="Arial"/>
                <w:color w:val="000000" w:themeColor="text1"/>
                <w:sz w:val="16"/>
                <w:szCs w:val="16"/>
                <w:lang w:val="en-US" w:eastAsia="nl-NL" w:bidi="ar-SA"/>
              </w:rPr>
              <w:t>DIM-Sea-</w:t>
            </w:r>
            <w:r>
              <w:rPr>
                <w:rFonts w:eastAsia="Times New Roman" w:cs="Arial"/>
                <w:color w:val="000000" w:themeColor="text1"/>
                <w:sz w:val="16"/>
                <w:szCs w:val="16"/>
                <w:lang w:val="en-US" w:eastAsia="nl-NL" w:bidi="ar-SA"/>
              </w:rPr>
              <w:t xml:space="preserve">A; </w:t>
            </w:r>
            <w:r w:rsidRPr="00BD11F4">
              <w:rPr>
                <w:rFonts w:eastAsia="Times New Roman" w:cs="Arial"/>
                <w:color w:val="000000" w:themeColor="text1"/>
                <w:sz w:val="16"/>
                <w:szCs w:val="16"/>
                <w:lang w:val="en-US" w:eastAsia="nl-NL" w:bidi="ar-SA"/>
              </w:rPr>
              <w:t>DIM-Sea-</w:t>
            </w:r>
            <w:r>
              <w:rPr>
                <w:rFonts w:eastAsia="Times New Roman" w:cs="Arial"/>
                <w:color w:val="000000" w:themeColor="text1"/>
                <w:sz w:val="16"/>
                <w:szCs w:val="16"/>
                <w:lang w:val="en-US" w:eastAsia="nl-NL" w:bidi="ar-SA"/>
              </w:rPr>
              <w:t xml:space="preserve">D; </w:t>
            </w:r>
            <w:r w:rsidRPr="00BD11F4">
              <w:rPr>
                <w:rFonts w:eastAsia="Times New Roman" w:cs="Arial"/>
                <w:color w:val="000000" w:themeColor="text1"/>
                <w:sz w:val="16"/>
                <w:szCs w:val="16"/>
                <w:lang w:val="en-US" w:eastAsia="nl-NL" w:bidi="ar-SA"/>
              </w:rPr>
              <w:t>DIM-Sea-</w:t>
            </w:r>
            <w:r>
              <w:rPr>
                <w:rFonts w:eastAsia="Times New Roman" w:cs="Arial"/>
                <w:color w:val="000000" w:themeColor="text1"/>
                <w:sz w:val="16"/>
                <w:szCs w:val="16"/>
                <w:lang w:val="en-US" w:eastAsia="nl-NL" w:bidi="ar-SA"/>
              </w:rPr>
              <w:t>T</w:t>
            </w:r>
          </w:p>
        </w:tc>
        <w:tc>
          <w:tcPr>
            <w:tcW w:w="1281" w:type="dxa"/>
            <w:tcBorders>
              <w:bottom w:val="single" w:sz="4" w:space="0" w:color="auto"/>
            </w:tcBorders>
          </w:tcPr>
          <w:p w14:paraId="658A5465"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5-application</w:t>
            </w:r>
          </w:p>
        </w:tc>
        <w:tc>
          <w:tcPr>
            <w:tcW w:w="3486" w:type="dxa"/>
            <w:tcBorders>
              <w:bottom w:val="single" w:sz="4" w:space="0" w:color="auto"/>
            </w:tcBorders>
          </w:tcPr>
          <w:p w14:paraId="06D4A16E" w14:textId="00A48A6D"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 xml:space="preserve">IBM </w:t>
            </w:r>
            <w:proofErr w:type="spellStart"/>
            <w:r>
              <w:rPr>
                <w:rFonts w:eastAsia="Times New Roman" w:cs="Arial"/>
                <w:color w:val="1F1E33"/>
                <w:sz w:val="16"/>
                <w:szCs w:val="16"/>
                <w:lang w:val="en-US" w:eastAsia="nl-NL" w:bidi="ar-SA"/>
              </w:rPr>
              <w:t>InfoSphere</w:t>
            </w:r>
            <w:proofErr w:type="spellEnd"/>
            <w:r w:rsidRPr="00BD11F4">
              <w:rPr>
                <w:rFonts w:eastAsia="Times New Roman" w:cs="Arial"/>
                <w:color w:val="1F1E33"/>
                <w:sz w:val="16"/>
                <w:szCs w:val="16"/>
                <w:lang w:val="en-US" w:eastAsia="nl-NL" w:bidi="ar-SA"/>
              </w:rPr>
              <w:t xml:space="preserve"> Search node</w:t>
            </w:r>
          </w:p>
        </w:tc>
        <w:tc>
          <w:tcPr>
            <w:tcW w:w="1597" w:type="dxa"/>
            <w:tcBorders>
              <w:bottom w:val="single" w:sz="4" w:space="0" w:color="auto"/>
            </w:tcBorders>
          </w:tcPr>
          <w:p w14:paraId="26419A4E" w14:textId="77777777" w:rsidR="008C3A19" w:rsidRPr="00BD11F4" w:rsidRDefault="008C3A19" w:rsidP="008C3A19">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11.7.1.1</w:t>
            </w:r>
          </w:p>
        </w:tc>
        <w:tc>
          <w:tcPr>
            <w:tcW w:w="1016" w:type="dxa"/>
            <w:tcBorders>
              <w:bottom w:val="single" w:sz="4" w:space="0" w:color="auto"/>
            </w:tcBorders>
          </w:tcPr>
          <w:p w14:paraId="3DC975A8" w14:textId="77777777" w:rsidR="008C3A19" w:rsidRPr="00BD11F4"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1C017798" w14:textId="77777777" w:rsidTr="00020982">
        <w:tc>
          <w:tcPr>
            <w:tcW w:w="3870" w:type="dxa"/>
            <w:shd w:val="clear" w:color="auto" w:fill="D9D9D9" w:themeFill="background1" w:themeFillShade="D9"/>
          </w:tcPr>
          <w:p w14:paraId="627781F6" w14:textId="7408F3D8" w:rsidR="008C3A19" w:rsidRPr="003F5E58" w:rsidRDefault="008C3A19" w:rsidP="008C3A19">
            <w:pPr>
              <w:spacing w:after="160" w:line="259" w:lineRule="auto"/>
              <w:rPr>
                <w:rFonts w:eastAsia="Times New Roman" w:cs="Arial"/>
                <w:color w:val="000000" w:themeColor="text1"/>
                <w:sz w:val="16"/>
                <w:szCs w:val="16"/>
                <w:lang w:eastAsia="nl-NL" w:bidi="ar-SA"/>
              </w:rPr>
            </w:pPr>
            <w:r w:rsidRPr="003F5E58">
              <w:rPr>
                <w:rFonts w:eastAsia="Times New Roman" w:cs="Arial"/>
                <w:color w:val="000000" w:themeColor="text1"/>
                <w:sz w:val="16"/>
                <w:szCs w:val="16"/>
                <w:lang w:eastAsia="nl-NL" w:bidi="ar-SA"/>
              </w:rPr>
              <w:t>DIM-NFS-C-P</w:t>
            </w:r>
            <w:r w:rsidR="003F5E58" w:rsidRPr="003F5E58">
              <w:rPr>
                <w:rFonts w:eastAsia="Times New Roman" w:cs="Arial"/>
                <w:color w:val="000000" w:themeColor="text1"/>
                <w:sz w:val="16"/>
                <w:szCs w:val="16"/>
                <w:lang w:eastAsia="nl-NL" w:bidi="ar-SA"/>
              </w:rPr>
              <w:t>; DIM-NFS-H-P; DIM-NFS-</w:t>
            </w:r>
            <w:r w:rsidR="003F5E58">
              <w:rPr>
                <w:rFonts w:eastAsia="Times New Roman" w:cs="Arial"/>
                <w:color w:val="000000" w:themeColor="text1"/>
                <w:sz w:val="16"/>
                <w:szCs w:val="16"/>
                <w:lang w:eastAsia="nl-NL" w:bidi="ar-SA"/>
              </w:rPr>
              <w:t>C</w:t>
            </w:r>
            <w:r w:rsidR="003F5E58" w:rsidRPr="003F5E58">
              <w:rPr>
                <w:rFonts w:eastAsia="Times New Roman" w:cs="Arial"/>
                <w:color w:val="000000" w:themeColor="text1"/>
                <w:sz w:val="16"/>
                <w:szCs w:val="16"/>
                <w:lang w:eastAsia="nl-NL" w:bidi="ar-SA"/>
              </w:rPr>
              <w:t>-A;</w:t>
            </w:r>
            <w:r w:rsidR="003F5E58">
              <w:rPr>
                <w:rFonts w:eastAsia="Times New Roman" w:cs="Arial"/>
                <w:color w:val="000000" w:themeColor="text1"/>
                <w:sz w:val="16"/>
                <w:szCs w:val="16"/>
                <w:lang w:eastAsia="nl-NL" w:bidi="ar-SA"/>
              </w:rPr>
              <w:t xml:space="preserve">   </w:t>
            </w:r>
            <w:r w:rsidR="003F5E58" w:rsidRPr="003F5E58">
              <w:rPr>
                <w:rFonts w:eastAsia="Times New Roman" w:cs="Arial"/>
                <w:color w:val="000000" w:themeColor="text1"/>
                <w:sz w:val="16"/>
                <w:szCs w:val="16"/>
                <w:lang w:eastAsia="nl-NL" w:bidi="ar-SA"/>
              </w:rPr>
              <w:t xml:space="preserve"> DIM-NFS-H-A; </w:t>
            </w:r>
            <w:r w:rsidR="003F5E58" w:rsidRPr="00BE1252">
              <w:rPr>
                <w:rFonts w:eastAsia="Times New Roman" w:cs="Arial"/>
                <w:color w:val="000000" w:themeColor="text1"/>
                <w:sz w:val="16"/>
                <w:szCs w:val="16"/>
                <w:lang w:val="en-US" w:eastAsia="nl-NL" w:bidi="ar-SA"/>
              </w:rPr>
              <w:t>DIM-NFS-CH-D</w:t>
            </w:r>
            <w:r w:rsidR="003F5E58">
              <w:rPr>
                <w:rFonts w:eastAsia="Times New Roman" w:cs="Arial"/>
                <w:color w:val="000000" w:themeColor="text1"/>
                <w:sz w:val="16"/>
                <w:szCs w:val="16"/>
                <w:lang w:val="en-US" w:eastAsia="nl-NL" w:bidi="ar-SA"/>
              </w:rPr>
              <w:t xml:space="preserve">; </w:t>
            </w:r>
            <w:r w:rsidR="003F5E58" w:rsidRPr="00BE1252">
              <w:rPr>
                <w:rFonts w:eastAsia="Times New Roman" w:cs="Arial"/>
                <w:color w:val="000000" w:themeColor="text1"/>
                <w:sz w:val="16"/>
                <w:szCs w:val="16"/>
                <w:lang w:val="en-US" w:eastAsia="nl-NL" w:bidi="ar-SA"/>
              </w:rPr>
              <w:t>DIM-NFS-CH-</w:t>
            </w:r>
            <w:r w:rsidR="003F5E58">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1DC1B3D4" w14:textId="6E782984"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1-OS</w:t>
            </w:r>
          </w:p>
        </w:tc>
        <w:tc>
          <w:tcPr>
            <w:tcW w:w="3486" w:type="dxa"/>
            <w:shd w:val="clear" w:color="auto" w:fill="D9D9D9" w:themeFill="background1" w:themeFillShade="D9"/>
          </w:tcPr>
          <w:p w14:paraId="2B1C905A" w14:textId="12DDA9B6"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RedHat</w:t>
            </w:r>
          </w:p>
        </w:tc>
        <w:tc>
          <w:tcPr>
            <w:tcW w:w="1597" w:type="dxa"/>
            <w:shd w:val="clear" w:color="auto" w:fill="D9D9D9" w:themeFill="background1" w:themeFillShade="D9"/>
          </w:tcPr>
          <w:p w14:paraId="01DA995A" w14:textId="5CC46F3A"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7.9</w:t>
            </w:r>
          </w:p>
        </w:tc>
        <w:tc>
          <w:tcPr>
            <w:tcW w:w="1016" w:type="dxa"/>
            <w:shd w:val="clear" w:color="auto" w:fill="D9D9D9" w:themeFill="background1" w:themeFillShade="D9"/>
          </w:tcPr>
          <w:p w14:paraId="3A39BE34" w14:textId="39656C65" w:rsidR="008C3A19" w:rsidRPr="00BE1252" w:rsidRDefault="008C3A19" w:rsidP="008C3A19">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8C3A19" w:rsidRPr="00BE1252" w14:paraId="7C836D16" w14:textId="77777777" w:rsidTr="00020982">
        <w:tc>
          <w:tcPr>
            <w:tcW w:w="3870" w:type="dxa"/>
            <w:shd w:val="clear" w:color="auto" w:fill="D9D9D9" w:themeFill="background1" w:themeFillShade="D9"/>
          </w:tcPr>
          <w:p w14:paraId="28B4F58D" w14:textId="7F281A3A" w:rsidR="008C3A19" w:rsidRPr="00BE1252" w:rsidRDefault="003F5E58" w:rsidP="008C3A19">
            <w:pPr>
              <w:spacing w:after="160" w:line="259" w:lineRule="auto"/>
              <w:rPr>
                <w:rFonts w:eastAsia="Times New Roman" w:cs="Arial"/>
                <w:color w:val="000000" w:themeColor="text1"/>
                <w:sz w:val="16"/>
                <w:szCs w:val="16"/>
                <w:lang w:val="en-US" w:eastAsia="nl-NL" w:bidi="ar-SA"/>
              </w:rPr>
            </w:pPr>
            <w:r w:rsidRPr="003F5E58">
              <w:rPr>
                <w:rFonts w:eastAsia="Times New Roman" w:cs="Arial"/>
                <w:color w:val="000000" w:themeColor="text1"/>
                <w:sz w:val="16"/>
                <w:szCs w:val="16"/>
                <w:lang w:eastAsia="nl-NL" w:bidi="ar-SA"/>
              </w:rPr>
              <w:t>DIM-NFS-C-P; DIM-NFS-H-P; DIM-NFS-</w:t>
            </w:r>
            <w:r>
              <w:rPr>
                <w:rFonts w:eastAsia="Times New Roman" w:cs="Arial"/>
                <w:color w:val="000000" w:themeColor="text1"/>
                <w:sz w:val="16"/>
                <w:szCs w:val="16"/>
                <w:lang w:eastAsia="nl-NL" w:bidi="ar-SA"/>
              </w:rPr>
              <w:t>C</w:t>
            </w:r>
            <w:r w:rsidRPr="003F5E58">
              <w:rPr>
                <w:rFonts w:eastAsia="Times New Roman" w:cs="Arial"/>
                <w:color w:val="000000" w:themeColor="text1"/>
                <w:sz w:val="16"/>
                <w:szCs w:val="16"/>
                <w:lang w:eastAsia="nl-NL" w:bidi="ar-SA"/>
              </w:rPr>
              <w:t>-A;</w:t>
            </w:r>
            <w:r>
              <w:rPr>
                <w:rFonts w:eastAsia="Times New Roman" w:cs="Arial"/>
                <w:color w:val="000000" w:themeColor="text1"/>
                <w:sz w:val="16"/>
                <w:szCs w:val="16"/>
                <w:lang w:eastAsia="nl-NL" w:bidi="ar-SA"/>
              </w:rPr>
              <w:t xml:space="preserve">   </w:t>
            </w:r>
            <w:r w:rsidRPr="003F5E58">
              <w:rPr>
                <w:rFonts w:eastAsia="Times New Roman" w:cs="Arial"/>
                <w:color w:val="000000" w:themeColor="text1"/>
                <w:sz w:val="16"/>
                <w:szCs w:val="16"/>
                <w:lang w:eastAsia="nl-NL" w:bidi="ar-SA"/>
              </w:rPr>
              <w:t xml:space="preserve"> DIM-NFS-H-A; </w:t>
            </w:r>
            <w:r w:rsidRPr="00BE1252">
              <w:rPr>
                <w:rFonts w:eastAsia="Times New Roman" w:cs="Arial"/>
                <w:color w:val="000000" w:themeColor="text1"/>
                <w:sz w:val="16"/>
                <w:szCs w:val="16"/>
                <w:lang w:val="en-US" w:eastAsia="nl-NL" w:bidi="ar-SA"/>
              </w:rPr>
              <w:t>DIM-NFS-CH-D</w:t>
            </w:r>
            <w:r>
              <w:rPr>
                <w:rFonts w:eastAsia="Times New Roman" w:cs="Arial"/>
                <w:color w:val="000000" w:themeColor="text1"/>
                <w:sz w:val="16"/>
                <w:szCs w:val="16"/>
                <w:lang w:val="en-US" w:eastAsia="nl-NL" w:bidi="ar-SA"/>
              </w:rPr>
              <w:t xml:space="preserve">; </w:t>
            </w:r>
            <w:r w:rsidRPr="00BE1252">
              <w:rPr>
                <w:rFonts w:eastAsia="Times New Roman" w:cs="Arial"/>
                <w:color w:val="000000" w:themeColor="text1"/>
                <w:sz w:val="16"/>
                <w:szCs w:val="16"/>
                <w:lang w:val="en-US" w:eastAsia="nl-NL" w:bidi="ar-SA"/>
              </w:rPr>
              <w:t>DIM-NFS-CH-</w:t>
            </w:r>
            <w:r>
              <w:rPr>
                <w:rFonts w:eastAsia="Times New Roman" w:cs="Arial"/>
                <w:color w:val="000000" w:themeColor="text1"/>
                <w:sz w:val="16"/>
                <w:szCs w:val="16"/>
                <w:lang w:val="en-US" w:eastAsia="nl-NL" w:bidi="ar-SA"/>
              </w:rPr>
              <w:t>T</w:t>
            </w:r>
          </w:p>
        </w:tc>
        <w:tc>
          <w:tcPr>
            <w:tcW w:w="1281" w:type="dxa"/>
            <w:shd w:val="clear" w:color="auto" w:fill="D9D9D9" w:themeFill="background1" w:themeFillShade="D9"/>
          </w:tcPr>
          <w:p w14:paraId="413CEFA0" w14:textId="035F61A9"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4-Middleware</w:t>
            </w:r>
          </w:p>
        </w:tc>
        <w:tc>
          <w:tcPr>
            <w:tcW w:w="3486" w:type="dxa"/>
            <w:shd w:val="clear" w:color="auto" w:fill="D9D9D9" w:themeFill="background1" w:themeFillShade="D9"/>
          </w:tcPr>
          <w:p w14:paraId="59C198F4" w14:textId="7D325493"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NFS Server</w:t>
            </w:r>
          </w:p>
        </w:tc>
        <w:tc>
          <w:tcPr>
            <w:tcW w:w="1597" w:type="dxa"/>
            <w:shd w:val="clear" w:color="auto" w:fill="D9D9D9" w:themeFill="background1" w:themeFillShade="D9"/>
          </w:tcPr>
          <w:p w14:paraId="73159B95" w14:textId="0EE396D9"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auto"/>
                <w:sz w:val="16"/>
                <w:szCs w:val="16"/>
                <w:lang w:val="en-US" w:bidi="ar-SA"/>
              </w:rPr>
              <w:t> </w:t>
            </w:r>
          </w:p>
        </w:tc>
        <w:tc>
          <w:tcPr>
            <w:tcW w:w="1016" w:type="dxa"/>
            <w:shd w:val="clear" w:color="auto" w:fill="D9D9D9" w:themeFill="background1" w:themeFillShade="D9"/>
          </w:tcPr>
          <w:p w14:paraId="1EFEA641" w14:textId="53AF7F6F" w:rsidR="008C3A19" w:rsidRPr="00BE1252" w:rsidRDefault="008C3A19" w:rsidP="008C3A19">
            <w:pPr>
              <w:spacing w:after="160" w:line="259" w:lineRule="auto"/>
              <w:jc w:val="center"/>
              <w:rPr>
                <w:rFonts w:eastAsia="Times New Roman" w:cs="Arial"/>
                <w:color w:val="1F1E33"/>
                <w:sz w:val="16"/>
                <w:szCs w:val="16"/>
                <w:lang w:val="en-US" w:eastAsia="nl-NL" w:bidi="ar-SA"/>
              </w:rPr>
            </w:pPr>
            <w:r w:rsidRPr="002139BB">
              <w:rPr>
                <w:rFonts w:eastAsia="Times New Roman" w:cs="Arial"/>
                <w:color w:val="1F1E33"/>
                <w:sz w:val="16"/>
                <w:szCs w:val="16"/>
                <w:lang w:val="en-US" w:eastAsia="nl-NL" w:bidi="ar-SA"/>
              </w:rPr>
              <w:t>Y</w:t>
            </w:r>
          </w:p>
        </w:tc>
      </w:tr>
      <w:tr w:rsidR="008C3A19" w:rsidRPr="00BE1252" w14:paraId="3E63918B" w14:textId="77777777" w:rsidTr="00020982">
        <w:tc>
          <w:tcPr>
            <w:tcW w:w="3870" w:type="dxa"/>
          </w:tcPr>
          <w:p w14:paraId="4A478EFD" w14:textId="15D2A3FA" w:rsidR="008C3A19" w:rsidRPr="0011535F"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36455913"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1-OS</w:t>
            </w:r>
          </w:p>
        </w:tc>
        <w:tc>
          <w:tcPr>
            <w:tcW w:w="3486" w:type="dxa"/>
            <w:tcBorders>
              <w:bottom w:val="single" w:sz="4" w:space="0" w:color="auto"/>
            </w:tcBorders>
          </w:tcPr>
          <w:p w14:paraId="1D770D97"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 xml:space="preserve">AIX </w:t>
            </w:r>
          </w:p>
        </w:tc>
        <w:tc>
          <w:tcPr>
            <w:tcW w:w="1597" w:type="dxa"/>
            <w:tcBorders>
              <w:bottom w:val="single" w:sz="4" w:space="0" w:color="auto"/>
            </w:tcBorders>
          </w:tcPr>
          <w:p w14:paraId="7B510B9B"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7.2 TL5</w:t>
            </w:r>
          </w:p>
        </w:tc>
        <w:tc>
          <w:tcPr>
            <w:tcW w:w="1016" w:type="dxa"/>
          </w:tcPr>
          <w:p w14:paraId="6F372A86"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Y</w:t>
            </w:r>
          </w:p>
        </w:tc>
      </w:tr>
      <w:tr w:rsidR="008C3A19" w:rsidRPr="00BE1252" w14:paraId="2DBFCC20" w14:textId="77777777" w:rsidTr="00020982">
        <w:tc>
          <w:tcPr>
            <w:tcW w:w="3870" w:type="dxa"/>
          </w:tcPr>
          <w:p w14:paraId="2361DD5C" w14:textId="5BAC4A03"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7C75D6E7" w14:textId="07F7FBBA"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1-OS</w:t>
            </w:r>
          </w:p>
        </w:tc>
        <w:tc>
          <w:tcPr>
            <w:tcW w:w="3486" w:type="dxa"/>
            <w:tcBorders>
              <w:top w:val="single" w:sz="4" w:space="0" w:color="auto"/>
              <w:left w:val="nil"/>
              <w:bottom w:val="single" w:sz="4" w:space="0" w:color="auto"/>
              <w:right w:val="single" w:sz="4" w:space="0" w:color="auto"/>
            </w:tcBorders>
            <w:shd w:val="clear" w:color="auto" w:fill="auto"/>
            <w:vAlign w:val="bottom"/>
          </w:tcPr>
          <w:p w14:paraId="4FC25CDE" w14:textId="4A181523" w:rsidR="008C3A19"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AIX Kerberos</w:t>
            </w:r>
          </w:p>
        </w:tc>
        <w:tc>
          <w:tcPr>
            <w:tcW w:w="1597" w:type="dxa"/>
            <w:tcBorders>
              <w:top w:val="single" w:sz="4" w:space="0" w:color="auto"/>
              <w:left w:val="single" w:sz="4" w:space="0" w:color="auto"/>
              <w:bottom w:val="single" w:sz="4" w:space="0" w:color="auto"/>
              <w:right w:val="nil"/>
            </w:tcBorders>
            <w:shd w:val="clear" w:color="auto" w:fill="auto"/>
            <w:vAlign w:val="bottom"/>
          </w:tcPr>
          <w:p w14:paraId="6E71A1B6" w14:textId="77777777" w:rsidR="008C3A19" w:rsidRDefault="008C3A19" w:rsidP="008C3A19">
            <w:pPr>
              <w:spacing w:after="160" w:line="259" w:lineRule="auto"/>
              <w:rPr>
                <w:rFonts w:eastAsia="Times New Roman" w:cs="Arial"/>
                <w:color w:val="1F1E33"/>
                <w:sz w:val="16"/>
                <w:szCs w:val="16"/>
                <w:lang w:val="en-US" w:eastAsia="nl-NL" w:bidi="ar-SA"/>
              </w:rPr>
            </w:pPr>
          </w:p>
        </w:tc>
        <w:tc>
          <w:tcPr>
            <w:tcW w:w="1016" w:type="dxa"/>
          </w:tcPr>
          <w:p w14:paraId="1855C6FE"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6BD10547" w14:textId="77777777" w:rsidTr="00020982">
        <w:tc>
          <w:tcPr>
            <w:tcW w:w="3870" w:type="dxa"/>
          </w:tcPr>
          <w:p w14:paraId="0CD3545F" w14:textId="4DA7D5F0"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22586FF2"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2-Library</w:t>
            </w:r>
          </w:p>
        </w:tc>
        <w:tc>
          <w:tcPr>
            <w:tcW w:w="3486" w:type="dxa"/>
            <w:tcBorders>
              <w:top w:val="single" w:sz="4" w:space="0" w:color="auto"/>
              <w:left w:val="nil"/>
              <w:bottom w:val="single" w:sz="4" w:space="0" w:color="auto"/>
              <w:right w:val="single" w:sz="4" w:space="0" w:color="auto"/>
            </w:tcBorders>
            <w:shd w:val="clear" w:color="auto" w:fill="auto"/>
            <w:vAlign w:val="bottom"/>
          </w:tcPr>
          <w:p w14:paraId="35CB4991" w14:textId="7B94FAC4" w:rsidR="008C3A19" w:rsidRPr="00BE1252"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Java JRE</w:t>
            </w:r>
          </w:p>
        </w:tc>
        <w:tc>
          <w:tcPr>
            <w:tcW w:w="1597" w:type="dxa"/>
            <w:tcBorders>
              <w:top w:val="single" w:sz="4" w:space="0" w:color="auto"/>
              <w:left w:val="single" w:sz="4" w:space="0" w:color="auto"/>
              <w:bottom w:val="single" w:sz="4" w:space="0" w:color="auto"/>
              <w:right w:val="nil"/>
            </w:tcBorders>
            <w:shd w:val="clear" w:color="auto" w:fill="auto"/>
            <w:vAlign w:val="bottom"/>
          </w:tcPr>
          <w:p w14:paraId="52D2116C" w14:textId="6B70D293" w:rsidR="008C3A19" w:rsidRPr="00BE1252"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8.0.6.35</w:t>
            </w:r>
          </w:p>
        </w:tc>
        <w:tc>
          <w:tcPr>
            <w:tcW w:w="1016" w:type="dxa"/>
          </w:tcPr>
          <w:p w14:paraId="5FF33C97"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7A679D8C" w14:textId="77777777" w:rsidTr="00020982">
        <w:tc>
          <w:tcPr>
            <w:tcW w:w="3870" w:type="dxa"/>
          </w:tcPr>
          <w:p w14:paraId="62080C30" w14:textId="0A1E6275"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69C8810D" w14:textId="08EC6736" w:rsidR="008C3A19" w:rsidRPr="00BE1252"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2-Library</w:t>
            </w:r>
          </w:p>
        </w:tc>
        <w:tc>
          <w:tcPr>
            <w:tcW w:w="3486" w:type="dxa"/>
            <w:tcBorders>
              <w:top w:val="single" w:sz="4" w:space="0" w:color="auto"/>
              <w:left w:val="nil"/>
              <w:bottom w:val="single" w:sz="4" w:space="0" w:color="auto"/>
              <w:right w:val="single" w:sz="4" w:space="0" w:color="auto"/>
            </w:tcBorders>
            <w:shd w:val="clear" w:color="auto" w:fill="auto"/>
            <w:vAlign w:val="bottom"/>
          </w:tcPr>
          <w:p w14:paraId="4C0BB3FA" w14:textId="6DD795AF" w:rsidR="008C3A19" w:rsidRDefault="008C3A19" w:rsidP="008C3A19">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NFS Client</w:t>
            </w:r>
          </w:p>
        </w:tc>
        <w:tc>
          <w:tcPr>
            <w:tcW w:w="1597" w:type="dxa"/>
            <w:tcBorders>
              <w:top w:val="single" w:sz="4" w:space="0" w:color="auto"/>
              <w:left w:val="single" w:sz="4" w:space="0" w:color="auto"/>
              <w:bottom w:val="single" w:sz="4" w:space="0" w:color="auto"/>
              <w:right w:val="nil"/>
            </w:tcBorders>
            <w:shd w:val="clear" w:color="auto" w:fill="auto"/>
            <w:vAlign w:val="bottom"/>
          </w:tcPr>
          <w:p w14:paraId="78045901" w14:textId="77777777" w:rsidR="008C3A19" w:rsidRDefault="008C3A19" w:rsidP="008C3A19">
            <w:pPr>
              <w:spacing w:after="160" w:line="259" w:lineRule="auto"/>
              <w:rPr>
                <w:rFonts w:eastAsia="Times New Roman" w:cs="Arial"/>
                <w:color w:val="1F1E33"/>
                <w:sz w:val="16"/>
                <w:szCs w:val="16"/>
                <w:lang w:val="en-US" w:eastAsia="nl-NL" w:bidi="ar-SA"/>
              </w:rPr>
            </w:pPr>
          </w:p>
        </w:tc>
        <w:tc>
          <w:tcPr>
            <w:tcW w:w="1016" w:type="dxa"/>
          </w:tcPr>
          <w:p w14:paraId="59D77DBD"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5FC5AE08" w14:textId="77777777" w:rsidTr="00020982">
        <w:tc>
          <w:tcPr>
            <w:tcW w:w="3870" w:type="dxa"/>
          </w:tcPr>
          <w:p w14:paraId="5B99580B" w14:textId="6DF728F1"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Pr>
          <w:p w14:paraId="24D37A4F"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3-Database</w:t>
            </w:r>
          </w:p>
        </w:tc>
        <w:tc>
          <w:tcPr>
            <w:tcW w:w="3486" w:type="dxa"/>
            <w:tcBorders>
              <w:top w:val="single" w:sz="4" w:space="0" w:color="auto"/>
              <w:left w:val="nil"/>
              <w:bottom w:val="single" w:sz="4" w:space="0" w:color="auto"/>
              <w:right w:val="single" w:sz="4" w:space="0" w:color="auto"/>
            </w:tcBorders>
            <w:shd w:val="clear" w:color="auto" w:fill="auto"/>
            <w:vAlign w:val="bottom"/>
          </w:tcPr>
          <w:p w14:paraId="6007FA25" w14:textId="77777777" w:rsidR="008C3A19" w:rsidRPr="00587670" w:rsidRDefault="008C3A19" w:rsidP="008C3A19">
            <w:pPr>
              <w:spacing w:after="160" w:line="259" w:lineRule="auto"/>
              <w:rPr>
                <w:rFonts w:eastAsia="Times New Roman" w:cs="Arial"/>
                <w:color w:val="1F1E33"/>
                <w:sz w:val="16"/>
                <w:szCs w:val="16"/>
                <w:lang w:val="en-US" w:eastAsia="nl-NL" w:bidi="ar-SA"/>
              </w:rPr>
            </w:pPr>
            <w:r w:rsidRPr="00587670">
              <w:rPr>
                <w:rFonts w:eastAsia="Times New Roman" w:cs="Arial"/>
                <w:color w:val="1F1E33"/>
                <w:sz w:val="16"/>
                <w:szCs w:val="16"/>
                <w:lang w:val="en-US" w:eastAsia="nl-NL" w:bidi="ar-SA"/>
              </w:rPr>
              <w:t>Oracle Database Server</w:t>
            </w:r>
          </w:p>
        </w:tc>
        <w:tc>
          <w:tcPr>
            <w:tcW w:w="1597" w:type="dxa"/>
            <w:tcBorders>
              <w:top w:val="single" w:sz="4" w:space="0" w:color="auto"/>
              <w:left w:val="single" w:sz="4" w:space="0" w:color="auto"/>
              <w:bottom w:val="single" w:sz="4" w:space="0" w:color="auto"/>
              <w:right w:val="nil"/>
            </w:tcBorders>
            <w:shd w:val="clear" w:color="auto" w:fill="auto"/>
            <w:vAlign w:val="bottom"/>
          </w:tcPr>
          <w:p w14:paraId="2D14484A" w14:textId="4F7BCBD3" w:rsidR="008C3A19" w:rsidRPr="00587670" w:rsidRDefault="008C3A19" w:rsidP="008C3A19">
            <w:pPr>
              <w:spacing w:after="160" w:line="259" w:lineRule="auto"/>
              <w:rPr>
                <w:rFonts w:eastAsia="Times New Roman" w:cs="Arial"/>
                <w:color w:val="1F1E33"/>
                <w:sz w:val="16"/>
                <w:szCs w:val="16"/>
                <w:lang w:val="en-US" w:eastAsia="nl-NL" w:bidi="ar-SA"/>
              </w:rPr>
            </w:pPr>
            <w:r w:rsidRPr="00587670">
              <w:rPr>
                <w:rFonts w:eastAsia="Times New Roman" w:cs="Arial"/>
                <w:color w:val="1F1E33"/>
                <w:sz w:val="16"/>
                <w:szCs w:val="16"/>
                <w:lang w:val="en-US" w:eastAsia="nl-NL" w:bidi="ar-SA"/>
              </w:rPr>
              <w:t>19</w:t>
            </w:r>
            <w:r>
              <w:rPr>
                <w:rFonts w:eastAsia="Times New Roman" w:cs="Arial"/>
                <w:color w:val="1F1E33"/>
                <w:sz w:val="16"/>
                <w:szCs w:val="16"/>
                <w:lang w:val="en-US" w:eastAsia="nl-NL" w:bidi="ar-SA"/>
              </w:rPr>
              <w:t>.3</w:t>
            </w:r>
          </w:p>
        </w:tc>
        <w:tc>
          <w:tcPr>
            <w:tcW w:w="1016" w:type="dxa"/>
          </w:tcPr>
          <w:p w14:paraId="7E261978"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8C3A19" w:rsidRPr="00BE1252" w14:paraId="420C1970" w14:textId="77777777" w:rsidTr="00020982">
        <w:tc>
          <w:tcPr>
            <w:tcW w:w="3870" w:type="dxa"/>
            <w:tcBorders>
              <w:bottom w:val="single" w:sz="4" w:space="0" w:color="auto"/>
            </w:tcBorders>
          </w:tcPr>
          <w:p w14:paraId="0C55C680" w14:textId="6CE8BA3D" w:rsidR="008C3A19" w:rsidRPr="006B2DD6" w:rsidRDefault="008C3A19" w:rsidP="008C3A19">
            <w:pPr>
              <w:spacing w:after="160" w:line="259" w:lineRule="auto"/>
              <w:rPr>
                <w:rFonts w:eastAsia="Times New Roman" w:cs="Arial"/>
                <w:color w:val="000000" w:themeColor="text1"/>
                <w:sz w:val="16"/>
                <w:szCs w:val="16"/>
                <w:lang w:val="nl-NL" w:eastAsia="nl-NL" w:bidi="ar-SA"/>
              </w:rPr>
            </w:pPr>
            <w:r w:rsidRPr="0011535F">
              <w:rPr>
                <w:rFonts w:eastAsia="Times New Roman" w:cs="Arial"/>
                <w:color w:val="000000" w:themeColor="text1"/>
                <w:sz w:val="16"/>
                <w:szCs w:val="16"/>
                <w:lang w:val="nl-NL" w:eastAsia="nl-NL" w:bidi="ar-SA"/>
              </w:rPr>
              <w:t>DIM-DB-P; DIM-DB-</w:t>
            </w:r>
            <w:r>
              <w:rPr>
                <w:rFonts w:eastAsia="Times New Roman" w:cs="Arial"/>
                <w:color w:val="000000" w:themeColor="text1"/>
                <w:sz w:val="16"/>
                <w:szCs w:val="16"/>
                <w:lang w:val="nl-NL" w:eastAsia="nl-NL" w:bidi="ar-SA"/>
              </w:rPr>
              <w:t xml:space="preserve">A;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 xml:space="preserve">D; </w:t>
            </w:r>
            <w:r w:rsidRPr="0011535F">
              <w:rPr>
                <w:rFonts w:eastAsia="Times New Roman" w:cs="Arial"/>
                <w:color w:val="000000" w:themeColor="text1"/>
                <w:sz w:val="16"/>
                <w:szCs w:val="16"/>
                <w:lang w:val="nl-NL" w:eastAsia="nl-NL" w:bidi="ar-SA"/>
              </w:rPr>
              <w:t>DIM-DB</w:t>
            </w:r>
            <w:r>
              <w:rPr>
                <w:rFonts w:eastAsia="Times New Roman" w:cs="Arial"/>
                <w:color w:val="000000" w:themeColor="text1"/>
                <w:sz w:val="16"/>
                <w:szCs w:val="16"/>
                <w:lang w:val="nl-NL" w:eastAsia="nl-NL" w:bidi="ar-SA"/>
              </w:rPr>
              <w:t>-T</w:t>
            </w:r>
          </w:p>
        </w:tc>
        <w:tc>
          <w:tcPr>
            <w:tcW w:w="1281" w:type="dxa"/>
            <w:tcBorders>
              <w:bottom w:val="single" w:sz="4" w:space="0" w:color="auto"/>
            </w:tcBorders>
          </w:tcPr>
          <w:p w14:paraId="51ACE52E"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587670">
              <w:rPr>
                <w:rFonts w:eastAsia="Times New Roman" w:cs="Arial"/>
                <w:color w:val="1F1E33"/>
                <w:sz w:val="16"/>
                <w:szCs w:val="16"/>
                <w:lang w:val="en-US" w:eastAsia="nl-NL" w:bidi="ar-SA"/>
              </w:rPr>
              <w:t>5-Application</w:t>
            </w:r>
          </w:p>
        </w:tc>
        <w:tc>
          <w:tcPr>
            <w:tcW w:w="3486" w:type="dxa"/>
            <w:tcBorders>
              <w:top w:val="single" w:sz="4" w:space="0" w:color="auto"/>
              <w:bottom w:val="single" w:sz="4" w:space="0" w:color="auto"/>
            </w:tcBorders>
          </w:tcPr>
          <w:p w14:paraId="1E18A430" w14:textId="77777777" w:rsidR="008C3A19"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t>IBM Workload scheduler Fault Tolerant Agent</w:t>
            </w:r>
          </w:p>
          <w:p w14:paraId="320861C2" w14:textId="77777777" w:rsidR="00DE17D7" w:rsidRDefault="00DE17D7" w:rsidP="008C3A19">
            <w:pPr>
              <w:spacing w:after="160" w:line="259" w:lineRule="auto"/>
              <w:rPr>
                <w:rFonts w:eastAsia="Times New Roman" w:cs="Arial"/>
                <w:color w:val="1F1E33"/>
                <w:sz w:val="16"/>
                <w:szCs w:val="16"/>
                <w:lang w:val="en-US" w:eastAsia="nl-NL" w:bidi="ar-SA"/>
              </w:rPr>
            </w:pPr>
          </w:p>
          <w:p w14:paraId="0708F712" w14:textId="77777777" w:rsidR="00DE17D7" w:rsidRDefault="00DE17D7" w:rsidP="008C3A19">
            <w:pPr>
              <w:spacing w:after="160" w:line="259" w:lineRule="auto"/>
              <w:rPr>
                <w:rFonts w:eastAsia="Times New Roman" w:cs="Arial"/>
                <w:color w:val="1F1E33"/>
                <w:sz w:val="16"/>
                <w:szCs w:val="16"/>
                <w:lang w:val="en-US" w:eastAsia="nl-NL" w:bidi="ar-SA"/>
              </w:rPr>
            </w:pPr>
          </w:p>
          <w:p w14:paraId="70E0F6E4" w14:textId="069B1889" w:rsidR="00DE17D7" w:rsidRPr="00BE1252" w:rsidRDefault="00DE17D7" w:rsidP="008C3A19">
            <w:pPr>
              <w:spacing w:after="160" w:line="259" w:lineRule="auto"/>
              <w:rPr>
                <w:rFonts w:eastAsia="Times New Roman" w:cs="Arial"/>
                <w:color w:val="1F1E33"/>
                <w:sz w:val="16"/>
                <w:szCs w:val="16"/>
                <w:lang w:val="en-US" w:eastAsia="nl-NL" w:bidi="ar-SA"/>
              </w:rPr>
            </w:pPr>
          </w:p>
        </w:tc>
        <w:tc>
          <w:tcPr>
            <w:tcW w:w="1597" w:type="dxa"/>
            <w:tcBorders>
              <w:top w:val="single" w:sz="4" w:space="0" w:color="auto"/>
              <w:bottom w:val="single" w:sz="4" w:space="0" w:color="auto"/>
            </w:tcBorders>
          </w:tcPr>
          <w:p w14:paraId="016C793A" w14:textId="77777777" w:rsidR="008C3A19" w:rsidRPr="00BE1252" w:rsidRDefault="008C3A19" w:rsidP="008C3A19">
            <w:pPr>
              <w:spacing w:after="160" w:line="259" w:lineRule="auto"/>
              <w:rPr>
                <w:rFonts w:eastAsia="Times New Roman" w:cs="Arial"/>
                <w:color w:val="1F1E33"/>
                <w:sz w:val="16"/>
                <w:szCs w:val="16"/>
                <w:lang w:val="en-US" w:eastAsia="nl-NL" w:bidi="ar-SA"/>
              </w:rPr>
            </w:pPr>
            <w:r w:rsidRPr="00BE1252">
              <w:rPr>
                <w:rFonts w:eastAsia="Times New Roman" w:cs="Arial"/>
                <w:color w:val="1F1E33"/>
                <w:sz w:val="16"/>
                <w:szCs w:val="16"/>
                <w:lang w:val="en-US" w:eastAsia="nl-NL" w:bidi="ar-SA"/>
              </w:rPr>
              <w:lastRenderedPageBreak/>
              <w:t>9.3 FP2</w:t>
            </w:r>
          </w:p>
        </w:tc>
        <w:tc>
          <w:tcPr>
            <w:tcW w:w="1016" w:type="dxa"/>
            <w:tcBorders>
              <w:bottom w:val="single" w:sz="4" w:space="0" w:color="auto"/>
            </w:tcBorders>
          </w:tcPr>
          <w:p w14:paraId="397344DE" w14:textId="77777777" w:rsidR="008C3A19" w:rsidRPr="00BE1252" w:rsidRDefault="008C3A19" w:rsidP="008C3A19">
            <w:pPr>
              <w:spacing w:after="160" w:line="259" w:lineRule="auto"/>
              <w:jc w:val="center"/>
              <w:rPr>
                <w:rFonts w:eastAsia="Times New Roman" w:cs="Arial"/>
                <w:color w:val="1F1E33"/>
                <w:sz w:val="16"/>
                <w:szCs w:val="16"/>
                <w:lang w:val="en-US" w:eastAsia="nl-NL" w:bidi="ar-SA"/>
              </w:rPr>
            </w:pPr>
          </w:p>
        </w:tc>
      </w:tr>
      <w:tr w:rsidR="00E47DAF" w14:paraId="0E4B582B" w14:textId="77777777" w:rsidTr="001A475C">
        <w:trPr>
          <w:trHeight w:val="242"/>
        </w:trPr>
        <w:tc>
          <w:tcPr>
            <w:tcW w:w="3870" w:type="dxa"/>
            <w:shd w:val="clear" w:color="auto" w:fill="BFBFBF" w:themeFill="background1" w:themeFillShade="BF"/>
          </w:tcPr>
          <w:p w14:paraId="3B239500" w14:textId="77777777" w:rsidR="00E47DAF"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Description</w:t>
            </w:r>
          </w:p>
        </w:tc>
        <w:tc>
          <w:tcPr>
            <w:tcW w:w="1281" w:type="dxa"/>
            <w:shd w:val="clear" w:color="auto" w:fill="BFBFBF" w:themeFill="background1" w:themeFillShade="BF"/>
          </w:tcPr>
          <w:p w14:paraId="5F17FA03" w14:textId="77777777" w:rsidR="00E47DAF"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Suite</w:t>
            </w:r>
          </w:p>
        </w:tc>
        <w:tc>
          <w:tcPr>
            <w:tcW w:w="3486" w:type="dxa"/>
            <w:shd w:val="clear" w:color="auto" w:fill="BFBFBF" w:themeFill="background1" w:themeFillShade="BF"/>
          </w:tcPr>
          <w:p w14:paraId="35DF3D33" w14:textId="77777777" w:rsidR="00E47DAF" w:rsidRPr="00C769C8"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Software</w:t>
            </w:r>
          </w:p>
        </w:tc>
        <w:tc>
          <w:tcPr>
            <w:tcW w:w="1597" w:type="dxa"/>
            <w:shd w:val="clear" w:color="auto" w:fill="BFBFBF" w:themeFill="background1" w:themeFillShade="BF"/>
          </w:tcPr>
          <w:p w14:paraId="503BADE2" w14:textId="77777777" w:rsidR="00E47DAF" w:rsidRPr="00C769C8" w:rsidRDefault="00E47DAF" w:rsidP="001A475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Version</w:t>
            </w:r>
          </w:p>
        </w:tc>
        <w:tc>
          <w:tcPr>
            <w:tcW w:w="1016" w:type="dxa"/>
            <w:shd w:val="clear" w:color="auto" w:fill="BFBFBF" w:themeFill="background1" w:themeFillShade="BF"/>
          </w:tcPr>
          <w:p w14:paraId="1C8AA792" w14:textId="77777777" w:rsidR="00E47DAF" w:rsidRDefault="00E47DAF" w:rsidP="001A475C">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Supported </w:t>
            </w:r>
          </w:p>
        </w:tc>
      </w:tr>
      <w:tr w:rsidR="00F13C5E" w14:paraId="302DF3A9" w14:textId="77777777" w:rsidTr="001A475C">
        <w:trPr>
          <w:trHeight w:val="197"/>
        </w:trPr>
        <w:tc>
          <w:tcPr>
            <w:tcW w:w="3870" w:type="dxa"/>
            <w:shd w:val="clear" w:color="auto" w:fill="D9D9D9" w:themeFill="background1" w:themeFillShade="D9"/>
          </w:tcPr>
          <w:p w14:paraId="385AFD95" w14:textId="77777777" w:rsidR="00F13C5E" w:rsidRPr="007C637D" w:rsidRDefault="00F13C5E" w:rsidP="001A475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15BF1672" w14:textId="77777777" w:rsidR="00F13C5E" w:rsidRPr="00BD11F4" w:rsidRDefault="00F13C5E"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5ECCDAAB" w14:textId="36EAE50C" w:rsidR="00F13C5E" w:rsidRPr="00BD11F4" w:rsidRDefault="00F13C5E"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Microsoft Windows Server</w:t>
            </w:r>
          </w:p>
        </w:tc>
        <w:tc>
          <w:tcPr>
            <w:tcW w:w="1597" w:type="dxa"/>
            <w:shd w:val="clear" w:color="auto" w:fill="D9D9D9" w:themeFill="background1" w:themeFillShade="D9"/>
          </w:tcPr>
          <w:p w14:paraId="73EDC85B" w14:textId="77777777" w:rsidR="00F13C5E" w:rsidRPr="00BD11F4" w:rsidRDefault="00F13C5E"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2019</w:t>
            </w:r>
          </w:p>
        </w:tc>
        <w:tc>
          <w:tcPr>
            <w:tcW w:w="1016" w:type="dxa"/>
            <w:shd w:val="clear" w:color="auto" w:fill="D9D9D9" w:themeFill="background1" w:themeFillShade="D9"/>
          </w:tcPr>
          <w:p w14:paraId="042C3D07" w14:textId="77777777" w:rsidR="00F13C5E" w:rsidRPr="00BD11F4" w:rsidRDefault="00F13C5E" w:rsidP="001A475C">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020982" w14:paraId="3461FA33" w14:textId="77777777" w:rsidTr="00A92B1E">
        <w:trPr>
          <w:trHeight w:val="197"/>
        </w:trPr>
        <w:tc>
          <w:tcPr>
            <w:tcW w:w="3870" w:type="dxa"/>
            <w:shd w:val="clear" w:color="auto" w:fill="D9D9D9" w:themeFill="background1" w:themeFillShade="D9"/>
          </w:tcPr>
          <w:p w14:paraId="3201BF80" w14:textId="2FCE8D03" w:rsidR="00020982" w:rsidRPr="007C637D" w:rsidRDefault="00020982" w:rsidP="001A475C">
            <w:pPr>
              <w:spacing w:after="160" w:line="259" w:lineRule="auto"/>
              <w:rPr>
                <w:rFonts w:eastAsia="Times New Roman" w:cs="Arial"/>
                <w:color w:val="000000" w:themeColor="text1"/>
                <w:sz w:val="16"/>
                <w:szCs w:val="16"/>
                <w:lang w:val="en-US" w:eastAsia="nl-NL" w:bidi="ar-SA"/>
              </w:rPr>
            </w:pPr>
            <w:bookmarkStart w:id="54" w:name="_Toc113613308"/>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081C71F0" w14:textId="77777777" w:rsidR="00020982" w:rsidRPr="00BD11F4" w:rsidRDefault="00020982" w:rsidP="001A475C">
            <w:pPr>
              <w:spacing w:after="160" w:line="259" w:lineRule="auto"/>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1-OS</w:t>
            </w:r>
          </w:p>
        </w:tc>
        <w:tc>
          <w:tcPr>
            <w:tcW w:w="3486" w:type="dxa"/>
            <w:shd w:val="clear" w:color="auto" w:fill="D9D9D9" w:themeFill="background1" w:themeFillShade="D9"/>
          </w:tcPr>
          <w:p w14:paraId="464BAEE6" w14:textId="2DB2EF46" w:rsidR="00020982" w:rsidRPr="00BD11F4" w:rsidRDefault="00F91092"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Remote desktop server</w:t>
            </w:r>
          </w:p>
        </w:tc>
        <w:tc>
          <w:tcPr>
            <w:tcW w:w="1597" w:type="dxa"/>
            <w:shd w:val="clear" w:color="auto" w:fill="D9D9D9" w:themeFill="background1" w:themeFillShade="D9"/>
          </w:tcPr>
          <w:p w14:paraId="6081758F" w14:textId="7AA0A87E" w:rsidR="00020982" w:rsidRPr="00BD11F4" w:rsidRDefault="00A92B1E" w:rsidP="001A475C">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2019</w:t>
            </w:r>
          </w:p>
        </w:tc>
        <w:tc>
          <w:tcPr>
            <w:tcW w:w="1016" w:type="dxa"/>
            <w:shd w:val="clear" w:color="auto" w:fill="D9D9D9" w:themeFill="background1" w:themeFillShade="D9"/>
          </w:tcPr>
          <w:p w14:paraId="6187DE24" w14:textId="77777777" w:rsidR="00020982" w:rsidRPr="00BD11F4" w:rsidRDefault="00020982" w:rsidP="001A475C">
            <w:pPr>
              <w:spacing w:after="160" w:line="259" w:lineRule="auto"/>
              <w:jc w:val="center"/>
              <w:rPr>
                <w:rFonts w:eastAsia="Times New Roman" w:cs="Arial"/>
                <w:color w:val="1F1E33"/>
                <w:sz w:val="16"/>
                <w:szCs w:val="16"/>
                <w:lang w:val="en-US" w:eastAsia="nl-NL" w:bidi="ar-SA"/>
              </w:rPr>
            </w:pPr>
            <w:r w:rsidRPr="00BD11F4">
              <w:rPr>
                <w:rFonts w:eastAsia="Times New Roman" w:cs="Arial"/>
                <w:color w:val="1F1E33"/>
                <w:sz w:val="16"/>
                <w:szCs w:val="16"/>
                <w:lang w:val="en-US" w:eastAsia="nl-NL" w:bidi="ar-SA"/>
              </w:rPr>
              <w:t>Y</w:t>
            </w:r>
          </w:p>
        </w:tc>
      </w:tr>
      <w:tr w:rsidR="00F13C5E" w14:paraId="1AD20403" w14:textId="77777777" w:rsidTr="001A475C">
        <w:tc>
          <w:tcPr>
            <w:tcW w:w="3870" w:type="dxa"/>
            <w:shd w:val="clear" w:color="auto" w:fill="D9D9D9" w:themeFill="background1" w:themeFillShade="D9"/>
          </w:tcPr>
          <w:p w14:paraId="06B0177D"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2C81C28B"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091127D0" w14:textId="57C44D34"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Oracle full client</w:t>
            </w:r>
          </w:p>
        </w:tc>
        <w:tc>
          <w:tcPr>
            <w:tcW w:w="1597" w:type="dxa"/>
            <w:shd w:val="clear" w:color="auto" w:fill="D9D9D9" w:themeFill="background1" w:themeFillShade="D9"/>
          </w:tcPr>
          <w:p w14:paraId="72311DD1" w14:textId="2D41F487" w:rsidR="00F13C5E" w:rsidRPr="00BD11F4" w:rsidRDefault="00B100A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12.2</w:t>
            </w:r>
          </w:p>
        </w:tc>
        <w:tc>
          <w:tcPr>
            <w:tcW w:w="1016" w:type="dxa"/>
            <w:shd w:val="clear" w:color="auto" w:fill="D9D9D9" w:themeFill="background1" w:themeFillShade="D9"/>
          </w:tcPr>
          <w:p w14:paraId="6151D129"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68CAFFA6" w14:textId="77777777" w:rsidTr="001A475C">
        <w:tc>
          <w:tcPr>
            <w:tcW w:w="3870" w:type="dxa"/>
            <w:shd w:val="clear" w:color="auto" w:fill="D9D9D9" w:themeFill="background1" w:themeFillShade="D9"/>
          </w:tcPr>
          <w:p w14:paraId="05F0B312"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E12740E"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24FB37F8" w14:textId="4F5AEE2B"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Toad for oracle</w:t>
            </w:r>
          </w:p>
        </w:tc>
        <w:tc>
          <w:tcPr>
            <w:tcW w:w="1597" w:type="dxa"/>
            <w:shd w:val="clear" w:color="auto" w:fill="D9D9D9" w:themeFill="background1" w:themeFillShade="D9"/>
          </w:tcPr>
          <w:p w14:paraId="549EFABC"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7205EFBC"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419428DA" w14:textId="77777777" w:rsidTr="001A475C">
        <w:tc>
          <w:tcPr>
            <w:tcW w:w="3870" w:type="dxa"/>
            <w:shd w:val="clear" w:color="auto" w:fill="D9D9D9" w:themeFill="background1" w:themeFillShade="D9"/>
          </w:tcPr>
          <w:p w14:paraId="4EBE62FD"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8E85C06"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051F4366" w14:textId="50E79755"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Putty</w:t>
            </w:r>
          </w:p>
        </w:tc>
        <w:tc>
          <w:tcPr>
            <w:tcW w:w="1597" w:type="dxa"/>
            <w:shd w:val="clear" w:color="auto" w:fill="D9D9D9" w:themeFill="background1" w:themeFillShade="D9"/>
          </w:tcPr>
          <w:p w14:paraId="1B696537"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355CBB8F"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73419F55" w14:textId="77777777" w:rsidTr="001A475C">
        <w:tc>
          <w:tcPr>
            <w:tcW w:w="3870" w:type="dxa"/>
            <w:shd w:val="clear" w:color="auto" w:fill="D9D9D9" w:themeFill="background1" w:themeFillShade="D9"/>
          </w:tcPr>
          <w:p w14:paraId="6BF00D1B"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333C3CF"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23EBD7E8" w14:textId="6816FC60" w:rsidR="00F13C5E" w:rsidRPr="00BD11F4" w:rsidRDefault="00F13C5E" w:rsidP="00F13C5E">
            <w:pPr>
              <w:spacing w:after="160" w:line="259" w:lineRule="auto"/>
              <w:rPr>
                <w:rFonts w:eastAsia="Times New Roman" w:cs="Arial"/>
                <w:color w:val="1F1E33"/>
                <w:sz w:val="16"/>
                <w:szCs w:val="16"/>
                <w:lang w:val="en-US" w:eastAsia="nl-NL" w:bidi="ar-SA"/>
              </w:rPr>
            </w:pPr>
            <w:proofErr w:type="spellStart"/>
            <w:r w:rsidRPr="00F13C5E">
              <w:rPr>
                <w:rFonts w:eastAsia="Times New Roman" w:cs="Arial"/>
                <w:color w:val="1F1E33"/>
                <w:sz w:val="16"/>
                <w:szCs w:val="16"/>
                <w:lang w:val="en-US" w:eastAsia="nl-NL" w:bidi="ar-SA"/>
              </w:rPr>
              <w:t>Moba</w:t>
            </w:r>
            <w:proofErr w:type="spellEnd"/>
            <w:r w:rsidRPr="00F13C5E">
              <w:rPr>
                <w:rFonts w:eastAsia="Times New Roman" w:cs="Arial"/>
                <w:color w:val="1F1E33"/>
                <w:sz w:val="16"/>
                <w:szCs w:val="16"/>
                <w:lang w:val="en-US" w:eastAsia="nl-NL" w:bidi="ar-SA"/>
              </w:rPr>
              <w:t xml:space="preserve"> x-term</w:t>
            </w:r>
          </w:p>
        </w:tc>
        <w:tc>
          <w:tcPr>
            <w:tcW w:w="1597" w:type="dxa"/>
            <w:shd w:val="clear" w:color="auto" w:fill="D9D9D9" w:themeFill="background1" w:themeFillShade="D9"/>
          </w:tcPr>
          <w:p w14:paraId="29C6B4ED"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4717B32D"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28AC143E" w14:textId="77777777" w:rsidTr="001A475C">
        <w:tc>
          <w:tcPr>
            <w:tcW w:w="3870" w:type="dxa"/>
            <w:shd w:val="clear" w:color="auto" w:fill="D9D9D9" w:themeFill="background1" w:themeFillShade="D9"/>
          </w:tcPr>
          <w:p w14:paraId="378A85DA" w14:textId="77777777"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583DCD57" w14:textId="77777777"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55FB77F1" w14:textId="3ADDE32A" w:rsidR="00F13C5E" w:rsidRPr="00BD11F4" w:rsidRDefault="00F13C5E" w:rsidP="00F13C5E">
            <w:pPr>
              <w:spacing w:after="160" w:line="259" w:lineRule="auto"/>
              <w:rPr>
                <w:rFonts w:eastAsia="Times New Roman" w:cs="Arial"/>
                <w:color w:val="1F1E33"/>
                <w:sz w:val="16"/>
                <w:szCs w:val="16"/>
                <w:lang w:val="en-US" w:eastAsia="nl-NL" w:bidi="ar-SA"/>
              </w:rPr>
            </w:pPr>
            <w:proofErr w:type="spellStart"/>
            <w:r w:rsidRPr="00F13C5E">
              <w:rPr>
                <w:rFonts w:eastAsia="Times New Roman" w:cs="Arial"/>
                <w:color w:val="1F1E33"/>
                <w:sz w:val="16"/>
                <w:szCs w:val="16"/>
                <w:lang w:val="en-US" w:eastAsia="nl-NL" w:bidi="ar-SA"/>
              </w:rPr>
              <w:t>Winscp</w:t>
            </w:r>
            <w:proofErr w:type="spellEnd"/>
          </w:p>
        </w:tc>
        <w:tc>
          <w:tcPr>
            <w:tcW w:w="1597" w:type="dxa"/>
            <w:shd w:val="clear" w:color="auto" w:fill="D9D9D9" w:themeFill="background1" w:themeFillShade="D9"/>
          </w:tcPr>
          <w:p w14:paraId="2B3543A0" w14:textId="77777777"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35701A42" w14:textId="77777777"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r w:rsidR="00F13C5E" w14:paraId="107D7F10" w14:textId="77777777" w:rsidTr="001A475C">
        <w:tc>
          <w:tcPr>
            <w:tcW w:w="3870" w:type="dxa"/>
            <w:shd w:val="clear" w:color="auto" w:fill="D9D9D9" w:themeFill="background1" w:themeFillShade="D9"/>
          </w:tcPr>
          <w:p w14:paraId="2DC83851" w14:textId="444F3C4A" w:rsidR="00F13C5E" w:rsidRPr="00BD11F4" w:rsidRDefault="00F13C5E" w:rsidP="00F13C5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DBA-GD-RDP-P</w:t>
            </w:r>
          </w:p>
        </w:tc>
        <w:tc>
          <w:tcPr>
            <w:tcW w:w="1281" w:type="dxa"/>
            <w:shd w:val="clear" w:color="auto" w:fill="D9D9D9" w:themeFill="background1" w:themeFillShade="D9"/>
          </w:tcPr>
          <w:p w14:paraId="75254155" w14:textId="70E8D726" w:rsidR="00F13C5E" w:rsidRPr="00BD11F4" w:rsidRDefault="00F13C5E" w:rsidP="00F13C5E">
            <w:pPr>
              <w:spacing w:after="160" w:line="259" w:lineRule="auto"/>
              <w:rPr>
                <w:rFonts w:eastAsia="Times New Roman" w:cs="Arial"/>
                <w:color w:val="1F1E33"/>
                <w:sz w:val="16"/>
                <w:szCs w:val="16"/>
                <w:lang w:val="en-US" w:eastAsia="nl-NL" w:bidi="ar-SA"/>
              </w:rPr>
            </w:pPr>
            <w:r>
              <w:rPr>
                <w:rFonts w:eastAsia="Times New Roman" w:cs="Arial"/>
                <w:color w:val="1F1E33"/>
                <w:sz w:val="16"/>
                <w:szCs w:val="16"/>
                <w:lang w:val="en-US" w:eastAsia="nl-NL" w:bidi="ar-SA"/>
              </w:rPr>
              <w:t>5</w:t>
            </w:r>
            <w:r w:rsidRPr="00BD11F4">
              <w:rPr>
                <w:rFonts w:eastAsia="Times New Roman" w:cs="Arial"/>
                <w:color w:val="1F1E33"/>
                <w:sz w:val="16"/>
                <w:szCs w:val="16"/>
                <w:lang w:val="en-US" w:eastAsia="nl-NL" w:bidi="ar-SA"/>
              </w:rPr>
              <w:t>-</w:t>
            </w:r>
            <w:r>
              <w:rPr>
                <w:rFonts w:eastAsia="Times New Roman" w:cs="Arial"/>
                <w:color w:val="1F1E33"/>
                <w:sz w:val="16"/>
                <w:szCs w:val="16"/>
                <w:lang w:val="en-US" w:eastAsia="nl-NL" w:bidi="ar-SA"/>
              </w:rPr>
              <w:t>application</w:t>
            </w:r>
          </w:p>
        </w:tc>
        <w:tc>
          <w:tcPr>
            <w:tcW w:w="3486" w:type="dxa"/>
            <w:shd w:val="clear" w:color="auto" w:fill="D9D9D9" w:themeFill="background1" w:themeFillShade="D9"/>
            <w:vAlign w:val="bottom"/>
          </w:tcPr>
          <w:p w14:paraId="314845C7" w14:textId="2A8B6836" w:rsidR="00F13C5E" w:rsidRPr="00BD11F4" w:rsidRDefault="00F13C5E" w:rsidP="00F13C5E">
            <w:pPr>
              <w:spacing w:after="160" w:line="259" w:lineRule="auto"/>
              <w:rPr>
                <w:rFonts w:eastAsia="Times New Roman" w:cs="Arial"/>
                <w:color w:val="1F1E33"/>
                <w:sz w:val="16"/>
                <w:szCs w:val="16"/>
                <w:lang w:val="en-US" w:eastAsia="nl-NL" w:bidi="ar-SA"/>
              </w:rPr>
            </w:pPr>
            <w:r w:rsidRPr="00F13C5E">
              <w:rPr>
                <w:rFonts w:eastAsia="Times New Roman" w:cs="Arial"/>
                <w:color w:val="1F1E33"/>
                <w:sz w:val="16"/>
                <w:szCs w:val="16"/>
                <w:lang w:val="en-US" w:eastAsia="nl-NL" w:bidi="ar-SA"/>
              </w:rPr>
              <w:t>Notepad++</w:t>
            </w:r>
          </w:p>
        </w:tc>
        <w:tc>
          <w:tcPr>
            <w:tcW w:w="1597" w:type="dxa"/>
            <w:shd w:val="clear" w:color="auto" w:fill="D9D9D9" w:themeFill="background1" w:themeFillShade="D9"/>
          </w:tcPr>
          <w:p w14:paraId="3CA9AC59" w14:textId="006CE8C8" w:rsidR="00F13C5E" w:rsidRPr="00BD11F4" w:rsidRDefault="00F13C5E" w:rsidP="00F13C5E">
            <w:pPr>
              <w:spacing w:after="160" w:line="259" w:lineRule="auto"/>
              <w:rPr>
                <w:rFonts w:eastAsia="Times New Roman" w:cs="Arial"/>
                <w:color w:val="1F1E33"/>
                <w:sz w:val="16"/>
                <w:szCs w:val="16"/>
                <w:lang w:val="en-US" w:eastAsia="nl-NL" w:bidi="ar-SA"/>
              </w:rPr>
            </w:pPr>
          </w:p>
        </w:tc>
        <w:tc>
          <w:tcPr>
            <w:tcW w:w="1016" w:type="dxa"/>
            <w:shd w:val="clear" w:color="auto" w:fill="D9D9D9" w:themeFill="background1" w:themeFillShade="D9"/>
          </w:tcPr>
          <w:p w14:paraId="5445AFFE" w14:textId="69B84BC6" w:rsidR="00F13C5E" w:rsidRPr="00BD11F4" w:rsidRDefault="00F13C5E" w:rsidP="00F13C5E">
            <w:pPr>
              <w:spacing w:after="160" w:line="259" w:lineRule="auto"/>
              <w:jc w:val="center"/>
              <w:rPr>
                <w:rFonts w:eastAsia="Times New Roman" w:cs="Arial"/>
                <w:color w:val="1F1E33"/>
                <w:sz w:val="16"/>
                <w:szCs w:val="16"/>
                <w:lang w:val="en-US" w:eastAsia="nl-NL" w:bidi="ar-SA"/>
              </w:rPr>
            </w:pPr>
          </w:p>
        </w:tc>
      </w:tr>
    </w:tbl>
    <w:p w14:paraId="6F9FBA7D" w14:textId="546A85DA" w:rsidR="004229E3" w:rsidRPr="00C943F4" w:rsidRDefault="004229E3" w:rsidP="00FF5244">
      <w:pPr>
        <w:pStyle w:val="Heading2"/>
        <w:numPr>
          <w:ilvl w:val="0"/>
          <w:numId w:val="0"/>
        </w:numPr>
        <w:ind w:left="567" w:hanging="567"/>
        <w:rPr>
          <w:i/>
          <w:iCs w:val="0"/>
          <w:sz w:val="20"/>
          <w:szCs w:val="20"/>
          <w:lang w:val="en-US" w:eastAsia="nl-NL" w:bidi="ar-SA"/>
        </w:rPr>
      </w:pPr>
      <w:r w:rsidRPr="00C943F4">
        <w:rPr>
          <w:i/>
          <w:iCs w:val="0"/>
          <w:sz w:val="20"/>
          <w:szCs w:val="20"/>
          <w:lang w:val="en-US" w:eastAsia="nl-NL" w:bidi="ar-SA"/>
        </w:rPr>
        <w:t>Load Balancers</w:t>
      </w:r>
      <w:bookmarkEnd w:id="54"/>
    </w:p>
    <w:p w14:paraId="33C6A1B2" w14:textId="571F5325" w:rsidR="00EA1588" w:rsidRPr="00840208" w:rsidRDefault="00840208" w:rsidP="004229E3">
      <w:pPr>
        <w:spacing w:after="160" w:line="259" w:lineRule="auto"/>
        <w:rPr>
          <w:rFonts w:eastAsia="Times New Roman" w:cs="Helvetica"/>
          <w:bCs/>
          <w:iCs/>
          <w:color w:val="1F1E33"/>
          <w:sz w:val="20"/>
          <w:lang w:val="en-US" w:eastAsia="nl-NL" w:bidi="ar-SA"/>
        </w:rPr>
      </w:pPr>
      <w:r w:rsidRPr="00840208">
        <w:rPr>
          <w:rFonts w:eastAsia="Times New Roman" w:cs="Helvetica"/>
          <w:bCs/>
          <w:iCs/>
          <w:color w:val="1F1E33"/>
          <w:sz w:val="20"/>
          <w:lang w:val="en-US" w:eastAsia="nl-NL" w:bidi="ar-SA"/>
        </w:rPr>
        <w:t>Not applicable</w:t>
      </w:r>
    </w:p>
    <w:p w14:paraId="2070999A" w14:textId="77777777" w:rsidR="00FD2B93" w:rsidRPr="00FD2B93" w:rsidRDefault="00FD2B93" w:rsidP="004229E3">
      <w:pPr>
        <w:spacing w:after="160" w:line="259" w:lineRule="auto"/>
        <w:rPr>
          <w:rFonts w:eastAsia="Times New Roman" w:cs="Helvetica"/>
          <w:b/>
          <w:i/>
          <w:color w:val="1F1E33"/>
          <w:sz w:val="20"/>
          <w:lang w:eastAsia="nl-NL" w:bidi="ar-SA"/>
        </w:rPr>
      </w:pPr>
    </w:p>
    <w:p w14:paraId="6CF0F9D4" w14:textId="7714C17E" w:rsidR="0057440A" w:rsidRPr="00AF725D" w:rsidRDefault="0057440A" w:rsidP="0057440A">
      <w:pPr>
        <w:pStyle w:val="Heading1"/>
        <w:numPr>
          <w:ilvl w:val="0"/>
          <w:numId w:val="0"/>
        </w:numPr>
        <w:rPr>
          <w:lang w:val="en-US"/>
        </w:rPr>
      </w:pPr>
      <w:bookmarkStart w:id="55" w:name="_Toc35511974"/>
      <w:bookmarkStart w:id="56" w:name="_Toc38963730"/>
      <w:bookmarkStart w:id="57" w:name="_Toc113613309"/>
      <w:r w:rsidRPr="00AF725D">
        <w:rPr>
          <w:lang w:val="en-US"/>
        </w:rPr>
        <w:lastRenderedPageBreak/>
        <w:t xml:space="preserve">Appendix </w:t>
      </w:r>
      <w:r>
        <w:rPr>
          <w:lang w:val="en-US"/>
        </w:rPr>
        <w:t>B</w:t>
      </w:r>
      <w:r w:rsidRPr="00AF725D">
        <w:rPr>
          <w:lang w:val="en-US"/>
        </w:rPr>
        <w:t xml:space="preserve">: </w:t>
      </w:r>
      <w:r>
        <w:rPr>
          <w:lang w:val="en-US"/>
        </w:rPr>
        <w:t>Network Protocol Matrix</w:t>
      </w:r>
      <w:bookmarkEnd w:id="55"/>
      <w:bookmarkEnd w:id="56"/>
      <w:bookmarkEnd w:id="57"/>
    </w:p>
    <w:p w14:paraId="1205EE52" w14:textId="1DA19D09" w:rsidR="00B45892" w:rsidRPr="0050213E" w:rsidRDefault="00B45892" w:rsidP="00B45892">
      <w:pPr>
        <w:rPr>
          <w:rFonts w:ascii="Helvetica" w:eastAsia="Times New Roman" w:hAnsi="Helvetica" w:cs="Helvetica"/>
          <w:i/>
          <w:iCs/>
          <w:color w:val="1F1E33"/>
          <w:sz w:val="20"/>
          <w:lang w:val="en-US" w:eastAsia="nl-NL" w:bidi="ar-SA"/>
        </w:rPr>
      </w:pPr>
      <w:r w:rsidRPr="006A5D7B">
        <w:rPr>
          <w:rFonts w:ascii="Helvetica" w:eastAsia="Times New Roman" w:hAnsi="Helvetica" w:cs="Helvetica"/>
          <w:i/>
          <w:iCs/>
          <w:color w:val="1F1E33"/>
          <w:sz w:val="20"/>
          <w:lang w:val="en-US" w:eastAsia="nl-NL" w:bidi="ar-SA"/>
        </w:rPr>
        <w:t xml:space="preserve">The following ports must be allowed on the firewalls </w:t>
      </w:r>
      <w:r>
        <w:rPr>
          <w:rFonts w:ascii="Helvetica" w:eastAsia="Times New Roman" w:hAnsi="Helvetica" w:cs="Helvetica"/>
          <w:i/>
          <w:iCs/>
          <w:color w:val="1F1E33"/>
          <w:sz w:val="20"/>
          <w:lang w:val="en-US" w:eastAsia="nl-NL" w:bidi="ar-SA"/>
        </w:rPr>
        <w:t xml:space="preserve">(Only </w:t>
      </w:r>
      <w:r w:rsidRPr="0050213E">
        <w:rPr>
          <w:rFonts w:ascii="Helvetica" w:eastAsia="Times New Roman" w:hAnsi="Helvetica" w:cs="Helvetica"/>
          <w:i/>
          <w:iCs/>
          <w:color w:val="1F1E33"/>
          <w:sz w:val="20"/>
          <w:lang w:val="en-US" w:eastAsia="nl-NL" w:bidi="ar-SA"/>
        </w:rPr>
        <w:t xml:space="preserve">Internal and External (outside DXC) connections are mentioned, External (inside DXC) </w:t>
      </w:r>
      <w:r w:rsidR="00A26980" w:rsidRPr="0050213E">
        <w:rPr>
          <w:rFonts w:ascii="Helvetica" w:eastAsia="Times New Roman" w:hAnsi="Helvetica" w:cs="Helvetica"/>
          <w:i/>
          <w:iCs/>
          <w:color w:val="1F1E33"/>
          <w:sz w:val="20"/>
          <w:lang w:val="en-US" w:eastAsia="nl-NL" w:bidi="ar-SA"/>
        </w:rPr>
        <w:t xml:space="preserve">are </w:t>
      </w:r>
      <w:r w:rsidRPr="0050213E">
        <w:rPr>
          <w:rFonts w:ascii="Helvetica" w:eastAsia="Times New Roman" w:hAnsi="Helvetica" w:cs="Helvetica"/>
          <w:i/>
          <w:iCs/>
          <w:color w:val="1F1E33"/>
          <w:sz w:val="20"/>
          <w:lang w:val="en-US" w:eastAsia="nl-NL" w:bidi="ar-SA"/>
        </w:rPr>
        <w:t>specified in the connectivity sheet).</w:t>
      </w:r>
    </w:p>
    <w:p w14:paraId="52E2B572" w14:textId="77777777" w:rsidR="00B45892" w:rsidRDefault="00B45892" w:rsidP="0057440A">
      <w:pPr>
        <w:rPr>
          <w:rFonts w:eastAsia="Times New Roman" w:cs="Helvetica"/>
          <w:i/>
          <w:iCs/>
          <w:color w:val="1F1E33"/>
          <w:sz w:val="20"/>
          <w:lang w:val="en-US" w:eastAsia="nl-NL" w:bidi="ar-SA"/>
        </w:rPr>
      </w:pPr>
    </w:p>
    <w:p w14:paraId="07ED0AB7" w14:textId="5A3EFCA6" w:rsidR="002F355D" w:rsidRPr="002F355D" w:rsidRDefault="002F355D" w:rsidP="0057440A">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Production</w:t>
      </w:r>
    </w:p>
    <w:p w14:paraId="68B4D562" w14:textId="77777777" w:rsidR="00B45892" w:rsidRPr="0016776E" w:rsidRDefault="00B45892" w:rsidP="0057440A">
      <w:pPr>
        <w:rPr>
          <w:rFonts w:eastAsia="Times New Roman" w:cs="Helvetica"/>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57440A" w:rsidRPr="003454A3" w14:paraId="26D190C8" w14:textId="77777777" w:rsidTr="00E00EAB">
        <w:tc>
          <w:tcPr>
            <w:tcW w:w="2875" w:type="dxa"/>
            <w:tcBorders>
              <w:bottom w:val="single" w:sz="4" w:space="0" w:color="auto"/>
            </w:tcBorders>
            <w:shd w:val="clear" w:color="auto" w:fill="D9D9D9" w:themeFill="background1" w:themeFillShade="D9"/>
          </w:tcPr>
          <w:p w14:paraId="52ABA133"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1D53F0E1"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384CA8ED"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6FF966FC"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4DF0B80C" w14:textId="77777777" w:rsidR="0057440A" w:rsidRPr="0016776E" w:rsidRDefault="0057440A" w:rsidP="00E05349">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844291" w:rsidRPr="003454A3" w14:paraId="7346BA72" w14:textId="77777777" w:rsidTr="00844291">
        <w:tc>
          <w:tcPr>
            <w:tcW w:w="2875" w:type="dxa"/>
            <w:tcBorders>
              <w:bottom w:val="single" w:sz="4" w:space="0" w:color="auto"/>
            </w:tcBorders>
            <w:shd w:val="clear" w:color="auto" w:fill="auto"/>
          </w:tcPr>
          <w:p w14:paraId="6A04D35F" w14:textId="23B10C85" w:rsidR="00844291" w:rsidRPr="00E66118" w:rsidRDefault="00562932" w:rsidP="00E05349">
            <w:pPr>
              <w:rPr>
                <w:rFonts w:eastAsia="Times New Roman" w:cs="Arial"/>
                <w:color w:val="1F1E33"/>
                <w:sz w:val="20"/>
                <w:lang w:val="en-US" w:eastAsia="nl-NL" w:bidi="ar-SA"/>
              </w:rPr>
            </w:pPr>
            <w:r w:rsidRPr="008D0470">
              <w:rPr>
                <w:rFonts w:eastAsia="Times New Roman" w:cs="Arial"/>
                <w:color w:val="1F1E33"/>
                <w:sz w:val="20"/>
                <w:lang w:val="en-US" w:eastAsia="nl-NL" w:bidi="ar-SA"/>
              </w:rPr>
              <w:t>KWN Workplace</w:t>
            </w:r>
          </w:p>
        </w:tc>
        <w:tc>
          <w:tcPr>
            <w:tcW w:w="2430" w:type="dxa"/>
            <w:tcBorders>
              <w:bottom w:val="single" w:sz="4" w:space="0" w:color="auto"/>
            </w:tcBorders>
            <w:shd w:val="clear" w:color="auto" w:fill="auto"/>
          </w:tcPr>
          <w:p w14:paraId="562DCCA3" w14:textId="3A3565A2" w:rsidR="00844291" w:rsidRPr="00587670" w:rsidRDefault="0095358F" w:rsidP="00E05349">
            <w:pPr>
              <w:rPr>
                <w:rFonts w:eastAsia="Times New Roman" w:cs="Arial"/>
                <w:color w:val="1F1E33"/>
                <w:sz w:val="20"/>
                <w:lang w:val="en-US" w:eastAsia="nl-NL" w:bidi="ar-SA"/>
              </w:rPr>
            </w:pPr>
            <w:r w:rsidRPr="00470BD6">
              <w:rPr>
                <w:rFonts w:eastAsia="Times New Roman" w:cs="Arial"/>
                <w:color w:val="1F1E33"/>
                <w:sz w:val="20"/>
                <w:lang w:val="en-US" w:eastAsia="nl-NL" w:bidi="ar-SA"/>
              </w:rPr>
              <w:t>DIM Search Server</w:t>
            </w:r>
          </w:p>
        </w:tc>
        <w:tc>
          <w:tcPr>
            <w:tcW w:w="1530" w:type="dxa"/>
            <w:tcBorders>
              <w:bottom w:val="single" w:sz="4" w:space="0" w:color="auto"/>
            </w:tcBorders>
            <w:shd w:val="clear" w:color="auto" w:fill="auto"/>
          </w:tcPr>
          <w:p w14:paraId="36105CFC" w14:textId="0E1E640B" w:rsidR="00844291" w:rsidRPr="00587670" w:rsidRDefault="0095358F" w:rsidP="00E05349">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2CCC0C3C" w14:textId="2D596501" w:rsidR="00844291" w:rsidRPr="00587670" w:rsidRDefault="0095358F" w:rsidP="00E05349">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2AFE27B9" w14:textId="77777777" w:rsidR="00844291" w:rsidRPr="00587670" w:rsidRDefault="00844291" w:rsidP="00E05349">
            <w:pPr>
              <w:rPr>
                <w:rFonts w:eastAsia="Times New Roman" w:cs="Arial"/>
                <w:b/>
                <w:bCs/>
                <w:color w:val="1F1E33"/>
                <w:sz w:val="20"/>
                <w:lang w:val="en-US" w:eastAsia="nl-NL" w:bidi="ar-SA"/>
              </w:rPr>
            </w:pPr>
          </w:p>
        </w:tc>
      </w:tr>
      <w:tr w:rsidR="00753AE0" w:rsidRPr="003454A3" w14:paraId="70289894" w14:textId="77777777" w:rsidTr="00753AE0">
        <w:trPr>
          <w:trHeight w:val="311"/>
        </w:trPr>
        <w:tc>
          <w:tcPr>
            <w:tcW w:w="2875" w:type="dxa"/>
            <w:tcBorders>
              <w:top w:val="single" w:sz="4" w:space="0" w:color="auto"/>
              <w:right w:val="single" w:sz="4" w:space="0" w:color="auto"/>
            </w:tcBorders>
          </w:tcPr>
          <w:p w14:paraId="6769C90C" w14:textId="261980D0" w:rsidR="00753AE0" w:rsidRPr="00587670" w:rsidRDefault="00344659"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6052AFEB" w14:textId="0EE814ED" w:rsidR="00753AE0" w:rsidRPr="00587670" w:rsidRDefault="004F708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5F33AD0D" w14:textId="7A161B7B" w:rsidR="00753AE0" w:rsidRPr="00587670" w:rsidRDefault="004F7083" w:rsidP="00862341">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5C82AE07" w14:textId="34C31870" w:rsidR="00753AE0" w:rsidRPr="00587670" w:rsidRDefault="003539FB"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1C5B285F" w14:textId="77777777" w:rsidR="00753AE0" w:rsidRPr="008D0470" w:rsidRDefault="00753AE0" w:rsidP="00862341">
            <w:pPr>
              <w:rPr>
                <w:rFonts w:eastAsia="Times New Roman" w:cs="Arial"/>
                <w:color w:val="1F1E33"/>
                <w:sz w:val="20"/>
                <w:lang w:val="nl-NL" w:eastAsia="nl-NL" w:bidi="ar-SA"/>
              </w:rPr>
            </w:pPr>
          </w:p>
        </w:tc>
      </w:tr>
      <w:tr w:rsidR="00753AE0" w:rsidRPr="003454A3" w14:paraId="7CCC6BA5" w14:textId="77777777" w:rsidTr="00753AE0">
        <w:trPr>
          <w:trHeight w:val="311"/>
        </w:trPr>
        <w:tc>
          <w:tcPr>
            <w:tcW w:w="2875" w:type="dxa"/>
            <w:tcBorders>
              <w:top w:val="single" w:sz="4" w:space="0" w:color="auto"/>
              <w:right w:val="single" w:sz="4" w:space="0" w:color="auto"/>
            </w:tcBorders>
          </w:tcPr>
          <w:p w14:paraId="54382B8A" w14:textId="73859B0B" w:rsidR="00753AE0" w:rsidRPr="00587670" w:rsidRDefault="00DF5C3F"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w:t>
            </w:r>
            <w:r w:rsidR="00181B0F" w:rsidRPr="00587670">
              <w:rPr>
                <w:rFonts w:eastAsia="Times New Roman" w:cs="Arial"/>
                <w:color w:val="1F1E33"/>
                <w:sz w:val="20"/>
                <w:lang w:val="nl-NL" w:eastAsia="nl-NL" w:bidi="ar-SA"/>
              </w:rPr>
              <w:t xml:space="preserve">IM </w:t>
            </w:r>
            <w:r w:rsidR="00631598">
              <w:rPr>
                <w:rFonts w:eastAsia="Times New Roman" w:cs="Arial"/>
                <w:color w:val="1F1E33"/>
                <w:sz w:val="20"/>
                <w:lang w:val="nl-NL" w:eastAsia="nl-NL" w:bidi="ar-SA"/>
              </w:rPr>
              <w:t>Bridge</w:t>
            </w:r>
            <w:r w:rsidR="0065338A" w:rsidRPr="00587670">
              <w:rPr>
                <w:rFonts w:eastAsia="Times New Roman" w:cs="Arial"/>
                <w:color w:val="1F1E33"/>
                <w:sz w:val="20"/>
                <w:lang w:val="nl-NL" w:eastAsia="nl-NL" w:bidi="ar-SA"/>
              </w:rPr>
              <w:t xml:space="preserve"> </w:t>
            </w:r>
            <w:r w:rsidR="00181B0F" w:rsidRPr="00587670">
              <w:rPr>
                <w:rFonts w:eastAsia="Times New Roman" w:cs="Arial"/>
                <w:color w:val="1F1E33"/>
                <w:sz w:val="20"/>
                <w:lang w:val="nl-NL" w:eastAsia="nl-NL" w:bidi="ar-SA"/>
              </w:rPr>
              <w:t>Server</w:t>
            </w:r>
          </w:p>
        </w:tc>
        <w:tc>
          <w:tcPr>
            <w:tcW w:w="2430" w:type="dxa"/>
            <w:tcBorders>
              <w:top w:val="single" w:sz="4" w:space="0" w:color="auto"/>
              <w:left w:val="single" w:sz="4" w:space="0" w:color="auto"/>
            </w:tcBorders>
          </w:tcPr>
          <w:p w14:paraId="09EB2B2C" w14:textId="72F32837" w:rsidR="00753AE0" w:rsidRPr="00587670" w:rsidRDefault="00D7441C"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1DE3E8E4" w14:textId="220D458B" w:rsidR="00753AE0" w:rsidRPr="00587670" w:rsidRDefault="00D7441C" w:rsidP="00862341">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4B6A2541" w14:textId="0AEB95E1" w:rsidR="00753AE0" w:rsidRPr="00587670" w:rsidRDefault="004E3298"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22411D2" w14:textId="77777777" w:rsidR="00753AE0" w:rsidRPr="008D0470" w:rsidRDefault="00753AE0" w:rsidP="00862341">
            <w:pPr>
              <w:rPr>
                <w:rFonts w:eastAsia="Times New Roman" w:cs="Arial"/>
                <w:color w:val="1F1E33"/>
                <w:sz w:val="20"/>
                <w:lang w:val="nl-NL" w:eastAsia="nl-NL" w:bidi="ar-SA"/>
              </w:rPr>
            </w:pPr>
          </w:p>
        </w:tc>
      </w:tr>
      <w:tr w:rsidR="00753AE0" w:rsidRPr="003454A3" w14:paraId="737187A2" w14:textId="77777777" w:rsidTr="00753AE0">
        <w:trPr>
          <w:trHeight w:val="311"/>
        </w:trPr>
        <w:tc>
          <w:tcPr>
            <w:tcW w:w="2875" w:type="dxa"/>
            <w:tcBorders>
              <w:top w:val="single" w:sz="4" w:space="0" w:color="auto"/>
              <w:right w:val="single" w:sz="4" w:space="0" w:color="auto"/>
            </w:tcBorders>
          </w:tcPr>
          <w:p w14:paraId="2839C12E" w14:textId="1F29F9B1" w:rsidR="00753AE0" w:rsidRPr="00587670" w:rsidRDefault="002640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AB4C4C5" w14:textId="4316318B" w:rsidR="00753AE0" w:rsidRPr="00587670" w:rsidRDefault="002640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13EDA936" w14:textId="71A99C67" w:rsidR="00753AE0" w:rsidRPr="00587670" w:rsidRDefault="00264053" w:rsidP="00862341">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F8148D2" w14:textId="5E3F6B08" w:rsidR="00753AE0" w:rsidRPr="00587670" w:rsidRDefault="002640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DD36FB7" w14:textId="77777777" w:rsidR="00753AE0" w:rsidRPr="008D0470" w:rsidRDefault="00753AE0" w:rsidP="00862341">
            <w:pPr>
              <w:rPr>
                <w:rFonts w:eastAsia="Times New Roman" w:cs="Arial"/>
                <w:color w:val="1F1E33"/>
                <w:sz w:val="20"/>
                <w:lang w:val="nl-NL" w:eastAsia="nl-NL" w:bidi="ar-SA"/>
              </w:rPr>
            </w:pPr>
          </w:p>
        </w:tc>
      </w:tr>
      <w:tr w:rsidR="00753AE0" w:rsidRPr="003454A3" w14:paraId="7FAF6D48" w14:textId="77777777" w:rsidTr="00753AE0">
        <w:trPr>
          <w:trHeight w:val="311"/>
        </w:trPr>
        <w:tc>
          <w:tcPr>
            <w:tcW w:w="2875" w:type="dxa"/>
            <w:tcBorders>
              <w:top w:val="single" w:sz="4" w:space="0" w:color="auto"/>
              <w:right w:val="single" w:sz="4" w:space="0" w:color="auto"/>
            </w:tcBorders>
          </w:tcPr>
          <w:p w14:paraId="3756D66C" w14:textId="746B1B2E" w:rsidR="00753AE0" w:rsidRPr="00587670" w:rsidRDefault="00247765"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196CB1CC" w14:textId="339D78A0" w:rsidR="00753AE0" w:rsidRPr="00587670" w:rsidRDefault="00247765"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3C538B" w:rsidRPr="00587670">
              <w:rPr>
                <w:rFonts w:eastAsia="Times New Roman" w:cs="Arial"/>
                <w:color w:val="1F1E33"/>
                <w:sz w:val="20"/>
                <w:lang w:val="nl-NL" w:eastAsia="nl-NL" w:bidi="ar-SA"/>
              </w:rPr>
              <w:t>NFS</w:t>
            </w:r>
            <w:r w:rsidRPr="00587670">
              <w:rPr>
                <w:rFonts w:eastAsia="Times New Roman" w:cs="Arial"/>
                <w:color w:val="1F1E33"/>
                <w:sz w:val="20"/>
                <w:lang w:val="nl-NL" w:eastAsia="nl-NL" w:bidi="ar-SA"/>
              </w:rPr>
              <w:t xml:space="preserve"> Server</w:t>
            </w:r>
          </w:p>
        </w:tc>
        <w:tc>
          <w:tcPr>
            <w:tcW w:w="1530" w:type="dxa"/>
            <w:tcBorders>
              <w:top w:val="single" w:sz="4" w:space="0" w:color="auto"/>
            </w:tcBorders>
          </w:tcPr>
          <w:p w14:paraId="79ED9A4D" w14:textId="1AC22D68" w:rsidR="00753AE0" w:rsidRPr="00587670" w:rsidRDefault="007231C5" w:rsidP="00862341">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2B4568D8" w14:textId="62D58A45" w:rsidR="00753AE0" w:rsidRPr="00587670" w:rsidRDefault="007231C5"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20D3FD76" w14:textId="77777777" w:rsidR="00753AE0" w:rsidRPr="008D0470" w:rsidRDefault="00753AE0" w:rsidP="00862341">
            <w:pPr>
              <w:rPr>
                <w:rFonts w:eastAsia="Times New Roman" w:cs="Arial"/>
                <w:color w:val="1F1E33"/>
                <w:sz w:val="20"/>
                <w:lang w:val="nl-NL" w:eastAsia="nl-NL" w:bidi="ar-SA"/>
              </w:rPr>
            </w:pPr>
          </w:p>
        </w:tc>
      </w:tr>
      <w:tr w:rsidR="003C538B" w:rsidRPr="003454A3" w14:paraId="7D91BDCD" w14:textId="77777777" w:rsidTr="00753AE0">
        <w:trPr>
          <w:trHeight w:val="311"/>
        </w:trPr>
        <w:tc>
          <w:tcPr>
            <w:tcW w:w="2875" w:type="dxa"/>
            <w:tcBorders>
              <w:top w:val="single" w:sz="4" w:space="0" w:color="auto"/>
              <w:right w:val="single" w:sz="4" w:space="0" w:color="auto"/>
            </w:tcBorders>
          </w:tcPr>
          <w:p w14:paraId="5712365A" w14:textId="4048581E" w:rsidR="003C538B" w:rsidRPr="00587670" w:rsidRDefault="003C538B" w:rsidP="003C538B">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70BC0BC2" w14:textId="5459B142" w:rsidR="003C538B" w:rsidRPr="00587670" w:rsidRDefault="003C538B" w:rsidP="003C538B">
            <w:pPr>
              <w:rPr>
                <w:rFonts w:eastAsia="Times New Roman" w:cs="Arial"/>
                <w:color w:val="1F1E33"/>
                <w:sz w:val="20"/>
                <w:lang w:val="nl-NL" w:eastAsia="nl-NL" w:bidi="ar-SA"/>
              </w:rPr>
            </w:pPr>
            <w:r w:rsidRPr="00587670">
              <w:rPr>
                <w:rFonts w:eastAsia="Times New Roman" w:cs="Arial"/>
                <w:color w:val="1F1E33"/>
                <w:sz w:val="20"/>
                <w:lang w:val="nl-NL" w:eastAsia="nl-NL" w:bidi="ar-SA"/>
              </w:rPr>
              <w:t>DIM NFS Server</w:t>
            </w:r>
          </w:p>
        </w:tc>
        <w:tc>
          <w:tcPr>
            <w:tcW w:w="1530" w:type="dxa"/>
            <w:tcBorders>
              <w:top w:val="single" w:sz="4" w:space="0" w:color="auto"/>
            </w:tcBorders>
          </w:tcPr>
          <w:p w14:paraId="791C1559" w14:textId="0FF223B2" w:rsidR="003C538B" w:rsidRPr="00587670" w:rsidRDefault="003C538B" w:rsidP="003C538B">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456BEB8C" w14:textId="57501AA9" w:rsidR="003C538B" w:rsidRPr="00587670" w:rsidRDefault="003C538B" w:rsidP="003C538B">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58382935" w14:textId="77777777" w:rsidR="003C538B" w:rsidRPr="008D0470" w:rsidRDefault="003C538B" w:rsidP="003C538B">
            <w:pPr>
              <w:rPr>
                <w:rFonts w:eastAsia="Times New Roman" w:cs="Arial"/>
                <w:color w:val="1F1E33"/>
                <w:sz w:val="20"/>
                <w:lang w:val="nl-NL" w:eastAsia="nl-NL" w:bidi="ar-SA"/>
              </w:rPr>
            </w:pPr>
          </w:p>
        </w:tc>
      </w:tr>
      <w:tr w:rsidR="004C25A0" w:rsidRPr="003454A3" w14:paraId="6FEC078F" w14:textId="77777777" w:rsidTr="00753AE0">
        <w:trPr>
          <w:trHeight w:val="311"/>
        </w:trPr>
        <w:tc>
          <w:tcPr>
            <w:tcW w:w="2875" w:type="dxa"/>
            <w:tcBorders>
              <w:top w:val="single" w:sz="4" w:space="0" w:color="auto"/>
              <w:right w:val="single" w:sz="4" w:space="0" w:color="auto"/>
            </w:tcBorders>
          </w:tcPr>
          <w:p w14:paraId="6A4A8237" w14:textId="7EC510F9" w:rsidR="004C25A0" w:rsidRPr="00587670" w:rsidRDefault="00B4665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SI-FT</w:t>
            </w:r>
          </w:p>
        </w:tc>
        <w:tc>
          <w:tcPr>
            <w:tcW w:w="2430" w:type="dxa"/>
            <w:tcBorders>
              <w:top w:val="single" w:sz="4" w:space="0" w:color="auto"/>
              <w:left w:val="single" w:sz="4" w:space="0" w:color="auto"/>
            </w:tcBorders>
          </w:tcPr>
          <w:p w14:paraId="47725F4E" w14:textId="2BAE0508" w:rsidR="004C25A0" w:rsidRPr="00587670" w:rsidRDefault="00B4665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09BF1FB0" w14:textId="25DB9954" w:rsidR="004C25A0" w:rsidRPr="00587670" w:rsidRDefault="00B46651" w:rsidP="00862341">
            <w:pPr>
              <w:rPr>
                <w:rStyle w:val="CommentReference"/>
                <w:rFonts w:cs="Arial"/>
                <w:sz w:val="20"/>
                <w:szCs w:val="20"/>
              </w:rPr>
            </w:pPr>
            <w:r w:rsidRPr="00587670">
              <w:rPr>
                <w:rStyle w:val="CommentReference"/>
                <w:rFonts w:cs="Arial"/>
                <w:sz w:val="20"/>
                <w:szCs w:val="20"/>
              </w:rPr>
              <w:t>SFTP</w:t>
            </w:r>
          </w:p>
        </w:tc>
        <w:tc>
          <w:tcPr>
            <w:tcW w:w="1080" w:type="dxa"/>
            <w:tcBorders>
              <w:top w:val="single" w:sz="4" w:space="0" w:color="auto"/>
            </w:tcBorders>
          </w:tcPr>
          <w:p w14:paraId="042F4914" w14:textId="370B2BC1" w:rsidR="004C25A0" w:rsidRPr="00587670" w:rsidRDefault="00B4665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5134934" w14:textId="77777777" w:rsidR="004C25A0" w:rsidRPr="008D0470" w:rsidRDefault="004C25A0" w:rsidP="00862341">
            <w:pPr>
              <w:rPr>
                <w:rFonts w:eastAsia="Times New Roman" w:cs="Arial"/>
                <w:color w:val="1F1E33"/>
                <w:sz w:val="20"/>
                <w:lang w:val="nl-NL" w:eastAsia="nl-NL" w:bidi="ar-SA"/>
              </w:rPr>
            </w:pPr>
          </w:p>
        </w:tc>
      </w:tr>
      <w:tr w:rsidR="004C25A0" w:rsidRPr="003454A3" w14:paraId="2A624E78" w14:textId="77777777" w:rsidTr="00753AE0">
        <w:trPr>
          <w:trHeight w:val="311"/>
        </w:trPr>
        <w:tc>
          <w:tcPr>
            <w:tcW w:w="2875" w:type="dxa"/>
            <w:tcBorders>
              <w:top w:val="single" w:sz="4" w:space="0" w:color="auto"/>
              <w:right w:val="single" w:sz="4" w:space="0" w:color="auto"/>
            </w:tcBorders>
          </w:tcPr>
          <w:p w14:paraId="3273203C" w14:textId="4B483284" w:rsidR="004C25A0" w:rsidRPr="00587670" w:rsidRDefault="008062C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Generieke TWS</w:t>
            </w:r>
          </w:p>
        </w:tc>
        <w:tc>
          <w:tcPr>
            <w:tcW w:w="2430" w:type="dxa"/>
            <w:tcBorders>
              <w:top w:val="single" w:sz="4" w:space="0" w:color="auto"/>
              <w:left w:val="single" w:sz="4" w:space="0" w:color="auto"/>
            </w:tcBorders>
          </w:tcPr>
          <w:p w14:paraId="05A87218" w14:textId="3023F20D" w:rsidR="004C25A0" w:rsidRPr="00587670" w:rsidRDefault="008062C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2A2DC375" w14:textId="16E65E74" w:rsidR="004C25A0" w:rsidRPr="00587670" w:rsidRDefault="008062C4" w:rsidP="00862341">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tcBorders>
          </w:tcPr>
          <w:p w14:paraId="38B036F2" w14:textId="05300483" w:rsidR="004C25A0" w:rsidRPr="00587670" w:rsidRDefault="003835DA"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34342</w:t>
            </w:r>
          </w:p>
        </w:tc>
        <w:tc>
          <w:tcPr>
            <w:tcW w:w="1294" w:type="dxa"/>
            <w:tcBorders>
              <w:top w:val="single" w:sz="4" w:space="0" w:color="auto"/>
            </w:tcBorders>
          </w:tcPr>
          <w:p w14:paraId="5B38BAC7" w14:textId="77777777" w:rsidR="004C25A0" w:rsidRPr="008D0470" w:rsidRDefault="004C25A0" w:rsidP="00862341">
            <w:pPr>
              <w:rPr>
                <w:rFonts w:eastAsia="Times New Roman" w:cs="Arial"/>
                <w:color w:val="1F1E33"/>
                <w:sz w:val="20"/>
                <w:lang w:val="nl-NL" w:eastAsia="nl-NL" w:bidi="ar-SA"/>
              </w:rPr>
            </w:pPr>
          </w:p>
        </w:tc>
      </w:tr>
      <w:tr w:rsidR="004C25A0" w:rsidRPr="003454A3" w14:paraId="29267264" w14:textId="77777777" w:rsidTr="00753AE0">
        <w:trPr>
          <w:trHeight w:val="311"/>
        </w:trPr>
        <w:tc>
          <w:tcPr>
            <w:tcW w:w="2875" w:type="dxa"/>
            <w:tcBorders>
              <w:top w:val="single" w:sz="4" w:space="0" w:color="auto"/>
              <w:right w:val="single" w:sz="4" w:space="0" w:color="auto"/>
            </w:tcBorders>
          </w:tcPr>
          <w:p w14:paraId="77C9F3C5" w14:textId="3DC6638F" w:rsidR="004C25A0" w:rsidRPr="00587670" w:rsidRDefault="003835DA"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Engine </w:t>
            </w:r>
            <w:r w:rsidR="00E10167" w:rsidRPr="00587670">
              <w:rPr>
                <w:rFonts w:eastAsia="Times New Roman" w:cs="Arial"/>
                <w:color w:val="1F1E33"/>
                <w:sz w:val="20"/>
                <w:lang w:val="nl-NL" w:eastAsia="nl-NL" w:bidi="ar-SA"/>
              </w:rPr>
              <w:t>Server</w:t>
            </w:r>
          </w:p>
        </w:tc>
        <w:tc>
          <w:tcPr>
            <w:tcW w:w="2430" w:type="dxa"/>
            <w:tcBorders>
              <w:top w:val="single" w:sz="4" w:space="0" w:color="auto"/>
              <w:left w:val="single" w:sz="4" w:space="0" w:color="auto"/>
            </w:tcBorders>
          </w:tcPr>
          <w:p w14:paraId="1999BC36" w14:textId="3603F7A0" w:rsidR="004C25A0" w:rsidRPr="00587670" w:rsidRDefault="00E10167"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39D62FF8" w14:textId="7F91A625" w:rsidR="004C25A0" w:rsidRPr="00587670" w:rsidRDefault="00E10167" w:rsidP="00862341">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68FB1A74" w14:textId="3BD227AC" w:rsidR="004C25A0" w:rsidRPr="00587670" w:rsidRDefault="00E10167"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0432BA6C" w14:textId="77777777" w:rsidR="004C25A0" w:rsidRPr="008D0470" w:rsidRDefault="004C25A0" w:rsidP="00862341">
            <w:pPr>
              <w:rPr>
                <w:rFonts w:eastAsia="Times New Roman" w:cs="Arial"/>
                <w:color w:val="1F1E33"/>
                <w:sz w:val="20"/>
                <w:lang w:val="nl-NL" w:eastAsia="nl-NL" w:bidi="ar-SA"/>
              </w:rPr>
            </w:pPr>
          </w:p>
        </w:tc>
      </w:tr>
      <w:tr w:rsidR="004C25A0" w:rsidRPr="003454A3" w14:paraId="54DBC7E7" w14:textId="77777777" w:rsidTr="00753AE0">
        <w:trPr>
          <w:trHeight w:val="311"/>
        </w:trPr>
        <w:tc>
          <w:tcPr>
            <w:tcW w:w="2875" w:type="dxa"/>
            <w:tcBorders>
              <w:top w:val="single" w:sz="4" w:space="0" w:color="auto"/>
              <w:right w:val="single" w:sz="4" w:space="0" w:color="auto"/>
            </w:tcBorders>
          </w:tcPr>
          <w:p w14:paraId="78BADB6B" w14:textId="0B026EE7" w:rsidR="004C25A0" w:rsidRPr="00587670" w:rsidRDefault="006B5CD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3380857E" w14:textId="0A236B57" w:rsidR="004C25A0" w:rsidRPr="00587670" w:rsidRDefault="006B5CD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648E02B8" w14:textId="6A87A228" w:rsidR="004C25A0" w:rsidRPr="00587670" w:rsidRDefault="006B5CD1" w:rsidP="00862341">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370B45C7" w14:textId="3276E811" w:rsidR="004C25A0" w:rsidRPr="00587670" w:rsidRDefault="00221A1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4680C393" w14:textId="77777777" w:rsidR="004C25A0" w:rsidRPr="008D0470" w:rsidRDefault="004C25A0" w:rsidP="00862341">
            <w:pPr>
              <w:rPr>
                <w:rFonts w:eastAsia="Times New Roman" w:cs="Arial"/>
                <w:color w:val="1F1E33"/>
                <w:sz w:val="20"/>
                <w:lang w:val="nl-NL" w:eastAsia="nl-NL" w:bidi="ar-SA"/>
              </w:rPr>
            </w:pPr>
          </w:p>
        </w:tc>
      </w:tr>
      <w:tr w:rsidR="004C25A0" w:rsidRPr="003454A3" w14:paraId="62772BC0" w14:textId="77777777" w:rsidTr="004036CF">
        <w:trPr>
          <w:trHeight w:val="311"/>
        </w:trPr>
        <w:tc>
          <w:tcPr>
            <w:tcW w:w="2875" w:type="dxa"/>
            <w:tcBorders>
              <w:top w:val="single" w:sz="4" w:space="0" w:color="auto"/>
              <w:bottom w:val="single" w:sz="4" w:space="0" w:color="auto"/>
              <w:right w:val="single" w:sz="4" w:space="0" w:color="auto"/>
            </w:tcBorders>
          </w:tcPr>
          <w:p w14:paraId="417F7F3D" w14:textId="6E8C307F" w:rsidR="004C25A0" w:rsidRPr="00587670" w:rsidRDefault="00221A1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5341281E" w14:textId="6B51A98B" w:rsidR="004C25A0" w:rsidRPr="00587670" w:rsidRDefault="004036CF"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05ACE264" w14:textId="3732FD47" w:rsidR="004C25A0" w:rsidRPr="00587670" w:rsidRDefault="004036CF" w:rsidP="00862341">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5475C17C" w14:textId="28713618" w:rsidR="004C25A0" w:rsidRPr="00587670" w:rsidRDefault="004036CF"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448CA3DD" w14:textId="77777777" w:rsidR="004C25A0" w:rsidRPr="008D0470" w:rsidRDefault="004C25A0" w:rsidP="00862341">
            <w:pPr>
              <w:rPr>
                <w:rFonts w:eastAsia="Times New Roman" w:cs="Arial"/>
                <w:color w:val="1F1E33"/>
                <w:sz w:val="20"/>
                <w:lang w:val="nl-NL" w:eastAsia="nl-NL" w:bidi="ar-SA"/>
              </w:rPr>
            </w:pPr>
          </w:p>
        </w:tc>
      </w:tr>
      <w:tr w:rsidR="004036CF" w:rsidRPr="003454A3" w14:paraId="3285CEE0" w14:textId="77777777" w:rsidTr="00753AE0">
        <w:trPr>
          <w:trHeight w:val="311"/>
        </w:trPr>
        <w:tc>
          <w:tcPr>
            <w:tcW w:w="2875" w:type="dxa"/>
            <w:tcBorders>
              <w:top w:val="single" w:sz="4" w:space="0" w:color="auto"/>
              <w:right w:val="single" w:sz="4" w:space="0" w:color="auto"/>
            </w:tcBorders>
          </w:tcPr>
          <w:p w14:paraId="3FA2A344" w14:textId="6A3C54B9" w:rsidR="004036CF" w:rsidRPr="00587670" w:rsidRDefault="00AB5F4B"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5D5E4A02" w14:textId="579405EE" w:rsidR="004036CF" w:rsidRPr="00587670" w:rsidRDefault="007B0FB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054A148F" w14:textId="49842CB0" w:rsidR="004036CF" w:rsidRPr="00587670" w:rsidRDefault="007B0FB4" w:rsidP="007B0FB4">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06035FA9" w14:textId="3A76A143" w:rsidR="004036CF" w:rsidRPr="00587670" w:rsidRDefault="007B0FB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A79823A" w14:textId="77777777" w:rsidR="004036CF" w:rsidRPr="008D0470" w:rsidRDefault="004036CF" w:rsidP="00862341">
            <w:pPr>
              <w:rPr>
                <w:rFonts w:eastAsia="Times New Roman" w:cs="Arial"/>
                <w:color w:val="1F1E33"/>
                <w:sz w:val="20"/>
                <w:lang w:val="nl-NL" w:eastAsia="nl-NL" w:bidi="ar-SA"/>
              </w:rPr>
            </w:pPr>
          </w:p>
        </w:tc>
      </w:tr>
      <w:tr w:rsidR="004036CF" w:rsidRPr="003454A3" w14:paraId="0454914A" w14:textId="77777777" w:rsidTr="00753AE0">
        <w:trPr>
          <w:trHeight w:val="311"/>
        </w:trPr>
        <w:tc>
          <w:tcPr>
            <w:tcW w:w="2875" w:type="dxa"/>
            <w:tcBorders>
              <w:top w:val="single" w:sz="4" w:space="0" w:color="auto"/>
              <w:right w:val="single" w:sz="4" w:space="0" w:color="auto"/>
            </w:tcBorders>
          </w:tcPr>
          <w:p w14:paraId="4F067C59" w14:textId="2B3831D4" w:rsidR="004036CF" w:rsidRPr="00587670" w:rsidRDefault="00A45FC8"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46DD4E61" w14:textId="7CB0804A" w:rsidR="004036CF" w:rsidRPr="00587670" w:rsidRDefault="00A45FC8"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3314B63B" w14:textId="491D5B82" w:rsidR="004036CF" w:rsidRPr="00587670" w:rsidRDefault="00A43D3E" w:rsidP="00A43D3E">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3C9FCADA" w14:textId="7F1101A0" w:rsidR="004036CF" w:rsidRPr="00587670" w:rsidRDefault="00A43D3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5935E9BB" w14:textId="77777777" w:rsidR="004036CF" w:rsidRPr="008D0470" w:rsidRDefault="004036CF" w:rsidP="00862341">
            <w:pPr>
              <w:rPr>
                <w:rFonts w:eastAsia="Times New Roman" w:cs="Arial"/>
                <w:color w:val="1F1E33"/>
                <w:sz w:val="20"/>
                <w:lang w:val="nl-NL" w:eastAsia="nl-NL" w:bidi="ar-SA"/>
              </w:rPr>
            </w:pPr>
          </w:p>
        </w:tc>
      </w:tr>
      <w:tr w:rsidR="004036CF" w:rsidRPr="003454A3" w14:paraId="0277292C" w14:textId="77777777" w:rsidTr="00753AE0">
        <w:trPr>
          <w:trHeight w:val="311"/>
        </w:trPr>
        <w:tc>
          <w:tcPr>
            <w:tcW w:w="2875" w:type="dxa"/>
            <w:tcBorders>
              <w:top w:val="single" w:sz="4" w:space="0" w:color="auto"/>
              <w:right w:val="single" w:sz="4" w:space="0" w:color="auto"/>
            </w:tcBorders>
          </w:tcPr>
          <w:p w14:paraId="2F0EEE5C" w14:textId="4E523107" w:rsidR="004036CF" w:rsidRPr="00587670" w:rsidRDefault="00A43D3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316804" w:rsidRPr="00587670">
              <w:rPr>
                <w:rFonts w:eastAsia="Times New Roman" w:cs="Arial"/>
                <w:color w:val="1F1E33"/>
                <w:sz w:val="20"/>
                <w:lang w:val="nl-NL" w:eastAsia="nl-NL" w:bidi="ar-SA"/>
              </w:rPr>
              <w:t>Search Server</w:t>
            </w:r>
          </w:p>
        </w:tc>
        <w:tc>
          <w:tcPr>
            <w:tcW w:w="2430" w:type="dxa"/>
            <w:tcBorders>
              <w:top w:val="single" w:sz="4" w:space="0" w:color="auto"/>
              <w:left w:val="single" w:sz="4" w:space="0" w:color="auto"/>
            </w:tcBorders>
          </w:tcPr>
          <w:p w14:paraId="6ADB1AAF" w14:textId="41A7EF59" w:rsidR="004036CF" w:rsidRPr="00587670" w:rsidRDefault="00316804"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29B8E8D" w14:textId="5A32B9E5" w:rsidR="004036CF" w:rsidRPr="00587670" w:rsidRDefault="00996BFB" w:rsidP="00862341">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54B8B57A" w14:textId="6FC12656" w:rsidR="004036CF" w:rsidRPr="00587670" w:rsidRDefault="00996BFB"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D16E5B5" w14:textId="77777777" w:rsidR="004036CF" w:rsidRPr="008D0470" w:rsidRDefault="004036CF" w:rsidP="00862341">
            <w:pPr>
              <w:rPr>
                <w:rFonts w:eastAsia="Times New Roman" w:cs="Arial"/>
                <w:color w:val="1F1E33"/>
                <w:sz w:val="20"/>
                <w:lang w:val="nl-NL" w:eastAsia="nl-NL" w:bidi="ar-SA"/>
              </w:rPr>
            </w:pPr>
          </w:p>
        </w:tc>
      </w:tr>
      <w:tr w:rsidR="004036CF" w:rsidRPr="003454A3" w14:paraId="74B48169" w14:textId="77777777" w:rsidTr="00753AE0">
        <w:trPr>
          <w:trHeight w:val="311"/>
        </w:trPr>
        <w:tc>
          <w:tcPr>
            <w:tcW w:w="2875" w:type="dxa"/>
            <w:tcBorders>
              <w:top w:val="single" w:sz="4" w:space="0" w:color="auto"/>
              <w:right w:val="single" w:sz="4" w:space="0" w:color="auto"/>
            </w:tcBorders>
          </w:tcPr>
          <w:p w14:paraId="0498264C" w14:textId="224705EE" w:rsidR="004036CF" w:rsidRPr="00587670" w:rsidRDefault="00D53ED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5C01EE60" w14:textId="3C578E72" w:rsidR="004036CF" w:rsidRPr="00587670" w:rsidRDefault="00D53EDE"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5122BEA0" w14:textId="5BF680DF" w:rsidR="004036CF" w:rsidRPr="00587670" w:rsidRDefault="00A66F53" w:rsidP="00862341">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3CF7F397" w14:textId="0E51C081" w:rsidR="004036CF" w:rsidRPr="00587670" w:rsidRDefault="00A66F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0F48BE2D" w14:textId="7FD1E7A8" w:rsidR="004036CF" w:rsidRPr="00E66118" w:rsidRDefault="004036CF" w:rsidP="00862341">
            <w:pPr>
              <w:rPr>
                <w:rFonts w:eastAsia="Times New Roman" w:cs="Arial"/>
                <w:color w:val="1F1E33"/>
                <w:sz w:val="20"/>
                <w:lang w:val="nl-NL" w:eastAsia="nl-NL" w:bidi="ar-SA"/>
              </w:rPr>
            </w:pPr>
          </w:p>
        </w:tc>
      </w:tr>
      <w:tr w:rsidR="004036CF" w:rsidRPr="003454A3" w14:paraId="7F2CD10B" w14:textId="77777777" w:rsidTr="00753AE0">
        <w:trPr>
          <w:trHeight w:val="311"/>
        </w:trPr>
        <w:tc>
          <w:tcPr>
            <w:tcW w:w="2875" w:type="dxa"/>
            <w:tcBorders>
              <w:top w:val="single" w:sz="4" w:space="0" w:color="auto"/>
              <w:right w:val="single" w:sz="4" w:space="0" w:color="auto"/>
            </w:tcBorders>
          </w:tcPr>
          <w:p w14:paraId="55D04F0F" w14:textId="475483BB" w:rsidR="004036CF" w:rsidRPr="00587670" w:rsidRDefault="00A66F5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3375CBD7" w14:textId="2C24D7C9" w:rsidR="004036CF" w:rsidRPr="00587670" w:rsidRDefault="001113F0"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4919C555" w14:textId="6DF3DD56" w:rsidR="004036CF" w:rsidRPr="00587670" w:rsidRDefault="008C1213" w:rsidP="00862341">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7CB419A1" w14:textId="0D855B68" w:rsidR="004036CF" w:rsidRPr="00587670" w:rsidRDefault="008C1213"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44827D5" w14:textId="32B119CF" w:rsidR="004036CF" w:rsidRPr="00E66118" w:rsidRDefault="004036CF" w:rsidP="00862341">
            <w:pPr>
              <w:rPr>
                <w:rFonts w:eastAsia="Times New Roman" w:cs="Arial"/>
                <w:color w:val="1F1E33"/>
                <w:sz w:val="20"/>
                <w:lang w:val="nl-NL" w:eastAsia="nl-NL" w:bidi="ar-SA"/>
              </w:rPr>
            </w:pPr>
          </w:p>
        </w:tc>
      </w:tr>
      <w:tr w:rsidR="004036CF" w:rsidRPr="003454A3" w14:paraId="15837F8F" w14:textId="77777777" w:rsidTr="002F355D">
        <w:trPr>
          <w:trHeight w:val="311"/>
        </w:trPr>
        <w:tc>
          <w:tcPr>
            <w:tcW w:w="2875" w:type="dxa"/>
            <w:tcBorders>
              <w:top w:val="single" w:sz="4" w:space="0" w:color="auto"/>
              <w:bottom w:val="single" w:sz="4" w:space="0" w:color="auto"/>
              <w:right w:val="single" w:sz="4" w:space="0" w:color="auto"/>
            </w:tcBorders>
          </w:tcPr>
          <w:p w14:paraId="2E7AC98A" w14:textId="10F15894" w:rsidR="004036CF" w:rsidRPr="00587670" w:rsidRDefault="008175A0"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379277C5" w14:textId="28D599A1" w:rsidR="004036CF" w:rsidRPr="00587670" w:rsidRDefault="0084429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090982BB" w14:textId="7BA5975C" w:rsidR="004036CF" w:rsidRPr="00587670" w:rsidRDefault="00844291" w:rsidP="00862341">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4CE90252" w14:textId="74B6C91B" w:rsidR="004036CF" w:rsidRPr="00587670" w:rsidRDefault="00844291" w:rsidP="00862341">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220ADB15" w14:textId="77777777" w:rsidR="004036CF" w:rsidRPr="008D0470" w:rsidRDefault="004036CF" w:rsidP="00862341">
            <w:pPr>
              <w:rPr>
                <w:rFonts w:eastAsia="Times New Roman" w:cs="Arial"/>
                <w:color w:val="1F1E33"/>
                <w:sz w:val="20"/>
                <w:lang w:val="nl-NL" w:eastAsia="nl-NL" w:bidi="ar-SA"/>
              </w:rPr>
            </w:pPr>
          </w:p>
        </w:tc>
      </w:tr>
      <w:tr w:rsidR="00710A92" w:rsidRPr="003454A3" w14:paraId="75D87660" w14:textId="77777777" w:rsidTr="00885DB1">
        <w:trPr>
          <w:trHeight w:val="311"/>
        </w:trPr>
        <w:tc>
          <w:tcPr>
            <w:tcW w:w="2875" w:type="dxa"/>
            <w:tcBorders>
              <w:top w:val="single" w:sz="4" w:space="0" w:color="auto"/>
              <w:bottom w:val="single" w:sz="4" w:space="0" w:color="auto"/>
              <w:right w:val="single" w:sz="4" w:space="0" w:color="auto"/>
            </w:tcBorders>
          </w:tcPr>
          <w:p w14:paraId="43FB5C12" w14:textId="5D5CBA7D"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1D07FA1B" w14:textId="496B3902"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56128FEF" w14:textId="3176D546" w:rsidR="00710A92" w:rsidRPr="00710A92" w:rsidRDefault="00710A92" w:rsidP="00710A92">
            <w:pPr>
              <w:rPr>
                <w:rStyle w:val="CommentReference"/>
                <w:color w:val="auto"/>
              </w:rPr>
            </w:pPr>
            <w:r w:rsidRPr="00710A92">
              <w:rPr>
                <w:rStyle w:val="CommentReference"/>
                <w:color w:val="auto"/>
              </w:rPr>
              <w:t>TCP</w:t>
            </w:r>
          </w:p>
        </w:tc>
        <w:tc>
          <w:tcPr>
            <w:tcW w:w="1080" w:type="dxa"/>
            <w:tcBorders>
              <w:top w:val="single" w:sz="4" w:space="0" w:color="auto"/>
              <w:bottom w:val="single" w:sz="4" w:space="0" w:color="auto"/>
            </w:tcBorders>
          </w:tcPr>
          <w:p w14:paraId="2128B185" w14:textId="36E0A636"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312F1229" w14:textId="4F37E4C1" w:rsidR="00710A92" w:rsidRPr="00710A92" w:rsidRDefault="00710A92" w:rsidP="00710A92">
            <w:pPr>
              <w:rPr>
                <w:rFonts w:eastAsia="Times New Roman" w:cs="Helvetica"/>
                <w:color w:val="auto"/>
                <w:sz w:val="20"/>
                <w:lang w:val="nl-NL" w:eastAsia="nl-NL" w:bidi="ar-SA"/>
              </w:rPr>
            </w:pPr>
          </w:p>
        </w:tc>
      </w:tr>
      <w:tr w:rsidR="00710A92" w:rsidRPr="003454A3" w14:paraId="1D6B0A56" w14:textId="77777777" w:rsidTr="007C75B5">
        <w:trPr>
          <w:trHeight w:val="311"/>
        </w:trPr>
        <w:tc>
          <w:tcPr>
            <w:tcW w:w="2875" w:type="dxa"/>
            <w:tcBorders>
              <w:top w:val="single" w:sz="4" w:space="0" w:color="auto"/>
              <w:bottom w:val="single" w:sz="4" w:space="0" w:color="auto"/>
              <w:right w:val="single" w:sz="4" w:space="0" w:color="auto"/>
            </w:tcBorders>
          </w:tcPr>
          <w:p w14:paraId="5C9384CD" w14:textId="58817C66"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225A9500" w14:textId="7A8E3C14"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0812E364" w14:textId="3DA3C21A" w:rsidR="00710A92" w:rsidRPr="00710A92" w:rsidRDefault="00710A92" w:rsidP="00710A92">
            <w:pPr>
              <w:rPr>
                <w:rStyle w:val="CommentReference"/>
                <w:color w:val="auto"/>
              </w:rPr>
            </w:pPr>
            <w:r w:rsidRPr="00710A92">
              <w:rPr>
                <w:rStyle w:val="CommentReference"/>
                <w:color w:val="auto"/>
              </w:rPr>
              <w:t>RDP</w:t>
            </w:r>
          </w:p>
        </w:tc>
        <w:tc>
          <w:tcPr>
            <w:tcW w:w="1080" w:type="dxa"/>
            <w:tcBorders>
              <w:top w:val="single" w:sz="4" w:space="0" w:color="auto"/>
              <w:bottom w:val="single" w:sz="4" w:space="0" w:color="auto"/>
            </w:tcBorders>
          </w:tcPr>
          <w:p w14:paraId="57AA2441" w14:textId="4E5A3C95"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353DC2E8" w14:textId="2E4F8FB0" w:rsidR="00710A92" w:rsidRPr="00710A92" w:rsidRDefault="00710A92" w:rsidP="00710A92">
            <w:pPr>
              <w:rPr>
                <w:rFonts w:eastAsia="Times New Roman" w:cs="Helvetica"/>
                <w:color w:val="auto"/>
                <w:sz w:val="20"/>
                <w:lang w:val="nl-NL" w:eastAsia="nl-NL" w:bidi="ar-SA"/>
              </w:rPr>
            </w:pPr>
          </w:p>
        </w:tc>
      </w:tr>
      <w:tr w:rsidR="00710A92" w:rsidRPr="003454A3" w14:paraId="79AD2964" w14:textId="77777777" w:rsidTr="00753AE0">
        <w:trPr>
          <w:trHeight w:val="311"/>
        </w:trPr>
        <w:tc>
          <w:tcPr>
            <w:tcW w:w="2875" w:type="dxa"/>
            <w:tcBorders>
              <w:top w:val="single" w:sz="4" w:space="0" w:color="auto"/>
              <w:right w:val="single" w:sz="4" w:space="0" w:color="auto"/>
            </w:tcBorders>
          </w:tcPr>
          <w:p w14:paraId="43A90AA5" w14:textId="15879F62"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470A3854" w14:textId="0EFA2B07"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6E1FC6EE" w14:textId="2E515667" w:rsidR="00710A92" w:rsidRPr="00710A92" w:rsidRDefault="00710A92" w:rsidP="00710A92">
            <w:pPr>
              <w:rPr>
                <w:rStyle w:val="CommentReference"/>
                <w:color w:val="auto"/>
              </w:rPr>
            </w:pPr>
            <w:r w:rsidRPr="00710A92">
              <w:rPr>
                <w:rStyle w:val="CommentReference"/>
                <w:color w:val="auto"/>
              </w:rPr>
              <w:t>RDP</w:t>
            </w:r>
          </w:p>
        </w:tc>
        <w:tc>
          <w:tcPr>
            <w:tcW w:w="1080" w:type="dxa"/>
            <w:tcBorders>
              <w:top w:val="single" w:sz="4" w:space="0" w:color="auto"/>
            </w:tcBorders>
          </w:tcPr>
          <w:p w14:paraId="541F7F30" w14:textId="016C835D" w:rsidR="00710A92" w:rsidRPr="00710A92" w:rsidRDefault="00710A92" w:rsidP="00710A92">
            <w:pPr>
              <w:rPr>
                <w:rFonts w:ascii="Helvetica" w:eastAsia="Times New Roman" w:hAnsi="Helvetica" w:cs="Helvetica"/>
                <w:color w:val="auto"/>
                <w:sz w:val="20"/>
                <w:lang w:val="nl-NL" w:eastAsia="nl-NL" w:bidi="ar-SA"/>
              </w:rPr>
            </w:pPr>
            <w:r w:rsidRPr="00710A92">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575F2F79" w14:textId="3D482908" w:rsidR="00710A92" w:rsidRPr="00710A92" w:rsidRDefault="00710A92" w:rsidP="00710A92">
            <w:pPr>
              <w:rPr>
                <w:rFonts w:eastAsia="Times New Roman" w:cs="Helvetica"/>
                <w:color w:val="auto"/>
                <w:sz w:val="20"/>
                <w:lang w:val="nl-NL" w:eastAsia="nl-NL" w:bidi="ar-SA"/>
              </w:rPr>
            </w:pPr>
          </w:p>
        </w:tc>
      </w:tr>
    </w:tbl>
    <w:p w14:paraId="60AB5D58" w14:textId="77777777" w:rsidR="002F355D" w:rsidRDefault="002F355D" w:rsidP="0057440A">
      <w:pPr>
        <w:rPr>
          <w:rFonts w:eastAsia="Times New Roman" w:cs="Helvetica"/>
          <w:b/>
          <w:bCs/>
          <w:color w:val="1F1E33"/>
          <w:sz w:val="20"/>
          <w:lang w:val="en-US" w:eastAsia="nl-NL" w:bidi="ar-SA"/>
        </w:rPr>
      </w:pPr>
    </w:p>
    <w:p w14:paraId="20F7E0AC" w14:textId="77777777" w:rsidR="002F355D" w:rsidRDefault="002F355D" w:rsidP="0057440A">
      <w:pPr>
        <w:rPr>
          <w:rFonts w:eastAsia="Times New Roman" w:cs="Helvetica"/>
          <w:b/>
          <w:bCs/>
          <w:color w:val="1F1E33"/>
          <w:sz w:val="20"/>
          <w:lang w:val="en-US" w:eastAsia="nl-NL" w:bidi="ar-SA"/>
        </w:rPr>
      </w:pPr>
    </w:p>
    <w:p w14:paraId="58F953BA" w14:textId="76979B12" w:rsidR="002F355D" w:rsidRPr="002F355D" w:rsidRDefault="002F355D" w:rsidP="002F355D">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Acceptance</w:t>
      </w:r>
    </w:p>
    <w:tbl>
      <w:tblPr>
        <w:tblStyle w:val="TableGrid"/>
        <w:tblW w:w="9209" w:type="dxa"/>
        <w:tblLook w:val="04A0" w:firstRow="1" w:lastRow="0" w:firstColumn="1" w:lastColumn="0" w:noHBand="0" w:noVBand="1"/>
      </w:tblPr>
      <w:tblGrid>
        <w:gridCol w:w="2875"/>
        <w:gridCol w:w="2430"/>
        <w:gridCol w:w="1530"/>
        <w:gridCol w:w="1080"/>
        <w:gridCol w:w="1294"/>
      </w:tblGrid>
      <w:tr w:rsidR="001B6D26" w:rsidRPr="003454A3" w14:paraId="07A02F4D" w14:textId="77777777" w:rsidTr="004575E7">
        <w:tc>
          <w:tcPr>
            <w:tcW w:w="2875" w:type="dxa"/>
            <w:tcBorders>
              <w:bottom w:val="single" w:sz="4" w:space="0" w:color="auto"/>
            </w:tcBorders>
            <w:shd w:val="clear" w:color="auto" w:fill="D9D9D9" w:themeFill="background1" w:themeFillShade="D9"/>
          </w:tcPr>
          <w:p w14:paraId="0C701354"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42A23A95"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64AE4164"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0C0F7C50" w14:textId="77777777" w:rsidR="001B6D26" w:rsidRPr="003454A3" w:rsidRDefault="001B6D26"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4920BA84" w14:textId="77777777" w:rsidR="001B6D26" w:rsidRPr="0016776E" w:rsidRDefault="001B6D26" w:rsidP="004575E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1B6D26" w:rsidRPr="003454A3" w14:paraId="6826FDCD" w14:textId="77777777" w:rsidTr="004575E7">
        <w:tc>
          <w:tcPr>
            <w:tcW w:w="2875" w:type="dxa"/>
            <w:tcBorders>
              <w:bottom w:val="single" w:sz="4" w:space="0" w:color="auto"/>
            </w:tcBorders>
            <w:shd w:val="clear" w:color="auto" w:fill="auto"/>
          </w:tcPr>
          <w:p w14:paraId="27434C2E" w14:textId="77777777" w:rsidR="001B6D26" w:rsidRPr="00E66118" w:rsidRDefault="001B6D26" w:rsidP="004575E7">
            <w:pPr>
              <w:rPr>
                <w:rFonts w:eastAsia="Times New Roman" w:cs="Arial"/>
                <w:color w:val="1F1E33"/>
                <w:sz w:val="20"/>
                <w:lang w:val="en-US" w:eastAsia="nl-NL" w:bidi="ar-SA"/>
              </w:rPr>
            </w:pPr>
            <w:r w:rsidRPr="008D0470">
              <w:rPr>
                <w:rFonts w:eastAsia="Times New Roman" w:cs="Arial"/>
                <w:color w:val="1F1E33"/>
                <w:sz w:val="20"/>
                <w:lang w:val="en-US" w:eastAsia="nl-NL" w:bidi="ar-SA"/>
              </w:rPr>
              <w:t>KWN Workplace</w:t>
            </w:r>
          </w:p>
        </w:tc>
        <w:tc>
          <w:tcPr>
            <w:tcW w:w="2430" w:type="dxa"/>
            <w:tcBorders>
              <w:bottom w:val="single" w:sz="4" w:space="0" w:color="auto"/>
            </w:tcBorders>
            <w:shd w:val="clear" w:color="auto" w:fill="auto"/>
          </w:tcPr>
          <w:p w14:paraId="5BCE44D2" w14:textId="77777777" w:rsidR="001B6D26" w:rsidRPr="00587670" w:rsidRDefault="001B6D26" w:rsidP="004575E7">
            <w:pPr>
              <w:rPr>
                <w:rFonts w:eastAsia="Times New Roman" w:cs="Arial"/>
                <w:color w:val="1F1E33"/>
                <w:sz w:val="20"/>
                <w:lang w:val="en-US" w:eastAsia="nl-NL" w:bidi="ar-SA"/>
              </w:rPr>
            </w:pPr>
            <w:r w:rsidRPr="00470BD6">
              <w:rPr>
                <w:rFonts w:eastAsia="Times New Roman" w:cs="Arial"/>
                <w:color w:val="1F1E33"/>
                <w:sz w:val="20"/>
                <w:lang w:val="en-US" w:eastAsia="nl-NL" w:bidi="ar-SA"/>
              </w:rPr>
              <w:t>DIM Search Server</w:t>
            </w:r>
          </w:p>
        </w:tc>
        <w:tc>
          <w:tcPr>
            <w:tcW w:w="1530" w:type="dxa"/>
            <w:tcBorders>
              <w:bottom w:val="single" w:sz="4" w:space="0" w:color="auto"/>
            </w:tcBorders>
            <w:shd w:val="clear" w:color="auto" w:fill="auto"/>
          </w:tcPr>
          <w:p w14:paraId="13330A67" w14:textId="77777777" w:rsidR="001B6D26" w:rsidRPr="00587670" w:rsidRDefault="001B6D26"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2822CA4A" w14:textId="77777777" w:rsidR="001B6D26" w:rsidRPr="00587670" w:rsidRDefault="001B6D26"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59B74D8D" w14:textId="77777777" w:rsidR="001B6D26" w:rsidRPr="00587670" w:rsidRDefault="001B6D26" w:rsidP="004575E7">
            <w:pPr>
              <w:rPr>
                <w:rFonts w:eastAsia="Times New Roman" w:cs="Arial"/>
                <w:b/>
                <w:bCs/>
                <w:color w:val="1F1E33"/>
                <w:sz w:val="20"/>
                <w:lang w:val="en-US" w:eastAsia="nl-NL" w:bidi="ar-SA"/>
              </w:rPr>
            </w:pPr>
          </w:p>
        </w:tc>
      </w:tr>
      <w:tr w:rsidR="001B6D26" w:rsidRPr="003454A3" w14:paraId="7D3B47AF" w14:textId="77777777" w:rsidTr="004575E7">
        <w:trPr>
          <w:trHeight w:val="311"/>
        </w:trPr>
        <w:tc>
          <w:tcPr>
            <w:tcW w:w="2875" w:type="dxa"/>
            <w:tcBorders>
              <w:top w:val="single" w:sz="4" w:space="0" w:color="auto"/>
              <w:right w:val="single" w:sz="4" w:space="0" w:color="auto"/>
            </w:tcBorders>
          </w:tcPr>
          <w:p w14:paraId="70FED814"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7BB47B8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55F3415B"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701F2822"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765385A7" w14:textId="77777777" w:rsidR="001B6D26" w:rsidRPr="008D0470" w:rsidRDefault="001B6D26" w:rsidP="004575E7">
            <w:pPr>
              <w:rPr>
                <w:rFonts w:eastAsia="Times New Roman" w:cs="Arial"/>
                <w:color w:val="1F1E33"/>
                <w:sz w:val="20"/>
                <w:lang w:val="nl-NL" w:eastAsia="nl-NL" w:bidi="ar-SA"/>
              </w:rPr>
            </w:pPr>
          </w:p>
        </w:tc>
      </w:tr>
      <w:tr w:rsidR="001B6D26" w:rsidRPr="003454A3" w14:paraId="6E63C5EF" w14:textId="77777777" w:rsidTr="004575E7">
        <w:trPr>
          <w:trHeight w:val="311"/>
        </w:trPr>
        <w:tc>
          <w:tcPr>
            <w:tcW w:w="2875" w:type="dxa"/>
            <w:tcBorders>
              <w:top w:val="single" w:sz="4" w:space="0" w:color="auto"/>
              <w:right w:val="single" w:sz="4" w:space="0" w:color="auto"/>
            </w:tcBorders>
          </w:tcPr>
          <w:p w14:paraId="6639F3B1" w14:textId="6772B474"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F90FBC">
              <w:rPr>
                <w:rFonts w:eastAsia="Times New Roman" w:cs="Arial"/>
                <w:color w:val="1F1E33"/>
                <w:sz w:val="20"/>
                <w:lang w:val="nl-NL" w:eastAsia="nl-NL" w:bidi="ar-SA"/>
              </w:rPr>
              <w:t>Brid</w:t>
            </w:r>
            <w:r w:rsidR="00467E42">
              <w:rPr>
                <w:rFonts w:eastAsia="Times New Roman" w:cs="Arial"/>
                <w:color w:val="1F1E33"/>
                <w:sz w:val="20"/>
                <w:lang w:val="nl-NL" w:eastAsia="nl-NL" w:bidi="ar-SA"/>
              </w:rPr>
              <w:t>ge</w:t>
            </w:r>
            <w:r w:rsidRPr="00587670">
              <w:rPr>
                <w:rFonts w:eastAsia="Times New Roman" w:cs="Arial"/>
                <w:color w:val="1F1E33"/>
                <w:sz w:val="20"/>
                <w:lang w:val="nl-NL" w:eastAsia="nl-NL" w:bidi="ar-SA"/>
              </w:rPr>
              <w:t xml:space="preserve"> Server</w:t>
            </w:r>
          </w:p>
        </w:tc>
        <w:tc>
          <w:tcPr>
            <w:tcW w:w="2430" w:type="dxa"/>
            <w:tcBorders>
              <w:top w:val="single" w:sz="4" w:space="0" w:color="auto"/>
              <w:left w:val="single" w:sz="4" w:space="0" w:color="auto"/>
            </w:tcBorders>
          </w:tcPr>
          <w:p w14:paraId="5846B586"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2BAEC8E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6B5EC725"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2E0AC63C" w14:textId="77777777" w:rsidR="001B6D26" w:rsidRPr="008D0470" w:rsidRDefault="001B6D26" w:rsidP="004575E7">
            <w:pPr>
              <w:rPr>
                <w:rFonts w:eastAsia="Times New Roman" w:cs="Arial"/>
                <w:color w:val="1F1E33"/>
                <w:sz w:val="20"/>
                <w:lang w:val="nl-NL" w:eastAsia="nl-NL" w:bidi="ar-SA"/>
              </w:rPr>
            </w:pPr>
          </w:p>
        </w:tc>
      </w:tr>
      <w:tr w:rsidR="001B6D26" w:rsidRPr="003454A3" w14:paraId="0F697486" w14:textId="77777777" w:rsidTr="004575E7">
        <w:trPr>
          <w:trHeight w:val="311"/>
        </w:trPr>
        <w:tc>
          <w:tcPr>
            <w:tcW w:w="2875" w:type="dxa"/>
            <w:tcBorders>
              <w:top w:val="single" w:sz="4" w:space="0" w:color="auto"/>
              <w:right w:val="single" w:sz="4" w:space="0" w:color="auto"/>
            </w:tcBorders>
          </w:tcPr>
          <w:p w14:paraId="04AD4F60"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07CAB892"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07177057"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293D6F0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4D94CF0" w14:textId="77777777" w:rsidR="001B6D26" w:rsidRPr="008D0470" w:rsidRDefault="001B6D26" w:rsidP="004575E7">
            <w:pPr>
              <w:rPr>
                <w:rFonts w:eastAsia="Times New Roman" w:cs="Arial"/>
                <w:color w:val="1F1E33"/>
                <w:sz w:val="20"/>
                <w:lang w:val="nl-NL" w:eastAsia="nl-NL" w:bidi="ar-SA"/>
              </w:rPr>
            </w:pPr>
          </w:p>
        </w:tc>
      </w:tr>
      <w:tr w:rsidR="001B6D26" w:rsidRPr="003454A3" w14:paraId="22754D3F" w14:textId="77777777" w:rsidTr="004575E7">
        <w:trPr>
          <w:trHeight w:val="311"/>
        </w:trPr>
        <w:tc>
          <w:tcPr>
            <w:tcW w:w="2875" w:type="dxa"/>
            <w:tcBorders>
              <w:top w:val="single" w:sz="4" w:space="0" w:color="auto"/>
              <w:right w:val="single" w:sz="4" w:space="0" w:color="auto"/>
            </w:tcBorders>
          </w:tcPr>
          <w:p w14:paraId="5BA7EA4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53D3AF6F" w14:textId="1276E0C8"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253C4A" w:rsidRPr="00587670">
              <w:rPr>
                <w:rFonts w:eastAsia="Times New Roman" w:cs="Arial"/>
                <w:color w:val="1F1E33"/>
                <w:sz w:val="20"/>
                <w:lang w:val="nl-NL" w:eastAsia="nl-NL" w:bidi="ar-SA"/>
              </w:rPr>
              <w:t>NFS</w:t>
            </w:r>
            <w:r w:rsidRPr="00587670">
              <w:rPr>
                <w:rFonts w:eastAsia="Times New Roman" w:cs="Arial"/>
                <w:color w:val="1F1E33"/>
                <w:sz w:val="20"/>
                <w:lang w:val="nl-NL" w:eastAsia="nl-NL" w:bidi="ar-SA"/>
              </w:rPr>
              <w:t xml:space="preserve"> Server</w:t>
            </w:r>
          </w:p>
        </w:tc>
        <w:tc>
          <w:tcPr>
            <w:tcW w:w="1530" w:type="dxa"/>
            <w:tcBorders>
              <w:top w:val="single" w:sz="4" w:space="0" w:color="auto"/>
            </w:tcBorders>
          </w:tcPr>
          <w:p w14:paraId="7AFE2903"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0378435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37BB2B34" w14:textId="77777777" w:rsidR="001B6D26" w:rsidRPr="008D0470" w:rsidRDefault="001B6D26" w:rsidP="004575E7">
            <w:pPr>
              <w:rPr>
                <w:rFonts w:eastAsia="Times New Roman" w:cs="Arial"/>
                <w:color w:val="1F1E33"/>
                <w:sz w:val="20"/>
                <w:lang w:val="nl-NL" w:eastAsia="nl-NL" w:bidi="ar-SA"/>
              </w:rPr>
            </w:pPr>
          </w:p>
        </w:tc>
      </w:tr>
      <w:tr w:rsidR="00253C4A" w:rsidRPr="003454A3" w14:paraId="48FC67C7" w14:textId="77777777" w:rsidTr="004575E7">
        <w:trPr>
          <w:trHeight w:val="311"/>
        </w:trPr>
        <w:tc>
          <w:tcPr>
            <w:tcW w:w="2875" w:type="dxa"/>
            <w:tcBorders>
              <w:top w:val="single" w:sz="4" w:space="0" w:color="auto"/>
              <w:right w:val="single" w:sz="4" w:space="0" w:color="auto"/>
            </w:tcBorders>
          </w:tcPr>
          <w:p w14:paraId="79E435C6" w14:textId="0053E83C" w:rsidR="00253C4A" w:rsidRPr="00587670" w:rsidRDefault="00253C4A" w:rsidP="00253C4A">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2EFEEC8" w14:textId="2AC413DE" w:rsidR="00253C4A" w:rsidRPr="00587670" w:rsidRDefault="00253C4A" w:rsidP="00253C4A">
            <w:pPr>
              <w:rPr>
                <w:rFonts w:eastAsia="Times New Roman" w:cs="Arial"/>
                <w:color w:val="1F1E33"/>
                <w:sz w:val="20"/>
                <w:lang w:val="nl-NL" w:eastAsia="nl-NL" w:bidi="ar-SA"/>
              </w:rPr>
            </w:pPr>
            <w:r w:rsidRPr="00587670">
              <w:rPr>
                <w:rFonts w:eastAsia="Times New Roman" w:cs="Arial"/>
                <w:color w:val="1F1E33"/>
                <w:sz w:val="20"/>
                <w:lang w:val="nl-NL" w:eastAsia="nl-NL" w:bidi="ar-SA"/>
              </w:rPr>
              <w:t>DIM NFS Server</w:t>
            </w:r>
          </w:p>
        </w:tc>
        <w:tc>
          <w:tcPr>
            <w:tcW w:w="1530" w:type="dxa"/>
            <w:tcBorders>
              <w:top w:val="single" w:sz="4" w:space="0" w:color="auto"/>
            </w:tcBorders>
          </w:tcPr>
          <w:p w14:paraId="09A84042" w14:textId="3F3AFAC6" w:rsidR="00253C4A" w:rsidRPr="00587670" w:rsidRDefault="00253C4A" w:rsidP="00253C4A">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16B5D00A" w14:textId="54B35093" w:rsidR="00253C4A" w:rsidRPr="00587670" w:rsidRDefault="00253C4A" w:rsidP="00253C4A">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57FABB9D" w14:textId="77777777" w:rsidR="00253C4A" w:rsidRPr="008D0470" w:rsidRDefault="00253C4A" w:rsidP="00253C4A">
            <w:pPr>
              <w:rPr>
                <w:rFonts w:eastAsia="Times New Roman" w:cs="Arial"/>
                <w:color w:val="1F1E33"/>
                <w:sz w:val="20"/>
                <w:lang w:val="nl-NL" w:eastAsia="nl-NL" w:bidi="ar-SA"/>
              </w:rPr>
            </w:pPr>
          </w:p>
        </w:tc>
      </w:tr>
      <w:tr w:rsidR="001B6D26" w:rsidRPr="003454A3" w14:paraId="105CC9C2" w14:textId="77777777" w:rsidTr="004575E7">
        <w:trPr>
          <w:trHeight w:val="311"/>
        </w:trPr>
        <w:tc>
          <w:tcPr>
            <w:tcW w:w="2875" w:type="dxa"/>
            <w:tcBorders>
              <w:top w:val="single" w:sz="4" w:space="0" w:color="auto"/>
              <w:right w:val="single" w:sz="4" w:space="0" w:color="auto"/>
            </w:tcBorders>
          </w:tcPr>
          <w:p w14:paraId="6ABC39F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lastRenderedPageBreak/>
              <w:t>SI-FT</w:t>
            </w:r>
          </w:p>
        </w:tc>
        <w:tc>
          <w:tcPr>
            <w:tcW w:w="2430" w:type="dxa"/>
            <w:tcBorders>
              <w:top w:val="single" w:sz="4" w:space="0" w:color="auto"/>
              <w:left w:val="single" w:sz="4" w:space="0" w:color="auto"/>
            </w:tcBorders>
          </w:tcPr>
          <w:p w14:paraId="5209255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43EADF5D"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SFTP</w:t>
            </w:r>
          </w:p>
        </w:tc>
        <w:tc>
          <w:tcPr>
            <w:tcW w:w="1080" w:type="dxa"/>
            <w:tcBorders>
              <w:top w:val="single" w:sz="4" w:space="0" w:color="auto"/>
            </w:tcBorders>
          </w:tcPr>
          <w:p w14:paraId="2487BB5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0629E5AD" w14:textId="77777777" w:rsidR="001B6D26" w:rsidRPr="008D0470" w:rsidRDefault="001B6D26" w:rsidP="004575E7">
            <w:pPr>
              <w:rPr>
                <w:rFonts w:eastAsia="Times New Roman" w:cs="Arial"/>
                <w:color w:val="1F1E33"/>
                <w:sz w:val="20"/>
                <w:lang w:val="nl-NL" w:eastAsia="nl-NL" w:bidi="ar-SA"/>
              </w:rPr>
            </w:pPr>
          </w:p>
        </w:tc>
      </w:tr>
      <w:tr w:rsidR="001B6D26" w:rsidRPr="003454A3" w14:paraId="4AA34E64" w14:textId="77777777" w:rsidTr="004575E7">
        <w:trPr>
          <w:trHeight w:val="311"/>
        </w:trPr>
        <w:tc>
          <w:tcPr>
            <w:tcW w:w="2875" w:type="dxa"/>
            <w:tcBorders>
              <w:top w:val="single" w:sz="4" w:space="0" w:color="auto"/>
              <w:right w:val="single" w:sz="4" w:space="0" w:color="auto"/>
            </w:tcBorders>
          </w:tcPr>
          <w:p w14:paraId="30C30D4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Generieke TWS</w:t>
            </w:r>
          </w:p>
        </w:tc>
        <w:tc>
          <w:tcPr>
            <w:tcW w:w="2430" w:type="dxa"/>
            <w:tcBorders>
              <w:top w:val="single" w:sz="4" w:space="0" w:color="auto"/>
              <w:left w:val="single" w:sz="4" w:space="0" w:color="auto"/>
            </w:tcBorders>
          </w:tcPr>
          <w:p w14:paraId="45E07F5B"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5082B2DB"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tcBorders>
          </w:tcPr>
          <w:p w14:paraId="41144B82"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34342</w:t>
            </w:r>
          </w:p>
        </w:tc>
        <w:tc>
          <w:tcPr>
            <w:tcW w:w="1294" w:type="dxa"/>
            <w:tcBorders>
              <w:top w:val="single" w:sz="4" w:space="0" w:color="auto"/>
            </w:tcBorders>
          </w:tcPr>
          <w:p w14:paraId="42A18CCC" w14:textId="77777777" w:rsidR="001B6D26" w:rsidRPr="008D0470" w:rsidRDefault="001B6D26" w:rsidP="004575E7">
            <w:pPr>
              <w:rPr>
                <w:rFonts w:eastAsia="Times New Roman" w:cs="Arial"/>
                <w:color w:val="1F1E33"/>
                <w:sz w:val="20"/>
                <w:lang w:val="nl-NL" w:eastAsia="nl-NL" w:bidi="ar-SA"/>
              </w:rPr>
            </w:pPr>
          </w:p>
        </w:tc>
      </w:tr>
      <w:tr w:rsidR="001B6D26" w:rsidRPr="003454A3" w14:paraId="7004C65A" w14:textId="77777777" w:rsidTr="004575E7">
        <w:trPr>
          <w:trHeight w:val="311"/>
        </w:trPr>
        <w:tc>
          <w:tcPr>
            <w:tcW w:w="2875" w:type="dxa"/>
            <w:tcBorders>
              <w:top w:val="single" w:sz="4" w:space="0" w:color="auto"/>
              <w:right w:val="single" w:sz="4" w:space="0" w:color="auto"/>
            </w:tcBorders>
          </w:tcPr>
          <w:p w14:paraId="76033BD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751B044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287F6CD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3B800AC4"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3A29C8AF" w14:textId="77777777" w:rsidR="001B6D26" w:rsidRPr="008D0470" w:rsidRDefault="001B6D26" w:rsidP="004575E7">
            <w:pPr>
              <w:rPr>
                <w:rFonts w:eastAsia="Times New Roman" w:cs="Arial"/>
                <w:color w:val="1F1E33"/>
                <w:sz w:val="20"/>
                <w:lang w:val="nl-NL" w:eastAsia="nl-NL" w:bidi="ar-SA"/>
              </w:rPr>
            </w:pPr>
          </w:p>
        </w:tc>
      </w:tr>
      <w:tr w:rsidR="001B6D26" w:rsidRPr="003454A3" w14:paraId="694008E5" w14:textId="77777777" w:rsidTr="004575E7">
        <w:trPr>
          <w:trHeight w:val="311"/>
        </w:trPr>
        <w:tc>
          <w:tcPr>
            <w:tcW w:w="2875" w:type="dxa"/>
            <w:tcBorders>
              <w:top w:val="single" w:sz="4" w:space="0" w:color="auto"/>
              <w:right w:val="single" w:sz="4" w:space="0" w:color="auto"/>
            </w:tcBorders>
          </w:tcPr>
          <w:p w14:paraId="729E101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34DD66DB"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2CBFA11F"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4E94F9A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44396763" w14:textId="77777777" w:rsidR="001B6D26" w:rsidRPr="008D0470" w:rsidRDefault="001B6D26" w:rsidP="004575E7">
            <w:pPr>
              <w:rPr>
                <w:rFonts w:eastAsia="Times New Roman" w:cs="Arial"/>
                <w:color w:val="1F1E33"/>
                <w:sz w:val="20"/>
                <w:lang w:val="nl-NL" w:eastAsia="nl-NL" w:bidi="ar-SA"/>
              </w:rPr>
            </w:pPr>
          </w:p>
        </w:tc>
      </w:tr>
      <w:tr w:rsidR="001B6D26" w:rsidRPr="003454A3" w14:paraId="3583A173" w14:textId="77777777" w:rsidTr="004575E7">
        <w:trPr>
          <w:trHeight w:val="311"/>
        </w:trPr>
        <w:tc>
          <w:tcPr>
            <w:tcW w:w="2875" w:type="dxa"/>
            <w:tcBorders>
              <w:top w:val="single" w:sz="4" w:space="0" w:color="auto"/>
              <w:bottom w:val="single" w:sz="4" w:space="0" w:color="auto"/>
              <w:right w:val="single" w:sz="4" w:space="0" w:color="auto"/>
            </w:tcBorders>
          </w:tcPr>
          <w:p w14:paraId="58A2216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5EE8D2B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24E9D12A"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390A01B0"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4FEF9713" w14:textId="77777777" w:rsidR="001B6D26" w:rsidRPr="008D0470" w:rsidRDefault="001B6D26" w:rsidP="004575E7">
            <w:pPr>
              <w:rPr>
                <w:rFonts w:eastAsia="Times New Roman" w:cs="Arial"/>
                <w:color w:val="1F1E33"/>
                <w:sz w:val="20"/>
                <w:lang w:val="nl-NL" w:eastAsia="nl-NL" w:bidi="ar-SA"/>
              </w:rPr>
            </w:pPr>
          </w:p>
        </w:tc>
      </w:tr>
      <w:tr w:rsidR="001B6D26" w:rsidRPr="003454A3" w14:paraId="46DDA87F" w14:textId="77777777" w:rsidTr="004575E7">
        <w:trPr>
          <w:trHeight w:val="311"/>
        </w:trPr>
        <w:tc>
          <w:tcPr>
            <w:tcW w:w="2875" w:type="dxa"/>
            <w:tcBorders>
              <w:top w:val="single" w:sz="4" w:space="0" w:color="auto"/>
              <w:right w:val="single" w:sz="4" w:space="0" w:color="auto"/>
            </w:tcBorders>
          </w:tcPr>
          <w:p w14:paraId="15D581A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3ADCE64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477BD5A3" w14:textId="77777777" w:rsidR="001B6D26" w:rsidRPr="00587670" w:rsidRDefault="001B6D26" w:rsidP="004575E7">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74BFBAD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7A70724B" w14:textId="77777777" w:rsidR="001B6D26" w:rsidRPr="008D0470" w:rsidRDefault="001B6D26" w:rsidP="004575E7">
            <w:pPr>
              <w:rPr>
                <w:rFonts w:eastAsia="Times New Roman" w:cs="Arial"/>
                <w:color w:val="1F1E33"/>
                <w:sz w:val="20"/>
                <w:lang w:val="nl-NL" w:eastAsia="nl-NL" w:bidi="ar-SA"/>
              </w:rPr>
            </w:pPr>
          </w:p>
        </w:tc>
      </w:tr>
      <w:tr w:rsidR="001B6D26" w:rsidRPr="003454A3" w14:paraId="55CD979E" w14:textId="77777777" w:rsidTr="004575E7">
        <w:trPr>
          <w:trHeight w:val="311"/>
        </w:trPr>
        <w:tc>
          <w:tcPr>
            <w:tcW w:w="2875" w:type="dxa"/>
            <w:tcBorders>
              <w:top w:val="single" w:sz="4" w:space="0" w:color="auto"/>
              <w:right w:val="single" w:sz="4" w:space="0" w:color="auto"/>
            </w:tcBorders>
          </w:tcPr>
          <w:p w14:paraId="4095F6B7"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5426978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678F2593" w14:textId="77777777" w:rsidR="001B6D26" w:rsidRPr="00587670" w:rsidRDefault="001B6D26" w:rsidP="004575E7">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79A15FF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3EEAEE87" w14:textId="77777777" w:rsidR="001B6D26" w:rsidRPr="008D0470" w:rsidRDefault="001B6D26" w:rsidP="004575E7">
            <w:pPr>
              <w:rPr>
                <w:rFonts w:eastAsia="Times New Roman" w:cs="Arial"/>
                <w:color w:val="1F1E33"/>
                <w:sz w:val="20"/>
                <w:lang w:val="nl-NL" w:eastAsia="nl-NL" w:bidi="ar-SA"/>
              </w:rPr>
            </w:pPr>
          </w:p>
        </w:tc>
      </w:tr>
      <w:tr w:rsidR="001B6D26" w:rsidRPr="003454A3" w14:paraId="08EED294" w14:textId="77777777" w:rsidTr="004575E7">
        <w:trPr>
          <w:trHeight w:val="311"/>
        </w:trPr>
        <w:tc>
          <w:tcPr>
            <w:tcW w:w="2875" w:type="dxa"/>
            <w:tcBorders>
              <w:top w:val="single" w:sz="4" w:space="0" w:color="auto"/>
              <w:right w:val="single" w:sz="4" w:space="0" w:color="auto"/>
            </w:tcBorders>
          </w:tcPr>
          <w:p w14:paraId="4B3E7BC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2430" w:type="dxa"/>
            <w:tcBorders>
              <w:top w:val="single" w:sz="4" w:space="0" w:color="auto"/>
              <w:left w:val="single" w:sz="4" w:space="0" w:color="auto"/>
            </w:tcBorders>
          </w:tcPr>
          <w:p w14:paraId="371FC3B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58A4C47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4412A3E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1A27EE54" w14:textId="77777777" w:rsidR="001B6D26" w:rsidRPr="008D0470" w:rsidRDefault="001B6D26" w:rsidP="004575E7">
            <w:pPr>
              <w:rPr>
                <w:rFonts w:eastAsia="Times New Roman" w:cs="Arial"/>
                <w:color w:val="1F1E33"/>
                <w:sz w:val="20"/>
                <w:lang w:val="nl-NL" w:eastAsia="nl-NL" w:bidi="ar-SA"/>
              </w:rPr>
            </w:pPr>
          </w:p>
        </w:tc>
      </w:tr>
      <w:tr w:rsidR="001B6D26" w:rsidRPr="003454A3" w14:paraId="6A324E5A" w14:textId="77777777" w:rsidTr="004575E7">
        <w:trPr>
          <w:trHeight w:val="311"/>
        </w:trPr>
        <w:tc>
          <w:tcPr>
            <w:tcW w:w="2875" w:type="dxa"/>
            <w:tcBorders>
              <w:top w:val="single" w:sz="4" w:space="0" w:color="auto"/>
              <w:right w:val="single" w:sz="4" w:space="0" w:color="auto"/>
            </w:tcBorders>
          </w:tcPr>
          <w:p w14:paraId="4D1124DF"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25C06631"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611D1DD8"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350EE294"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17170BF4" w14:textId="145AE66F" w:rsidR="001B6D26" w:rsidRPr="00470BD6" w:rsidRDefault="001B6D26" w:rsidP="004575E7">
            <w:pPr>
              <w:rPr>
                <w:rFonts w:eastAsia="Times New Roman" w:cs="Arial"/>
                <w:color w:val="1F1E33"/>
                <w:sz w:val="20"/>
                <w:lang w:val="nl-NL" w:eastAsia="nl-NL" w:bidi="ar-SA"/>
              </w:rPr>
            </w:pPr>
          </w:p>
        </w:tc>
      </w:tr>
      <w:tr w:rsidR="001B6D26" w:rsidRPr="003454A3" w14:paraId="46028D58" w14:textId="77777777" w:rsidTr="004575E7">
        <w:trPr>
          <w:trHeight w:val="311"/>
        </w:trPr>
        <w:tc>
          <w:tcPr>
            <w:tcW w:w="2875" w:type="dxa"/>
            <w:tcBorders>
              <w:top w:val="single" w:sz="4" w:space="0" w:color="auto"/>
              <w:right w:val="single" w:sz="4" w:space="0" w:color="auto"/>
            </w:tcBorders>
          </w:tcPr>
          <w:p w14:paraId="26F4D42C"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197C710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5608F99A"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315C5D8A"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3F7D53BF" w14:textId="7E46F195" w:rsidR="001B6D26" w:rsidRPr="00E66118" w:rsidRDefault="001B6D26" w:rsidP="004575E7">
            <w:pPr>
              <w:rPr>
                <w:rFonts w:eastAsia="Times New Roman" w:cs="Arial"/>
                <w:color w:val="1F1E33"/>
                <w:sz w:val="20"/>
                <w:lang w:val="nl-NL" w:eastAsia="nl-NL" w:bidi="ar-SA"/>
              </w:rPr>
            </w:pPr>
          </w:p>
        </w:tc>
      </w:tr>
      <w:tr w:rsidR="001B6D26" w:rsidRPr="003454A3" w14:paraId="7A7BD589" w14:textId="77777777" w:rsidTr="004575E7">
        <w:trPr>
          <w:trHeight w:val="311"/>
        </w:trPr>
        <w:tc>
          <w:tcPr>
            <w:tcW w:w="2875" w:type="dxa"/>
            <w:tcBorders>
              <w:top w:val="single" w:sz="4" w:space="0" w:color="auto"/>
              <w:bottom w:val="single" w:sz="4" w:space="0" w:color="auto"/>
              <w:right w:val="single" w:sz="4" w:space="0" w:color="auto"/>
            </w:tcBorders>
          </w:tcPr>
          <w:p w14:paraId="71CBD6E8"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340086D5"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1341594C" w14:textId="77777777" w:rsidR="001B6D26" w:rsidRPr="00587670" w:rsidRDefault="001B6D26"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4D0B69C3" w14:textId="77777777" w:rsidR="001B6D26" w:rsidRPr="00587670" w:rsidRDefault="001B6D26"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49E53DAC" w14:textId="77777777" w:rsidR="001B6D26" w:rsidRPr="008D0470" w:rsidRDefault="001B6D26" w:rsidP="004575E7">
            <w:pPr>
              <w:rPr>
                <w:rFonts w:eastAsia="Times New Roman" w:cs="Arial"/>
                <w:color w:val="1F1E33"/>
                <w:sz w:val="20"/>
                <w:lang w:val="nl-NL" w:eastAsia="nl-NL" w:bidi="ar-SA"/>
              </w:rPr>
            </w:pPr>
          </w:p>
        </w:tc>
      </w:tr>
      <w:tr w:rsidR="002B026F" w:rsidRPr="003454A3" w14:paraId="48060BFD" w14:textId="77777777" w:rsidTr="002B58B8">
        <w:trPr>
          <w:trHeight w:val="311"/>
        </w:trPr>
        <w:tc>
          <w:tcPr>
            <w:tcW w:w="2875" w:type="dxa"/>
            <w:tcBorders>
              <w:top w:val="single" w:sz="4" w:space="0" w:color="auto"/>
              <w:bottom w:val="single" w:sz="4" w:space="0" w:color="auto"/>
              <w:right w:val="single" w:sz="4" w:space="0" w:color="auto"/>
            </w:tcBorders>
          </w:tcPr>
          <w:p w14:paraId="7BBBD1BE" w14:textId="226F9E16"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6F6A524B" w14:textId="2F1080AB"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5CE3F337" w14:textId="2724EF52" w:rsidR="002B026F" w:rsidRPr="002B026F" w:rsidRDefault="002B026F" w:rsidP="002B026F">
            <w:pPr>
              <w:rPr>
                <w:rStyle w:val="CommentReference"/>
                <w:color w:val="auto"/>
              </w:rPr>
            </w:pPr>
            <w:r w:rsidRPr="002B026F">
              <w:rPr>
                <w:rStyle w:val="CommentReference"/>
                <w:color w:val="auto"/>
              </w:rPr>
              <w:t>TCP</w:t>
            </w:r>
          </w:p>
        </w:tc>
        <w:tc>
          <w:tcPr>
            <w:tcW w:w="1080" w:type="dxa"/>
            <w:tcBorders>
              <w:top w:val="single" w:sz="4" w:space="0" w:color="auto"/>
              <w:bottom w:val="single" w:sz="4" w:space="0" w:color="auto"/>
            </w:tcBorders>
          </w:tcPr>
          <w:p w14:paraId="2FF67B72" w14:textId="4EFDF667"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1DEA7E90" w14:textId="02AEE95A" w:rsidR="002B026F" w:rsidRPr="002B026F" w:rsidRDefault="002B026F" w:rsidP="002B026F">
            <w:pPr>
              <w:rPr>
                <w:rFonts w:eastAsia="Times New Roman" w:cs="Helvetica"/>
                <w:color w:val="auto"/>
                <w:sz w:val="20"/>
                <w:lang w:val="nl-NL" w:eastAsia="nl-NL" w:bidi="ar-SA"/>
              </w:rPr>
            </w:pPr>
          </w:p>
        </w:tc>
      </w:tr>
      <w:tr w:rsidR="002B026F" w:rsidRPr="003454A3" w14:paraId="30AC76D5" w14:textId="77777777" w:rsidTr="007C75B5">
        <w:trPr>
          <w:trHeight w:val="311"/>
        </w:trPr>
        <w:tc>
          <w:tcPr>
            <w:tcW w:w="2875" w:type="dxa"/>
            <w:tcBorders>
              <w:top w:val="single" w:sz="4" w:space="0" w:color="auto"/>
              <w:bottom w:val="single" w:sz="4" w:space="0" w:color="auto"/>
              <w:right w:val="single" w:sz="4" w:space="0" w:color="auto"/>
            </w:tcBorders>
          </w:tcPr>
          <w:p w14:paraId="2B931EBB" w14:textId="369BD09D"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460EB97C" w14:textId="129EE44A"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3DEEA3D0" w14:textId="74A8A8C5" w:rsidR="002B026F" w:rsidRPr="002B026F" w:rsidRDefault="002B026F" w:rsidP="002B026F">
            <w:pPr>
              <w:rPr>
                <w:rStyle w:val="CommentReference"/>
                <w:color w:val="auto"/>
              </w:rPr>
            </w:pPr>
            <w:r w:rsidRPr="002B026F">
              <w:rPr>
                <w:rStyle w:val="CommentReference"/>
                <w:color w:val="auto"/>
              </w:rPr>
              <w:t>RDP</w:t>
            </w:r>
          </w:p>
        </w:tc>
        <w:tc>
          <w:tcPr>
            <w:tcW w:w="1080" w:type="dxa"/>
            <w:tcBorders>
              <w:top w:val="single" w:sz="4" w:space="0" w:color="auto"/>
              <w:bottom w:val="single" w:sz="4" w:space="0" w:color="auto"/>
            </w:tcBorders>
          </w:tcPr>
          <w:p w14:paraId="070F2D45" w14:textId="055F8F1F"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6C486736" w14:textId="0B3ADDDE" w:rsidR="002B026F" w:rsidRPr="002B026F" w:rsidRDefault="002B026F" w:rsidP="002B026F">
            <w:pPr>
              <w:rPr>
                <w:rFonts w:eastAsia="Times New Roman" w:cs="Helvetica"/>
                <w:color w:val="auto"/>
                <w:sz w:val="20"/>
                <w:lang w:val="nl-NL" w:eastAsia="nl-NL" w:bidi="ar-SA"/>
              </w:rPr>
            </w:pPr>
          </w:p>
        </w:tc>
      </w:tr>
      <w:tr w:rsidR="002B026F" w:rsidRPr="003454A3" w14:paraId="6BB43712" w14:textId="77777777" w:rsidTr="004575E7">
        <w:trPr>
          <w:trHeight w:val="311"/>
        </w:trPr>
        <w:tc>
          <w:tcPr>
            <w:tcW w:w="2875" w:type="dxa"/>
            <w:tcBorders>
              <w:top w:val="single" w:sz="4" w:space="0" w:color="auto"/>
              <w:right w:val="single" w:sz="4" w:space="0" w:color="auto"/>
            </w:tcBorders>
          </w:tcPr>
          <w:p w14:paraId="59D67003" w14:textId="79769F73"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12941788" w14:textId="56CFF5FD"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56577A39" w14:textId="031CC474" w:rsidR="002B026F" w:rsidRPr="002B026F" w:rsidRDefault="002B026F" w:rsidP="002B026F">
            <w:pPr>
              <w:rPr>
                <w:rStyle w:val="CommentReference"/>
                <w:color w:val="auto"/>
              </w:rPr>
            </w:pPr>
            <w:r w:rsidRPr="002B026F">
              <w:rPr>
                <w:rStyle w:val="CommentReference"/>
                <w:color w:val="auto"/>
              </w:rPr>
              <w:t>RDP</w:t>
            </w:r>
          </w:p>
        </w:tc>
        <w:tc>
          <w:tcPr>
            <w:tcW w:w="1080" w:type="dxa"/>
            <w:tcBorders>
              <w:top w:val="single" w:sz="4" w:space="0" w:color="auto"/>
            </w:tcBorders>
          </w:tcPr>
          <w:p w14:paraId="74F8B0EC" w14:textId="01A94BF1" w:rsidR="002B026F" w:rsidRPr="002B026F" w:rsidRDefault="002B026F" w:rsidP="002B026F">
            <w:pPr>
              <w:rPr>
                <w:rFonts w:ascii="Helvetica" w:eastAsia="Times New Roman" w:hAnsi="Helvetica" w:cs="Helvetica"/>
                <w:color w:val="auto"/>
                <w:sz w:val="20"/>
                <w:lang w:val="nl-NL" w:eastAsia="nl-NL" w:bidi="ar-SA"/>
              </w:rPr>
            </w:pPr>
            <w:r w:rsidRPr="002B026F">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03A8543C" w14:textId="6C5E3BA8" w:rsidR="002B026F" w:rsidRPr="002B026F" w:rsidRDefault="002B026F" w:rsidP="002B026F">
            <w:pPr>
              <w:rPr>
                <w:rFonts w:eastAsia="Times New Roman" w:cs="Helvetica"/>
                <w:color w:val="auto"/>
                <w:sz w:val="20"/>
                <w:lang w:val="nl-NL" w:eastAsia="nl-NL" w:bidi="ar-SA"/>
              </w:rPr>
            </w:pPr>
          </w:p>
        </w:tc>
      </w:tr>
    </w:tbl>
    <w:p w14:paraId="700DF310" w14:textId="77777777" w:rsidR="002F355D" w:rsidRPr="0016776E" w:rsidRDefault="002F355D" w:rsidP="002F355D">
      <w:pPr>
        <w:rPr>
          <w:rFonts w:eastAsia="Times New Roman" w:cs="Helvetica"/>
          <w:color w:val="1F1E33"/>
          <w:sz w:val="20"/>
          <w:lang w:val="en-US" w:eastAsia="nl-NL" w:bidi="ar-SA"/>
        </w:rPr>
      </w:pPr>
    </w:p>
    <w:p w14:paraId="4EB38B71" w14:textId="77777777" w:rsidR="002F355D" w:rsidRDefault="002F355D" w:rsidP="0057440A">
      <w:pPr>
        <w:rPr>
          <w:rFonts w:eastAsia="Times New Roman" w:cs="Helvetica"/>
          <w:b/>
          <w:bCs/>
          <w:color w:val="1F1E33"/>
          <w:sz w:val="20"/>
          <w:lang w:val="en-US" w:eastAsia="nl-NL" w:bidi="ar-SA"/>
        </w:rPr>
      </w:pPr>
    </w:p>
    <w:bookmarkEnd w:id="50"/>
    <w:p w14:paraId="2A4BE0EF" w14:textId="5CFC1131" w:rsidR="00FB1082" w:rsidRDefault="00A70FAF" w:rsidP="00A70FAF">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Development</w:t>
      </w:r>
    </w:p>
    <w:p w14:paraId="4D334519" w14:textId="77777777" w:rsidR="00A70FAF" w:rsidRDefault="00A70FAF" w:rsidP="00A70FAF">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70FAF" w:rsidRPr="003454A3" w14:paraId="15CE361E" w14:textId="77777777" w:rsidTr="004575E7">
        <w:tc>
          <w:tcPr>
            <w:tcW w:w="2875" w:type="dxa"/>
            <w:tcBorders>
              <w:bottom w:val="single" w:sz="4" w:space="0" w:color="auto"/>
            </w:tcBorders>
            <w:shd w:val="clear" w:color="auto" w:fill="D9D9D9" w:themeFill="background1" w:themeFillShade="D9"/>
          </w:tcPr>
          <w:p w14:paraId="5878629C"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1D6BE167"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4EB2E104"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3F6F43EC" w14:textId="77777777" w:rsidR="00A70FAF" w:rsidRPr="003454A3" w:rsidRDefault="00A70FAF"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2A8D9D09" w14:textId="77777777" w:rsidR="00A70FAF" w:rsidRPr="0016776E" w:rsidRDefault="00A70FAF" w:rsidP="004575E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A70FAF" w:rsidRPr="003454A3" w14:paraId="71DD9A9F" w14:textId="77777777" w:rsidTr="004575E7">
        <w:tc>
          <w:tcPr>
            <w:tcW w:w="2875" w:type="dxa"/>
            <w:tcBorders>
              <w:bottom w:val="single" w:sz="4" w:space="0" w:color="auto"/>
            </w:tcBorders>
            <w:shd w:val="clear" w:color="auto" w:fill="auto"/>
          </w:tcPr>
          <w:p w14:paraId="22FEDA31" w14:textId="77777777" w:rsidR="00A70FAF" w:rsidRPr="00470BD6" w:rsidRDefault="00A70FAF" w:rsidP="004575E7">
            <w:pPr>
              <w:rPr>
                <w:rFonts w:eastAsia="Times New Roman" w:cs="Arial"/>
                <w:color w:val="1F1E33"/>
                <w:sz w:val="20"/>
                <w:lang w:val="en-US" w:eastAsia="nl-NL" w:bidi="ar-SA"/>
              </w:rPr>
            </w:pPr>
            <w:r w:rsidRPr="008D0470">
              <w:rPr>
                <w:rFonts w:eastAsia="Times New Roman" w:cs="Arial"/>
                <w:color w:val="1F1E33"/>
                <w:sz w:val="20"/>
                <w:lang w:val="en-US" w:eastAsia="nl-NL" w:bidi="ar-SA"/>
              </w:rPr>
              <w:t xml:space="preserve">KWN </w:t>
            </w:r>
            <w:r w:rsidRPr="00E66118">
              <w:rPr>
                <w:rFonts w:eastAsia="Times New Roman" w:cs="Arial"/>
                <w:color w:val="1F1E33"/>
                <w:sz w:val="20"/>
                <w:lang w:val="en-US" w:eastAsia="nl-NL" w:bidi="ar-SA"/>
              </w:rPr>
              <w:t>Workplace</w:t>
            </w:r>
          </w:p>
        </w:tc>
        <w:tc>
          <w:tcPr>
            <w:tcW w:w="2430" w:type="dxa"/>
            <w:tcBorders>
              <w:bottom w:val="single" w:sz="4" w:space="0" w:color="auto"/>
            </w:tcBorders>
            <w:shd w:val="clear" w:color="auto" w:fill="auto"/>
          </w:tcPr>
          <w:p w14:paraId="2605539B" w14:textId="77777777" w:rsidR="00A70FAF" w:rsidRPr="00587670" w:rsidRDefault="00A70FAF"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DIM Search Server</w:t>
            </w:r>
          </w:p>
        </w:tc>
        <w:tc>
          <w:tcPr>
            <w:tcW w:w="1530" w:type="dxa"/>
            <w:tcBorders>
              <w:bottom w:val="single" w:sz="4" w:space="0" w:color="auto"/>
            </w:tcBorders>
            <w:shd w:val="clear" w:color="auto" w:fill="auto"/>
          </w:tcPr>
          <w:p w14:paraId="356537ED" w14:textId="77777777" w:rsidR="00A70FAF" w:rsidRPr="00587670" w:rsidRDefault="00A70FAF"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071F580B" w14:textId="77777777" w:rsidR="00A70FAF" w:rsidRPr="00587670" w:rsidRDefault="00A70FAF"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58814269" w14:textId="77777777" w:rsidR="00A70FAF" w:rsidRPr="00587670" w:rsidRDefault="00A70FAF" w:rsidP="004575E7">
            <w:pPr>
              <w:rPr>
                <w:rFonts w:eastAsia="Times New Roman" w:cs="Arial"/>
                <w:b/>
                <w:bCs/>
                <w:color w:val="1F1E33"/>
                <w:sz w:val="20"/>
                <w:lang w:val="en-US" w:eastAsia="nl-NL" w:bidi="ar-SA"/>
              </w:rPr>
            </w:pPr>
          </w:p>
        </w:tc>
      </w:tr>
      <w:tr w:rsidR="00A70FAF" w:rsidRPr="003454A3" w14:paraId="6B32493C" w14:textId="77777777" w:rsidTr="004575E7">
        <w:trPr>
          <w:trHeight w:val="311"/>
        </w:trPr>
        <w:tc>
          <w:tcPr>
            <w:tcW w:w="2875" w:type="dxa"/>
            <w:tcBorders>
              <w:top w:val="single" w:sz="4" w:space="0" w:color="auto"/>
              <w:right w:val="single" w:sz="4" w:space="0" w:color="auto"/>
            </w:tcBorders>
          </w:tcPr>
          <w:p w14:paraId="048BF0EE"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07A6834D"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1A07D43A"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396571D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03CD0480" w14:textId="77777777" w:rsidR="00A70FAF" w:rsidRPr="008D0470" w:rsidRDefault="00A70FAF" w:rsidP="004575E7">
            <w:pPr>
              <w:rPr>
                <w:rFonts w:eastAsia="Times New Roman" w:cs="Arial"/>
                <w:color w:val="1F1E33"/>
                <w:sz w:val="20"/>
                <w:lang w:val="nl-NL" w:eastAsia="nl-NL" w:bidi="ar-SA"/>
              </w:rPr>
            </w:pPr>
          </w:p>
        </w:tc>
      </w:tr>
      <w:tr w:rsidR="00A70FAF" w:rsidRPr="003454A3" w14:paraId="5D6A59BA" w14:textId="77777777" w:rsidTr="004575E7">
        <w:trPr>
          <w:trHeight w:val="311"/>
        </w:trPr>
        <w:tc>
          <w:tcPr>
            <w:tcW w:w="2875" w:type="dxa"/>
            <w:tcBorders>
              <w:top w:val="single" w:sz="4" w:space="0" w:color="auto"/>
              <w:right w:val="single" w:sz="4" w:space="0" w:color="auto"/>
            </w:tcBorders>
          </w:tcPr>
          <w:p w14:paraId="03307F7B" w14:textId="5BC94A26"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ED5E1F">
              <w:rPr>
                <w:rFonts w:eastAsia="Times New Roman" w:cs="Arial"/>
                <w:color w:val="1F1E33"/>
                <w:sz w:val="20"/>
                <w:lang w:val="nl-NL" w:eastAsia="nl-NL" w:bidi="ar-SA"/>
              </w:rPr>
              <w:t>Bridge</w:t>
            </w:r>
            <w:r w:rsidRPr="00587670">
              <w:rPr>
                <w:rFonts w:eastAsia="Times New Roman" w:cs="Arial"/>
                <w:color w:val="1F1E33"/>
                <w:sz w:val="20"/>
                <w:lang w:val="nl-NL" w:eastAsia="nl-NL" w:bidi="ar-SA"/>
              </w:rPr>
              <w:t xml:space="preserve"> Server</w:t>
            </w:r>
          </w:p>
        </w:tc>
        <w:tc>
          <w:tcPr>
            <w:tcW w:w="2430" w:type="dxa"/>
            <w:tcBorders>
              <w:top w:val="single" w:sz="4" w:space="0" w:color="auto"/>
              <w:left w:val="single" w:sz="4" w:space="0" w:color="auto"/>
            </w:tcBorders>
          </w:tcPr>
          <w:p w14:paraId="76974EB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25B4F704"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2A75282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6B920F85" w14:textId="77777777" w:rsidR="00A70FAF" w:rsidRPr="008D0470" w:rsidRDefault="00A70FAF" w:rsidP="004575E7">
            <w:pPr>
              <w:rPr>
                <w:rFonts w:eastAsia="Times New Roman" w:cs="Arial"/>
                <w:color w:val="1F1E33"/>
                <w:sz w:val="20"/>
                <w:lang w:val="nl-NL" w:eastAsia="nl-NL" w:bidi="ar-SA"/>
              </w:rPr>
            </w:pPr>
          </w:p>
        </w:tc>
      </w:tr>
      <w:tr w:rsidR="00A70FAF" w:rsidRPr="003454A3" w14:paraId="2883D127" w14:textId="77777777" w:rsidTr="004575E7">
        <w:trPr>
          <w:trHeight w:val="311"/>
        </w:trPr>
        <w:tc>
          <w:tcPr>
            <w:tcW w:w="2875" w:type="dxa"/>
            <w:tcBorders>
              <w:top w:val="single" w:sz="4" w:space="0" w:color="auto"/>
              <w:right w:val="single" w:sz="4" w:space="0" w:color="auto"/>
            </w:tcBorders>
          </w:tcPr>
          <w:p w14:paraId="54010A83"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6FD2A8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955DFFF"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6E7F411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22F1923C" w14:textId="77777777" w:rsidR="00A70FAF" w:rsidRPr="008D0470" w:rsidRDefault="00A70FAF" w:rsidP="004575E7">
            <w:pPr>
              <w:rPr>
                <w:rFonts w:eastAsia="Times New Roman" w:cs="Arial"/>
                <w:color w:val="1F1E33"/>
                <w:sz w:val="20"/>
                <w:lang w:val="nl-NL" w:eastAsia="nl-NL" w:bidi="ar-SA"/>
              </w:rPr>
            </w:pPr>
          </w:p>
        </w:tc>
      </w:tr>
      <w:tr w:rsidR="00A70FAF" w:rsidRPr="003454A3" w14:paraId="1FE53F0E" w14:textId="77777777" w:rsidTr="004575E7">
        <w:trPr>
          <w:trHeight w:val="311"/>
        </w:trPr>
        <w:tc>
          <w:tcPr>
            <w:tcW w:w="2875" w:type="dxa"/>
            <w:tcBorders>
              <w:top w:val="single" w:sz="4" w:space="0" w:color="auto"/>
              <w:right w:val="single" w:sz="4" w:space="0" w:color="auto"/>
            </w:tcBorders>
          </w:tcPr>
          <w:p w14:paraId="63FB985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46100CE9" w14:textId="222C3EB2"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 xml:space="preserve">DIM </w:t>
            </w:r>
            <w:r w:rsidR="00A2246C" w:rsidRPr="00587670">
              <w:rPr>
                <w:rFonts w:eastAsia="Times New Roman" w:cs="Arial"/>
                <w:color w:val="1F1E33"/>
                <w:sz w:val="20"/>
                <w:lang w:val="nl-NL" w:eastAsia="nl-NL" w:bidi="ar-SA"/>
              </w:rPr>
              <w:t xml:space="preserve">NFS </w:t>
            </w:r>
            <w:r w:rsidRPr="00587670">
              <w:rPr>
                <w:rFonts w:eastAsia="Times New Roman" w:cs="Arial"/>
                <w:color w:val="1F1E33"/>
                <w:sz w:val="20"/>
                <w:lang w:val="nl-NL" w:eastAsia="nl-NL" w:bidi="ar-SA"/>
              </w:rPr>
              <w:t>Server</w:t>
            </w:r>
          </w:p>
        </w:tc>
        <w:tc>
          <w:tcPr>
            <w:tcW w:w="1530" w:type="dxa"/>
            <w:tcBorders>
              <w:top w:val="single" w:sz="4" w:space="0" w:color="auto"/>
            </w:tcBorders>
          </w:tcPr>
          <w:p w14:paraId="70CC0F2C"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5F6F0497"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41100D91" w14:textId="77777777" w:rsidR="00A70FAF" w:rsidRPr="008D0470" w:rsidRDefault="00A70FAF" w:rsidP="004575E7">
            <w:pPr>
              <w:rPr>
                <w:rFonts w:eastAsia="Times New Roman" w:cs="Arial"/>
                <w:color w:val="1F1E33"/>
                <w:sz w:val="20"/>
                <w:highlight w:val="yellow"/>
                <w:lang w:val="nl-NL" w:eastAsia="nl-NL" w:bidi="ar-SA"/>
              </w:rPr>
            </w:pPr>
          </w:p>
        </w:tc>
      </w:tr>
      <w:tr w:rsidR="00A2246C" w:rsidRPr="003454A3" w14:paraId="7CF9ACF3" w14:textId="77777777" w:rsidTr="004575E7">
        <w:trPr>
          <w:trHeight w:val="311"/>
        </w:trPr>
        <w:tc>
          <w:tcPr>
            <w:tcW w:w="2875" w:type="dxa"/>
            <w:tcBorders>
              <w:top w:val="single" w:sz="4" w:space="0" w:color="auto"/>
              <w:right w:val="single" w:sz="4" w:space="0" w:color="auto"/>
            </w:tcBorders>
          </w:tcPr>
          <w:p w14:paraId="05595A01" w14:textId="02B227B6" w:rsidR="00A2246C" w:rsidRPr="00587670" w:rsidRDefault="00A2246C" w:rsidP="00A2246C">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4FDE8A91" w14:textId="571B4B45" w:rsidR="00A2246C" w:rsidRPr="00587670" w:rsidRDefault="00A2246C" w:rsidP="00A2246C">
            <w:pPr>
              <w:rPr>
                <w:rFonts w:eastAsia="Times New Roman" w:cs="Arial"/>
                <w:color w:val="1F1E33"/>
                <w:sz w:val="20"/>
                <w:lang w:val="nl-NL" w:eastAsia="nl-NL" w:bidi="ar-SA"/>
              </w:rPr>
            </w:pPr>
            <w:r w:rsidRPr="00587670">
              <w:rPr>
                <w:rFonts w:eastAsia="Times New Roman" w:cs="Arial"/>
                <w:color w:val="1F1E33"/>
                <w:sz w:val="20"/>
                <w:lang w:val="nl-NL" w:eastAsia="nl-NL" w:bidi="ar-SA"/>
              </w:rPr>
              <w:t>DIM NFS Server</w:t>
            </w:r>
          </w:p>
        </w:tc>
        <w:tc>
          <w:tcPr>
            <w:tcW w:w="1530" w:type="dxa"/>
            <w:tcBorders>
              <w:top w:val="single" w:sz="4" w:space="0" w:color="auto"/>
            </w:tcBorders>
          </w:tcPr>
          <w:p w14:paraId="2776AAFA" w14:textId="4D23821D" w:rsidR="00A2246C" w:rsidRPr="00587670" w:rsidRDefault="00A2246C" w:rsidP="00A2246C">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0E8A0B8B" w14:textId="66436986" w:rsidR="00A2246C" w:rsidRPr="00587670" w:rsidRDefault="00A2246C" w:rsidP="00A2246C">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60E99B5A" w14:textId="77777777" w:rsidR="00A2246C" w:rsidRPr="008D0470" w:rsidRDefault="00A2246C" w:rsidP="00A2246C">
            <w:pPr>
              <w:rPr>
                <w:rFonts w:eastAsia="Times New Roman" w:cs="Arial"/>
                <w:color w:val="1F1E33"/>
                <w:sz w:val="20"/>
                <w:highlight w:val="yellow"/>
                <w:lang w:val="nl-NL" w:eastAsia="nl-NL" w:bidi="ar-SA"/>
              </w:rPr>
            </w:pPr>
          </w:p>
        </w:tc>
      </w:tr>
      <w:tr w:rsidR="00A70FAF" w:rsidRPr="003454A3" w14:paraId="744816E1" w14:textId="77777777" w:rsidTr="004575E7">
        <w:trPr>
          <w:trHeight w:val="311"/>
        </w:trPr>
        <w:tc>
          <w:tcPr>
            <w:tcW w:w="2875" w:type="dxa"/>
            <w:tcBorders>
              <w:top w:val="single" w:sz="4" w:space="0" w:color="auto"/>
              <w:right w:val="single" w:sz="4" w:space="0" w:color="auto"/>
            </w:tcBorders>
          </w:tcPr>
          <w:p w14:paraId="795A978A"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237483C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47F0C38F"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7A8B235B"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46D8552A" w14:textId="77777777" w:rsidR="00A70FAF" w:rsidRPr="008D0470" w:rsidRDefault="00A70FAF" w:rsidP="004575E7">
            <w:pPr>
              <w:rPr>
                <w:rFonts w:eastAsia="Times New Roman" w:cs="Arial"/>
                <w:color w:val="1F1E33"/>
                <w:sz w:val="20"/>
                <w:lang w:val="nl-NL" w:eastAsia="nl-NL" w:bidi="ar-SA"/>
              </w:rPr>
            </w:pPr>
          </w:p>
        </w:tc>
      </w:tr>
      <w:tr w:rsidR="00A70FAF" w:rsidRPr="003454A3" w14:paraId="47579EC6" w14:textId="77777777" w:rsidTr="004575E7">
        <w:trPr>
          <w:trHeight w:val="311"/>
        </w:trPr>
        <w:tc>
          <w:tcPr>
            <w:tcW w:w="2875" w:type="dxa"/>
            <w:tcBorders>
              <w:top w:val="single" w:sz="4" w:space="0" w:color="auto"/>
              <w:right w:val="single" w:sz="4" w:space="0" w:color="auto"/>
            </w:tcBorders>
          </w:tcPr>
          <w:p w14:paraId="5804A2E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44EB955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1CCE4298"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2FDD75F8"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5E038023" w14:textId="77777777" w:rsidR="00A70FAF" w:rsidRPr="008D0470" w:rsidRDefault="00A70FAF" w:rsidP="004575E7">
            <w:pPr>
              <w:rPr>
                <w:rFonts w:eastAsia="Times New Roman" w:cs="Arial"/>
                <w:color w:val="1F1E33"/>
                <w:sz w:val="20"/>
                <w:lang w:val="nl-NL" w:eastAsia="nl-NL" w:bidi="ar-SA"/>
              </w:rPr>
            </w:pPr>
          </w:p>
        </w:tc>
      </w:tr>
      <w:tr w:rsidR="00A70FAF" w:rsidRPr="003454A3" w14:paraId="20D49B03" w14:textId="77777777" w:rsidTr="004575E7">
        <w:trPr>
          <w:trHeight w:val="311"/>
        </w:trPr>
        <w:tc>
          <w:tcPr>
            <w:tcW w:w="2875" w:type="dxa"/>
            <w:tcBorders>
              <w:top w:val="single" w:sz="4" w:space="0" w:color="auto"/>
              <w:bottom w:val="single" w:sz="4" w:space="0" w:color="auto"/>
              <w:right w:val="single" w:sz="4" w:space="0" w:color="auto"/>
            </w:tcBorders>
          </w:tcPr>
          <w:p w14:paraId="0772E687"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5E027F4A"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20DA2735"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6C1ED040"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752829B2" w14:textId="77777777" w:rsidR="00A70FAF" w:rsidRPr="008D0470" w:rsidRDefault="00A70FAF" w:rsidP="004575E7">
            <w:pPr>
              <w:rPr>
                <w:rFonts w:eastAsia="Times New Roman" w:cs="Arial"/>
                <w:color w:val="1F1E33"/>
                <w:sz w:val="20"/>
                <w:lang w:val="nl-NL" w:eastAsia="nl-NL" w:bidi="ar-SA"/>
              </w:rPr>
            </w:pPr>
          </w:p>
        </w:tc>
      </w:tr>
      <w:tr w:rsidR="00A70FAF" w:rsidRPr="003454A3" w14:paraId="37B97CAD" w14:textId="77777777" w:rsidTr="004575E7">
        <w:trPr>
          <w:trHeight w:val="311"/>
        </w:trPr>
        <w:tc>
          <w:tcPr>
            <w:tcW w:w="2875" w:type="dxa"/>
            <w:tcBorders>
              <w:top w:val="single" w:sz="4" w:space="0" w:color="auto"/>
              <w:right w:val="single" w:sz="4" w:space="0" w:color="auto"/>
            </w:tcBorders>
          </w:tcPr>
          <w:p w14:paraId="174B739F"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449F50B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2EE82791" w14:textId="77777777" w:rsidR="00A70FAF" w:rsidRPr="00587670" w:rsidRDefault="00A70FAF" w:rsidP="004575E7">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B42AA2A"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6786C17B" w14:textId="77777777" w:rsidR="00A70FAF" w:rsidRPr="008D0470" w:rsidRDefault="00A70FAF" w:rsidP="004575E7">
            <w:pPr>
              <w:rPr>
                <w:rFonts w:eastAsia="Times New Roman" w:cs="Arial"/>
                <w:color w:val="1F1E33"/>
                <w:sz w:val="20"/>
                <w:lang w:val="nl-NL" w:eastAsia="nl-NL" w:bidi="ar-SA"/>
              </w:rPr>
            </w:pPr>
          </w:p>
        </w:tc>
      </w:tr>
      <w:tr w:rsidR="00A70FAF" w:rsidRPr="003454A3" w14:paraId="445B2BF3" w14:textId="77777777" w:rsidTr="004575E7">
        <w:trPr>
          <w:trHeight w:val="311"/>
        </w:trPr>
        <w:tc>
          <w:tcPr>
            <w:tcW w:w="2875" w:type="dxa"/>
            <w:tcBorders>
              <w:top w:val="single" w:sz="4" w:space="0" w:color="auto"/>
              <w:right w:val="single" w:sz="4" w:space="0" w:color="auto"/>
            </w:tcBorders>
          </w:tcPr>
          <w:p w14:paraId="61F0CF63"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6E51014C"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34ABB5E0" w14:textId="77777777" w:rsidR="00A70FAF" w:rsidRPr="00587670" w:rsidRDefault="00A70FAF" w:rsidP="004575E7">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3A6D1031"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0512FC06" w14:textId="77777777" w:rsidR="00A70FAF" w:rsidRPr="008D0470" w:rsidRDefault="00A70FAF" w:rsidP="004575E7">
            <w:pPr>
              <w:rPr>
                <w:rFonts w:eastAsia="Times New Roman" w:cs="Arial"/>
                <w:color w:val="1F1E33"/>
                <w:sz w:val="20"/>
                <w:lang w:val="nl-NL" w:eastAsia="nl-NL" w:bidi="ar-SA"/>
              </w:rPr>
            </w:pPr>
          </w:p>
        </w:tc>
      </w:tr>
      <w:tr w:rsidR="00A70FAF" w:rsidRPr="003454A3" w14:paraId="3DB592D4" w14:textId="77777777" w:rsidTr="004575E7">
        <w:trPr>
          <w:trHeight w:val="311"/>
        </w:trPr>
        <w:tc>
          <w:tcPr>
            <w:tcW w:w="2875" w:type="dxa"/>
            <w:tcBorders>
              <w:top w:val="single" w:sz="4" w:space="0" w:color="auto"/>
              <w:right w:val="single" w:sz="4" w:space="0" w:color="auto"/>
            </w:tcBorders>
          </w:tcPr>
          <w:p w14:paraId="78B1E4D6"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2430" w:type="dxa"/>
            <w:tcBorders>
              <w:top w:val="single" w:sz="4" w:space="0" w:color="auto"/>
              <w:left w:val="single" w:sz="4" w:space="0" w:color="auto"/>
            </w:tcBorders>
          </w:tcPr>
          <w:p w14:paraId="5BA4E498"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5FE288FD"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0AE2FB9"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05698F92" w14:textId="77777777" w:rsidR="00A70FAF" w:rsidRPr="008D0470" w:rsidRDefault="00A70FAF" w:rsidP="004575E7">
            <w:pPr>
              <w:rPr>
                <w:rFonts w:eastAsia="Times New Roman" w:cs="Arial"/>
                <w:color w:val="1F1E33"/>
                <w:sz w:val="20"/>
                <w:lang w:val="nl-NL" w:eastAsia="nl-NL" w:bidi="ar-SA"/>
              </w:rPr>
            </w:pPr>
          </w:p>
        </w:tc>
      </w:tr>
      <w:tr w:rsidR="00A70FAF" w:rsidRPr="003454A3" w14:paraId="6179DB75" w14:textId="77777777" w:rsidTr="004575E7">
        <w:trPr>
          <w:trHeight w:val="311"/>
        </w:trPr>
        <w:tc>
          <w:tcPr>
            <w:tcW w:w="2875" w:type="dxa"/>
            <w:tcBorders>
              <w:top w:val="single" w:sz="4" w:space="0" w:color="auto"/>
              <w:right w:val="single" w:sz="4" w:space="0" w:color="auto"/>
            </w:tcBorders>
          </w:tcPr>
          <w:p w14:paraId="79CEB118"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096CDD02"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30674FCC"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066D1630"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1F8D115" w14:textId="76237ABA" w:rsidR="00A70FAF" w:rsidRPr="00E66118" w:rsidRDefault="00A70FAF" w:rsidP="004575E7">
            <w:pPr>
              <w:rPr>
                <w:rFonts w:eastAsia="Times New Roman" w:cs="Arial"/>
                <w:color w:val="1F1E33"/>
                <w:sz w:val="20"/>
                <w:lang w:val="nl-NL" w:eastAsia="nl-NL" w:bidi="ar-SA"/>
              </w:rPr>
            </w:pPr>
          </w:p>
        </w:tc>
      </w:tr>
      <w:tr w:rsidR="00A70FAF" w:rsidRPr="003454A3" w14:paraId="17CE3CFB" w14:textId="77777777" w:rsidTr="004575E7">
        <w:trPr>
          <w:trHeight w:val="311"/>
        </w:trPr>
        <w:tc>
          <w:tcPr>
            <w:tcW w:w="2875" w:type="dxa"/>
            <w:tcBorders>
              <w:top w:val="single" w:sz="4" w:space="0" w:color="auto"/>
              <w:right w:val="single" w:sz="4" w:space="0" w:color="auto"/>
            </w:tcBorders>
          </w:tcPr>
          <w:p w14:paraId="1AE506A0"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5F3BE9E9"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18897BEB"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6D63ABE7"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23C6AC57" w14:textId="4A28396A" w:rsidR="00A70FAF" w:rsidRPr="00E66118" w:rsidRDefault="00A70FAF" w:rsidP="004575E7">
            <w:pPr>
              <w:rPr>
                <w:rFonts w:eastAsia="Times New Roman" w:cs="Arial"/>
                <w:color w:val="1F1E33"/>
                <w:sz w:val="20"/>
                <w:lang w:val="nl-NL" w:eastAsia="nl-NL" w:bidi="ar-SA"/>
              </w:rPr>
            </w:pPr>
          </w:p>
        </w:tc>
      </w:tr>
      <w:tr w:rsidR="00A70FAF" w:rsidRPr="003454A3" w14:paraId="17365F68" w14:textId="77777777" w:rsidTr="004575E7">
        <w:trPr>
          <w:trHeight w:val="311"/>
        </w:trPr>
        <w:tc>
          <w:tcPr>
            <w:tcW w:w="2875" w:type="dxa"/>
            <w:tcBorders>
              <w:top w:val="single" w:sz="4" w:space="0" w:color="auto"/>
              <w:bottom w:val="single" w:sz="4" w:space="0" w:color="auto"/>
              <w:right w:val="single" w:sz="4" w:space="0" w:color="auto"/>
            </w:tcBorders>
          </w:tcPr>
          <w:p w14:paraId="18277722"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3D12101E"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790134A6" w14:textId="77777777" w:rsidR="00A70FAF" w:rsidRPr="00587670" w:rsidRDefault="00A70FAF"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3E4DB7C5" w14:textId="77777777" w:rsidR="00A70FAF" w:rsidRPr="00587670" w:rsidRDefault="00A70FAF"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468FD6F5" w14:textId="77777777" w:rsidR="00A70FAF" w:rsidRPr="008D0470" w:rsidRDefault="00A70FAF" w:rsidP="004575E7">
            <w:pPr>
              <w:rPr>
                <w:rFonts w:eastAsia="Times New Roman" w:cs="Arial"/>
                <w:color w:val="1F1E33"/>
                <w:sz w:val="20"/>
                <w:lang w:val="nl-NL" w:eastAsia="nl-NL" w:bidi="ar-SA"/>
              </w:rPr>
            </w:pPr>
          </w:p>
        </w:tc>
      </w:tr>
      <w:tr w:rsidR="00764AD2" w:rsidRPr="003454A3" w14:paraId="67521D79" w14:textId="77777777" w:rsidTr="00F7327D">
        <w:trPr>
          <w:trHeight w:val="311"/>
        </w:trPr>
        <w:tc>
          <w:tcPr>
            <w:tcW w:w="2875" w:type="dxa"/>
            <w:tcBorders>
              <w:top w:val="single" w:sz="4" w:space="0" w:color="auto"/>
              <w:bottom w:val="single" w:sz="4" w:space="0" w:color="auto"/>
              <w:right w:val="single" w:sz="4" w:space="0" w:color="auto"/>
            </w:tcBorders>
          </w:tcPr>
          <w:p w14:paraId="1BF6C990" w14:textId="518A0ACE"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659F564D" w14:textId="37CD5B6D"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2CBEC2A2" w14:textId="5C392F3A" w:rsidR="00764AD2" w:rsidRPr="004C2462" w:rsidRDefault="00764AD2" w:rsidP="00764AD2">
            <w:pPr>
              <w:rPr>
                <w:rStyle w:val="CommentReference"/>
                <w:color w:val="auto"/>
              </w:rPr>
            </w:pPr>
            <w:r w:rsidRPr="004C2462">
              <w:rPr>
                <w:rStyle w:val="CommentReference"/>
                <w:color w:val="auto"/>
              </w:rPr>
              <w:t>TCP</w:t>
            </w:r>
          </w:p>
        </w:tc>
        <w:tc>
          <w:tcPr>
            <w:tcW w:w="1080" w:type="dxa"/>
            <w:tcBorders>
              <w:top w:val="single" w:sz="4" w:space="0" w:color="auto"/>
              <w:bottom w:val="single" w:sz="4" w:space="0" w:color="auto"/>
            </w:tcBorders>
          </w:tcPr>
          <w:p w14:paraId="2D3D8197" w14:textId="18D59A9D"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2BA1554C" w14:textId="042F7D7D" w:rsidR="00764AD2" w:rsidRPr="004C2462" w:rsidRDefault="00764AD2" w:rsidP="00764AD2">
            <w:pPr>
              <w:rPr>
                <w:rFonts w:eastAsia="Times New Roman" w:cs="Helvetica"/>
                <w:color w:val="auto"/>
                <w:sz w:val="20"/>
                <w:lang w:val="nl-NL" w:eastAsia="nl-NL" w:bidi="ar-SA"/>
              </w:rPr>
            </w:pPr>
          </w:p>
        </w:tc>
      </w:tr>
      <w:tr w:rsidR="00764AD2" w:rsidRPr="003454A3" w14:paraId="1DC9DBA4" w14:textId="77777777" w:rsidTr="007C75B5">
        <w:trPr>
          <w:trHeight w:val="311"/>
        </w:trPr>
        <w:tc>
          <w:tcPr>
            <w:tcW w:w="2875" w:type="dxa"/>
            <w:tcBorders>
              <w:top w:val="single" w:sz="4" w:space="0" w:color="auto"/>
              <w:bottom w:val="single" w:sz="4" w:space="0" w:color="auto"/>
              <w:right w:val="single" w:sz="4" w:space="0" w:color="auto"/>
            </w:tcBorders>
          </w:tcPr>
          <w:p w14:paraId="0AA464A4" w14:textId="74DF5AA0"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5FB58B51" w14:textId="37A4903B"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52AE94EA" w14:textId="3F3DF4AF" w:rsidR="00764AD2" w:rsidRPr="004C2462" w:rsidRDefault="00764AD2" w:rsidP="00764AD2">
            <w:pPr>
              <w:rPr>
                <w:rStyle w:val="CommentReference"/>
                <w:color w:val="auto"/>
              </w:rPr>
            </w:pPr>
            <w:r w:rsidRPr="004C2462">
              <w:rPr>
                <w:rStyle w:val="CommentReference"/>
                <w:color w:val="auto"/>
              </w:rPr>
              <w:t>RDP</w:t>
            </w:r>
          </w:p>
        </w:tc>
        <w:tc>
          <w:tcPr>
            <w:tcW w:w="1080" w:type="dxa"/>
            <w:tcBorders>
              <w:top w:val="single" w:sz="4" w:space="0" w:color="auto"/>
              <w:bottom w:val="single" w:sz="4" w:space="0" w:color="auto"/>
            </w:tcBorders>
          </w:tcPr>
          <w:p w14:paraId="0E93C3D5" w14:textId="46E0C1D4"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55CC684B" w14:textId="2CEDE00E" w:rsidR="00764AD2" w:rsidRPr="004C2462" w:rsidRDefault="00764AD2" w:rsidP="00764AD2">
            <w:pPr>
              <w:rPr>
                <w:rFonts w:eastAsia="Times New Roman" w:cs="Helvetica"/>
                <w:color w:val="auto"/>
                <w:sz w:val="20"/>
                <w:lang w:val="nl-NL" w:eastAsia="nl-NL" w:bidi="ar-SA"/>
              </w:rPr>
            </w:pPr>
          </w:p>
        </w:tc>
      </w:tr>
      <w:tr w:rsidR="00764AD2" w:rsidRPr="003454A3" w14:paraId="75480AAB" w14:textId="77777777" w:rsidTr="004575E7">
        <w:trPr>
          <w:trHeight w:val="311"/>
        </w:trPr>
        <w:tc>
          <w:tcPr>
            <w:tcW w:w="2875" w:type="dxa"/>
            <w:tcBorders>
              <w:top w:val="single" w:sz="4" w:space="0" w:color="auto"/>
              <w:right w:val="single" w:sz="4" w:space="0" w:color="auto"/>
            </w:tcBorders>
          </w:tcPr>
          <w:p w14:paraId="388D81AD" w14:textId="2DFF4FE7"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27B4A663" w14:textId="36A92CDB"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585FE3F4" w14:textId="132AA288" w:rsidR="00764AD2" w:rsidRPr="004C2462" w:rsidRDefault="00764AD2" w:rsidP="00764AD2">
            <w:pPr>
              <w:rPr>
                <w:rStyle w:val="CommentReference"/>
                <w:color w:val="auto"/>
              </w:rPr>
            </w:pPr>
            <w:r w:rsidRPr="004C2462">
              <w:rPr>
                <w:rStyle w:val="CommentReference"/>
                <w:color w:val="auto"/>
              </w:rPr>
              <w:t>RDP</w:t>
            </w:r>
          </w:p>
        </w:tc>
        <w:tc>
          <w:tcPr>
            <w:tcW w:w="1080" w:type="dxa"/>
            <w:tcBorders>
              <w:top w:val="single" w:sz="4" w:space="0" w:color="auto"/>
            </w:tcBorders>
          </w:tcPr>
          <w:p w14:paraId="71B8E61F" w14:textId="65A9EE21" w:rsidR="00764AD2" w:rsidRPr="004C2462" w:rsidRDefault="00764AD2" w:rsidP="00764AD2">
            <w:pPr>
              <w:rPr>
                <w:rFonts w:ascii="Helvetica" w:eastAsia="Times New Roman" w:hAnsi="Helvetica" w:cs="Helvetica"/>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5D613556" w14:textId="3CB9430A" w:rsidR="00764AD2" w:rsidRPr="004C2462" w:rsidRDefault="00764AD2" w:rsidP="00764AD2">
            <w:pPr>
              <w:rPr>
                <w:rFonts w:eastAsia="Times New Roman" w:cs="Helvetica"/>
                <w:color w:val="auto"/>
                <w:sz w:val="20"/>
                <w:lang w:val="nl-NL" w:eastAsia="nl-NL" w:bidi="ar-SA"/>
              </w:rPr>
            </w:pPr>
          </w:p>
        </w:tc>
      </w:tr>
    </w:tbl>
    <w:p w14:paraId="5A9781C8" w14:textId="77777777" w:rsidR="00A70FAF" w:rsidRDefault="00A70FAF" w:rsidP="00A70FAF">
      <w:pPr>
        <w:rPr>
          <w:rFonts w:eastAsia="Times New Roman" w:cs="Helvetica"/>
          <w:b/>
          <w:bCs/>
          <w:color w:val="1F1E33"/>
          <w:sz w:val="20"/>
          <w:lang w:val="en-US" w:eastAsia="nl-NL" w:bidi="ar-SA"/>
        </w:rPr>
      </w:pPr>
    </w:p>
    <w:p w14:paraId="12080A69" w14:textId="77777777" w:rsidR="00A70FAF" w:rsidRDefault="00A70FAF" w:rsidP="00A70FAF">
      <w:pPr>
        <w:rPr>
          <w:rFonts w:eastAsia="Times New Roman" w:cs="Helvetica"/>
          <w:b/>
          <w:bCs/>
          <w:color w:val="1F1E33"/>
          <w:sz w:val="20"/>
          <w:lang w:val="en-US" w:eastAsia="nl-NL" w:bidi="ar-SA"/>
        </w:rPr>
      </w:pPr>
    </w:p>
    <w:p w14:paraId="20743DA4" w14:textId="5EB9D158" w:rsidR="00AB7223" w:rsidRDefault="00AB7223" w:rsidP="00AB7223">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Test</w:t>
      </w:r>
    </w:p>
    <w:p w14:paraId="266D6FC2" w14:textId="77777777" w:rsidR="00AB7223" w:rsidRDefault="00AB7223" w:rsidP="00AB7223">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B7223" w:rsidRPr="003454A3" w14:paraId="4A8158FF" w14:textId="77777777" w:rsidTr="00BE1252">
        <w:tc>
          <w:tcPr>
            <w:tcW w:w="2875" w:type="dxa"/>
            <w:tcBorders>
              <w:bottom w:val="single" w:sz="4" w:space="0" w:color="auto"/>
            </w:tcBorders>
            <w:shd w:val="clear" w:color="auto" w:fill="D9D9D9" w:themeFill="background1" w:themeFillShade="D9"/>
          </w:tcPr>
          <w:p w14:paraId="4F651B46"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74D4364D"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0C341B11"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45FF0EA7" w14:textId="77777777" w:rsidR="00AB7223" w:rsidRPr="003454A3" w:rsidRDefault="00AB7223" w:rsidP="004575E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64E1EE56" w14:textId="77777777" w:rsidR="00AB7223" w:rsidRPr="0016776E" w:rsidRDefault="00AB7223" w:rsidP="004575E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AB7223" w:rsidRPr="007F40C7" w14:paraId="78DEE373" w14:textId="77777777" w:rsidTr="00BE1252">
        <w:tc>
          <w:tcPr>
            <w:tcW w:w="2875" w:type="dxa"/>
            <w:tcBorders>
              <w:bottom w:val="single" w:sz="4" w:space="0" w:color="auto"/>
            </w:tcBorders>
            <w:shd w:val="clear" w:color="auto" w:fill="auto"/>
          </w:tcPr>
          <w:p w14:paraId="5F3FFCDC" w14:textId="77777777" w:rsidR="00AB7223" w:rsidRPr="00E66118" w:rsidRDefault="00AB7223" w:rsidP="004575E7">
            <w:pPr>
              <w:rPr>
                <w:rFonts w:eastAsia="Times New Roman" w:cs="Arial"/>
                <w:color w:val="1F1E33"/>
                <w:sz w:val="20"/>
                <w:lang w:val="en-US" w:eastAsia="nl-NL" w:bidi="ar-SA"/>
              </w:rPr>
            </w:pPr>
            <w:r w:rsidRPr="008D0470">
              <w:rPr>
                <w:rFonts w:eastAsia="Times New Roman" w:cs="Arial"/>
                <w:color w:val="1F1E33"/>
                <w:sz w:val="20"/>
                <w:lang w:val="en-US" w:eastAsia="nl-NL" w:bidi="ar-SA"/>
              </w:rPr>
              <w:t>KWN Workplace</w:t>
            </w:r>
          </w:p>
        </w:tc>
        <w:tc>
          <w:tcPr>
            <w:tcW w:w="2430" w:type="dxa"/>
            <w:tcBorders>
              <w:bottom w:val="single" w:sz="4" w:space="0" w:color="auto"/>
            </w:tcBorders>
            <w:shd w:val="clear" w:color="auto" w:fill="auto"/>
          </w:tcPr>
          <w:p w14:paraId="34D4760A" w14:textId="77777777" w:rsidR="00AB7223" w:rsidRPr="00587670" w:rsidRDefault="00AB7223" w:rsidP="004575E7">
            <w:pPr>
              <w:rPr>
                <w:rFonts w:eastAsia="Times New Roman" w:cs="Arial"/>
                <w:color w:val="1F1E33"/>
                <w:sz w:val="20"/>
                <w:lang w:val="en-US" w:eastAsia="nl-NL" w:bidi="ar-SA"/>
              </w:rPr>
            </w:pPr>
            <w:r w:rsidRPr="00470BD6">
              <w:rPr>
                <w:rFonts w:eastAsia="Times New Roman" w:cs="Arial"/>
                <w:color w:val="1F1E33"/>
                <w:sz w:val="20"/>
                <w:lang w:val="en-US" w:eastAsia="nl-NL" w:bidi="ar-SA"/>
              </w:rPr>
              <w:t xml:space="preserve">DIM Search </w:t>
            </w:r>
            <w:r w:rsidRPr="00587670">
              <w:rPr>
                <w:rFonts w:eastAsia="Times New Roman" w:cs="Arial"/>
                <w:color w:val="1F1E33"/>
                <w:sz w:val="20"/>
                <w:lang w:val="en-US" w:eastAsia="nl-NL" w:bidi="ar-SA"/>
              </w:rPr>
              <w:t>Server</w:t>
            </w:r>
          </w:p>
        </w:tc>
        <w:tc>
          <w:tcPr>
            <w:tcW w:w="1530" w:type="dxa"/>
            <w:tcBorders>
              <w:bottom w:val="single" w:sz="4" w:space="0" w:color="auto"/>
            </w:tcBorders>
            <w:shd w:val="clear" w:color="auto" w:fill="auto"/>
          </w:tcPr>
          <w:p w14:paraId="55C1299C" w14:textId="77777777" w:rsidR="00AB7223" w:rsidRPr="00587670" w:rsidRDefault="00AB7223"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HTTPS</w:t>
            </w:r>
          </w:p>
        </w:tc>
        <w:tc>
          <w:tcPr>
            <w:tcW w:w="1080" w:type="dxa"/>
            <w:tcBorders>
              <w:bottom w:val="single" w:sz="4" w:space="0" w:color="auto"/>
            </w:tcBorders>
            <w:shd w:val="clear" w:color="auto" w:fill="auto"/>
          </w:tcPr>
          <w:p w14:paraId="6E66268D" w14:textId="77777777" w:rsidR="00AB7223" w:rsidRPr="00587670" w:rsidRDefault="00AB7223" w:rsidP="004575E7">
            <w:pPr>
              <w:rPr>
                <w:rFonts w:eastAsia="Times New Roman" w:cs="Arial"/>
                <w:color w:val="1F1E33"/>
                <w:sz w:val="20"/>
                <w:lang w:val="en-US" w:eastAsia="nl-NL" w:bidi="ar-SA"/>
              </w:rPr>
            </w:pPr>
            <w:r w:rsidRPr="00587670">
              <w:rPr>
                <w:rFonts w:eastAsia="Times New Roman" w:cs="Arial"/>
                <w:color w:val="1F1E33"/>
                <w:sz w:val="20"/>
                <w:lang w:val="en-US" w:eastAsia="nl-NL" w:bidi="ar-SA"/>
              </w:rPr>
              <w:t>443</w:t>
            </w:r>
          </w:p>
        </w:tc>
        <w:tc>
          <w:tcPr>
            <w:tcW w:w="1294" w:type="dxa"/>
            <w:tcBorders>
              <w:bottom w:val="single" w:sz="4" w:space="0" w:color="auto"/>
            </w:tcBorders>
            <w:shd w:val="clear" w:color="auto" w:fill="auto"/>
          </w:tcPr>
          <w:p w14:paraId="5FE1EA1A" w14:textId="77777777" w:rsidR="00AB7223" w:rsidRPr="00587670" w:rsidRDefault="00AB7223" w:rsidP="004575E7">
            <w:pPr>
              <w:rPr>
                <w:rFonts w:eastAsia="Times New Roman" w:cs="Arial"/>
                <w:b/>
                <w:bCs/>
                <w:color w:val="1F1E33"/>
                <w:sz w:val="20"/>
                <w:lang w:val="en-US" w:eastAsia="nl-NL" w:bidi="ar-SA"/>
              </w:rPr>
            </w:pPr>
          </w:p>
        </w:tc>
      </w:tr>
      <w:tr w:rsidR="00AB7223" w:rsidRPr="007F40C7" w14:paraId="36C14313" w14:textId="77777777" w:rsidTr="00BE1252">
        <w:trPr>
          <w:trHeight w:val="311"/>
        </w:trPr>
        <w:tc>
          <w:tcPr>
            <w:tcW w:w="2875" w:type="dxa"/>
            <w:tcBorders>
              <w:top w:val="single" w:sz="4" w:space="0" w:color="auto"/>
              <w:right w:val="single" w:sz="4" w:space="0" w:color="auto"/>
            </w:tcBorders>
          </w:tcPr>
          <w:p w14:paraId="60A00B6E"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76E36475"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1530" w:type="dxa"/>
            <w:tcBorders>
              <w:top w:val="single" w:sz="4" w:space="0" w:color="auto"/>
            </w:tcBorders>
          </w:tcPr>
          <w:p w14:paraId="0C91D31E"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515CEE0E"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19443</w:t>
            </w:r>
          </w:p>
        </w:tc>
        <w:tc>
          <w:tcPr>
            <w:tcW w:w="1294" w:type="dxa"/>
            <w:tcBorders>
              <w:top w:val="single" w:sz="4" w:space="0" w:color="auto"/>
            </w:tcBorders>
          </w:tcPr>
          <w:p w14:paraId="752565DA" w14:textId="77777777" w:rsidR="00AB7223" w:rsidRPr="008D0470" w:rsidRDefault="00AB7223" w:rsidP="004575E7">
            <w:pPr>
              <w:rPr>
                <w:rFonts w:eastAsia="Times New Roman" w:cs="Arial"/>
                <w:color w:val="1F1E33"/>
                <w:sz w:val="20"/>
                <w:lang w:val="nl-NL" w:eastAsia="nl-NL" w:bidi="ar-SA"/>
              </w:rPr>
            </w:pPr>
          </w:p>
        </w:tc>
      </w:tr>
      <w:tr w:rsidR="00AB7223" w:rsidRPr="007F40C7" w14:paraId="2FCC3CA6" w14:textId="77777777" w:rsidTr="00BE1252">
        <w:trPr>
          <w:trHeight w:val="311"/>
        </w:trPr>
        <w:tc>
          <w:tcPr>
            <w:tcW w:w="2875" w:type="dxa"/>
            <w:tcBorders>
              <w:top w:val="single" w:sz="4" w:space="0" w:color="auto"/>
              <w:right w:val="single" w:sz="4" w:space="0" w:color="auto"/>
            </w:tcBorders>
          </w:tcPr>
          <w:p w14:paraId="2F36F28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Integration Server</w:t>
            </w:r>
          </w:p>
        </w:tc>
        <w:tc>
          <w:tcPr>
            <w:tcW w:w="2430" w:type="dxa"/>
            <w:tcBorders>
              <w:top w:val="single" w:sz="4" w:space="0" w:color="auto"/>
              <w:left w:val="single" w:sz="4" w:space="0" w:color="auto"/>
            </w:tcBorders>
          </w:tcPr>
          <w:p w14:paraId="6A0277C9"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BBA3EF2"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330DBD7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129E894" w14:textId="77777777" w:rsidR="00AB7223" w:rsidRPr="008D0470" w:rsidRDefault="00AB7223" w:rsidP="004575E7">
            <w:pPr>
              <w:rPr>
                <w:rFonts w:eastAsia="Times New Roman" w:cs="Arial"/>
                <w:color w:val="1F1E33"/>
                <w:sz w:val="20"/>
                <w:lang w:val="nl-NL" w:eastAsia="nl-NL" w:bidi="ar-SA"/>
              </w:rPr>
            </w:pPr>
          </w:p>
        </w:tc>
      </w:tr>
      <w:tr w:rsidR="00AB7223" w:rsidRPr="007F40C7" w14:paraId="1379EE50" w14:textId="77777777" w:rsidTr="00BE1252">
        <w:trPr>
          <w:trHeight w:val="311"/>
        </w:trPr>
        <w:tc>
          <w:tcPr>
            <w:tcW w:w="2875" w:type="dxa"/>
            <w:tcBorders>
              <w:top w:val="single" w:sz="4" w:space="0" w:color="auto"/>
              <w:right w:val="single" w:sz="4" w:space="0" w:color="auto"/>
            </w:tcBorders>
          </w:tcPr>
          <w:p w14:paraId="493F7FB3"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2412D63D"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01B19E55"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1613D0E3"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11415C2D" w14:textId="77777777" w:rsidR="00AB7223" w:rsidRPr="008D0470" w:rsidRDefault="00AB7223" w:rsidP="004575E7">
            <w:pPr>
              <w:rPr>
                <w:rFonts w:eastAsia="Times New Roman" w:cs="Arial"/>
                <w:color w:val="1F1E33"/>
                <w:sz w:val="20"/>
                <w:lang w:val="nl-NL" w:eastAsia="nl-NL" w:bidi="ar-SA"/>
              </w:rPr>
            </w:pPr>
          </w:p>
        </w:tc>
      </w:tr>
      <w:tr w:rsidR="00AB7223" w:rsidRPr="007F40C7" w14:paraId="3F6C23B4" w14:textId="77777777" w:rsidTr="00BE1252">
        <w:trPr>
          <w:trHeight w:val="311"/>
        </w:trPr>
        <w:tc>
          <w:tcPr>
            <w:tcW w:w="2875" w:type="dxa"/>
            <w:tcBorders>
              <w:top w:val="single" w:sz="4" w:space="0" w:color="auto"/>
              <w:right w:val="single" w:sz="4" w:space="0" w:color="auto"/>
            </w:tcBorders>
          </w:tcPr>
          <w:p w14:paraId="47B81CDF"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2430" w:type="dxa"/>
            <w:tcBorders>
              <w:top w:val="single" w:sz="4" w:space="0" w:color="auto"/>
              <w:left w:val="single" w:sz="4" w:space="0" w:color="auto"/>
            </w:tcBorders>
          </w:tcPr>
          <w:p w14:paraId="7D387E7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7B595554"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2D2B622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7460C4D5" w14:textId="77777777" w:rsidR="00AB7223" w:rsidRPr="008D0470" w:rsidRDefault="00AB7223" w:rsidP="004575E7">
            <w:pPr>
              <w:rPr>
                <w:rFonts w:eastAsia="Times New Roman" w:cs="Arial"/>
                <w:color w:val="1F1E33"/>
                <w:sz w:val="20"/>
                <w:lang w:val="nl-NL" w:eastAsia="nl-NL" w:bidi="ar-SA"/>
              </w:rPr>
            </w:pPr>
          </w:p>
        </w:tc>
      </w:tr>
      <w:tr w:rsidR="00CE0049" w:rsidRPr="007F40C7" w14:paraId="1108D6A2" w14:textId="77777777" w:rsidTr="00BE1252">
        <w:trPr>
          <w:trHeight w:val="311"/>
        </w:trPr>
        <w:tc>
          <w:tcPr>
            <w:tcW w:w="2875" w:type="dxa"/>
            <w:tcBorders>
              <w:top w:val="single" w:sz="4" w:space="0" w:color="auto"/>
              <w:right w:val="single" w:sz="4" w:space="0" w:color="auto"/>
            </w:tcBorders>
          </w:tcPr>
          <w:p w14:paraId="0264902B" w14:textId="116BB7FE" w:rsidR="00CE0049" w:rsidRPr="00587670" w:rsidRDefault="00CE0049" w:rsidP="00CE0049">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66FB6C2E" w14:textId="40625A59" w:rsidR="00CE0049" w:rsidRPr="00587670" w:rsidRDefault="00CE0049" w:rsidP="00CE0049">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1530" w:type="dxa"/>
            <w:tcBorders>
              <w:top w:val="single" w:sz="4" w:space="0" w:color="auto"/>
            </w:tcBorders>
          </w:tcPr>
          <w:p w14:paraId="56720125" w14:textId="1830E146" w:rsidR="00CE0049" w:rsidRPr="00587670" w:rsidRDefault="00CE0049" w:rsidP="00CE0049">
            <w:pPr>
              <w:rPr>
                <w:rStyle w:val="CommentReference"/>
                <w:rFonts w:cs="Arial"/>
                <w:sz w:val="20"/>
                <w:szCs w:val="20"/>
              </w:rPr>
            </w:pPr>
            <w:r w:rsidRPr="00587670">
              <w:rPr>
                <w:rStyle w:val="CommentReference"/>
                <w:rFonts w:cs="Arial"/>
                <w:sz w:val="20"/>
                <w:szCs w:val="20"/>
              </w:rPr>
              <w:t>NFS</w:t>
            </w:r>
          </w:p>
        </w:tc>
        <w:tc>
          <w:tcPr>
            <w:tcW w:w="1080" w:type="dxa"/>
            <w:tcBorders>
              <w:top w:val="single" w:sz="4" w:space="0" w:color="auto"/>
            </w:tcBorders>
          </w:tcPr>
          <w:p w14:paraId="6EA2D084" w14:textId="263F0536" w:rsidR="00CE0049" w:rsidRPr="00587670" w:rsidRDefault="00CE0049" w:rsidP="00CE0049">
            <w:pPr>
              <w:rPr>
                <w:rFonts w:eastAsia="Times New Roman" w:cs="Arial"/>
                <w:color w:val="1F1E33"/>
                <w:sz w:val="20"/>
                <w:lang w:val="nl-NL" w:eastAsia="nl-NL" w:bidi="ar-SA"/>
              </w:rPr>
            </w:pPr>
            <w:r w:rsidRPr="00587670">
              <w:rPr>
                <w:rFonts w:eastAsia="Times New Roman" w:cs="Arial"/>
                <w:color w:val="1F1E33"/>
                <w:sz w:val="20"/>
                <w:lang w:val="nl-NL" w:eastAsia="nl-NL" w:bidi="ar-SA"/>
              </w:rPr>
              <w:t>111, 635, 2049, 4045, 4046</w:t>
            </w:r>
          </w:p>
        </w:tc>
        <w:tc>
          <w:tcPr>
            <w:tcW w:w="1294" w:type="dxa"/>
            <w:tcBorders>
              <w:top w:val="single" w:sz="4" w:space="0" w:color="auto"/>
            </w:tcBorders>
          </w:tcPr>
          <w:p w14:paraId="77263D41" w14:textId="77777777" w:rsidR="00CE0049" w:rsidRPr="008D0470" w:rsidRDefault="00CE0049" w:rsidP="00CE0049">
            <w:pPr>
              <w:rPr>
                <w:rFonts w:eastAsia="Times New Roman" w:cs="Arial"/>
                <w:color w:val="1F1E33"/>
                <w:sz w:val="20"/>
                <w:lang w:val="nl-NL" w:eastAsia="nl-NL" w:bidi="ar-SA"/>
              </w:rPr>
            </w:pPr>
          </w:p>
        </w:tc>
      </w:tr>
      <w:tr w:rsidR="00AB7223" w:rsidRPr="007F40C7" w14:paraId="5DB5FC1A" w14:textId="77777777" w:rsidTr="00BE1252">
        <w:trPr>
          <w:trHeight w:val="311"/>
        </w:trPr>
        <w:tc>
          <w:tcPr>
            <w:tcW w:w="2875" w:type="dxa"/>
            <w:tcBorders>
              <w:top w:val="single" w:sz="4" w:space="0" w:color="auto"/>
              <w:right w:val="single" w:sz="4" w:space="0" w:color="auto"/>
            </w:tcBorders>
          </w:tcPr>
          <w:p w14:paraId="32A281D7"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Engine Server</w:t>
            </w:r>
          </w:p>
        </w:tc>
        <w:tc>
          <w:tcPr>
            <w:tcW w:w="2430" w:type="dxa"/>
            <w:tcBorders>
              <w:top w:val="single" w:sz="4" w:space="0" w:color="auto"/>
              <w:left w:val="single" w:sz="4" w:space="0" w:color="auto"/>
            </w:tcBorders>
          </w:tcPr>
          <w:p w14:paraId="1F5BD99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Mail</w:t>
            </w:r>
          </w:p>
        </w:tc>
        <w:tc>
          <w:tcPr>
            <w:tcW w:w="1530" w:type="dxa"/>
            <w:tcBorders>
              <w:top w:val="single" w:sz="4" w:space="0" w:color="auto"/>
            </w:tcBorders>
          </w:tcPr>
          <w:p w14:paraId="21B75072"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SMTP</w:t>
            </w:r>
          </w:p>
        </w:tc>
        <w:tc>
          <w:tcPr>
            <w:tcW w:w="1080" w:type="dxa"/>
            <w:tcBorders>
              <w:top w:val="single" w:sz="4" w:space="0" w:color="auto"/>
            </w:tcBorders>
          </w:tcPr>
          <w:p w14:paraId="1095F00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25</w:t>
            </w:r>
          </w:p>
        </w:tc>
        <w:tc>
          <w:tcPr>
            <w:tcW w:w="1294" w:type="dxa"/>
            <w:tcBorders>
              <w:top w:val="single" w:sz="4" w:space="0" w:color="auto"/>
            </w:tcBorders>
          </w:tcPr>
          <w:p w14:paraId="6326AC89" w14:textId="77777777" w:rsidR="00AB7223" w:rsidRPr="008D0470" w:rsidRDefault="00AB7223" w:rsidP="004575E7">
            <w:pPr>
              <w:rPr>
                <w:rFonts w:eastAsia="Times New Roman" w:cs="Arial"/>
                <w:color w:val="1F1E33"/>
                <w:sz w:val="20"/>
                <w:lang w:val="nl-NL" w:eastAsia="nl-NL" w:bidi="ar-SA"/>
              </w:rPr>
            </w:pPr>
          </w:p>
        </w:tc>
      </w:tr>
      <w:tr w:rsidR="00AB7223" w:rsidRPr="007F40C7" w14:paraId="06AF4BF9" w14:textId="77777777" w:rsidTr="00BE1252">
        <w:trPr>
          <w:trHeight w:val="311"/>
        </w:trPr>
        <w:tc>
          <w:tcPr>
            <w:tcW w:w="2875" w:type="dxa"/>
            <w:tcBorders>
              <w:top w:val="single" w:sz="4" w:space="0" w:color="auto"/>
              <w:right w:val="single" w:sz="4" w:space="0" w:color="auto"/>
            </w:tcBorders>
          </w:tcPr>
          <w:p w14:paraId="25BA1E8F"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7033258B"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UWV WPOL</w:t>
            </w:r>
          </w:p>
        </w:tc>
        <w:tc>
          <w:tcPr>
            <w:tcW w:w="1530" w:type="dxa"/>
            <w:tcBorders>
              <w:top w:val="single" w:sz="4" w:space="0" w:color="auto"/>
            </w:tcBorders>
          </w:tcPr>
          <w:p w14:paraId="75343E47"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LDAP/SSL</w:t>
            </w:r>
          </w:p>
        </w:tc>
        <w:tc>
          <w:tcPr>
            <w:tcW w:w="1080" w:type="dxa"/>
            <w:tcBorders>
              <w:top w:val="single" w:sz="4" w:space="0" w:color="auto"/>
            </w:tcBorders>
          </w:tcPr>
          <w:p w14:paraId="70462280"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636</w:t>
            </w:r>
          </w:p>
        </w:tc>
        <w:tc>
          <w:tcPr>
            <w:tcW w:w="1294" w:type="dxa"/>
            <w:tcBorders>
              <w:top w:val="single" w:sz="4" w:space="0" w:color="auto"/>
            </w:tcBorders>
          </w:tcPr>
          <w:p w14:paraId="4DA67A51" w14:textId="77777777" w:rsidR="00AB7223" w:rsidRPr="00E66118" w:rsidRDefault="00AB7223" w:rsidP="004575E7">
            <w:pPr>
              <w:rPr>
                <w:rFonts w:eastAsia="Times New Roman" w:cs="Arial"/>
                <w:color w:val="1F1E33"/>
                <w:sz w:val="20"/>
                <w:lang w:val="nl-NL" w:eastAsia="nl-NL" w:bidi="ar-SA"/>
              </w:rPr>
            </w:pPr>
          </w:p>
        </w:tc>
      </w:tr>
      <w:tr w:rsidR="00AB7223" w:rsidRPr="007F40C7" w14:paraId="7A1BFF16" w14:textId="77777777" w:rsidTr="00BE1252">
        <w:trPr>
          <w:trHeight w:val="311"/>
        </w:trPr>
        <w:tc>
          <w:tcPr>
            <w:tcW w:w="2875" w:type="dxa"/>
            <w:tcBorders>
              <w:top w:val="single" w:sz="4" w:space="0" w:color="auto"/>
              <w:bottom w:val="single" w:sz="4" w:space="0" w:color="auto"/>
              <w:right w:val="single" w:sz="4" w:space="0" w:color="auto"/>
            </w:tcBorders>
          </w:tcPr>
          <w:p w14:paraId="0E023B1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bottom w:val="single" w:sz="4" w:space="0" w:color="auto"/>
            </w:tcBorders>
          </w:tcPr>
          <w:p w14:paraId="06A0CA14"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bottom w:val="single" w:sz="4" w:space="0" w:color="auto"/>
            </w:tcBorders>
          </w:tcPr>
          <w:p w14:paraId="61751F01"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bottom w:val="single" w:sz="4" w:space="0" w:color="auto"/>
            </w:tcBorders>
          </w:tcPr>
          <w:p w14:paraId="65335CFA"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2181</w:t>
            </w:r>
          </w:p>
        </w:tc>
        <w:tc>
          <w:tcPr>
            <w:tcW w:w="1294" w:type="dxa"/>
            <w:tcBorders>
              <w:top w:val="single" w:sz="4" w:space="0" w:color="auto"/>
              <w:bottom w:val="single" w:sz="4" w:space="0" w:color="auto"/>
            </w:tcBorders>
          </w:tcPr>
          <w:p w14:paraId="7E82C712" w14:textId="77777777" w:rsidR="00AB7223" w:rsidRPr="00E66118" w:rsidRDefault="00AB7223" w:rsidP="004575E7">
            <w:pPr>
              <w:rPr>
                <w:rFonts w:eastAsia="Times New Roman" w:cs="Arial"/>
                <w:color w:val="1F1E33"/>
                <w:sz w:val="20"/>
                <w:lang w:val="nl-NL" w:eastAsia="nl-NL" w:bidi="ar-SA"/>
              </w:rPr>
            </w:pPr>
          </w:p>
        </w:tc>
      </w:tr>
      <w:tr w:rsidR="00AB7223" w:rsidRPr="007F40C7" w14:paraId="08EBCCDC" w14:textId="77777777" w:rsidTr="00BE1252">
        <w:trPr>
          <w:trHeight w:val="311"/>
        </w:trPr>
        <w:tc>
          <w:tcPr>
            <w:tcW w:w="2875" w:type="dxa"/>
            <w:tcBorders>
              <w:top w:val="single" w:sz="4" w:space="0" w:color="auto"/>
              <w:right w:val="single" w:sz="4" w:space="0" w:color="auto"/>
            </w:tcBorders>
          </w:tcPr>
          <w:p w14:paraId="1F15F17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27DC5F0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4C368DB9" w14:textId="77777777" w:rsidR="00AB7223" w:rsidRPr="00587670" w:rsidRDefault="00AB7223" w:rsidP="004575E7">
            <w:pPr>
              <w:jc w:val="cente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63E7C78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4DDF41CA" w14:textId="77777777" w:rsidR="00AB7223" w:rsidRPr="00E66118" w:rsidRDefault="00AB7223" w:rsidP="004575E7">
            <w:pPr>
              <w:rPr>
                <w:rFonts w:eastAsia="Times New Roman" w:cs="Arial"/>
                <w:color w:val="1F1E33"/>
                <w:sz w:val="20"/>
                <w:lang w:val="nl-NL" w:eastAsia="nl-NL" w:bidi="ar-SA"/>
              </w:rPr>
            </w:pPr>
          </w:p>
        </w:tc>
      </w:tr>
      <w:tr w:rsidR="00AB7223" w:rsidRPr="007F40C7" w14:paraId="05625C1B" w14:textId="77777777" w:rsidTr="00BE1252">
        <w:trPr>
          <w:trHeight w:val="311"/>
        </w:trPr>
        <w:tc>
          <w:tcPr>
            <w:tcW w:w="2875" w:type="dxa"/>
            <w:tcBorders>
              <w:top w:val="single" w:sz="4" w:space="0" w:color="auto"/>
              <w:right w:val="single" w:sz="4" w:space="0" w:color="auto"/>
            </w:tcBorders>
          </w:tcPr>
          <w:p w14:paraId="591ECBAB"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2430" w:type="dxa"/>
            <w:tcBorders>
              <w:top w:val="single" w:sz="4" w:space="0" w:color="auto"/>
              <w:left w:val="single" w:sz="4" w:space="0" w:color="auto"/>
            </w:tcBorders>
          </w:tcPr>
          <w:p w14:paraId="0D783E5C"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1530" w:type="dxa"/>
            <w:tcBorders>
              <w:top w:val="single" w:sz="4" w:space="0" w:color="auto"/>
            </w:tcBorders>
          </w:tcPr>
          <w:p w14:paraId="58FCFDBA" w14:textId="77777777" w:rsidR="00AB7223" w:rsidRPr="00587670" w:rsidRDefault="00AB7223" w:rsidP="004575E7">
            <w:pPr>
              <w:jc w:val="center"/>
              <w:rPr>
                <w:rStyle w:val="CommentReference"/>
                <w:rFonts w:cs="Arial"/>
                <w:sz w:val="20"/>
                <w:szCs w:val="20"/>
              </w:rPr>
            </w:pPr>
            <w:r w:rsidRPr="00587670">
              <w:rPr>
                <w:rStyle w:val="CommentReference"/>
                <w:rFonts w:cs="Arial"/>
                <w:sz w:val="20"/>
                <w:szCs w:val="20"/>
              </w:rPr>
              <w:t>TCP</w:t>
            </w:r>
          </w:p>
        </w:tc>
        <w:tc>
          <w:tcPr>
            <w:tcW w:w="1080" w:type="dxa"/>
            <w:tcBorders>
              <w:top w:val="single" w:sz="4" w:space="0" w:color="auto"/>
            </w:tcBorders>
          </w:tcPr>
          <w:p w14:paraId="7C9EAC26"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9092</w:t>
            </w:r>
          </w:p>
        </w:tc>
        <w:tc>
          <w:tcPr>
            <w:tcW w:w="1294" w:type="dxa"/>
            <w:tcBorders>
              <w:top w:val="single" w:sz="4" w:space="0" w:color="auto"/>
            </w:tcBorders>
          </w:tcPr>
          <w:p w14:paraId="6E3F1700" w14:textId="77777777" w:rsidR="00AB7223" w:rsidRPr="00E66118" w:rsidRDefault="00AB7223" w:rsidP="004575E7">
            <w:pPr>
              <w:rPr>
                <w:rFonts w:eastAsia="Times New Roman" w:cs="Arial"/>
                <w:color w:val="1F1E33"/>
                <w:sz w:val="20"/>
                <w:lang w:val="nl-NL" w:eastAsia="nl-NL" w:bidi="ar-SA"/>
              </w:rPr>
            </w:pPr>
          </w:p>
        </w:tc>
      </w:tr>
      <w:tr w:rsidR="00AB7223" w:rsidRPr="007F40C7" w14:paraId="7BEB7515" w14:textId="77777777" w:rsidTr="00BE1252">
        <w:trPr>
          <w:trHeight w:val="311"/>
        </w:trPr>
        <w:tc>
          <w:tcPr>
            <w:tcW w:w="2875" w:type="dxa"/>
            <w:tcBorders>
              <w:top w:val="single" w:sz="4" w:space="0" w:color="auto"/>
              <w:right w:val="single" w:sz="4" w:space="0" w:color="auto"/>
            </w:tcBorders>
          </w:tcPr>
          <w:p w14:paraId="29742A16"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Search Server</w:t>
            </w:r>
          </w:p>
        </w:tc>
        <w:tc>
          <w:tcPr>
            <w:tcW w:w="2430" w:type="dxa"/>
            <w:tcBorders>
              <w:top w:val="single" w:sz="4" w:space="0" w:color="auto"/>
              <w:left w:val="single" w:sz="4" w:space="0" w:color="auto"/>
            </w:tcBorders>
          </w:tcPr>
          <w:p w14:paraId="687F634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DB Server</w:t>
            </w:r>
          </w:p>
        </w:tc>
        <w:tc>
          <w:tcPr>
            <w:tcW w:w="1530" w:type="dxa"/>
            <w:tcBorders>
              <w:top w:val="single" w:sz="4" w:space="0" w:color="auto"/>
            </w:tcBorders>
          </w:tcPr>
          <w:p w14:paraId="7A0FCFF0"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Oracle Client</w:t>
            </w:r>
          </w:p>
        </w:tc>
        <w:tc>
          <w:tcPr>
            <w:tcW w:w="1080" w:type="dxa"/>
            <w:tcBorders>
              <w:top w:val="single" w:sz="4" w:space="0" w:color="auto"/>
            </w:tcBorders>
          </w:tcPr>
          <w:p w14:paraId="4BA918C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1526</w:t>
            </w:r>
          </w:p>
        </w:tc>
        <w:tc>
          <w:tcPr>
            <w:tcW w:w="1294" w:type="dxa"/>
            <w:tcBorders>
              <w:top w:val="single" w:sz="4" w:space="0" w:color="auto"/>
            </w:tcBorders>
          </w:tcPr>
          <w:p w14:paraId="31288E65" w14:textId="77777777" w:rsidR="00AB7223" w:rsidRPr="00E66118" w:rsidRDefault="00AB7223" w:rsidP="004575E7">
            <w:pPr>
              <w:rPr>
                <w:rFonts w:eastAsia="Times New Roman" w:cs="Arial"/>
                <w:color w:val="1F1E33"/>
                <w:sz w:val="20"/>
                <w:lang w:val="nl-NL" w:eastAsia="nl-NL" w:bidi="ar-SA"/>
              </w:rPr>
            </w:pPr>
          </w:p>
        </w:tc>
      </w:tr>
      <w:tr w:rsidR="00AB7223" w:rsidRPr="007F40C7" w14:paraId="4150B232" w14:textId="77777777" w:rsidTr="00BE1252">
        <w:trPr>
          <w:trHeight w:val="311"/>
        </w:trPr>
        <w:tc>
          <w:tcPr>
            <w:tcW w:w="2875" w:type="dxa"/>
            <w:tcBorders>
              <w:top w:val="single" w:sz="4" w:space="0" w:color="auto"/>
              <w:right w:val="single" w:sz="4" w:space="0" w:color="auto"/>
            </w:tcBorders>
          </w:tcPr>
          <w:p w14:paraId="12F78FE8"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Management Server</w:t>
            </w:r>
          </w:p>
        </w:tc>
        <w:tc>
          <w:tcPr>
            <w:tcW w:w="2430" w:type="dxa"/>
            <w:tcBorders>
              <w:top w:val="single" w:sz="4" w:space="0" w:color="auto"/>
              <w:left w:val="single" w:sz="4" w:space="0" w:color="auto"/>
            </w:tcBorders>
          </w:tcPr>
          <w:p w14:paraId="3E5872B3"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1530" w:type="dxa"/>
            <w:tcBorders>
              <w:top w:val="single" w:sz="4" w:space="0" w:color="auto"/>
            </w:tcBorders>
          </w:tcPr>
          <w:p w14:paraId="62351870"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SSH</w:t>
            </w:r>
          </w:p>
        </w:tc>
        <w:tc>
          <w:tcPr>
            <w:tcW w:w="1080" w:type="dxa"/>
            <w:tcBorders>
              <w:top w:val="single" w:sz="4" w:space="0" w:color="auto"/>
            </w:tcBorders>
          </w:tcPr>
          <w:p w14:paraId="29F7719B"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14CE16E3" w14:textId="2A4DBB30" w:rsidR="00AB7223" w:rsidRPr="00470BD6" w:rsidRDefault="00AB7223" w:rsidP="004575E7">
            <w:pPr>
              <w:rPr>
                <w:rFonts w:eastAsia="Times New Roman" w:cs="Arial"/>
                <w:color w:val="1F1E33"/>
                <w:sz w:val="20"/>
                <w:lang w:val="nl-NL" w:eastAsia="nl-NL" w:bidi="ar-SA"/>
              </w:rPr>
            </w:pPr>
          </w:p>
        </w:tc>
      </w:tr>
      <w:tr w:rsidR="00AB7223" w:rsidRPr="007F40C7" w14:paraId="28B0150F" w14:textId="77777777" w:rsidTr="00BE1252">
        <w:trPr>
          <w:trHeight w:val="311"/>
        </w:trPr>
        <w:tc>
          <w:tcPr>
            <w:tcW w:w="2875" w:type="dxa"/>
            <w:tcBorders>
              <w:top w:val="single" w:sz="4" w:space="0" w:color="auto"/>
              <w:right w:val="single" w:sz="4" w:space="0" w:color="auto"/>
            </w:tcBorders>
          </w:tcPr>
          <w:p w14:paraId="4FD0F6B0"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RHEL Servers</w:t>
            </w:r>
          </w:p>
        </w:tc>
        <w:tc>
          <w:tcPr>
            <w:tcW w:w="2430" w:type="dxa"/>
            <w:tcBorders>
              <w:top w:val="single" w:sz="4" w:space="0" w:color="auto"/>
              <w:left w:val="single" w:sz="4" w:space="0" w:color="auto"/>
            </w:tcBorders>
          </w:tcPr>
          <w:p w14:paraId="1E94A591"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DWH Management Server</w:t>
            </w:r>
          </w:p>
        </w:tc>
        <w:tc>
          <w:tcPr>
            <w:tcW w:w="1530" w:type="dxa"/>
            <w:tcBorders>
              <w:top w:val="single" w:sz="4" w:space="0" w:color="auto"/>
            </w:tcBorders>
          </w:tcPr>
          <w:p w14:paraId="47A0672B"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 xml:space="preserve">SSH </w:t>
            </w:r>
          </w:p>
        </w:tc>
        <w:tc>
          <w:tcPr>
            <w:tcW w:w="1080" w:type="dxa"/>
            <w:tcBorders>
              <w:top w:val="single" w:sz="4" w:space="0" w:color="auto"/>
            </w:tcBorders>
          </w:tcPr>
          <w:p w14:paraId="6FA2BF00"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22</w:t>
            </w:r>
          </w:p>
        </w:tc>
        <w:tc>
          <w:tcPr>
            <w:tcW w:w="1294" w:type="dxa"/>
            <w:tcBorders>
              <w:top w:val="single" w:sz="4" w:space="0" w:color="auto"/>
            </w:tcBorders>
          </w:tcPr>
          <w:p w14:paraId="51864FCC" w14:textId="0312F124" w:rsidR="00AB7223" w:rsidRPr="00470BD6" w:rsidRDefault="00AB7223" w:rsidP="004575E7">
            <w:pPr>
              <w:rPr>
                <w:rFonts w:eastAsia="Times New Roman" w:cs="Arial"/>
                <w:color w:val="1F1E33"/>
                <w:sz w:val="20"/>
                <w:lang w:val="nl-NL" w:eastAsia="nl-NL" w:bidi="ar-SA"/>
              </w:rPr>
            </w:pPr>
          </w:p>
        </w:tc>
      </w:tr>
      <w:tr w:rsidR="00AB7223" w:rsidRPr="007F40C7" w14:paraId="7629128F" w14:textId="77777777" w:rsidTr="00BE1252">
        <w:trPr>
          <w:trHeight w:val="311"/>
        </w:trPr>
        <w:tc>
          <w:tcPr>
            <w:tcW w:w="2875" w:type="dxa"/>
            <w:tcBorders>
              <w:top w:val="single" w:sz="4" w:space="0" w:color="auto"/>
              <w:bottom w:val="single" w:sz="4" w:space="0" w:color="auto"/>
              <w:right w:val="single" w:sz="4" w:space="0" w:color="auto"/>
            </w:tcBorders>
          </w:tcPr>
          <w:p w14:paraId="28A0F462"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Bridge Server</w:t>
            </w:r>
          </w:p>
        </w:tc>
        <w:tc>
          <w:tcPr>
            <w:tcW w:w="2430" w:type="dxa"/>
            <w:tcBorders>
              <w:top w:val="single" w:sz="4" w:space="0" w:color="auto"/>
              <w:left w:val="single" w:sz="4" w:space="0" w:color="auto"/>
              <w:bottom w:val="single" w:sz="4" w:space="0" w:color="auto"/>
            </w:tcBorders>
          </w:tcPr>
          <w:p w14:paraId="41CC1637"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DIM Services Server</w:t>
            </w:r>
          </w:p>
        </w:tc>
        <w:tc>
          <w:tcPr>
            <w:tcW w:w="1530" w:type="dxa"/>
            <w:tcBorders>
              <w:top w:val="single" w:sz="4" w:space="0" w:color="auto"/>
              <w:bottom w:val="single" w:sz="4" w:space="0" w:color="auto"/>
            </w:tcBorders>
          </w:tcPr>
          <w:p w14:paraId="4D7D01D0" w14:textId="77777777" w:rsidR="00AB7223" w:rsidRPr="00587670" w:rsidRDefault="00AB7223" w:rsidP="004575E7">
            <w:pPr>
              <w:rPr>
                <w:rStyle w:val="CommentReference"/>
                <w:rFonts w:cs="Arial"/>
                <w:sz w:val="20"/>
                <w:szCs w:val="20"/>
              </w:rPr>
            </w:pPr>
            <w:r w:rsidRPr="00587670">
              <w:rPr>
                <w:rStyle w:val="CommentReference"/>
                <w:rFonts w:cs="Arial"/>
                <w:sz w:val="20"/>
                <w:szCs w:val="20"/>
              </w:rPr>
              <w:t>TCP/UDP</w:t>
            </w:r>
          </w:p>
        </w:tc>
        <w:tc>
          <w:tcPr>
            <w:tcW w:w="1080" w:type="dxa"/>
            <w:tcBorders>
              <w:top w:val="single" w:sz="4" w:space="0" w:color="auto"/>
              <w:bottom w:val="single" w:sz="4" w:space="0" w:color="auto"/>
            </w:tcBorders>
          </w:tcPr>
          <w:p w14:paraId="4FBB6D7E" w14:textId="77777777" w:rsidR="00AB7223" w:rsidRPr="00587670" w:rsidRDefault="00AB7223" w:rsidP="004575E7">
            <w:pPr>
              <w:rPr>
                <w:rFonts w:eastAsia="Times New Roman" w:cs="Arial"/>
                <w:color w:val="1F1E33"/>
                <w:sz w:val="20"/>
                <w:lang w:val="nl-NL" w:eastAsia="nl-NL" w:bidi="ar-SA"/>
              </w:rPr>
            </w:pPr>
            <w:r w:rsidRPr="00587670">
              <w:rPr>
                <w:rFonts w:eastAsia="Times New Roman" w:cs="Arial"/>
                <w:color w:val="1F1E33"/>
                <w:sz w:val="20"/>
                <w:lang w:val="nl-NL" w:eastAsia="nl-NL" w:bidi="ar-SA"/>
              </w:rPr>
              <w:t>9443</w:t>
            </w:r>
          </w:p>
        </w:tc>
        <w:tc>
          <w:tcPr>
            <w:tcW w:w="1294" w:type="dxa"/>
            <w:tcBorders>
              <w:top w:val="single" w:sz="4" w:space="0" w:color="auto"/>
              <w:bottom w:val="single" w:sz="4" w:space="0" w:color="auto"/>
            </w:tcBorders>
          </w:tcPr>
          <w:p w14:paraId="646447F3" w14:textId="77777777" w:rsidR="00AB7223" w:rsidRPr="00E66118" w:rsidRDefault="00AB7223" w:rsidP="004575E7">
            <w:pPr>
              <w:rPr>
                <w:rFonts w:eastAsia="Times New Roman" w:cs="Arial"/>
                <w:color w:val="1F1E33"/>
                <w:sz w:val="20"/>
                <w:lang w:val="nl-NL" w:eastAsia="nl-NL" w:bidi="ar-SA"/>
              </w:rPr>
            </w:pPr>
          </w:p>
        </w:tc>
      </w:tr>
      <w:tr w:rsidR="009C3259" w:rsidRPr="007F40C7" w14:paraId="19A33635" w14:textId="77777777" w:rsidTr="00BE1252">
        <w:trPr>
          <w:trHeight w:val="311"/>
        </w:trPr>
        <w:tc>
          <w:tcPr>
            <w:tcW w:w="2875" w:type="dxa"/>
            <w:tcBorders>
              <w:top w:val="single" w:sz="4" w:space="0" w:color="auto"/>
              <w:bottom w:val="single" w:sz="4" w:space="0" w:color="auto"/>
              <w:right w:val="single" w:sz="4" w:space="0" w:color="auto"/>
            </w:tcBorders>
          </w:tcPr>
          <w:p w14:paraId="2ED92527" w14:textId="5FC7BE63"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Engine</w:t>
            </w:r>
          </w:p>
        </w:tc>
        <w:tc>
          <w:tcPr>
            <w:tcW w:w="2430" w:type="dxa"/>
            <w:tcBorders>
              <w:top w:val="single" w:sz="4" w:space="0" w:color="auto"/>
              <w:left w:val="single" w:sz="4" w:space="0" w:color="auto"/>
              <w:bottom w:val="single" w:sz="4" w:space="0" w:color="auto"/>
            </w:tcBorders>
          </w:tcPr>
          <w:p w14:paraId="5B730BA1" w14:textId="0CDFB834"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Search</w:t>
            </w:r>
          </w:p>
        </w:tc>
        <w:tc>
          <w:tcPr>
            <w:tcW w:w="1530" w:type="dxa"/>
            <w:tcBorders>
              <w:top w:val="single" w:sz="4" w:space="0" w:color="auto"/>
              <w:bottom w:val="single" w:sz="4" w:space="0" w:color="auto"/>
            </w:tcBorders>
          </w:tcPr>
          <w:p w14:paraId="6791FDBF" w14:textId="7DAA6D5E" w:rsidR="009C3259" w:rsidRPr="004C2462" w:rsidRDefault="009C3259" w:rsidP="009C3259">
            <w:pPr>
              <w:rPr>
                <w:rStyle w:val="CommentReference"/>
                <w:rFonts w:cs="Arial"/>
                <w:color w:val="auto"/>
                <w:sz w:val="20"/>
                <w:szCs w:val="20"/>
              </w:rPr>
            </w:pPr>
            <w:r w:rsidRPr="004C2462">
              <w:rPr>
                <w:rStyle w:val="CommentReference"/>
                <w:color w:val="auto"/>
              </w:rPr>
              <w:t>TCP</w:t>
            </w:r>
          </w:p>
        </w:tc>
        <w:tc>
          <w:tcPr>
            <w:tcW w:w="1080" w:type="dxa"/>
            <w:tcBorders>
              <w:top w:val="single" w:sz="4" w:space="0" w:color="auto"/>
              <w:bottom w:val="single" w:sz="4" w:space="0" w:color="auto"/>
            </w:tcBorders>
          </w:tcPr>
          <w:p w14:paraId="66C0758E" w14:textId="0E329E1F"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9092</w:t>
            </w:r>
          </w:p>
        </w:tc>
        <w:tc>
          <w:tcPr>
            <w:tcW w:w="1294" w:type="dxa"/>
            <w:tcBorders>
              <w:top w:val="single" w:sz="4" w:space="0" w:color="auto"/>
              <w:bottom w:val="single" w:sz="4" w:space="0" w:color="auto"/>
            </w:tcBorders>
          </w:tcPr>
          <w:p w14:paraId="006ABB61" w14:textId="08B9973F" w:rsidR="009C3259" w:rsidRPr="004C2462" w:rsidRDefault="009C3259" w:rsidP="009C3259">
            <w:pPr>
              <w:rPr>
                <w:rFonts w:eastAsia="Times New Roman" w:cs="Arial"/>
                <w:color w:val="auto"/>
                <w:sz w:val="20"/>
                <w:lang w:val="nl-NL" w:eastAsia="nl-NL" w:bidi="ar-SA"/>
              </w:rPr>
            </w:pPr>
          </w:p>
        </w:tc>
      </w:tr>
      <w:tr w:rsidR="009C3259" w:rsidRPr="007F40C7" w14:paraId="0270561F" w14:textId="77777777" w:rsidTr="00BE1252">
        <w:trPr>
          <w:trHeight w:val="311"/>
        </w:trPr>
        <w:tc>
          <w:tcPr>
            <w:tcW w:w="2875" w:type="dxa"/>
            <w:tcBorders>
              <w:top w:val="single" w:sz="4" w:space="0" w:color="auto"/>
              <w:bottom w:val="single" w:sz="4" w:space="0" w:color="auto"/>
              <w:right w:val="single" w:sz="4" w:space="0" w:color="auto"/>
            </w:tcBorders>
          </w:tcPr>
          <w:p w14:paraId="132FFAA6" w14:textId="69FB698E"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2430" w:type="dxa"/>
            <w:tcBorders>
              <w:top w:val="single" w:sz="4" w:space="0" w:color="auto"/>
              <w:left w:val="single" w:sz="4" w:space="0" w:color="auto"/>
              <w:bottom w:val="single" w:sz="4" w:space="0" w:color="auto"/>
            </w:tcBorders>
          </w:tcPr>
          <w:p w14:paraId="32AF7E95" w14:textId="6D0D539C"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1530" w:type="dxa"/>
            <w:tcBorders>
              <w:top w:val="single" w:sz="4" w:space="0" w:color="auto"/>
              <w:bottom w:val="single" w:sz="4" w:space="0" w:color="auto"/>
            </w:tcBorders>
          </w:tcPr>
          <w:p w14:paraId="1197F086" w14:textId="334D7E82" w:rsidR="009C3259" w:rsidRPr="004C2462" w:rsidRDefault="009C3259" w:rsidP="009C3259">
            <w:pPr>
              <w:rPr>
                <w:rStyle w:val="CommentReference"/>
                <w:rFonts w:cs="Arial"/>
                <w:color w:val="auto"/>
                <w:sz w:val="20"/>
                <w:szCs w:val="20"/>
              </w:rPr>
            </w:pPr>
            <w:r w:rsidRPr="004C2462">
              <w:rPr>
                <w:rStyle w:val="CommentReference"/>
                <w:color w:val="auto"/>
              </w:rPr>
              <w:t>RDP</w:t>
            </w:r>
          </w:p>
        </w:tc>
        <w:tc>
          <w:tcPr>
            <w:tcW w:w="1080" w:type="dxa"/>
            <w:tcBorders>
              <w:top w:val="single" w:sz="4" w:space="0" w:color="auto"/>
              <w:bottom w:val="single" w:sz="4" w:space="0" w:color="auto"/>
            </w:tcBorders>
          </w:tcPr>
          <w:p w14:paraId="0CF308B8" w14:textId="3EFB1E5D"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bottom w:val="single" w:sz="4" w:space="0" w:color="auto"/>
            </w:tcBorders>
          </w:tcPr>
          <w:p w14:paraId="62A22B9F" w14:textId="52EC02F6" w:rsidR="009C3259" w:rsidRPr="004C2462" w:rsidRDefault="009C3259" w:rsidP="009C3259">
            <w:pPr>
              <w:rPr>
                <w:rFonts w:eastAsia="Times New Roman" w:cs="Arial"/>
                <w:color w:val="auto"/>
                <w:sz w:val="20"/>
                <w:lang w:val="nl-NL" w:eastAsia="nl-NL" w:bidi="ar-SA"/>
              </w:rPr>
            </w:pPr>
          </w:p>
        </w:tc>
      </w:tr>
      <w:tr w:rsidR="009C3259" w:rsidRPr="007F40C7" w14:paraId="73869B72" w14:textId="77777777" w:rsidTr="007C75B5">
        <w:trPr>
          <w:trHeight w:val="311"/>
        </w:trPr>
        <w:tc>
          <w:tcPr>
            <w:tcW w:w="2875" w:type="dxa"/>
            <w:tcBorders>
              <w:top w:val="single" w:sz="4" w:space="0" w:color="auto"/>
              <w:right w:val="single" w:sz="4" w:space="0" w:color="auto"/>
            </w:tcBorders>
          </w:tcPr>
          <w:p w14:paraId="7D4548CF" w14:textId="26C18D6A"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Bridge</w:t>
            </w:r>
          </w:p>
        </w:tc>
        <w:tc>
          <w:tcPr>
            <w:tcW w:w="2430" w:type="dxa"/>
            <w:tcBorders>
              <w:top w:val="single" w:sz="4" w:space="0" w:color="auto"/>
              <w:left w:val="single" w:sz="4" w:space="0" w:color="auto"/>
            </w:tcBorders>
          </w:tcPr>
          <w:p w14:paraId="66072395" w14:textId="6A5AD3DA"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DIM Management Server</w:t>
            </w:r>
          </w:p>
        </w:tc>
        <w:tc>
          <w:tcPr>
            <w:tcW w:w="1530" w:type="dxa"/>
            <w:tcBorders>
              <w:top w:val="single" w:sz="4" w:space="0" w:color="auto"/>
            </w:tcBorders>
          </w:tcPr>
          <w:p w14:paraId="3AED0B08" w14:textId="397E42D0" w:rsidR="009C3259" w:rsidRPr="004C2462" w:rsidRDefault="009C3259" w:rsidP="009C3259">
            <w:pPr>
              <w:rPr>
                <w:rStyle w:val="CommentReference"/>
                <w:rFonts w:cs="Arial"/>
                <w:color w:val="auto"/>
                <w:sz w:val="20"/>
                <w:szCs w:val="20"/>
              </w:rPr>
            </w:pPr>
            <w:r w:rsidRPr="004C2462">
              <w:rPr>
                <w:rStyle w:val="CommentReference"/>
                <w:color w:val="auto"/>
              </w:rPr>
              <w:t>RDP</w:t>
            </w:r>
          </w:p>
        </w:tc>
        <w:tc>
          <w:tcPr>
            <w:tcW w:w="1080" w:type="dxa"/>
            <w:tcBorders>
              <w:top w:val="single" w:sz="4" w:space="0" w:color="auto"/>
            </w:tcBorders>
          </w:tcPr>
          <w:p w14:paraId="32CD0E12" w14:textId="3BD5FFA0" w:rsidR="009C3259" w:rsidRPr="004C2462" w:rsidRDefault="009C3259" w:rsidP="009C3259">
            <w:pPr>
              <w:rPr>
                <w:rFonts w:eastAsia="Times New Roman" w:cs="Arial"/>
                <w:color w:val="auto"/>
                <w:sz w:val="20"/>
                <w:lang w:val="nl-NL" w:eastAsia="nl-NL" w:bidi="ar-SA"/>
              </w:rPr>
            </w:pPr>
            <w:r w:rsidRPr="004C2462">
              <w:rPr>
                <w:rFonts w:ascii="Helvetica" w:eastAsia="Times New Roman" w:hAnsi="Helvetica" w:cs="Helvetica"/>
                <w:color w:val="auto"/>
                <w:sz w:val="20"/>
                <w:lang w:val="nl-NL" w:eastAsia="nl-NL" w:bidi="ar-SA"/>
              </w:rPr>
              <w:t>3389</w:t>
            </w:r>
          </w:p>
        </w:tc>
        <w:tc>
          <w:tcPr>
            <w:tcW w:w="1294" w:type="dxa"/>
            <w:tcBorders>
              <w:top w:val="single" w:sz="4" w:space="0" w:color="auto"/>
            </w:tcBorders>
          </w:tcPr>
          <w:p w14:paraId="7FA18C0C" w14:textId="433A753E" w:rsidR="009C3259" w:rsidRPr="004C2462" w:rsidRDefault="009C3259" w:rsidP="009C3259">
            <w:pPr>
              <w:rPr>
                <w:rFonts w:eastAsia="Times New Roman" w:cs="Arial"/>
                <w:color w:val="auto"/>
                <w:sz w:val="20"/>
                <w:lang w:val="nl-NL" w:eastAsia="nl-NL" w:bidi="ar-SA"/>
              </w:rPr>
            </w:pPr>
          </w:p>
        </w:tc>
      </w:tr>
    </w:tbl>
    <w:p w14:paraId="3D064285" w14:textId="77777777" w:rsidR="00A70FAF" w:rsidRPr="00E66118" w:rsidRDefault="00A70FAF" w:rsidP="00A70FAF">
      <w:pPr>
        <w:rPr>
          <w:rFonts w:eastAsia="Times New Roman" w:cs="Arial"/>
          <w:b/>
          <w:bCs/>
          <w:color w:val="1F1E33"/>
          <w:sz w:val="20"/>
          <w:lang w:val="en-US" w:eastAsia="nl-NL" w:bidi="ar-SA"/>
        </w:rPr>
      </w:pPr>
    </w:p>
    <w:p w14:paraId="038CFA0A" w14:textId="77777777" w:rsidR="001C20B4" w:rsidRDefault="001C20B4" w:rsidP="00FB1082">
      <w:pPr>
        <w:rPr>
          <w:rFonts w:eastAsia="Times New Roman" w:cs="Helvetica"/>
          <w:b/>
          <w:bCs/>
          <w:color w:val="1F1E33"/>
          <w:sz w:val="20"/>
          <w:lang w:val="en-US" w:eastAsia="nl-NL" w:bidi="ar-SA"/>
        </w:rPr>
      </w:pPr>
    </w:p>
    <w:p w14:paraId="6E729BD3" w14:textId="77777777" w:rsidR="001C20B4" w:rsidRDefault="001C20B4" w:rsidP="00FB1082">
      <w:pPr>
        <w:rPr>
          <w:rFonts w:eastAsia="Times New Roman" w:cs="Helvetica"/>
          <w:b/>
          <w:bCs/>
          <w:color w:val="1F1E33"/>
          <w:sz w:val="20"/>
          <w:lang w:val="en-US" w:eastAsia="nl-NL" w:bidi="ar-SA"/>
        </w:rPr>
      </w:pPr>
    </w:p>
    <w:p w14:paraId="63F20783" w14:textId="77777777" w:rsidR="00F520FD" w:rsidRDefault="00F520FD" w:rsidP="00FB1082">
      <w:pPr>
        <w:rPr>
          <w:rFonts w:eastAsia="Times New Roman" w:cs="Helvetica"/>
          <w:b/>
          <w:bCs/>
          <w:color w:val="1F1E33"/>
          <w:sz w:val="20"/>
          <w:lang w:val="en-US" w:eastAsia="nl-NL" w:bidi="ar-SA"/>
        </w:rPr>
      </w:pPr>
    </w:p>
    <w:p w14:paraId="294D3C69" w14:textId="77777777" w:rsidR="00F520FD" w:rsidRDefault="00F520FD" w:rsidP="00FB1082">
      <w:pPr>
        <w:rPr>
          <w:rFonts w:eastAsia="Times New Roman" w:cs="Helvetica"/>
          <w:b/>
          <w:bCs/>
          <w:color w:val="1F1E33"/>
          <w:sz w:val="20"/>
          <w:lang w:val="en-US" w:eastAsia="nl-NL" w:bidi="ar-SA"/>
        </w:rPr>
      </w:pPr>
    </w:p>
    <w:p w14:paraId="120B4A47" w14:textId="6C38DEF0" w:rsidR="001C20B4" w:rsidRDefault="009841B0" w:rsidP="00FB1082">
      <w:pPr>
        <w:rPr>
          <w:rFonts w:eastAsia="Times New Roman" w:cs="Helvetica"/>
          <w:b/>
          <w:bCs/>
          <w:color w:val="1F1E33"/>
          <w:sz w:val="20"/>
          <w:lang w:val="en-US" w:eastAsia="nl-NL" w:bidi="ar-SA"/>
        </w:rPr>
      </w:pPr>
      <w:r>
        <w:rPr>
          <w:rFonts w:eastAsia="Times New Roman" w:cs="Helvetica"/>
          <w:b/>
          <w:bCs/>
          <w:color w:val="1F1E33"/>
          <w:sz w:val="20"/>
          <w:highlight w:val="yellow"/>
          <w:lang w:val="en-US" w:eastAsia="nl-NL" w:bidi="ar-SA"/>
        </w:rPr>
        <w:t xml:space="preserve">Only for </w:t>
      </w:r>
      <w:r w:rsidR="006A4AC9" w:rsidRPr="006A4AC9">
        <w:rPr>
          <w:rFonts w:eastAsia="Times New Roman" w:cs="Helvetica"/>
          <w:b/>
          <w:bCs/>
          <w:color w:val="1F1E33"/>
          <w:sz w:val="20"/>
          <w:highlight w:val="yellow"/>
          <w:lang w:val="en-US" w:eastAsia="nl-NL" w:bidi="ar-SA"/>
        </w:rPr>
        <w:t>HLD version 1.</w:t>
      </w:r>
      <w:r w:rsidR="006A4AC9" w:rsidRPr="009841B0">
        <w:rPr>
          <w:rFonts w:eastAsia="Times New Roman" w:cs="Helvetica"/>
          <w:b/>
          <w:bCs/>
          <w:color w:val="1F1E33"/>
          <w:sz w:val="20"/>
          <w:highlight w:val="yellow"/>
          <w:lang w:val="en-US" w:eastAsia="nl-NL" w:bidi="ar-SA"/>
        </w:rPr>
        <w:t xml:space="preserve">1: </w:t>
      </w:r>
      <w:r w:rsidRPr="009841B0">
        <w:rPr>
          <w:rFonts w:eastAsia="Times New Roman" w:cs="Helvetica"/>
          <w:b/>
          <w:bCs/>
          <w:color w:val="1F1E33"/>
          <w:sz w:val="20"/>
          <w:highlight w:val="yellow"/>
          <w:lang w:val="en-US" w:eastAsia="nl-NL" w:bidi="ar-SA"/>
        </w:rPr>
        <w:t xml:space="preserve"> &lt;</w:t>
      </w:r>
      <w:r w:rsidR="006A4AC9" w:rsidRPr="009841B0">
        <w:rPr>
          <w:rFonts w:eastAsia="Times New Roman" w:cs="Helvetica"/>
          <w:color w:val="1F1E33"/>
          <w:sz w:val="20"/>
          <w:highlight w:val="yellow"/>
          <w:lang w:val="en-US" w:eastAsia="nl-NL" w:bidi="ar-SA"/>
        </w:rPr>
        <w:t>add embedded connectivity sheet</w:t>
      </w:r>
      <w:r w:rsidRPr="009841B0">
        <w:rPr>
          <w:rFonts w:eastAsia="Times New Roman" w:cs="Helvetica"/>
          <w:color w:val="1F1E33"/>
          <w:sz w:val="20"/>
          <w:highlight w:val="yellow"/>
          <w:lang w:val="en-US" w:eastAsia="nl-NL" w:bidi="ar-SA"/>
        </w:rPr>
        <w:t>&gt;</w:t>
      </w:r>
    </w:p>
    <w:p w14:paraId="1BB5FD43" w14:textId="77777777" w:rsidR="00213129" w:rsidRDefault="00213129" w:rsidP="00FB1082">
      <w:pPr>
        <w:rPr>
          <w:rFonts w:eastAsia="Times New Roman" w:cs="Helvetica"/>
          <w:b/>
          <w:bCs/>
          <w:color w:val="1F1E33"/>
          <w:sz w:val="20"/>
          <w:lang w:val="en-US" w:eastAsia="nl-NL" w:bidi="ar-SA"/>
        </w:rPr>
      </w:pPr>
    </w:p>
    <w:p w14:paraId="32FB73AB" w14:textId="77777777" w:rsidR="00213129" w:rsidRDefault="00213129" w:rsidP="00FB1082">
      <w:pPr>
        <w:rPr>
          <w:rFonts w:eastAsia="Times New Roman" w:cs="Helvetica"/>
          <w:b/>
          <w:bCs/>
          <w:color w:val="1F1E33"/>
          <w:sz w:val="20"/>
          <w:lang w:val="en-US" w:eastAsia="nl-NL" w:bidi="ar-SA"/>
        </w:rPr>
      </w:pPr>
    </w:p>
    <w:p w14:paraId="24C6C271" w14:textId="36F2F230" w:rsidR="00213129" w:rsidRPr="0016776E" w:rsidRDefault="00213129" w:rsidP="00FB1082">
      <w:pPr>
        <w:rPr>
          <w:rFonts w:eastAsia="Times New Roman" w:cs="Helvetica"/>
          <w:b/>
          <w:bCs/>
          <w:color w:val="1F1E33"/>
          <w:sz w:val="20"/>
          <w:lang w:val="en-US" w:eastAsia="nl-NL" w:bidi="ar-SA"/>
        </w:rPr>
      </w:pPr>
    </w:p>
    <w:p w14:paraId="7E2EBD8C" w14:textId="77777777" w:rsidR="008274F7" w:rsidRPr="0016776E" w:rsidRDefault="008274F7" w:rsidP="00FB1082">
      <w:pPr>
        <w:rPr>
          <w:rFonts w:eastAsia="Times New Roman" w:cs="Helvetica"/>
          <w:b/>
          <w:bCs/>
          <w:color w:val="1F1E33"/>
          <w:sz w:val="20"/>
          <w:lang w:val="en-US" w:eastAsia="nl-NL" w:bidi="ar-SA"/>
        </w:rPr>
      </w:pPr>
    </w:p>
    <w:p w14:paraId="15839290" w14:textId="77777777" w:rsidR="008274F7" w:rsidRPr="0016776E" w:rsidRDefault="008274F7" w:rsidP="00FB1082">
      <w:pPr>
        <w:rPr>
          <w:rFonts w:eastAsia="Times New Roman" w:cs="Helvetica"/>
          <w:b/>
          <w:bCs/>
          <w:color w:val="1F1E33"/>
          <w:sz w:val="20"/>
          <w:lang w:val="en-US" w:eastAsia="nl-NL" w:bidi="ar-SA"/>
        </w:rPr>
      </w:pPr>
    </w:p>
    <w:p w14:paraId="4D693E0A" w14:textId="597DDCC6" w:rsidR="008C10BF" w:rsidRPr="0016776E" w:rsidRDefault="008C10BF" w:rsidP="00FB1082">
      <w:pPr>
        <w:rPr>
          <w:rFonts w:eastAsia="Times New Roman" w:cs="Helvetica"/>
          <w:b/>
          <w:bCs/>
          <w:color w:val="1F1E33"/>
          <w:sz w:val="20"/>
          <w:lang w:val="en-US" w:eastAsia="nl-NL" w:bidi="ar-SA"/>
        </w:rPr>
      </w:pPr>
    </w:p>
    <w:p w14:paraId="2A14EAB1" w14:textId="0AC8F47C" w:rsidR="00B455BF" w:rsidRDefault="008C10BF" w:rsidP="008C10BF">
      <w:pPr>
        <w:pStyle w:val="Heading1"/>
        <w:numPr>
          <w:ilvl w:val="0"/>
          <w:numId w:val="0"/>
        </w:numPr>
        <w:rPr>
          <w:lang w:val="en-US"/>
        </w:rPr>
      </w:pPr>
      <w:bookmarkStart w:id="58" w:name="_Toc113613310"/>
      <w:bookmarkStart w:id="59" w:name="_Hlk63698937"/>
      <w:bookmarkStart w:id="60" w:name="_Hlk63697804"/>
      <w:r w:rsidRPr="00AF725D">
        <w:rPr>
          <w:lang w:val="en-US"/>
        </w:rPr>
        <w:lastRenderedPageBreak/>
        <w:t xml:space="preserve">Appendix </w:t>
      </w:r>
      <w:r w:rsidR="00AA4B85">
        <w:rPr>
          <w:lang w:val="en-US"/>
        </w:rPr>
        <w:t>C</w:t>
      </w:r>
      <w:r w:rsidRPr="00AF725D">
        <w:rPr>
          <w:lang w:val="en-US"/>
        </w:rPr>
        <w:t xml:space="preserve">: </w:t>
      </w:r>
      <w:r w:rsidR="00A265BC">
        <w:rPr>
          <w:lang w:val="en-US"/>
        </w:rPr>
        <w:t>Users and Groups</w:t>
      </w:r>
      <w:bookmarkEnd w:id="58"/>
    </w:p>
    <w:bookmarkEnd w:id="59"/>
    <w:p w14:paraId="59DFCA6C" w14:textId="533451C6" w:rsidR="003051B3" w:rsidRDefault="00764D9B" w:rsidP="003051B3">
      <w:pPr>
        <w:spacing w:after="160" w:line="259" w:lineRule="auto"/>
        <w:rPr>
          <w:rFonts w:eastAsia="Times New Roman" w:cs="Helvetica"/>
          <w:b/>
          <w:bCs/>
          <w:i/>
          <w:iCs/>
          <w:color w:val="1F1E33"/>
          <w:sz w:val="20"/>
          <w:lang w:val="en-US" w:eastAsia="nl-NL" w:bidi="ar-SA"/>
        </w:rPr>
      </w:pPr>
      <w:r w:rsidRPr="0016776E">
        <w:rPr>
          <w:rFonts w:eastAsia="Times New Roman" w:cs="Helvetica"/>
          <w:b/>
          <w:bCs/>
          <w:i/>
          <w:iCs/>
          <w:color w:val="1F1E33"/>
          <w:sz w:val="20"/>
          <w:lang w:val="en-US" w:eastAsia="nl-NL" w:bidi="ar-SA"/>
        </w:rPr>
        <w:t xml:space="preserve">User Authentication and </w:t>
      </w:r>
      <w:proofErr w:type="spellStart"/>
      <w:r w:rsidRPr="0016776E">
        <w:rPr>
          <w:rFonts w:eastAsia="Times New Roman" w:cs="Helvetica"/>
          <w:b/>
          <w:bCs/>
          <w:i/>
          <w:iCs/>
          <w:color w:val="1F1E33"/>
          <w:sz w:val="20"/>
          <w:lang w:val="en-US" w:eastAsia="nl-NL" w:bidi="ar-SA"/>
        </w:rPr>
        <w:t>Authorisation</w:t>
      </w:r>
      <w:proofErr w:type="spellEnd"/>
      <w:r w:rsidR="001E0065" w:rsidRPr="0016776E">
        <w:rPr>
          <w:rFonts w:eastAsia="Times New Roman" w:cs="Helvetica"/>
          <w:b/>
          <w:bCs/>
          <w:i/>
          <w:iCs/>
          <w:color w:val="1F1E33"/>
          <w:sz w:val="20"/>
          <w:lang w:val="en-US" w:eastAsia="nl-NL" w:bidi="ar-SA"/>
        </w:rPr>
        <w:t xml:space="preserve"> managed by DXC</w:t>
      </w:r>
      <w:r w:rsidR="003051B3" w:rsidRPr="0016776E">
        <w:rPr>
          <w:rFonts w:eastAsia="Times New Roman" w:cs="Helvetica"/>
          <w:b/>
          <w:bCs/>
          <w:i/>
          <w:iCs/>
          <w:color w:val="1F1E33"/>
          <w:sz w:val="20"/>
          <w:lang w:val="en-US" w:eastAsia="nl-NL" w:bidi="ar-SA"/>
        </w:rPr>
        <w:t>:</w:t>
      </w:r>
    </w:p>
    <w:p w14:paraId="61FD9A4F" w14:textId="0BFDD305" w:rsidR="00A62F38" w:rsidRPr="0016776E" w:rsidRDefault="008A7BEB" w:rsidP="003051B3">
      <w:pPr>
        <w:spacing w:after="160" w:line="259" w:lineRule="auto"/>
        <w:rPr>
          <w:rFonts w:eastAsia="Times New Roman" w:cs="Helvetica"/>
          <w:color w:val="1F1E33"/>
          <w:sz w:val="20"/>
          <w:lang w:val="en-US" w:eastAsia="nl-NL" w:bidi="ar-SA"/>
        </w:rPr>
      </w:pPr>
      <w:r w:rsidRPr="0016776E">
        <w:rPr>
          <w:rFonts w:eastAsia="Times New Roman" w:cs="Helvetica"/>
          <w:b/>
          <w:bCs/>
          <w:color w:val="1F1E33"/>
          <w:sz w:val="20"/>
          <w:lang w:val="en-US" w:eastAsia="nl-NL" w:bidi="ar-SA"/>
        </w:rPr>
        <w:t>Variation 1</w:t>
      </w:r>
      <w:r w:rsidR="008640E8" w:rsidRPr="0016776E">
        <w:rPr>
          <w:rFonts w:eastAsia="Times New Roman" w:cs="Helvetica"/>
          <w:b/>
          <w:bCs/>
          <w:color w:val="1F1E33"/>
          <w:sz w:val="20"/>
          <w:lang w:val="en-US" w:eastAsia="nl-NL" w:bidi="ar-SA"/>
        </w:rPr>
        <w:t xml:space="preserve">: </w:t>
      </w:r>
      <w:r w:rsidR="00922422" w:rsidRPr="0016776E">
        <w:rPr>
          <w:rFonts w:eastAsia="Times New Roman" w:cs="Helvetica"/>
          <w:b/>
          <w:bCs/>
          <w:color w:val="1F1E33"/>
          <w:sz w:val="20"/>
          <w:lang w:val="en-US" w:eastAsia="nl-NL" w:bidi="ar-SA"/>
        </w:rPr>
        <w:t>LDAP</w:t>
      </w:r>
      <w:r w:rsidR="00612C5A" w:rsidRPr="0016776E">
        <w:rPr>
          <w:rFonts w:eastAsia="Times New Roman" w:cs="Helvetica"/>
          <w:b/>
          <w:bCs/>
          <w:color w:val="1F1E33"/>
          <w:sz w:val="20"/>
          <w:lang w:val="en-US" w:eastAsia="nl-NL" w:bidi="ar-SA"/>
        </w:rPr>
        <w:t xml:space="preserve"> - </w:t>
      </w:r>
      <w:r w:rsidR="00A62F38" w:rsidRPr="0016776E">
        <w:rPr>
          <w:rFonts w:eastAsia="Times New Roman" w:cs="Helvetica"/>
          <w:b/>
          <w:bCs/>
          <w:color w:val="1F1E33"/>
          <w:sz w:val="20"/>
          <w:lang w:val="en-US" w:eastAsia="nl-NL" w:bidi="ar-SA"/>
        </w:rPr>
        <w:t>nested group</w:t>
      </w:r>
      <w:r w:rsidR="00922422" w:rsidRPr="0016776E">
        <w:rPr>
          <w:rFonts w:eastAsia="Times New Roman" w:cs="Helvetica"/>
          <w:b/>
          <w:bCs/>
          <w:color w:val="1F1E33"/>
          <w:sz w:val="20"/>
          <w:lang w:val="en-US" w:eastAsia="nl-NL" w:bidi="ar-SA"/>
        </w:rPr>
        <w:t>s</w:t>
      </w:r>
    </w:p>
    <w:tbl>
      <w:tblPr>
        <w:tblStyle w:val="TableGrid"/>
        <w:tblW w:w="9985" w:type="dxa"/>
        <w:tblLook w:val="04A0" w:firstRow="1" w:lastRow="0" w:firstColumn="1" w:lastColumn="0" w:noHBand="0" w:noVBand="1"/>
      </w:tblPr>
      <w:tblGrid>
        <w:gridCol w:w="1439"/>
        <w:gridCol w:w="1436"/>
        <w:gridCol w:w="2520"/>
        <w:gridCol w:w="1890"/>
        <w:gridCol w:w="2700"/>
      </w:tblGrid>
      <w:tr w:rsidR="00097695" w:rsidRPr="003454A3" w14:paraId="33936E3E" w14:textId="32AEB8E0" w:rsidTr="00097695">
        <w:tc>
          <w:tcPr>
            <w:tcW w:w="1439" w:type="dxa"/>
            <w:shd w:val="clear" w:color="auto" w:fill="D9D9D9" w:themeFill="background1" w:themeFillShade="D9"/>
          </w:tcPr>
          <w:p w14:paraId="5FE98701" w14:textId="77777777" w:rsidR="00097695" w:rsidRDefault="00097695" w:rsidP="006E7508">
            <w:pPr>
              <w:rPr>
                <w:rFonts w:ascii="Helvetica" w:eastAsia="Times New Roman" w:hAnsi="Helvetica" w:cs="Helvetica"/>
                <w:b/>
                <w:bCs/>
                <w:color w:val="1F1E33"/>
                <w:sz w:val="20"/>
                <w:lang w:val="en-US" w:eastAsia="nl-NL" w:bidi="ar-SA"/>
              </w:rPr>
            </w:pPr>
          </w:p>
        </w:tc>
        <w:tc>
          <w:tcPr>
            <w:tcW w:w="3956" w:type="dxa"/>
            <w:gridSpan w:val="2"/>
            <w:shd w:val="clear" w:color="auto" w:fill="D9D9D9" w:themeFill="background1" w:themeFillShade="D9"/>
          </w:tcPr>
          <w:p w14:paraId="3623BB57" w14:textId="1B5E15C5" w:rsidR="00097695" w:rsidRPr="003454A3" w:rsidRDefault="00097695"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UWV</w:t>
            </w:r>
          </w:p>
        </w:tc>
        <w:tc>
          <w:tcPr>
            <w:tcW w:w="4590" w:type="dxa"/>
            <w:gridSpan w:val="2"/>
            <w:shd w:val="clear" w:color="auto" w:fill="D9D9D9" w:themeFill="background1" w:themeFillShade="D9"/>
          </w:tcPr>
          <w:p w14:paraId="02A9F72D" w14:textId="2F706714" w:rsidR="00097695" w:rsidRPr="003454A3" w:rsidRDefault="00097695"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DXC</w:t>
            </w:r>
          </w:p>
        </w:tc>
      </w:tr>
      <w:tr w:rsidR="00097695" w:rsidRPr="003454A3" w14:paraId="1B4810AD" w14:textId="18D3A1F2" w:rsidTr="00097695">
        <w:tc>
          <w:tcPr>
            <w:tcW w:w="1439" w:type="dxa"/>
            <w:shd w:val="clear" w:color="auto" w:fill="D9D9D9" w:themeFill="background1" w:themeFillShade="D9"/>
          </w:tcPr>
          <w:p w14:paraId="7F68EF2B" w14:textId="5D89FB1E" w:rsidR="00097695"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Environment</w:t>
            </w:r>
          </w:p>
        </w:tc>
        <w:tc>
          <w:tcPr>
            <w:tcW w:w="1436" w:type="dxa"/>
            <w:shd w:val="clear" w:color="auto" w:fill="D9D9D9" w:themeFill="background1" w:themeFillShade="D9"/>
          </w:tcPr>
          <w:p w14:paraId="537C4257" w14:textId="3ED9F3AA"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Domain</w:t>
            </w:r>
          </w:p>
        </w:tc>
        <w:tc>
          <w:tcPr>
            <w:tcW w:w="2520" w:type="dxa"/>
            <w:shd w:val="clear" w:color="auto" w:fill="D9D9D9" w:themeFill="background1" w:themeFillShade="D9"/>
          </w:tcPr>
          <w:p w14:paraId="6109EE60" w14:textId="0CBBFE25"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Group</w:t>
            </w:r>
          </w:p>
        </w:tc>
        <w:tc>
          <w:tcPr>
            <w:tcW w:w="1890" w:type="dxa"/>
            <w:shd w:val="clear" w:color="auto" w:fill="D9D9D9" w:themeFill="background1" w:themeFillShade="D9"/>
          </w:tcPr>
          <w:p w14:paraId="550AD2DB" w14:textId="543A0890"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Domain</w:t>
            </w:r>
          </w:p>
        </w:tc>
        <w:tc>
          <w:tcPr>
            <w:tcW w:w="2700" w:type="dxa"/>
            <w:shd w:val="clear" w:color="auto" w:fill="D9D9D9" w:themeFill="background1" w:themeFillShade="D9"/>
          </w:tcPr>
          <w:p w14:paraId="35CF335B" w14:textId="516766DC" w:rsidR="00097695" w:rsidRPr="003454A3" w:rsidRDefault="00097695" w:rsidP="00314CC6">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Group</w:t>
            </w:r>
          </w:p>
        </w:tc>
      </w:tr>
      <w:tr w:rsidR="00097695" w:rsidRPr="00254FF5" w14:paraId="33D97B11" w14:textId="0E7D4609" w:rsidTr="00097695">
        <w:tc>
          <w:tcPr>
            <w:tcW w:w="1439" w:type="dxa"/>
          </w:tcPr>
          <w:p w14:paraId="75EA3F40" w14:textId="3785FA6D" w:rsidR="00097695" w:rsidRPr="00DE3F23" w:rsidRDefault="00097695" w:rsidP="00C65958">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0A747DE4" w14:textId="11C9F6E7" w:rsidR="00097695" w:rsidRPr="00DE3F23" w:rsidRDefault="00097695" w:rsidP="00C65958">
            <w:pPr>
              <w:rPr>
                <w:rFonts w:eastAsia="Times New Roman" w:cs="Helvetica"/>
                <w:color w:val="1F1E33"/>
                <w:sz w:val="20"/>
                <w:lang w:val="nl-NL" w:eastAsia="nl-NL" w:bidi="ar-SA"/>
              </w:rPr>
            </w:pPr>
            <w:r w:rsidRPr="00DE3F23">
              <w:rPr>
                <w:rFonts w:cs="Arial"/>
                <w:sz w:val="20"/>
              </w:rPr>
              <w:t>Uwv.wpol.nl</w:t>
            </w:r>
          </w:p>
        </w:tc>
        <w:tc>
          <w:tcPr>
            <w:tcW w:w="2520" w:type="dxa"/>
          </w:tcPr>
          <w:p w14:paraId="320E407D" w14:textId="60A22EB8" w:rsidR="00097695" w:rsidRPr="00DE3F23" w:rsidRDefault="00097695" w:rsidP="00C65958">
            <w:pPr>
              <w:rPr>
                <w:rFonts w:eastAsia="Times New Roman" w:cs="Helvetica"/>
                <w:color w:val="1F1E33"/>
                <w:sz w:val="20"/>
                <w:lang w:val="nl-NL" w:eastAsia="nl-NL" w:bidi="ar-SA"/>
              </w:rPr>
            </w:pPr>
            <w:r w:rsidRPr="00C73245">
              <w:rPr>
                <w:rFonts w:eastAsia="Times New Roman" w:cs="Helvetica"/>
                <w:color w:val="1F1E33"/>
                <w:sz w:val="20"/>
                <w:lang w:val="nl-NL" w:eastAsia="nl-NL" w:bidi="ar-SA"/>
              </w:rPr>
              <w:t>UWV SP G-UG-UWV-P-DIM-</w:t>
            </w:r>
            <w:r>
              <w:rPr>
                <w:rFonts w:eastAsia="Times New Roman" w:cs="Helvetica"/>
                <w:color w:val="1F1E33"/>
                <w:sz w:val="20"/>
                <w:lang w:val="nl-NL" w:eastAsia="nl-NL" w:bidi="ar-SA"/>
              </w:rPr>
              <w:t>INFOSPHERE</w:t>
            </w:r>
            <w:r w:rsidRPr="00C73245">
              <w:rPr>
                <w:rFonts w:eastAsia="Times New Roman" w:cs="Helvetica"/>
                <w:color w:val="1F1E33"/>
                <w:sz w:val="20"/>
                <w:lang w:val="nl-NL" w:eastAsia="nl-NL" w:bidi="ar-SA"/>
              </w:rPr>
              <w:t>-GEBRUIKER</w:t>
            </w:r>
          </w:p>
        </w:tc>
        <w:tc>
          <w:tcPr>
            <w:tcW w:w="1890" w:type="dxa"/>
          </w:tcPr>
          <w:p w14:paraId="67CCB8C6" w14:textId="6B2307ED" w:rsidR="00097695" w:rsidRPr="00E41EAB" w:rsidRDefault="00097695" w:rsidP="00C65958">
            <w:pPr>
              <w:rPr>
                <w:rFonts w:eastAsia="Times New Roman" w:cs="Helvetica"/>
                <w:color w:val="1F1E33"/>
                <w:sz w:val="20"/>
                <w:lang w:val="nl-NL" w:eastAsia="nl-NL" w:bidi="ar-SA"/>
              </w:rPr>
            </w:pPr>
            <w:r w:rsidRPr="00E41EAB">
              <w:rPr>
                <w:rFonts w:cs="Arial"/>
                <w:sz w:val="20"/>
                <w:lang w:val="nl-NL"/>
              </w:rPr>
              <w:t>P-dc.ba.uwv.nl</w:t>
            </w:r>
          </w:p>
        </w:tc>
        <w:tc>
          <w:tcPr>
            <w:tcW w:w="2700" w:type="dxa"/>
          </w:tcPr>
          <w:p w14:paraId="73448F46" w14:textId="48E7260E" w:rsidR="00097695" w:rsidRPr="00DE3F23" w:rsidRDefault="00097695" w:rsidP="00C65958">
            <w:pPr>
              <w:rPr>
                <w:rFonts w:eastAsia="Times New Roman" w:cs="Helvetica"/>
                <w:color w:val="1F1E33"/>
                <w:sz w:val="20"/>
                <w:lang w:val="nl-NL" w:eastAsia="nl-NL" w:bidi="ar-SA"/>
              </w:rPr>
            </w:pPr>
            <w:r w:rsidRPr="00E41EAB">
              <w:rPr>
                <w:rFonts w:eastAsia="Times New Roman" w:cs="Helvetica"/>
                <w:color w:val="1F1E33"/>
                <w:sz w:val="20"/>
                <w:lang w:val="nl-NL" w:eastAsia="nl-NL" w:bidi="ar-SA"/>
              </w:rPr>
              <w:t>L-RG-UWV-</w:t>
            </w:r>
            <w:r>
              <w:rPr>
                <w:rFonts w:eastAsia="Times New Roman" w:cs="Helvetica"/>
                <w:color w:val="1F1E33"/>
                <w:sz w:val="20"/>
                <w:lang w:val="nl-NL" w:eastAsia="nl-NL" w:bidi="ar-SA"/>
              </w:rPr>
              <w:t>P</w:t>
            </w:r>
            <w:r w:rsidRPr="00E41EAB">
              <w:rPr>
                <w:rFonts w:eastAsia="Times New Roman" w:cs="Helvetica"/>
                <w:color w:val="1F1E33"/>
                <w:sz w:val="20"/>
                <w:lang w:val="nl-NL" w:eastAsia="nl-NL" w:bidi="ar-SA"/>
              </w:rPr>
              <w:t>-</w:t>
            </w:r>
            <w:r w:rsidRPr="00B116DE">
              <w:rPr>
                <w:lang w:val="nl-NL"/>
              </w:rPr>
              <w:t xml:space="preserve"> </w:t>
            </w:r>
            <w:r w:rsidRPr="00E41EAB">
              <w:rPr>
                <w:rFonts w:eastAsia="Times New Roman" w:cs="Helvetica"/>
                <w:color w:val="1F1E33"/>
                <w:sz w:val="20"/>
                <w:lang w:val="nl-NL" w:eastAsia="nl-NL" w:bidi="ar-SA"/>
              </w:rPr>
              <w:t>DIM-</w:t>
            </w:r>
            <w:r>
              <w:rPr>
                <w:rFonts w:eastAsia="Times New Roman" w:cs="Helvetica"/>
                <w:color w:val="1F1E33"/>
                <w:sz w:val="20"/>
                <w:lang w:val="nl-NL" w:eastAsia="nl-NL" w:bidi="ar-SA"/>
              </w:rPr>
              <w:t>INFOSPHERE</w:t>
            </w:r>
            <w:r w:rsidRPr="00E41EAB">
              <w:rPr>
                <w:rFonts w:eastAsia="Times New Roman" w:cs="Helvetica"/>
                <w:color w:val="1F1E33"/>
                <w:sz w:val="20"/>
                <w:lang w:val="nl-NL" w:eastAsia="nl-NL" w:bidi="ar-SA"/>
              </w:rPr>
              <w:t>-GEBRUIKER</w:t>
            </w:r>
          </w:p>
        </w:tc>
      </w:tr>
      <w:tr w:rsidR="00097695" w:rsidRPr="00D115C6" w14:paraId="5826880C" w14:textId="77777777" w:rsidTr="00097695">
        <w:tc>
          <w:tcPr>
            <w:tcW w:w="1439" w:type="dxa"/>
          </w:tcPr>
          <w:p w14:paraId="3007A097" w14:textId="71E021F0"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2FA8959A" w14:textId="3E82FA29" w:rsidR="00097695" w:rsidRPr="00DE3F23" w:rsidRDefault="00097695" w:rsidP="00E41EAB">
            <w:pPr>
              <w:rPr>
                <w:rFonts w:cs="Arial"/>
                <w:sz w:val="20"/>
              </w:rPr>
            </w:pPr>
            <w:r w:rsidRPr="00DE3F23">
              <w:rPr>
                <w:rFonts w:cs="Arial"/>
                <w:sz w:val="20"/>
              </w:rPr>
              <w:t>Uwv.wpol.nl</w:t>
            </w:r>
          </w:p>
        </w:tc>
        <w:tc>
          <w:tcPr>
            <w:tcW w:w="2520" w:type="dxa"/>
          </w:tcPr>
          <w:p w14:paraId="717FF921" w14:textId="66ABBF6D" w:rsidR="00097695" w:rsidRPr="00DE3F23" w:rsidRDefault="00097695" w:rsidP="00E41EAB">
            <w:pPr>
              <w:rPr>
                <w:rFonts w:cs="Arial"/>
                <w:sz w:val="20"/>
                <w:lang w:val="nl-NL"/>
              </w:rPr>
            </w:pPr>
            <w:r w:rsidRPr="00C73245">
              <w:rPr>
                <w:rFonts w:cs="Arial"/>
                <w:sz w:val="20"/>
                <w:lang w:val="nl-NL"/>
              </w:rPr>
              <w:t>UWV SP G-UG-UWV-P-DIM-</w:t>
            </w:r>
            <w:r>
              <w:rPr>
                <w:rFonts w:cs="Arial"/>
                <w:sz w:val="20"/>
                <w:lang w:val="nl-NL"/>
              </w:rPr>
              <w:t>INFOSPHERE</w:t>
            </w:r>
            <w:r w:rsidRPr="00C73245">
              <w:rPr>
                <w:rFonts w:cs="Arial"/>
                <w:sz w:val="20"/>
                <w:lang w:val="nl-NL"/>
              </w:rPr>
              <w:t>-ANALIST</w:t>
            </w:r>
          </w:p>
        </w:tc>
        <w:tc>
          <w:tcPr>
            <w:tcW w:w="1890" w:type="dxa"/>
          </w:tcPr>
          <w:p w14:paraId="55854C11" w14:textId="009B0D39" w:rsidR="00097695" w:rsidRPr="00E41EAB" w:rsidRDefault="00097695" w:rsidP="00E41EAB">
            <w:pPr>
              <w:rPr>
                <w:rFonts w:cs="Arial"/>
                <w:sz w:val="20"/>
                <w:lang w:val="nl-NL"/>
              </w:rPr>
            </w:pPr>
            <w:r w:rsidRPr="00B116DE">
              <w:rPr>
                <w:sz w:val="20"/>
                <w:lang w:val="nl-NL"/>
              </w:rPr>
              <w:t>P-dc.ba.uwv.nl</w:t>
            </w:r>
          </w:p>
        </w:tc>
        <w:tc>
          <w:tcPr>
            <w:tcW w:w="2700" w:type="dxa"/>
          </w:tcPr>
          <w:p w14:paraId="75C4035C" w14:textId="65DB985B" w:rsidR="00097695" w:rsidRPr="00DE3F23" w:rsidRDefault="00097695" w:rsidP="00E41EAB">
            <w:pPr>
              <w:rPr>
                <w:rFonts w:cs="Arial"/>
                <w:sz w:val="20"/>
              </w:rPr>
            </w:pPr>
            <w:r>
              <w:rPr>
                <w:rFonts w:cs="Arial"/>
                <w:sz w:val="20"/>
                <w:lang w:val="nl-NL"/>
              </w:rPr>
              <w:t>L-RG-UWV-</w:t>
            </w:r>
            <w:r w:rsidRPr="00C73245">
              <w:rPr>
                <w:rFonts w:cs="Arial"/>
                <w:sz w:val="20"/>
                <w:lang w:val="nl-NL"/>
              </w:rPr>
              <w:t>P-DIM-</w:t>
            </w:r>
            <w:r>
              <w:rPr>
                <w:rFonts w:cs="Arial"/>
                <w:sz w:val="20"/>
                <w:lang w:val="nl-NL"/>
              </w:rPr>
              <w:t>INFOSPHERE</w:t>
            </w:r>
            <w:r w:rsidRPr="00C73245">
              <w:rPr>
                <w:rFonts w:cs="Arial"/>
                <w:sz w:val="20"/>
                <w:lang w:val="nl-NL"/>
              </w:rPr>
              <w:t>-ANALIST</w:t>
            </w:r>
          </w:p>
        </w:tc>
      </w:tr>
      <w:tr w:rsidR="00097695" w:rsidRPr="00254FF5" w14:paraId="1CC1A56F" w14:textId="77777777" w:rsidTr="00097695">
        <w:tc>
          <w:tcPr>
            <w:tcW w:w="1439" w:type="dxa"/>
          </w:tcPr>
          <w:p w14:paraId="1FB6A8F4" w14:textId="41C3C80B"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3D7C62D2" w14:textId="0EDE1CF9" w:rsidR="00097695" w:rsidRPr="00DE3F23" w:rsidRDefault="00097695" w:rsidP="00E41EAB">
            <w:pPr>
              <w:rPr>
                <w:rFonts w:cs="Arial"/>
                <w:sz w:val="20"/>
              </w:rPr>
            </w:pPr>
            <w:r w:rsidRPr="00DE3F23">
              <w:rPr>
                <w:rFonts w:cs="Arial"/>
                <w:sz w:val="20"/>
              </w:rPr>
              <w:t>Uwv.wpol.nl</w:t>
            </w:r>
          </w:p>
        </w:tc>
        <w:tc>
          <w:tcPr>
            <w:tcW w:w="2520" w:type="dxa"/>
          </w:tcPr>
          <w:p w14:paraId="67E7E562" w14:textId="3470BA25" w:rsidR="00097695" w:rsidRPr="00DE3F23" w:rsidRDefault="00097695" w:rsidP="00E41EAB">
            <w:pPr>
              <w:rPr>
                <w:rFonts w:cs="Arial"/>
                <w:sz w:val="20"/>
                <w:lang w:val="nl-NL"/>
              </w:rPr>
            </w:pPr>
            <w:r w:rsidRPr="004D6353">
              <w:rPr>
                <w:rFonts w:cs="Arial"/>
                <w:sz w:val="20"/>
                <w:lang w:val="nl-NL"/>
              </w:rPr>
              <w:t>UWV SP G-UG-UWV-P-DIM-</w:t>
            </w:r>
            <w:r>
              <w:rPr>
                <w:rFonts w:cs="Arial"/>
                <w:sz w:val="20"/>
                <w:lang w:val="nl-NL"/>
              </w:rPr>
              <w:t>INFOSPHERE</w:t>
            </w:r>
            <w:r w:rsidRPr="004D6353">
              <w:rPr>
                <w:rFonts w:cs="Arial"/>
                <w:sz w:val="20"/>
                <w:lang w:val="nl-NL"/>
              </w:rPr>
              <w:t>-ONTWIKKELAAR</w:t>
            </w:r>
          </w:p>
        </w:tc>
        <w:tc>
          <w:tcPr>
            <w:tcW w:w="1890" w:type="dxa"/>
          </w:tcPr>
          <w:p w14:paraId="4657CB4D" w14:textId="5756EBB8" w:rsidR="00097695" w:rsidRPr="00E41EAB" w:rsidRDefault="00097695" w:rsidP="00E41EAB">
            <w:pPr>
              <w:rPr>
                <w:rFonts w:cs="Arial"/>
                <w:sz w:val="20"/>
                <w:lang w:val="nl-NL"/>
              </w:rPr>
            </w:pPr>
            <w:r w:rsidRPr="00B116DE">
              <w:rPr>
                <w:sz w:val="20"/>
                <w:lang w:val="nl-NL"/>
              </w:rPr>
              <w:t>P-dc.ba.uwv.nl</w:t>
            </w:r>
          </w:p>
        </w:tc>
        <w:tc>
          <w:tcPr>
            <w:tcW w:w="2700" w:type="dxa"/>
          </w:tcPr>
          <w:p w14:paraId="311F15A0" w14:textId="63A1E42C" w:rsidR="00097695" w:rsidRPr="00B116DE" w:rsidRDefault="00097695" w:rsidP="00E41EAB">
            <w:pPr>
              <w:rPr>
                <w:rFonts w:cs="Arial"/>
                <w:sz w:val="20"/>
                <w:lang w:val="nl-NL"/>
              </w:rPr>
            </w:pPr>
            <w:r>
              <w:rPr>
                <w:rFonts w:cs="Arial"/>
                <w:sz w:val="20"/>
                <w:lang w:val="nl-NL"/>
              </w:rPr>
              <w:t>L-RG-UWV-</w:t>
            </w:r>
            <w:r w:rsidRPr="004D6353">
              <w:rPr>
                <w:rFonts w:cs="Arial"/>
                <w:sz w:val="20"/>
                <w:lang w:val="nl-NL"/>
              </w:rPr>
              <w:t>P-DIM-</w:t>
            </w:r>
            <w:r>
              <w:rPr>
                <w:rFonts w:cs="Arial"/>
                <w:sz w:val="20"/>
                <w:lang w:val="nl-NL"/>
              </w:rPr>
              <w:t>INFOSPHERE</w:t>
            </w:r>
            <w:r w:rsidRPr="004D6353">
              <w:rPr>
                <w:rFonts w:cs="Arial"/>
                <w:sz w:val="20"/>
                <w:lang w:val="nl-NL"/>
              </w:rPr>
              <w:t>-ONTWIKKELAAR</w:t>
            </w:r>
          </w:p>
        </w:tc>
      </w:tr>
      <w:tr w:rsidR="00097695" w:rsidRPr="00D115C6" w14:paraId="4B830E07" w14:textId="77777777" w:rsidTr="00097695">
        <w:tc>
          <w:tcPr>
            <w:tcW w:w="1439" w:type="dxa"/>
          </w:tcPr>
          <w:p w14:paraId="79F3655B" w14:textId="7A0A412A"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09845490" w14:textId="7672D7C0" w:rsidR="00097695" w:rsidRPr="00DE3F23" w:rsidRDefault="00097695" w:rsidP="00E41EAB">
            <w:pPr>
              <w:rPr>
                <w:rFonts w:cs="Arial"/>
                <w:sz w:val="20"/>
              </w:rPr>
            </w:pPr>
            <w:r w:rsidRPr="00DE3F23">
              <w:rPr>
                <w:rFonts w:cs="Arial"/>
                <w:sz w:val="20"/>
              </w:rPr>
              <w:t>Uwv.wpol.nl</w:t>
            </w:r>
          </w:p>
        </w:tc>
        <w:tc>
          <w:tcPr>
            <w:tcW w:w="2520" w:type="dxa"/>
          </w:tcPr>
          <w:p w14:paraId="34ACDF92" w14:textId="54BB57CE" w:rsidR="00097695" w:rsidRPr="00DE3F23" w:rsidRDefault="00097695" w:rsidP="00E41EAB">
            <w:pPr>
              <w:rPr>
                <w:rFonts w:cs="Arial"/>
                <w:sz w:val="20"/>
                <w:lang w:val="nl-NL"/>
              </w:rPr>
            </w:pPr>
            <w:r w:rsidRPr="005C4590">
              <w:rPr>
                <w:rFonts w:cs="Arial"/>
                <w:sz w:val="20"/>
                <w:lang w:val="nl-NL"/>
              </w:rPr>
              <w:t>UWV SP G-UG-UWV-P-DIM-</w:t>
            </w:r>
            <w:r>
              <w:rPr>
                <w:rFonts w:cs="Arial"/>
                <w:sz w:val="20"/>
                <w:lang w:val="nl-NL"/>
              </w:rPr>
              <w:t>INFOSPHERE</w:t>
            </w:r>
            <w:r w:rsidRPr="005C4590">
              <w:rPr>
                <w:rFonts w:cs="Arial"/>
                <w:sz w:val="20"/>
                <w:lang w:val="nl-NL"/>
              </w:rPr>
              <w:t>-TESTER</w:t>
            </w:r>
          </w:p>
        </w:tc>
        <w:tc>
          <w:tcPr>
            <w:tcW w:w="1890" w:type="dxa"/>
          </w:tcPr>
          <w:p w14:paraId="6709B3E9" w14:textId="3C9DCB89" w:rsidR="00097695" w:rsidRPr="00E41EAB" w:rsidRDefault="00097695" w:rsidP="00E41EAB">
            <w:pPr>
              <w:rPr>
                <w:rFonts w:cs="Arial"/>
                <w:sz w:val="20"/>
                <w:lang w:val="nl-NL"/>
              </w:rPr>
            </w:pPr>
            <w:r w:rsidRPr="00B116DE">
              <w:rPr>
                <w:sz w:val="20"/>
                <w:lang w:val="nl-NL"/>
              </w:rPr>
              <w:t>P-dc.ba.uwv.nl</w:t>
            </w:r>
          </w:p>
        </w:tc>
        <w:tc>
          <w:tcPr>
            <w:tcW w:w="2700" w:type="dxa"/>
          </w:tcPr>
          <w:p w14:paraId="7A47E39B" w14:textId="3224624A" w:rsidR="00097695" w:rsidRPr="00DE3F23" w:rsidRDefault="00097695" w:rsidP="00E41EAB">
            <w:pPr>
              <w:rPr>
                <w:rFonts w:cs="Arial"/>
                <w:sz w:val="20"/>
              </w:rPr>
            </w:pPr>
            <w:r>
              <w:rPr>
                <w:rFonts w:cs="Arial"/>
                <w:sz w:val="20"/>
                <w:lang w:val="nl-NL"/>
              </w:rPr>
              <w:t>L-RG-UWV-</w:t>
            </w:r>
            <w:r w:rsidRPr="005C4590">
              <w:rPr>
                <w:rFonts w:cs="Arial"/>
                <w:sz w:val="20"/>
                <w:lang w:val="nl-NL"/>
              </w:rPr>
              <w:t>P-DIM-</w:t>
            </w:r>
            <w:r>
              <w:rPr>
                <w:rFonts w:cs="Arial"/>
                <w:sz w:val="20"/>
                <w:lang w:val="nl-NL"/>
              </w:rPr>
              <w:t>INFOSPHERE</w:t>
            </w:r>
            <w:r w:rsidRPr="005C4590">
              <w:rPr>
                <w:rFonts w:cs="Arial"/>
                <w:sz w:val="20"/>
                <w:lang w:val="nl-NL"/>
              </w:rPr>
              <w:t>-TESTER</w:t>
            </w:r>
          </w:p>
        </w:tc>
      </w:tr>
      <w:tr w:rsidR="00097695" w:rsidRPr="00254FF5" w14:paraId="63CAC2C2" w14:textId="77777777" w:rsidTr="00097695">
        <w:tc>
          <w:tcPr>
            <w:tcW w:w="1439" w:type="dxa"/>
          </w:tcPr>
          <w:p w14:paraId="1A71D0A0" w14:textId="2ECBC561"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1B5D4073" w14:textId="5A5FF1FA" w:rsidR="00097695" w:rsidRPr="00DE3F23" w:rsidRDefault="00097695" w:rsidP="00E41EAB">
            <w:pPr>
              <w:rPr>
                <w:rFonts w:cs="Arial"/>
                <w:sz w:val="20"/>
              </w:rPr>
            </w:pPr>
            <w:r w:rsidRPr="00DE3F23">
              <w:rPr>
                <w:rFonts w:cs="Arial"/>
                <w:sz w:val="20"/>
              </w:rPr>
              <w:t>Uwv.wpol.nl</w:t>
            </w:r>
          </w:p>
        </w:tc>
        <w:tc>
          <w:tcPr>
            <w:tcW w:w="2520" w:type="dxa"/>
          </w:tcPr>
          <w:p w14:paraId="637E49B3" w14:textId="38DB6C4D" w:rsidR="00097695" w:rsidRPr="00DE3F23" w:rsidRDefault="00097695" w:rsidP="00E41EAB">
            <w:pPr>
              <w:rPr>
                <w:rFonts w:cs="Arial"/>
                <w:sz w:val="20"/>
                <w:lang w:val="nl-NL"/>
              </w:rPr>
            </w:pPr>
            <w:r w:rsidRPr="005C4590">
              <w:rPr>
                <w:rFonts w:cs="Arial"/>
                <w:sz w:val="20"/>
                <w:lang w:val="nl-NL"/>
              </w:rPr>
              <w:t>UWV SP G-UG-UWV-P-DIM-</w:t>
            </w:r>
            <w:r>
              <w:rPr>
                <w:rFonts w:cs="Arial"/>
                <w:sz w:val="20"/>
                <w:lang w:val="nl-NL"/>
              </w:rPr>
              <w:t>INFOSPHERE</w:t>
            </w:r>
            <w:r w:rsidRPr="005C4590">
              <w:rPr>
                <w:rFonts w:cs="Arial"/>
                <w:sz w:val="20"/>
                <w:lang w:val="nl-NL"/>
              </w:rPr>
              <w:t>-BEHEER</w:t>
            </w:r>
          </w:p>
        </w:tc>
        <w:tc>
          <w:tcPr>
            <w:tcW w:w="1890" w:type="dxa"/>
          </w:tcPr>
          <w:p w14:paraId="7EDE54A1" w14:textId="0C9615F9" w:rsidR="00097695" w:rsidRPr="00E41EAB" w:rsidRDefault="00097695" w:rsidP="00E41EAB">
            <w:pPr>
              <w:rPr>
                <w:rFonts w:cs="Arial"/>
                <w:sz w:val="20"/>
                <w:lang w:val="nl-NL"/>
              </w:rPr>
            </w:pPr>
            <w:r w:rsidRPr="00B116DE">
              <w:rPr>
                <w:sz w:val="20"/>
                <w:lang w:val="nl-NL"/>
              </w:rPr>
              <w:t>P-dc.ba.uwv.nl</w:t>
            </w:r>
          </w:p>
        </w:tc>
        <w:tc>
          <w:tcPr>
            <w:tcW w:w="2700" w:type="dxa"/>
          </w:tcPr>
          <w:p w14:paraId="3261A750" w14:textId="54D6A162" w:rsidR="00097695" w:rsidRPr="00B116DE" w:rsidRDefault="00097695" w:rsidP="00E41EAB">
            <w:pPr>
              <w:rPr>
                <w:rFonts w:cs="Arial"/>
                <w:sz w:val="20"/>
                <w:lang w:val="nl-NL"/>
              </w:rPr>
            </w:pPr>
            <w:r>
              <w:rPr>
                <w:rFonts w:cs="Arial"/>
                <w:sz w:val="20"/>
                <w:lang w:val="nl-NL"/>
              </w:rPr>
              <w:t>L-RG-UWV-</w:t>
            </w:r>
            <w:r w:rsidRPr="005C4590">
              <w:rPr>
                <w:rFonts w:cs="Arial"/>
                <w:sz w:val="20"/>
                <w:lang w:val="nl-NL"/>
              </w:rPr>
              <w:t>P-DIM-</w:t>
            </w:r>
            <w:r>
              <w:rPr>
                <w:rFonts w:cs="Arial"/>
                <w:sz w:val="20"/>
                <w:lang w:val="nl-NL"/>
              </w:rPr>
              <w:t>INFOSPHERE</w:t>
            </w:r>
            <w:r w:rsidRPr="005C4590">
              <w:rPr>
                <w:rFonts w:cs="Arial"/>
                <w:sz w:val="20"/>
                <w:lang w:val="nl-NL"/>
              </w:rPr>
              <w:t>-BEHEER</w:t>
            </w:r>
          </w:p>
        </w:tc>
      </w:tr>
      <w:tr w:rsidR="00097695" w:rsidRPr="00D115C6" w14:paraId="2550531E" w14:textId="77777777" w:rsidTr="00097695">
        <w:tc>
          <w:tcPr>
            <w:tcW w:w="1439" w:type="dxa"/>
          </w:tcPr>
          <w:p w14:paraId="5D8158BB" w14:textId="2DD2F88F"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Production</w:t>
            </w:r>
            <w:proofErr w:type="spellEnd"/>
          </w:p>
        </w:tc>
        <w:tc>
          <w:tcPr>
            <w:tcW w:w="1436" w:type="dxa"/>
          </w:tcPr>
          <w:p w14:paraId="4635E99B" w14:textId="11965FA4" w:rsidR="00097695" w:rsidRPr="00DE3F23" w:rsidRDefault="00097695" w:rsidP="00E41EAB">
            <w:pPr>
              <w:rPr>
                <w:rFonts w:cs="Arial"/>
                <w:sz w:val="20"/>
              </w:rPr>
            </w:pPr>
            <w:r w:rsidRPr="00DE3F23">
              <w:rPr>
                <w:rFonts w:cs="Arial"/>
                <w:sz w:val="20"/>
              </w:rPr>
              <w:t>Uwv.wpol.nl</w:t>
            </w:r>
          </w:p>
        </w:tc>
        <w:tc>
          <w:tcPr>
            <w:tcW w:w="2520" w:type="dxa"/>
          </w:tcPr>
          <w:p w14:paraId="1D4FB9D3" w14:textId="48FA1D85" w:rsidR="00097695" w:rsidRPr="00DE3F23" w:rsidRDefault="00097695" w:rsidP="00E41EAB">
            <w:pPr>
              <w:rPr>
                <w:rFonts w:cs="Arial"/>
                <w:sz w:val="20"/>
                <w:lang w:val="nl-NL"/>
              </w:rPr>
            </w:pPr>
            <w:r w:rsidRPr="002723B9">
              <w:rPr>
                <w:rFonts w:cs="Arial"/>
                <w:sz w:val="20"/>
                <w:lang w:val="nl-NL"/>
              </w:rPr>
              <w:t>UWV SP G-UG-UWV-P-DIM-</w:t>
            </w:r>
            <w:r>
              <w:rPr>
                <w:rFonts w:cs="Arial"/>
                <w:sz w:val="20"/>
                <w:lang w:val="nl-NL"/>
              </w:rPr>
              <w:t>INFOSPHERE</w:t>
            </w:r>
            <w:r w:rsidRPr="002723B9">
              <w:rPr>
                <w:rFonts w:cs="Arial"/>
                <w:sz w:val="20"/>
                <w:lang w:val="nl-NL"/>
              </w:rPr>
              <w:t>-ADMINISTRATOR</w:t>
            </w:r>
          </w:p>
        </w:tc>
        <w:tc>
          <w:tcPr>
            <w:tcW w:w="1890" w:type="dxa"/>
          </w:tcPr>
          <w:p w14:paraId="16989751" w14:textId="74D5A4B5" w:rsidR="00097695" w:rsidRPr="00E41EAB" w:rsidRDefault="00097695" w:rsidP="00E41EAB">
            <w:pPr>
              <w:rPr>
                <w:rFonts w:cs="Arial"/>
                <w:sz w:val="20"/>
                <w:lang w:val="nl-NL"/>
              </w:rPr>
            </w:pPr>
            <w:r w:rsidRPr="00B116DE">
              <w:rPr>
                <w:sz w:val="20"/>
                <w:lang w:val="nl-NL"/>
              </w:rPr>
              <w:t>P-dc.ba.uwv.nl</w:t>
            </w:r>
          </w:p>
        </w:tc>
        <w:tc>
          <w:tcPr>
            <w:tcW w:w="2700" w:type="dxa"/>
          </w:tcPr>
          <w:p w14:paraId="76F1B2B9" w14:textId="3E4B46E4" w:rsidR="00097695" w:rsidRPr="00DE3F23" w:rsidRDefault="00097695" w:rsidP="00E41EAB">
            <w:pPr>
              <w:rPr>
                <w:rFonts w:cs="Arial"/>
                <w:sz w:val="20"/>
              </w:rPr>
            </w:pPr>
            <w:r>
              <w:rPr>
                <w:rFonts w:cs="Arial"/>
                <w:sz w:val="20"/>
                <w:lang w:val="nl-NL"/>
              </w:rPr>
              <w:t>L-RG-UWV-</w:t>
            </w:r>
            <w:r w:rsidRPr="002723B9">
              <w:rPr>
                <w:rFonts w:cs="Arial"/>
                <w:sz w:val="20"/>
                <w:lang w:val="nl-NL"/>
              </w:rPr>
              <w:t>P-DIM-</w:t>
            </w:r>
            <w:r>
              <w:rPr>
                <w:rFonts w:cs="Arial"/>
                <w:sz w:val="20"/>
                <w:lang w:val="nl-NL"/>
              </w:rPr>
              <w:t>INFOSPHERE</w:t>
            </w:r>
            <w:r w:rsidRPr="002723B9">
              <w:rPr>
                <w:rFonts w:cs="Arial"/>
                <w:sz w:val="20"/>
                <w:lang w:val="nl-NL"/>
              </w:rPr>
              <w:t>-ADMINISTRATOR</w:t>
            </w:r>
          </w:p>
        </w:tc>
      </w:tr>
      <w:tr w:rsidR="00097695" w:rsidRPr="00D115C6" w14:paraId="5DC42D3D" w14:textId="77777777" w:rsidTr="00097695">
        <w:tc>
          <w:tcPr>
            <w:tcW w:w="1439" w:type="dxa"/>
            <w:shd w:val="clear" w:color="auto" w:fill="D9D9D9" w:themeFill="background1" w:themeFillShade="D9"/>
          </w:tcPr>
          <w:p w14:paraId="3A93868F" w14:textId="77777777" w:rsidR="00097695" w:rsidRPr="00DE3F23" w:rsidRDefault="00097695" w:rsidP="002723B9">
            <w:pPr>
              <w:rPr>
                <w:rFonts w:eastAsia="Times New Roman" w:cs="Helvetica"/>
                <w:color w:val="1F1E33"/>
                <w:sz w:val="20"/>
                <w:lang w:val="nl-NL" w:eastAsia="nl-NL" w:bidi="ar-SA"/>
              </w:rPr>
            </w:pPr>
          </w:p>
        </w:tc>
        <w:tc>
          <w:tcPr>
            <w:tcW w:w="1436" w:type="dxa"/>
            <w:shd w:val="clear" w:color="auto" w:fill="D9D9D9" w:themeFill="background1" w:themeFillShade="D9"/>
          </w:tcPr>
          <w:p w14:paraId="489DF99C" w14:textId="77777777" w:rsidR="00097695" w:rsidRPr="00DE3F23" w:rsidRDefault="00097695" w:rsidP="002723B9">
            <w:pPr>
              <w:rPr>
                <w:rFonts w:cs="Arial"/>
                <w:sz w:val="20"/>
              </w:rPr>
            </w:pPr>
          </w:p>
        </w:tc>
        <w:tc>
          <w:tcPr>
            <w:tcW w:w="2520" w:type="dxa"/>
            <w:shd w:val="clear" w:color="auto" w:fill="D9D9D9" w:themeFill="background1" w:themeFillShade="D9"/>
          </w:tcPr>
          <w:p w14:paraId="6F7DB175" w14:textId="77777777" w:rsidR="00097695" w:rsidRPr="002723B9" w:rsidRDefault="00097695" w:rsidP="002723B9">
            <w:pPr>
              <w:rPr>
                <w:rFonts w:cs="Arial"/>
                <w:sz w:val="20"/>
                <w:lang w:val="nl-NL"/>
              </w:rPr>
            </w:pPr>
          </w:p>
        </w:tc>
        <w:tc>
          <w:tcPr>
            <w:tcW w:w="1890" w:type="dxa"/>
            <w:shd w:val="clear" w:color="auto" w:fill="D9D9D9" w:themeFill="background1" w:themeFillShade="D9"/>
          </w:tcPr>
          <w:p w14:paraId="440DC2E6" w14:textId="77777777" w:rsidR="00097695" w:rsidRPr="00DE3F23" w:rsidRDefault="00097695" w:rsidP="002723B9">
            <w:pPr>
              <w:rPr>
                <w:rFonts w:cs="Arial"/>
                <w:sz w:val="20"/>
                <w:lang w:val="nl-NL"/>
              </w:rPr>
            </w:pPr>
          </w:p>
        </w:tc>
        <w:tc>
          <w:tcPr>
            <w:tcW w:w="2700" w:type="dxa"/>
            <w:shd w:val="clear" w:color="auto" w:fill="D9D9D9" w:themeFill="background1" w:themeFillShade="D9"/>
          </w:tcPr>
          <w:p w14:paraId="5EFAD2E3" w14:textId="77777777" w:rsidR="00097695" w:rsidRPr="00DE3F23" w:rsidRDefault="00097695" w:rsidP="002723B9">
            <w:pPr>
              <w:rPr>
                <w:rFonts w:cs="Arial"/>
                <w:sz w:val="20"/>
              </w:rPr>
            </w:pPr>
          </w:p>
        </w:tc>
      </w:tr>
      <w:tr w:rsidR="00097695" w:rsidRPr="00254FF5" w14:paraId="711E191B" w14:textId="77777777" w:rsidTr="00097695">
        <w:tc>
          <w:tcPr>
            <w:tcW w:w="1439" w:type="dxa"/>
          </w:tcPr>
          <w:p w14:paraId="3D0B30AB" w14:textId="25199884" w:rsidR="00097695" w:rsidRPr="00B116DE" w:rsidRDefault="00097695" w:rsidP="005F795D">
            <w:pPr>
              <w:rPr>
                <w:rFonts w:eastAsia="Times New Roman" w:cs="Helvetica"/>
                <w:color w:val="1F1E33"/>
                <w:sz w:val="20"/>
                <w:lang w:val="en-US"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7156DF51" w14:textId="61FCB693" w:rsidR="00097695" w:rsidRPr="00DE3F23" w:rsidRDefault="00097695" w:rsidP="005F795D">
            <w:pPr>
              <w:rPr>
                <w:rFonts w:cs="Arial"/>
                <w:sz w:val="20"/>
              </w:rPr>
            </w:pPr>
            <w:r w:rsidRPr="00DE3F23">
              <w:rPr>
                <w:rFonts w:cs="Arial"/>
                <w:sz w:val="20"/>
              </w:rPr>
              <w:t>Uwv.wpol.nl</w:t>
            </w:r>
          </w:p>
        </w:tc>
        <w:tc>
          <w:tcPr>
            <w:tcW w:w="2520" w:type="dxa"/>
          </w:tcPr>
          <w:p w14:paraId="2CC22668" w14:textId="68EB6EEB" w:rsidR="00097695" w:rsidRPr="00B116DE" w:rsidRDefault="00097695" w:rsidP="005F795D">
            <w:pPr>
              <w:rPr>
                <w:rFonts w:cs="Arial"/>
                <w:sz w:val="20"/>
                <w:lang w:val="nl-NL" w:bidi="ar-SA"/>
              </w:rPr>
            </w:pPr>
            <w:r w:rsidRPr="00B116DE">
              <w:rPr>
                <w:rFonts w:cs="Arial"/>
                <w:sz w:val="20"/>
                <w:lang w:val="nl-NL" w:bidi="ar-SA"/>
              </w:rPr>
              <w:t>UWV SP G-UG-UWV-A-DIM-</w:t>
            </w:r>
            <w:r>
              <w:rPr>
                <w:rFonts w:cs="Arial"/>
                <w:sz w:val="20"/>
                <w:lang w:val="nl-NL" w:bidi="ar-SA"/>
              </w:rPr>
              <w:t>INFOSPHERE</w:t>
            </w:r>
            <w:r w:rsidRPr="00B116DE">
              <w:rPr>
                <w:rFonts w:cs="Arial"/>
                <w:sz w:val="20"/>
                <w:lang w:val="nl-NL" w:bidi="ar-SA"/>
              </w:rPr>
              <w:t>-GEBRUIKER</w:t>
            </w:r>
          </w:p>
        </w:tc>
        <w:tc>
          <w:tcPr>
            <w:tcW w:w="1890" w:type="dxa"/>
          </w:tcPr>
          <w:p w14:paraId="2F48208D" w14:textId="24168097" w:rsidR="00097695" w:rsidRPr="00E41EAB" w:rsidRDefault="00097695" w:rsidP="005F795D">
            <w:pPr>
              <w:rPr>
                <w:rFonts w:cs="Arial"/>
                <w:sz w:val="20"/>
                <w:lang w:val="en-US"/>
              </w:rPr>
            </w:pPr>
            <w:r w:rsidRPr="00E41EAB">
              <w:rPr>
                <w:rFonts w:cs="Arial"/>
                <w:sz w:val="20"/>
                <w:lang w:val="en-US"/>
              </w:rPr>
              <w:t>A-dc.ba.uwv.nl</w:t>
            </w:r>
          </w:p>
        </w:tc>
        <w:tc>
          <w:tcPr>
            <w:tcW w:w="2700" w:type="dxa"/>
          </w:tcPr>
          <w:p w14:paraId="7D15809C" w14:textId="2B0B2243" w:rsidR="00097695" w:rsidRPr="00B116DE" w:rsidRDefault="00097695" w:rsidP="005F795D">
            <w:pPr>
              <w:rPr>
                <w:rFonts w:cs="Arial"/>
                <w:sz w:val="20"/>
                <w:lang w:val="nl-NL"/>
              </w:rPr>
            </w:pPr>
            <w:r w:rsidRPr="00B116DE">
              <w:rPr>
                <w:rFonts w:cs="Arial"/>
                <w:sz w:val="20"/>
                <w:lang w:val="nl-NL" w:bidi="ar-SA"/>
              </w:rPr>
              <w:t>L-RG-UWV-A-DIM-</w:t>
            </w:r>
            <w:r>
              <w:rPr>
                <w:rFonts w:cs="Arial"/>
                <w:sz w:val="20"/>
                <w:lang w:val="nl-NL" w:bidi="ar-SA"/>
              </w:rPr>
              <w:t>INFOSPHERE</w:t>
            </w:r>
            <w:r w:rsidRPr="00B116DE">
              <w:rPr>
                <w:rFonts w:cs="Arial"/>
                <w:sz w:val="20"/>
                <w:lang w:val="nl-NL" w:bidi="ar-SA"/>
              </w:rPr>
              <w:t>-GEBRUIKER</w:t>
            </w:r>
          </w:p>
        </w:tc>
      </w:tr>
      <w:tr w:rsidR="00097695" w:rsidRPr="003454A3" w14:paraId="41DE9B2B" w14:textId="77777777" w:rsidTr="00097695">
        <w:tc>
          <w:tcPr>
            <w:tcW w:w="1439" w:type="dxa"/>
          </w:tcPr>
          <w:p w14:paraId="0CB3F5C0" w14:textId="2FC290B5"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6EE7756E" w14:textId="56363972" w:rsidR="00097695" w:rsidRPr="00DE3F23" w:rsidRDefault="00097695" w:rsidP="00E41EAB">
            <w:pPr>
              <w:rPr>
                <w:rFonts w:cs="Arial"/>
                <w:sz w:val="20"/>
              </w:rPr>
            </w:pPr>
            <w:r w:rsidRPr="00DE3F23">
              <w:rPr>
                <w:rFonts w:cs="Arial"/>
                <w:sz w:val="20"/>
              </w:rPr>
              <w:t>Uwv.wpol.nl</w:t>
            </w:r>
          </w:p>
        </w:tc>
        <w:tc>
          <w:tcPr>
            <w:tcW w:w="2520" w:type="dxa"/>
          </w:tcPr>
          <w:p w14:paraId="4090DD05" w14:textId="652E259A" w:rsidR="00097695" w:rsidRPr="002F07D4"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-ANALIST</w:t>
            </w:r>
          </w:p>
        </w:tc>
        <w:tc>
          <w:tcPr>
            <w:tcW w:w="1890" w:type="dxa"/>
          </w:tcPr>
          <w:p w14:paraId="107BDD90" w14:textId="0E4FDCE0"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7AEFA17E" w14:textId="366566CD"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-ANALIST</w:t>
            </w:r>
          </w:p>
        </w:tc>
      </w:tr>
      <w:tr w:rsidR="00097695" w:rsidRPr="00254FF5" w14:paraId="1FCCD725" w14:textId="77777777" w:rsidTr="00097695">
        <w:tc>
          <w:tcPr>
            <w:tcW w:w="1439" w:type="dxa"/>
          </w:tcPr>
          <w:p w14:paraId="341CBD9A" w14:textId="7946A9C2"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4DA29429" w14:textId="26EB69D2" w:rsidR="00097695" w:rsidRPr="00DE3F23" w:rsidRDefault="00097695" w:rsidP="00E41EAB">
            <w:pPr>
              <w:rPr>
                <w:rFonts w:cs="Arial"/>
                <w:sz w:val="20"/>
              </w:rPr>
            </w:pPr>
            <w:r w:rsidRPr="00DE3F23">
              <w:rPr>
                <w:rFonts w:cs="Arial"/>
                <w:sz w:val="20"/>
              </w:rPr>
              <w:t>Uwv.wpol.nl</w:t>
            </w:r>
          </w:p>
        </w:tc>
        <w:tc>
          <w:tcPr>
            <w:tcW w:w="2520" w:type="dxa"/>
          </w:tcPr>
          <w:p w14:paraId="711AD337" w14:textId="6B25A8DA"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G-UG-UWV-A-DIM-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c>
          <w:tcPr>
            <w:tcW w:w="1890" w:type="dxa"/>
          </w:tcPr>
          <w:p w14:paraId="2D25DB85" w14:textId="28D943CF"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20633E95" w14:textId="1ECB9FFE"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L-RG-UWV-A-DIM-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r>
      <w:tr w:rsidR="00097695" w:rsidRPr="003454A3" w14:paraId="5F37A3E7" w14:textId="77777777" w:rsidTr="00097695">
        <w:tc>
          <w:tcPr>
            <w:tcW w:w="1439" w:type="dxa"/>
          </w:tcPr>
          <w:p w14:paraId="7E262D46" w14:textId="304757F6"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19A3D549" w14:textId="3C063476" w:rsidR="00097695" w:rsidRPr="00DE3F23" w:rsidRDefault="00097695" w:rsidP="00E41EAB">
            <w:pPr>
              <w:rPr>
                <w:rFonts w:cs="Arial"/>
                <w:sz w:val="20"/>
              </w:rPr>
            </w:pPr>
            <w:r w:rsidRPr="00DE3F23">
              <w:rPr>
                <w:rFonts w:cs="Arial"/>
                <w:sz w:val="20"/>
              </w:rPr>
              <w:t>Uwv.wpol.nl</w:t>
            </w:r>
          </w:p>
        </w:tc>
        <w:tc>
          <w:tcPr>
            <w:tcW w:w="2520" w:type="dxa"/>
          </w:tcPr>
          <w:p w14:paraId="3D3A18ED" w14:textId="04C5A33A" w:rsidR="00097695" w:rsidRPr="00A23CF3"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c>
          <w:tcPr>
            <w:tcW w:w="1890" w:type="dxa"/>
          </w:tcPr>
          <w:p w14:paraId="78DB19E8" w14:textId="320B2C26"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087DC302" w14:textId="2D139448"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r>
      <w:tr w:rsidR="00097695" w:rsidRPr="003454A3" w14:paraId="45B8603F" w14:textId="77777777" w:rsidTr="00097695">
        <w:tc>
          <w:tcPr>
            <w:tcW w:w="1439" w:type="dxa"/>
          </w:tcPr>
          <w:p w14:paraId="70E483DF" w14:textId="55176044"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09A3F328" w14:textId="7CD502E4" w:rsidR="00097695" w:rsidRPr="00DE3F23" w:rsidRDefault="00097695" w:rsidP="00E41EAB">
            <w:pPr>
              <w:rPr>
                <w:rFonts w:cs="Arial"/>
                <w:sz w:val="20"/>
              </w:rPr>
            </w:pPr>
            <w:r w:rsidRPr="00DE3F23">
              <w:rPr>
                <w:rFonts w:cs="Arial"/>
                <w:sz w:val="20"/>
              </w:rPr>
              <w:t>Uwv.wpol.nl</w:t>
            </w:r>
          </w:p>
        </w:tc>
        <w:tc>
          <w:tcPr>
            <w:tcW w:w="2520" w:type="dxa"/>
          </w:tcPr>
          <w:p w14:paraId="71B403CB" w14:textId="632C4813" w:rsidR="00097695" w:rsidRPr="00A23CF3"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-BEHEER</w:t>
            </w:r>
          </w:p>
        </w:tc>
        <w:tc>
          <w:tcPr>
            <w:tcW w:w="1890" w:type="dxa"/>
          </w:tcPr>
          <w:p w14:paraId="220280C7" w14:textId="71A9805F"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551319D9" w14:textId="34D5EA67"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-BEHEER</w:t>
            </w:r>
          </w:p>
        </w:tc>
      </w:tr>
      <w:tr w:rsidR="00097695" w:rsidRPr="003454A3" w14:paraId="320EE0FF" w14:textId="77777777" w:rsidTr="00097695">
        <w:tc>
          <w:tcPr>
            <w:tcW w:w="1439" w:type="dxa"/>
          </w:tcPr>
          <w:p w14:paraId="5A0B798E" w14:textId="12DCDE24" w:rsidR="00097695" w:rsidRPr="00DE3F23" w:rsidRDefault="00097695" w:rsidP="00E41EAB">
            <w:pPr>
              <w:rPr>
                <w:rFonts w:eastAsia="Times New Roman" w:cs="Helvetica"/>
                <w:color w:val="1F1E33"/>
                <w:sz w:val="20"/>
                <w:lang w:val="nl-NL" w:eastAsia="nl-NL" w:bidi="ar-SA"/>
              </w:rPr>
            </w:pPr>
            <w:proofErr w:type="spellStart"/>
            <w:r w:rsidRPr="00DE3F23">
              <w:rPr>
                <w:rFonts w:eastAsia="Times New Roman" w:cs="Helvetica"/>
                <w:color w:val="1F1E33"/>
                <w:sz w:val="20"/>
                <w:lang w:val="nl-NL" w:eastAsia="nl-NL" w:bidi="ar-SA"/>
              </w:rPr>
              <w:t>Acceptance</w:t>
            </w:r>
            <w:proofErr w:type="spellEnd"/>
          </w:p>
        </w:tc>
        <w:tc>
          <w:tcPr>
            <w:tcW w:w="1436" w:type="dxa"/>
          </w:tcPr>
          <w:p w14:paraId="0543130F" w14:textId="3E42C18D" w:rsidR="00097695" w:rsidRPr="00DE3F23" w:rsidRDefault="00097695" w:rsidP="00E41EAB">
            <w:pPr>
              <w:rPr>
                <w:rFonts w:cs="Arial"/>
                <w:sz w:val="20"/>
              </w:rPr>
            </w:pPr>
            <w:r w:rsidRPr="00DE3F23">
              <w:rPr>
                <w:rFonts w:cs="Arial"/>
                <w:sz w:val="20"/>
              </w:rPr>
              <w:t>Uwv.wpol.nl</w:t>
            </w:r>
          </w:p>
        </w:tc>
        <w:tc>
          <w:tcPr>
            <w:tcW w:w="2520" w:type="dxa"/>
          </w:tcPr>
          <w:p w14:paraId="793ECB16" w14:textId="0D8E41AB" w:rsidR="00097695" w:rsidRPr="00A23CF3"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c>
          <w:tcPr>
            <w:tcW w:w="1890" w:type="dxa"/>
          </w:tcPr>
          <w:p w14:paraId="7902045F" w14:textId="0EAEC329" w:rsidR="00097695" w:rsidRPr="00E41EAB" w:rsidRDefault="00097695" w:rsidP="00E41EAB">
            <w:pPr>
              <w:rPr>
                <w:rFonts w:cs="Arial"/>
                <w:sz w:val="20"/>
                <w:lang w:val="en-US"/>
              </w:rPr>
            </w:pPr>
            <w:r w:rsidRPr="00E41EAB">
              <w:rPr>
                <w:rFonts w:cs="Arial"/>
                <w:sz w:val="20"/>
                <w:lang w:val="en-US"/>
              </w:rPr>
              <w:t>A-dc.ba.uwv.nl</w:t>
            </w:r>
          </w:p>
        </w:tc>
        <w:tc>
          <w:tcPr>
            <w:tcW w:w="2700" w:type="dxa"/>
          </w:tcPr>
          <w:p w14:paraId="5D6EBA9A" w14:textId="257A0534"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A-DIM-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r>
      <w:tr w:rsidR="00097695" w:rsidRPr="003454A3" w14:paraId="5618695E" w14:textId="77777777" w:rsidTr="00097695">
        <w:tc>
          <w:tcPr>
            <w:tcW w:w="1439" w:type="dxa"/>
            <w:shd w:val="clear" w:color="auto" w:fill="D9D9D9" w:themeFill="background1" w:themeFillShade="D9"/>
          </w:tcPr>
          <w:p w14:paraId="3390775D" w14:textId="77777777" w:rsidR="00097695" w:rsidRPr="00B116DE" w:rsidRDefault="00097695" w:rsidP="00C65958">
            <w:pPr>
              <w:rPr>
                <w:rFonts w:eastAsia="Times New Roman" w:cs="Helvetica"/>
                <w:color w:val="1F1E33"/>
                <w:sz w:val="20"/>
                <w:lang w:val="en-US" w:eastAsia="nl-NL" w:bidi="ar-SA"/>
              </w:rPr>
            </w:pPr>
          </w:p>
        </w:tc>
        <w:tc>
          <w:tcPr>
            <w:tcW w:w="1436" w:type="dxa"/>
            <w:shd w:val="clear" w:color="auto" w:fill="D9D9D9" w:themeFill="background1" w:themeFillShade="D9"/>
          </w:tcPr>
          <w:p w14:paraId="483FF39E" w14:textId="77777777" w:rsidR="00097695" w:rsidRPr="00DE3F23" w:rsidRDefault="00097695" w:rsidP="00C65958">
            <w:pPr>
              <w:rPr>
                <w:rFonts w:cs="Arial"/>
                <w:sz w:val="20"/>
              </w:rPr>
            </w:pPr>
          </w:p>
        </w:tc>
        <w:tc>
          <w:tcPr>
            <w:tcW w:w="2520" w:type="dxa"/>
            <w:shd w:val="clear" w:color="auto" w:fill="D9D9D9" w:themeFill="background1" w:themeFillShade="D9"/>
          </w:tcPr>
          <w:p w14:paraId="5871BD27" w14:textId="77777777" w:rsidR="00097695" w:rsidRPr="00E41EAB" w:rsidRDefault="00097695" w:rsidP="00C65958">
            <w:pPr>
              <w:rPr>
                <w:rFonts w:eastAsia="Times New Roman" w:cs="Helvetica"/>
                <w:color w:val="1F1E33"/>
                <w:sz w:val="20"/>
                <w:lang w:val="en-US" w:eastAsia="nl-NL" w:bidi="ar-SA"/>
              </w:rPr>
            </w:pPr>
          </w:p>
        </w:tc>
        <w:tc>
          <w:tcPr>
            <w:tcW w:w="1890" w:type="dxa"/>
            <w:shd w:val="clear" w:color="auto" w:fill="D9D9D9" w:themeFill="background1" w:themeFillShade="D9"/>
          </w:tcPr>
          <w:p w14:paraId="1E726952" w14:textId="77777777" w:rsidR="00097695" w:rsidRPr="00E41EAB" w:rsidRDefault="00097695" w:rsidP="00C65958">
            <w:pPr>
              <w:rPr>
                <w:rFonts w:cs="Arial"/>
                <w:sz w:val="20"/>
                <w:lang w:val="en-US"/>
              </w:rPr>
            </w:pPr>
          </w:p>
        </w:tc>
        <w:tc>
          <w:tcPr>
            <w:tcW w:w="2700" w:type="dxa"/>
            <w:shd w:val="clear" w:color="auto" w:fill="D9D9D9" w:themeFill="background1" w:themeFillShade="D9"/>
          </w:tcPr>
          <w:p w14:paraId="263F34B3" w14:textId="77777777" w:rsidR="00097695" w:rsidRPr="00DE3F23" w:rsidRDefault="00097695" w:rsidP="00C65958">
            <w:pPr>
              <w:rPr>
                <w:rFonts w:cs="Arial"/>
                <w:sz w:val="20"/>
              </w:rPr>
            </w:pPr>
          </w:p>
        </w:tc>
      </w:tr>
      <w:tr w:rsidR="00097695" w:rsidRPr="00254FF5" w14:paraId="7D305A83" w14:textId="77777777" w:rsidTr="00097695">
        <w:tc>
          <w:tcPr>
            <w:tcW w:w="1439" w:type="dxa"/>
          </w:tcPr>
          <w:p w14:paraId="2F1847F6" w14:textId="38615B6D"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518D850E" w14:textId="14B4BEFF" w:rsidR="00097695" w:rsidRPr="00DE3F23" w:rsidRDefault="00097695" w:rsidP="00E41EAB">
            <w:pPr>
              <w:rPr>
                <w:rFonts w:cs="Arial"/>
                <w:sz w:val="20"/>
              </w:rPr>
            </w:pPr>
            <w:r w:rsidRPr="00DE3F23">
              <w:rPr>
                <w:rFonts w:cs="Arial"/>
                <w:sz w:val="20"/>
              </w:rPr>
              <w:t>Uwv.wpol.nl</w:t>
            </w:r>
          </w:p>
        </w:tc>
        <w:tc>
          <w:tcPr>
            <w:tcW w:w="2520" w:type="dxa"/>
          </w:tcPr>
          <w:p w14:paraId="3D363803" w14:textId="55266BB0"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c>
          <w:tcPr>
            <w:tcW w:w="1890" w:type="dxa"/>
          </w:tcPr>
          <w:p w14:paraId="640FA155" w14:textId="5BFA7872" w:rsidR="00097695" w:rsidRPr="00B116DE" w:rsidRDefault="00097695" w:rsidP="00E41EAB">
            <w:pPr>
              <w:rPr>
                <w:rFonts w:cs="Arial"/>
                <w:sz w:val="20"/>
                <w:lang w:val="nl-NL"/>
              </w:rPr>
            </w:pPr>
            <w:r w:rsidRPr="00B116DE">
              <w:rPr>
                <w:rFonts w:cs="Arial"/>
                <w:sz w:val="20"/>
                <w:lang w:val="nl-NL"/>
              </w:rPr>
              <w:t>O-dc.ba.uwv.nl</w:t>
            </w:r>
          </w:p>
        </w:tc>
        <w:tc>
          <w:tcPr>
            <w:tcW w:w="2700" w:type="dxa"/>
          </w:tcPr>
          <w:p w14:paraId="46AD1657" w14:textId="3DFE29F0"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r>
      <w:tr w:rsidR="00097695" w:rsidRPr="00B23EC4" w14:paraId="7094B449" w14:textId="77777777" w:rsidTr="00097695">
        <w:tc>
          <w:tcPr>
            <w:tcW w:w="1439" w:type="dxa"/>
          </w:tcPr>
          <w:p w14:paraId="7768BB2A" w14:textId="6409CBA9"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07E12A34" w14:textId="66D70E19" w:rsidR="00097695" w:rsidRPr="00DE3F23" w:rsidRDefault="00097695" w:rsidP="00E41EAB">
            <w:pPr>
              <w:rPr>
                <w:rFonts w:cs="Arial"/>
                <w:sz w:val="20"/>
              </w:rPr>
            </w:pPr>
            <w:r w:rsidRPr="00DE3F23">
              <w:rPr>
                <w:rFonts w:cs="Arial"/>
                <w:sz w:val="20"/>
              </w:rPr>
              <w:t>Uwv.wpol.nl</w:t>
            </w:r>
          </w:p>
        </w:tc>
        <w:tc>
          <w:tcPr>
            <w:tcW w:w="2520" w:type="dxa"/>
          </w:tcPr>
          <w:p w14:paraId="641CCEC0" w14:textId="5A9B9E59"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UWV SP G-UG-UWV-O-DIM-INFOSPHERE-ANALIST</w:t>
            </w:r>
          </w:p>
        </w:tc>
        <w:tc>
          <w:tcPr>
            <w:tcW w:w="1890" w:type="dxa"/>
          </w:tcPr>
          <w:p w14:paraId="40348EFD" w14:textId="5111E1D5" w:rsidR="00097695" w:rsidRPr="00B23EC4" w:rsidRDefault="00097695" w:rsidP="00E41EAB">
            <w:pPr>
              <w:rPr>
                <w:rFonts w:cs="Arial"/>
                <w:sz w:val="20"/>
                <w:lang w:val="de-DE"/>
              </w:rPr>
            </w:pPr>
            <w:r w:rsidRPr="00B23EC4">
              <w:rPr>
                <w:sz w:val="20"/>
                <w:lang w:val="de-DE"/>
              </w:rPr>
              <w:t>O-dc.ba.uwv.nl</w:t>
            </w:r>
          </w:p>
        </w:tc>
        <w:tc>
          <w:tcPr>
            <w:tcW w:w="2700" w:type="dxa"/>
          </w:tcPr>
          <w:p w14:paraId="3B5E67B0" w14:textId="1F16A516" w:rsidR="00097695" w:rsidRPr="00B23EC4" w:rsidRDefault="00097695" w:rsidP="00E41EAB">
            <w:pPr>
              <w:rPr>
                <w:rFonts w:cs="Arial"/>
                <w:sz w:val="20"/>
                <w:lang w:val="de-DE"/>
              </w:rPr>
            </w:pPr>
            <w:r w:rsidRPr="00B23EC4">
              <w:rPr>
                <w:rFonts w:eastAsia="Times New Roman" w:cs="Helvetica"/>
                <w:color w:val="1F1E33"/>
                <w:sz w:val="20"/>
                <w:lang w:val="de-DE" w:eastAsia="nl-NL" w:bidi="ar-SA"/>
              </w:rPr>
              <w:t>L-RG-UWV-O-DIM-INFOSPHERE-ANALIST</w:t>
            </w:r>
          </w:p>
        </w:tc>
      </w:tr>
      <w:tr w:rsidR="00097695" w:rsidRPr="00254FF5" w14:paraId="65C0F39F" w14:textId="77777777" w:rsidTr="00097695">
        <w:tc>
          <w:tcPr>
            <w:tcW w:w="1439" w:type="dxa"/>
          </w:tcPr>
          <w:p w14:paraId="6B820646" w14:textId="6344D103"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7637AEC7" w14:textId="62134A90" w:rsidR="00097695" w:rsidRPr="00DE3F23" w:rsidRDefault="00097695" w:rsidP="00E41EAB">
            <w:pPr>
              <w:rPr>
                <w:rFonts w:cs="Arial"/>
                <w:sz w:val="20"/>
              </w:rPr>
            </w:pPr>
            <w:r w:rsidRPr="00DE3F23">
              <w:rPr>
                <w:rFonts w:cs="Arial"/>
                <w:sz w:val="20"/>
              </w:rPr>
              <w:t>Uwv.wpol.nl</w:t>
            </w:r>
          </w:p>
        </w:tc>
        <w:tc>
          <w:tcPr>
            <w:tcW w:w="2520" w:type="dxa"/>
          </w:tcPr>
          <w:p w14:paraId="5138F22A" w14:textId="42C7EDEC"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c>
          <w:tcPr>
            <w:tcW w:w="1890" w:type="dxa"/>
          </w:tcPr>
          <w:p w14:paraId="10AF286D" w14:textId="36117854" w:rsidR="00097695" w:rsidRPr="00B116DE" w:rsidRDefault="00097695" w:rsidP="00E41EAB">
            <w:pPr>
              <w:rPr>
                <w:rFonts w:cs="Arial"/>
                <w:sz w:val="20"/>
                <w:lang w:val="nl-NL"/>
              </w:rPr>
            </w:pPr>
            <w:r w:rsidRPr="00B116DE">
              <w:rPr>
                <w:sz w:val="20"/>
                <w:lang w:val="nl-NL"/>
              </w:rPr>
              <w:t>O-dc.ba.uwv.nl</w:t>
            </w:r>
          </w:p>
        </w:tc>
        <w:tc>
          <w:tcPr>
            <w:tcW w:w="2700" w:type="dxa"/>
          </w:tcPr>
          <w:p w14:paraId="2AAE980B" w14:textId="0AFF41AB"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r>
      <w:tr w:rsidR="00097695" w:rsidRPr="003454A3" w14:paraId="4A24E136" w14:textId="77777777" w:rsidTr="00097695">
        <w:tc>
          <w:tcPr>
            <w:tcW w:w="1439" w:type="dxa"/>
          </w:tcPr>
          <w:p w14:paraId="1BB8208B" w14:textId="1920546D"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01C5420D" w14:textId="08539279" w:rsidR="00097695" w:rsidRPr="00DE3F23" w:rsidRDefault="00097695" w:rsidP="00E41EAB">
            <w:pPr>
              <w:rPr>
                <w:rFonts w:cs="Arial"/>
                <w:sz w:val="20"/>
              </w:rPr>
            </w:pPr>
            <w:r w:rsidRPr="00DE3F23">
              <w:rPr>
                <w:rFonts w:cs="Arial"/>
                <w:sz w:val="20"/>
              </w:rPr>
              <w:t>Uwv.wpol.nl</w:t>
            </w:r>
          </w:p>
        </w:tc>
        <w:tc>
          <w:tcPr>
            <w:tcW w:w="2520" w:type="dxa"/>
          </w:tcPr>
          <w:p w14:paraId="0783A021" w14:textId="7D86E2CE"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c>
          <w:tcPr>
            <w:tcW w:w="1890" w:type="dxa"/>
          </w:tcPr>
          <w:p w14:paraId="5FA2B654" w14:textId="57420116" w:rsidR="00097695" w:rsidRPr="00E41EAB" w:rsidRDefault="00097695" w:rsidP="00E41EAB">
            <w:pPr>
              <w:rPr>
                <w:rFonts w:cs="Arial"/>
                <w:sz w:val="20"/>
                <w:lang w:val="en-US"/>
              </w:rPr>
            </w:pPr>
            <w:r w:rsidRPr="00E41EAB">
              <w:rPr>
                <w:sz w:val="20"/>
              </w:rPr>
              <w:t>O-dc.ba.uwv.nl</w:t>
            </w:r>
          </w:p>
        </w:tc>
        <w:tc>
          <w:tcPr>
            <w:tcW w:w="2700" w:type="dxa"/>
          </w:tcPr>
          <w:p w14:paraId="0039A906" w14:textId="3AB8070D"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-TESTER</w:t>
            </w:r>
          </w:p>
        </w:tc>
      </w:tr>
      <w:tr w:rsidR="00097695" w:rsidRPr="00254FF5" w14:paraId="002DADF7" w14:textId="77777777" w:rsidTr="00097695">
        <w:tc>
          <w:tcPr>
            <w:tcW w:w="1439" w:type="dxa"/>
          </w:tcPr>
          <w:p w14:paraId="39A09E4F" w14:textId="0926DA44"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lastRenderedPageBreak/>
              <w:t>Development</w:t>
            </w:r>
          </w:p>
        </w:tc>
        <w:tc>
          <w:tcPr>
            <w:tcW w:w="1436" w:type="dxa"/>
          </w:tcPr>
          <w:p w14:paraId="61E60E5F" w14:textId="32901FEC" w:rsidR="00097695" w:rsidRPr="00DE3F23" w:rsidRDefault="00097695" w:rsidP="00E41EAB">
            <w:pPr>
              <w:rPr>
                <w:rFonts w:cs="Arial"/>
                <w:sz w:val="20"/>
              </w:rPr>
            </w:pPr>
            <w:r w:rsidRPr="00DE3F23">
              <w:rPr>
                <w:rFonts w:cs="Arial"/>
                <w:sz w:val="20"/>
              </w:rPr>
              <w:t>Uwv.wpol.nl</w:t>
            </w:r>
          </w:p>
        </w:tc>
        <w:tc>
          <w:tcPr>
            <w:tcW w:w="2520" w:type="dxa"/>
          </w:tcPr>
          <w:p w14:paraId="51C22BE7" w14:textId="40F34E45"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c>
          <w:tcPr>
            <w:tcW w:w="1890" w:type="dxa"/>
          </w:tcPr>
          <w:p w14:paraId="211B0B25" w14:textId="1A308947" w:rsidR="00097695" w:rsidRPr="00B116DE" w:rsidRDefault="00097695" w:rsidP="00E41EAB">
            <w:pPr>
              <w:rPr>
                <w:rFonts w:cs="Arial"/>
                <w:sz w:val="20"/>
                <w:lang w:val="nl-NL"/>
              </w:rPr>
            </w:pPr>
            <w:r w:rsidRPr="00B116DE">
              <w:rPr>
                <w:sz w:val="20"/>
                <w:lang w:val="nl-NL"/>
              </w:rPr>
              <w:t>O-dc.ba.uwv.nl</w:t>
            </w:r>
          </w:p>
        </w:tc>
        <w:tc>
          <w:tcPr>
            <w:tcW w:w="2700" w:type="dxa"/>
          </w:tcPr>
          <w:p w14:paraId="25875632" w14:textId="510E9105"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L-RG-UWV-O-DIM-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r>
      <w:tr w:rsidR="00097695" w:rsidRPr="003454A3" w14:paraId="7330FD7C" w14:textId="77777777" w:rsidTr="00097695">
        <w:tc>
          <w:tcPr>
            <w:tcW w:w="1439" w:type="dxa"/>
          </w:tcPr>
          <w:p w14:paraId="6E11C2CB" w14:textId="5E256392"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3A6ACD4C" w14:textId="5B69B2C7" w:rsidR="00097695" w:rsidRPr="00DE3F23" w:rsidRDefault="00097695" w:rsidP="00E41EAB">
            <w:pPr>
              <w:rPr>
                <w:rFonts w:cs="Arial"/>
                <w:sz w:val="20"/>
              </w:rPr>
            </w:pPr>
            <w:r w:rsidRPr="00DE3F23">
              <w:rPr>
                <w:rFonts w:cs="Arial"/>
                <w:sz w:val="20"/>
              </w:rPr>
              <w:t>Uwv.wpol.nl</w:t>
            </w:r>
          </w:p>
        </w:tc>
        <w:tc>
          <w:tcPr>
            <w:tcW w:w="2520" w:type="dxa"/>
          </w:tcPr>
          <w:p w14:paraId="2E52B7A6" w14:textId="36DE527F"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c>
          <w:tcPr>
            <w:tcW w:w="1890" w:type="dxa"/>
          </w:tcPr>
          <w:p w14:paraId="365C2962" w14:textId="530F2BEE" w:rsidR="00097695" w:rsidRPr="00E41EAB" w:rsidRDefault="00097695" w:rsidP="00E41EAB">
            <w:pPr>
              <w:rPr>
                <w:rFonts w:cs="Arial"/>
                <w:sz w:val="20"/>
                <w:lang w:val="en-US"/>
              </w:rPr>
            </w:pPr>
            <w:r w:rsidRPr="00E41EAB">
              <w:rPr>
                <w:sz w:val="20"/>
              </w:rPr>
              <w:t>O-dc.ba.uwv.nl</w:t>
            </w:r>
          </w:p>
        </w:tc>
        <w:tc>
          <w:tcPr>
            <w:tcW w:w="2700" w:type="dxa"/>
          </w:tcPr>
          <w:p w14:paraId="08AC526C" w14:textId="0A0F9846"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r>
      <w:tr w:rsidR="00097695" w:rsidRPr="003454A3" w14:paraId="4AFA8811" w14:textId="77777777" w:rsidTr="00097695">
        <w:tc>
          <w:tcPr>
            <w:tcW w:w="1439" w:type="dxa"/>
          </w:tcPr>
          <w:p w14:paraId="48DD088B" w14:textId="00FC54DD" w:rsidR="00097695" w:rsidRPr="00DE3F23"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Development</w:t>
            </w:r>
          </w:p>
        </w:tc>
        <w:tc>
          <w:tcPr>
            <w:tcW w:w="1436" w:type="dxa"/>
          </w:tcPr>
          <w:p w14:paraId="629D8C5E" w14:textId="6B504A38" w:rsidR="00097695" w:rsidRPr="00DE3F23" w:rsidRDefault="00097695" w:rsidP="00E41EAB">
            <w:pPr>
              <w:rPr>
                <w:rFonts w:cs="Arial"/>
                <w:sz w:val="20"/>
              </w:rPr>
            </w:pPr>
            <w:r w:rsidRPr="00DE3F23">
              <w:rPr>
                <w:rFonts w:cs="Arial"/>
                <w:sz w:val="20"/>
              </w:rPr>
              <w:t>Uwv.wpol.nl</w:t>
            </w:r>
          </w:p>
        </w:tc>
        <w:tc>
          <w:tcPr>
            <w:tcW w:w="2520" w:type="dxa"/>
          </w:tcPr>
          <w:p w14:paraId="511EE41D" w14:textId="13516982"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-IIS-METADATA-INTEGRATION</w:t>
            </w:r>
          </w:p>
        </w:tc>
        <w:tc>
          <w:tcPr>
            <w:tcW w:w="1890" w:type="dxa"/>
          </w:tcPr>
          <w:p w14:paraId="292210F1" w14:textId="081519B6" w:rsidR="00097695" w:rsidRPr="00E41EAB" w:rsidRDefault="00097695" w:rsidP="00E41EAB">
            <w:pPr>
              <w:rPr>
                <w:rFonts w:cs="Arial"/>
                <w:sz w:val="20"/>
                <w:lang w:val="en-US"/>
              </w:rPr>
            </w:pPr>
            <w:r w:rsidRPr="00E41EAB">
              <w:rPr>
                <w:sz w:val="20"/>
              </w:rPr>
              <w:t>O-dc.ba.uwv.nl</w:t>
            </w:r>
          </w:p>
        </w:tc>
        <w:tc>
          <w:tcPr>
            <w:tcW w:w="2700" w:type="dxa"/>
          </w:tcPr>
          <w:p w14:paraId="1AF0B051" w14:textId="35495CEB"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O-DIM-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-IIS-METADATA-INTEGRATION</w:t>
            </w:r>
          </w:p>
        </w:tc>
      </w:tr>
      <w:tr w:rsidR="00097695" w:rsidRPr="003454A3" w14:paraId="130C6FC7" w14:textId="77777777" w:rsidTr="00097695">
        <w:tc>
          <w:tcPr>
            <w:tcW w:w="1439" w:type="dxa"/>
            <w:shd w:val="clear" w:color="auto" w:fill="D9D9D9" w:themeFill="background1" w:themeFillShade="D9"/>
          </w:tcPr>
          <w:p w14:paraId="32203607" w14:textId="77777777" w:rsidR="00097695" w:rsidRPr="00B116DE" w:rsidRDefault="00097695" w:rsidP="00E41EAB">
            <w:pPr>
              <w:rPr>
                <w:rFonts w:eastAsia="Times New Roman" w:cs="Helvetica"/>
                <w:color w:val="1F1E33"/>
                <w:sz w:val="20"/>
                <w:lang w:val="en-US" w:eastAsia="nl-NL" w:bidi="ar-SA"/>
              </w:rPr>
            </w:pPr>
          </w:p>
        </w:tc>
        <w:tc>
          <w:tcPr>
            <w:tcW w:w="1436" w:type="dxa"/>
            <w:shd w:val="clear" w:color="auto" w:fill="D9D9D9" w:themeFill="background1" w:themeFillShade="D9"/>
          </w:tcPr>
          <w:p w14:paraId="18C57CF8" w14:textId="77777777" w:rsidR="00097695" w:rsidRPr="00DE3F23" w:rsidRDefault="00097695" w:rsidP="00E41EAB">
            <w:pPr>
              <w:rPr>
                <w:rFonts w:cs="Arial"/>
                <w:sz w:val="20"/>
              </w:rPr>
            </w:pPr>
          </w:p>
        </w:tc>
        <w:tc>
          <w:tcPr>
            <w:tcW w:w="2520" w:type="dxa"/>
            <w:shd w:val="clear" w:color="auto" w:fill="D9D9D9" w:themeFill="background1" w:themeFillShade="D9"/>
          </w:tcPr>
          <w:p w14:paraId="6B57E213" w14:textId="77777777" w:rsidR="00097695" w:rsidRPr="00E41EAB" w:rsidRDefault="00097695" w:rsidP="00E41EAB">
            <w:pPr>
              <w:rPr>
                <w:rFonts w:eastAsia="Times New Roman" w:cs="Helvetica"/>
                <w:color w:val="1F1E33"/>
                <w:sz w:val="20"/>
                <w:lang w:val="en-US" w:eastAsia="nl-NL" w:bidi="ar-SA"/>
              </w:rPr>
            </w:pPr>
          </w:p>
        </w:tc>
        <w:tc>
          <w:tcPr>
            <w:tcW w:w="1890" w:type="dxa"/>
            <w:shd w:val="clear" w:color="auto" w:fill="D9D9D9" w:themeFill="background1" w:themeFillShade="D9"/>
          </w:tcPr>
          <w:p w14:paraId="2588E4A5" w14:textId="77777777" w:rsidR="00097695" w:rsidRPr="00E41EAB" w:rsidRDefault="00097695" w:rsidP="00E41EAB">
            <w:pPr>
              <w:rPr>
                <w:rFonts w:cs="Arial"/>
                <w:sz w:val="20"/>
                <w:lang w:val="en-US"/>
              </w:rPr>
            </w:pPr>
          </w:p>
        </w:tc>
        <w:tc>
          <w:tcPr>
            <w:tcW w:w="2700" w:type="dxa"/>
            <w:shd w:val="clear" w:color="auto" w:fill="D9D9D9" w:themeFill="background1" w:themeFillShade="D9"/>
          </w:tcPr>
          <w:p w14:paraId="0FB85D98" w14:textId="77777777" w:rsidR="00097695" w:rsidRPr="00DE3F23" w:rsidRDefault="00097695" w:rsidP="00E41EAB">
            <w:pPr>
              <w:rPr>
                <w:rFonts w:cs="Arial"/>
                <w:sz w:val="20"/>
              </w:rPr>
            </w:pPr>
          </w:p>
        </w:tc>
      </w:tr>
      <w:tr w:rsidR="00097695" w:rsidRPr="00254FF5" w14:paraId="161DC61B" w14:textId="77777777" w:rsidTr="00097695">
        <w:tc>
          <w:tcPr>
            <w:tcW w:w="1439" w:type="dxa"/>
          </w:tcPr>
          <w:p w14:paraId="5B4EF550" w14:textId="078E0BDB"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7F25E7A2" w14:textId="20421AB9" w:rsidR="00097695" w:rsidRPr="00DE3F23" w:rsidRDefault="00097695" w:rsidP="00E41EAB">
            <w:pPr>
              <w:rPr>
                <w:rFonts w:cs="Arial"/>
                <w:sz w:val="20"/>
              </w:rPr>
            </w:pPr>
            <w:r w:rsidRPr="00DE3F23">
              <w:rPr>
                <w:rFonts w:cs="Arial"/>
                <w:sz w:val="20"/>
              </w:rPr>
              <w:t>Uwv.wpol.nl</w:t>
            </w:r>
          </w:p>
        </w:tc>
        <w:tc>
          <w:tcPr>
            <w:tcW w:w="2520" w:type="dxa"/>
          </w:tcPr>
          <w:p w14:paraId="6C342F6E" w14:textId="5A7E8227"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c>
          <w:tcPr>
            <w:tcW w:w="1890" w:type="dxa"/>
          </w:tcPr>
          <w:p w14:paraId="290C7949" w14:textId="2915834C" w:rsidR="00097695" w:rsidRPr="00B23EC4" w:rsidRDefault="00097695" w:rsidP="00E41EAB">
            <w:pPr>
              <w:rPr>
                <w:rFonts w:cs="Arial"/>
                <w:sz w:val="20"/>
                <w:lang w:val="de-DE"/>
              </w:rPr>
            </w:pPr>
            <w:r w:rsidRPr="00B23EC4">
              <w:rPr>
                <w:rFonts w:cs="Arial"/>
                <w:sz w:val="20"/>
                <w:lang w:val="de-DE"/>
              </w:rPr>
              <w:t>T-dc.ba.uwv.nl</w:t>
            </w:r>
          </w:p>
        </w:tc>
        <w:tc>
          <w:tcPr>
            <w:tcW w:w="2700" w:type="dxa"/>
          </w:tcPr>
          <w:p w14:paraId="5E95B5C4" w14:textId="425409C1"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-GEBRUIKER</w:t>
            </w:r>
          </w:p>
        </w:tc>
      </w:tr>
      <w:tr w:rsidR="00097695" w:rsidRPr="00B23EC4" w14:paraId="51861E0E" w14:textId="77777777" w:rsidTr="00097695">
        <w:tc>
          <w:tcPr>
            <w:tcW w:w="1439" w:type="dxa"/>
          </w:tcPr>
          <w:p w14:paraId="2595AD18" w14:textId="0CA21979"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7A1E4316" w14:textId="41B7DCA5" w:rsidR="00097695" w:rsidRPr="00DE3F23" w:rsidRDefault="00097695" w:rsidP="00E41EAB">
            <w:pPr>
              <w:rPr>
                <w:rFonts w:cs="Arial"/>
                <w:sz w:val="20"/>
              </w:rPr>
            </w:pPr>
            <w:r w:rsidRPr="00DE3F23">
              <w:rPr>
                <w:rFonts w:cs="Arial"/>
                <w:sz w:val="20"/>
              </w:rPr>
              <w:t>Uwv.wpol.nl</w:t>
            </w:r>
          </w:p>
        </w:tc>
        <w:tc>
          <w:tcPr>
            <w:tcW w:w="2520" w:type="dxa"/>
          </w:tcPr>
          <w:p w14:paraId="7600AD3B" w14:textId="2D07070F"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UWV SP G-UG-UWV-T-DIM-INFOSPHERE-ANALIST</w:t>
            </w:r>
          </w:p>
        </w:tc>
        <w:tc>
          <w:tcPr>
            <w:tcW w:w="1890" w:type="dxa"/>
          </w:tcPr>
          <w:p w14:paraId="1302B596" w14:textId="07FAB680" w:rsidR="00097695" w:rsidRPr="00B23EC4" w:rsidRDefault="00097695" w:rsidP="00E41EAB">
            <w:pPr>
              <w:rPr>
                <w:rFonts w:cs="Arial"/>
                <w:sz w:val="20"/>
                <w:lang w:val="de-DE"/>
              </w:rPr>
            </w:pPr>
            <w:r w:rsidRPr="00B23EC4">
              <w:rPr>
                <w:sz w:val="20"/>
                <w:lang w:val="de-DE"/>
              </w:rPr>
              <w:t>T-dc.ba.uwv.nl</w:t>
            </w:r>
          </w:p>
        </w:tc>
        <w:tc>
          <w:tcPr>
            <w:tcW w:w="2700" w:type="dxa"/>
          </w:tcPr>
          <w:p w14:paraId="69FCE66D" w14:textId="01A68B0B" w:rsidR="00097695" w:rsidRPr="00B23EC4" w:rsidRDefault="00097695" w:rsidP="00E41EAB">
            <w:pPr>
              <w:rPr>
                <w:rFonts w:cs="Arial"/>
                <w:sz w:val="20"/>
                <w:lang w:val="de-DE"/>
              </w:rPr>
            </w:pPr>
            <w:r w:rsidRPr="00B23EC4">
              <w:rPr>
                <w:rFonts w:eastAsia="Times New Roman" w:cs="Helvetica"/>
                <w:color w:val="1F1E33"/>
                <w:sz w:val="20"/>
                <w:lang w:val="de-DE" w:eastAsia="nl-NL" w:bidi="ar-SA"/>
              </w:rPr>
              <w:t>L-RG-UWV-T-DIM-INFOSPHERE-ANALIST</w:t>
            </w:r>
          </w:p>
        </w:tc>
      </w:tr>
      <w:tr w:rsidR="00097695" w:rsidRPr="00254FF5" w14:paraId="050004C6" w14:textId="77777777" w:rsidTr="00097695">
        <w:tc>
          <w:tcPr>
            <w:tcW w:w="1439" w:type="dxa"/>
          </w:tcPr>
          <w:p w14:paraId="1640C65A" w14:textId="45988DCB"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4E062A29" w14:textId="08847526" w:rsidR="00097695" w:rsidRPr="00DE3F23" w:rsidRDefault="00097695" w:rsidP="00E41EAB">
            <w:pPr>
              <w:rPr>
                <w:rFonts w:cs="Arial"/>
                <w:sz w:val="20"/>
              </w:rPr>
            </w:pPr>
            <w:r w:rsidRPr="00DE3F23">
              <w:rPr>
                <w:rFonts w:cs="Arial"/>
                <w:sz w:val="20"/>
              </w:rPr>
              <w:t>Uwv.wpol.nl</w:t>
            </w:r>
          </w:p>
        </w:tc>
        <w:tc>
          <w:tcPr>
            <w:tcW w:w="2520" w:type="dxa"/>
          </w:tcPr>
          <w:p w14:paraId="5D8C3AF6" w14:textId="6D30C823"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c>
          <w:tcPr>
            <w:tcW w:w="1890" w:type="dxa"/>
          </w:tcPr>
          <w:p w14:paraId="67BEE7ED" w14:textId="383804B2" w:rsidR="00097695" w:rsidRPr="00B23EC4" w:rsidRDefault="00097695" w:rsidP="00E41EAB">
            <w:pPr>
              <w:rPr>
                <w:rFonts w:cs="Arial"/>
                <w:sz w:val="20"/>
                <w:lang w:val="de-DE"/>
              </w:rPr>
            </w:pPr>
            <w:r w:rsidRPr="00B23EC4">
              <w:rPr>
                <w:sz w:val="20"/>
                <w:lang w:val="de-DE"/>
              </w:rPr>
              <w:t>T-dc.ba.uwv.nl</w:t>
            </w:r>
          </w:p>
        </w:tc>
        <w:tc>
          <w:tcPr>
            <w:tcW w:w="2700" w:type="dxa"/>
          </w:tcPr>
          <w:p w14:paraId="21D452E8" w14:textId="037AC7D4"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-ONTWIKKELAAR</w:t>
            </w:r>
          </w:p>
        </w:tc>
      </w:tr>
      <w:tr w:rsidR="00097695" w:rsidRPr="00B23EC4" w14:paraId="125EE334" w14:textId="77777777" w:rsidTr="00097695">
        <w:tc>
          <w:tcPr>
            <w:tcW w:w="1439" w:type="dxa"/>
          </w:tcPr>
          <w:p w14:paraId="0AC7E9E6" w14:textId="5C8EE275"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3264E1F0" w14:textId="7092906C" w:rsidR="00097695" w:rsidRPr="00DE3F23" w:rsidRDefault="00097695" w:rsidP="00E41EAB">
            <w:pPr>
              <w:rPr>
                <w:rFonts w:cs="Arial"/>
                <w:sz w:val="20"/>
              </w:rPr>
            </w:pPr>
            <w:r w:rsidRPr="00DE3F23">
              <w:rPr>
                <w:rFonts w:cs="Arial"/>
                <w:sz w:val="20"/>
              </w:rPr>
              <w:t>Uwv.wpol.nl</w:t>
            </w:r>
          </w:p>
        </w:tc>
        <w:tc>
          <w:tcPr>
            <w:tcW w:w="2520" w:type="dxa"/>
          </w:tcPr>
          <w:p w14:paraId="633C95AB" w14:textId="1850B841"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UWV SP G-UG-UWV-T-DIM-INFOSPHERE-TESTER</w:t>
            </w:r>
          </w:p>
        </w:tc>
        <w:tc>
          <w:tcPr>
            <w:tcW w:w="1890" w:type="dxa"/>
          </w:tcPr>
          <w:p w14:paraId="2646A707" w14:textId="58190358" w:rsidR="00097695" w:rsidRPr="00B23EC4" w:rsidRDefault="00097695" w:rsidP="00E41EAB">
            <w:pPr>
              <w:rPr>
                <w:rFonts w:cs="Arial"/>
                <w:sz w:val="20"/>
                <w:lang w:val="de-DE"/>
              </w:rPr>
            </w:pPr>
            <w:r w:rsidRPr="00B23EC4">
              <w:rPr>
                <w:sz w:val="20"/>
                <w:lang w:val="de-DE"/>
              </w:rPr>
              <w:t>T-dc.ba.uwv.nl</w:t>
            </w:r>
          </w:p>
        </w:tc>
        <w:tc>
          <w:tcPr>
            <w:tcW w:w="2700" w:type="dxa"/>
          </w:tcPr>
          <w:p w14:paraId="7F826C37" w14:textId="6BB95DD8" w:rsidR="00097695" w:rsidRPr="00B23EC4" w:rsidRDefault="00097695" w:rsidP="00E41EAB">
            <w:pPr>
              <w:rPr>
                <w:rFonts w:eastAsia="Times New Roman" w:cs="Helvetica"/>
                <w:color w:val="1F1E33"/>
                <w:sz w:val="20"/>
                <w:lang w:val="de-DE" w:eastAsia="nl-NL" w:bidi="ar-SA"/>
              </w:rPr>
            </w:pPr>
            <w:r w:rsidRPr="00B23EC4">
              <w:rPr>
                <w:rFonts w:eastAsia="Times New Roman" w:cs="Helvetica"/>
                <w:color w:val="1F1E33"/>
                <w:sz w:val="20"/>
                <w:lang w:val="de-DE" w:eastAsia="nl-NL" w:bidi="ar-SA"/>
              </w:rPr>
              <w:t>L-RG-UWV-T-DIM-INFOSPHERE-TESTER</w:t>
            </w:r>
          </w:p>
        </w:tc>
      </w:tr>
      <w:tr w:rsidR="00097695" w:rsidRPr="00254FF5" w14:paraId="67C86A04" w14:textId="77777777" w:rsidTr="00097695">
        <w:tc>
          <w:tcPr>
            <w:tcW w:w="1439" w:type="dxa"/>
          </w:tcPr>
          <w:p w14:paraId="694002F5" w14:textId="41BB6AFB"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57BE5BA0" w14:textId="4E0400D1" w:rsidR="00097695" w:rsidRPr="00DE3F23" w:rsidRDefault="00097695" w:rsidP="00E41EAB">
            <w:pPr>
              <w:rPr>
                <w:rFonts w:cs="Arial"/>
                <w:sz w:val="20"/>
              </w:rPr>
            </w:pPr>
            <w:r w:rsidRPr="00DE3F23">
              <w:rPr>
                <w:rFonts w:cs="Arial"/>
                <w:sz w:val="20"/>
              </w:rPr>
              <w:t>Uwv.wpol.nl</w:t>
            </w:r>
          </w:p>
        </w:tc>
        <w:tc>
          <w:tcPr>
            <w:tcW w:w="2520" w:type="dxa"/>
          </w:tcPr>
          <w:p w14:paraId="3CCDF52C" w14:textId="41520534" w:rsidR="00097695" w:rsidRPr="00B116DE" w:rsidRDefault="00097695" w:rsidP="00E41EAB">
            <w:pPr>
              <w:rPr>
                <w:rFonts w:eastAsia="Times New Roman" w:cs="Helvetica"/>
                <w:color w:val="1F1E33"/>
                <w:sz w:val="20"/>
                <w:lang w:val="nl-NL" w:eastAsia="nl-NL" w:bidi="ar-SA"/>
              </w:rPr>
            </w:pPr>
            <w:r w:rsidRPr="00B116DE">
              <w:rPr>
                <w:rFonts w:eastAsia="Times New Roman" w:cs="Helvetica"/>
                <w:color w:val="1F1E33"/>
                <w:sz w:val="20"/>
                <w:lang w:val="nl-NL" w:eastAsia="nl-NL" w:bidi="ar-SA"/>
              </w:rPr>
              <w:t>UWV SP G-UG-UWV-T-DIM-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c>
          <w:tcPr>
            <w:tcW w:w="1890" w:type="dxa"/>
          </w:tcPr>
          <w:p w14:paraId="44436FFA" w14:textId="52A22946" w:rsidR="00097695" w:rsidRPr="00B23EC4" w:rsidRDefault="00097695" w:rsidP="00E41EAB">
            <w:pPr>
              <w:rPr>
                <w:rFonts w:cs="Arial"/>
                <w:sz w:val="20"/>
                <w:lang w:val="de-DE"/>
              </w:rPr>
            </w:pPr>
            <w:r w:rsidRPr="00B23EC4">
              <w:rPr>
                <w:sz w:val="20"/>
                <w:lang w:val="de-DE"/>
              </w:rPr>
              <w:t>T-dc.ba.uwv.nl</w:t>
            </w:r>
          </w:p>
        </w:tc>
        <w:tc>
          <w:tcPr>
            <w:tcW w:w="2700" w:type="dxa"/>
          </w:tcPr>
          <w:p w14:paraId="6A2B9F3C" w14:textId="029E7EBA" w:rsidR="00097695" w:rsidRPr="00B116DE" w:rsidRDefault="00097695" w:rsidP="00E41EAB">
            <w:pPr>
              <w:rPr>
                <w:rFonts w:cs="Arial"/>
                <w:sz w:val="20"/>
                <w:lang w:val="nl-NL"/>
              </w:rPr>
            </w:pPr>
            <w:r w:rsidRPr="00B116DE">
              <w:rPr>
                <w:rFonts w:eastAsia="Times New Roman" w:cs="Helvetica"/>
                <w:color w:val="1F1E33"/>
                <w:sz w:val="20"/>
                <w:lang w:val="nl-NL" w:eastAsia="nl-NL" w:bidi="ar-SA"/>
              </w:rPr>
              <w:t>L-RG-UWV-T-DIM-</w:t>
            </w:r>
            <w:r>
              <w:rPr>
                <w:rFonts w:eastAsia="Times New Roman" w:cs="Helvetica"/>
                <w:color w:val="1F1E33"/>
                <w:sz w:val="20"/>
                <w:lang w:val="nl-NL" w:eastAsia="nl-NL" w:bidi="ar-SA"/>
              </w:rPr>
              <w:t>INFOSPHERE</w:t>
            </w:r>
            <w:r w:rsidRPr="00B116DE">
              <w:rPr>
                <w:rFonts w:eastAsia="Times New Roman" w:cs="Helvetica"/>
                <w:color w:val="1F1E33"/>
                <w:sz w:val="20"/>
                <w:lang w:val="nl-NL" w:eastAsia="nl-NL" w:bidi="ar-SA"/>
              </w:rPr>
              <w:t>-BEHEER</w:t>
            </w:r>
          </w:p>
        </w:tc>
      </w:tr>
      <w:tr w:rsidR="00097695" w:rsidRPr="003454A3" w14:paraId="6EE1D98F" w14:textId="77777777" w:rsidTr="00097695">
        <w:tc>
          <w:tcPr>
            <w:tcW w:w="1439" w:type="dxa"/>
          </w:tcPr>
          <w:p w14:paraId="3FAE7604" w14:textId="0AA01F68" w:rsidR="00097695" w:rsidRDefault="00097695" w:rsidP="00E41EAB">
            <w:pPr>
              <w:rPr>
                <w:rFonts w:eastAsia="Times New Roman" w:cs="Helvetica"/>
                <w:color w:val="1F1E33"/>
                <w:sz w:val="20"/>
                <w:lang w:val="nl-NL" w:eastAsia="nl-NL" w:bidi="ar-SA"/>
              </w:rPr>
            </w:pPr>
            <w:r>
              <w:rPr>
                <w:rFonts w:eastAsia="Times New Roman" w:cs="Helvetica"/>
                <w:color w:val="1F1E33"/>
                <w:sz w:val="20"/>
                <w:lang w:val="nl-NL" w:eastAsia="nl-NL" w:bidi="ar-SA"/>
              </w:rPr>
              <w:t>Test</w:t>
            </w:r>
          </w:p>
        </w:tc>
        <w:tc>
          <w:tcPr>
            <w:tcW w:w="1436" w:type="dxa"/>
          </w:tcPr>
          <w:p w14:paraId="22F25D35" w14:textId="3BE18537" w:rsidR="00097695" w:rsidRPr="00DE3F23" w:rsidRDefault="00097695" w:rsidP="00E41EAB">
            <w:pPr>
              <w:rPr>
                <w:rFonts w:cs="Arial"/>
                <w:sz w:val="20"/>
              </w:rPr>
            </w:pPr>
            <w:r w:rsidRPr="00DE3F23">
              <w:rPr>
                <w:rFonts w:cs="Arial"/>
                <w:sz w:val="20"/>
              </w:rPr>
              <w:t>Uwv.wpol.nl</w:t>
            </w:r>
          </w:p>
        </w:tc>
        <w:tc>
          <w:tcPr>
            <w:tcW w:w="2520" w:type="dxa"/>
          </w:tcPr>
          <w:p w14:paraId="46EE875B" w14:textId="15704917" w:rsidR="00097695" w:rsidRPr="00E41EAB" w:rsidRDefault="00097695" w:rsidP="00E41EAB">
            <w:pPr>
              <w:rPr>
                <w:rFonts w:eastAsia="Times New Roman" w:cs="Helvetica"/>
                <w:color w:val="1F1E33"/>
                <w:sz w:val="20"/>
                <w:lang w:val="en-US" w:eastAsia="nl-NL" w:bidi="ar-SA"/>
              </w:rPr>
            </w:pPr>
            <w:r w:rsidRPr="00E41EAB">
              <w:rPr>
                <w:rFonts w:eastAsia="Times New Roman" w:cs="Helvetica"/>
                <w:color w:val="1F1E33"/>
                <w:sz w:val="20"/>
                <w:lang w:val="en-US" w:eastAsia="nl-NL" w:bidi="ar-SA"/>
              </w:rPr>
              <w:t>UWV SP G-UG-UWV-T-DIM-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c>
          <w:tcPr>
            <w:tcW w:w="1890" w:type="dxa"/>
          </w:tcPr>
          <w:p w14:paraId="47CB8460" w14:textId="0CEBB82E" w:rsidR="00097695" w:rsidRPr="00B23EC4" w:rsidRDefault="00097695" w:rsidP="00E41EAB">
            <w:pPr>
              <w:rPr>
                <w:rFonts w:cs="Arial"/>
                <w:sz w:val="20"/>
                <w:lang w:val="de-DE"/>
              </w:rPr>
            </w:pPr>
            <w:r w:rsidRPr="00B23EC4">
              <w:rPr>
                <w:rFonts w:cs="Arial"/>
                <w:sz w:val="20"/>
                <w:lang w:val="de-DE"/>
              </w:rPr>
              <w:t>T-dc.ba.uwv.nl</w:t>
            </w:r>
          </w:p>
        </w:tc>
        <w:tc>
          <w:tcPr>
            <w:tcW w:w="2700" w:type="dxa"/>
          </w:tcPr>
          <w:p w14:paraId="65A23A4E" w14:textId="0FB0AE95" w:rsidR="00097695" w:rsidRPr="00DE3F23" w:rsidRDefault="00097695" w:rsidP="00E41EAB">
            <w:pPr>
              <w:rPr>
                <w:rFonts w:cs="Arial"/>
                <w:sz w:val="20"/>
              </w:rPr>
            </w:pPr>
            <w:r>
              <w:rPr>
                <w:rFonts w:eastAsia="Times New Roman" w:cs="Helvetica"/>
                <w:color w:val="1F1E33"/>
                <w:sz w:val="20"/>
                <w:lang w:val="en-US" w:eastAsia="nl-NL" w:bidi="ar-SA"/>
              </w:rPr>
              <w:t>L-RG-UWV-</w:t>
            </w:r>
            <w:r w:rsidRPr="00E41EAB">
              <w:rPr>
                <w:rFonts w:eastAsia="Times New Roman" w:cs="Helvetica"/>
                <w:color w:val="1F1E33"/>
                <w:sz w:val="20"/>
                <w:lang w:val="en-US" w:eastAsia="nl-NL" w:bidi="ar-SA"/>
              </w:rPr>
              <w:t>T-DIM-</w:t>
            </w:r>
            <w:r>
              <w:rPr>
                <w:rFonts w:eastAsia="Times New Roman" w:cs="Helvetica"/>
                <w:color w:val="1F1E33"/>
                <w:sz w:val="20"/>
                <w:lang w:val="en-US" w:eastAsia="nl-NL" w:bidi="ar-SA"/>
              </w:rPr>
              <w:t>INFOSPHERE</w:t>
            </w:r>
            <w:r w:rsidRPr="00E41EAB">
              <w:rPr>
                <w:rFonts w:eastAsia="Times New Roman" w:cs="Helvetica"/>
                <w:color w:val="1F1E33"/>
                <w:sz w:val="20"/>
                <w:lang w:val="en-US" w:eastAsia="nl-NL" w:bidi="ar-SA"/>
              </w:rPr>
              <w:t>-ADMINISTRATOR</w:t>
            </w:r>
          </w:p>
        </w:tc>
      </w:tr>
    </w:tbl>
    <w:p w14:paraId="426169CE" w14:textId="7965641A" w:rsidR="003051B3" w:rsidRDefault="003051B3" w:rsidP="003051B3">
      <w:pPr>
        <w:pStyle w:val="BodyText"/>
        <w:rPr>
          <w:lang w:val="en-US"/>
        </w:rPr>
      </w:pPr>
    </w:p>
    <w:p w14:paraId="0A074708" w14:textId="096AB002" w:rsidR="003051B3" w:rsidRPr="0016776E" w:rsidRDefault="003051B3" w:rsidP="003051B3">
      <w:pPr>
        <w:spacing w:after="160" w:line="259" w:lineRule="auto"/>
        <w:rPr>
          <w:rFonts w:eastAsia="Times New Roman" w:cs="Helvetica"/>
          <w:b/>
          <w:bCs/>
          <w:i/>
          <w:iCs/>
          <w:color w:val="1F1E33"/>
          <w:sz w:val="20"/>
          <w:lang w:val="en-US" w:eastAsia="nl-NL" w:bidi="ar-SA"/>
        </w:rPr>
      </w:pPr>
      <w:r w:rsidRPr="0016776E">
        <w:rPr>
          <w:rFonts w:eastAsia="Times New Roman" w:cs="Helvetica"/>
          <w:b/>
          <w:bCs/>
          <w:i/>
          <w:iCs/>
          <w:color w:val="1F1E33"/>
          <w:sz w:val="20"/>
          <w:lang w:val="en-US" w:eastAsia="nl-NL" w:bidi="ar-SA"/>
        </w:rPr>
        <w:t>Service</w:t>
      </w:r>
      <w:r w:rsidR="002623B6" w:rsidRPr="0016776E">
        <w:rPr>
          <w:rFonts w:eastAsia="Times New Roman" w:cs="Helvetica"/>
          <w:b/>
          <w:bCs/>
          <w:i/>
          <w:iCs/>
          <w:color w:val="1F1E33"/>
          <w:sz w:val="20"/>
          <w:lang w:val="en-US" w:eastAsia="nl-NL" w:bidi="ar-SA"/>
        </w:rPr>
        <w:t xml:space="preserve"> </w:t>
      </w:r>
      <w:r w:rsidRPr="0016776E">
        <w:rPr>
          <w:rFonts w:eastAsia="Times New Roman" w:cs="Helvetica"/>
          <w:b/>
          <w:bCs/>
          <w:i/>
          <w:iCs/>
          <w:color w:val="1F1E33"/>
          <w:sz w:val="20"/>
          <w:lang w:val="en-US" w:eastAsia="nl-NL" w:bidi="ar-SA"/>
        </w:rPr>
        <w:t>Accounts:</w:t>
      </w:r>
    </w:p>
    <w:p w14:paraId="3A89AF9A" w14:textId="6697015B" w:rsidR="002E58AE" w:rsidRPr="0016776E" w:rsidRDefault="00A472A0" w:rsidP="003051B3">
      <w:pPr>
        <w:spacing w:after="160" w:line="259" w:lineRule="auto"/>
        <w:rPr>
          <w:rFonts w:eastAsia="Times New Roman" w:cs="Helvetica"/>
          <w:color w:val="1F1E33"/>
          <w:sz w:val="20"/>
          <w:lang w:val="en-US" w:eastAsia="nl-NL" w:bidi="ar-SA"/>
        </w:rPr>
      </w:pPr>
      <w:r w:rsidRPr="0016776E">
        <w:rPr>
          <w:rFonts w:eastAsia="Times New Roman" w:cs="Helvetica"/>
          <w:color w:val="1F1E33"/>
          <w:sz w:val="20"/>
          <w:lang w:val="en-US" w:eastAsia="nl-NL" w:bidi="ar-SA"/>
        </w:rPr>
        <w:t>The following accounts</w:t>
      </w:r>
      <w:r w:rsidR="008668D6" w:rsidRPr="0016776E">
        <w:rPr>
          <w:rFonts w:eastAsia="Times New Roman" w:cs="Helvetica"/>
          <w:color w:val="1F1E33"/>
          <w:sz w:val="20"/>
          <w:lang w:val="en-US" w:eastAsia="nl-NL" w:bidi="ar-SA"/>
        </w:rPr>
        <w:t xml:space="preserve"> are not compliant to the default settings</w:t>
      </w:r>
      <w:r w:rsidR="00621A76">
        <w:rPr>
          <w:rFonts w:eastAsia="Times New Roman" w:cs="Helvetica"/>
          <w:color w:val="1F1E33"/>
          <w:sz w:val="20"/>
          <w:lang w:val="en-US" w:eastAsia="nl-NL" w:bidi="ar-SA"/>
        </w:rPr>
        <w:t>, will</w:t>
      </w:r>
      <w:r w:rsidR="00B57677">
        <w:rPr>
          <w:rFonts w:eastAsia="Times New Roman" w:cs="Helvetica"/>
          <w:color w:val="1F1E33"/>
          <w:sz w:val="20"/>
          <w:lang w:val="en-US" w:eastAsia="nl-NL" w:bidi="ar-SA"/>
        </w:rPr>
        <w:t xml:space="preserve"> be added in version 1.1</w:t>
      </w:r>
    </w:p>
    <w:tbl>
      <w:tblPr>
        <w:tblStyle w:val="TableGrid"/>
        <w:tblW w:w="9493" w:type="dxa"/>
        <w:tblLook w:val="04A0" w:firstRow="1" w:lastRow="0" w:firstColumn="1" w:lastColumn="0" w:noHBand="0" w:noVBand="1"/>
      </w:tblPr>
      <w:tblGrid>
        <w:gridCol w:w="1555"/>
        <w:gridCol w:w="2564"/>
        <w:gridCol w:w="2859"/>
        <w:gridCol w:w="2515"/>
      </w:tblGrid>
      <w:tr w:rsidR="00A62AFC" w:rsidRPr="003454A3" w14:paraId="7BD89071" w14:textId="77777777" w:rsidTr="00E73944">
        <w:tc>
          <w:tcPr>
            <w:tcW w:w="1555" w:type="dxa"/>
            <w:shd w:val="clear" w:color="auto" w:fill="D9D9D9" w:themeFill="background1" w:themeFillShade="D9"/>
          </w:tcPr>
          <w:p w14:paraId="608C050D" w14:textId="13416593" w:rsidR="00A62AFC" w:rsidRDefault="00A62AFC"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Account</w:t>
            </w:r>
          </w:p>
        </w:tc>
        <w:tc>
          <w:tcPr>
            <w:tcW w:w="2564" w:type="dxa"/>
            <w:shd w:val="clear" w:color="auto" w:fill="D9D9D9" w:themeFill="background1" w:themeFillShade="D9"/>
          </w:tcPr>
          <w:p w14:paraId="76AAA1AE" w14:textId="0689E1A1" w:rsidR="00A62AFC" w:rsidRDefault="00A62AFC"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Domain</w:t>
            </w:r>
            <w:r w:rsidR="00D11F1F">
              <w:rPr>
                <w:rFonts w:eastAsia="Times New Roman" w:cs="Helvetica"/>
                <w:b/>
                <w:bCs/>
                <w:color w:val="1F1E33"/>
                <w:sz w:val="20"/>
                <w:lang w:val="en-US" w:eastAsia="nl-NL" w:bidi="ar-SA"/>
              </w:rPr>
              <w:t xml:space="preserve"> </w:t>
            </w:r>
            <w:r w:rsidR="00E73944">
              <w:rPr>
                <w:rFonts w:eastAsia="Times New Roman" w:cs="Helvetica"/>
                <w:b/>
                <w:bCs/>
                <w:color w:val="1F1E33"/>
                <w:sz w:val="20"/>
                <w:lang w:val="en-US" w:eastAsia="nl-NL" w:bidi="ar-SA"/>
              </w:rPr>
              <w:t xml:space="preserve"> / local location</w:t>
            </w:r>
          </w:p>
        </w:tc>
        <w:tc>
          <w:tcPr>
            <w:tcW w:w="2859" w:type="dxa"/>
            <w:shd w:val="clear" w:color="auto" w:fill="D9D9D9" w:themeFill="background1" w:themeFillShade="D9"/>
          </w:tcPr>
          <w:p w14:paraId="0B0987E0" w14:textId="0A4A18CD" w:rsidR="00A62AFC" w:rsidRPr="003454A3" w:rsidRDefault="005458DA" w:rsidP="006E7508">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Noncompliant</w:t>
            </w:r>
            <w:r w:rsidR="00BE6536" w:rsidRPr="0016776E">
              <w:rPr>
                <w:rFonts w:eastAsia="Times New Roman" w:cs="Helvetica"/>
                <w:b/>
                <w:bCs/>
                <w:color w:val="1F1E33"/>
                <w:sz w:val="20"/>
                <w:lang w:val="en-US" w:eastAsia="nl-NL" w:bidi="ar-SA"/>
              </w:rPr>
              <w:t xml:space="preserve"> setting</w:t>
            </w:r>
          </w:p>
        </w:tc>
        <w:tc>
          <w:tcPr>
            <w:tcW w:w="2515" w:type="dxa"/>
            <w:shd w:val="clear" w:color="auto" w:fill="D9D9D9" w:themeFill="background1" w:themeFillShade="D9"/>
          </w:tcPr>
          <w:p w14:paraId="45B2EA6F" w14:textId="77777777" w:rsidR="00A62AFC" w:rsidRPr="0016776E" w:rsidRDefault="00A62AFC" w:rsidP="006E7508">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Description</w:t>
            </w:r>
          </w:p>
        </w:tc>
      </w:tr>
      <w:tr w:rsidR="00A62AFC" w:rsidRPr="0045346C" w14:paraId="67E4026C" w14:textId="77777777" w:rsidTr="00E73944">
        <w:tc>
          <w:tcPr>
            <w:tcW w:w="1555" w:type="dxa"/>
          </w:tcPr>
          <w:p w14:paraId="3E2A4360" w14:textId="10F08350" w:rsidR="00A62AFC" w:rsidRPr="0016776E" w:rsidRDefault="00A62AFC" w:rsidP="006E7508">
            <w:pPr>
              <w:rPr>
                <w:rFonts w:eastAsia="Times New Roman" w:cs="Helvetica"/>
                <w:color w:val="1F1E33"/>
                <w:sz w:val="20"/>
                <w:lang w:val="nl-NL" w:eastAsia="nl-NL" w:bidi="ar-SA"/>
              </w:rPr>
            </w:pPr>
          </w:p>
        </w:tc>
        <w:tc>
          <w:tcPr>
            <w:tcW w:w="2564" w:type="dxa"/>
          </w:tcPr>
          <w:p w14:paraId="76678B52" w14:textId="2B12F292" w:rsidR="00A62AFC" w:rsidRPr="009E5291" w:rsidRDefault="00A62AFC" w:rsidP="006E7508">
            <w:pPr>
              <w:rPr>
                <w:rFonts w:cs="Arial"/>
                <w:sz w:val="16"/>
                <w:szCs w:val="16"/>
                <w:highlight w:val="yellow"/>
                <w:lang w:val="nl-NL"/>
              </w:rPr>
            </w:pPr>
          </w:p>
        </w:tc>
        <w:tc>
          <w:tcPr>
            <w:tcW w:w="2859" w:type="dxa"/>
          </w:tcPr>
          <w:p w14:paraId="7D58B3A2" w14:textId="66000D81" w:rsidR="00A62AFC" w:rsidRPr="0016776E" w:rsidRDefault="00A62AFC" w:rsidP="006E7508">
            <w:pPr>
              <w:rPr>
                <w:rFonts w:eastAsia="Times New Roman" w:cs="Helvetica"/>
                <w:color w:val="1F1E33"/>
                <w:sz w:val="20"/>
                <w:lang w:val="en-US" w:eastAsia="nl-NL" w:bidi="ar-SA"/>
              </w:rPr>
            </w:pPr>
          </w:p>
        </w:tc>
        <w:tc>
          <w:tcPr>
            <w:tcW w:w="2515" w:type="dxa"/>
          </w:tcPr>
          <w:p w14:paraId="7411BF47" w14:textId="186140CF" w:rsidR="00A62AFC" w:rsidRPr="0016776E" w:rsidRDefault="00A62AFC" w:rsidP="006E7508">
            <w:pPr>
              <w:rPr>
                <w:rFonts w:eastAsia="Times New Roman" w:cs="Helvetica"/>
                <w:color w:val="1F1E33"/>
                <w:sz w:val="20"/>
                <w:lang w:val="nl-NL" w:eastAsia="nl-NL" w:bidi="ar-SA"/>
              </w:rPr>
            </w:pPr>
          </w:p>
        </w:tc>
      </w:tr>
      <w:tr w:rsidR="00C00647" w:rsidRPr="0045346C" w14:paraId="1C156B57" w14:textId="77777777" w:rsidTr="00E73944">
        <w:tc>
          <w:tcPr>
            <w:tcW w:w="1555" w:type="dxa"/>
          </w:tcPr>
          <w:p w14:paraId="2F0884C0" w14:textId="77777777" w:rsidR="00C00647" w:rsidRPr="009E5291" w:rsidRDefault="00C00647" w:rsidP="006E7508">
            <w:pPr>
              <w:rPr>
                <w:highlight w:val="yellow"/>
                <w:lang w:val="en-US"/>
              </w:rPr>
            </w:pPr>
          </w:p>
        </w:tc>
        <w:tc>
          <w:tcPr>
            <w:tcW w:w="2564" w:type="dxa"/>
          </w:tcPr>
          <w:p w14:paraId="74D9782A" w14:textId="77777777" w:rsidR="00C00647" w:rsidRPr="009E5291" w:rsidRDefault="00C00647" w:rsidP="006E7508">
            <w:pPr>
              <w:rPr>
                <w:rFonts w:cs="Arial"/>
                <w:sz w:val="20"/>
                <w:highlight w:val="yellow"/>
                <w:lang w:val="nl-NL"/>
              </w:rPr>
            </w:pPr>
          </w:p>
        </w:tc>
        <w:tc>
          <w:tcPr>
            <w:tcW w:w="2859" w:type="dxa"/>
          </w:tcPr>
          <w:p w14:paraId="55E3C8DC" w14:textId="77777777" w:rsidR="00C00647" w:rsidRDefault="00C00647" w:rsidP="006E7508">
            <w:pPr>
              <w:rPr>
                <w:rFonts w:cs="Helvetica"/>
                <w:sz w:val="20"/>
                <w:highlight w:val="yellow"/>
                <w:lang w:eastAsia="nl-NL"/>
              </w:rPr>
            </w:pPr>
          </w:p>
        </w:tc>
        <w:tc>
          <w:tcPr>
            <w:tcW w:w="2515" w:type="dxa"/>
          </w:tcPr>
          <w:p w14:paraId="1E9D8574" w14:textId="77777777" w:rsidR="00C00647" w:rsidRDefault="00C00647" w:rsidP="006E7508">
            <w:pPr>
              <w:rPr>
                <w:highlight w:val="yellow"/>
                <w:lang w:val="nl-NL"/>
              </w:rPr>
            </w:pPr>
          </w:p>
        </w:tc>
      </w:tr>
    </w:tbl>
    <w:p w14:paraId="0954F1CF" w14:textId="1C99A6ED" w:rsidR="002A7C81" w:rsidRDefault="002A7C81" w:rsidP="002A7C81">
      <w:pPr>
        <w:pStyle w:val="Heading1"/>
        <w:numPr>
          <w:ilvl w:val="0"/>
          <w:numId w:val="0"/>
        </w:numPr>
      </w:pPr>
      <w:bookmarkStart w:id="61" w:name="_Toc113613312"/>
      <w:bookmarkEnd w:id="60"/>
      <w:r w:rsidRPr="009B5527">
        <w:lastRenderedPageBreak/>
        <w:t xml:space="preserve">Appendix </w:t>
      </w:r>
      <w:r w:rsidR="007B3728">
        <w:t>E</w:t>
      </w:r>
      <w:r w:rsidRPr="009B5527">
        <w:t xml:space="preserve">: </w:t>
      </w:r>
      <w:r>
        <w:t>Glossary</w:t>
      </w:r>
      <w:bookmarkEnd w:id="61"/>
    </w:p>
    <w:tbl>
      <w:tblPr>
        <w:tblW w:w="10180" w:type="dxa"/>
        <w:tblLook w:val="04A0" w:firstRow="1" w:lastRow="0" w:firstColumn="1" w:lastColumn="0" w:noHBand="0" w:noVBand="1"/>
      </w:tblPr>
      <w:tblGrid>
        <w:gridCol w:w="1800"/>
        <w:gridCol w:w="5860"/>
        <w:gridCol w:w="2520"/>
      </w:tblGrid>
      <w:tr w:rsidR="00FD0260" w:rsidRPr="009F0891" w14:paraId="25AA0AE7" w14:textId="77777777" w:rsidTr="003C1404">
        <w:trPr>
          <w:trHeight w:val="315"/>
          <w:tblHeader/>
        </w:trPr>
        <w:tc>
          <w:tcPr>
            <w:tcW w:w="180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0C2E9E9C"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szCs w:val="22"/>
                <w:lang w:val="en-US" w:eastAsia="en-GB" w:bidi="ar-SA"/>
              </w:rPr>
              <w:t>Acronym</w:t>
            </w:r>
          </w:p>
        </w:tc>
        <w:tc>
          <w:tcPr>
            <w:tcW w:w="5860" w:type="dxa"/>
            <w:tcBorders>
              <w:top w:val="single" w:sz="8" w:space="0" w:color="auto"/>
              <w:left w:val="nil"/>
              <w:bottom w:val="single" w:sz="8" w:space="0" w:color="auto"/>
              <w:right w:val="single" w:sz="8" w:space="0" w:color="auto"/>
            </w:tcBorders>
            <w:shd w:val="clear" w:color="000000" w:fill="808080"/>
            <w:vAlign w:val="center"/>
            <w:hideMark/>
          </w:tcPr>
          <w:p w14:paraId="738783A9"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themeColor="background1"/>
                <w:szCs w:val="22"/>
                <w:lang w:eastAsia="en-GB" w:bidi="ar-SA"/>
              </w:rPr>
              <w:t>Description</w:t>
            </w:r>
          </w:p>
        </w:tc>
        <w:tc>
          <w:tcPr>
            <w:tcW w:w="2520" w:type="dxa"/>
            <w:tcBorders>
              <w:top w:val="single" w:sz="8" w:space="0" w:color="auto"/>
              <w:left w:val="nil"/>
              <w:bottom w:val="single" w:sz="8" w:space="0" w:color="auto"/>
              <w:right w:val="single" w:sz="8" w:space="0" w:color="auto"/>
            </w:tcBorders>
            <w:shd w:val="clear" w:color="000000" w:fill="808080"/>
            <w:vAlign w:val="center"/>
            <w:hideMark/>
          </w:tcPr>
          <w:p w14:paraId="30D2E50E"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szCs w:val="22"/>
                <w:lang w:eastAsia="en-GB" w:bidi="ar-SA"/>
              </w:rPr>
              <w:t>Notes</w:t>
            </w:r>
          </w:p>
        </w:tc>
      </w:tr>
      <w:tr w:rsidR="00FD0260" w:rsidRPr="009F0891" w14:paraId="5AF700F1" w14:textId="77777777" w:rsidTr="003C1404">
        <w:trPr>
          <w:cantSplit/>
          <w:trHeight w:val="52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770F7F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ABS</w:t>
            </w:r>
          </w:p>
        </w:tc>
        <w:tc>
          <w:tcPr>
            <w:tcW w:w="5860" w:type="dxa"/>
            <w:tcBorders>
              <w:top w:val="nil"/>
              <w:left w:val="nil"/>
              <w:bottom w:val="single" w:sz="8" w:space="0" w:color="auto"/>
              <w:right w:val="single" w:sz="8" w:space="0" w:color="auto"/>
            </w:tcBorders>
            <w:shd w:val="clear" w:color="auto" w:fill="auto"/>
            <w:vAlign w:val="center"/>
            <w:hideMark/>
          </w:tcPr>
          <w:p w14:paraId="13E5937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w:t>
            </w:r>
            <w:proofErr w:type="spellStart"/>
            <w:r w:rsidRPr="009F0891">
              <w:rPr>
                <w:rFonts w:eastAsia="Times New Roman" w:cs="Arial"/>
                <w:szCs w:val="22"/>
                <w:lang w:val="en-US" w:eastAsia="en-GB" w:bidi="ar-SA"/>
              </w:rPr>
              <w:t>Authorisatie</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Beheers</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Systeem</w:t>
            </w:r>
            <w:proofErr w:type="spellEnd"/>
            <w:r w:rsidRPr="009F0891">
              <w:rPr>
                <w:rFonts w:eastAsia="Times New Roman" w:cs="Arial"/>
                <w:szCs w:val="22"/>
                <w:lang w:val="en-US" w:eastAsia="en-GB" w:bidi="ar-SA"/>
              </w:rPr>
              <w:t>”</w:t>
            </w:r>
          </w:p>
        </w:tc>
        <w:tc>
          <w:tcPr>
            <w:tcW w:w="2520" w:type="dxa"/>
            <w:tcBorders>
              <w:top w:val="nil"/>
              <w:left w:val="nil"/>
              <w:bottom w:val="single" w:sz="8" w:space="0" w:color="auto"/>
              <w:right w:val="single" w:sz="8" w:space="0" w:color="auto"/>
            </w:tcBorders>
            <w:shd w:val="clear" w:color="auto" w:fill="auto"/>
            <w:vAlign w:val="center"/>
            <w:hideMark/>
          </w:tcPr>
          <w:p w14:paraId="6957738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Authorization Management System</w:t>
            </w:r>
          </w:p>
        </w:tc>
      </w:tr>
      <w:tr w:rsidR="00FD0260" w:rsidRPr="009F0891" w14:paraId="138C840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0EBF8A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AOAG</w:t>
            </w:r>
          </w:p>
        </w:tc>
        <w:tc>
          <w:tcPr>
            <w:tcW w:w="5860" w:type="dxa"/>
            <w:tcBorders>
              <w:top w:val="nil"/>
              <w:left w:val="nil"/>
              <w:bottom w:val="single" w:sz="8" w:space="0" w:color="auto"/>
              <w:right w:val="single" w:sz="8" w:space="0" w:color="auto"/>
            </w:tcBorders>
            <w:shd w:val="clear" w:color="auto" w:fill="auto"/>
            <w:vAlign w:val="center"/>
            <w:hideMark/>
          </w:tcPr>
          <w:p w14:paraId="07AF66C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MS SQL Always On Availability Group</w:t>
            </w:r>
          </w:p>
        </w:tc>
        <w:tc>
          <w:tcPr>
            <w:tcW w:w="2520" w:type="dxa"/>
            <w:tcBorders>
              <w:top w:val="nil"/>
              <w:left w:val="nil"/>
              <w:bottom w:val="single" w:sz="8" w:space="0" w:color="auto"/>
              <w:right w:val="single" w:sz="8" w:space="0" w:color="auto"/>
            </w:tcBorders>
            <w:shd w:val="clear" w:color="auto" w:fill="auto"/>
            <w:vAlign w:val="center"/>
            <w:hideMark/>
          </w:tcPr>
          <w:p w14:paraId="6F07A687"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Db Architecture</w:t>
            </w:r>
          </w:p>
        </w:tc>
      </w:tr>
      <w:tr w:rsidR="00FD0260" w:rsidRPr="009F0891" w14:paraId="03FA2082" w14:textId="77777777" w:rsidTr="003C1404">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0B0D0B1"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ASO</w:t>
            </w:r>
          </w:p>
        </w:tc>
        <w:tc>
          <w:tcPr>
            <w:tcW w:w="5860" w:type="dxa"/>
            <w:tcBorders>
              <w:top w:val="nil"/>
              <w:left w:val="nil"/>
              <w:bottom w:val="single" w:sz="8" w:space="0" w:color="auto"/>
              <w:right w:val="single" w:sz="8" w:space="0" w:color="auto"/>
            </w:tcBorders>
            <w:shd w:val="clear" w:color="auto" w:fill="auto"/>
            <w:vAlign w:val="center"/>
            <w:hideMark/>
          </w:tcPr>
          <w:p w14:paraId="6A42BDDC"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Account Security Officer</w:t>
            </w:r>
          </w:p>
        </w:tc>
        <w:tc>
          <w:tcPr>
            <w:tcW w:w="2520" w:type="dxa"/>
            <w:tcBorders>
              <w:top w:val="nil"/>
              <w:left w:val="nil"/>
              <w:bottom w:val="single" w:sz="8" w:space="0" w:color="auto"/>
              <w:right w:val="single" w:sz="8" w:space="0" w:color="auto"/>
            </w:tcBorders>
            <w:shd w:val="clear" w:color="auto" w:fill="auto"/>
            <w:vAlign w:val="center"/>
            <w:hideMark/>
          </w:tcPr>
          <w:p w14:paraId="1D7A9D88"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6CA141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DBDD44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ASP</w:t>
            </w:r>
          </w:p>
        </w:tc>
        <w:tc>
          <w:tcPr>
            <w:tcW w:w="5860" w:type="dxa"/>
            <w:tcBorders>
              <w:top w:val="nil"/>
              <w:left w:val="nil"/>
              <w:bottom w:val="single" w:sz="8" w:space="0" w:color="auto"/>
              <w:right w:val="single" w:sz="8" w:space="0" w:color="auto"/>
            </w:tcBorders>
            <w:shd w:val="clear" w:color="auto" w:fill="auto"/>
            <w:vAlign w:val="center"/>
            <w:hideMark/>
          </w:tcPr>
          <w:p w14:paraId="6684577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Account Security Plan </w:t>
            </w:r>
          </w:p>
        </w:tc>
        <w:tc>
          <w:tcPr>
            <w:tcW w:w="2520" w:type="dxa"/>
            <w:tcBorders>
              <w:top w:val="nil"/>
              <w:left w:val="nil"/>
              <w:bottom w:val="single" w:sz="8" w:space="0" w:color="auto"/>
              <w:right w:val="single" w:sz="8" w:space="0" w:color="auto"/>
            </w:tcBorders>
            <w:shd w:val="clear" w:color="auto" w:fill="auto"/>
            <w:vAlign w:val="center"/>
            <w:hideMark/>
          </w:tcPr>
          <w:p w14:paraId="7E1D581C"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46C4AE4"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172BD1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BAD</w:t>
            </w:r>
          </w:p>
        </w:tc>
        <w:tc>
          <w:tcPr>
            <w:tcW w:w="5860" w:type="dxa"/>
            <w:tcBorders>
              <w:top w:val="nil"/>
              <w:left w:val="nil"/>
              <w:bottom w:val="single" w:sz="8" w:space="0" w:color="auto"/>
              <w:right w:val="single" w:sz="8" w:space="0" w:color="auto"/>
            </w:tcBorders>
            <w:shd w:val="clear" w:color="auto" w:fill="auto"/>
            <w:vAlign w:val="center"/>
            <w:hideMark/>
          </w:tcPr>
          <w:p w14:paraId="39CD987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“Basis Applicatie Diensten”</w:t>
            </w:r>
          </w:p>
        </w:tc>
        <w:tc>
          <w:tcPr>
            <w:tcW w:w="2520" w:type="dxa"/>
            <w:tcBorders>
              <w:top w:val="nil"/>
              <w:left w:val="nil"/>
              <w:bottom w:val="single" w:sz="8" w:space="0" w:color="auto"/>
              <w:right w:val="single" w:sz="8" w:space="0" w:color="auto"/>
            </w:tcBorders>
            <w:shd w:val="clear" w:color="auto" w:fill="auto"/>
            <w:vAlign w:val="center"/>
            <w:hideMark/>
          </w:tcPr>
          <w:p w14:paraId="1F5ED70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Basic Application Services</w:t>
            </w:r>
          </w:p>
        </w:tc>
      </w:tr>
      <w:tr w:rsidR="00FD0260" w:rsidRPr="009F0891" w14:paraId="34A92AB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981BF6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CI</w:t>
            </w:r>
          </w:p>
        </w:tc>
        <w:tc>
          <w:tcPr>
            <w:tcW w:w="5860" w:type="dxa"/>
            <w:tcBorders>
              <w:top w:val="nil"/>
              <w:left w:val="nil"/>
              <w:bottom w:val="single" w:sz="8" w:space="0" w:color="auto"/>
              <w:right w:val="single" w:sz="8" w:space="0" w:color="auto"/>
            </w:tcBorders>
            <w:shd w:val="clear" w:color="auto" w:fill="auto"/>
            <w:vAlign w:val="center"/>
            <w:hideMark/>
          </w:tcPr>
          <w:p w14:paraId="2198C39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Configuration Item</w:t>
            </w:r>
          </w:p>
        </w:tc>
        <w:tc>
          <w:tcPr>
            <w:tcW w:w="2520" w:type="dxa"/>
            <w:tcBorders>
              <w:top w:val="nil"/>
              <w:left w:val="nil"/>
              <w:bottom w:val="single" w:sz="8" w:space="0" w:color="auto"/>
              <w:right w:val="single" w:sz="8" w:space="0" w:color="auto"/>
            </w:tcBorders>
            <w:shd w:val="clear" w:color="auto" w:fill="auto"/>
            <w:vAlign w:val="center"/>
            <w:hideMark/>
          </w:tcPr>
          <w:p w14:paraId="7C93296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C30EABB"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8D797F3"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CIs</w:t>
            </w:r>
          </w:p>
        </w:tc>
        <w:tc>
          <w:tcPr>
            <w:tcW w:w="5860" w:type="dxa"/>
            <w:tcBorders>
              <w:top w:val="nil"/>
              <w:left w:val="nil"/>
              <w:bottom w:val="single" w:sz="8" w:space="0" w:color="auto"/>
              <w:right w:val="single" w:sz="8" w:space="0" w:color="auto"/>
            </w:tcBorders>
            <w:shd w:val="clear" w:color="auto" w:fill="auto"/>
            <w:vAlign w:val="center"/>
            <w:hideMark/>
          </w:tcPr>
          <w:p w14:paraId="61ED225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Configuration Items</w:t>
            </w:r>
          </w:p>
        </w:tc>
        <w:tc>
          <w:tcPr>
            <w:tcW w:w="2520" w:type="dxa"/>
            <w:tcBorders>
              <w:top w:val="nil"/>
              <w:left w:val="nil"/>
              <w:bottom w:val="single" w:sz="8" w:space="0" w:color="auto"/>
              <w:right w:val="single" w:sz="8" w:space="0" w:color="auto"/>
            </w:tcBorders>
            <w:shd w:val="clear" w:color="auto" w:fill="auto"/>
            <w:vAlign w:val="center"/>
            <w:hideMark/>
          </w:tcPr>
          <w:p w14:paraId="614B2E0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2455B8D2" w14:textId="77777777" w:rsidTr="003C1404">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BA9BFE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CMO</w:t>
            </w:r>
          </w:p>
        </w:tc>
        <w:tc>
          <w:tcPr>
            <w:tcW w:w="5860" w:type="dxa"/>
            <w:tcBorders>
              <w:top w:val="nil"/>
              <w:left w:val="nil"/>
              <w:bottom w:val="single" w:sz="8" w:space="0" w:color="auto"/>
              <w:right w:val="single" w:sz="8" w:space="0" w:color="auto"/>
            </w:tcBorders>
            <w:shd w:val="clear" w:color="auto" w:fill="auto"/>
            <w:vAlign w:val="center"/>
            <w:hideMark/>
          </w:tcPr>
          <w:p w14:paraId="5A33F50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Current Mode of Operation refers to mode of operation of the old supplier.</w:t>
            </w:r>
          </w:p>
        </w:tc>
        <w:tc>
          <w:tcPr>
            <w:tcW w:w="2520" w:type="dxa"/>
            <w:tcBorders>
              <w:top w:val="nil"/>
              <w:left w:val="nil"/>
              <w:bottom w:val="single" w:sz="8" w:space="0" w:color="auto"/>
              <w:right w:val="single" w:sz="8" w:space="0" w:color="auto"/>
            </w:tcBorders>
            <w:shd w:val="clear" w:color="auto" w:fill="auto"/>
            <w:vAlign w:val="center"/>
            <w:hideMark/>
          </w:tcPr>
          <w:p w14:paraId="164D08C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FMO</w:t>
            </w:r>
          </w:p>
        </w:tc>
      </w:tr>
      <w:tr w:rsidR="00FD0260" w:rsidRPr="009F0891" w14:paraId="1CDE7B68"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7A0089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CVA</w:t>
            </w:r>
          </w:p>
        </w:tc>
        <w:tc>
          <w:tcPr>
            <w:tcW w:w="5860" w:type="dxa"/>
            <w:tcBorders>
              <w:top w:val="nil"/>
              <w:left w:val="nil"/>
              <w:bottom w:val="single" w:sz="8" w:space="0" w:color="auto"/>
              <w:right w:val="single" w:sz="8" w:space="0" w:color="auto"/>
            </w:tcBorders>
            <w:shd w:val="clear" w:color="auto" w:fill="auto"/>
            <w:vAlign w:val="center"/>
            <w:hideMark/>
          </w:tcPr>
          <w:p w14:paraId="21753F9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Customer Virtual Appliance</w:t>
            </w:r>
          </w:p>
        </w:tc>
        <w:tc>
          <w:tcPr>
            <w:tcW w:w="2520" w:type="dxa"/>
            <w:tcBorders>
              <w:top w:val="nil"/>
              <w:left w:val="nil"/>
              <w:bottom w:val="single" w:sz="8" w:space="0" w:color="auto"/>
              <w:right w:val="single" w:sz="8" w:space="0" w:color="auto"/>
            </w:tcBorders>
            <w:shd w:val="clear" w:color="auto" w:fill="auto"/>
            <w:vAlign w:val="center"/>
            <w:hideMark/>
          </w:tcPr>
          <w:p w14:paraId="2A15AEC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5253390" w14:textId="77777777" w:rsidTr="003C1404">
        <w:trPr>
          <w:trHeight w:val="6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E31155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DXC managed systems</w:t>
            </w:r>
          </w:p>
        </w:tc>
        <w:tc>
          <w:tcPr>
            <w:tcW w:w="5860" w:type="dxa"/>
            <w:tcBorders>
              <w:top w:val="nil"/>
              <w:left w:val="nil"/>
              <w:bottom w:val="single" w:sz="8" w:space="0" w:color="auto"/>
              <w:right w:val="single" w:sz="8" w:space="0" w:color="auto"/>
            </w:tcBorders>
            <w:shd w:val="clear" w:color="auto" w:fill="auto"/>
            <w:vAlign w:val="center"/>
            <w:hideMark/>
          </w:tcPr>
          <w:p w14:paraId="5C0C1B78"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All systems in the datacenters where DXC is responsible for</w:t>
            </w:r>
          </w:p>
        </w:tc>
        <w:tc>
          <w:tcPr>
            <w:tcW w:w="2520" w:type="dxa"/>
            <w:tcBorders>
              <w:top w:val="nil"/>
              <w:left w:val="nil"/>
              <w:bottom w:val="single" w:sz="8" w:space="0" w:color="auto"/>
              <w:right w:val="single" w:sz="8" w:space="0" w:color="auto"/>
            </w:tcBorders>
            <w:shd w:val="clear" w:color="auto" w:fill="auto"/>
            <w:vAlign w:val="center"/>
            <w:hideMark/>
          </w:tcPr>
          <w:p w14:paraId="5786B04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752FEFC" w14:textId="77777777" w:rsidTr="003C1404">
        <w:trPr>
          <w:cantSplit/>
          <w:trHeight w:val="9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F37F5C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DXC management REALM </w:t>
            </w:r>
          </w:p>
        </w:tc>
        <w:tc>
          <w:tcPr>
            <w:tcW w:w="5860" w:type="dxa"/>
            <w:tcBorders>
              <w:top w:val="nil"/>
              <w:left w:val="nil"/>
              <w:bottom w:val="single" w:sz="8" w:space="0" w:color="auto"/>
              <w:right w:val="single" w:sz="8" w:space="0" w:color="auto"/>
            </w:tcBorders>
            <w:shd w:val="clear" w:color="auto" w:fill="auto"/>
            <w:vAlign w:val="center"/>
            <w:hideMark/>
          </w:tcPr>
          <w:p w14:paraId="00DBA9CF"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Management network of DXC dedicated for UWV in Amsterdam DC’s </w:t>
            </w:r>
          </w:p>
        </w:tc>
        <w:tc>
          <w:tcPr>
            <w:tcW w:w="2520" w:type="dxa"/>
            <w:tcBorders>
              <w:top w:val="nil"/>
              <w:left w:val="nil"/>
              <w:bottom w:val="single" w:sz="8" w:space="0" w:color="auto"/>
              <w:right w:val="single" w:sz="8" w:space="0" w:color="auto"/>
            </w:tcBorders>
            <w:shd w:val="clear" w:color="auto" w:fill="auto"/>
            <w:vAlign w:val="center"/>
            <w:hideMark/>
          </w:tcPr>
          <w:p w14:paraId="060E22A0"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0DAF0D32"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60CEAFC" w14:textId="77777777" w:rsidR="00FD0260" w:rsidRPr="009F0891" w:rsidRDefault="00FD0260" w:rsidP="003C1404">
            <w:pPr>
              <w:rPr>
                <w:rFonts w:eastAsia="Times New Roman" w:cs="Arial"/>
                <w:b/>
                <w:bCs/>
                <w:szCs w:val="22"/>
                <w:lang w:eastAsia="en-GB" w:bidi="ar-SA"/>
              </w:rPr>
            </w:pPr>
            <w:proofErr w:type="spellStart"/>
            <w:r w:rsidRPr="009F0891">
              <w:rPr>
                <w:rFonts w:eastAsia="Times New Roman" w:cs="Arial"/>
                <w:b/>
                <w:bCs/>
                <w:szCs w:val="22"/>
                <w:lang w:val="en-US" w:eastAsia="en-GB" w:bidi="ar-SA"/>
              </w:rPr>
              <w:t>EoS</w:t>
            </w:r>
            <w:proofErr w:type="spellEnd"/>
          </w:p>
        </w:tc>
        <w:tc>
          <w:tcPr>
            <w:tcW w:w="5860" w:type="dxa"/>
            <w:tcBorders>
              <w:top w:val="nil"/>
              <w:left w:val="nil"/>
              <w:bottom w:val="single" w:sz="8" w:space="0" w:color="auto"/>
              <w:right w:val="single" w:sz="8" w:space="0" w:color="auto"/>
            </w:tcBorders>
            <w:shd w:val="clear" w:color="auto" w:fill="auto"/>
            <w:vAlign w:val="center"/>
            <w:hideMark/>
          </w:tcPr>
          <w:p w14:paraId="689FB38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End of Support</w:t>
            </w:r>
          </w:p>
        </w:tc>
        <w:tc>
          <w:tcPr>
            <w:tcW w:w="2520" w:type="dxa"/>
            <w:tcBorders>
              <w:top w:val="nil"/>
              <w:left w:val="nil"/>
              <w:bottom w:val="single" w:sz="8" w:space="0" w:color="auto"/>
              <w:right w:val="single" w:sz="8" w:space="0" w:color="auto"/>
            </w:tcBorders>
            <w:shd w:val="clear" w:color="auto" w:fill="auto"/>
            <w:vAlign w:val="center"/>
            <w:hideMark/>
          </w:tcPr>
          <w:p w14:paraId="51B7A7D9"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C26F277" w14:textId="77777777" w:rsidTr="003C1404">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F99F71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FMO</w:t>
            </w:r>
          </w:p>
        </w:tc>
        <w:tc>
          <w:tcPr>
            <w:tcW w:w="5860" w:type="dxa"/>
            <w:tcBorders>
              <w:top w:val="nil"/>
              <w:left w:val="nil"/>
              <w:bottom w:val="single" w:sz="8" w:space="0" w:color="auto"/>
              <w:right w:val="single" w:sz="8" w:space="0" w:color="auto"/>
            </w:tcBorders>
            <w:shd w:val="clear" w:color="auto" w:fill="auto"/>
            <w:vAlign w:val="center"/>
            <w:hideMark/>
          </w:tcPr>
          <w:p w14:paraId="20A891C9"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Future Mode of Operation refers to mode of operation of the new supplier.</w:t>
            </w:r>
          </w:p>
        </w:tc>
        <w:tc>
          <w:tcPr>
            <w:tcW w:w="2520" w:type="dxa"/>
            <w:tcBorders>
              <w:top w:val="nil"/>
              <w:left w:val="nil"/>
              <w:bottom w:val="single" w:sz="8" w:space="0" w:color="auto"/>
              <w:right w:val="single" w:sz="8" w:space="0" w:color="auto"/>
            </w:tcBorders>
            <w:shd w:val="clear" w:color="auto" w:fill="auto"/>
            <w:vAlign w:val="center"/>
            <w:hideMark/>
          </w:tcPr>
          <w:p w14:paraId="7DED857C"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9BBCA7F" w14:textId="77777777" w:rsidTr="003C1404">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D3081FE"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FTP(s)</w:t>
            </w:r>
          </w:p>
        </w:tc>
        <w:tc>
          <w:tcPr>
            <w:tcW w:w="5860" w:type="dxa"/>
            <w:tcBorders>
              <w:top w:val="nil"/>
              <w:left w:val="nil"/>
              <w:bottom w:val="single" w:sz="8" w:space="0" w:color="auto"/>
              <w:right w:val="single" w:sz="8" w:space="0" w:color="auto"/>
            </w:tcBorders>
            <w:shd w:val="clear" w:color="auto" w:fill="auto"/>
            <w:vAlign w:val="center"/>
            <w:hideMark/>
          </w:tcPr>
          <w:p w14:paraId="68F7C10B"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File Transfer Protocol - SSL</w:t>
            </w:r>
          </w:p>
        </w:tc>
        <w:tc>
          <w:tcPr>
            <w:tcW w:w="2520" w:type="dxa"/>
            <w:tcBorders>
              <w:top w:val="nil"/>
              <w:left w:val="nil"/>
              <w:bottom w:val="single" w:sz="8" w:space="0" w:color="auto"/>
              <w:right w:val="single" w:sz="8" w:space="0" w:color="auto"/>
            </w:tcBorders>
            <w:shd w:val="clear" w:color="auto" w:fill="auto"/>
            <w:vAlign w:val="center"/>
            <w:hideMark/>
          </w:tcPr>
          <w:p w14:paraId="03B59FB0"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(s)FTP</w:t>
            </w:r>
          </w:p>
        </w:tc>
      </w:tr>
      <w:tr w:rsidR="00FD0260" w:rsidRPr="009F0891" w14:paraId="5A4D3D9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45466BE"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(s)FTP</w:t>
            </w:r>
          </w:p>
        </w:tc>
        <w:tc>
          <w:tcPr>
            <w:tcW w:w="5860" w:type="dxa"/>
            <w:tcBorders>
              <w:top w:val="nil"/>
              <w:left w:val="nil"/>
              <w:bottom w:val="single" w:sz="8" w:space="0" w:color="auto"/>
              <w:right w:val="single" w:sz="8" w:space="0" w:color="auto"/>
            </w:tcBorders>
            <w:shd w:val="clear" w:color="auto" w:fill="auto"/>
            <w:vAlign w:val="center"/>
            <w:hideMark/>
          </w:tcPr>
          <w:p w14:paraId="14F6637D"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Secure File Transfer Protocol</w:t>
            </w:r>
          </w:p>
        </w:tc>
        <w:tc>
          <w:tcPr>
            <w:tcW w:w="2520" w:type="dxa"/>
            <w:tcBorders>
              <w:top w:val="nil"/>
              <w:left w:val="nil"/>
              <w:bottom w:val="single" w:sz="8" w:space="0" w:color="auto"/>
              <w:right w:val="single" w:sz="8" w:space="0" w:color="auto"/>
            </w:tcBorders>
            <w:shd w:val="clear" w:color="auto" w:fill="auto"/>
            <w:vAlign w:val="center"/>
            <w:hideMark/>
          </w:tcPr>
          <w:p w14:paraId="4B536B6E"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FTP(s)</w:t>
            </w:r>
          </w:p>
        </w:tc>
      </w:tr>
      <w:tr w:rsidR="00FD0260" w:rsidRPr="009F0891" w14:paraId="293D533C"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03FBF03"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GRC </w:t>
            </w:r>
          </w:p>
        </w:tc>
        <w:tc>
          <w:tcPr>
            <w:tcW w:w="5860" w:type="dxa"/>
            <w:tcBorders>
              <w:top w:val="nil"/>
              <w:left w:val="nil"/>
              <w:bottom w:val="single" w:sz="8" w:space="0" w:color="auto"/>
              <w:right w:val="single" w:sz="8" w:space="0" w:color="auto"/>
            </w:tcBorders>
            <w:shd w:val="clear" w:color="auto" w:fill="auto"/>
            <w:vAlign w:val="center"/>
            <w:hideMark/>
          </w:tcPr>
          <w:p w14:paraId="088FC00B"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Governance risk and compliance </w:t>
            </w:r>
          </w:p>
        </w:tc>
        <w:tc>
          <w:tcPr>
            <w:tcW w:w="2520" w:type="dxa"/>
            <w:tcBorders>
              <w:top w:val="nil"/>
              <w:left w:val="nil"/>
              <w:bottom w:val="single" w:sz="8" w:space="0" w:color="auto"/>
              <w:right w:val="single" w:sz="8" w:space="0" w:color="auto"/>
            </w:tcBorders>
            <w:shd w:val="clear" w:color="auto" w:fill="auto"/>
            <w:vAlign w:val="center"/>
            <w:hideMark/>
          </w:tcPr>
          <w:p w14:paraId="0DC7135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2DDFF7B3"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0AEF6D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IBP</w:t>
            </w:r>
          </w:p>
        </w:tc>
        <w:tc>
          <w:tcPr>
            <w:tcW w:w="5860" w:type="dxa"/>
            <w:tcBorders>
              <w:top w:val="nil"/>
              <w:left w:val="nil"/>
              <w:bottom w:val="single" w:sz="8" w:space="0" w:color="auto"/>
              <w:right w:val="single" w:sz="8" w:space="0" w:color="auto"/>
            </w:tcBorders>
            <w:shd w:val="clear" w:color="auto" w:fill="auto"/>
            <w:vAlign w:val="center"/>
            <w:hideMark/>
          </w:tcPr>
          <w:p w14:paraId="4340925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Informatie Beveiligings Plan </w:t>
            </w:r>
          </w:p>
        </w:tc>
        <w:tc>
          <w:tcPr>
            <w:tcW w:w="2520" w:type="dxa"/>
            <w:tcBorders>
              <w:top w:val="nil"/>
              <w:left w:val="nil"/>
              <w:bottom w:val="single" w:sz="8" w:space="0" w:color="auto"/>
              <w:right w:val="single" w:sz="8" w:space="0" w:color="auto"/>
            </w:tcBorders>
            <w:shd w:val="clear" w:color="auto" w:fill="auto"/>
            <w:vAlign w:val="center"/>
            <w:hideMark/>
          </w:tcPr>
          <w:p w14:paraId="1F3ACD3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7011DD9"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42E4867"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ISMS</w:t>
            </w:r>
          </w:p>
        </w:tc>
        <w:tc>
          <w:tcPr>
            <w:tcW w:w="5860" w:type="dxa"/>
            <w:tcBorders>
              <w:top w:val="nil"/>
              <w:left w:val="nil"/>
              <w:bottom w:val="single" w:sz="8" w:space="0" w:color="auto"/>
              <w:right w:val="single" w:sz="8" w:space="0" w:color="auto"/>
            </w:tcBorders>
            <w:shd w:val="clear" w:color="auto" w:fill="auto"/>
            <w:vAlign w:val="center"/>
            <w:hideMark/>
          </w:tcPr>
          <w:p w14:paraId="7E9C37A2"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Information Security management System</w:t>
            </w:r>
          </w:p>
        </w:tc>
        <w:tc>
          <w:tcPr>
            <w:tcW w:w="2520" w:type="dxa"/>
            <w:tcBorders>
              <w:top w:val="nil"/>
              <w:left w:val="nil"/>
              <w:bottom w:val="single" w:sz="8" w:space="0" w:color="auto"/>
              <w:right w:val="single" w:sz="8" w:space="0" w:color="auto"/>
            </w:tcBorders>
            <w:shd w:val="clear" w:color="auto" w:fill="auto"/>
            <w:vAlign w:val="center"/>
            <w:hideMark/>
          </w:tcPr>
          <w:p w14:paraId="4A0F461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1B5586E"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0E2F5D6"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MEP </w:t>
            </w:r>
          </w:p>
        </w:tc>
        <w:tc>
          <w:tcPr>
            <w:tcW w:w="5860" w:type="dxa"/>
            <w:tcBorders>
              <w:top w:val="nil"/>
              <w:left w:val="nil"/>
              <w:bottom w:val="single" w:sz="8" w:space="0" w:color="auto"/>
              <w:right w:val="single" w:sz="8" w:space="0" w:color="auto"/>
            </w:tcBorders>
            <w:shd w:val="clear" w:color="auto" w:fill="auto"/>
            <w:vAlign w:val="center"/>
            <w:hideMark/>
          </w:tcPr>
          <w:p w14:paraId="6DFDCAB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Managed Endpoint Protection </w:t>
            </w:r>
          </w:p>
        </w:tc>
        <w:tc>
          <w:tcPr>
            <w:tcW w:w="2520" w:type="dxa"/>
            <w:tcBorders>
              <w:top w:val="nil"/>
              <w:left w:val="nil"/>
              <w:bottom w:val="single" w:sz="8" w:space="0" w:color="auto"/>
              <w:right w:val="single" w:sz="8" w:space="0" w:color="auto"/>
            </w:tcBorders>
            <w:shd w:val="clear" w:color="auto" w:fill="auto"/>
            <w:vAlign w:val="center"/>
            <w:hideMark/>
          </w:tcPr>
          <w:p w14:paraId="3C569C4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BDF9BB9"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50E669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MSS</w:t>
            </w:r>
          </w:p>
        </w:tc>
        <w:tc>
          <w:tcPr>
            <w:tcW w:w="5860" w:type="dxa"/>
            <w:tcBorders>
              <w:top w:val="nil"/>
              <w:left w:val="nil"/>
              <w:bottom w:val="single" w:sz="8" w:space="0" w:color="auto"/>
              <w:right w:val="single" w:sz="8" w:space="0" w:color="auto"/>
            </w:tcBorders>
            <w:shd w:val="clear" w:color="auto" w:fill="auto"/>
            <w:vAlign w:val="center"/>
            <w:hideMark/>
          </w:tcPr>
          <w:p w14:paraId="1482F85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DXC’s portfolio of Managed Security Services</w:t>
            </w:r>
          </w:p>
        </w:tc>
        <w:tc>
          <w:tcPr>
            <w:tcW w:w="2520" w:type="dxa"/>
            <w:tcBorders>
              <w:top w:val="nil"/>
              <w:left w:val="nil"/>
              <w:bottom w:val="single" w:sz="8" w:space="0" w:color="auto"/>
              <w:right w:val="single" w:sz="8" w:space="0" w:color="auto"/>
            </w:tcBorders>
            <w:shd w:val="clear" w:color="auto" w:fill="auto"/>
            <w:vAlign w:val="center"/>
            <w:hideMark/>
          </w:tcPr>
          <w:p w14:paraId="7F7DE5A3"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A3577B6"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C65C54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PAM</w:t>
            </w:r>
          </w:p>
        </w:tc>
        <w:tc>
          <w:tcPr>
            <w:tcW w:w="5860" w:type="dxa"/>
            <w:tcBorders>
              <w:top w:val="nil"/>
              <w:left w:val="nil"/>
              <w:bottom w:val="single" w:sz="8" w:space="0" w:color="auto"/>
              <w:right w:val="single" w:sz="8" w:space="0" w:color="auto"/>
            </w:tcBorders>
            <w:shd w:val="clear" w:color="auto" w:fill="auto"/>
            <w:vAlign w:val="center"/>
            <w:hideMark/>
          </w:tcPr>
          <w:p w14:paraId="174DE9B2"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Privilege Account Management </w:t>
            </w:r>
          </w:p>
        </w:tc>
        <w:tc>
          <w:tcPr>
            <w:tcW w:w="2520" w:type="dxa"/>
            <w:tcBorders>
              <w:top w:val="nil"/>
              <w:left w:val="nil"/>
              <w:bottom w:val="single" w:sz="8" w:space="0" w:color="auto"/>
              <w:right w:val="single" w:sz="8" w:space="0" w:color="auto"/>
            </w:tcBorders>
            <w:shd w:val="clear" w:color="auto" w:fill="auto"/>
            <w:vAlign w:val="center"/>
            <w:hideMark/>
          </w:tcPr>
          <w:p w14:paraId="230B0E6F"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089FD97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03E7494"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PDXC</w:t>
            </w:r>
          </w:p>
        </w:tc>
        <w:tc>
          <w:tcPr>
            <w:tcW w:w="5860" w:type="dxa"/>
            <w:tcBorders>
              <w:top w:val="nil"/>
              <w:left w:val="nil"/>
              <w:bottom w:val="single" w:sz="8" w:space="0" w:color="auto"/>
              <w:right w:val="single" w:sz="8" w:space="0" w:color="auto"/>
            </w:tcBorders>
            <w:shd w:val="clear" w:color="auto" w:fill="auto"/>
            <w:vAlign w:val="center"/>
            <w:hideMark/>
          </w:tcPr>
          <w:p w14:paraId="270B4E8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Platform DXC </w:t>
            </w:r>
          </w:p>
        </w:tc>
        <w:tc>
          <w:tcPr>
            <w:tcW w:w="2520" w:type="dxa"/>
            <w:tcBorders>
              <w:top w:val="nil"/>
              <w:left w:val="nil"/>
              <w:bottom w:val="single" w:sz="8" w:space="0" w:color="auto"/>
              <w:right w:val="single" w:sz="8" w:space="0" w:color="auto"/>
            </w:tcBorders>
            <w:shd w:val="clear" w:color="auto" w:fill="auto"/>
            <w:vAlign w:val="center"/>
            <w:hideMark/>
          </w:tcPr>
          <w:p w14:paraId="77D02EC9"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Hardware Platform</w:t>
            </w:r>
          </w:p>
        </w:tc>
      </w:tr>
      <w:tr w:rsidR="00FD0260" w:rsidRPr="009F0891" w14:paraId="0F110503"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7679601"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SBB</w:t>
            </w:r>
          </w:p>
        </w:tc>
        <w:tc>
          <w:tcPr>
            <w:tcW w:w="5860" w:type="dxa"/>
            <w:tcBorders>
              <w:top w:val="nil"/>
              <w:left w:val="nil"/>
              <w:bottom w:val="single" w:sz="8" w:space="0" w:color="auto"/>
              <w:right w:val="single" w:sz="8" w:space="0" w:color="auto"/>
            </w:tcBorders>
            <w:shd w:val="clear" w:color="auto" w:fill="auto"/>
            <w:vAlign w:val="center"/>
            <w:hideMark/>
          </w:tcPr>
          <w:p w14:paraId="5BF29F65"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Solution Building Block </w:t>
            </w:r>
          </w:p>
        </w:tc>
        <w:tc>
          <w:tcPr>
            <w:tcW w:w="2520" w:type="dxa"/>
            <w:tcBorders>
              <w:top w:val="nil"/>
              <w:left w:val="nil"/>
              <w:bottom w:val="single" w:sz="8" w:space="0" w:color="auto"/>
              <w:right w:val="single" w:sz="8" w:space="0" w:color="auto"/>
            </w:tcBorders>
            <w:shd w:val="clear" w:color="auto" w:fill="auto"/>
            <w:vAlign w:val="center"/>
            <w:hideMark/>
          </w:tcPr>
          <w:p w14:paraId="05D9C96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3BC4A590"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AF9F03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SECMON</w:t>
            </w:r>
          </w:p>
        </w:tc>
        <w:tc>
          <w:tcPr>
            <w:tcW w:w="5860" w:type="dxa"/>
            <w:tcBorders>
              <w:top w:val="nil"/>
              <w:left w:val="nil"/>
              <w:bottom w:val="single" w:sz="8" w:space="0" w:color="auto"/>
              <w:right w:val="single" w:sz="8" w:space="0" w:color="auto"/>
            </w:tcBorders>
            <w:shd w:val="clear" w:color="auto" w:fill="auto"/>
            <w:vAlign w:val="center"/>
            <w:hideMark/>
          </w:tcPr>
          <w:p w14:paraId="0181940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Security monitoring </w:t>
            </w:r>
          </w:p>
        </w:tc>
        <w:tc>
          <w:tcPr>
            <w:tcW w:w="2520" w:type="dxa"/>
            <w:tcBorders>
              <w:top w:val="nil"/>
              <w:left w:val="nil"/>
              <w:bottom w:val="single" w:sz="8" w:space="0" w:color="auto"/>
              <w:right w:val="single" w:sz="8" w:space="0" w:color="auto"/>
            </w:tcBorders>
            <w:shd w:val="clear" w:color="auto" w:fill="auto"/>
            <w:vAlign w:val="center"/>
            <w:hideMark/>
          </w:tcPr>
          <w:p w14:paraId="6318716F"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1F30EDC"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2105C62"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SIEM </w:t>
            </w:r>
          </w:p>
        </w:tc>
        <w:tc>
          <w:tcPr>
            <w:tcW w:w="5860" w:type="dxa"/>
            <w:tcBorders>
              <w:top w:val="nil"/>
              <w:left w:val="nil"/>
              <w:bottom w:val="single" w:sz="8" w:space="0" w:color="auto"/>
              <w:right w:val="single" w:sz="8" w:space="0" w:color="auto"/>
            </w:tcBorders>
            <w:shd w:val="clear" w:color="auto" w:fill="auto"/>
            <w:vAlign w:val="center"/>
            <w:hideMark/>
          </w:tcPr>
          <w:p w14:paraId="48B4D1A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Security Incidents and Event management</w:t>
            </w:r>
          </w:p>
        </w:tc>
        <w:tc>
          <w:tcPr>
            <w:tcW w:w="2520" w:type="dxa"/>
            <w:tcBorders>
              <w:top w:val="nil"/>
              <w:left w:val="nil"/>
              <w:bottom w:val="single" w:sz="8" w:space="0" w:color="auto"/>
              <w:right w:val="single" w:sz="8" w:space="0" w:color="auto"/>
            </w:tcBorders>
            <w:shd w:val="clear" w:color="auto" w:fill="auto"/>
            <w:vAlign w:val="center"/>
            <w:hideMark/>
          </w:tcPr>
          <w:p w14:paraId="5BDABF8B"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D09B69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48E062F"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SIP AMG</w:t>
            </w:r>
          </w:p>
        </w:tc>
        <w:tc>
          <w:tcPr>
            <w:tcW w:w="5860" w:type="dxa"/>
            <w:tcBorders>
              <w:top w:val="nil"/>
              <w:left w:val="nil"/>
              <w:bottom w:val="single" w:sz="8" w:space="0" w:color="auto"/>
              <w:right w:val="single" w:sz="8" w:space="0" w:color="auto"/>
            </w:tcBorders>
            <w:shd w:val="clear" w:color="auto" w:fill="auto"/>
            <w:vAlign w:val="center"/>
            <w:hideMark/>
          </w:tcPr>
          <w:p w14:paraId="27900115" w14:textId="77777777" w:rsidR="00FD0260" w:rsidRPr="009F0891" w:rsidRDefault="00FD0260" w:rsidP="003C1404">
            <w:pPr>
              <w:rPr>
                <w:rFonts w:eastAsia="Times New Roman" w:cs="Arial"/>
                <w:szCs w:val="22"/>
                <w:lang w:eastAsia="en-GB" w:bidi="ar-SA"/>
              </w:rPr>
            </w:pPr>
            <w:proofErr w:type="spellStart"/>
            <w:r w:rsidRPr="009F0891">
              <w:rPr>
                <w:rFonts w:eastAsia="Times New Roman" w:cs="Arial"/>
                <w:szCs w:val="22"/>
                <w:lang w:val="en-US" w:eastAsia="en-GB" w:bidi="ar-SA"/>
              </w:rPr>
              <w:t>Systeem</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Integratie</w:t>
            </w:r>
            <w:proofErr w:type="spellEnd"/>
            <w:r w:rsidRPr="009F0891">
              <w:rPr>
                <w:rFonts w:eastAsia="Times New Roman" w:cs="Arial"/>
                <w:szCs w:val="22"/>
                <w:lang w:val="en-US" w:eastAsia="en-GB" w:bidi="ar-SA"/>
              </w:rPr>
              <w:t xml:space="preserve"> API Management Gateway”</w:t>
            </w:r>
          </w:p>
        </w:tc>
        <w:tc>
          <w:tcPr>
            <w:tcW w:w="2520" w:type="dxa"/>
            <w:tcBorders>
              <w:top w:val="nil"/>
              <w:left w:val="nil"/>
              <w:bottom w:val="single" w:sz="8" w:space="0" w:color="auto"/>
              <w:right w:val="single" w:sz="8" w:space="0" w:color="auto"/>
            </w:tcBorders>
            <w:shd w:val="clear" w:color="auto" w:fill="auto"/>
            <w:vAlign w:val="center"/>
            <w:hideMark/>
          </w:tcPr>
          <w:p w14:paraId="5A864B7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53173044"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8AFD9E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SME</w:t>
            </w:r>
          </w:p>
        </w:tc>
        <w:tc>
          <w:tcPr>
            <w:tcW w:w="5860" w:type="dxa"/>
            <w:tcBorders>
              <w:top w:val="nil"/>
              <w:left w:val="nil"/>
              <w:bottom w:val="single" w:sz="8" w:space="0" w:color="auto"/>
              <w:right w:val="single" w:sz="8" w:space="0" w:color="auto"/>
            </w:tcBorders>
            <w:shd w:val="clear" w:color="auto" w:fill="auto"/>
            <w:vAlign w:val="center"/>
            <w:hideMark/>
          </w:tcPr>
          <w:p w14:paraId="7D47AC1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Subject matter expert </w:t>
            </w:r>
          </w:p>
        </w:tc>
        <w:tc>
          <w:tcPr>
            <w:tcW w:w="2520" w:type="dxa"/>
            <w:tcBorders>
              <w:top w:val="nil"/>
              <w:left w:val="nil"/>
              <w:bottom w:val="single" w:sz="8" w:space="0" w:color="auto"/>
              <w:right w:val="single" w:sz="8" w:space="0" w:color="auto"/>
            </w:tcBorders>
            <w:shd w:val="clear" w:color="auto" w:fill="auto"/>
            <w:vAlign w:val="center"/>
            <w:hideMark/>
          </w:tcPr>
          <w:p w14:paraId="41A0DBA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B4D9A65"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BA38D0D"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SPCM</w:t>
            </w:r>
          </w:p>
        </w:tc>
        <w:tc>
          <w:tcPr>
            <w:tcW w:w="5860" w:type="dxa"/>
            <w:tcBorders>
              <w:top w:val="nil"/>
              <w:left w:val="nil"/>
              <w:bottom w:val="single" w:sz="8" w:space="0" w:color="auto"/>
              <w:right w:val="single" w:sz="8" w:space="0" w:color="auto"/>
            </w:tcBorders>
            <w:shd w:val="clear" w:color="auto" w:fill="auto"/>
            <w:vAlign w:val="center"/>
            <w:hideMark/>
          </w:tcPr>
          <w:p w14:paraId="0C66F83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Server policy and compliance monitoring</w:t>
            </w:r>
          </w:p>
        </w:tc>
        <w:tc>
          <w:tcPr>
            <w:tcW w:w="2520" w:type="dxa"/>
            <w:tcBorders>
              <w:top w:val="nil"/>
              <w:left w:val="nil"/>
              <w:bottom w:val="single" w:sz="8" w:space="0" w:color="auto"/>
              <w:right w:val="single" w:sz="8" w:space="0" w:color="auto"/>
            </w:tcBorders>
            <w:shd w:val="clear" w:color="auto" w:fill="auto"/>
            <w:vAlign w:val="center"/>
            <w:hideMark/>
          </w:tcPr>
          <w:p w14:paraId="654D8E0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AE955F8"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6CD765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TCM</w:t>
            </w:r>
          </w:p>
        </w:tc>
        <w:tc>
          <w:tcPr>
            <w:tcW w:w="5860" w:type="dxa"/>
            <w:tcBorders>
              <w:top w:val="nil"/>
              <w:left w:val="nil"/>
              <w:bottom w:val="single" w:sz="8" w:space="0" w:color="auto"/>
              <w:right w:val="single" w:sz="8" w:space="0" w:color="auto"/>
            </w:tcBorders>
            <w:shd w:val="clear" w:color="auto" w:fill="auto"/>
            <w:vAlign w:val="center"/>
            <w:hideMark/>
          </w:tcPr>
          <w:p w14:paraId="2340B63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Technology compliance management </w:t>
            </w:r>
          </w:p>
        </w:tc>
        <w:tc>
          <w:tcPr>
            <w:tcW w:w="2520" w:type="dxa"/>
            <w:tcBorders>
              <w:top w:val="nil"/>
              <w:left w:val="nil"/>
              <w:bottom w:val="single" w:sz="8" w:space="0" w:color="auto"/>
              <w:right w:val="single" w:sz="8" w:space="0" w:color="auto"/>
            </w:tcBorders>
            <w:shd w:val="clear" w:color="auto" w:fill="auto"/>
            <w:vAlign w:val="center"/>
            <w:hideMark/>
          </w:tcPr>
          <w:p w14:paraId="049B0A5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B9F6AAE"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493F02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WEC</w:t>
            </w:r>
          </w:p>
        </w:tc>
        <w:tc>
          <w:tcPr>
            <w:tcW w:w="5860" w:type="dxa"/>
            <w:tcBorders>
              <w:top w:val="nil"/>
              <w:left w:val="nil"/>
              <w:bottom w:val="single" w:sz="8" w:space="0" w:color="auto"/>
              <w:right w:val="single" w:sz="8" w:space="0" w:color="auto"/>
            </w:tcBorders>
            <w:shd w:val="clear" w:color="auto" w:fill="auto"/>
            <w:vAlign w:val="center"/>
            <w:hideMark/>
          </w:tcPr>
          <w:p w14:paraId="6A71A318"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Windows Event Collector</w:t>
            </w:r>
          </w:p>
        </w:tc>
        <w:tc>
          <w:tcPr>
            <w:tcW w:w="2520" w:type="dxa"/>
            <w:tcBorders>
              <w:top w:val="nil"/>
              <w:left w:val="nil"/>
              <w:bottom w:val="single" w:sz="8" w:space="0" w:color="auto"/>
              <w:right w:val="single" w:sz="8" w:space="0" w:color="auto"/>
            </w:tcBorders>
            <w:shd w:val="clear" w:color="auto" w:fill="auto"/>
            <w:vAlign w:val="center"/>
            <w:hideMark/>
          </w:tcPr>
          <w:p w14:paraId="248ACB2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bl>
    <w:p w14:paraId="41C43057" w14:textId="409299A2" w:rsidR="006C6C9C" w:rsidRDefault="006C6C9C" w:rsidP="006C6C9C">
      <w:pPr>
        <w:pStyle w:val="BodyText"/>
      </w:pPr>
    </w:p>
    <w:p w14:paraId="531C9FE3" w14:textId="77777777" w:rsidR="00FD0260" w:rsidRPr="006C6C9C" w:rsidRDefault="00FD0260" w:rsidP="006C6C9C">
      <w:pPr>
        <w:pStyle w:val="BodyText"/>
      </w:pPr>
    </w:p>
    <w:p w14:paraId="48D599A5" w14:textId="44722E84" w:rsidR="00D35112" w:rsidRPr="00D35112" w:rsidRDefault="00D35112" w:rsidP="00D35112">
      <w:pPr>
        <w:pStyle w:val="Heading1"/>
        <w:numPr>
          <w:ilvl w:val="0"/>
          <w:numId w:val="0"/>
        </w:numPr>
        <w:rPr>
          <w:lang w:val="nl-NL"/>
        </w:rPr>
      </w:pPr>
      <w:bookmarkStart w:id="62" w:name="_Toc113613313"/>
      <w:r w:rsidRPr="00D35112">
        <w:rPr>
          <w:lang w:val="nl-NL"/>
        </w:rPr>
        <w:lastRenderedPageBreak/>
        <w:t xml:space="preserve">Appendix </w:t>
      </w:r>
      <w:r w:rsidR="007B3728">
        <w:rPr>
          <w:lang w:val="nl-NL"/>
        </w:rPr>
        <w:t>F</w:t>
      </w:r>
      <w:r w:rsidRPr="00D35112">
        <w:rPr>
          <w:lang w:val="nl-NL"/>
        </w:rPr>
        <w:t>: Legenda</w:t>
      </w:r>
      <w:bookmarkEnd w:id="62"/>
    </w:p>
    <w:p w14:paraId="75C300B3" w14:textId="6B6A63B7" w:rsidR="00C65BFE" w:rsidRPr="00D35112" w:rsidRDefault="000334E4" w:rsidP="00C65BFE">
      <w:pPr>
        <w:pStyle w:val="Heading2"/>
        <w:numPr>
          <w:ilvl w:val="0"/>
          <w:numId w:val="0"/>
        </w:numPr>
        <w:ind w:left="567" w:hanging="567"/>
        <w:rPr>
          <w:lang w:val="nl-NL"/>
        </w:rPr>
      </w:pPr>
      <w:bookmarkStart w:id="63" w:name="_Toc113613314"/>
      <w:r>
        <w:rPr>
          <w:lang w:val="nl-NL"/>
        </w:rPr>
        <w:t>Leg</w:t>
      </w:r>
      <w:r w:rsidR="00830B89">
        <w:rPr>
          <w:lang w:val="nl-NL"/>
        </w:rPr>
        <w:t xml:space="preserve">enda </w:t>
      </w:r>
      <w:r w:rsidR="00C65BFE">
        <w:rPr>
          <w:lang w:val="nl-NL"/>
        </w:rPr>
        <w:t>Context</w:t>
      </w:r>
      <w:r w:rsidR="00C65BFE" w:rsidRPr="00D35112">
        <w:rPr>
          <w:lang w:val="nl-NL"/>
        </w:rPr>
        <w:t xml:space="preserve"> Di</w:t>
      </w:r>
      <w:r w:rsidR="00C65BFE">
        <w:rPr>
          <w:lang w:val="nl-NL"/>
        </w:rPr>
        <w:t>agram</w:t>
      </w:r>
      <w:bookmarkEnd w:id="63"/>
    </w:p>
    <w:p w14:paraId="3E91ADBD" w14:textId="77777777" w:rsidR="00C65BFE" w:rsidRDefault="00C65BFE" w:rsidP="002A7C81">
      <w:pPr>
        <w:pStyle w:val="BodyText"/>
        <w:rPr>
          <w:color w:val="auto"/>
          <w:highlight w:val="yellow"/>
        </w:rPr>
      </w:pPr>
    </w:p>
    <w:p w14:paraId="75FCBBAA" w14:textId="6291B21D" w:rsidR="00392D9C" w:rsidRDefault="00C65BFE" w:rsidP="002A7C81">
      <w:pPr>
        <w:pStyle w:val="BodyText"/>
        <w:rPr>
          <w:color w:val="auto"/>
          <w:highlight w:val="yellow"/>
        </w:rPr>
      </w:pPr>
      <w:r>
        <w:rPr>
          <w:noProof/>
          <w:lang w:val="nl-NL" w:eastAsia="nl-NL" w:bidi="ar-SA"/>
        </w:rPr>
        <w:drawing>
          <wp:inline distT="0" distB="0" distL="0" distR="0" wp14:anchorId="59FF1450" wp14:editId="2E593191">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1329A3D6" w14:textId="4C5D09F0" w:rsidR="00E65BD4" w:rsidRPr="00D35112" w:rsidRDefault="00830B89" w:rsidP="00E65BD4">
      <w:pPr>
        <w:pStyle w:val="Heading2"/>
        <w:numPr>
          <w:ilvl w:val="0"/>
          <w:numId w:val="0"/>
        </w:numPr>
        <w:ind w:left="567" w:hanging="567"/>
        <w:rPr>
          <w:lang w:val="nl-NL"/>
        </w:rPr>
      </w:pPr>
      <w:bookmarkStart w:id="64" w:name="_Toc113613315"/>
      <w:r>
        <w:rPr>
          <w:lang w:val="nl-NL"/>
        </w:rPr>
        <w:t xml:space="preserve">Legenda </w:t>
      </w:r>
      <w:r w:rsidR="00E65BD4">
        <w:rPr>
          <w:lang w:val="nl-NL"/>
        </w:rPr>
        <w:t>System</w:t>
      </w:r>
      <w:r w:rsidR="00E65BD4" w:rsidRPr="00D35112">
        <w:rPr>
          <w:lang w:val="nl-NL"/>
        </w:rPr>
        <w:t xml:space="preserve"> Di</w:t>
      </w:r>
      <w:r w:rsidR="00E65BD4">
        <w:rPr>
          <w:lang w:val="nl-NL"/>
        </w:rPr>
        <w:t>agram</w:t>
      </w:r>
      <w:bookmarkEnd w:id="64"/>
    </w:p>
    <w:p w14:paraId="748571DA" w14:textId="700301C2" w:rsidR="00E65BD4" w:rsidRDefault="000334E4" w:rsidP="002A7C81">
      <w:pPr>
        <w:pStyle w:val="BodyText"/>
        <w:rPr>
          <w:color w:val="auto"/>
          <w:highlight w:val="yellow"/>
        </w:rPr>
      </w:pPr>
      <w:r>
        <w:rPr>
          <w:noProof/>
          <w:lang w:val="nl-NL" w:eastAsia="nl-NL" w:bidi="ar-SA"/>
        </w:rPr>
        <w:drawing>
          <wp:inline distT="0" distB="0" distL="0" distR="0" wp14:anchorId="585EDDB6" wp14:editId="3B8C8654">
            <wp:extent cx="5350071" cy="57229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350071" cy="5722970"/>
                    </a:xfrm>
                    <a:prstGeom prst="rect">
                      <a:avLst/>
                    </a:prstGeom>
                  </pic:spPr>
                </pic:pic>
              </a:graphicData>
            </a:graphic>
          </wp:inline>
        </w:drawing>
      </w:r>
    </w:p>
    <w:sectPr w:rsidR="00E65BD4" w:rsidSect="00B31F48">
      <w:footerReference w:type="default" r:id="rId40"/>
      <w:headerReference w:type="first" r:id="rId41"/>
      <w:footerReference w:type="first" r:id="rId42"/>
      <w:pgSz w:w="11906" w:h="16838" w:code="9"/>
      <w:pgMar w:top="1440" w:right="1440"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Kindt, Filip" w:date="2022-10-24T10:34:00Z" w:initials="KF">
    <w:p w14:paraId="3D4E2B7E" w14:textId="2247EF20" w:rsidR="008B793B" w:rsidRDefault="008B793B" w:rsidP="008B793B">
      <w:pPr>
        <w:pStyle w:val="CommentText"/>
      </w:pPr>
      <w:r>
        <w:rPr>
          <w:rStyle w:val="CommentReference"/>
        </w:rPr>
        <w:annotationRef/>
      </w:r>
      <w:r>
        <w:t>Is this OS software?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4E2B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0E8C3" w16cex:dateUtc="2022-10-24T0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4E2B7E" w16cid:durableId="2700E8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53E65" w14:textId="77777777" w:rsidR="00434489" w:rsidRDefault="00434489" w:rsidP="00CC1A55">
      <w:r>
        <w:separator/>
      </w:r>
    </w:p>
  </w:endnote>
  <w:endnote w:type="continuationSeparator" w:id="0">
    <w:p w14:paraId="1D42192A" w14:textId="77777777" w:rsidR="00434489" w:rsidRDefault="00434489" w:rsidP="00CC1A55">
      <w:r>
        <w:continuationSeparator/>
      </w:r>
    </w:p>
  </w:endnote>
  <w:endnote w:type="continuationNotice" w:id="1">
    <w:p w14:paraId="31AD477C" w14:textId="77777777" w:rsidR="00434489" w:rsidRDefault="00434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D21077" w:rsidRDefault="00D21077" w:rsidP="000E4D73">
    <w:pPr>
      <w:spacing w:line="120" w:lineRule="exact"/>
      <w:rPr>
        <w:noProof/>
        <w:sz w:val="16"/>
        <w:lang w:bidi="ar-SA"/>
      </w:rPr>
    </w:pPr>
    <w:r>
      <w:rPr>
        <w:noProof/>
        <w:sz w:val="16"/>
        <w:lang w:bidi="ar-SA"/>
      </w:rPr>
      <w:t>/</w:t>
    </w:r>
  </w:p>
  <w:p w14:paraId="5078D175" w14:textId="77777777" w:rsidR="00D21077" w:rsidRDefault="00D21077" w:rsidP="000E4D73">
    <w:pPr>
      <w:spacing w:line="120" w:lineRule="exact"/>
      <w:rPr>
        <w:noProof/>
        <w:sz w:val="16"/>
        <w:lang w:bidi="ar-SA"/>
      </w:rPr>
    </w:pPr>
    <w:r>
      <w:rPr>
        <w:noProof/>
        <w:sz w:val="16"/>
        <w:lang w:bidi="ar-SA"/>
      </w:rPr>
      <w:t>Unpublished work © 2017 DXC Technology Company. All rights reserved.</w:t>
    </w:r>
  </w:p>
  <w:p w14:paraId="460864EC" w14:textId="77777777" w:rsidR="00D21077" w:rsidRDefault="00D21077" w:rsidP="000E4D73">
    <w:pPr>
      <w:spacing w:line="120" w:lineRule="exact"/>
      <w:rPr>
        <w:noProof/>
        <w:sz w:val="16"/>
        <w:lang w:bidi="ar-SA"/>
      </w:rPr>
    </w:pPr>
    <w:r>
      <w:rPr>
        <w:noProof/>
        <w:sz w:val="16"/>
        <w:lang w:bidi="ar-SA"/>
      </w:rPr>
      <w:t>DXC Confidential Information</w:t>
    </w:r>
  </w:p>
  <w:p w14:paraId="4B148F65" w14:textId="77777777" w:rsidR="00D21077" w:rsidRDefault="00D21077" w:rsidP="000E4D73">
    <w:pPr>
      <w:spacing w:line="120" w:lineRule="exact"/>
      <w:rPr>
        <w:noProof/>
        <w:sz w:val="16"/>
        <w:lang w:bidi="ar-SA"/>
      </w:rPr>
    </w:pPr>
    <w:r>
      <w:rPr>
        <w:noProof/>
        <w:sz w:val="16"/>
        <w:lang w:bidi="ar-SA"/>
      </w:rPr>
      <w:t>Page 2 of 10</w:t>
    </w:r>
  </w:p>
  <w:p w14:paraId="6ECDF17A" w14:textId="77777777" w:rsidR="00D21077" w:rsidRDefault="00D21077" w:rsidP="000E4D73">
    <w:pPr>
      <w:spacing w:line="120" w:lineRule="exact"/>
      <w:rPr>
        <w:noProof/>
        <w:sz w:val="16"/>
        <w:lang w:bidi="ar-SA"/>
      </w:rPr>
    </w:pPr>
  </w:p>
  <w:p w14:paraId="6DB5C2B7" w14:textId="77777777" w:rsidR="00D21077" w:rsidRDefault="00D21077" w:rsidP="000E4D73">
    <w:pPr>
      <w:spacing w:line="120" w:lineRule="exact"/>
      <w:rPr>
        <w:noProof/>
        <w:sz w:val="16"/>
        <w:lang w:bidi="ar-SA"/>
      </w:rPr>
    </w:pPr>
  </w:p>
  <w:p w14:paraId="70FBC7CF" w14:textId="77777777" w:rsidR="00D21077" w:rsidRDefault="00D21077"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D21077" w:rsidRPr="00631A0A" w:rsidRDefault="00D21077" w:rsidP="00631A0A">
    <w:pPr>
      <w:pStyle w:val="footer0"/>
    </w:pPr>
    <w:r>
      <w:rPr>
        <w:noProof/>
        <w:lang w:val="nl-NL" w:eastAsia="nl-NL" w:bidi="ar-SA"/>
      </w:rPr>
      <w:drawing>
        <wp:inline distT="0" distB="0" distL="0" distR="0" wp14:anchorId="6FB1073D" wp14:editId="6A5D8F48">
          <wp:extent cx="609600" cy="52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D21077" w:rsidRPr="00B67825" w:rsidRDefault="00D21077"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2849DD78" w:rsidR="00D21077" w:rsidRDefault="00D21077" w:rsidP="004301D0">
                          <w:pPr>
                            <w:pStyle w:val="footer0"/>
                            <w:jc w:val="right"/>
                          </w:pPr>
                          <w:r>
                            <w:t xml:space="preserve">Page </w:t>
                          </w:r>
                          <w:r>
                            <w:fldChar w:fldCharType="begin"/>
                          </w:r>
                          <w:r>
                            <w:instrText xml:space="preserve"> PAGE   \* MERGEFORMAT </w:instrText>
                          </w:r>
                          <w:r>
                            <w:fldChar w:fldCharType="separate"/>
                          </w:r>
                          <w:r w:rsidR="00460627">
                            <w:rPr>
                              <w:noProof/>
                            </w:rPr>
                            <w:t>2</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2849DD78" w:rsidR="00D21077" w:rsidRDefault="00D21077" w:rsidP="004301D0">
                    <w:pPr>
                      <w:pStyle w:val="footer0"/>
                      <w:jc w:val="right"/>
                    </w:pPr>
                    <w:r>
                      <w:t xml:space="preserve">Page </w:t>
                    </w:r>
                    <w:r>
                      <w:fldChar w:fldCharType="begin"/>
                    </w:r>
                    <w:r>
                      <w:instrText xml:space="preserve"> PAGE   \* MERGEFORMAT </w:instrText>
                    </w:r>
                    <w:r>
                      <w:fldChar w:fldCharType="separate"/>
                    </w:r>
                    <w:r w:rsidR="00460627">
                      <w:rPr>
                        <w:noProof/>
                      </w:rPr>
                      <w:t>2</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608B33AD">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35EC0DE4"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B671FD">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D21077" w:rsidRDefault="00D21077"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35EC0DE4"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B671FD">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D21077" w:rsidRDefault="00D21077"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D21077" w:rsidRPr="00CF7467" w:rsidRDefault="00D21077"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D21077" w:rsidRDefault="00D2107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D21077" w:rsidRDefault="00D2107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D21077" w:rsidRDefault="00D21077"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D21077" w:rsidRPr="002E015D" w:rsidRDefault="00D2107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D21077" w:rsidRPr="00BB4243" w:rsidRDefault="00D2107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D21077" w:rsidRDefault="00D21077"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DA548" w14:textId="77777777" w:rsidR="00434489" w:rsidRDefault="00434489" w:rsidP="00CC1A55">
      <w:r>
        <w:separator/>
      </w:r>
    </w:p>
  </w:footnote>
  <w:footnote w:type="continuationSeparator" w:id="0">
    <w:p w14:paraId="4C66E554" w14:textId="77777777" w:rsidR="00434489" w:rsidRDefault="00434489" w:rsidP="00CC1A55">
      <w:r>
        <w:continuationSeparator/>
      </w:r>
    </w:p>
  </w:footnote>
  <w:footnote w:type="continuationNotice" w:id="1">
    <w:p w14:paraId="07464395" w14:textId="77777777" w:rsidR="00434489" w:rsidRDefault="004344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02A518CF" w:rsidR="00D21077" w:rsidRPr="00F65E4A" w:rsidRDefault="00D21077" w:rsidP="00F65E4A">
    <w:pPr>
      <w:pStyle w:val="header0"/>
    </w:pPr>
    <w:r>
      <w:t>Infrastructure Application Documentation</w:t>
    </w:r>
    <w:r>
      <w:tab/>
    </w:r>
    <w:r>
      <w:tab/>
    </w:r>
    <w:r>
      <w:tab/>
    </w:r>
    <w:r>
      <w:tab/>
    </w:r>
    <w:r>
      <w:tab/>
    </w:r>
    <w:r w:rsidR="00E544A5">
      <w:t>June</w:t>
    </w:r>
    <w:r>
      <w:t xml:space="preserve"> </w:t>
    </w:r>
    <w:r w:rsidRPr="00CB34B7">
      <w:t>202</w:t>
    </w:r>
    <w:r w:rsidR="00B671FD">
      <w:t>3</w:t>
    </w:r>
  </w:p>
  <w:p w14:paraId="34A2D156" w14:textId="77777777" w:rsidR="00D21077" w:rsidRPr="00B67825" w:rsidRDefault="00D21077"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D21077" w:rsidRDefault="00D21077"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D21077" w:rsidRPr="00F65E4A" w:rsidRDefault="00D21077"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D21077" w:rsidRPr="00B67825" w:rsidRDefault="00D21077"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1215AB9"/>
    <w:multiLevelType w:val="hybridMultilevel"/>
    <w:tmpl w:val="51A0BC5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1"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9465038"/>
    <w:multiLevelType w:val="multilevel"/>
    <w:tmpl w:val="6038A9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3CE4319"/>
    <w:multiLevelType w:val="multilevel"/>
    <w:tmpl w:val="34D42F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4405" w:hanging="720"/>
      </w:pPr>
      <w:rPr>
        <w:rFonts w:hint="default"/>
      </w:rPr>
    </w:lvl>
    <w:lvl w:ilvl="3">
      <w:start w:val="1"/>
      <w:numFmt w:val="none"/>
      <w:pStyle w:val="Heading4"/>
      <w:lvlText w:val=""/>
      <w:lvlJc w:val="left"/>
      <w:pPr>
        <w:tabs>
          <w:tab w:val="num" w:pos="360"/>
        </w:tabs>
        <w:ind w:left="0" w:firstLine="0"/>
      </w:pPr>
      <w:rPr>
        <w:rFonts w:hint="default"/>
      </w:rPr>
    </w:lvl>
    <w:lvl w:ilvl="4">
      <w:start w:val="1"/>
      <w:numFmt w:val="decimal"/>
      <w:pStyle w:val="Heading5"/>
      <w:lvlText w:val=""/>
      <w:lvlJc w:val="left"/>
      <w:pPr>
        <w:ind w:left="0" w:firstLine="0"/>
      </w:pPr>
      <w:rPr>
        <w:rFonts w:hint="default"/>
      </w:rPr>
    </w:lvl>
    <w:lvl w:ilvl="5">
      <w:start w:val="1"/>
      <w:numFmt w:val="decimal"/>
      <w:pStyle w:val="Heading6"/>
      <w:lvlText w:val=""/>
      <w:lvlJc w:val="left"/>
      <w:pPr>
        <w:ind w:left="0" w:firstLine="0"/>
      </w:pPr>
      <w:rPr>
        <w:rFonts w:hint="default"/>
      </w:rPr>
    </w:lvl>
    <w:lvl w:ilvl="6">
      <w:start w:val="1"/>
      <w:numFmt w:val="decimal"/>
      <w:pStyle w:val="Heading7"/>
      <w:lvlText w:val=""/>
      <w:lvlJc w:val="left"/>
      <w:pPr>
        <w:ind w:left="0" w:firstLine="0"/>
      </w:pPr>
      <w:rPr>
        <w:rFonts w:hint="default"/>
      </w:rPr>
    </w:lvl>
    <w:lvl w:ilvl="7">
      <w:start w:val="1"/>
      <w:numFmt w:val="decimal"/>
      <w:pStyle w:val="Heading8"/>
      <w:lvlText w:val=""/>
      <w:lvlJc w:val="left"/>
      <w:pPr>
        <w:ind w:left="0" w:firstLine="0"/>
      </w:pPr>
      <w:rPr>
        <w:rFonts w:hint="default"/>
      </w:rPr>
    </w:lvl>
    <w:lvl w:ilvl="8">
      <w:start w:val="1"/>
      <w:numFmt w:val="decimal"/>
      <w:pStyle w:val="Heading9"/>
      <w:lvlText w:val=""/>
      <w:lvlJc w:val="left"/>
      <w:pPr>
        <w:ind w:left="0" w:firstLine="0"/>
      </w:pPr>
      <w:rPr>
        <w:rFonts w:hint="default"/>
      </w:rPr>
    </w:lvl>
  </w:abstractNum>
  <w:abstractNum w:abstractNumId="28" w15:restartNumberingAfterBreak="0">
    <w:nsid w:val="23EE20EB"/>
    <w:multiLevelType w:val="multilevel"/>
    <w:tmpl w:val="36F0EFAC"/>
    <w:lvl w:ilvl="0">
      <w:numFmt w:val="decimal"/>
      <w:pStyle w:val="HPRecipientData"/>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none"/>
      <w:lvlText w:val=""/>
      <w:lvlJc w:val="left"/>
      <w:pPr>
        <w:tabs>
          <w:tab w:val="num" w:pos="360"/>
        </w:tabs>
      </w:pPr>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47960B6"/>
    <w:multiLevelType w:val="multilevel"/>
    <w:tmpl w:val="1F9E6E3A"/>
    <w:styleLink w:val="NumbersAutoDoub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50E5505"/>
    <w:multiLevelType w:val="hybridMultilevel"/>
    <w:tmpl w:val="32B21F7C"/>
    <w:lvl w:ilvl="0" w:tplc="0413000F">
      <w:numFmt w:val="decimal"/>
      <w:lvlText w:val=""/>
      <w:lvlJc w:val="left"/>
    </w:lvl>
    <w:lvl w:ilvl="1" w:tplc="04130019">
      <w:numFmt w:val="decimal"/>
      <w:lvlText w:val=""/>
      <w:lvlJc w:val="left"/>
    </w:lvl>
    <w:lvl w:ilvl="2" w:tplc="0413001B">
      <w:numFmt w:val="decimal"/>
      <w:lvlText w:val=""/>
      <w:lvlJc w:val="left"/>
    </w:lvl>
    <w:lvl w:ilvl="3" w:tplc="0413000F">
      <w:numFmt w:val="decimal"/>
      <w:lvlText w:val=""/>
      <w:lvlJc w:val="left"/>
    </w:lvl>
    <w:lvl w:ilvl="4" w:tplc="04130019">
      <w:numFmt w:val="decimal"/>
      <w:lvlText w:val=""/>
      <w:lvlJc w:val="left"/>
    </w:lvl>
    <w:lvl w:ilvl="5" w:tplc="0413001B">
      <w:numFmt w:val="decimal"/>
      <w:lvlText w:val=""/>
      <w:lvlJc w:val="left"/>
    </w:lvl>
    <w:lvl w:ilvl="6" w:tplc="0413000F">
      <w:numFmt w:val="decimal"/>
      <w:lvlText w:val=""/>
      <w:lvlJc w:val="left"/>
    </w:lvl>
    <w:lvl w:ilvl="7" w:tplc="04130019">
      <w:numFmt w:val="decimal"/>
      <w:lvlText w:val=""/>
      <w:lvlJc w:val="left"/>
    </w:lvl>
    <w:lvl w:ilvl="8" w:tplc="0413001B">
      <w:numFmt w:val="decimal"/>
      <w:lvlText w:val=""/>
      <w:lvlJc w:val="left"/>
    </w:lvl>
  </w:abstractNum>
  <w:abstractNum w:abstractNumId="31" w15:restartNumberingAfterBreak="0">
    <w:nsid w:val="25B25E46"/>
    <w:multiLevelType w:val="hybridMultilevel"/>
    <w:tmpl w:val="EAD6D58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2" w15:restartNumberingAfterBreak="0">
    <w:nsid w:val="26C45A36"/>
    <w:multiLevelType w:val="hybridMultilevel"/>
    <w:tmpl w:val="88A47936"/>
    <w:lvl w:ilvl="0" w:tplc="0B2E5114">
      <w:numFmt w:val="decimal"/>
      <w:pStyle w:val="TableText10Bullet2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3" w15:restartNumberingAfterBreak="0">
    <w:nsid w:val="28F6184E"/>
    <w:multiLevelType w:val="hybridMultilevel"/>
    <w:tmpl w:val="98A6C152"/>
    <w:lvl w:ilvl="0" w:tplc="D8E42D2A">
      <w:numFmt w:val="decimal"/>
      <w:pStyle w:val="Bullet2SubtextDoub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4" w15:restartNumberingAfterBreak="0">
    <w:nsid w:val="2C9F1755"/>
    <w:multiLevelType w:val="hybridMultilevel"/>
    <w:tmpl w:val="7CA43084"/>
    <w:lvl w:ilvl="0" w:tplc="44D04A22">
      <w:numFmt w:val="decimal"/>
      <w:pStyle w:val="NumbersAutoBold"/>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5" w15:restartNumberingAfterBreak="0">
    <w:nsid w:val="30CA6F07"/>
    <w:multiLevelType w:val="hybridMultilevel"/>
    <w:tmpl w:val="9D8482F6"/>
    <w:lvl w:ilvl="0" w:tplc="5FE2F278">
      <w:numFmt w:val="decimal"/>
      <w:pStyle w:val="Bullet2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6" w15:restartNumberingAfterBreak="0">
    <w:nsid w:val="317513ED"/>
    <w:multiLevelType w:val="hybridMultilevel"/>
    <w:tmpl w:val="58AE71C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334E6746"/>
    <w:multiLevelType w:val="hybridMultilevel"/>
    <w:tmpl w:val="69207D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6854438"/>
    <w:multiLevelType w:val="hybridMultilevel"/>
    <w:tmpl w:val="E99CC8D0"/>
    <w:lvl w:ilvl="0" w:tplc="5A00247E">
      <w:numFmt w:val="decimal"/>
      <w:pStyle w:val="Bullet2Subtext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9" w15:restartNumberingAfterBreak="0">
    <w:nsid w:val="37BA2A4B"/>
    <w:multiLevelType w:val="hybridMultilevel"/>
    <w:tmpl w:val="4574C93C"/>
    <w:lvl w:ilvl="0" w:tplc="2B36FA5C">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3DE543CC"/>
    <w:multiLevelType w:val="multilevel"/>
    <w:tmpl w:val="4542578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07925F8"/>
    <w:multiLevelType w:val="hybridMultilevel"/>
    <w:tmpl w:val="95CEAC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2102BAB"/>
    <w:multiLevelType w:val="hybridMultilevel"/>
    <w:tmpl w:val="4EF43ED6"/>
    <w:lvl w:ilvl="0" w:tplc="25D25FEA">
      <w:numFmt w:val="decimal"/>
      <w:pStyle w:val="Bullet4Double0"/>
      <w:lvlText w:val=""/>
      <w:lvlJc w:val="left"/>
    </w:lvl>
    <w:lvl w:ilvl="1" w:tplc="04070003">
      <w:numFmt w:val="decimal"/>
      <w:lvlText w:val=""/>
      <w:lvlJc w:val="left"/>
    </w:lvl>
    <w:lvl w:ilvl="2" w:tplc="04070005">
      <w:numFmt w:val="decimal"/>
      <w:lvlText w:val=""/>
      <w:lvlJc w:val="left"/>
    </w:lvl>
    <w:lvl w:ilvl="3" w:tplc="04070001">
      <w:numFmt w:val="decimal"/>
      <w:lvlText w:val=""/>
      <w:lvlJc w:val="left"/>
    </w:lvl>
    <w:lvl w:ilvl="4" w:tplc="04070003">
      <w:numFmt w:val="decimal"/>
      <w:lvlText w:val=""/>
      <w:lvlJc w:val="left"/>
    </w:lvl>
    <w:lvl w:ilvl="5" w:tplc="04070005">
      <w:numFmt w:val="decimal"/>
      <w:lvlText w:val=""/>
      <w:lvlJc w:val="left"/>
    </w:lvl>
    <w:lvl w:ilvl="6" w:tplc="04070001">
      <w:numFmt w:val="decimal"/>
      <w:lvlText w:val=""/>
      <w:lvlJc w:val="left"/>
    </w:lvl>
    <w:lvl w:ilvl="7" w:tplc="04070003">
      <w:numFmt w:val="decimal"/>
      <w:lvlText w:val=""/>
      <w:lvlJc w:val="left"/>
    </w:lvl>
    <w:lvl w:ilvl="8" w:tplc="04070005">
      <w:numFmt w:val="decimal"/>
      <w:lvlText w:val=""/>
      <w:lvlJc w:val="left"/>
    </w:lvl>
  </w:abstractNum>
  <w:abstractNum w:abstractNumId="43" w15:restartNumberingAfterBreak="0">
    <w:nsid w:val="426A1DC6"/>
    <w:multiLevelType w:val="multilevel"/>
    <w:tmpl w:val="8E969B00"/>
    <w:lvl w:ilvl="0">
      <w:numFmt w:val="decimal"/>
      <w:pStyle w:val="Numbers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37359A7"/>
    <w:multiLevelType w:val="hybridMultilevel"/>
    <w:tmpl w:val="FDDEB71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5" w15:restartNumberingAfterBreak="0">
    <w:nsid w:val="43E31F5A"/>
    <w:multiLevelType w:val="hybridMultilevel"/>
    <w:tmpl w:val="8FCA9E8A"/>
    <w:lvl w:ilvl="0" w:tplc="C5DE90CE">
      <w:numFmt w:val="decimal"/>
      <w:pStyle w:val="NumbersAuto4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6" w15:restartNumberingAfterBreak="0">
    <w:nsid w:val="44553FC9"/>
    <w:multiLevelType w:val="hybridMultilevel"/>
    <w:tmpl w:val="886621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4635F84"/>
    <w:multiLevelType w:val="hybridMultilevel"/>
    <w:tmpl w:val="45A8AE10"/>
    <w:lvl w:ilvl="0" w:tplc="1806F360">
      <w:numFmt w:val="decimal"/>
      <w:pStyle w:val="Bullet3Subtext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8" w15:restartNumberingAfterBreak="0">
    <w:nsid w:val="46FB4A1C"/>
    <w:multiLevelType w:val="hybridMultilevel"/>
    <w:tmpl w:val="9A727E8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9" w15:restartNumberingAfterBreak="0">
    <w:nsid w:val="472171C4"/>
    <w:multiLevelType w:val="multilevel"/>
    <w:tmpl w:val="50AAE700"/>
    <w:lvl w:ilvl="0">
      <w:numFmt w:val="decimal"/>
      <w:pStyle w:val="NumbersAutoBoldDoubl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A93317F"/>
    <w:multiLevelType w:val="hybridMultilevel"/>
    <w:tmpl w:val="1494DA42"/>
    <w:lvl w:ilvl="0" w:tplc="F6CA42FC">
      <w:numFmt w:val="decimal"/>
      <w:pStyle w:val="QuotationAttribut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1" w15:restartNumberingAfterBreak="0">
    <w:nsid w:val="4CB2120F"/>
    <w:multiLevelType w:val="hybridMultilevel"/>
    <w:tmpl w:val="F5CC17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4D4C25FE"/>
    <w:multiLevelType w:val="multilevel"/>
    <w:tmpl w:val="D1CC30A0"/>
    <w:styleLink w:val="ListAppendices"/>
    <w:lvl w:ilvl="0">
      <w:numFmt w:val="decimal"/>
      <w:pStyle w:val="AppendixHeading1"/>
      <w:lvlText w:val=""/>
      <w:lvlJc w:val="left"/>
    </w:lvl>
    <w:lvl w:ilvl="1">
      <w:numFmt w:val="decimal"/>
      <w:pStyle w:val="AppendixHeading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E8D4B31"/>
    <w:multiLevelType w:val="multilevel"/>
    <w:tmpl w:val="CD608386"/>
    <w:lvl w:ilvl="0">
      <w:numFmt w:val="decimal"/>
      <w:pStyle w:val="NumbersAutoSingl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EEF5CD1"/>
    <w:multiLevelType w:val="hybridMultilevel"/>
    <w:tmpl w:val="5F025E3A"/>
    <w:lvl w:ilvl="0" w:tplc="69B6018E">
      <w:numFmt w:val="decimal"/>
      <w:pStyle w:val="Bullet2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5" w15:restartNumberingAfterBreak="0">
    <w:nsid w:val="4F775440"/>
    <w:multiLevelType w:val="hybridMultilevel"/>
    <w:tmpl w:val="A0D809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52CB721A"/>
    <w:multiLevelType w:val="hybridMultilevel"/>
    <w:tmpl w:val="40B23DEA"/>
    <w:lvl w:ilvl="0" w:tplc="20000005">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57" w15:restartNumberingAfterBreak="0">
    <w:nsid w:val="559B5B4A"/>
    <w:multiLevelType w:val="hybridMultilevel"/>
    <w:tmpl w:val="F9327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C451B9C"/>
    <w:multiLevelType w:val="hybridMultilevel"/>
    <w:tmpl w:val="009A7534"/>
    <w:lvl w:ilvl="0" w:tplc="CFEE7040">
      <w:numFmt w:val="decimal"/>
      <w:pStyle w:val="Bullet1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9" w15:restartNumberingAfterBreak="0">
    <w:nsid w:val="5CDD55CC"/>
    <w:multiLevelType w:val="multilevel"/>
    <w:tmpl w:val="22A45D6C"/>
    <w:lvl w:ilvl="0">
      <w:numFmt w:val="decimal"/>
      <w:pStyle w:val="TableCaption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DE43643"/>
    <w:multiLevelType w:val="multilevel"/>
    <w:tmpl w:val="0809001F"/>
    <w:styleLink w:val="11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E7E61D6"/>
    <w:multiLevelType w:val="hybridMultilevel"/>
    <w:tmpl w:val="E73ECB54"/>
    <w:lvl w:ilvl="0" w:tplc="72F6BBEC">
      <w:numFmt w:val="decimal"/>
      <w:pStyle w:val="Bullet5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2" w15:restartNumberingAfterBreak="0">
    <w:nsid w:val="64240241"/>
    <w:multiLevelType w:val="hybridMultilevel"/>
    <w:tmpl w:val="103622EC"/>
    <w:lvl w:ilvl="0" w:tplc="5A6C53D6">
      <w:numFmt w:val="decimal"/>
      <w:pStyle w:val="Bullet4Single0"/>
      <w:lvlText w:val=""/>
      <w:lvlJc w:val="left"/>
    </w:lvl>
    <w:lvl w:ilvl="1" w:tplc="04070003">
      <w:numFmt w:val="decimal"/>
      <w:lvlText w:val=""/>
      <w:lvlJc w:val="left"/>
    </w:lvl>
    <w:lvl w:ilvl="2" w:tplc="04070005">
      <w:numFmt w:val="decimal"/>
      <w:lvlText w:val=""/>
      <w:lvlJc w:val="left"/>
    </w:lvl>
    <w:lvl w:ilvl="3" w:tplc="04070001">
      <w:numFmt w:val="decimal"/>
      <w:lvlText w:val=""/>
      <w:lvlJc w:val="left"/>
    </w:lvl>
    <w:lvl w:ilvl="4" w:tplc="04070003">
      <w:numFmt w:val="decimal"/>
      <w:lvlText w:val=""/>
      <w:lvlJc w:val="left"/>
    </w:lvl>
    <w:lvl w:ilvl="5" w:tplc="04070005">
      <w:numFmt w:val="decimal"/>
      <w:lvlText w:val=""/>
      <w:lvlJc w:val="left"/>
    </w:lvl>
    <w:lvl w:ilvl="6" w:tplc="04070001">
      <w:numFmt w:val="decimal"/>
      <w:lvlText w:val=""/>
      <w:lvlJc w:val="left"/>
    </w:lvl>
    <w:lvl w:ilvl="7" w:tplc="04070003">
      <w:numFmt w:val="decimal"/>
      <w:lvlText w:val=""/>
      <w:lvlJc w:val="left"/>
    </w:lvl>
    <w:lvl w:ilvl="8" w:tplc="04070005">
      <w:numFmt w:val="decimal"/>
      <w:lvlText w:val=""/>
      <w:lvlJc w:val="left"/>
    </w:lvl>
  </w:abstractNum>
  <w:abstractNum w:abstractNumId="63" w15:restartNumberingAfterBreak="0">
    <w:nsid w:val="647F37F3"/>
    <w:multiLevelType w:val="hybridMultilevel"/>
    <w:tmpl w:val="ADD2D07A"/>
    <w:lvl w:ilvl="0" w:tplc="6E6EDCBC">
      <w:numFmt w:val="decimal"/>
      <w:pStyle w:val="Bullet2Double0"/>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4" w15:restartNumberingAfterBreak="0">
    <w:nsid w:val="649E4917"/>
    <w:multiLevelType w:val="hybridMultilevel"/>
    <w:tmpl w:val="905457A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5" w15:restartNumberingAfterBreak="0">
    <w:nsid w:val="67114131"/>
    <w:multiLevelType w:val="hybridMultilevel"/>
    <w:tmpl w:val="6AE66B76"/>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66" w15:restartNumberingAfterBreak="0">
    <w:nsid w:val="671A2A48"/>
    <w:multiLevelType w:val="hybridMultilevel"/>
    <w:tmpl w:val="80F6F76C"/>
    <w:lvl w:ilvl="0" w:tplc="C3FAC766">
      <w:numFmt w:val="decimal"/>
      <w:lvlText w:val=""/>
      <w:lvlJc w:val="left"/>
    </w:lvl>
    <w:lvl w:ilvl="1" w:tplc="3AB8F0BC">
      <w:numFmt w:val="decimal"/>
      <w:lvlText w:val=""/>
      <w:lvlJc w:val="left"/>
    </w:lvl>
    <w:lvl w:ilvl="2" w:tplc="17486A6A">
      <w:numFmt w:val="decimal"/>
      <w:lvlText w:val=""/>
      <w:lvlJc w:val="left"/>
    </w:lvl>
    <w:lvl w:ilvl="3" w:tplc="FFB21822">
      <w:numFmt w:val="decimal"/>
      <w:lvlText w:val=""/>
      <w:lvlJc w:val="left"/>
    </w:lvl>
    <w:lvl w:ilvl="4" w:tplc="1CD8DA6E">
      <w:numFmt w:val="decimal"/>
      <w:lvlText w:val=""/>
      <w:lvlJc w:val="left"/>
    </w:lvl>
    <w:lvl w:ilvl="5" w:tplc="5D2834D0">
      <w:numFmt w:val="decimal"/>
      <w:lvlText w:val=""/>
      <w:lvlJc w:val="left"/>
    </w:lvl>
    <w:lvl w:ilvl="6" w:tplc="67C2E4BE">
      <w:numFmt w:val="decimal"/>
      <w:lvlText w:val=""/>
      <w:lvlJc w:val="left"/>
    </w:lvl>
    <w:lvl w:ilvl="7" w:tplc="ED9E84F2">
      <w:numFmt w:val="decimal"/>
      <w:lvlText w:val=""/>
      <w:lvlJc w:val="left"/>
    </w:lvl>
    <w:lvl w:ilvl="8" w:tplc="D7965050">
      <w:numFmt w:val="decimal"/>
      <w:lvlText w:val=""/>
      <w:lvlJc w:val="left"/>
    </w:lvl>
  </w:abstractNum>
  <w:abstractNum w:abstractNumId="67" w15:restartNumberingAfterBreak="0">
    <w:nsid w:val="67CB28A5"/>
    <w:multiLevelType w:val="hybridMultilevel"/>
    <w:tmpl w:val="D280209A"/>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68" w15:restartNumberingAfterBreak="0">
    <w:nsid w:val="687529BB"/>
    <w:multiLevelType w:val="hybridMultilevel"/>
    <w:tmpl w:val="43C09AB0"/>
    <w:lvl w:ilvl="0" w:tplc="D32273C4">
      <w:numFmt w:val="decimal"/>
      <w:pStyle w:val="Bullet1Single"/>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69" w15:restartNumberingAfterBreak="0">
    <w:nsid w:val="6A3B385B"/>
    <w:multiLevelType w:val="hybridMultilevel"/>
    <w:tmpl w:val="FBB64274"/>
    <w:lvl w:ilvl="0" w:tplc="537AFBAC">
      <w:start w:val="22"/>
      <w:numFmt w:val="bullet"/>
      <w:lvlText w:val="-"/>
      <w:lvlJc w:val="left"/>
      <w:pPr>
        <w:ind w:left="360" w:hanging="360"/>
      </w:pPr>
      <w:rPr>
        <w:rFonts w:ascii="Arial" w:eastAsia="PMingLiU" w:hAnsi="Arial" w:cs="Aria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0" w15:restartNumberingAfterBreak="0">
    <w:nsid w:val="6A701A56"/>
    <w:multiLevelType w:val="multilevel"/>
    <w:tmpl w:val="08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AD53EA1"/>
    <w:multiLevelType w:val="hybridMultilevel"/>
    <w:tmpl w:val="0DF26B50"/>
    <w:lvl w:ilvl="0" w:tplc="AB5EB006">
      <w:numFmt w:val="decimal"/>
      <w:pStyle w:val="TableText10Bullet2Sing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2" w15:restartNumberingAfterBreak="0">
    <w:nsid w:val="6B654142"/>
    <w:multiLevelType w:val="hybridMultilevel"/>
    <w:tmpl w:val="AA3071C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3" w15:restartNumberingAfterBreak="0">
    <w:nsid w:val="6C956857"/>
    <w:multiLevelType w:val="hybridMultilevel"/>
    <w:tmpl w:val="F7FAD13C"/>
    <w:lvl w:ilvl="0" w:tplc="D7321AEE">
      <w:numFmt w:val="decimal"/>
      <w:pStyle w:val="Bullet5Sing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4" w15:restartNumberingAfterBreak="0">
    <w:nsid w:val="6C9C73EB"/>
    <w:multiLevelType w:val="multilevel"/>
    <w:tmpl w:val="D1E0FC58"/>
    <w:lvl w:ilvl="0">
      <w:numFmt w:val="decimal"/>
      <w:pStyle w:val="FigureCaption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D701F0F"/>
    <w:multiLevelType w:val="hybridMultilevel"/>
    <w:tmpl w:val="5FC2F700"/>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76" w15:restartNumberingAfterBreak="0">
    <w:nsid w:val="6FAF6559"/>
    <w:multiLevelType w:val="hybridMultilevel"/>
    <w:tmpl w:val="A246FD8C"/>
    <w:lvl w:ilvl="0" w:tplc="9DC6340C">
      <w:numFmt w:val="decimal"/>
      <w:pStyle w:val="TableNumbers9Auto2Single"/>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77" w15:restartNumberingAfterBreak="0">
    <w:nsid w:val="70605247"/>
    <w:multiLevelType w:val="multilevel"/>
    <w:tmpl w:val="4A40CA7A"/>
    <w:lvl w:ilvl="0">
      <w:numFmt w:val="decimal"/>
      <w:pStyle w:val="NumbersAutoBold0"/>
      <w:lvlText w:val=""/>
      <w:lvlJc w:val="left"/>
    </w:lvl>
    <w:lvl w:ilvl="1">
      <w:numFmt w:val="decimal"/>
      <w:lvlText w:val="xﬀ㘥봽'褀흵$茀೿㄰j舀迿"/>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3486EF5"/>
    <w:multiLevelType w:val="hybridMultilevel"/>
    <w:tmpl w:val="223EF9B2"/>
    <w:lvl w:ilvl="0" w:tplc="C098438A">
      <w:numFmt w:val="decimal"/>
      <w:pStyle w:val="TableNumbers9Auto1Single"/>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79" w15:restartNumberingAfterBreak="0">
    <w:nsid w:val="73746BF0"/>
    <w:multiLevelType w:val="hybridMultilevel"/>
    <w:tmpl w:val="7158D84E"/>
    <w:lvl w:ilvl="0" w:tplc="C9AA3B5E">
      <w:numFmt w:val="decimal"/>
      <w:pStyle w:val="Bullet1Double0"/>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80" w15:restartNumberingAfterBreak="0">
    <w:nsid w:val="744E1D0F"/>
    <w:multiLevelType w:val="hybridMultilevel"/>
    <w:tmpl w:val="03761242"/>
    <w:lvl w:ilvl="0" w:tplc="751C1764">
      <w:numFmt w:val="decimal"/>
      <w:lvlText w:val=""/>
      <w:lvlJc w:val="left"/>
    </w:lvl>
    <w:lvl w:ilvl="1" w:tplc="B67E7A0E">
      <w:numFmt w:val="decimal"/>
      <w:lvlText w:val=""/>
      <w:lvlJc w:val="left"/>
    </w:lvl>
    <w:lvl w:ilvl="2" w:tplc="D0F4B8B8">
      <w:numFmt w:val="decimal"/>
      <w:lvlText w:val=""/>
      <w:lvlJc w:val="left"/>
    </w:lvl>
    <w:lvl w:ilvl="3" w:tplc="DE3095EC">
      <w:numFmt w:val="decimal"/>
      <w:lvlText w:val=""/>
      <w:lvlJc w:val="left"/>
    </w:lvl>
    <w:lvl w:ilvl="4" w:tplc="1BD4F7D6">
      <w:numFmt w:val="decimal"/>
      <w:lvlText w:val=""/>
      <w:lvlJc w:val="left"/>
    </w:lvl>
    <w:lvl w:ilvl="5" w:tplc="65A8601C">
      <w:numFmt w:val="decimal"/>
      <w:lvlText w:val=""/>
      <w:lvlJc w:val="left"/>
    </w:lvl>
    <w:lvl w:ilvl="6" w:tplc="82FA1F86">
      <w:numFmt w:val="decimal"/>
      <w:lvlText w:val=""/>
      <w:lvlJc w:val="left"/>
    </w:lvl>
    <w:lvl w:ilvl="7" w:tplc="BAB66F56">
      <w:numFmt w:val="decimal"/>
      <w:lvlText w:val=""/>
      <w:lvlJc w:val="left"/>
    </w:lvl>
    <w:lvl w:ilvl="8" w:tplc="D436D27A">
      <w:numFmt w:val="decimal"/>
      <w:lvlText w:val=""/>
      <w:lvlJc w:val="left"/>
    </w:lvl>
  </w:abstractNum>
  <w:abstractNum w:abstractNumId="81" w15:restartNumberingAfterBreak="0">
    <w:nsid w:val="74D844BA"/>
    <w:multiLevelType w:val="multilevel"/>
    <w:tmpl w:val="4CC481F0"/>
    <w:lvl w:ilvl="0">
      <w:numFmt w:val="decimal"/>
      <w:pStyle w:val="NumbersAutoDouble0"/>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8093AC4"/>
    <w:multiLevelType w:val="hybridMultilevel"/>
    <w:tmpl w:val="6EE24A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3" w15:restartNumberingAfterBreak="0">
    <w:nsid w:val="797A0C02"/>
    <w:multiLevelType w:val="hybridMultilevel"/>
    <w:tmpl w:val="8B5840F6"/>
    <w:lvl w:ilvl="0" w:tplc="72D25B90">
      <w:numFmt w:val="decimal"/>
      <w:pStyle w:val="Bullet3Sing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4" w15:restartNumberingAfterBreak="0">
    <w:nsid w:val="7F9B25E9"/>
    <w:multiLevelType w:val="hybridMultilevel"/>
    <w:tmpl w:val="F11ECD7A"/>
    <w:lvl w:ilvl="0" w:tplc="105E240E">
      <w:numFmt w:val="decimal"/>
      <w:pStyle w:val="Bullet5Doub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16cid:durableId="184250841">
    <w:abstractNumId w:val="53"/>
  </w:num>
  <w:num w:numId="2" w16cid:durableId="1626816972">
    <w:abstractNumId w:val="34"/>
  </w:num>
  <w:num w:numId="3" w16cid:durableId="905918223">
    <w:abstractNumId w:val="81"/>
  </w:num>
  <w:num w:numId="4" w16cid:durableId="115872192">
    <w:abstractNumId w:val="49"/>
  </w:num>
  <w:num w:numId="5" w16cid:durableId="1477529662">
    <w:abstractNumId w:val="77"/>
  </w:num>
  <w:num w:numId="6" w16cid:durableId="580725560">
    <w:abstractNumId w:val="43"/>
  </w:num>
  <w:num w:numId="7" w16cid:durableId="957638368">
    <w:abstractNumId w:val="60"/>
  </w:num>
  <w:num w:numId="8" w16cid:durableId="124541070">
    <w:abstractNumId w:val="70"/>
  </w:num>
  <w:num w:numId="9" w16cid:durableId="2000383276">
    <w:abstractNumId w:val="17"/>
  </w:num>
  <w:num w:numId="10" w16cid:durableId="1795638157">
    <w:abstractNumId w:val="28"/>
  </w:num>
  <w:num w:numId="11" w16cid:durableId="814375127">
    <w:abstractNumId w:val="13"/>
  </w:num>
  <w:num w:numId="12" w16cid:durableId="101390071">
    <w:abstractNumId w:val="9"/>
  </w:num>
  <w:num w:numId="13" w16cid:durableId="1626616095">
    <w:abstractNumId w:val="7"/>
  </w:num>
  <w:num w:numId="14" w16cid:durableId="1163010627">
    <w:abstractNumId w:val="6"/>
  </w:num>
  <w:num w:numId="15" w16cid:durableId="1858931888">
    <w:abstractNumId w:val="5"/>
  </w:num>
  <w:num w:numId="16" w16cid:durableId="962271114">
    <w:abstractNumId w:val="4"/>
  </w:num>
  <w:num w:numId="17" w16cid:durableId="1719938318">
    <w:abstractNumId w:val="8"/>
  </w:num>
  <w:num w:numId="18" w16cid:durableId="13652862">
    <w:abstractNumId w:val="3"/>
  </w:num>
  <w:num w:numId="19" w16cid:durableId="1121341141">
    <w:abstractNumId w:val="2"/>
  </w:num>
  <w:num w:numId="20" w16cid:durableId="9989523">
    <w:abstractNumId w:val="1"/>
  </w:num>
  <w:num w:numId="21" w16cid:durableId="2004041573">
    <w:abstractNumId w:val="0"/>
  </w:num>
  <w:num w:numId="22" w16cid:durableId="667173102">
    <w:abstractNumId w:val="20"/>
  </w:num>
  <w:num w:numId="23" w16cid:durableId="606012791">
    <w:abstractNumId w:val="29"/>
  </w:num>
  <w:num w:numId="24" w16cid:durableId="1284506434">
    <w:abstractNumId w:val="10"/>
  </w:num>
  <w:num w:numId="25" w16cid:durableId="1837987958">
    <w:abstractNumId w:val="45"/>
  </w:num>
  <w:num w:numId="26" w16cid:durableId="756752168">
    <w:abstractNumId w:val="18"/>
  </w:num>
  <w:num w:numId="27" w16cid:durableId="1177188475">
    <w:abstractNumId w:val="26"/>
  </w:num>
  <w:num w:numId="28" w16cid:durableId="864444352">
    <w:abstractNumId w:val="14"/>
  </w:num>
  <w:num w:numId="29" w16cid:durableId="2042970077">
    <w:abstractNumId w:val="83"/>
  </w:num>
  <w:num w:numId="30" w16cid:durableId="6248956">
    <w:abstractNumId w:val="42"/>
  </w:num>
  <w:num w:numId="31" w16cid:durableId="504708350">
    <w:abstractNumId w:val="62"/>
  </w:num>
  <w:num w:numId="32" w16cid:durableId="285934050">
    <w:abstractNumId w:val="84"/>
  </w:num>
  <w:num w:numId="33" w16cid:durableId="31999715">
    <w:abstractNumId w:val="73"/>
  </w:num>
  <w:num w:numId="34" w16cid:durableId="1278025032">
    <w:abstractNumId w:val="58"/>
  </w:num>
  <w:num w:numId="35" w16cid:durableId="1432506589">
    <w:abstractNumId w:val="54"/>
  </w:num>
  <w:num w:numId="36" w16cid:durableId="1527330302">
    <w:abstractNumId w:val="74"/>
  </w:num>
  <w:num w:numId="37" w16cid:durableId="1585995202">
    <w:abstractNumId w:val="50"/>
  </w:num>
  <w:num w:numId="38" w16cid:durableId="21249182">
    <w:abstractNumId w:val="59"/>
  </w:num>
  <w:num w:numId="39" w16cid:durableId="671296844">
    <w:abstractNumId w:val="76"/>
  </w:num>
  <w:num w:numId="40" w16cid:durableId="572862141">
    <w:abstractNumId w:val="78"/>
  </w:num>
  <w:num w:numId="41" w16cid:durableId="199321285">
    <w:abstractNumId w:val="79"/>
  </w:num>
  <w:num w:numId="42" w16cid:durableId="1336112955">
    <w:abstractNumId w:val="68"/>
  </w:num>
  <w:num w:numId="43" w16cid:durableId="875001861">
    <w:abstractNumId w:val="63"/>
  </w:num>
  <w:num w:numId="44" w16cid:durableId="1004405300">
    <w:abstractNumId w:val="35"/>
  </w:num>
  <w:num w:numId="45" w16cid:durableId="1479955507">
    <w:abstractNumId w:val="33"/>
  </w:num>
  <w:num w:numId="46" w16cid:durableId="217975974">
    <w:abstractNumId w:val="38"/>
  </w:num>
  <w:num w:numId="47" w16cid:durableId="664433896">
    <w:abstractNumId w:val="16"/>
  </w:num>
  <w:num w:numId="48" w16cid:durableId="1262565051">
    <w:abstractNumId w:val="15"/>
  </w:num>
  <w:num w:numId="49" w16cid:durableId="1831168919">
    <w:abstractNumId w:val="23"/>
  </w:num>
  <w:num w:numId="50" w16cid:durableId="1629242549">
    <w:abstractNumId w:val="25"/>
  </w:num>
  <w:num w:numId="51" w16cid:durableId="1689018558">
    <w:abstractNumId w:val="21"/>
  </w:num>
  <w:num w:numId="52" w16cid:durableId="1088310585">
    <w:abstractNumId w:val="24"/>
  </w:num>
  <w:num w:numId="53" w16cid:durableId="7219214">
    <w:abstractNumId w:val="61"/>
  </w:num>
  <w:num w:numId="54" w16cid:durableId="1443303969">
    <w:abstractNumId w:val="47"/>
  </w:num>
  <w:num w:numId="55" w16cid:durableId="674693311">
    <w:abstractNumId w:val="12"/>
  </w:num>
  <w:num w:numId="56" w16cid:durableId="1230464422">
    <w:abstractNumId w:val="32"/>
  </w:num>
  <w:num w:numId="57" w16cid:durableId="1356729769">
    <w:abstractNumId w:val="71"/>
  </w:num>
  <w:num w:numId="58" w16cid:durableId="1186752038">
    <w:abstractNumId w:val="11"/>
  </w:num>
  <w:num w:numId="59" w16cid:durableId="2005353287">
    <w:abstractNumId w:val="27"/>
  </w:num>
  <w:num w:numId="60" w16cid:durableId="2051804698">
    <w:abstractNumId w:val="67"/>
  </w:num>
  <w:num w:numId="61" w16cid:durableId="176627846">
    <w:abstractNumId w:val="56"/>
  </w:num>
  <w:num w:numId="62" w16cid:durableId="331951281">
    <w:abstractNumId w:val="75"/>
  </w:num>
  <w:num w:numId="63" w16cid:durableId="1029186526">
    <w:abstractNumId w:val="65"/>
  </w:num>
  <w:num w:numId="64" w16cid:durableId="1549033122">
    <w:abstractNumId w:val="31"/>
  </w:num>
  <w:num w:numId="65" w16cid:durableId="1622417714">
    <w:abstractNumId w:val="52"/>
  </w:num>
  <w:num w:numId="66" w16cid:durableId="171535138">
    <w:abstractNumId w:val="44"/>
  </w:num>
  <w:num w:numId="67" w16cid:durableId="736440846">
    <w:abstractNumId w:val="40"/>
  </w:num>
  <w:num w:numId="68" w16cid:durableId="1268468703">
    <w:abstractNumId w:val="80"/>
  </w:num>
  <w:num w:numId="69" w16cid:durableId="1137337131">
    <w:abstractNumId w:val="66"/>
  </w:num>
  <w:num w:numId="70" w16cid:durableId="1618488835">
    <w:abstractNumId w:val="22"/>
  </w:num>
  <w:num w:numId="71" w16cid:durableId="2009596718">
    <w:abstractNumId w:val="48"/>
  </w:num>
  <w:num w:numId="72" w16cid:durableId="889925178">
    <w:abstractNumId w:val="39"/>
  </w:num>
  <w:num w:numId="73" w16cid:durableId="20714605">
    <w:abstractNumId w:val="30"/>
  </w:num>
  <w:num w:numId="74" w16cid:durableId="332102431">
    <w:abstractNumId w:val="51"/>
  </w:num>
  <w:num w:numId="75" w16cid:durableId="2113894841">
    <w:abstractNumId w:val="82"/>
  </w:num>
  <w:num w:numId="76" w16cid:durableId="380595371">
    <w:abstractNumId w:val="46"/>
  </w:num>
  <w:num w:numId="77" w16cid:durableId="1737048998">
    <w:abstractNumId w:val="37"/>
  </w:num>
  <w:num w:numId="78" w16cid:durableId="246499020">
    <w:abstractNumId w:val="41"/>
  </w:num>
  <w:num w:numId="79" w16cid:durableId="26149396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43411215">
    <w:abstractNumId w:val="64"/>
  </w:num>
  <w:num w:numId="81" w16cid:durableId="1299339403">
    <w:abstractNumId w:val="19"/>
  </w:num>
  <w:num w:numId="82" w16cid:durableId="706413183">
    <w:abstractNumId w:val="57"/>
  </w:num>
  <w:num w:numId="83" w16cid:durableId="122844939">
    <w:abstractNumId w:val="55"/>
  </w:num>
  <w:num w:numId="84" w16cid:durableId="1451701686">
    <w:abstractNumId w:val="36"/>
  </w:num>
  <w:num w:numId="85" w16cid:durableId="322318533">
    <w:abstractNumId w:val="72"/>
  </w:num>
  <w:num w:numId="86" w16cid:durableId="92556995">
    <w:abstractNumId w:val="69"/>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ndt, Filip">
    <w15:presenceInfo w15:providerId="AD" w15:userId="S::fkindt@dxc.com::c20c47c7-7b59-49e2-9a4e-102b710ce7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5D7"/>
    <w:rsid w:val="000006EB"/>
    <w:rsid w:val="00000B26"/>
    <w:rsid w:val="00000D34"/>
    <w:rsid w:val="00001087"/>
    <w:rsid w:val="000011E9"/>
    <w:rsid w:val="000013DB"/>
    <w:rsid w:val="00001547"/>
    <w:rsid w:val="00001CE1"/>
    <w:rsid w:val="0000220F"/>
    <w:rsid w:val="00002330"/>
    <w:rsid w:val="000027DB"/>
    <w:rsid w:val="00002B05"/>
    <w:rsid w:val="00002D6D"/>
    <w:rsid w:val="00002F1F"/>
    <w:rsid w:val="00002F89"/>
    <w:rsid w:val="000034D5"/>
    <w:rsid w:val="000037EB"/>
    <w:rsid w:val="00003BE0"/>
    <w:rsid w:val="00003F1C"/>
    <w:rsid w:val="0000417A"/>
    <w:rsid w:val="00004282"/>
    <w:rsid w:val="00004F06"/>
    <w:rsid w:val="000050A6"/>
    <w:rsid w:val="00005BDB"/>
    <w:rsid w:val="000063BC"/>
    <w:rsid w:val="00006A32"/>
    <w:rsid w:val="00006BDC"/>
    <w:rsid w:val="00006D55"/>
    <w:rsid w:val="00006DE8"/>
    <w:rsid w:val="0000795E"/>
    <w:rsid w:val="00007B33"/>
    <w:rsid w:val="00007F15"/>
    <w:rsid w:val="00010621"/>
    <w:rsid w:val="00010D0B"/>
    <w:rsid w:val="000111F6"/>
    <w:rsid w:val="000112FF"/>
    <w:rsid w:val="00011910"/>
    <w:rsid w:val="00011B52"/>
    <w:rsid w:val="0001216D"/>
    <w:rsid w:val="00012238"/>
    <w:rsid w:val="000123D8"/>
    <w:rsid w:val="0001240F"/>
    <w:rsid w:val="00012632"/>
    <w:rsid w:val="0001295C"/>
    <w:rsid w:val="00012BF8"/>
    <w:rsid w:val="00012EA2"/>
    <w:rsid w:val="00013094"/>
    <w:rsid w:val="0001309D"/>
    <w:rsid w:val="0001309E"/>
    <w:rsid w:val="000135A7"/>
    <w:rsid w:val="00013E45"/>
    <w:rsid w:val="00013EDA"/>
    <w:rsid w:val="00014255"/>
    <w:rsid w:val="00014B9B"/>
    <w:rsid w:val="00014C76"/>
    <w:rsid w:val="000153BB"/>
    <w:rsid w:val="000161A3"/>
    <w:rsid w:val="000167CB"/>
    <w:rsid w:val="00016826"/>
    <w:rsid w:val="00016EF2"/>
    <w:rsid w:val="0001708C"/>
    <w:rsid w:val="000172FD"/>
    <w:rsid w:val="0001735E"/>
    <w:rsid w:val="00017DC0"/>
    <w:rsid w:val="00020069"/>
    <w:rsid w:val="000201B8"/>
    <w:rsid w:val="00020253"/>
    <w:rsid w:val="000205FF"/>
    <w:rsid w:val="0002092F"/>
    <w:rsid w:val="00020982"/>
    <w:rsid w:val="000212C1"/>
    <w:rsid w:val="00021B2D"/>
    <w:rsid w:val="000226FC"/>
    <w:rsid w:val="00022876"/>
    <w:rsid w:val="00022972"/>
    <w:rsid w:val="00022AB0"/>
    <w:rsid w:val="00022C27"/>
    <w:rsid w:val="00022CA2"/>
    <w:rsid w:val="00022F0C"/>
    <w:rsid w:val="000232A0"/>
    <w:rsid w:val="00023311"/>
    <w:rsid w:val="000237C2"/>
    <w:rsid w:val="00023818"/>
    <w:rsid w:val="0002421C"/>
    <w:rsid w:val="000246AC"/>
    <w:rsid w:val="0002471F"/>
    <w:rsid w:val="00024793"/>
    <w:rsid w:val="00024925"/>
    <w:rsid w:val="00024E8B"/>
    <w:rsid w:val="000250DC"/>
    <w:rsid w:val="00025408"/>
    <w:rsid w:val="00025C69"/>
    <w:rsid w:val="0002612C"/>
    <w:rsid w:val="000263F9"/>
    <w:rsid w:val="0002645D"/>
    <w:rsid w:val="000265BD"/>
    <w:rsid w:val="0002661C"/>
    <w:rsid w:val="0002670A"/>
    <w:rsid w:val="00026D15"/>
    <w:rsid w:val="0002713D"/>
    <w:rsid w:val="00027394"/>
    <w:rsid w:val="00027BB5"/>
    <w:rsid w:val="00030149"/>
    <w:rsid w:val="00030262"/>
    <w:rsid w:val="00030586"/>
    <w:rsid w:val="000305A8"/>
    <w:rsid w:val="000310F9"/>
    <w:rsid w:val="00031139"/>
    <w:rsid w:val="000311A9"/>
    <w:rsid w:val="000311E6"/>
    <w:rsid w:val="00031318"/>
    <w:rsid w:val="000315A5"/>
    <w:rsid w:val="000318FB"/>
    <w:rsid w:val="00031A87"/>
    <w:rsid w:val="00031DB9"/>
    <w:rsid w:val="00031E91"/>
    <w:rsid w:val="00031FA9"/>
    <w:rsid w:val="00032273"/>
    <w:rsid w:val="00032294"/>
    <w:rsid w:val="000323CF"/>
    <w:rsid w:val="000325A9"/>
    <w:rsid w:val="00032C55"/>
    <w:rsid w:val="000334E4"/>
    <w:rsid w:val="000337F3"/>
    <w:rsid w:val="00033CBE"/>
    <w:rsid w:val="00033E7B"/>
    <w:rsid w:val="00034801"/>
    <w:rsid w:val="00034ED2"/>
    <w:rsid w:val="00035298"/>
    <w:rsid w:val="00035D68"/>
    <w:rsid w:val="00036208"/>
    <w:rsid w:val="0003660A"/>
    <w:rsid w:val="0003673A"/>
    <w:rsid w:val="00036B0F"/>
    <w:rsid w:val="00036F96"/>
    <w:rsid w:val="000370D7"/>
    <w:rsid w:val="000374F6"/>
    <w:rsid w:val="00037FE7"/>
    <w:rsid w:val="00040617"/>
    <w:rsid w:val="00040AA9"/>
    <w:rsid w:val="00040C57"/>
    <w:rsid w:val="0004150C"/>
    <w:rsid w:val="0004164C"/>
    <w:rsid w:val="00041903"/>
    <w:rsid w:val="00041A2D"/>
    <w:rsid w:val="00041B47"/>
    <w:rsid w:val="00041D75"/>
    <w:rsid w:val="00041E20"/>
    <w:rsid w:val="00041E8D"/>
    <w:rsid w:val="00041F65"/>
    <w:rsid w:val="00042460"/>
    <w:rsid w:val="00042A03"/>
    <w:rsid w:val="00042A22"/>
    <w:rsid w:val="00042D43"/>
    <w:rsid w:val="00043627"/>
    <w:rsid w:val="00043BE3"/>
    <w:rsid w:val="000440D8"/>
    <w:rsid w:val="000441BB"/>
    <w:rsid w:val="000442AC"/>
    <w:rsid w:val="00044675"/>
    <w:rsid w:val="000449A7"/>
    <w:rsid w:val="00044ABD"/>
    <w:rsid w:val="00044F67"/>
    <w:rsid w:val="000450F7"/>
    <w:rsid w:val="000452F9"/>
    <w:rsid w:val="0004558B"/>
    <w:rsid w:val="00045991"/>
    <w:rsid w:val="00045A96"/>
    <w:rsid w:val="00045FA2"/>
    <w:rsid w:val="000460BD"/>
    <w:rsid w:val="0004650A"/>
    <w:rsid w:val="000465BE"/>
    <w:rsid w:val="00046B91"/>
    <w:rsid w:val="00047094"/>
    <w:rsid w:val="000473AF"/>
    <w:rsid w:val="000477E7"/>
    <w:rsid w:val="0005027C"/>
    <w:rsid w:val="000506A5"/>
    <w:rsid w:val="00050EB6"/>
    <w:rsid w:val="00050F9C"/>
    <w:rsid w:val="000510F2"/>
    <w:rsid w:val="000513C8"/>
    <w:rsid w:val="000515A6"/>
    <w:rsid w:val="00051A15"/>
    <w:rsid w:val="00051C2E"/>
    <w:rsid w:val="00051D4B"/>
    <w:rsid w:val="00051F0A"/>
    <w:rsid w:val="00052579"/>
    <w:rsid w:val="0005274B"/>
    <w:rsid w:val="00052B5C"/>
    <w:rsid w:val="00052C20"/>
    <w:rsid w:val="00052D09"/>
    <w:rsid w:val="00052D75"/>
    <w:rsid w:val="00052E90"/>
    <w:rsid w:val="00052EE1"/>
    <w:rsid w:val="00052F44"/>
    <w:rsid w:val="00053169"/>
    <w:rsid w:val="00053213"/>
    <w:rsid w:val="0005450E"/>
    <w:rsid w:val="00054A46"/>
    <w:rsid w:val="00054F7E"/>
    <w:rsid w:val="0005507B"/>
    <w:rsid w:val="000552DD"/>
    <w:rsid w:val="00055BEE"/>
    <w:rsid w:val="00055C1B"/>
    <w:rsid w:val="00055C72"/>
    <w:rsid w:val="00056088"/>
    <w:rsid w:val="000561E7"/>
    <w:rsid w:val="00056317"/>
    <w:rsid w:val="000564A0"/>
    <w:rsid w:val="000566D2"/>
    <w:rsid w:val="00056887"/>
    <w:rsid w:val="00056BA7"/>
    <w:rsid w:val="00057615"/>
    <w:rsid w:val="00057CA6"/>
    <w:rsid w:val="00057D20"/>
    <w:rsid w:val="00060434"/>
    <w:rsid w:val="00060945"/>
    <w:rsid w:val="00060973"/>
    <w:rsid w:val="00061BA4"/>
    <w:rsid w:val="00061E9F"/>
    <w:rsid w:val="00062439"/>
    <w:rsid w:val="000642D9"/>
    <w:rsid w:val="000646FE"/>
    <w:rsid w:val="000649E3"/>
    <w:rsid w:val="00064C68"/>
    <w:rsid w:val="00065656"/>
    <w:rsid w:val="00065747"/>
    <w:rsid w:val="00065CC2"/>
    <w:rsid w:val="00065E79"/>
    <w:rsid w:val="0006618C"/>
    <w:rsid w:val="00066191"/>
    <w:rsid w:val="00066495"/>
    <w:rsid w:val="00066C50"/>
    <w:rsid w:val="00066C8A"/>
    <w:rsid w:val="00066F27"/>
    <w:rsid w:val="0006734E"/>
    <w:rsid w:val="000678F5"/>
    <w:rsid w:val="00067B08"/>
    <w:rsid w:val="00070093"/>
    <w:rsid w:val="00071388"/>
    <w:rsid w:val="00071608"/>
    <w:rsid w:val="000718EA"/>
    <w:rsid w:val="00071931"/>
    <w:rsid w:val="00071B0D"/>
    <w:rsid w:val="00071D98"/>
    <w:rsid w:val="000721CC"/>
    <w:rsid w:val="0007249A"/>
    <w:rsid w:val="0007277D"/>
    <w:rsid w:val="000728C2"/>
    <w:rsid w:val="00072967"/>
    <w:rsid w:val="00072E61"/>
    <w:rsid w:val="00072ED9"/>
    <w:rsid w:val="000730AD"/>
    <w:rsid w:val="000731D6"/>
    <w:rsid w:val="00073483"/>
    <w:rsid w:val="00073837"/>
    <w:rsid w:val="000739E3"/>
    <w:rsid w:val="00073FC4"/>
    <w:rsid w:val="00074888"/>
    <w:rsid w:val="00074A47"/>
    <w:rsid w:val="00074AA8"/>
    <w:rsid w:val="000751AD"/>
    <w:rsid w:val="0007547C"/>
    <w:rsid w:val="0007550D"/>
    <w:rsid w:val="000758FA"/>
    <w:rsid w:val="000760C7"/>
    <w:rsid w:val="00076271"/>
    <w:rsid w:val="00076913"/>
    <w:rsid w:val="00076B22"/>
    <w:rsid w:val="00076C1D"/>
    <w:rsid w:val="0007749B"/>
    <w:rsid w:val="000779C6"/>
    <w:rsid w:val="00077BF8"/>
    <w:rsid w:val="00077F9B"/>
    <w:rsid w:val="00080094"/>
    <w:rsid w:val="000800F4"/>
    <w:rsid w:val="0008011C"/>
    <w:rsid w:val="00080A34"/>
    <w:rsid w:val="00080B88"/>
    <w:rsid w:val="0008114D"/>
    <w:rsid w:val="000812B1"/>
    <w:rsid w:val="00081369"/>
    <w:rsid w:val="000818AA"/>
    <w:rsid w:val="00081A55"/>
    <w:rsid w:val="00082318"/>
    <w:rsid w:val="00082ABE"/>
    <w:rsid w:val="00082EE9"/>
    <w:rsid w:val="00082F16"/>
    <w:rsid w:val="00083240"/>
    <w:rsid w:val="00083571"/>
    <w:rsid w:val="0008375E"/>
    <w:rsid w:val="00083933"/>
    <w:rsid w:val="00083C76"/>
    <w:rsid w:val="00083CBF"/>
    <w:rsid w:val="00083D20"/>
    <w:rsid w:val="0008424C"/>
    <w:rsid w:val="000847C3"/>
    <w:rsid w:val="00084B15"/>
    <w:rsid w:val="00084B1D"/>
    <w:rsid w:val="00084BC3"/>
    <w:rsid w:val="000853C2"/>
    <w:rsid w:val="00085574"/>
    <w:rsid w:val="00085E23"/>
    <w:rsid w:val="000860A0"/>
    <w:rsid w:val="0008613B"/>
    <w:rsid w:val="000865ED"/>
    <w:rsid w:val="0008670C"/>
    <w:rsid w:val="00086970"/>
    <w:rsid w:val="00086FF5"/>
    <w:rsid w:val="00087036"/>
    <w:rsid w:val="0008775C"/>
    <w:rsid w:val="00087AFB"/>
    <w:rsid w:val="00087B15"/>
    <w:rsid w:val="00087BC1"/>
    <w:rsid w:val="00087E8E"/>
    <w:rsid w:val="000902AA"/>
    <w:rsid w:val="00090303"/>
    <w:rsid w:val="000903BE"/>
    <w:rsid w:val="00090D1D"/>
    <w:rsid w:val="0009179D"/>
    <w:rsid w:val="00091945"/>
    <w:rsid w:val="00091980"/>
    <w:rsid w:val="00091AED"/>
    <w:rsid w:val="00091EAD"/>
    <w:rsid w:val="000922E9"/>
    <w:rsid w:val="00092767"/>
    <w:rsid w:val="00094372"/>
    <w:rsid w:val="00094571"/>
    <w:rsid w:val="00094904"/>
    <w:rsid w:val="000949AB"/>
    <w:rsid w:val="00094C21"/>
    <w:rsid w:val="00094C8A"/>
    <w:rsid w:val="0009509D"/>
    <w:rsid w:val="000952CF"/>
    <w:rsid w:val="0009557F"/>
    <w:rsid w:val="00095E72"/>
    <w:rsid w:val="000960A1"/>
    <w:rsid w:val="00096497"/>
    <w:rsid w:val="00096596"/>
    <w:rsid w:val="000968D6"/>
    <w:rsid w:val="00097183"/>
    <w:rsid w:val="00097191"/>
    <w:rsid w:val="00097695"/>
    <w:rsid w:val="000A0168"/>
    <w:rsid w:val="000A022A"/>
    <w:rsid w:val="000A06B9"/>
    <w:rsid w:val="000A14E4"/>
    <w:rsid w:val="000A15E8"/>
    <w:rsid w:val="000A1960"/>
    <w:rsid w:val="000A1E20"/>
    <w:rsid w:val="000A21F7"/>
    <w:rsid w:val="000A24A4"/>
    <w:rsid w:val="000A298F"/>
    <w:rsid w:val="000A311A"/>
    <w:rsid w:val="000A328B"/>
    <w:rsid w:val="000A32B8"/>
    <w:rsid w:val="000A3C42"/>
    <w:rsid w:val="000A44B7"/>
    <w:rsid w:val="000A46BD"/>
    <w:rsid w:val="000A48AB"/>
    <w:rsid w:val="000A4B54"/>
    <w:rsid w:val="000A57E9"/>
    <w:rsid w:val="000A5AD0"/>
    <w:rsid w:val="000A5ECB"/>
    <w:rsid w:val="000A65A8"/>
    <w:rsid w:val="000A6D22"/>
    <w:rsid w:val="000A74A4"/>
    <w:rsid w:val="000A75BB"/>
    <w:rsid w:val="000A7F13"/>
    <w:rsid w:val="000B1084"/>
    <w:rsid w:val="000B164A"/>
    <w:rsid w:val="000B1F1C"/>
    <w:rsid w:val="000B26E8"/>
    <w:rsid w:val="000B2964"/>
    <w:rsid w:val="000B3050"/>
    <w:rsid w:val="000B3079"/>
    <w:rsid w:val="000B3284"/>
    <w:rsid w:val="000B331C"/>
    <w:rsid w:val="000B380C"/>
    <w:rsid w:val="000B4127"/>
    <w:rsid w:val="000B4AEE"/>
    <w:rsid w:val="000B4FC1"/>
    <w:rsid w:val="000B56AE"/>
    <w:rsid w:val="000B57B4"/>
    <w:rsid w:val="000B60FA"/>
    <w:rsid w:val="000B6875"/>
    <w:rsid w:val="000B6EA6"/>
    <w:rsid w:val="000B7623"/>
    <w:rsid w:val="000B7957"/>
    <w:rsid w:val="000B79B7"/>
    <w:rsid w:val="000B7ACE"/>
    <w:rsid w:val="000C0070"/>
    <w:rsid w:val="000C036C"/>
    <w:rsid w:val="000C04C3"/>
    <w:rsid w:val="000C052F"/>
    <w:rsid w:val="000C0537"/>
    <w:rsid w:val="000C0AD6"/>
    <w:rsid w:val="000C190F"/>
    <w:rsid w:val="000C1D89"/>
    <w:rsid w:val="000C1FB1"/>
    <w:rsid w:val="000C31AE"/>
    <w:rsid w:val="000C32B5"/>
    <w:rsid w:val="000C33C9"/>
    <w:rsid w:val="000C3489"/>
    <w:rsid w:val="000C3678"/>
    <w:rsid w:val="000C3748"/>
    <w:rsid w:val="000C3A07"/>
    <w:rsid w:val="000C4363"/>
    <w:rsid w:val="000C4B12"/>
    <w:rsid w:val="000C5167"/>
    <w:rsid w:val="000C5347"/>
    <w:rsid w:val="000C5B4D"/>
    <w:rsid w:val="000C5C47"/>
    <w:rsid w:val="000C5C59"/>
    <w:rsid w:val="000C5FD3"/>
    <w:rsid w:val="000C6105"/>
    <w:rsid w:val="000C6107"/>
    <w:rsid w:val="000C6374"/>
    <w:rsid w:val="000C67ED"/>
    <w:rsid w:val="000C6852"/>
    <w:rsid w:val="000C6F85"/>
    <w:rsid w:val="000C71AA"/>
    <w:rsid w:val="000C75C8"/>
    <w:rsid w:val="000C75F8"/>
    <w:rsid w:val="000C78C1"/>
    <w:rsid w:val="000D02BF"/>
    <w:rsid w:val="000D0BD2"/>
    <w:rsid w:val="000D1302"/>
    <w:rsid w:val="000D1403"/>
    <w:rsid w:val="000D1736"/>
    <w:rsid w:val="000D175B"/>
    <w:rsid w:val="000D1862"/>
    <w:rsid w:val="000D1CDF"/>
    <w:rsid w:val="000D1E01"/>
    <w:rsid w:val="000D1E8D"/>
    <w:rsid w:val="000D1FF9"/>
    <w:rsid w:val="000D2188"/>
    <w:rsid w:val="000D21C2"/>
    <w:rsid w:val="000D2E8C"/>
    <w:rsid w:val="000D2F74"/>
    <w:rsid w:val="000D3074"/>
    <w:rsid w:val="000D349A"/>
    <w:rsid w:val="000D35A9"/>
    <w:rsid w:val="000D3C17"/>
    <w:rsid w:val="000D4898"/>
    <w:rsid w:val="000D4AF0"/>
    <w:rsid w:val="000D5865"/>
    <w:rsid w:val="000D5C1B"/>
    <w:rsid w:val="000D68CD"/>
    <w:rsid w:val="000D6A27"/>
    <w:rsid w:val="000D6BD0"/>
    <w:rsid w:val="000D6C4B"/>
    <w:rsid w:val="000D6D9F"/>
    <w:rsid w:val="000D6F44"/>
    <w:rsid w:val="000D6FCA"/>
    <w:rsid w:val="000D6FE8"/>
    <w:rsid w:val="000D74D5"/>
    <w:rsid w:val="000D77DF"/>
    <w:rsid w:val="000D7D8B"/>
    <w:rsid w:val="000E04F9"/>
    <w:rsid w:val="000E0C9F"/>
    <w:rsid w:val="000E106A"/>
    <w:rsid w:val="000E121D"/>
    <w:rsid w:val="000E1F80"/>
    <w:rsid w:val="000E2348"/>
    <w:rsid w:val="000E2C4B"/>
    <w:rsid w:val="000E2C66"/>
    <w:rsid w:val="000E380A"/>
    <w:rsid w:val="000E3858"/>
    <w:rsid w:val="000E3E0C"/>
    <w:rsid w:val="000E4008"/>
    <w:rsid w:val="000E41B3"/>
    <w:rsid w:val="000E42A6"/>
    <w:rsid w:val="000E46CC"/>
    <w:rsid w:val="000E4D73"/>
    <w:rsid w:val="000E51C5"/>
    <w:rsid w:val="000E5230"/>
    <w:rsid w:val="000E5BDE"/>
    <w:rsid w:val="000E5BEA"/>
    <w:rsid w:val="000E5C46"/>
    <w:rsid w:val="000E629B"/>
    <w:rsid w:val="000E65DD"/>
    <w:rsid w:val="000E6A55"/>
    <w:rsid w:val="000E6DB9"/>
    <w:rsid w:val="000E6ED5"/>
    <w:rsid w:val="000E70E1"/>
    <w:rsid w:val="000E74AC"/>
    <w:rsid w:val="000F01DC"/>
    <w:rsid w:val="000F01F3"/>
    <w:rsid w:val="000F0428"/>
    <w:rsid w:val="000F05B7"/>
    <w:rsid w:val="000F0723"/>
    <w:rsid w:val="000F08C2"/>
    <w:rsid w:val="000F172D"/>
    <w:rsid w:val="000F19D8"/>
    <w:rsid w:val="000F1D68"/>
    <w:rsid w:val="000F1DE3"/>
    <w:rsid w:val="000F30E0"/>
    <w:rsid w:val="000F3759"/>
    <w:rsid w:val="000F4F84"/>
    <w:rsid w:val="000F509A"/>
    <w:rsid w:val="000F510F"/>
    <w:rsid w:val="000F538A"/>
    <w:rsid w:val="000F53A9"/>
    <w:rsid w:val="000F5410"/>
    <w:rsid w:val="000F5597"/>
    <w:rsid w:val="000F57A6"/>
    <w:rsid w:val="000F6529"/>
    <w:rsid w:val="000F683D"/>
    <w:rsid w:val="000F6924"/>
    <w:rsid w:val="000F73C4"/>
    <w:rsid w:val="000F7830"/>
    <w:rsid w:val="000F78AF"/>
    <w:rsid w:val="000F79F8"/>
    <w:rsid w:val="000F7C22"/>
    <w:rsid w:val="000F7D14"/>
    <w:rsid w:val="00100196"/>
    <w:rsid w:val="001003AC"/>
    <w:rsid w:val="0010063A"/>
    <w:rsid w:val="001007F9"/>
    <w:rsid w:val="0010083C"/>
    <w:rsid w:val="00100D06"/>
    <w:rsid w:val="00100DDE"/>
    <w:rsid w:val="001012C9"/>
    <w:rsid w:val="00101950"/>
    <w:rsid w:val="00101A37"/>
    <w:rsid w:val="001025FB"/>
    <w:rsid w:val="00102610"/>
    <w:rsid w:val="00102A29"/>
    <w:rsid w:val="00102B5F"/>
    <w:rsid w:val="00102F3A"/>
    <w:rsid w:val="00103119"/>
    <w:rsid w:val="00103499"/>
    <w:rsid w:val="00103B49"/>
    <w:rsid w:val="00103C60"/>
    <w:rsid w:val="00103DA2"/>
    <w:rsid w:val="00104073"/>
    <w:rsid w:val="00104172"/>
    <w:rsid w:val="00104612"/>
    <w:rsid w:val="00104BBB"/>
    <w:rsid w:val="00104DBD"/>
    <w:rsid w:val="0010513A"/>
    <w:rsid w:val="001058F9"/>
    <w:rsid w:val="00105AA7"/>
    <w:rsid w:val="00105B76"/>
    <w:rsid w:val="00105FAE"/>
    <w:rsid w:val="00106138"/>
    <w:rsid w:val="001063D1"/>
    <w:rsid w:val="0010684B"/>
    <w:rsid w:val="00106E59"/>
    <w:rsid w:val="00107173"/>
    <w:rsid w:val="0010770A"/>
    <w:rsid w:val="00107950"/>
    <w:rsid w:val="00107D9C"/>
    <w:rsid w:val="00110418"/>
    <w:rsid w:val="001109C2"/>
    <w:rsid w:val="00110EEA"/>
    <w:rsid w:val="00110FF8"/>
    <w:rsid w:val="001113F0"/>
    <w:rsid w:val="0011162D"/>
    <w:rsid w:val="001116A0"/>
    <w:rsid w:val="001118A7"/>
    <w:rsid w:val="00111A66"/>
    <w:rsid w:val="00111B2A"/>
    <w:rsid w:val="00111BC0"/>
    <w:rsid w:val="00111D72"/>
    <w:rsid w:val="001123C5"/>
    <w:rsid w:val="00112985"/>
    <w:rsid w:val="00112AD3"/>
    <w:rsid w:val="00112F7C"/>
    <w:rsid w:val="0011308B"/>
    <w:rsid w:val="0011349F"/>
    <w:rsid w:val="00114845"/>
    <w:rsid w:val="0011535F"/>
    <w:rsid w:val="00115B64"/>
    <w:rsid w:val="00115C73"/>
    <w:rsid w:val="0011614B"/>
    <w:rsid w:val="001166AD"/>
    <w:rsid w:val="00116E59"/>
    <w:rsid w:val="00117025"/>
    <w:rsid w:val="001170C5"/>
    <w:rsid w:val="001171B7"/>
    <w:rsid w:val="0011727F"/>
    <w:rsid w:val="00120664"/>
    <w:rsid w:val="00120C48"/>
    <w:rsid w:val="00120C56"/>
    <w:rsid w:val="0012105B"/>
    <w:rsid w:val="00121A5C"/>
    <w:rsid w:val="00121C0C"/>
    <w:rsid w:val="0012227C"/>
    <w:rsid w:val="00122293"/>
    <w:rsid w:val="001224E3"/>
    <w:rsid w:val="00122810"/>
    <w:rsid w:val="00122BD0"/>
    <w:rsid w:val="00122CDD"/>
    <w:rsid w:val="00123359"/>
    <w:rsid w:val="00123880"/>
    <w:rsid w:val="001239E1"/>
    <w:rsid w:val="00124061"/>
    <w:rsid w:val="00124958"/>
    <w:rsid w:val="00124C53"/>
    <w:rsid w:val="00124F96"/>
    <w:rsid w:val="00125426"/>
    <w:rsid w:val="00125459"/>
    <w:rsid w:val="00125530"/>
    <w:rsid w:val="00125605"/>
    <w:rsid w:val="001258D0"/>
    <w:rsid w:val="001258F6"/>
    <w:rsid w:val="0012636B"/>
    <w:rsid w:val="00126A33"/>
    <w:rsid w:val="00126FC9"/>
    <w:rsid w:val="00127054"/>
    <w:rsid w:val="0012745E"/>
    <w:rsid w:val="00127679"/>
    <w:rsid w:val="00127B2E"/>
    <w:rsid w:val="0013095F"/>
    <w:rsid w:val="00130AE9"/>
    <w:rsid w:val="00132449"/>
    <w:rsid w:val="00132794"/>
    <w:rsid w:val="00132850"/>
    <w:rsid w:val="0013316C"/>
    <w:rsid w:val="0013359D"/>
    <w:rsid w:val="00133795"/>
    <w:rsid w:val="00134114"/>
    <w:rsid w:val="00134301"/>
    <w:rsid w:val="001346AE"/>
    <w:rsid w:val="00134987"/>
    <w:rsid w:val="00134C2D"/>
    <w:rsid w:val="0013529E"/>
    <w:rsid w:val="001358DD"/>
    <w:rsid w:val="00135EFB"/>
    <w:rsid w:val="001360A7"/>
    <w:rsid w:val="00136109"/>
    <w:rsid w:val="00136633"/>
    <w:rsid w:val="001377FB"/>
    <w:rsid w:val="00137C0F"/>
    <w:rsid w:val="00137F91"/>
    <w:rsid w:val="001406D6"/>
    <w:rsid w:val="001407B2"/>
    <w:rsid w:val="001409DE"/>
    <w:rsid w:val="00140A57"/>
    <w:rsid w:val="00140EDD"/>
    <w:rsid w:val="00141302"/>
    <w:rsid w:val="001416BD"/>
    <w:rsid w:val="00141AF3"/>
    <w:rsid w:val="00141FA8"/>
    <w:rsid w:val="0014245A"/>
    <w:rsid w:val="0014288F"/>
    <w:rsid w:val="00142C3F"/>
    <w:rsid w:val="00142D69"/>
    <w:rsid w:val="0014312D"/>
    <w:rsid w:val="00144230"/>
    <w:rsid w:val="00144584"/>
    <w:rsid w:val="001445AB"/>
    <w:rsid w:val="0014507A"/>
    <w:rsid w:val="0014508F"/>
    <w:rsid w:val="001454FB"/>
    <w:rsid w:val="0014567B"/>
    <w:rsid w:val="001457F4"/>
    <w:rsid w:val="00145FCB"/>
    <w:rsid w:val="0014604C"/>
    <w:rsid w:val="001460B2"/>
    <w:rsid w:val="001463B2"/>
    <w:rsid w:val="00146921"/>
    <w:rsid w:val="00146A49"/>
    <w:rsid w:val="00147208"/>
    <w:rsid w:val="00147649"/>
    <w:rsid w:val="00147A3A"/>
    <w:rsid w:val="00147F35"/>
    <w:rsid w:val="001501BC"/>
    <w:rsid w:val="0015064A"/>
    <w:rsid w:val="00150D5A"/>
    <w:rsid w:val="001511CB"/>
    <w:rsid w:val="00152019"/>
    <w:rsid w:val="001522D7"/>
    <w:rsid w:val="0015230F"/>
    <w:rsid w:val="001524AD"/>
    <w:rsid w:val="00152631"/>
    <w:rsid w:val="00152B94"/>
    <w:rsid w:val="00152EF1"/>
    <w:rsid w:val="00153179"/>
    <w:rsid w:val="00153201"/>
    <w:rsid w:val="001534E0"/>
    <w:rsid w:val="001535D7"/>
    <w:rsid w:val="00153605"/>
    <w:rsid w:val="00153A2A"/>
    <w:rsid w:val="001540A3"/>
    <w:rsid w:val="0015443D"/>
    <w:rsid w:val="00154507"/>
    <w:rsid w:val="00154690"/>
    <w:rsid w:val="001548F4"/>
    <w:rsid w:val="0015491D"/>
    <w:rsid w:val="00154D06"/>
    <w:rsid w:val="00154E0F"/>
    <w:rsid w:val="0015520E"/>
    <w:rsid w:val="001552A3"/>
    <w:rsid w:val="0015591A"/>
    <w:rsid w:val="00155A38"/>
    <w:rsid w:val="00155D9F"/>
    <w:rsid w:val="00155DB0"/>
    <w:rsid w:val="00156069"/>
    <w:rsid w:val="00156652"/>
    <w:rsid w:val="00156775"/>
    <w:rsid w:val="0015687D"/>
    <w:rsid w:val="00156F58"/>
    <w:rsid w:val="00157204"/>
    <w:rsid w:val="0015764E"/>
    <w:rsid w:val="00157871"/>
    <w:rsid w:val="001579E1"/>
    <w:rsid w:val="00157B34"/>
    <w:rsid w:val="00157F12"/>
    <w:rsid w:val="00157F2D"/>
    <w:rsid w:val="00160060"/>
    <w:rsid w:val="0016025F"/>
    <w:rsid w:val="001604BA"/>
    <w:rsid w:val="0016088F"/>
    <w:rsid w:val="00160B3B"/>
    <w:rsid w:val="001611B7"/>
    <w:rsid w:val="001611F8"/>
    <w:rsid w:val="00161393"/>
    <w:rsid w:val="001617F0"/>
    <w:rsid w:val="00161885"/>
    <w:rsid w:val="001618AB"/>
    <w:rsid w:val="00161E9D"/>
    <w:rsid w:val="00162182"/>
    <w:rsid w:val="00162250"/>
    <w:rsid w:val="00162502"/>
    <w:rsid w:val="00162504"/>
    <w:rsid w:val="00162F08"/>
    <w:rsid w:val="0016322A"/>
    <w:rsid w:val="001634E4"/>
    <w:rsid w:val="00163BFF"/>
    <w:rsid w:val="001645A6"/>
    <w:rsid w:val="00164834"/>
    <w:rsid w:val="00164BCF"/>
    <w:rsid w:val="0016523A"/>
    <w:rsid w:val="00165277"/>
    <w:rsid w:val="001652B0"/>
    <w:rsid w:val="001653A5"/>
    <w:rsid w:val="00165C05"/>
    <w:rsid w:val="001664C3"/>
    <w:rsid w:val="0016729E"/>
    <w:rsid w:val="001673C7"/>
    <w:rsid w:val="0016776E"/>
    <w:rsid w:val="00167888"/>
    <w:rsid w:val="001679E3"/>
    <w:rsid w:val="00167BF7"/>
    <w:rsid w:val="00170109"/>
    <w:rsid w:val="0017012E"/>
    <w:rsid w:val="00170289"/>
    <w:rsid w:val="001702F1"/>
    <w:rsid w:val="00170317"/>
    <w:rsid w:val="00170F71"/>
    <w:rsid w:val="001723FB"/>
    <w:rsid w:val="001724C9"/>
    <w:rsid w:val="00172557"/>
    <w:rsid w:val="001725D6"/>
    <w:rsid w:val="00172705"/>
    <w:rsid w:val="00172764"/>
    <w:rsid w:val="00172DCE"/>
    <w:rsid w:val="00172EB1"/>
    <w:rsid w:val="00172EDE"/>
    <w:rsid w:val="00173264"/>
    <w:rsid w:val="00173464"/>
    <w:rsid w:val="001735AB"/>
    <w:rsid w:val="001742D6"/>
    <w:rsid w:val="00174563"/>
    <w:rsid w:val="001749D2"/>
    <w:rsid w:val="00174AA9"/>
    <w:rsid w:val="00174AD1"/>
    <w:rsid w:val="00174AD8"/>
    <w:rsid w:val="00174B80"/>
    <w:rsid w:val="00174BF1"/>
    <w:rsid w:val="001751FD"/>
    <w:rsid w:val="00175419"/>
    <w:rsid w:val="0017546A"/>
    <w:rsid w:val="00175714"/>
    <w:rsid w:val="001759CB"/>
    <w:rsid w:val="00176375"/>
    <w:rsid w:val="001766A6"/>
    <w:rsid w:val="001769FD"/>
    <w:rsid w:val="00176A75"/>
    <w:rsid w:val="00176E33"/>
    <w:rsid w:val="00176F81"/>
    <w:rsid w:val="00177173"/>
    <w:rsid w:val="00177AFE"/>
    <w:rsid w:val="00177B94"/>
    <w:rsid w:val="00177D65"/>
    <w:rsid w:val="00177E73"/>
    <w:rsid w:val="00177F90"/>
    <w:rsid w:val="00180069"/>
    <w:rsid w:val="00180347"/>
    <w:rsid w:val="001803FD"/>
    <w:rsid w:val="00180545"/>
    <w:rsid w:val="001806DF"/>
    <w:rsid w:val="001807FC"/>
    <w:rsid w:val="001808CB"/>
    <w:rsid w:val="001809B6"/>
    <w:rsid w:val="00180DEB"/>
    <w:rsid w:val="001813EA"/>
    <w:rsid w:val="0018159D"/>
    <w:rsid w:val="00181607"/>
    <w:rsid w:val="0018188C"/>
    <w:rsid w:val="00181B0F"/>
    <w:rsid w:val="00181C71"/>
    <w:rsid w:val="001825FC"/>
    <w:rsid w:val="00182C4C"/>
    <w:rsid w:val="00183895"/>
    <w:rsid w:val="00183C44"/>
    <w:rsid w:val="00183E47"/>
    <w:rsid w:val="00184C1B"/>
    <w:rsid w:val="001850D7"/>
    <w:rsid w:val="001850E8"/>
    <w:rsid w:val="001851D9"/>
    <w:rsid w:val="00185344"/>
    <w:rsid w:val="0018546B"/>
    <w:rsid w:val="00185A44"/>
    <w:rsid w:val="00186017"/>
    <w:rsid w:val="00186B41"/>
    <w:rsid w:val="00186BC8"/>
    <w:rsid w:val="00186E5E"/>
    <w:rsid w:val="00186E5F"/>
    <w:rsid w:val="00186ED2"/>
    <w:rsid w:val="001871DD"/>
    <w:rsid w:val="001871F2"/>
    <w:rsid w:val="001875F1"/>
    <w:rsid w:val="00187774"/>
    <w:rsid w:val="00190420"/>
    <w:rsid w:val="001906D2"/>
    <w:rsid w:val="0019103C"/>
    <w:rsid w:val="0019164C"/>
    <w:rsid w:val="001916BB"/>
    <w:rsid w:val="001919FC"/>
    <w:rsid w:val="00191B3C"/>
    <w:rsid w:val="001920DD"/>
    <w:rsid w:val="00192298"/>
    <w:rsid w:val="001925AC"/>
    <w:rsid w:val="00192BC3"/>
    <w:rsid w:val="0019399F"/>
    <w:rsid w:val="00193FDB"/>
    <w:rsid w:val="001943D0"/>
    <w:rsid w:val="00194802"/>
    <w:rsid w:val="00195172"/>
    <w:rsid w:val="00195678"/>
    <w:rsid w:val="00195E0E"/>
    <w:rsid w:val="0019684E"/>
    <w:rsid w:val="00196AC3"/>
    <w:rsid w:val="00196B2D"/>
    <w:rsid w:val="00196B4D"/>
    <w:rsid w:val="00197335"/>
    <w:rsid w:val="0019779A"/>
    <w:rsid w:val="00197E83"/>
    <w:rsid w:val="00197ED3"/>
    <w:rsid w:val="001A0015"/>
    <w:rsid w:val="001A02F0"/>
    <w:rsid w:val="001A0696"/>
    <w:rsid w:val="001A06F5"/>
    <w:rsid w:val="001A0BCF"/>
    <w:rsid w:val="001A1927"/>
    <w:rsid w:val="001A1BA3"/>
    <w:rsid w:val="001A1D06"/>
    <w:rsid w:val="001A1FB0"/>
    <w:rsid w:val="001A2738"/>
    <w:rsid w:val="001A2B86"/>
    <w:rsid w:val="001A2CD5"/>
    <w:rsid w:val="001A3622"/>
    <w:rsid w:val="001A3B92"/>
    <w:rsid w:val="001A3EA6"/>
    <w:rsid w:val="001A458D"/>
    <w:rsid w:val="001A475C"/>
    <w:rsid w:val="001A4C37"/>
    <w:rsid w:val="001A5080"/>
    <w:rsid w:val="001A558F"/>
    <w:rsid w:val="001A57B7"/>
    <w:rsid w:val="001A59C1"/>
    <w:rsid w:val="001A5D15"/>
    <w:rsid w:val="001A5E6D"/>
    <w:rsid w:val="001A62D7"/>
    <w:rsid w:val="001A650C"/>
    <w:rsid w:val="001A65C3"/>
    <w:rsid w:val="001A6DA4"/>
    <w:rsid w:val="001A71BD"/>
    <w:rsid w:val="001A76E1"/>
    <w:rsid w:val="001A76FE"/>
    <w:rsid w:val="001A7756"/>
    <w:rsid w:val="001A78C6"/>
    <w:rsid w:val="001B09BF"/>
    <w:rsid w:val="001B0C77"/>
    <w:rsid w:val="001B0E4D"/>
    <w:rsid w:val="001B1444"/>
    <w:rsid w:val="001B164C"/>
    <w:rsid w:val="001B1727"/>
    <w:rsid w:val="001B1AF1"/>
    <w:rsid w:val="001B1CF2"/>
    <w:rsid w:val="001B1D6D"/>
    <w:rsid w:val="001B1F32"/>
    <w:rsid w:val="001B202B"/>
    <w:rsid w:val="001B2450"/>
    <w:rsid w:val="001B26EF"/>
    <w:rsid w:val="001B26F6"/>
    <w:rsid w:val="001B2754"/>
    <w:rsid w:val="001B2AB5"/>
    <w:rsid w:val="001B2E70"/>
    <w:rsid w:val="001B34B9"/>
    <w:rsid w:val="001B3EA2"/>
    <w:rsid w:val="001B3ED3"/>
    <w:rsid w:val="001B415A"/>
    <w:rsid w:val="001B42CB"/>
    <w:rsid w:val="001B46E1"/>
    <w:rsid w:val="001B4CF6"/>
    <w:rsid w:val="001B54AB"/>
    <w:rsid w:val="001B55C5"/>
    <w:rsid w:val="001B55CA"/>
    <w:rsid w:val="001B5993"/>
    <w:rsid w:val="001B5B0F"/>
    <w:rsid w:val="001B6B8B"/>
    <w:rsid w:val="001B6D26"/>
    <w:rsid w:val="001B6E70"/>
    <w:rsid w:val="001B7007"/>
    <w:rsid w:val="001C0D0D"/>
    <w:rsid w:val="001C0DCE"/>
    <w:rsid w:val="001C15DA"/>
    <w:rsid w:val="001C17A2"/>
    <w:rsid w:val="001C1A0D"/>
    <w:rsid w:val="001C1BE8"/>
    <w:rsid w:val="001C2040"/>
    <w:rsid w:val="001C20B4"/>
    <w:rsid w:val="001C2F05"/>
    <w:rsid w:val="001C31C2"/>
    <w:rsid w:val="001C3570"/>
    <w:rsid w:val="001C3666"/>
    <w:rsid w:val="001C3753"/>
    <w:rsid w:val="001C3778"/>
    <w:rsid w:val="001C38D5"/>
    <w:rsid w:val="001C3B3E"/>
    <w:rsid w:val="001C3C8D"/>
    <w:rsid w:val="001C3EC0"/>
    <w:rsid w:val="001C438B"/>
    <w:rsid w:val="001C4B2E"/>
    <w:rsid w:val="001C4D24"/>
    <w:rsid w:val="001C5164"/>
    <w:rsid w:val="001C56FA"/>
    <w:rsid w:val="001C59ED"/>
    <w:rsid w:val="001C5B5C"/>
    <w:rsid w:val="001C6653"/>
    <w:rsid w:val="001C6738"/>
    <w:rsid w:val="001C69E2"/>
    <w:rsid w:val="001C6A2B"/>
    <w:rsid w:val="001C6B7A"/>
    <w:rsid w:val="001C6C1D"/>
    <w:rsid w:val="001C72C1"/>
    <w:rsid w:val="001C7FC1"/>
    <w:rsid w:val="001D014A"/>
    <w:rsid w:val="001D01C5"/>
    <w:rsid w:val="001D08FA"/>
    <w:rsid w:val="001D091F"/>
    <w:rsid w:val="001D129F"/>
    <w:rsid w:val="001D157E"/>
    <w:rsid w:val="001D1AA3"/>
    <w:rsid w:val="001D1C0F"/>
    <w:rsid w:val="001D1E6D"/>
    <w:rsid w:val="001D2254"/>
    <w:rsid w:val="001D29E4"/>
    <w:rsid w:val="001D2B37"/>
    <w:rsid w:val="001D2B9C"/>
    <w:rsid w:val="001D32DC"/>
    <w:rsid w:val="001D3716"/>
    <w:rsid w:val="001D3C77"/>
    <w:rsid w:val="001D3F3C"/>
    <w:rsid w:val="001D4A07"/>
    <w:rsid w:val="001D4C27"/>
    <w:rsid w:val="001D54FD"/>
    <w:rsid w:val="001D554D"/>
    <w:rsid w:val="001D579D"/>
    <w:rsid w:val="001D5AC2"/>
    <w:rsid w:val="001D6B34"/>
    <w:rsid w:val="001D7118"/>
    <w:rsid w:val="001D737D"/>
    <w:rsid w:val="001D7386"/>
    <w:rsid w:val="001D7789"/>
    <w:rsid w:val="001D7A57"/>
    <w:rsid w:val="001E0065"/>
    <w:rsid w:val="001E0A46"/>
    <w:rsid w:val="001E0BF3"/>
    <w:rsid w:val="001E1012"/>
    <w:rsid w:val="001E1097"/>
    <w:rsid w:val="001E2283"/>
    <w:rsid w:val="001E2496"/>
    <w:rsid w:val="001E2EF1"/>
    <w:rsid w:val="001E4355"/>
    <w:rsid w:val="001E4B4E"/>
    <w:rsid w:val="001E548F"/>
    <w:rsid w:val="001E54D9"/>
    <w:rsid w:val="001E6B86"/>
    <w:rsid w:val="001E6EAD"/>
    <w:rsid w:val="001E734B"/>
    <w:rsid w:val="001E7677"/>
    <w:rsid w:val="001E7BB4"/>
    <w:rsid w:val="001E7D14"/>
    <w:rsid w:val="001E7E7D"/>
    <w:rsid w:val="001E7F7F"/>
    <w:rsid w:val="001F0057"/>
    <w:rsid w:val="001F0A12"/>
    <w:rsid w:val="001F17EE"/>
    <w:rsid w:val="001F19F9"/>
    <w:rsid w:val="001F1C39"/>
    <w:rsid w:val="001F1FCB"/>
    <w:rsid w:val="001F23B0"/>
    <w:rsid w:val="001F2B1B"/>
    <w:rsid w:val="001F2E56"/>
    <w:rsid w:val="001F3465"/>
    <w:rsid w:val="001F3DC3"/>
    <w:rsid w:val="001F4226"/>
    <w:rsid w:val="001F487F"/>
    <w:rsid w:val="001F4981"/>
    <w:rsid w:val="001F4A77"/>
    <w:rsid w:val="001F58E3"/>
    <w:rsid w:val="001F5F54"/>
    <w:rsid w:val="001F5F85"/>
    <w:rsid w:val="001F6473"/>
    <w:rsid w:val="001F671E"/>
    <w:rsid w:val="001F69B8"/>
    <w:rsid w:val="001F748F"/>
    <w:rsid w:val="001F79E3"/>
    <w:rsid w:val="002001AC"/>
    <w:rsid w:val="002002F1"/>
    <w:rsid w:val="00200358"/>
    <w:rsid w:val="002003F5"/>
    <w:rsid w:val="0020058B"/>
    <w:rsid w:val="00200703"/>
    <w:rsid w:val="00200746"/>
    <w:rsid w:val="00200DA8"/>
    <w:rsid w:val="002019BB"/>
    <w:rsid w:val="00201D0E"/>
    <w:rsid w:val="00202090"/>
    <w:rsid w:val="002023D9"/>
    <w:rsid w:val="002024F0"/>
    <w:rsid w:val="0020268E"/>
    <w:rsid w:val="00202B16"/>
    <w:rsid w:val="0020306F"/>
    <w:rsid w:val="0020313B"/>
    <w:rsid w:val="002031A6"/>
    <w:rsid w:val="00203285"/>
    <w:rsid w:val="00203549"/>
    <w:rsid w:val="00203AB2"/>
    <w:rsid w:val="00203E23"/>
    <w:rsid w:val="00203EF8"/>
    <w:rsid w:val="002041F2"/>
    <w:rsid w:val="0020518A"/>
    <w:rsid w:val="002057D7"/>
    <w:rsid w:val="00205AC0"/>
    <w:rsid w:val="00206367"/>
    <w:rsid w:val="00206BFD"/>
    <w:rsid w:val="00206D0A"/>
    <w:rsid w:val="00206F65"/>
    <w:rsid w:val="00207231"/>
    <w:rsid w:val="002073DA"/>
    <w:rsid w:val="00207794"/>
    <w:rsid w:val="002079A4"/>
    <w:rsid w:val="00207C5B"/>
    <w:rsid w:val="002105A2"/>
    <w:rsid w:val="002106C7"/>
    <w:rsid w:val="00210820"/>
    <w:rsid w:val="00210BF6"/>
    <w:rsid w:val="00210D75"/>
    <w:rsid w:val="00210EC6"/>
    <w:rsid w:val="002117E0"/>
    <w:rsid w:val="0021196E"/>
    <w:rsid w:val="002121BB"/>
    <w:rsid w:val="00212311"/>
    <w:rsid w:val="0021282C"/>
    <w:rsid w:val="00212C4C"/>
    <w:rsid w:val="00213129"/>
    <w:rsid w:val="00213861"/>
    <w:rsid w:val="00214118"/>
    <w:rsid w:val="0021416A"/>
    <w:rsid w:val="002142F7"/>
    <w:rsid w:val="002143B3"/>
    <w:rsid w:val="00214452"/>
    <w:rsid w:val="0021484F"/>
    <w:rsid w:val="00214D76"/>
    <w:rsid w:val="00214EB6"/>
    <w:rsid w:val="00215227"/>
    <w:rsid w:val="0021578B"/>
    <w:rsid w:val="002159D3"/>
    <w:rsid w:val="00215AD3"/>
    <w:rsid w:val="00215B31"/>
    <w:rsid w:val="00215F31"/>
    <w:rsid w:val="002165F9"/>
    <w:rsid w:val="0021712B"/>
    <w:rsid w:val="00217D59"/>
    <w:rsid w:val="00220360"/>
    <w:rsid w:val="00220B8D"/>
    <w:rsid w:val="00221134"/>
    <w:rsid w:val="002213F8"/>
    <w:rsid w:val="002214A9"/>
    <w:rsid w:val="00221571"/>
    <w:rsid w:val="00221A11"/>
    <w:rsid w:val="002223F5"/>
    <w:rsid w:val="00222518"/>
    <w:rsid w:val="00222584"/>
    <w:rsid w:val="00222BD9"/>
    <w:rsid w:val="00222C0E"/>
    <w:rsid w:val="00222DDA"/>
    <w:rsid w:val="0022395F"/>
    <w:rsid w:val="00223A50"/>
    <w:rsid w:val="002243F4"/>
    <w:rsid w:val="00224B80"/>
    <w:rsid w:val="00224C8B"/>
    <w:rsid w:val="00224D55"/>
    <w:rsid w:val="00224F2B"/>
    <w:rsid w:val="00225008"/>
    <w:rsid w:val="00225130"/>
    <w:rsid w:val="0022534F"/>
    <w:rsid w:val="00225852"/>
    <w:rsid w:val="00226050"/>
    <w:rsid w:val="0022661D"/>
    <w:rsid w:val="00226F22"/>
    <w:rsid w:val="00227031"/>
    <w:rsid w:val="002270E6"/>
    <w:rsid w:val="002271F4"/>
    <w:rsid w:val="002277DD"/>
    <w:rsid w:val="002300B4"/>
    <w:rsid w:val="002307E2"/>
    <w:rsid w:val="00230879"/>
    <w:rsid w:val="00230A18"/>
    <w:rsid w:val="00230A4C"/>
    <w:rsid w:val="002315ED"/>
    <w:rsid w:val="002316C3"/>
    <w:rsid w:val="00231D17"/>
    <w:rsid w:val="00231EAA"/>
    <w:rsid w:val="00232126"/>
    <w:rsid w:val="002321BC"/>
    <w:rsid w:val="00232716"/>
    <w:rsid w:val="00232D96"/>
    <w:rsid w:val="00232FAB"/>
    <w:rsid w:val="00233CC8"/>
    <w:rsid w:val="00233EAF"/>
    <w:rsid w:val="00234513"/>
    <w:rsid w:val="0023478F"/>
    <w:rsid w:val="00235954"/>
    <w:rsid w:val="00236031"/>
    <w:rsid w:val="0023671E"/>
    <w:rsid w:val="0023678E"/>
    <w:rsid w:val="002367CA"/>
    <w:rsid w:val="00236C16"/>
    <w:rsid w:val="00236D67"/>
    <w:rsid w:val="00236F18"/>
    <w:rsid w:val="00236FB3"/>
    <w:rsid w:val="002371B0"/>
    <w:rsid w:val="002372C4"/>
    <w:rsid w:val="0024002C"/>
    <w:rsid w:val="002401C1"/>
    <w:rsid w:val="00240578"/>
    <w:rsid w:val="002407DC"/>
    <w:rsid w:val="00240AB5"/>
    <w:rsid w:val="00240BDE"/>
    <w:rsid w:val="0024177A"/>
    <w:rsid w:val="00241B0A"/>
    <w:rsid w:val="00241E93"/>
    <w:rsid w:val="0024243B"/>
    <w:rsid w:val="002424DD"/>
    <w:rsid w:val="002429A2"/>
    <w:rsid w:val="00242FB0"/>
    <w:rsid w:val="0024319D"/>
    <w:rsid w:val="00243249"/>
    <w:rsid w:val="00243495"/>
    <w:rsid w:val="002438E4"/>
    <w:rsid w:val="0024397C"/>
    <w:rsid w:val="00243CBA"/>
    <w:rsid w:val="002441CC"/>
    <w:rsid w:val="00244378"/>
    <w:rsid w:val="002446D9"/>
    <w:rsid w:val="00244770"/>
    <w:rsid w:val="00244792"/>
    <w:rsid w:val="00244CD4"/>
    <w:rsid w:val="00244E9E"/>
    <w:rsid w:val="00245490"/>
    <w:rsid w:val="0024556B"/>
    <w:rsid w:val="002457C2"/>
    <w:rsid w:val="00245AD1"/>
    <w:rsid w:val="00245BE3"/>
    <w:rsid w:val="00245D85"/>
    <w:rsid w:val="002461C2"/>
    <w:rsid w:val="002466CE"/>
    <w:rsid w:val="00246710"/>
    <w:rsid w:val="00246A07"/>
    <w:rsid w:val="00246AA5"/>
    <w:rsid w:val="00246B11"/>
    <w:rsid w:val="00246B5C"/>
    <w:rsid w:val="00246C0F"/>
    <w:rsid w:val="00246EB6"/>
    <w:rsid w:val="002470F3"/>
    <w:rsid w:val="00247765"/>
    <w:rsid w:val="002501F1"/>
    <w:rsid w:val="00250714"/>
    <w:rsid w:val="00250B04"/>
    <w:rsid w:val="00250B0B"/>
    <w:rsid w:val="00251B03"/>
    <w:rsid w:val="00252385"/>
    <w:rsid w:val="002529CC"/>
    <w:rsid w:val="00252CD8"/>
    <w:rsid w:val="002533E6"/>
    <w:rsid w:val="00253428"/>
    <w:rsid w:val="00253811"/>
    <w:rsid w:val="002539C6"/>
    <w:rsid w:val="00253A2A"/>
    <w:rsid w:val="00253C4A"/>
    <w:rsid w:val="00253E6E"/>
    <w:rsid w:val="00253FDF"/>
    <w:rsid w:val="002546EB"/>
    <w:rsid w:val="00254855"/>
    <w:rsid w:val="002548C7"/>
    <w:rsid w:val="00254A3D"/>
    <w:rsid w:val="00254F8D"/>
    <w:rsid w:val="00254FF5"/>
    <w:rsid w:val="00255631"/>
    <w:rsid w:val="00255A44"/>
    <w:rsid w:val="00255E47"/>
    <w:rsid w:val="0025620C"/>
    <w:rsid w:val="002563AA"/>
    <w:rsid w:val="002568DE"/>
    <w:rsid w:val="00257369"/>
    <w:rsid w:val="0025792C"/>
    <w:rsid w:val="00257969"/>
    <w:rsid w:val="00257F76"/>
    <w:rsid w:val="0026052A"/>
    <w:rsid w:val="00260752"/>
    <w:rsid w:val="002607B4"/>
    <w:rsid w:val="0026090C"/>
    <w:rsid w:val="002616DC"/>
    <w:rsid w:val="00261B0C"/>
    <w:rsid w:val="00261DAE"/>
    <w:rsid w:val="00262270"/>
    <w:rsid w:val="002623B6"/>
    <w:rsid w:val="00262EB3"/>
    <w:rsid w:val="002632C8"/>
    <w:rsid w:val="0026353F"/>
    <w:rsid w:val="002635BA"/>
    <w:rsid w:val="002635CA"/>
    <w:rsid w:val="0026398D"/>
    <w:rsid w:val="00264053"/>
    <w:rsid w:val="002648AC"/>
    <w:rsid w:val="002648E6"/>
    <w:rsid w:val="00264C04"/>
    <w:rsid w:val="00265002"/>
    <w:rsid w:val="00265514"/>
    <w:rsid w:val="002655D6"/>
    <w:rsid w:val="00265BB1"/>
    <w:rsid w:val="00265BF1"/>
    <w:rsid w:val="002660DB"/>
    <w:rsid w:val="00266DF7"/>
    <w:rsid w:val="00267376"/>
    <w:rsid w:val="002673CB"/>
    <w:rsid w:val="00267441"/>
    <w:rsid w:val="0026772E"/>
    <w:rsid w:val="00267947"/>
    <w:rsid w:val="002679E5"/>
    <w:rsid w:val="00267A5E"/>
    <w:rsid w:val="00267B5B"/>
    <w:rsid w:val="00267C6B"/>
    <w:rsid w:val="00270BD3"/>
    <w:rsid w:val="00270E7A"/>
    <w:rsid w:val="00270E87"/>
    <w:rsid w:val="00270EF4"/>
    <w:rsid w:val="00270F46"/>
    <w:rsid w:val="00270FA7"/>
    <w:rsid w:val="002716D5"/>
    <w:rsid w:val="00271ADC"/>
    <w:rsid w:val="00271AF8"/>
    <w:rsid w:val="00271D3C"/>
    <w:rsid w:val="00271EAC"/>
    <w:rsid w:val="00272294"/>
    <w:rsid w:val="00272306"/>
    <w:rsid w:val="002723B9"/>
    <w:rsid w:val="0027272F"/>
    <w:rsid w:val="002728F5"/>
    <w:rsid w:val="00272971"/>
    <w:rsid w:val="002737FB"/>
    <w:rsid w:val="00273B00"/>
    <w:rsid w:val="00273B6E"/>
    <w:rsid w:val="00273C1B"/>
    <w:rsid w:val="00274770"/>
    <w:rsid w:val="002757D1"/>
    <w:rsid w:val="00275869"/>
    <w:rsid w:val="00275C92"/>
    <w:rsid w:val="00275D86"/>
    <w:rsid w:val="00276098"/>
    <w:rsid w:val="00276B43"/>
    <w:rsid w:val="00277194"/>
    <w:rsid w:val="00280B74"/>
    <w:rsid w:val="00280DE9"/>
    <w:rsid w:val="00280F8B"/>
    <w:rsid w:val="0028126F"/>
    <w:rsid w:val="0028142C"/>
    <w:rsid w:val="00281BD0"/>
    <w:rsid w:val="00281E05"/>
    <w:rsid w:val="00282209"/>
    <w:rsid w:val="00282E90"/>
    <w:rsid w:val="00282F50"/>
    <w:rsid w:val="002835A1"/>
    <w:rsid w:val="002845D2"/>
    <w:rsid w:val="00284A44"/>
    <w:rsid w:val="00284BC3"/>
    <w:rsid w:val="00284D10"/>
    <w:rsid w:val="00285B33"/>
    <w:rsid w:val="00285BAF"/>
    <w:rsid w:val="00286104"/>
    <w:rsid w:val="00286656"/>
    <w:rsid w:val="0028699B"/>
    <w:rsid w:val="00286C21"/>
    <w:rsid w:val="00286E68"/>
    <w:rsid w:val="00286F58"/>
    <w:rsid w:val="0028709A"/>
    <w:rsid w:val="00290B72"/>
    <w:rsid w:val="00290F0D"/>
    <w:rsid w:val="0029128A"/>
    <w:rsid w:val="00291354"/>
    <w:rsid w:val="002914D6"/>
    <w:rsid w:val="002917FC"/>
    <w:rsid w:val="00291FF4"/>
    <w:rsid w:val="002922AD"/>
    <w:rsid w:val="002924A4"/>
    <w:rsid w:val="00292F38"/>
    <w:rsid w:val="0029315F"/>
    <w:rsid w:val="0029320D"/>
    <w:rsid w:val="0029330E"/>
    <w:rsid w:val="00293780"/>
    <w:rsid w:val="002938C8"/>
    <w:rsid w:val="00293E41"/>
    <w:rsid w:val="002940A3"/>
    <w:rsid w:val="00295983"/>
    <w:rsid w:val="0029601E"/>
    <w:rsid w:val="002962E3"/>
    <w:rsid w:val="0029638D"/>
    <w:rsid w:val="002965BD"/>
    <w:rsid w:val="00296A5E"/>
    <w:rsid w:val="002970BB"/>
    <w:rsid w:val="0029728E"/>
    <w:rsid w:val="00297320"/>
    <w:rsid w:val="002979E7"/>
    <w:rsid w:val="002A048F"/>
    <w:rsid w:val="002A0503"/>
    <w:rsid w:val="002A162A"/>
    <w:rsid w:val="002A1653"/>
    <w:rsid w:val="002A18AE"/>
    <w:rsid w:val="002A1CE3"/>
    <w:rsid w:val="002A1D9F"/>
    <w:rsid w:val="002A23C2"/>
    <w:rsid w:val="002A2AEB"/>
    <w:rsid w:val="002A2BE8"/>
    <w:rsid w:val="002A2D32"/>
    <w:rsid w:val="002A2F57"/>
    <w:rsid w:val="002A3188"/>
    <w:rsid w:val="002A351F"/>
    <w:rsid w:val="002A363E"/>
    <w:rsid w:val="002A3C48"/>
    <w:rsid w:val="002A3EA7"/>
    <w:rsid w:val="002A457B"/>
    <w:rsid w:val="002A4A04"/>
    <w:rsid w:val="002A4DE3"/>
    <w:rsid w:val="002A504F"/>
    <w:rsid w:val="002A508A"/>
    <w:rsid w:val="002A5849"/>
    <w:rsid w:val="002A5992"/>
    <w:rsid w:val="002A5BFC"/>
    <w:rsid w:val="002A6DB1"/>
    <w:rsid w:val="002A6E42"/>
    <w:rsid w:val="002A6F20"/>
    <w:rsid w:val="002A7C81"/>
    <w:rsid w:val="002A7FFB"/>
    <w:rsid w:val="002B026F"/>
    <w:rsid w:val="002B0C65"/>
    <w:rsid w:val="002B0D44"/>
    <w:rsid w:val="002B1081"/>
    <w:rsid w:val="002B10C7"/>
    <w:rsid w:val="002B1154"/>
    <w:rsid w:val="002B129C"/>
    <w:rsid w:val="002B14D7"/>
    <w:rsid w:val="002B1813"/>
    <w:rsid w:val="002B1C88"/>
    <w:rsid w:val="002B1FAC"/>
    <w:rsid w:val="002B2A8E"/>
    <w:rsid w:val="002B3CAB"/>
    <w:rsid w:val="002B3D0F"/>
    <w:rsid w:val="002B41D8"/>
    <w:rsid w:val="002B4526"/>
    <w:rsid w:val="002B456B"/>
    <w:rsid w:val="002B4904"/>
    <w:rsid w:val="002B51BE"/>
    <w:rsid w:val="002B5562"/>
    <w:rsid w:val="002B58B8"/>
    <w:rsid w:val="002B599A"/>
    <w:rsid w:val="002B5AED"/>
    <w:rsid w:val="002B6376"/>
    <w:rsid w:val="002B77B4"/>
    <w:rsid w:val="002B784C"/>
    <w:rsid w:val="002B7CAB"/>
    <w:rsid w:val="002C02A3"/>
    <w:rsid w:val="002C079E"/>
    <w:rsid w:val="002C0AE0"/>
    <w:rsid w:val="002C0E68"/>
    <w:rsid w:val="002C1183"/>
    <w:rsid w:val="002C1488"/>
    <w:rsid w:val="002C16A8"/>
    <w:rsid w:val="002C1752"/>
    <w:rsid w:val="002C18DC"/>
    <w:rsid w:val="002C1AB3"/>
    <w:rsid w:val="002C1BFE"/>
    <w:rsid w:val="002C1D61"/>
    <w:rsid w:val="002C2110"/>
    <w:rsid w:val="002C2D49"/>
    <w:rsid w:val="002C3248"/>
    <w:rsid w:val="002C3A8A"/>
    <w:rsid w:val="002C3B99"/>
    <w:rsid w:val="002C3BA2"/>
    <w:rsid w:val="002C402D"/>
    <w:rsid w:val="002C4044"/>
    <w:rsid w:val="002C44A5"/>
    <w:rsid w:val="002C45C3"/>
    <w:rsid w:val="002C462B"/>
    <w:rsid w:val="002C46AF"/>
    <w:rsid w:val="002C4AD6"/>
    <w:rsid w:val="002C5319"/>
    <w:rsid w:val="002C54CD"/>
    <w:rsid w:val="002C589D"/>
    <w:rsid w:val="002C58CA"/>
    <w:rsid w:val="002C5BA0"/>
    <w:rsid w:val="002C5F5A"/>
    <w:rsid w:val="002C5F6A"/>
    <w:rsid w:val="002C6029"/>
    <w:rsid w:val="002C61A5"/>
    <w:rsid w:val="002C6686"/>
    <w:rsid w:val="002C6D65"/>
    <w:rsid w:val="002C6EF0"/>
    <w:rsid w:val="002C7993"/>
    <w:rsid w:val="002C7BDA"/>
    <w:rsid w:val="002D01FB"/>
    <w:rsid w:val="002D02C8"/>
    <w:rsid w:val="002D08BD"/>
    <w:rsid w:val="002D1296"/>
    <w:rsid w:val="002D15D1"/>
    <w:rsid w:val="002D1CDC"/>
    <w:rsid w:val="002D1E00"/>
    <w:rsid w:val="002D225C"/>
    <w:rsid w:val="002D24DE"/>
    <w:rsid w:val="002D27FF"/>
    <w:rsid w:val="002D3029"/>
    <w:rsid w:val="002D3917"/>
    <w:rsid w:val="002D39DF"/>
    <w:rsid w:val="002D3AF0"/>
    <w:rsid w:val="002D4490"/>
    <w:rsid w:val="002D4C9E"/>
    <w:rsid w:val="002D4FBC"/>
    <w:rsid w:val="002D51F3"/>
    <w:rsid w:val="002D542E"/>
    <w:rsid w:val="002D59CD"/>
    <w:rsid w:val="002D5B9E"/>
    <w:rsid w:val="002D63A9"/>
    <w:rsid w:val="002D65AA"/>
    <w:rsid w:val="002D6AE1"/>
    <w:rsid w:val="002D6BAD"/>
    <w:rsid w:val="002D6E84"/>
    <w:rsid w:val="002D764F"/>
    <w:rsid w:val="002D77CC"/>
    <w:rsid w:val="002D799B"/>
    <w:rsid w:val="002E0286"/>
    <w:rsid w:val="002E0412"/>
    <w:rsid w:val="002E08A3"/>
    <w:rsid w:val="002E0E90"/>
    <w:rsid w:val="002E1161"/>
    <w:rsid w:val="002E11B0"/>
    <w:rsid w:val="002E11DB"/>
    <w:rsid w:val="002E122F"/>
    <w:rsid w:val="002E1A4F"/>
    <w:rsid w:val="002E263A"/>
    <w:rsid w:val="002E2A15"/>
    <w:rsid w:val="002E2D0B"/>
    <w:rsid w:val="002E324C"/>
    <w:rsid w:val="002E3464"/>
    <w:rsid w:val="002E34BA"/>
    <w:rsid w:val="002E3D6E"/>
    <w:rsid w:val="002E4084"/>
    <w:rsid w:val="002E5561"/>
    <w:rsid w:val="002E5720"/>
    <w:rsid w:val="002E58AE"/>
    <w:rsid w:val="002E58B3"/>
    <w:rsid w:val="002E5A04"/>
    <w:rsid w:val="002E6098"/>
    <w:rsid w:val="002E6A6C"/>
    <w:rsid w:val="002E6A70"/>
    <w:rsid w:val="002E6CCF"/>
    <w:rsid w:val="002E713B"/>
    <w:rsid w:val="002E75C5"/>
    <w:rsid w:val="002E76D0"/>
    <w:rsid w:val="002E7810"/>
    <w:rsid w:val="002E7B01"/>
    <w:rsid w:val="002E7FB3"/>
    <w:rsid w:val="002F03C5"/>
    <w:rsid w:val="002F03F2"/>
    <w:rsid w:val="002F07D4"/>
    <w:rsid w:val="002F0C0E"/>
    <w:rsid w:val="002F0D74"/>
    <w:rsid w:val="002F106D"/>
    <w:rsid w:val="002F1604"/>
    <w:rsid w:val="002F2D25"/>
    <w:rsid w:val="002F3452"/>
    <w:rsid w:val="002F355D"/>
    <w:rsid w:val="002F3B83"/>
    <w:rsid w:val="002F405A"/>
    <w:rsid w:val="002F4C57"/>
    <w:rsid w:val="002F5604"/>
    <w:rsid w:val="002F5FE3"/>
    <w:rsid w:val="002F61B4"/>
    <w:rsid w:val="002F6299"/>
    <w:rsid w:val="002F676B"/>
    <w:rsid w:val="002F6B65"/>
    <w:rsid w:val="002F6BA7"/>
    <w:rsid w:val="002F6D44"/>
    <w:rsid w:val="002F6EAB"/>
    <w:rsid w:val="002F72C3"/>
    <w:rsid w:val="002F7535"/>
    <w:rsid w:val="002F7596"/>
    <w:rsid w:val="002F766C"/>
    <w:rsid w:val="002F76C8"/>
    <w:rsid w:val="002F7BE6"/>
    <w:rsid w:val="00300153"/>
    <w:rsid w:val="00300411"/>
    <w:rsid w:val="00300694"/>
    <w:rsid w:val="00300F91"/>
    <w:rsid w:val="00301838"/>
    <w:rsid w:val="00301930"/>
    <w:rsid w:val="00302002"/>
    <w:rsid w:val="00302049"/>
    <w:rsid w:val="0030241A"/>
    <w:rsid w:val="0030275E"/>
    <w:rsid w:val="003034D1"/>
    <w:rsid w:val="003034EC"/>
    <w:rsid w:val="003037A2"/>
    <w:rsid w:val="00303B41"/>
    <w:rsid w:val="0030490A"/>
    <w:rsid w:val="00304DA2"/>
    <w:rsid w:val="00304F83"/>
    <w:rsid w:val="003051B3"/>
    <w:rsid w:val="00305259"/>
    <w:rsid w:val="0030527F"/>
    <w:rsid w:val="00305590"/>
    <w:rsid w:val="00305AC8"/>
    <w:rsid w:val="00305F58"/>
    <w:rsid w:val="0030639D"/>
    <w:rsid w:val="00306940"/>
    <w:rsid w:val="00306EC2"/>
    <w:rsid w:val="0030774F"/>
    <w:rsid w:val="003078EC"/>
    <w:rsid w:val="00307982"/>
    <w:rsid w:val="00307A20"/>
    <w:rsid w:val="00307BED"/>
    <w:rsid w:val="003106BC"/>
    <w:rsid w:val="00310721"/>
    <w:rsid w:val="00310756"/>
    <w:rsid w:val="00310829"/>
    <w:rsid w:val="00310E40"/>
    <w:rsid w:val="00311051"/>
    <w:rsid w:val="003116CF"/>
    <w:rsid w:val="00311B8C"/>
    <w:rsid w:val="00311C1A"/>
    <w:rsid w:val="00311E12"/>
    <w:rsid w:val="00311E22"/>
    <w:rsid w:val="00312C8C"/>
    <w:rsid w:val="00312DB7"/>
    <w:rsid w:val="00312F2C"/>
    <w:rsid w:val="0031313B"/>
    <w:rsid w:val="00313C45"/>
    <w:rsid w:val="00313DB4"/>
    <w:rsid w:val="00313EF1"/>
    <w:rsid w:val="00314123"/>
    <w:rsid w:val="0031422C"/>
    <w:rsid w:val="0031438E"/>
    <w:rsid w:val="00314CC6"/>
    <w:rsid w:val="00315530"/>
    <w:rsid w:val="00315737"/>
    <w:rsid w:val="00315741"/>
    <w:rsid w:val="003157B7"/>
    <w:rsid w:val="00315A00"/>
    <w:rsid w:val="00315EB3"/>
    <w:rsid w:val="00316474"/>
    <w:rsid w:val="00316804"/>
    <w:rsid w:val="003168B7"/>
    <w:rsid w:val="00316C28"/>
    <w:rsid w:val="00316F24"/>
    <w:rsid w:val="0031781C"/>
    <w:rsid w:val="0031784E"/>
    <w:rsid w:val="00317E0F"/>
    <w:rsid w:val="003200C5"/>
    <w:rsid w:val="003210F4"/>
    <w:rsid w:val="0032110F"/>
    <w:rsid w:val="00321438"/>
    <w:rsid w:val="00321633"/>
    <w:rsid w:val="00321723"/>
    <w:rsid w:val="003226E4"/>
    <w:rsid w:val="003229DC"/>
    <w:rsid w:val="00323740"/>
    <w:rsid w:val="00323A98"/>
    <w:rsid w:val="00323F94"/>
    <w:rsid w:val="003243A7"/>
    <w:rsid w:val="00325C6F"/>
    <w:rsid w:val="00325ECF"/>
    <w:rsid w:val="00326351"/>
    <w:rsid w:val="00326555"/>
    <w:rsid w:val="003267F5"/>
    <w:rsid w:val="00326DD4"/>
    <w:rsid w:val="00326FDF"/>
    <w:rsid w:val="003271E6"/>
    <w:rsid w:val="00327CA1"/>
    <w:rsid w:val="00327D11"/>
    <w:rsid w:val="0033002E"/>
    <w:rsid w:val="00330B2C"/>
    <w:rsid w:val="00330E20"/>
    <w:rsid w:val="003311CF"/>
    <w:rsid w:val="00331389"/>
    <w:rsid w:val="00331488"/>
    <w:rsid w:val="003314B2"/>
    <w:rsid w:val="00332096"/>
    <w:rsid w:val="00332139"/>
    <w:rsid w:val="003327CD"/>
    <w:rsid w:val="00332E4C"/>
    <w:rsid w:val="00333329"/>
    <w:rsid w:val="00333792"/>
    <w:rsid w:val="00333811"/>
    <w:rsid w:val="00333A23"/>
    <w:rsid w:val="00333A7B"/>
    <w:rsid w:val="00333AFA"/>
    <w:rsid w:val="00333B3D"/>
    <w:rsid w:val="00333C2A"/>
    <w:rsid w:val="00333CE6"/>
    <w:rsid w:val="00333F26"/>
    <w:rsid w:val="00333F8F"/>
    <w:rsid w:val="0033419D"/>
    <w:rsid w:val="00334629"/>
    <w:rsid w:val="00334804"/>
    <w:rsid w:val="00334970"/>
    <w:rsid w:val="00335155"/>
    <w:rsid w:val="003351CE"/>
    <w:rsid w:val="0033564A"/>
    <w:rsid w:val="00335AE6"/>
    <w:rsid w:val="00335BF6"/>
    <w:rsid w:val="00335EAF"/>
    <w:rsid w:val="0033634E"/>
    <w:rsid w:val="00336599"/>
    <w:rsid w:val="00337DAC"/>
    <w:rsid w:val="003406FA"/>
    <w:rsid w:val="00341608"/>
    <w:rsid w:val="00341FFC"/>
    <w:rsid w:val="00343000"/>
    <w:rsid w:val="0034349F"/>
    <w:rsid w:val="003435E8"/>
    <w:rsid w:val="00343637"/>
    <w:rsid w:val="003437F2"/>
    <w:rsid w:val="00343B03"/>
    <w:rsid w:val="00343C9E"/>
    <w:rsid w:val="003445EA"/>
    <w:rsid w:val="00344659"/>
    <w:rsid w:val="003453B5"/>
    <w:rsid w:val="00345840"/>
    <w:rsid w:val="0034694F"/>
    <w:rsid w:val="00346D17"/>
    <w:rsid w:val="00346EBC"/>
    <w:rsid w:val="00347000"/>
    <w:rsid w:val="00347600"/>
    <w:rsid w:val="003476C7"/>
    <w:rsid w:val="00347EBF"/>
    <w:rsid w:val="003507C4"/>
    <w:rsid w:val="003508C6"/>
    <w:rsid w:val="00350915"/>
    <w:rsid w:val="00350B4F"/>
    <w:rsid w:val="00350FAB"/>
    <w:rsid w:val="00351254"/>
    <w:rsid w:val="0035137F"/>
    <w:rsid w:val="00351480"/>
    <w:rsid w:val="003518F1"/>
    <w:rsid w:val="00351CA4"/>
    <w:rsid w:val="00351CEA"/>
    <w:rsid w:val="00351F27"/>
    <w:rsid w:val="0035251F"/>
    <w:rsid w:val="003526B9"/>
    <w:rsid w:val="0035286D"/>
    <w:rsid w:val="00352B0C"/>
    <w:rsid w:val="00352E93"/>
    <w:rsid w:val="00352F76"/>
    <w:rsid w:val="003533B2"/>
    <w:rsid w:val="003537BC"/>
    <w:rsid w:val="003539FB"/>
    <w:rsid w:val="00353EF1"/>
    <w:rsid w:val="00353F5B"/>
    <w:rsid w:val="0035423B"/>
    <w:rsid w:val="003542D1"/>
    <w:rsid w:val="00354327"/>
    <w:rsid w:val="0035457F"/>
    <w:rsid w:val="003546A7"/>
    <w:rsid w:val="00354791"/>
    <w:rsid w:val="00354EC6"/>
    <w:rsid w:val="00354FE9"/>
    <w:rsid w:val="0035599C"/>
    <w:rsid w:val="00355B08"/>
    <w:rsid w:val="0035674A"/>
    <w:rsid w:val="00356BD3"/>
    <w:rsid w:val="003573AC"/>
    <w:rsid w:val="00357612"/>
    <w:rsid w:val="00357C55"/>
    <w:rsid w:val="00357E94"/>
    <w:rsid w:val="003606C4"/>
    <w:rsid w:val="003609B8"/>
    <w:rsid w:val="00360FC3"/>
    <w:rsid w:val="0036102B"/>
    <w:rsid w:val="0036108C"/>
    <w:rsid w:val="003614C0"/>
    <w:rsid w:val="00361A78"/>
    <w:rsid w:val="003627A6"/>
    <w:rsid w:val="003629B1"/>
    <w:rsid w:val="00362B32"/>
    <w:rsid w:val="00362C15"/>
    <w:rsid w:val="00362C9E"/>
    <w:rsid w:val="00362D62"/>
    <w:rsid w:val="00362DF0"/>
    <w:rsid w:val="003630BB"/>
    <w:rsid w:val="00363112"/>
    <w:rsid w:val="00363BC6"/>
    <w:rsid w:val="00363D40"/>
    <w:rsid w:val="00364131"/>
    <w:rsid w:val="00364E3C"/>
    <w:rsid w:val="00364E89"/>
    <w:rsid w:val="00365133"/>
    <w:rsid w:val="00365C01"/>
    <w:rsid w:val="0036602B"/>
    <w:rsid w:val="00366A32"/>
    <w:rsid w:val="00367101"/>
    <w:rsid w:val="003672C2"/>
    <w:rsid w:val="00367332"/>
    <w:rsid w:val="003675C5"/>
    <w:rsid w:val="00367E43"/>
    <w:rsid w:val="003703FB"/>
    <w:rsid w:val="0037125D"/>
    <w:rsid w:val="0037137C"/>
    <w:rsid w:val="003716B9"/>
    <w:rsid w:val="00371794"/>
    <w:rsid w:val="00371A62"/>
    <w:rsid w:val="003723D2"/>
    <w:rsid w:val="003724EB"/>
    <w:rsid w:val="00372F09"/>
    <w:rsid w:val="00373324"/>
    <w:rsid w:val="0037334F"/>
    <w:rsid w:val="00373B3C"/>
    <w:rsid w:val="00373DD9"/>
    <w:rsid w:val="00373DFA"/>
    <w:rsid w:val="00374616"/>
    <w:rsid w:val="003753CA"/>
    <w:rsid w:val="00376529"/>
    <w:rsid w:val="003765D8"/>
    <w:rsid w:val="00376883"/>
    <w:rsid w:val="00376E1A"/>
    <w:rsid w:val="00376E3D"/>
    <w:rsid w:val="00376F7A"/>
    <w:rsid w:val="0037712D"/>
    <w:rsid w:val="00380516"/>
    <w:rsid w:val="00380FE7"/>
    <w:rsid w:val="003812B6"/>
    <w:rsid w:val="003817F6"/>
    <w:rsid w:val="00381C0A"/>
    <w:rsid w:val="0038235E"/>
    <w:rsid w:val="003824DA"/>
    <w:rsid w:val="00382DDD"/>
    <w:rsid w:val="00383307"/>
    <w:rsid w:val="003835DA"/>
    <w:rsid w:val="00383616"/>
    <w:rsid w:val="00383803"/>
    <w:rsid w:val="003842E5"/>
    <w:rsid w:val="00384482"/>
    <w:rsid w:val="0038451B"/>
    <w:rsid w:val="00384929"/>
    <w:rsid w:val="00384ED1"/>
    <w:rsid w:val="00384FBD"/>
    <w:rsid w:val="003854BD"/>
    <w:rsid w:val="00386111"/>
    <w:rsid w:val="0038656B"/>
    <w:rsid w:val="00386983"/>
    <w:rsid w:val="00386B5C"/>
    <w:rsid w:val="00386E20"/>
    <w:rsid w:val="003871F7"/>
    <w:rsid w:val="00387233"/>
    <w:rsid w:val="00387F13"/>
    <w:rsid w:val="00390859"/>
    <w:rsid w:val="00390AED"/>
    <w:rsid w:val="00391E92"/>
    <w:rsid w:val="00391ED5"/>
    <w:rsid w:val="003922E6"/>
    <w:rsid w:val="00392431"/>
    <w:rsid w:val="00392D9C"/>
    <w:rsid w:val="003930A5"/>
    <w:rsid w:val="0039419F"/>
    <w:rsid w:val="0039505D"/>
    <w:rsid w:val="00395483"/>
    <w:rsid w:val="0039564F"/>
    <w:rsid w:val="003957AF"/>
    <w:rsid w:val="00395AF7"/>
    <w:rsid w:val="00395B60"/>
    <w:rsid w:val="00395EA4"/>
    <w:rsid w:val="0039680E"/>
    <w:rsid w:val="0039695A"/>
    <w:rsid w:val="003973DA"/>
    <w:rsid w:val="00397DC0"/>
    <w:rsid w:val="00397E80"/>
    <w:rsid w:val="00397F84"/>
    <w:rsid w:val="003A01EC"/>
    <w:rsid w:val="003A09D2"/>
    <w:rsid w:val="003A0D9E"/>
    <w:rsid w:val="003A0F33"/>
    <w:rsid w:val="003A0FB4"/>
    <w:rsid w:val="003A184A"/>
    <w:rsid w:val="003A24D6"/>
    <w:rsid w:val="003A25C4"/>
    <w:rsid w:val="003A2892"/>
    <w:rsid w:val="003A296F"/>
    <w:rsid w:val="003A29EC"/>
    <w:rsid w:val="003A2DA0"/>
    <w:rsid w:val="003A2FAD"/>
    <w:rsid w:val="003A305F"/>
    <w:rsid w:val="003A3B19"/>
    <w:rsid w:val="003A4ABA"/>
    <w:rsid w:val="003A5182"/>
    <w:rsid w:val="003A525B"/>
    <w:rsid w:val="003A5417"/>
    <w:rsid w:val="003A58BC"/>
    <w:rsid w:val="003A6006"/>
    <w:rsid w:val="003A6463"/>
    <w:rsid w:val="003A68F0"/>
    <w:rsid w:val="003A6D15"/>
    <w:rsid w:val="003A711F"/>
    <w:rsid w:val="003A76E5"/>
    <w:rsid w:val="003B06DB"/>
    <w:rsid w:val="003B0730"/>
    <w:rsid w:val="003B10AC"/>
    <w:rsid w:val="003B14C7"/>
    <w:rsid w:val="003B17FB"/>
    <w:rsid w:val="003B198B"/>
    <w:rsid w:val="003B199E"/>
    <w:rsid w:val="003B19DF"/>
    <w:rsid w:val="003B1A92"/>
    <w:rsid w:val="003B1AA7"/>
    <w:rsid w:val="003B1AEF"/>
    <w:rsid w:val="003B1CF4"/>
    <w:rsid w:val="003B1DE0"/>
    <w:rsid w:val="003B1ED0"/>
    <w:rsid w:val="003B1EFB"/>
    <w:rsid w:val="003B281C"/>
    <w:rsid w:val="003B29A0"/>
    <w:rsid w:val="003B2D0E"/>
    <w:rsid w:val="003B2DE9"/>
    <w:rsid w:val="003B3AA2"/>
    <w:rsid w:val="003B4128"/>
    <w:rsid w:val="003B41C1"/>
    <w:rsid w:val="003B4379"/>
    <w:rsid w:val="003B4AFF"/>
    <w:rsid w:val="003B4C4B"/>
    <w:rsid w:val="003B4D3E"/>
    <w:rsid w:val="003B4EF7"/>
    <w:rsid w:val="003B4F3F"/>
    <w:rsid w:val="003B5B45"/>
    <w:rsid w:val="003B5FA0"/>
    <w:rsid w:val="003B60EB"/>
    <w:rsid w:val="003B65D8"/>
    <w:rsid w:val="003B6AD4"/>
    <w:rsid w:val="003B6ECD"/>
    <w:rsid w:val="003B74F3"/>
    <w:rsid w:val="003B7588"/>
    <w:rsid w:val="003B778D"/>
    <w:rsid w:val="003B7C67"/>
    <w:rsid w:val="003B7C83"/>
    <w:rsid w:val="003B7D6D"/>
    <w:rsid w:val="003B7E7F"/>
    <w:rsid w:val="003C01CF"/>
    <w:rsid w:val="003C0958"/>
    <w:rsid w:val="003C1404"/>
    <w:rsid w:val="003C15ED"/>
    <w:rsid w:val="003C160A"/>
    <w:rsid w:val="003C19F7"/>
    <w:rsid w:val="003C1FD6"/>
    <w:rsid w:val="003C2149"/>
    <w:rsid w:val="003C2949"/>
    <w:rsid w:val="003C29E7"/>
    <w:rsid w:val="003C2C6F"/>
    <w:rsid w:val="003C2CC5"/>
    <w:rsid w:val="003C2DC6"/>
    <w:rsid w:val="003C32B6"/>
    <w:rsid w:val="003C32E4"/>
    <w:rsid w:val="003C3516"/>
    <w:rsid w:val="003C3791"/>
    <w:rsid w:val="003C3C8C"/>
    <w:rsid w:val="003C3DAA"/>
    <w:rsid w:val="003C404A"/>
    <w:rsid w:val="003C4E9F"/>
    <w:rsid w:val="003C50D3"/>
    <w:rsid w:val="003C52BC"/>
    <w:rsid w:val="003C538B"/>
    <w:rsid w:val="003C55C3"/>
    <w:rsid w:val="003C5667"/>
    <w:rsid w:val="003C5844"/>
    <w:rsid w:val="003C5957"/>
    <w:rsid w:val="003C59CD"/>
    <w:rsid w:val="003C5AA3"/>
    <w:rsid w:val="003C6078"/>
    <w:rsid w:val="003C64F2"/>
    <w:rsid w:val="003C6984"/>
    <w:rsid w:val="003C7643"/>
    <w:rsid w:val="003C7D5B"/>
    <w:rsid w:val="003D04E6"/>
    <w:rsid w:val="003D06E6"/>
    <w:rsid w:val="003D10B8"/>
    <w:rsid w:val="003D1436"/>
    <w:rsid w:val="003D1877"/>
    <w:rsid w:val="003D1E15"/>
    <w:rsid w:val="003D2009"/>
    <w:rsid w:val="003D2BCB"/>
    <w:rsid w:val="003D2D4A"/>
    <w:rsid w:val="003D317C"/>
    <w:rsid w:val="003D411B"/>
    <w:rsid w:val="003D439C"/>
    <w:rsid w:val="003D47C0"/>
    <w:rsid w:val="003D47D9"/>
    <w:rsid w:val="003D48EB"/>
    <w:rsid w:val="003D4E2D"/>
    <w:rsid w:val="003D5654"/>
    <w:rsid w:val="003D5A43"/>
    <w:rsid w:val="003D6CC4"/>
    <w:rsid w:val="003D70B8"/>
    <w:rsid w:val="003D7550"/>
    <w:rsid w:val="003D7738"/>
    <w:rsid w:val="003D7A6A"/>
    <w:rsid w:val="003D7BE0"/>
    <w:rsid w:val="003D7F60"/>
    <w:rsid w:val="003E006B"/>
    <w:rsid w:val="003E051D"/>
    <w:rsid w:val="003E07FC"/>
    <w:rsid w:val="003E0ED1"/>
    <w:rsid w:val="003E1267"/>
    <w:rsid w:val="003E12C1"/>
    <w:rsid w:val="003E17B5"/>
    <w:rsid w:val="003E1CE0"/>
    <w:rsid w:val="003E26C1"/>
    <w:rsid w:val="003E29B9"/>
    <w:rsid w:val="003E2D7D"/>
    <w:rsid w:val="003E3043"/>
    <w:rsid w:val="003E33AC"/>
    <w:rsid w:val="003E35F3"/>
    <w:rsid w:val="003E3844"/>
    <w:rsid w:val="003E3EC5"/>
    <w:rsid w:val="003E42DB"/>
    <w:rsid w:val="003E4690"/>
    <w:rsid w:val="003E4779"/>
    <w:rsid w:val="003E4788"/>
    <w:rsid w:val="003E4805"/>
    <w:rsid w:val="003E4B31"/>
    <w:rsid w:val="003E549B"/>
    <w:rsid w:val="003E5549"/>
    <w:rsid w:val="003E5AC7"/>
    <w:rsid w:val="003E5BEE"/>
    <w:rsid w:val="003E5CF9"/>
    <w:rsid w:val="003E601C"/>
    <w:rsid w:val="003E60DE"/>
    <w:rsid w:val="003E6146"/>
    <w:rsid w:val="003E63CC"/>
    <w:rsid w:val="003E6448"/>
    <w:rsid w:val="003E6BD1"/>
    <w:rsid w:val="003E6F11"/>
    <w:rsid w:val="003E6FCA"/>
    <w:rsid w:val="003E7171"/>
    <w:rsid w:val="003E7287"/>
    <w:rsid w:val="003E72E6"/>
    <w:rsid w:val="003E77AE"/>
    <w:rsid w:val="003E77D7"/>
    <w:rsid w:val="003F01A1"/>
    <w:rsid w:val="003F0277"/>
    <w:rsid w:val="003F05F2"/>
    <w:rsid w:val="003F0F11"/>
    <w:rsid w:val="003F1180"/>
    <w:rsid w:val="003F1343"/>
    <w:rsid w:val="003F14FB"/>
    <w:rsid w:val="003F1722"/>
    <w:rsid w:val="003F1790"/>
    <w:rsid w:val="003F1861"/>
    <w:rsid w:val="003F1865"/>
    <w:rsid w:val="003F1B20"/>
    <w:rsid w:val="003F1E1F"/>
    <w:rsid w:val="003F1F2E"/>
    <w:rsid w:val="003F208B"/>
    <w:rsid w:val="003F2349"/>
    <w:rsid w:val="003F255A"/>
    <w:rsid w:val="003F322F"/>
    <w:rsid w:val="003F371F"/>
    <w:rsid w:val="003F3953"/>
    <w:rsid w:val="003F428C"/>
    <w:rsid w:val="003F4920"/>
    <w:rsid w:val="003F49B8"/>
    <w:rsid w:val="003F4CA4"/>
    <w:rsid w:val="003F5422"/>
    <w:rsid w:val="003F553A"/>
    <w:rsid w:val="003F5AA5"/>
    <w:rsid w:val="003F5E58"/>
    <w:rsid w:val="003F6085"/>
    <w:rsid w:val="003F642A"/>
    <w:rsid w:val="003F64F0"/>
    <w:rsid w:val="003F683A"/>
    <w:rsid w:val="003F6B17"/>
    <w:rsid w:val="003F6F40"/>
    <w:rsid w:val="003F758A"/>
    <w:rsid w:val="003F75BB"/>
    <w:rsid w:val="003F7E30"/>
    <w:rsid w:val="004000DD"/>
    <w:rsid w:val="00400233"/>
    <w:rsid w:val="004002ED"/>
    <w:rsid w:val="00400A92"/>
    <w:rsid w:val="00400D04"/>
    <w:rsid w:val="00400ECD"/>
    <w:rsid w:val="00400F3C"/>
    <w:rsid w:val="004011FC"/>
    <w:rsid w:val="004012EF"/>
    <w:rsid w:val="00401368"/>
    <w:rsid w:val="00401928"/>
    <w:rsid w:val="00402782"/>
    <w:rsid w:val="00402A49"/>
    <w:rsid w:val="00402B3E"/>
    <w:rsid w:val="00403136"/>
    <w:rsid w:val="004031F7"/>
    <w:rsid w:val="004032E2"/>
    <w:rsid w:val="00403326"/>
    <w:rsid w:val="0040359A"/>
    <w:rsid w:val="0040364D"/>
    <w:rsid w:val="004036CF"/>
    <w:rsid w:val="00403BE1"/>
    <w:rsid w:val="00403EB4"/>
    <w:rsid w:val="004042BE"/>
    <w:rsid w:val="00404AE1"/>
    <w:rsid w:val="0040501C"/>
    <w:rsid w:val="0040555F"/>
    <w:rsid w:val="00406499"/>
    <w:rsid w:val="004065D2"/>
    <w:rsid w:val="0040711D"/>
    <w:rsid w:val="004072F7"/>
    <w:rsid w:val="004074A6"/>
    <w:rsid w:val="004075D3"/>
    <w:rsid w:val="00407B00"/>
    <w:rsid w:val="00407F9F"/>
    <w:rsid w:val="004106DC"/>
    <w:rsid w:val="00410B16"/>
    <w:rsid w:val="00410C3B"/>
    <w:rsid w:val="0041120C"/>
    <w:rsid w:val="004116F5"/>
    <w:rsid w:val="0041173E"/>
    <w:rsid w:val="00411978"/>
    <w:rsid w:val="00411AE9"/>
    <w:rsid w:val="00411D08"/>
    <w:rsid w:val="004121CE"/>
    <w:rsid w:val="004123E3"/>
    <w:rsid w:val="0041256E"/>
    <w:rsid w:val="00412E63"/>
    <w:rsid w:val="00413396"/>
    <w:rsid w:val="0041359E"/>
    <w:rsid w:val="0041389F"/>
    <w:rsid w:val="00413999"/>
    <w:rsid w:val="00413C76"/>
    <w:rsid w:val="004142CD"/>
    <w:rsid w:val="00414C5F"/>
    <w:rsid w:val="00414FE8"/>
    <w:rsid w:val="00415477"/>
    <w:rsid w:val="0041570E"/>
    <w:rsid w:val="004157A4"/>
    <w:rsid w:val="004158C2"/>
    <w:rsid w:val="004171D8"/>
    <w:rsid w:val="0041727A"/>
    <w:rsid w:val="004172F8"/>
    <w:rsid w:val="0041787A"/>
    <w:rsid w:val="00417E14"/>
    <w:rsid w:val="0042007C"/>
    <w:rsid w:val="004200C7"/>
    <w:rsid w:val="004200CD"/>
    <w:rsid w:val="004206A0"/>
    <w:rsid w:val="00420A46"/>
    <w:rsid w:val="00420D70"/>
    <w:rsid w:val="0042114D"/>
    <w:rsid w:val="00421275"/>
    <w:rsid w:val="0042155D"/>
    <w:rsid w:val="004217D9"/>
    <w:rsid w:val="00421E50"/>
    <w:rsid w:val="00421F4C"/>
    <w:rsid w:val="004221B4"/>
    <w:rsid w:val="0042289C"/>
    <w:rsid w:val="004229AB"/>
    <w:rsid w:val="004229E3"/>
    <w:rsid w:val="00422F3B"/>
    <w:rsid w:val="00422F3E"/>
    <w:rsid w:val="0042303F"/>
    <w:rsid w:val="004234ED"/>
    <w:rsid w:val="00423714"/>
    <w:rsid w:val="0042373D"/>
    <w:rsid w:val="004241B9"/>
    <w:rsid w:val="00424CE2"/>
    <w:rsid w:val="0042541B"/>
    <w:rsid w:val="004255B6"/>
    <w:rsid w:val="00425604"/>
    <w:rsid w:val="004258D4"/>
    <w:rsid w:val="004259DF"/>
    <w:rsid w:val="00425A3D"/>
    <w:rsid w:val="00425B0A"/>
    <w:rsid w:val="00425B7E"/>
    <w:rsid w:val="00425E45"/>
    <w:rsid w:val="00426093"/>
    <w:rsid w:val="00426223"/>
    <w:rsid w:val="004262CF"/>
    <w:rsid w:val="00426437"/>
    <w:rsid w:val="004272B0"/>
    <w:rsid w:val="00427427"/>
    <w:rsid w:val="004275AD"/>
    <w:rsid w:val="00427A1F"/>
    <w:rsid w:val="004301D0"/>
    <w:rsid w:val="00430481"/>
    <w:rsid w:val="00430A27"/>
    <w:rsid w:val="00430A46"/>
    <w:rsid w:val="00430B1E"/>
    <w:rsid w:val="00430DCA"/>
    <w:rsid w:val="00430FBA"/>
    <w:rsid w:val="004313BD"/>
    <w:rsid w:val="00431D3D"/>
    <w:rsid w:val="00431F70"/>
    <w:rsid w:val="0043277D"/>
    <w:rsid w:val="00432B88"/>
    <w:rsid w:val="00432BBF"/>
    <w:rsid w:val="00433630"/>
    <w:rsid w:val="00433786"/>
    <w:rsid w:val="00433DC1"/>
    <w:rsid w:val="004343FA"/>
    <w:rsid w:val="00434489"/>
    <w:rsid w:val="00434D95"/>
    <w:rsid w:val="00434F89"/>
    <w:rsid w:val="00434FB1"/>
    <w:rsid w:val="00434FD2"/>
    <w:rsid w:val="0043583E"/>
    <w:rsid w:val="00435DDC"/>
    <w:rsid w:val="00436365"/>
    <w:rsid w:val="004369BC"/>
    <w:rsid w:val="00436A91"/>
    <w:rsid w:val="00436E5A"/>
    <w:rsid w:val="00436F28"/>
    <w:rsid w:val="00437197"/>
    <w:rsid w:val="00437321"/>
    <w:rsid w:val="004374F9"/>
    <w:rsid w:val="00437897"/>
    <w:rsid w:val="00437DAD"/>
    <w:rsid w:val="0044008C"/>
    <w:rsid w:val="00440113"/>
    <w:rsid w:val="0044015F"/>
    <w:rsid w:val="0044046B"/>
    <w:rsid w:val="004406B8"/>
    <w:rsid w:val="004406D7"/>
    <w:rsid w:val="004409FB"/>
    <w:rsid w:val="00440B3C"/>
    <w:rsid w:val="00440C2C"/>
    <w:rsid w:val="00440D37"/>
    <w:rsid w:val="00440DC7"/>
    <w:rsid w:val="0044123C"/>
    <w:rsid w:val="004416B3"/>
    <w:rsid w:val="00441DDE"/>
    <w:rsid w:val="004423B8"/>
    <w:rsid w:val="004425C0"/>
    <w:rsid w:val="004425DB"/>
    <w:rsid w:val="00442763"/>
    <w:rsid w:val="004427E3"/>
    <w:rsid w:val="00442AAE"/>
    <w:rsid w:val="00442CF4"/>
    <w:rsid w:val="0044325B"/>
    <w:rsid w:val="00443324"/>
    <w:rsid w:val="00443AB6"/>
    <w:rsid w:val="00443D76"/>
    <w:rsid w:val="00444099"/>
    <w:rsid w:val="00444333"/>
    <w:rsid w:val="00444377"/>
    <w:rsid w:val="00444BFF"/>
    <w:rsid w:val="00444EA8"/>
    <w:rsid w:val="00445C5E"/>
    <w:rsid w:val="00445CB2"/>
    <w:rsid w:val="00445D15"/>
    <w:rsid w:val="00445E19"/>
    <w:rsid w:val="0044622E"/>
    <w:rsid w:val="00446D5D"/>
    <w:rsid w:val="00446E0F"/>
    <w:rsid w:val="00447048"/>
    <w:rsid w:val="00447455"/>
    <w:rsid w:val="00447881"/>
    <w:rsid w:val="0044789C"/>
    <w:rsid w:val="0045059A"/>
    <w:rsid w:val="004505BE"/>
    <w:rsid w:val="00450979"/>
    <w:rsid w:val="00450EA9"/>
    <w:rsid w:val="00451236"/>
    <w:rsid w:val="004512E5"/>
    <w:rsid w:val="00451951"/>
    <w:rsid w:val="004520DD"/>
    <w:rsid w:val="004521C4"/>
    <w:rsid w:val="004525FD"/>
    <w:rsid w:val="00452664"/>
    <w:rsid w:val="00452E33"/>
    <w:rsid w:val="00452FD2"/>
    <w:rsid w:val="004533F7"/>
    <w:rsid w:val="0045346C"/>
    <w:rsid w:val="00453B8C"/>
    <w:rsid w:val="00453FE4"/>
    <w:rsid w:val="004541F6"/>
    <w:rsid w:val="00454C5C"/>
    <w:rsid w:val="00454C8A"/>
    <w:rsid w:val="00454CAA"/>
    <w:rsid w:val="00455260"/>
    <w:rsid w:val="004555CA"/>
    <w:rsid w:val="004560B4"/>
    <w:rsid w:val="00456764"/>
    <w:rsid w:val="004568B3"/>
    <w:rsid w:val="00456CE3"/>
    <w:rsid w:val="004571F9"/>
    <w:rsid w:val="004575E7"/>
    <w:rsid w:val="0045766A"/>
    <w:rsid w:val="00457E24"/>
    <w:rsid w:val="004600BD"/>
    <w:rsid w:val="004601A7"/>
    <w:rsid w:val="00460627"/>
    <w:rsid w:val="004607F3"/>
    <w:rsid w:val="00460911"/>
    <w:rsid w:val="00460E6E"/>
    <w:rsid w:val="004611AC"/>
    <w:rsid w:val="004611E4"/>
    <w:rsid w:val="0046157C"/>
    <w:rsid w:val="004617AC"/>
    <w:rsid w:val="00461D81"/>
    <w:rsid w:val="00461EF6"/>
    <w:rsid w:val="00461FA0"/>
    <w:rsid w:val="00462164"/>
    <w:rsid w:val="00462F18"/>
    <w:rsid w:val="00462F65"/>
    <w:rsid w:val="00463145"/>
    <w:rsid w:val="004632E7"/>
    <w:rsid w:val="0046336C"/>
    <w:rsid w:val="00463437"/>
    <w:rsid w:val="004639E7"/>
    <w:rsid w:val="00463B28"/>
    <w:rsid w:val="0046400E"/>
    <w:rsid w:val="00464183"/>
    <w:rsid w:val="004642FB"/>
    <w:rsid w:val="0046437A"/>
    <w:rsid w:val="00464727"/>
    <w:rsid w:val="00464CDD"/>
    <w:rsid w:val="00464FE4"/>
    <w:rsid w:val="004657C4"/>
    <w:rsid w:val="0046588D"/>
    <w:rsid w:val="0046594D"/>
    <w:rsid w:val="00465A0E"/>
    <w:rsid w:val="00465A71"/>
    <w:rsid w:val="00465A8A"/>
    <w:rsid w:val="00465DC3"/>
    <w:rsid w:val="00465ECE"/>
    <w:rsid w:val="00466013"/>
    <w:rsid w:val="0046602C"/>
    <w:rsid w:val="004660C9"/>
    <w:rsid w:val="004661BE"/>
    <w:rsid w:val="004664EF"/>
    <w:rsid w:val="00466B08"/>
    <w:rsid w:val="00467106"/>
    <w:rsid w:val="00467234"/>
    <w:rsid w:val="00467427"/>
    <w:rsid w:val="0046768F"/>
    <w:rsid w:val="00467838"/>
    <w:rsid w:val="00467E42"/>
    <w:rsid w:val="00467F1D"/>
    <w:rsid w:val="0047022E"/>
    <w:rsid w:val="004704AB"/>
    <w:rsid w:val="00470587"/>
    <w:rsid w:val="00470B77"/>
    <w:rsid w:val="00470BD6"/>
    <w:rsid w:val="00470DAF"/>
    <w:rsid w:val="00471016"/>
    <w:rsid w:val="00471215"/>
    <w:rsid w:val="0047162B"/>
    <w:rsid w:val="00471AAC"/>
    <w:rsid w:val="004723FD"/>
    <w:rsid w:val="004726B9"/>
    <w:rsid w:val="00472C59"/>
    <w:rsid w:val="0047375E"/>
    <w:rsid w:val="00473A13"/>
    <w:rsid w:val="00474E41"/>
    <w:rsid w:val="00474EB6"/>
    <w:rsid w:val="0047567C"/>
    <w:rsid w:val="00475A9E"/>
    <w:rsid w:val="00475C4E"/>
    <w:rsid w:val="00475F3B"/>
    <w:rsid w:val="00475FCE"/>
    <w:rsid w:val="00475FED"/>
    <w:rsid w:val="004768BE"/>
    <w:rsid w:val="00480643"/>
    <w:rsid w:val="00481694"/>
    <w:rsid w:val="0048207B"/>
    <w:rsid w:val="00482413"/>
    <w:rsid w:val="00482791"/>
    <w:rsid w:val="004827DC"/>
    <w:rsid w:val="00482B97"/>
    <w:rsid w:val="00482CC4"/>
    <w:rsid w:val="0048388A"/>
    <w:rsid w:val="00483AE2"/>
    <w:rsid w:val="00483B9B"/>
    <w:rsid w:val="00483CB7"/>
    <w:rsid w:val="00483CE6"/>
    <w:rsid w:val="0048464A"/>
    <w:rsid w:val="00484D93"/>
    <w:rsid w:val="00485557"/>
    <w:rsid w:val="00485780"/>
    <w:rsid w:val="00485E16"/>
    <w:rsid w:val="00485F16"/>
    <w:rsid w:val="00486851"/>
    <w:rsid w:val="00486A18"/>
    <w:rsid w:val="00486B28"/>
    <w:rsid w:val="00486B42"/>
    <w:rsid w:val="00486B4A"/>
    <w:rsid w:val="00486C6C"/>
    <w:rsid w:val="00486E6E"/>
    <w:rsid w:val="00486FA8"/>
    <w:rsid w:val="00487A57"/>
    <w:rsid w:val="00487C3D"/>
    <w:rsid w:val="00487C9D"/>
    <w:rsid w:val="00490389"/>
    <w:rsid w:val="00490A82"/>
    <w:rsid w:val="00490DD4"/>
    <w:rsid w:val="00490FC5"/>
    <w:rsid w:val="00491335"/>
    <w:rsid w:val="00491568"/>
    <w:rsid w:val="00491703"/>
    <w:rsid w:val="004921F0"/>
    <w:rsid w:val="004924AE"/>
    <w:rsid w:val="00492C1B"/>
    <w:rsid w:val="00492DCC"/>
    <w:rsid w:val="00492F46"/>
    <w:rsid w:val="00493D6C"/>
    <w:rsid w:val="00494C5A"/>
    <w:rsid w:val="00494C6C"/>
    <w:rsid w:val="00494DAE"/>
    <w:rsid w:val="0049538F"/>
    <w:rsid w:val="004953A4"/>
    <w:rsid w:val="00495888"/>
    <w:rsid w:val="00495D45"/>
    <w:rsid w:val="00495DBD"/>
    <w:rsid w:val="00495FBF"/>
    <w:rsid w:val="0049617C"/>
    <w:rsid w:val="004964F8"/>
    <w:rsid w:val="00497CE9"/>
    <w:rsid w:val="00497E69"/>
    <w:rsid w:val="004A0215"/>
    <w:rsid w:val="004A02A1"/>
    <w:rsid w:val="004A02D1"/>
    <w:rsid w:val="004A0571"/>
    <w:rsid w:val="004A1834"/>
    <w:rsid w:val="004A1871"/>
    <w:rsid w:val="004A25E8"/>
    <w:rsid w:val="004A2B5E"/>
    <w:rsid w:val="004A3123"/>
    <w:rsid w:val="004A3385"/>
    <w:rsid w:val="004A3701"/>
    <w:rsid w:val="004A3714"/>
    <w:rsid w:val="004A38C9"/>
    <w:rsid w:val="004A3BA4"/>
    <w:rsid w:val="004A3CE2"/>
    <w:rsid w:val="004A3FE6"/>
    <w:rsid w:val="004A42CE"/>
    <w:rsid w:val="004A49B8"/>
    <w:rsid w:val="004A4BF4"/>
    <w:rsid w:val="004A4D8F"/>
    <w:rsid w:val="004A4DD1"/>
    <w:rsid w:val="004A4E95"/>
    <w:rsid w:val="004A5049"/>
    <w:rsid w:val="004A57DB"/>
    <w:rsid w:val="004A5BB8"/>
    <w:rsid w:val="004A5C58"/>
    <w:rsid w:val="004A6359"/>
    <w:rsid w:val="004A6843"/>
    <w:rsid w:val="004A7923"/>
    <w:rsid w:val="004A7A6B"/>
    <w:rsid w:val="004A7D30"/>
    <w:rsid w:val="004A7EE4"/>
    <w:rsid w:val="004A7F51"/>
    <w:rsid w:val="004A7F6A"/>
    <w:rsid w:val="004B0291"/>
    <w:rsid w:val="004B095F"/>
    <w:rsid w:val="004B09B2"/>
    <w:rsid w:val="004B0D0E"/>
    <w:rsid w:val="004B0E5E"/>
    <w:rsid w:val="004B1344"/>
    <w:rsid w:val="004B1585"/>
    <w:rsid w:val="004B2144"/>
    <w:rsid w:val="004B266E"/>
    <w:rsid w:val="004B26E8"/>
    <w:rsid w:val="004B284E"/>
    <w:rsid w:val="004B2C76"/>
    <w:rsid w:val="004B2C8D"/>
    <w:rsid w:val="004B2E05"/>
    <w:rsid w:val="004B2E48"/>
    <w:rsid w:val="004B3246"/>
    <w:rsid w:val="004B339E"/>
    <w:rsid w:val="004B37AF"/>
    <w:rsid w:val="004B3A81"/>
    <w:rsid w:val="004B3AC4"/>
    <w:rsid w:val="004B3CCD"/>
    <w:rsid w:val="004B3DA7"/>
    <w:rsid w:val="004B3F24"/>
    <w:rsid w:val="004B43BF"/>
    <w:rsid w:val="004B4D4F"/>
    <w:rsid w:val="004B542A"/>
    <w:rsid w:val="004B5884"/>
    <w:rsid w:val="004B5954"/>
    <w:rsid w:val="004B5ADB"/>
    <w:rsid w:val="004B5C52"/>
    <w:rsid w:val="004B5EAE"/>
    <w:rsid w:val="004B60F3"/>
    <w:rsid w:val="004B6476"/>
    <w:rsid w:val="004B69AE"/>
    <w:rsid w:val="004B79BB"/>
    <w:rsid w:val="004B7B59"/>
    <w:rsid w:val="004B7E5D"/>
    <w:rsid w:val="004B7FBD"/>
    <w:rsid w:val="004C0556"/>
    <w:rsid w:val="004C0749"/>
    <w:rsid w:val="004C0A4E"/>
    <w:rsid w:val="004C0B19"/>
    <w:rsid w:val="004C0D18"/>
    <w:rsid w:val="004C1569"/>
    <w:rsid w:val="004C1871"/>
    <w:rsid w:val="004C18F6"/>
    <w:rsid w:val="004C1C07"/>
    <w:rsid w:val="004C2056"/>
    <w:rsid w:val="004C211E"/>
    <w:rsid w:val="004C2462"/>
    <w:rsid w:val="004C25A0"/>
    <w:rsid w:val="004C34CB"/>
    <w:rsid w:val="004C3795"/>
    <w:rsid w:val="004C3B70"/>
    <w:rsid w:val="004C41A9"/>
    <w:rsid w:val="004C452D"/>
    <w:rsid w:val="004C4B3D"/>
    <w:rsid w:val="004C4F1B"/>
    <w:rsid w:val="004C526E"/>
    <w:rsid w:val="004C5BC3"/>
    <w:rsid w:val="004C5D3E"/>
    <w:rsid w:val="004C5DD4"/>
    <w:rsid w:val="004C5E75"/>
    <w:rsid w:val="004C6308"/>
    <w:rsid w:val="004C6D05"/>
    <w:rsid w:val="004C76EA"/>
    <w:rsid w:val="004D0240"/>
    <w:rsid w:val="004D164E"/>
    <w:rsid w:val="004D1985"/>
    <w:rsid w:val="004D1B44"/>
    <w:rsid w:val="004D2171"/>
    <w:rsid w:val="004D23DE"/>
    <w:rsid w:val="004D2689"/>
    <w:rsid w:val="004D2691"/>
    <w:rsid w:val="004D3353"/>
    <w:rsid w:val="004D385D"/>
    <w:rsid w:val="004D3AF3"/>
    <w:rsid w:val="004D3DDE"/>
    <w:rsid w:val="004D4266"/>
    <w:rsid w:val="004D494B"/>
    <w:rsid w:val="004D4A01"/>
    <w:rsid w:val="004D56EA"/>
    <w:rsid w:val="004D58D2"/>
    <w:rsid w:val="004D5949"/>
    <w:rsid w:val="004D5ADC"/>
    <w:rsid w:val="004D5E37"/>
    <w:rsid w:val="004D60A5"/>
    <w:rsid w:val="004D6266"/>
    <w:rsid w:val="004D6353"/>
    <w:rsid w:val="004D6377"/>
    <w:rsid w:val="004D6532"/>
    <w:rsid w:val="004D67B1"/>
    <w:rsid w:val="004D68C4"/>
    <w:rsid w:val="004D7648"/>
    <w:rsid w:val="004D7A12"/>
    <w:rsid w:val="004E0361"/>
    <w:rsid w:val="004E0908"/>
    <w:rsid w:val="004E0B92"/>
    <w:rsid w:val="004E1443"/>
    <w:rsid w:val="004E156C"/>
    <w:rsid w:val="004E1635"/>
    <w:rsid w:val="004E2880"/>
    <w:rsid w:val="004E2BE8"/>
    <w:rsid w:val="004E2E06"/>
    <w:rsid w:val="004E31E4"/>
    <w:rsid w:val="004E3298"/>
    <w:rsid w:val="004E33B6"/>
    <w:rsid w:val="004E39A4"/>
    <w:rsid w:val="004E3E83"/>
    <w:rsid w:val="004E4451"/>
    <w:rsid w:val="004E498C"/>
    <w:rsid w:val="004E4B9E"/>
    <w:rsid w:val="004E4CE7"/>
    <w:rsid w:val="004E4D39"/>
    <w:rsid w:val="004E4EBD"/>
    <w:rsid w:val="004E557C"/>
    <w:rsid w:val="004E56C2"/>
    <w:rsid w:val="004E5A99"/>
    <w:rsid w:val="004E5AEE"/>
    <w:rsid w:val="004E6215"/>
    <w:rsid w:val="004E646C"/>
    <w:rsid w:val="004E697F"/>
    <w:rsid w:val="004E6E63"/>
    <w:rsid w:val="004E7211"/>
    <w:rsid w:val="004E75C8"/>
    <w:rsid w:val="004E76BE"/>
    <w:rsid w:val="004E7E05"/>
    <w:rsid w:val="004F03BC"/>
    <w:rsid w:val="004F0DAC"/>
    <w:rsid w:val="004F0FDC"/>
    <w:rsid w:val="004F1424"/>
    <w:rsid w:val="004F1434"/>
    <w:rsid w:val="004F16D6"/>
    <w:rsid w:val="004F274C"/>
    <w:rsid w:val="004F3414"/>
    <w:rsid w:val="004F348E"/>
    <w:rsid w:val="004F35C3"/>
    <w:rsid w:val="004F38B3"/>
    <w:rsid w:val="004F3AFB"/>
    <w:rsid w:val="004F3F13"/>
    <w:rsid w:val="004F401E"/>
    <w:rsid w:val="004F430D"/>
    <w:rsid w:val="004F4799"/>
    <w:rsid w:val="004F4891"/>
    <w:rsid w:val="004F49A4"/>
    <w:rsid w:val="004F4C64"/>
    <w:rsid w:val="004F4DE4"/>
    <w:rsid w:val="004F53BD"/>
    <w:rsid w:val="004F5577"/>
    <w:rsid w:val="004F5A3D"/>
    <w:rsid w:val="004F5D7E"/>
    <w:rsid w:val="004F67F4"/>
    <w:rsid w:val="004F7083"/>
    <w:rsid w:val="004F7425"/>
    <w:rsid w:val="004F7CD4"/>
    <w:rsid w:val="00500285"/>
    <w:rsid w:val="005007B4"/>
    <w:rsid w:val="00500B02"/>
    <w:rsid w:val="00500BA5"/>
    <w:rsid w:val="005010C3"/>
    <w:rsid w:val="0050180F"/>
    <w:rsid w:val="00501B64"/>
    <w:rsid w:val="00501D59"/>
    <w:rsid w:val="00501DE0"/>
    <w:rsid w:val="0050213E"/>
    <w:rsid w:val="00502A2B"/>
    <w:rsid w:val="00502AAF"/>
    <w:rsid w:val="00502D5C"/>
    <w:rsid w:val="0050334F"/>
    <w:rsid w:val="005037D0"/>
    <w:rsid w:val="00503A78"/>
    <w:rsid w:val="00503AA1"/>
    <w:rsid w:val="00503B37"/>
    <w:rsid w:val="00504137"/>
    <w:rsid w:val="0050471F"/>
    <w:rsid w:val="0050494D"/>
    <w:rsid w:val="00504D3F"/>
    <w:rsid w:val="00505017"/>
    <w:rsid w:val="005054D0"/>
    <w:rsid w:val="00505575"/>
    <w:rsid w:val="00505957"/>
    <w:rsid w:val="005059F0"/>
    <w:rsid w:val="00505C79"/>
    <w:rsid w:val="00505CBF"/>
    <w:rsid w:val="005061E8"/>
    <w:rsid w:val="005067DF"/>
    <w:rsid w:val="0050693B"/>
    <w:rsid w:val="005073EA"/>
    <w:rsid w:val="0050789D"/>
    <w:rsid w:val="00507F68"/>
    <w:rsid w:val="005103BF"/>
    <w:rsid w:val="0051048B"/>
    <w:rsid w:val="00510553"/>
    <w:rsid w:val="005107CD"/>
    <w:rsid w:val="0051085D"/>
    <w:rsid w:val="005109BF"/>
    <w:rsid w:val="00510BDB"/>
    <w:rsid w:val="0051108C"/>
    <w:rsid w:val="005110FE"/>
    <w:rsid w:val="0051126F"/>
    <w:rsid w:val="005116A7"/>
    <w:rsid w:val="00511A64"/>
    <w:rsid w:val="00511EA8"/>
    <w:rsid w:val="005124B1"/>
    <w:rsid w:val="00512503"/>
    <w:rsid w:val="00512DC9"/>
    <w:rsid w:val="005131E5"/>
    <w:rsid w:val="00513362"/>
    <w:rsid w:val="005138A0"/>
    <w:rsid w:val="00513A5B"/>
    <w:rsid w:val="00513ADF"/>
    <w:rsid w:val="005147BF"/>
    <w:rsid w:val="00515520"/>
    <w:rsid w:val="0051562F"/>
    <w:rsid w:val="00515723"/>
    <w:rsid w:val="00516152"/>
    <w:rsid w:val="005166D2"/>
    <w:rsid w:val="0051689C"/>
    <w:rsid w:val="00516A84"/>
    <w:rsid w:val="00516DB3"/>
    <w:rsid w:val="00516F68"/>
    <w:rsid w:val="005171DA"/>
    <w:rsid w:val="00517363"/>
    <w:rsid w:val="00517CE9"/>
    <w:rsid w:val="0052032E"/>
    <w:rsid w:val="00520502"/>
    <w:rsid w:val="00520532"/>
    <w:rsid w:val="005206BE"/>
    <w:rsid w:val="00520C2E"/>
    <w:rsid w:val="00520FFE"/>
    <w:rsid w:val="00521320"/>
    <w:rsid w:val="00521540"/>
    <w:rsid w:val="00521BA7"/>
    <w:rsid w:val="00521E3D"/>
    <w:rsid w:val="00522174"/>
    <w:rsid w:val="00522488"/>
    <w:rsid w:val="00522BDF"/>
    <w:rsid w:val="00522C31"/>
    <w:rsid w:val="00522C61"/>
    <w:rsid w:val="00523C98"/>
    <w:rsid w:val="00523FE6"/>
    <w:rsid w:val="00524990"/>
    <w:rsid w:val="00524C99"/>
    <w:rsid w:val="00524F83"/>
    <w:rsid w:val="005253F3"/>
    <w:rsid w:val="005255E8"/>
    <w:rsid w:val="00525CE9"/>
    <w:rsid w:val="00525D84"/>
    <w:rsid w:val="00526119"/>
    <w:rsid w:val="0052630B"/>
    <w:rsid w:val="0052659F"/>
    <w:rsid w:val="00526EED"/>
    <w:rsid w:val="0052732E"/>
    <w:rsid w:val="0052766A"/>
    <w:rsid w:val="00527FE8"/>
    <w:rsid w:val="00530011"/>
    <w:rsid w:val="0053055F"/>
    <w:rsid w:val="00530A8E"/>
    <w:rsid w:val="00530BFE"/>
    <w:rsid w:val="00530CC0"/>
    <w:rsid w:val="00531A3E"/>
    <w:rsid w:val="00531AFE"/>
    <w:rsid w:val="005325E9"/>
    <w:rsid w:val="00532B73"/>
    <w:rsid w:val="00532F2B"/>
    <w:rsid w:val="00532FFD"/>
    <w:rsid w:val="0053371E"/>
    <w:rsid w:val="0053373D"/>
    <w:rsid w:val="00533832"/>
    <w:rsid w:val="00533B29"/>
    <w:rsid w:val="00534443"/>
    <w:rsid w:val="0053483D"/>
    <w:rsid w:val="00534C3C"/>
    <w:rsid w:val="005352F8"/>
    <w:rsid w:val="0053692B"/>
    <w:rsid w:val="005375D6"/>
    <w:rsid w:val="0053782F"/>
    <w:rsid w:val="00537965"/>
    <w:rsid w:val="00537A1A"/>
    <w:rsid w:val="00540545"/>
    <w:rsid w:val="00540899"/>
    <w:rsid w:val="005414E4"/>
    <w:rsid w:val="005415D1"/>
    <w:rsid w:val="00541B7B"/>
    <w:rsid w:val="00542189"/>
    <w:rsid w:val="00542784"/>
    <w:rsid w:val="00542D09"/>
    <w:rsid w:val="00542DC8"/>
    <w:rsid w:val="00543B7C"/>
    <w:rsid w:val="0054408A"/>
    <w:rsid w:val="0054419A"/>
    <w:rsid w:val="005441FB"/>
    <w:rsid w:val="0054425D"/>
    <w:rsid w:val="00544C00"/>
    <w:rsid w:val="00544C87"/>
    <w:rsid w:val="00544D3C"/>
    <w:rsid w:val="00544DB8"/>
    <w:rsid w:val="0054518D"/>
    <w:rsid w:val="005458D3"/>
    <w:rsid w:val="005458DA"/>
    <w:rsid w:val="00545903"/>
    <w:rsid w:val="00545A01"/>
    <w:rsid w:val="00545E61"/>
    <w:rsid w:val="00545F45"/>
    <w:rsid w:val="00545F8C"/>
    <w:rsid w:val="0054602C"/>
    <w:rsid w:val="005460F0"/>
    <w:rsid w:val="005461AE"/>
    <w:rsid w:val="005463AD"/>
    <w:rsid w:val="0054666F"/>
    <w:rsid w:val="00546C44"/>
    <w:rsid w:val="00546FB9"/>
    <w:rsid w:val="005473A0"/>
    <w:rsid w:val="005473C3"/>
    <w:rsid w:val="0055076B"/>
    <w:rsid w:val="00550DCB"/>
    <w:rsid w:val="00550F9C"/>
    <w:rsid w:val="00550FA5"/>
    <w:rsid w:val="00550FAD"/>
    <w:rsid w:val="005511D4"/>
    <w:rsid w:val="00551200"/>
    <w:rsid w:val="0055130B"/>
    <w:rsid w:val="0055176B"/>
    <w:rsid w:val="00551848"/>
    <w:rsid w:val="00551D6E"/>
    <w:rsid w:val="00552730"/>
    <w:rsid w:val="00552813"/>
    <w:rsid w:val="00552954"/>
    <w:rsid w:val="005529DB"/>
    <w:rsid w:val="00552AE9"/>
    <w:rsid w:val="00552F96"/>
    <w:rsid w:val="00553347"/>
    <w:rsid w:val="00553F21"/>
    <w:rsid w:val="00554199"/>
    <w:rsid w:val="005543D0"/>
    <w:rsid w:val="0055474B"/>
    <w:rsid w:val="00554795"/>
    <w:rsid w:val="005547A7"/>
    <w:rsid w:val="005548CE"/>
    <w:rsid w:val="00554A59"/>
    <w:rsid w:val="00554D1D"/>
    <w:rsid w:val="00554D62"/>
    <w:rsid w:val="00554DA8"/>
    <w:rsid w:val="00554E84"/>
    <w:rsid w:val="00554EC0"/>
    <w:rsid w:val="0055502C"/>
    <w:rsid w:val="0055511B"/>
    <w:rsid w:val="0055556E"/>
    <w:rsid w:val="0055568D"/>
    <w:rsid w:val="005556C0"/>
    <w:rsid w:val="00555A66"/>
    <w:rsid w:val="00555A91"/>
    <w:rsid w:val="00555B14"/>
    <w:rsid w:val="00555F68"/>
    <w:rsid w:val="00556646"/>
    <w:rsid w:val="00556CAA"/>
    <w:rsid w:val="00556D4A"/>
    <w:rsid w:val="00557C21"/>
    <w:rsid w:val="005603FC"/>
    <w:rsid w:val="00560424"/>
    <w:rsid w:val="0056061D"/>
    <w:rsid w:val="00560885"/>
    <w:rsid w:val="00560AD7"/>
    <w:rsid w:val="00560C6F"/>
    <w:rsid w:val="00560E65"/>
    <w:rsid w:val="005617DA"/>
    <w:rsid w:val="00561D47"/>
    <w:rsid w:val="00562932"/>
    <w:rsid w:val="00562CF8"/>
    <w:rsid w:val="00562DA5"/>
    <w:rsid w:val="00562E62"/>
    <w:rsid w:val="005632A0"/>
    <w:rsid w:val="00563E05"/>
    <w:rsid w:val="005643A7"/>
    <w:rsid w:val="0056453B"/>
    <w:rsid w:val="00564F77"/>
    <w:rsid w:val="0056501A"/>
    <w:rsid w:val="005652DC"/>
    <w:rsid w:val="00565431"/>
    <w:rsid w:val="00565867"/>
    <w:rsid w:val="00565D94"/>
    <w:rsid w:val="0056620F"/>
    <w:rsid w:val="00566BA9"/>
    <w:rsid w:val="00567064"/>
    <w:rsid w:val="00567692"/>
    <w:rsid w:val="005678D9"/>
    <w:rsid w:val="00567A39"/>
    <w:rsid w:val="00567BBC"/>
    <w:rsid w:val="00567C79"/>
    <w:rsid w:val="00570199"/>
    <w:rsid w:val="0057057F"/>
    <w:rsid w:val="00570AD3"/>
    <w:rsid w:val="005717C4"/>
    <w:rsid w:val="0057184A"/>
    <w:rsid w:val="0057197E"/>
    <w:rsid w:val="00571B5F"/>
    <w:rsid w:val="005720AA"/>
    <w:rsid w:val="005723F0"/>
    <w:rsid w:val="00572413"/>
    <w:rsid w:val="005724E7"/>
    <w:rsid w:val="005726A7"/>
    <w:rsid w:val="00572A50"/>
    <w:rsid w:val="00573051"/>
    <w:rsid w:val="00573312"/>
    <w:rsid w:val="00573601"/>
    <w:rsid w:val="0057364C"/>
    <w:rsid w:val="0057372F"/>
    <w:rsid w:val="00573775"/>
    <w:rsid w:val="00573911"/>
    <w:rsid w:val="00573DE9"/>
    <w:rsid w:val="00574255"/>
    <w:rsid w:val="00574385"/>
    <w:rsid w:val="0057440A"/>
    <w:rsid w:val="00574758"/>
    <w:rsid w:val="00574B92"/>
    <w:rsid w:val="00574FF5"/>
    <w:rsid w:val="00575372"/>
    <w:rsid w:val="0057610D"/>
    <w:rsid w:val="0057617D"/>
    <w:rsid w:val="0057618D"/>
    <w:rsid w:val="00576B03"/>
    <w:rsid w:val="00576C6B"/>
    <w:rsid w:val="00577533"/>
    <w:rsid w:val="00577770"/>
    <w:rsid w:val="00577A90"/>
    <w:rsid w:val="005801B6"/>
    <w:rsid w:val="005805DC"/>
    <w:rsid w:val="00580D6A"/>
    <w:rsid w:val="00580F0D"/>
    <w:rsid w:val="0058173A"/>
    <w:rsid w:val="005817BB"/>
    <w:rsid w:val="005818BC"/>
    <w:rsid w:val="005819C4"/>
    <w:rsid w:val="00581AF4"/>
    <w:rsid w:val="00581C13"/>
    <w:rsid w:val="00582296"/>
    <w:rsid w:val="00582352"/>
    <w:rsid w:val="00582355"/>
    <w:rsid w:val="00582CB5"/>
    <w:rsid w:val="00583190"/>
    <w:rsid w:val="00583979"/>
    <w:rsid w:val="00583B93"/>
    <w:rsid w:val="005844B7"/>
    <w:rsid w:val="00584525"/>
    <w:rsid w:val="005845D8"/>
    <w:rsid w:val="00584D33"/>
    <w:rsid w:val="00584F48"/>
    <w:rsid w:val="0058555B"/>
    <w:rsid w:val="0058569D"/>
    <w:rsid w:val="00585976"/>
    <w:rsid w:val="0058671C"/>
    <w:rsid w:val="00586F17"/>
    <w:rsid w:val="00587670"/>
    <w:rsid w:val="00587725"/>
    <w:rsid w:val="00587A9C"/>
    <w:rsid w:val="00587ED3"/>
    <w:rsid w:val="00590038"/>
    <w:rsid w:val="0059041B"/>
    <w:rsid w:val="0059131F"/>
    <w:rsid w:val="005917D2"/>
    <w:rsid w:val="00591D61"/>
    <w:rsid w:val="00592075"/>
    <w:rsid w:val="00592C49"/>
    <w:rsid w:val="00593ED4"/>
    <w:rsid w:val="00594052"/>
    <w:rsid w:val="005944EB"/>
    <w:rsid w:val="005948BD"/>
    <w:rsid w:val="005955BA"/>
    <w:rsid w:val="00596220"/>
    <w:rsid w:val="00596553"/>
    <w:rsid w:val="00596586"/>
    <w:rsid w:val="00596AE2"/>
    <w:rsid w:val="005976D9"/>
    <w:rsid w:val="00597953"/>
    <w:rsid w:val="00597DB5"/>
    <w:rsid w:val="005A03A3"/>
    <w:rsid w:val="005A0826"/>
    <w:rsid w:val="005A08FD"/>
    <w:rsid w:val="005A0919"/>
    <w:rsid w:val="005A0CAD"/>
    <w:rsid w:val="005A0D2A"/>
    <w:rsid w:val="005A0D57"/>
    <w:rsid w:val="005A129D"/>
    <w:rsid w:val="005A149C"/>
    <w:rsid w:val="005A1A2A"/>
    <w:rsid w:val="005A1CD9"/>
    <w:rsid w:val="005A2142"/>
    <w:rsid w:val="005A31E7"/>
    <w:rsid w:val="005A3874"/>
    <w:rsid w:val="005A3C3F"/>
    <w:rsid w:val="005A3DB1"/>
    <w:rsid w:val="005A3F87"/>
    <w:rsid w:val="005A443F"/>
    <w:rsid w:val="005A4B6D"/>
    <w:rsid w:val="005A4BAA"/>
    <w:rsid w:val="005A4F9C"/>
    <w:rsid w:val="005A513D"/>
    <w:rsid w:val="005A5196"/>
    <w:rsid w:val="005A537F"/>
    <w:rsid w:val="005A57F2"/>
    <w:rsid w:val="005A5A28"/>
    <w:rsid w:val="005A6179"/>
    <w:rsid w:val="005A6B07"/>
    <w:rsid w:val="005A6B69"/>
    <w:rsid w:val="005A702A"/>
    <w:rsid w:val="005A75B8"/>
    <w:rsid w:val="005A7636"/>
    <w:rsid w:val="005A7C28"/>
    <w:rsid w:val="005A7C45"/>
    <w:rsid w:val="005B04C8"/>
    <w:rsid w:val="005B0BAF"/>
    <w:rsid w:val="005B0C87"/>
    <w:rsid w:val="005B0E8F"/>
    <w:rsid w:val="005B1A3C"/>
    <w:rsid w:val="005B244A"/>
    <w:rsid w:val="005B2AAC"/>
    <w:rsid w:val="005B3155"/>
    <w:rsid w:val="005B3664"/>
    <w:rsid w:val="005B3AA0"/>
    <w:rsid w:val="005B3C06"/>
    <w:rsid w:val="005B3D0B"/>
    <w:rsid w:val="005B43C8"/>
    <w:rsid w:val="005B4795"/>
    <w:rsid w:val="005B4862"/>
    <w:rsid w:val="005B4C35"/>
    <w:rsid w:val="005B4E4D"/>
    <w:rsid w:val="005B5336"/>
    <w:rsid w:val="005B5814"/>
    <w:rsid w:val="005B5CE3"/>
    <w:rsid w:val="005B6222"/>
    <w:rsid w:val="005B6373"/>
    <w:rsid w:val="005B645D"/>
    <w:rsid w:val="005B6C2A"/>
    <w:rsid w:val="005B6E88"/>
    <w:rsid w:val="005B6E9D"/>
    <w:rsid w:val="005B74DB"/>
    <w:rsid w:val="005B75E3"/>
    <w:rsid w:val="005B76D9"/>
    <w:rsid w:val="005B7736"/>
    <w:rsid w:val="005B7EC5"/>
    <w:rsid w:val="005C00E7"/>
    <w:rsid w:val="005C0110"/>
    <w:rsid w:val="005C0383"/>
    <w:rsid w:val="005C0FCF"/>
    <w:rsid w:val="005C10CF"/>
    <w:rsid w:val="005C1C34"/>
    <w:rsid w:val="005C2465"/>
    <w:rsid w:val="005C2E35"/>
    <w:rsid w:val="005C34D3"/>
    <w:rsid w:val="005C36CB"/>
    <w:rsid w:val="005C37BB"/>
    <w:rsid w:val="005C37BC"/>
    <w:rsid w:val="005C396F"/>
    <w:rsid w:val="005C3C76"/>
    <w:rsid w:val="005C4590"/>
    <w:rsid w:val="005C4813"/>
    <w:rsid w:val="005C4C6B"/>
    <w:rsid w:val="005C4C8A"/>
    <w:rsid w:val="005C4E95"/>
    <w:rsid w:val="005C5071"/>
    <w:rsid w:val="005C51EE"/>
    <w:rsid w:val="005C5CBB"/>
    <w:rsid w:val="005C5CC2"/>
    <w:rsid w:val="005C6179"/>
    <w:rsid w:val="005C6759"/>
    <w:rsid w:val="005C6C25"/>
    <w:rsid w:val="005C6E37"/>
    <w:rsid w:val="005C739E"/>
    <w:rsid w:val="005C75BC"/>
    <w:rsid w:val="005C7FB7"/>
    <w:rsid w:val="005D09B0"/>
    <w:rsid w:val="005D0EB0"/>
    <w:rsid w:val="005D10E6"/>
    <w:rsid w:val="005D1264"/>
    <w:rsid w:val="005D12DB"/>
    <w:rsid w:val="005D1DD2"/>
    <w:rsid w:val="005D2231"/>
    <w:rsid w:val="005D22F7"/>
    <w:rsid w:val="005D305E"/>
    <w:rsid w:val="005D39C0"/>
    <w:rsid w:val="005D3A7E"/>
    <w:rsid w:val="005D3EEA"/>
    <w:rsid w:val="005D435D"/>
    <w:rsid w:val="005D4509"/>
    <w:rsid w:val="005D477D"/>
    <w:rsid w:val="005D4B0F"/>
    <w:rsid w:val="005D5098"/>
    <w:rsid w:val="005D5324"/>
    <w:rsid w:val="005D58FB"/>
    <w:rsid w:val="005D625A"/>
    <w:rsid w:val="005D6790"/>
    <w:rsid w:val="005D6817"/>
    <w:rsid w:val="005D748D"/>
    <w:rsid w:val="005D7503"/>
    <w:rsid w:val="005D756B"/>
    <w:rsid w:val="005D783D"/>
    <w:rsid w:val="005D7E5E"/>
    <w:rsid w:val="005D7EE7"/>
    <w:rsid w:val="005E0095"/>
    <w:rsid w:val="005E0358"/>
    <w:rsid w:val="005E0404"/>
    <w:rsid w:val="005E042D"/>
    <w:rsid w:val="005E05BC"/>
    <w:rsid w:val="005E05C8"/>
    <w:rsid w:val="005E0A69"/>
    <w:rsid w:val="005E0DC1"/>
    <w:rsid w:val="005E10E2"/>
    <w:rsid w:val="005E14BF"/>
    <w:rsid w:val="005E1752"/>
    <w:rsid w:val="005E18C6"/>
    <w:rsid w:val="005E1AA7"/>
    <w:rsid w:val="005E1DCC"/>
    <w:rsid w:val="005E1E22"/>
    <w:rsid w:val="005E3487"/>
    <w:rsid w:val="005E3EE2"/>
    <w:rsid w:val="005E4643"/>
    <w:rsid w:val="005E4A6D"/>
    <w:rsid w:val="005E4D88"/>
    <w:rsid w:val="005E586D"/>
    <w:rsid w:val="005E59F2"/>
    <w:rsid w:val="005E5CA8"/>
    <w:rsid w:val="005E5CC4"/>
    <w:rsid w:val="005E5D02"/>
    <w:rsid w:val="005E5DDA"/>
    <w:rsid w:val="005E5E55"/>
    <w:rsid w:val="005E5EBB"/>
    <w:rsid w:val="005E6040"/>
    <w:rsid w:val="005E615F"/>
    <w:rsid w:val="005E6C26"/>
    <w:rsid w:val="005E6CB2"/>
    <w:rsid w:val="005E6F35"/>
    <w:rsid w:val="005E71DC"/>
    <w:rsid w:val="005E73E1"/>
    <w:rsid w:val="005E7452"/>
    <w:rsid w:val="005E755E"/>
    <w:rsid w:val="005E772E"/>
    <w:rsid w:val="005E7ADB"/>
    <w:rsid w:val="005F0B36"/>
    <w:rsid w:val="005F0B5F"/>
    <w:rsid w:val="005F1005"/>
    <w:rsid w:val="005F11B4"/>
    <w:rsid w:val="005F16FD"/>
    <w:rsid w:val="005F1923"/>
    <w:rsid w:val="005F1942"/>
    <w:rsid w:val="005F2225"/>
    <w:rsid w:val="005F2A94"/>
    <w:rsid w:val="005F2E86"/>
    <w:rsid w:val="005F3235"/>
    <w:rsid w:val="005F34E6"/>
    <w:rsid w:val="005F374A"/>
    <w:rsid w:val="005F3AD6"/>
    <w:rsid w:val="005F3B53"/>
    <w:rsid w:val="005F4487"/>
    <w:rsid w:val="005F4AD1"/>
    <w:rsid w:val="005F5550"/>
    <w:rsid w:val="005F58CF"/>
    <w:rsid w:val="005F6346"/>
    <w:rsid w:val="005F640D"/>
    <w:rsid w:val="005F65D6"/>
    <w:rsid w:val="005F6814"/>
    <w:rsid w:val="005F69F7"/>
    <w:rsid w:val="005F6B2A"/>
    <w:rsid w:val="005F795D"/>
    <w:rsid w:val="005F7B0F"/>
    <w:rsid w:val="005F7C07"/>
    <w:rsid w:val="005F7DAB"/>
    <w:rsid w:val="005F7F54"/>
    <w:rsid w:val="00600617"/>
    <w:rsid w:val="0060103A"/>
    <w:rsid w:val="006010B5"/>
    <w:rsid w:val="00601201"/>
    <w:rsid w:val="00601399"/>
    <w:rsid w:val="00601699"/>
    <w:rsid w:val="00601DC5"/>
    <w:rsid w:val="00601E6E"/>
    <w:rsid w:val="00601EC1"/>
    <w:rsid w:val="006023E4"/>
    <w:rsid w:val="006025E8"/>
    <w:rsid w:val="00602D23"/>
    <w:rsid w:val="00602E14"/>
    <w:rsid w:val="0060317D"/>
    <w:rsid w:val="0060387B"/>
    <w:rsid w:val="00604816"/>
    <w:rsid w:val="00604AA4"/>
    <w:rsid w:val="00604BBC"/>
    <w:rsid w:val="00605676"/>
    <w:rsid w:val="00605952"/>
    <w:rsid w:val="006060E6"/>
    <w:rsid w:val="006062C9"/>
    <w:rsid w:val="00606963"/>
    <w:rsid w:val="00606D43"/>
    <w:rsid w:val="00606FC4"/>
    <w:rsid w:val="006071CB"/>
    <w:rsid w:val="00607216"/>
    <w:rsid w:val="0060725E"/>
    <w:rsid w:val="006072F9"/>
    <w:rsid w:val="0060757A"/>
    <w:rsid w:val="0060759C"/>
    <w:rsid w:val="006076A4"/>
    <w:rsid w:val="00607EA7"/>
    <w:rsid w:val="0061060B"/>
    <w:rsid w:val="00610877"/>
    <w:rsid w:val="00610960"/>
    <w:rsid w:val="00610AEF"/>
    <w:rsid w:val="00610FCF"/>
    <w:rsid w:val="00611598"/>
    <w:rsid w:val="006116D0"/>
    <w:rsid w:val="0061175E"/>
    <w:rsid w:val="0061197D"/>
    <w:rsid w:val="00611A63"/>
    <w:rsid w:val="00612C5A"/>
    <w:rsid w:val="00612CEC"/>
    <w:rsid w:val="00612F59"/>
    <w:rsid w:val="006134DE"/>
    <w:rsid w:val="0061366E"/>
    <w:rsid w:val="00613C84"/>
    <w:rsid w:val="00614F37"/>
    <w:rsid w:val="006155AB"/>
    <w:rsid w:val="00615866"/>
    <w:rsid w:val="00615CA3"/>
    <w:rsid w:val="00616153"/>
    <w:rsid w:val="00616219"/>
    <w:rsid w:val="0061641B"/>
    <w:rsid w:val="00616C06"/>
    <w:rsid w:val="00617019"/>
    <w:rsid w:val="00617A52"/>
    <w:rsid w:val="00617F18"/>
    <w:rsid w:val="00620044"/>
    <w:rsid w:val="006201D9"/>
    <w:rsid w:val="006201FA"/>
    <w:rsid w:val="00620932"/>
    <w:rsid w:val="00621877"/>
    <w:rsid w:val="00621A76"/>
    <w:rsid w:val="00621B13"/>
    <w:rsid w:val="00622156"/>
    <w:rsid w:val="006221EC"/>
    <w:rsid w:val="006222C5"/>
    <w:rsid w:val="006222E9"/>
    <w:rsid w:val="00622590"/>
    <w:rsid w:val="00622831"/>
    <w:rsid w:val="00622B7D"/>
    <w:rsid w:val="00623739"/>
    <w:rsid w:val="0062390D"/>
    <w:rsid w:val="0062396F"/>
    <w:rsid w:val="00623AB7"/>
    <w:rsid w:val="0062461F"/>
    <w:rsid w:val="00625856"/>
    <w:rsid w:val="00625F5F"/>
    <w:rsid w:val="00626664"/>
    <w:rsid w:val="00626888"/>
    <w:rsid w:val="0062695B"/>
    <w:rsid w:val="006272E9"/>
    <w:rsid w:val="0062763D"/>
    <w:rsid w:val="00627982"/>
    <w:rsid w:val="00627A7E"/>
    <w:rsid w:val="00627D68"/>
    <w:rsid w:val="00627F09"/>
    <w:rsid w:val="00630015"/>
    <w:rsid w:val="00630126"/>
    <w:rsid w:val="00630642"/>
    <w:rsid w:val="006308EC"/>
    <w:rsid w:val="00630995"/>
    <w:rsid w:val="00630ADB"/>
    <w:rsid w:val="00630B49"/>
    <w:rsid w:val="00630BD6"/>
    <w:rsid w:val="00630C34"/>
    <w:rsid w:val="006311EA"/>
    <w:rsid w:val="00631598"/>
    <w:rsid w:val="00631A0A"/>
    <w:rsid w:val="00631A1B"/>
    <w:rsid w:val="00631CBE"/>
    <w:rsid w:val="00632F79"/>
    <w:rsid w:val="006331CD"/>
    <w:rsid w:val="006337F3"/>
    <w:rsid w:val="0063386A"/>
    <w:rsid w:val="0063456B"/>
    <w:rsid w:val="00634701"/>
    <w:rsid w:val="00634875"/>
    <w:rsid w:val="00634B7E"/>
    <w:rsid w:val="00634DCC"/>
    <w:rsid w:val="0063509E"/>
    <w:rsid w:val="006357A6"/>
    <w:rsid w:val="00635A49"/>
    <w:rsid w:val="00635D00"/>
    <w:rsid w:val="00635D66"/>
    <w:rsid w:val="00635FAD"/>
    <w:rsid w:val="006360B5"/>
    <w:rsid w:val="00636142"/>
    <w:rsid w:val="00636374"/>
    <w:rsid w:val="006363FD"/>
    <w:rsid w:val="00636933"/>
    <w:rsid w:val="00636B1D"/>
    <w:rsid w:val="00636C37"/>
    <w:rsid w:val="00636C88"/>
    <w:rsid w:val="006370C3"/>
    <w:rsid w:val="00637550"/>
    <w:rsid w:val="006375C6"/>
    <w:rsid w:val="00637F0D"/>
    <w:rsid w:val="0064039C"/>
    <w:rsid w:val="006404B3"/>
    <w:rsid w:val="00640661"/>
    <w:rsid w:val="006407A6"/>
    <w:rsid w:val="00641268"/>
    <w:rsid w:val="00641570"/>
    <w:rsid w:val="006418EB"/>
    <w:rsid w:val="0064228B"/>
    <w:rsid w:val="00642346"/>
    <w:rsid w:val="006424FD"/>
    <w:rsid w:val="00643139"/>
    <w:rsid w:val="00643B1C"/>
    <w:rsid w:val="00643DC3"/>
    <w:rsid w:val="00643F4E"/>
    <w:rsid w:val="006445C8"/>
    <w:rsid w:val="00644637"/>
    <w:rsid w:val="006449A9"/>
    <w:rsid w:val="00644F4F"/>
    <w:rsid w:val="00645690"/>
    <w:rsid w:val="0064599A"/>
    <w:rsid w:val="00645A50"/>
    <w:rsid w:val="00645AAC"/>
    <w:rsid w:val="00645D98"/>
    <w:rsid w:val="0064637A"/>
    <w:rsid w:val="006467FE"/>
    <w:rsid w:val="00646D6C"/>
    <w:rsid w:val="0064788B"/>
    <w:rsid w:val="0065033C"/>
    <w:rsid w:val="006503C9"/>
    <w:rsid w:val="00650485"/>
    <w:rsid w:val="00650A15"/>
    <w:rsid w:val="00650C12"/>
    <w:rsid w:val="00650E10"/>
    <w:rsid w:val="006510FB"/>
    <w:rsid w:val="006511FF"/>
    <w:rsid w:val="00651AA0"/>
    <w:rsid w:val="00651BAA"/>
    <w:rsid w:val="0065209F"/>
    <w:rsid w:val="006521E9"/>
    <w:rsid w:val="006522C6"/>
    <w:rsid w:val="006524B3"/>
    <w:rsid w:val="00652D5B"/>
    <w:rsid w:val="0065338A"/>
    <w:rsid w:val="00653672"/>
    <w:rsid w:val="00653924"/>
    <w:rsid w:val="00653940"/>
    <w:rsid w:val="00653BCC"/>
    <w:rsid w:val="00654572"/>
    <w:rsid w:val="00654748"/>
    <w:rsid w:val="006547AD"/>
    <w:rsid w:val="006549D0"/>
    <w:rsid w:val="00654AF5"/>
    <w:rsid w:val="006552FD"/>
    <w:rsid w:val="00655698"/>
    <w:rsid w:val="006556F0"/>
    <w:rsid w:val="006567EB"/>
    <w:rsid w:val="00656F8C"/>
    <w:rsid w:val="00657361"/>
    <w:rsid w:val="006574FB"/>
    <w:rsid w:val="006576D7"/>
    <w:rsid w:val="0065783B"/>
    <w:rsid w:val="00657D6C"/>
    <w:rsid w:val="00660450"/>
    <w:rsid w:val="0066121F"/>
    <w:rsid w:val="0066144E"/>
    <w:rsid w:val="0066159A"/>
    <w:rsid w:val="006618D0"/>
    <w:rsid w:val="00661DBB"/>
    <w:rsid w:val="00661EDE"/>
    <w:rsid w:val="00661EFE"/>
    <w:rsid w:val="00661F36"/>
    <w:rsid w:val="0066285D"/>
    <w:rsid w:val="00662A46"/>
    <w:rsid w:val="00662F03"/>
    <w:rsid w:val="00663664"/>
    <w:rsid w:val="006638F2"/>
    <w:rsid w:val="00664098"/>
    <w:rsid w:val="006642F2"/>
    <w:rsid w:val="0066432F"/>
    <w:rsid w:val="006647A5"/>
    <w:rsid w:val="006647BB"/>
    <w:rsid w:val="00664EE1"/>
    <w:rsid w:val="00664F3B"/>
    <w:rsid w:val="0066520F"/>
    <w:rsid w:val="00665719"/>
    <w:rsid w:val="006658F3"/>
    <w:rsid w:val="00665A86"/>
    <w:rsid w:val="00665F4F"/>
    <w:rsid w:val="006660DE"/>
    <w:rsid w:val="00666729"/>
    <w:rsid w:val="00666F5D"/>
    <w:rsid w:val="00667016"/>
    <w:rsid w:val="006673A8"/>
    <w:rsid w:val="006674F7"/>
    <w:rsid w:val="00667A17"/>
    <w:rsid w:val="00667E05"/>
    <w:rsid w:val="00670371"/>
    <w:rsid w:val="006704FC"/>
    <w:rsid w:val="00670A64"/>
    <w:rsid w:val="006713D1"/>
    <w:rsid w:val="006715E4"/>
    <w:rsid w:val="00671799"/>
    <w:rsid w:val="00671AED"/>
    <w:rsid w:val="00671BC3"/>
    <w:rsid w:val="00671FE7"/>
    <w:rsid w:val="00672245"/>
    <w:rsid w:val="0067251E"/>
    <w:rsid w:val="00672E0F"/>
    <w:rsid w:val="00672E8C"/>
    <w:rsid w:val="00672F11"/>
    <w:rsid w:val="0067361D"/>
    <w:rsid w:val="006737DD"/>
    <w:rsid w:val="00673C66"/>
    <w:rsid w:val="00674528"/>
    <w:rsid w:val="00674921"/>
    <w:rsid w:val="00674B02"/>
    <w:rsid w:val="00674F4D"/>
    <w:rsid w:val="006751CC"/>
    <w:rsid w:val="006754CE"/>
    <w:rsid w:val="00675D0A"/>
    <w:rsid w:val="00675DB1"/>
    <w:rsid w:val="00676646"/>
    <w:rsid w:val="00676B9E"/>
    <w:rsid w:val="00677F75"/>
    <w:rsid w:val="00680071"/>
    <w:rsid w:val="006807B5"/>
    <w:rsid w:val="006809FA"/>
    <w:rsid w:val="00680CCB"/>
    <w:rsid w:val="006815CD"/>
    <w:rsid w:val="00681CD7"/>
    <w:rsid w:val="006824DD"/>
    <w:rsid w:val="0068271A"/>
    <w:rsid w:val="00682A93"/>
    <w:rsid w:val="00683803"/>
    <w:rsid w:val="0068410D"/>
    <w:rsid w:val="00684573"/>
    <w:rsid w:val="00684728"/>
    <w:rsid w:val="00685663"/>
    <w:rsid w:val="00685CA0"/>
    <w:rsid w:val="00686D15"/>
    <w:rsid w:val="00687195"/>
    <w:rsid w:val="006875F0"/>
    <w:rsid w:val="006902A1"/>
    <w:rsid w:val="006903F9"/>
    <w:rsid w:val="006904C5"/>
    <w:rsid w:val="006908DF"/>
    <w:rsid w:val="006917E3"/>
    <w:rsid w:val="00691B77"/>
    <w:rsid w:val="00692614"/>
    <w:rsid w:val="00692A52"/>
    <w:rsid w:val="00692BB8"/>
    <w:rsid w:val="00692E31"/>
    <w:rsid w:val="00693095"/>
    <w:rsid w:val="0069386E"/>
    <w:rsid w:val="0069399D"/>
    <w:rsid w:val="00694722"/>
    <w:rsid w:val="00694EFC"/>
    <w:rsid w:val="00694FBB"/>
    <w:rsid w:val="00695215"/>
    <w:rsid w:val="0069555B"/>
    <w:rsid w:val="00695EBE"/>
    <w:rsid w:val="006966CA"/>
    <w:rsid w:val="00696BDC"/>
    <w:rsid w:val="006976FB"/>
    <w:rsid w:val="00697C83"/>
    <w:rsid w:val="006A0301"/>
    <w:rsid w:val="006A07AB"/>
    <w:rsid w:val="006A082D"/>
    <w:rsid w:val="006A0D95"/>
    <w:rsid w:val="006A0F76"/>
    <w:rsid w:val="006A16AF"/>
    <w:rsid w:val="006A1D5C"/>
    <w:rsid w:val="006A1F91"/>
    <w:rsid w:val="006A2C88"/>
    <w:rsid w:val="006A2E7B"/>
    <w:rsid w:val="006A312E"/>
    <w:rsid w:val="006A3234"/>
    <w:rsid w:val="006A3715"/>
    <w:rsid w:val="006A3718"/>
    <w:rsid w:val="006A38E0"/>
    <w:rsid w:val="006A39B5"/>
    <w:rsid w:val="006A3AC2"/>
    <w:rsid w:val="006A3B84"/>
    <w:rsid w:val="006A476B"/>
    <w:rsid w:val="006A476F"/>
    <w:rsid w:val="006A4AC9"/>
    <w:rsid w:val="006A4CF9"/>
    <w:rsid w:val="006A5583"/>
    <w:rsid w:val="006A5989"/>
    <w:rsid w:val="006A5F40"/>
    <w:rsid w:val="006A646D"/>
    <w:rsid w:val="006A697D"/>
    <w:rsid w:val="006A69DF"/>
    <w:rsid w:val="006A6FF8"/>
    <w:rsid w:val="006A71B5"/>
    <w:rsid w:val="006A7D52"/>
    <w:rsid w:val="006B01CE"/>
    <w:rsid w:val="006B03A7"/>
    <w:rsid w:val="006B0505"/>
    <w:rsid w:val="006B08B8"/>
    <w:rsid w:val="006B1760"/>
    <w:rsid w:val="006B1C05"/>
    <w:rsid w:val="006B22AD"/>
    <w:rsid w:val="006B2641"/>
    <w:rsid w:val="006B295C"/>
    <w:rsid w:val="006B2AC2"/>
    <w:rsid w:val="006B2DD6"/>
    <w:rsid w:val="006B2EC3"/>
    <w:rsid w:val="006B32F2"/>
    <w:rsid w:val="006B333C"/>
    <w:rsid w:val="006B36A5"/>
    <w:rsid w:val="006B3AEA"/>
    <w:rsid w:val="006B3BA0"/>
    <w:rsid w:val="006B4A66"/>
    <w:rsid w:val="006B4DCB"/>
    <w:rsid w:val="006B4EA9"/>
    <w:rsid w:val="006B4FA8"/>
    <w:rsid w:val="006B57F5"/>
    <w:rsid w:val="006B5B0B"/>
    <w:rsid w:val="006B5B78"/>
    <w:rsid w:val="006B5CD1"/>
    <w:rsid w:val="006B5E37"/>
    <w:rsid w:val="006B6750"/>
    <w:rsid w:val="006B6A0C"/>
    <w:rsid w:val="006B6CE7"/>
    <w:rsid w:val="006B71AF"/>
    <w:rsid w:val="006B7364"/>
    <w:rsid w:val="006C099B"/>
    <w:rsid w:val="006C09C8"/>
    <w:rsid w:val="006C0EC5"/>
    <w:rsid w:val="006C0FDE"/>
    <w:rsid w:val="006C11A1"/>
    <w:rsid w:val="006C1466"/>
    <w:rsid w:val="006C1552"/>
    <w:rsid w:val="006C1684"/>
    <w:rsid w:val="006C17E4"/>
    <w:rsid w:val="006C1812"/>
    <w:rsid w:val="006C1947"/>
    <w:rsid w:val="006C1EFE"/>
    <w:rsid w:val="006C23A8"/>
    <w:rsid w:val="006C2413"/>
    <w:rsid w:val="006C2795"/>
    <w:rsid w:val="006C2A12"/>
    <w:rsid w:val="006C31F1"/>
    <w:rsid w:val="006C3801"/>
    <w:rsid w:val="006C4035"/>
    <w:rsid w:val="006C4471"/>
    <w:rsid w:val="006C44AC"/>
    <w:rsid w:val="006C484E"/>
    <w:rsid w:val="006C4E1D"/>
    <w:rsid w:val="006C510D"/>
    <w:rsid w:val="006C57AF"/>
    <w:rsid w:val="006C5DC7"/>
    <w:rsid w:val="006C5E3F"/>
    <w:rsid w:val="006C60D7"/>
    <w:rsid w:val="006C61F2"/>
    <w:rsid w:val="006C62B2"/>
    <w:rsid w:val="006C63C3"/>
    <w:rsid w:val="006C682B"/>
    <w:rsid w:val="006C6AE7"/>
    <w:rsid w:val="006C6C9C"/>
    <w:rsid w:val="006C6D20"/>
    <w:rsid w:val="006C750C"/>
    <w:rsid w:val="006C7B48"/>
    <w:rsid w:val="006C7DD5"/>
    <w:rsid w:val="006C7E33"/>
    <w:rsid w:val="006D005D"/>
    <w:rsid w:val="006D0100"/>
    <w:rsid w:val="006D0AC6"/>
    <w:rsid w:val="006D2395"/>
    <w:rsid w:val="006D2601"/>
    <w:rsid w:val="006D2853"/>
    <w:rsid w:val="006D406C"/>
    <w:rsid w:val="006D437F"/>
    <w:rsid w:val="006D446C"/>
    <w:rsid w:val="006D44CD"/>
    <w:rsid w:val="006D4922"/>
    <w:rsid w:val="006D499F"/>
    <w:rsid w:val="006D5385"/>
    <w:rsid w:val="006D5C0F"/>
    <w:rsid w:val="006D5D4C"/>
    <w:rsid w:val="006D6712"/>
    <w:rsid w:val="006D6F8C"/>
    <w:rsid w:val="006D75F2"/>
    <w:rsid w:val="006D7713"/>
    <w:rsid w:val="006D784C"/>
    <w:rsid w:val="006D7CEB"/>
    <w:rsid w:val="006E0376"/>
    <w:rsid w:val="006E0461"/>
    <w:rsid w:val="006E084C"/>
    <w:rsid w:val="006E0949"/>
    <w:rsid w:val="006E0962"/>
    <w:rsid w:val="006E0F19"/>
    <w:rsid w:val="006E0FA1"/>
    <w:rsid w:val="006E15A9"/>
    <w:rsid w:val="006E1608"/>
    <w:rsid w:val="006E1C44"/>
    <w:rsid w:val="006E1DF9"/>
    <w:rsid w:val="006E1E54"/>
    <w:rsid w:val="006E24AA"/>
    <w:rsid w:val="006E2BE1"/>
    <w:rsid w:val="006E33B3"/>
    <w:rsid w:val="006E3795"/>
    <w:rsid w:val="006E3E5F"/>
    <w:rsid w:val="006E40F9"/>
    <w:rsid w:val="006E4976"/>
    <w:rsid w:val="006E53FD"/>
    <w:rsid w:val="006E55A0"/>
    <w:rsid w:val="006E576E"/>
    <w:rsid w:val="006E6C2D"/>
    <w:rsid w:val="006E6D83"/>
    <w:rsid w:val="006E7120"/>
    <w:rsid w:val="006E7508"/>
    <w:rsid w:val="006F004E"/>
    <w:rsid w:val="006F08DF"/>
    <w:rsid w:val="006F08EE"/>
    <w:rsid w:val="006F0ED6"/>
    <w:rsid w:val="006F1184"/>
    <w:rsid w:val="006F11C1"/>
    <w:rsid w:val="006F12C5"/>
    <w:rsid w:val="006F135D"/>
    <w:rsid w:val="006F17EF"/>
    <w:rsid w:val="006F20B5"/>
    <w:rsid w:val="006F219C"/>
    <w:rsid w:val="006F222C"/>
    <w:rsid w:val="006F3DDF"/>
    <w:rsid w:val="006F4581"/>
    <w:rsid w:val="006F48FD"/>
    <w:rsid w:val="006F4BF9"/>
    <w:rsid w:val="006F53FC"/>
    <w:rsid w:val="006F5481"/>
    <w:rsid w:val="006F549B"/>
    <w:rsid w:val="006F5891"/>
    <w:rsid w:val="006F6040"/>
    <w:rsid w:val="006F61F7"/>
    <w:rsid w:val="006F6C53"/>
    <w:rsid w:val="006F6CA1"/>
    <w:rsid w:val="006F6CCD"/>
    <w:rsid w:val="006F6F95"/>
    <w:rsid w:val="006F6FDB"/>
    <w:rsid w:val="006F70B0"/>
    <w:rsid w:val="006F72B8"/>
    <w:rsid w:val="006F73B2"/>
    <w:rsid w:val="006F75C9"/>
    <w:rsid w:val="006F7C29"/>
    <w:rsid w:val="00700744"/>
    <w:rsid w:val="00700B60"/>
    <w:rsid w:val="00700BCB"/>
    <w:rsid w:val="0070127C"/>
    <w:rsid w:val="00701388"/>
    <w:rsid w:val="0070147B"/>
    <w:rsid w:val="00701951"/>
    <w:rsid w:val="00701A84"/>
    <w:rsid w:val="00701D36"/>
    <w:rsid w:val="007023FD"/>
    <w:rsid w:val="00702C4E"/>
    <w:rsid w:val="00703533"/>
    <w:rsid w:val="0070398B"/>
    <w:rsid w:val="00703A6A"/>
    <w:rsid w:val="00703C81"/>
    <w:rsid w:val="00703DCB"/>
    <w:rsid w:val="00703EA5"/>
    <w:rsid w:val="0070429A"/>
    <w:rsid w:val="0070437D"/>
    <w:rsid w:val="007045F8"/>
    <w:rsid w:val="007056C7"/>
    <w:rsid w:val="007057C3"/>
    <w:rsid w:val="007057FE"/>
    <w:rsid w:val="00705DC0"/>
    <w:rsid w:val="00706008"/>
    <w:rsid w:val="007064EC"/>
    <w:rsid w:val="00706B69"/>
    <w:rsid w:val="00706F3D"/>
    <w:rsid w:val="007074FB"/>
    <w:rsid w:val="00707726"/>
    <w:rsid w:val="00707B10"/>
    <w:rsid w:val="00707F15"/>
    <w:rsid w:val="007101A0"/>
    <w:rsid w:val="00710292"/>
    <w:rsid w:val="007109A2"/>
    <w:rsid w:val="00710A5E"/>
    <w:rsid w:val="00710A92"/>
    <w:rsid w:val="00710B0B"/>
    <w:rsid w:val="00711101"/>
    <w:rsid w:val="0071147F"/>
    <w:rsid w:val="007117C7"/>
    <w:rsid w:val="007117EE"/>
    <w:rsid w:val="00711DD8"/>
    <w:rsid w:val="00712180"/>
    <w:rsid w:val="007121BB"/>
    <w:rsid w:val="0071220B"/>
    <w:rsid w:val="00712655"/>
    <w:rsid w:val="00712981"/>
    <w:rsid w:val="00712F15"/>
    <w:rsid w:val="00713005"/>
    <w:rsid w:val="0071370C"/>
    <w:rsid w:val="00713748"/>
    <w:rsid w:val="00713DCC"/>
    <w:rsid w:val="0071404C"/>
    <w:rsid w:val="00714D1A"/>
    <w:rsid w:val="0071507A"/>
    <w:rsid w:val="007155C8"/>
    <w:rsid w:val="00715B44"/>
    <w:rsid w:val="00715D61"/>
    <w:rsid w:val="007167DF"/>
    <w:rsid w:val="0071681B"/>
    <w:rsid w:val="00716E22"/>
    <w:rsid w:val="00716F2D"/>
    <w:rsid w:val="00717534"/>
    <w:rsid w:val="007176F5"/>
    <w:rsid w:val="00717917"/>
    <w:rsid w:val="00717CF7"/>
    <w:rsid w:val="007200FA"/>
    <w:rsid w:val="007202B1"/>
    <w:rsid w:val="007204DE"/>
    <w:rsid w:val="00720799"/>
    <w:rsid w:val="00720EFD"/>
    <w:rsid w:val="00721630"/>
    <w:rsid w:val="00721C34"/>
    <w:rsid w:val="00721DE7"/>
    <w:rsid w:val="007222F6"/>
    <w:rsid w:val="00722377"/>
    <w:rsid w:val="0072239D"/>
    <w:rsid w:val="007223B1"/>
    <w:rsid w:val="007228BD"/>
    <w:rsid w:val="00722B37"/>
    <w:rsid w:val="00722D77"/>
    <w:rsid w:val="00722E23"/>
    <w:rsid w:val="00722F2A"/>
    <w:rsid w:val="007231C5"/>
    <w:rsid w:val="007232A6"/>
    <w:rsid w:val="00723493"/>
    <w:rsid w:val="00723F3F"/>
    <w:rsid w:val="00724391"/>
    <w:rsid w:val="007244D0"/>
    <w:rsid w:val="007244F6"/>
    <w:rsid w:val="0072469E"/>
    <w:rsid w:val="007246A9"/>
    <w:rsid w:val="007249A6"/>
    <w:rsid w:val="00724AB6"/>
    <w:rsid w:val="00724C68"/>
    <w:rsid w:val="00724C7C"/>
    <w:rsid w:val="00725152"/>
    <w:rsid w:val="007252AE"/>
    <w:rsid w:val="00725374"/>
    <w:rsid w:val="00725414"/>
    <w:rsid w:val="00725C78"/>
    <w:rsid w:val="007261F8"/>
    <w:rsid w:val="007266DE"/>
    <w:rsid w:val="0072691A"/>
    <w:rsid w:val="00726E26"/>
    <w:rsid w:val="00726E48"/>
    <w:rsid w:val="00726E8C"/>
    <w:rsid w:val="007279B3"/>
    <w:rsid w:val="00731045"/>
    <w:rsid w:val="00731281"/>
    <w:rsid w:val="007314F8"/>
    <w:rsid w:val="0073151B"/>
    <w:rsid w:val="00731535"/>
    <w:rsid w:val="0073209C"/>
    <w:rsid w:val="007324E7"/>
    <w:rsid w:val="00732E6C"/>
    <w:rsid w:val="00733167"/>
    <w:rsid w:val="0073316E"/>
    <w:rsid w:val="007334AA"/>
    <w:rsid w:val="007339F0"/>
    <w:rsid w:val="00733E62"/>
    <w:rsid w:val="00734845"/>
    <w:rsid w:val="00735AEB"/>
    <w:rsid w:val="00735D35"/>
    <w:rsid w:val="0073645B"/>
    <w:rsid w:val="00736622"/>
    <w:rsid w:val="007367F9"/>
    <w:rsid w:val="00736BA7"/>
    <w:rsid w:val="00736E59"/>
    <w:rsid w:val="007372CE"/>
    <w:rsid w:val="0073794D"/>
    <w:rsid w:val="00740504"/>
    <w:rsid w:val="00740881"/>
    <w:rsid w:val="00740BD2"/>
    <w:rsid w:val="00740CD3"/>
    <w:rsid w:val="00741013"/>
    <w:rsid w:val="00741290"/>
    <w:rsid w:val="00741870"/>
    <w:rsid w:val="00741943"/>
    <w:rsid w:val="00741D2E"/>
    <w:rsid w:val="00742185"/>
    <w:rsid w:val="00742A05"/>
    <w:rsid w:val="00742CF0"/>
    <w:rsid w:val="00743779"/>
    <w:rsid w:val="007439C3"/>
    <w:rsid w:val="00743C32"/>
    <w:rsid w:val="00743DFA"/>
    <w:rsid w:val="00743F01"/>
    <w:rsid w:val="007441CB"/>
    <w:rsid w:val="007442E8"/>
    <w:rsid w:val="0074499E"/>
    <w:rsid w:val="007449F8"/>
    <w:rsid w:val="00744A9F"/>
    <w:rsid w:val="0074530D"/>
    <w:rsid w:val="00745A98"/>
    <w:rsid w:val="00745B5D"/>
    <w:rsid w:val="00745F86"/>
    <w:rsid w:val="00745FC5"/>
    <w:rsid w:val="007462D8"/>
    <w:rsid w:val="007464AB"/>
    <w:rsid w:val="0074661F"/>
    <w:rsid w:val="00746DC8"/>
    <w:rsid w:val="007471B5"/>
    <w:rsid w:val="007473E7"/>
    <w:rsid w:val="00747C56"/>
    <w:rsid w:val="00747F7E"/>
    <w:rsid w:val="00747F83"/>
    <w:rsid w:val="007505BD"/>
    <w:rsid w:val="007507E8"/>
    <w:rsid w:val="00750887"/>
    <w:rsid w:val="00751073"/>
    <w:rsid w:val="007511A0"/>
    <w:rsid w:val="00751473"/>
    <w:rsid w:val="00751A8E"/>
    <w:rsid w:val="00752454"/>
    <w:rsid w:val="00752FDE"/>
    <w:rsid w:val="0075331D"/>
    <w:rsid w:val="007534BF"/>
    <w:rsid w:val="0075377E"/>
    <w:rsid w:val="00753AE0"/>
    <w:rsid w:val="00753B63"/>
    <w:rsid w:val="00753CBC"/>
    <w:rsid w:val="00753FF9"/>
    <w:rsid w:val="0075408A"/>
    <w:rsid w:val="007545AC"/>
    <w:rsid w:val="007549EE"/>
    <w:rsid w:val="00754C23"/>
    <w:rsid w:val="007557A9"/>
    <w:rsid w:val="007557C7"/>
    <w:rsid w:val="00756170"/>
    <w:rsid w:val="00756A16"/>
    <w:rsid w:val="00756ADE"/>
    <w:rsid w:val="00756C20"/>
    <w:rsid w:val="00756E15"/>
    <w:rsid w:val="007570AC"/>
    <w:rsid w:val="0075712E"/>
    <w:rsid w:val="007573B3"/>
    <w:rsid w:val="0076021A"/>
    <w:rsid w:val="00760427"/>
    <w:rsid w:val="007605E6"/>
    <w:rsid w:val="00760BFA"/>
    <w:rsid w:val="00760D6C"/>
    <w:rsid w:val="00760E8E"/>
    <w:rsid w:val="00760FE1"/>
    <w:rsid w:val="00761368"/>
    <w:rsid w:val="00761AB4"/>
    <w:rsid w:val="00762654"/>
    <w:rsid w:val="00762955"/>
    <w:rsid w:val="00762959"/>
    <w:rsid w:val="00762C67"/>
    <w:rsid w:val="00762C94"/>
    <w:rsid w:val="00762F49"/>
    <w:rsid w:val="00763408"/>
    <w:rsid w:val="00763BC8"/>
    <w:rsid w:val="0076419C"/>
    <w:rsid w:val="00764281"/>
    <w:rsid w:val="00764348"/>
    <w:rsid w:val="00764AD2"/>
    <w:rsid w:val="00764D9B"/>
    <w:rsid w:val="00764E0C"/>
    <w:rsid w:val="007650F1"/>
    <w:rsid w:val="0076514C"/>
    <w:rsid w:val="007653ED"/>
    <w:rsid w:val="007654F3"/>
    <w:rsid w:val="00765585"/>
    <w:rsid w:val="00765891"/>
    <w:rsid w:val="00765ABD"/>
    <w:rsid w:val="00765AC2"/>
    <w:rsid w:val="00765BA7"/>
    <w:rsid w:val="00765D40"/>
    <w:rsid w:val="00765FF9"/>
    <w:rsid w:val="00766B5E"/>
    <w:rsid w:val="00767128"/>
    <w:rsid w:val="00767561"/>
    <w:rsid w:val="00767E3E"/>
    <w:rsid w:val="00770199"/>
    <w:rsid w:val="00770524"/>
    <w:rsid w:val="0077067D"/>
    <w:rsid w:val="00770ADD"/>
    <w:rsid w:val="00770EA5"/>
    <w:rsid w:val="00770EE9"/>
    <w:rsid w:val="00771FDB"/>
    <w:rsid w:val="00772496"/>
    <w:rsid w:val="007724F3"/>
    <w:rsid w:val="007724FC"/>
    <w:rsid w:val="00772826"/>
    <w:rsid w:val="0077358D"/>
    <w:rsid w:val="0077364D"/>
    <w:rsid w:val="00773EB3"/>
    <w:rsid w:val="007743E7"/>
    <w:rsid w:val="007744F4"/>
    <w:rsid w:val="007745A3"/>
    <w:rsid w:val="007745FA"/>
    <w:rsid w:val="00774AFD"/>
    <w:rsid w:val="007750AA"/>
    <w:rsid w:val="0077544B"/>
    <w:rsid w:val="007767C3"/>
    <w:rsid w:val="0077770F"/>
    <w:rsid w:val="00777768"/>
    <w:rsid w:val="00777C50"/>
    <w:rsid w:val="00777E3C"/>
    <w:rsid w:val="0078019A"/>
    <w:rsid w:val="00780D46"/>
    <w:rsid w:val="007819D2"/>
    <w:rsid w:val="0078276D"/>
    <w:rsid w:val="00782918"/>
    <w:rsid w:val="0078296B"/>
    <w:rsid w:val="00782A8C"/>
    <w:rsid w:val="00782D1C"/>
    <w:rsid w:val="00782F30"/>
    <w:rsid w:val="00783B5E"/>
    <w:rsid w:val="00783BB5"/>
    <w:rsid w:val="0078423F"/>
    <w:rsid w:val="00784442"/>
    <w:rsid w:val="00784884"/>
    <w:rsid w:val="00784BD3"/>
    <w:rsid w:val="00784C15"/>
    <w:rsid w:val="00784C7E"/>
    <w:rsid w:val="00784CA0"/>
    <w:rsid w:val="00785BE4"/>
    <w:rsid w:val="007860D7"/>
    <w:rsid w:val="007863A3"/>
    <w:rsid w:val="007864CC"/>
    <w:rsid w:val="00786606"/>
    <w:rsid w:val="00786721"/>
    <w:rsid w:val="0078745E"/>
    <w:rsid w:val="00787932"/>
    <w:rsid w:val="00787A9D"/>
    <w:rsid w:val="00787EDD"/>
    <w:rsid w:val="00787FCE"/>
    <w:rsid w:val="00790599"/>
    <w:rsid w:val="00790917"/>
    <w:rsid w:val="00790E5B"/>
    <w:rsid w:val="00790F54"/>
    <w:rsid w:val="0079111A"/>
    <w:rsid w:val="00791285"/>
    <w:rsid w:val="00791F03"/>
    <w:rsid w:val="00791F19"/>
    <w:rsid w:val="0079249E"/>
    <w:rsid w:val="0079259A"/>
    <w:rsid w:val="00792975"/>
    <w:rsid w:val="00792DE7"/>
    <w:rsid w:val="00792F19"/>
    <w:rsid w:val="007932FA"/>
    <w:rsid w:val="00793677"/>
    <w:rsid w:val="00794BAD"/>
    <w:rsid w:val="00794C27"/>
    <w:rsid w:val="007950D9"/>
    <w:rsid w:val="007953AE"/>
    <w:rsid w:val="007958A5"/>
    <w:rsid w:val="00795A92"/>
    <w:rsid w:val="00795F02"/>
    <w:rsid w:val="00796684"/>
    <w:rsid w:val="00796C59"/>
    <w:rsid w:val="00796F3C"/>
    <w:rsid w:val="00797083"/>
    <w:rsid w:val="00797245"/>
    <w:rsid w:val="00797269"/>
    <w:rsid w:val="007973FE"/>
    <w:rsid w:val="0079768F"/>
    <w:rsid w:val="00797BBA"/>
    <w:rsid w:val="00797CC5"/>
    <w:rsid w:val="007A0497"/>
    <w:rsid w:val="007A05B7"/>
    <w:rsid w:val="007A06C9"/>
    <w:rsid w:val="007A0D38"/>
    <w:rsid w:val="007A0E08"/>
    <w:rsid w:val="007A139C"/>
    <w:rsid w:val="007A13A1"/>
    <w:rsid w:val="007A17AE"/>
    <w:rsid w:val="007A2098"/>
    <w:rsid w:val="007A209B"/>
    <w:rsid w:val="007A2337"/>
    <w:rsid w:val="007A26A1"/>
    <w:rsid w:val="007A37DC"/>
    <w:rsid w:val="007A3AAB"/>
    <w:rsid w:val="007A4DB6"/>
    <w:rsid w:val="007A4DBA"/>
    <w:rsid w:val="007A4FE8"/>
    <w:rsid w:val="007A5150"/>
    <w:rsid w:val="007A51BF"/>
    <w:rsid w:val="007A51EF"/>
    <w:rsid w:val="007A526A"/>
    <w:rsid w:val="007A5686"/>
    <w:rsid w:val="007A5822"/>
    <w:rsid w:val="007A6130"/>
    <w:rsid w:val="007A6390"/>
    <w:rsid w:val="007A63FB"/>
    <w:rsid w:val="007A654B"/>
    <w:rsid w:val="007A6EDB"/>
    <w:rsid w:val="007A7892"/>
    <w:rsid w:val="007A7FB1"/>
    <w:rsid w:val="007B0531"/>
    <w:rsid w:val="007B0AFD"/>
    <w:rsid w:val="007B0F36"/>
    <w:rsid w:val="007B0FB4"/>
    <w:rsid w:val="007B1168"/>
    <w:rsid w:val="007B12AC"/>
    <w:rsid w:val="007B1551"/>
    <w:rsid w:val="007B1956"/>
    <w:rsid w:val="007B1C13"/>
    <w:rsid w:val="007B1E87"/>
    <w:rsid w:val="007B210D"/>
    <w:rsid w:val="007B25C6"/>
    <w:rsid w:val="007B290C"/>
    <w:rsid w:val="007B2B8F"/>
    <w:rsid w:val="007B2C9F"/>
    <w:rsid w:val="007B34BF"/>
    <w:rsid w:val="007B3728"/>
    <w:rsid w:val="007B3D52"/>
    <w:rsid w:val="007B4325"/>
    <w:rsid w:val="007B4C48"/>
    <w:rsid w:val="007B4DA7"/>
    <w:rsid w:val="007B4FB9"/>
    <w:rsid w:val="007B599E"/>
    <w:rsid w:val="007B59E1"/>
    <w:rsid w:val="007B5A21"/>
    <w:rsid w:val="007B5D4B"/>
    <w:rsid w:val="007B6286"/>
    <w:rsid w:val="007B6C0E"/>
    <w:rsid w:val="007B73BF"/>
    <w:rsid w:val="007B7BBF"/>
    <w:rsid w:val="007B7E99"/>
    <w:rsid w:val="007C0066"/>
    <w:rsid w:val="007C01AC"/>
    <w:rsid w:val="007C0AAD"/>
    <w:rsid w:val="007C0B47"/>
    <w:rsid w:val="007C109D"/>
    <w:rsid w:val="007C14F4"/>
    <w:rsid w:val="007C182E"/>
    <w:rsid w:val="007C19BB"/>
    <w:rsid w:val="007C1B75"/>
    <w:rsid w:val="007C1B95"/>
    <w:rsid w:val="007C22A2"/>
    <w:rsid w:val="007C25AE"/>
    <w:rsid w:val="007C2920"/>
    <w:rsid w:val="007C330D"/>
    <w:rsid w:val="007C3534"/>
    <w:rsid w:val="007C3757"/>
    <w:rsid w:val="007C37A5"/>
    <w:rsid w:val="007C39BC"/>
    <w:rsid w:val="007C43B6"/>
    <w:rsid w:val="007C4BCD"/>
    <w:rsid w:val="007C4EFC"/>
    <w:rsid w:val="007C56FD"/>
    <w:rsid w:val="007C574C"/>
    <w:rsid w:val="007C58E5"/>
    <w:rsid w:val="007C5C04"/>
    <w:rsid w:val="007C637D"/>
    <w:rsid w:val="007C65B1"/>
    <w:rsid w:val="007C6643"/>
    <w:rsid w:val="007C6AB4"/>
    <w:rsid w:val="007C6DB3"/>
    <w:rsid w:val="007C6DFC"/>
    <w:rsid w:val="007C75B5"/>
    <w:rsid w:val="007C7639"/>
    <w:rsid w:val="007D01BB"/>
    <w:rsid w:val="007D01CC"/>
    <w:rsid w:val="007D01EE"/>
    <w:rsid w:val="007D0781"/>
    <w:rsid w:val="007D0785"/>
    <w:rsid w:val="007D08B7"/>
    <w:rsid w:val="007D0D97"/>
    <w:rsid w:val="007D1096"/>
    <w:rsid w:val="007D22B5"/>
    <w:rsid w:val="007D272D"/>
    <w:rsid w:val="007D2A4A"/>
    <w:rsid w:val="007D2FBB"/>
    <w:rsid w:val="007D304F"/>
    <w:rsid w:val="007D319A"/>
    <w:rsid w:val="007D37B1"/>
    <w:rsid w:val="007D42A8"/>
    <w:rsid w:val="007D44CF"/>
    <w:rsid w:val="007D456D"/>
    <w:rsid w:val="007D4708"/>
    <w:rsid w:val="007D4C1A"/>
    <w:rsid w:val="007D5428"/>
    <w:rsid w:val="007D54C2"/>
    <w:rsid w:val="007D57C1"/>
    <w:rsid w:val="007D5E2E"/>
    <w:rsid w:val="007D637B"/>
    <w:rsid w:val="007D6654"/>
    <w:rsid w:val="007D6697"/>
    <w:rsid w:val="007D6869"/>
    <w:rsid w:val="007D6EDC"/>
    <w:rsid w:val="007D7450"/>
    <w:rsid w:val="007D795B"/>
    <w:rsid w:val="007D7BF8"/>
    <w:rsid w:val="007D7DB0"/>
    <w:rsid w:val="007E00D4"/>
    <w:rsid w:val="007E053D"/>
    <w:rsid w:val="007E0540"/>
    <w:rsid w:val="007E068B"/>
    <w:rsid w:val="007E09EA"/>
    <w:rsid w:val="007E0BCC"/>
    <w:rsid w:val="007E17AC"/>
    <w:rsid w:val="007E1885"/>
    <w:rsid w:val="007E2371"/>
    <w:rsid w:val="007E26DE"/>
    <w:rsid w:val="007E2703"/>
    <w:rsid w:val="007E28AA"/>
    <w:rsid w:val="007E2B67"/>
    <w:rsid w:val="007E307B"/>
    <w:rsid w:val="007E3D4F"/>
    <w:rsid w:val="007E4101"/>
    <w:rsid w:val="007E4485"/>
    <w:rsid w:val="007E44C4"/>
    <w:rsid w:val="007E45D9"/>
    <w:rsid w:val="007E48F8"/>
    <w:rsid w:val="007E4979"/>
    <w:rsid w:val="007E4A8A"/>
    <w:rsid w:val="007E4AB3"/>
    <w:rsid w:val="007E4D0F"/>
    <w:rsid w:val="007E51D9"/>
    <w:rsid w:val="007E570E"/>
    <w:rsid w:val="007E6031"/>
    <w:rsid w:val="007E61B9"/>
    <w:rsid w:val="007E63C5"/>
    <w:rsid w:val="007E6D41"/>
    <w:rsid w:val="007E7162"/>
    <w:rsid w:val="007E7CBF"/>
    <w:rsid w:val="007E7D10"/>
    <w:rsid w:val="007F08E8"/>
    <w:rsid w:val="007F0A2F"/>
    <w:rsid w:val="007F0E94"/>
    <w:rsid w:val="007F0FE7"/>
    <w:rsid w:val="007F1944"/>
    <w:rsid w:val="007F1C80"/>
    <w:rsid w:val="007F1F51"/>
    <w:rsid w:val="007F22B7"/>
    <w:rsid w:val="007F300B"/>
    <w:rsid w:val="007F3571"/>
    <w:rsid w:val="007F40C7"/>
    <w:rsid w:val="007F4640"/>
    <w:rsid w:val="007F46A9"/>
    <w:rsid w:val="007F4E28"/>
    <w:rsid w:val="007F4E42"/>
    <w:rsid w:val="007F54BC"/>
    <w:rsid w:val="007F562A"/>
    <w:rsid w:val="007F59EE"/>
    <w:rsid w:val="007F5AF6"/>
    <w:rsid w:val="007F5CA0"/>
    <w:rsid w:val="007F65C9"/>
    <w:rsid w:val="007F673B"/>
    <w:rsid w:val="007F6E61"/>
    <w:rsid w:val="007F6E8A"/>
    <w:rsid w:val="007F71ED"/>
    <w:rsid w:val="007F7C5B"/>
    <w:rsid w:val="007F7D8A"/>
    <w:rsid w:val="007F7DA8"/>
    <w:rsid w:val="00800204"/>
    <w:rsid w:val="00800216"/>
    <w:rsid w:val="008004FC"/>
    <w:rsid w:val="0080083A"/>
    <w:rsid w:val="00800A1A"/>
    <w:rsid w:val="008012AA"/>
    <w:rsid w:val="00801E1C"/>
    <w:rsid w:val="00802089"/>
    <w:rsid w:val="008024D5"/>
    <w:rsid w:val="00802A69"/>
    <w:rsid w:val="00802E51"/>
    <w:rsid w:val="008030D2"/>
    <w:rsid w:val="00803307"/>
    <w:rsid w:val="00803A25"/>
    <w:rsid w:val="00803F7D"/>
    <w:rsid w:val="00803FB7"/>
    <w:rsid w:val="00804053"/>
    <w:rsid w:val="00804256"/>
    <w:rsid w:val="00804E09"/>
    <w:rsid w:val="00804FF7"/>
    <w:rsid w:val="0080527C"/>
    <w:rsid w:val="00805282"/>
    <w:rsid w:val="008052C6"/>
    <w:rsid w:val="00805711"/>
    <w:rsid w:val="00805752"/>
    <w:rsid w:val="008058E1"/>
    <w:rsid w:val="00805B21"/>
    <w:rsid w:val="008061E7"/>
    <w:rsid w:val="00806202"/>
    <w:rsid w:val="008062C4"/>
    <w:rsid w:val="008063DE"/>
    <w:rsid w:val="008066AF"/>
    <w:rsid w:val="00806805"/>
    <w:rsid w:val="00806E28"/>
    <w:rsid w:val="0080797A"/>
    <w:rsid w:val="008079B4"/>
    <w:rsid w:val="00807C0E"/>
    <w:rsid w:val="00807E2B"/>
    <w:rsid w:val="00810BB6"/>
    <w:rsid w:val="00810FB2"/>
    <w:rsid w:val="00810FBE"/>
    <w:rsid w:val="008110A8"/>
    <w:rsid w:val="00811B88"/>
    <w:rsid w:val="00812411"/>
    <w:rsid w:val="008126E6"/>
    <w:rsid w:val="00812ACC"/>
    <w:rsid w:val="00813026"/>
    <w:rsid w:val="008130B1"/>
    <w:rsid w:val="00813121"/>
    <w:rsid w:val="00813164"/>
    <w:rsid w:val="008131CD"/>
    <w:rsid w:val="00813228"/>
    <w:rsid w:val="00813476"/>
    <w:rsid w:val="00813A78"/>
    <w:rsid w:val="00813C05"/>
    <w:rsid w:val="00813EA6"/>
    <w:rsid w:val="008144C4"/>
    <w:rsid w:val="00814524"/>
    <w:rsid w:val="00814889"/>
    <w:rsid w:val="00814A15"/>
    <w:rsid w:val="0081505D"/>
    <w:rsid w:val="00815360"/>
    <w:rsid w:val="008153C9"/>
    <w:rsid w:val="00815836"/>
    <w:rsid w:val="0081587A"/>
    <w:rsid w:val="008158F7"/>
    <w:rsid w:val="0081602B"/>
    <w:rsid w:val="008160C6"/>
    <w:rsid w:val="00816129"/>
    <w:rsid w:val="008163C8"/>
    <w:rsid w:val="00816632"/>
    <w:rsid w:val="00816F2E"/>
    <w:rsid w:val="008172BC"/>
    <w:rsid w:val="0081732A"/>
    <w:rsid w:val="008175A0"/>
    <w:rsid w:val="008176F2"/>
    <w:rsid w:val="00817BC5"/>
    <w:rsid w:val="00817D0B"/>
    <w:rsid w:val="00817E79"/>
    <w:rsid w:val="0082056B"/>
    <w:rsid w:val="0082079C"/>
    <w:rsid w:val="00820F5C"/>
    <w:rsid w:val="008213FA"/>
    <w:rsid w:val="008215D8"/>
    <w:rsid w:val="00821B85"/>
    <w:rsid w:val="00821BD5"/>
    <w:rsid w:val="00821C35"/>
    <w:rsid w:val="00822522"/>
    <w:rsid w:val="008225BE"/>
    <w:rsid w:val="00822855"/>
    <w:rsid w:val="00822953"/>
    <w:rsid w:val="00822BA7"/>
    <w:rsid w:val="00822CD5"/>
    <w:rsid w:val="00822D5A"/>
    <w:rsid w:val="00822FDA"/>
    <w:rsid w:val="00823807"/>
    <w:rsid w:val="00823A82"/>
    <w:rsid w:val="00823C71"/>
    <w:rsid w:val="0082405B"/>
    <w:rsid w:val="0082453A"/>
    <w:rsid w:val="0082475F"/>
    <w:rsid w:val="008248B1"/>
    <w:rsid w:val="0082492D"/>
    <w:rsid w:val="00824F4B"/>
    <w:rsid w:val="008252E9"/>
    <w:rsid w:val="00825DB4"/>
    <w:rsid w:val="00825EEA"/>
    <w:rsid w:val="00826341"/>
    <w:rsid w:val="00826F5D"/>
    <w:rsid w:val="008274F7"/>
    <w:rsid w:val="0082752F"/>
    <w:rsid w:val="00827FEF"/>
    <w:rsid w:val="0083018C"/>
    <w:rsid w:val="008302D5"/>
    <w:rsid w:val="00830B89"/>
    <w:rsid w:val="00830EBE"/>
    <w:rsid w:val="00831105"/>
    <w:rsid w:val="008317D2"/>
    <w:rsid w:val="008319AC"/>
    <w:rsid w:val="00831D0F"/>
    <w:rsid w:val="0083202C"/>
    <w:rsid w:val="00832166"/>
    <w:rsid w:val="008322B2"/>
    <w:rsid w:val="0083282C"/>
    <w:rsid w:val="00832AC8"/>
    <w:rsid w:val="00832FC5"/>
    <w:rsid w:val="00833225"/>
    <w:rsid w:val="00833364"/>
    <w:rsid w:val="0083346C"/>
    <w:rsid w:val="008335B6"/>
    <w:rsid w:val="008335E9"/>
    <w:rsid w:val="00833603"/>
    <w:rsid w:val="00833714"/>
    <w:rsid w:val="00833756"/>
    <w:rsid w:val="008338F1"/>
    <w:rsid w:val="00833A9B"/>
    <w:rsid w:val="00834245"/>
    <w:rsid w:val="00834272"/>
    <w:rsid w:val="0083439E"/>
    <w:rsid w:val="008349DF"/>
    <w:rsid w:val="00834D24"/>
    <w:rsid w:val="00834FA8"/>
    <w:rsid w:val="0083558B"/>
    <w:rsid w:val="00836392"/>
    <w:rsid w:val="00836844"/>
    <w:rsid w:val="008368BD"/>
    <w:rsid w:val="00836908"/>
    <w:rsid w:val="00836CB2"/>
    <w:rsid w:val="00836DE6"/>
    <w:rsid w:val="00836EAC"/>
    <w:rsid w:val="008370F3"/>
    <w:rsid w:val="0083785C"/>
    <w:rsid w:val="00837936"/>
    <w:rsid w:val="00840208"/>
    <w:rsid w:val="00840212"/>
    <w:rsid w:val="00840228"/>
    <w:rsid w:val="0084027A"/>
    <w:rsid w:val="0084038B"/>
    <w:rsid w:val="00840425"/>
    <w:rsid w:val="008406EC"/>
    <w:rsid w:val="00840C6E"/>
    <w:rsid w:val="0084122E"/>
    <w:rsid w:val="00841576"/>
    <w:rsid w:val="00841A42"/>
    <w:rsid w:val="008421B1"/>
    <w:rsid w:val="0084225D"/>
    <w:rsid w:val="0084277E"/>
    <w:rsid w:val="008429AD"/>
    <w:rsid w:val="00842F0D"/>
    <w:rsid w:val="00843FD0"/>
    <w:rsid w:val="0084408F"/>
    <w:rsid w:val="00844291"/>
    <w:rsid w:val="0084467F"/>
    <w:rsid w:val="008453DA"/>
    <w:rsid w:val="00845467"/>
    <w:rsid w:val="0084580E"/>
    <w:rsid w:val="00845CBE"/>
    <w:rsid w:val="00845D9C"/>
    <w:rsid w:val="00845E15"/>
    <w:rsid w:val="00846390"/>
    <w:rsid w:val="0084661C"/>
    <w:rsid w:val="00846859"/>
    <w:rsid w:val="00846E77"/>
    <w:rsid w:val="00846E9D"/>
    <w:rsid w:val="00846FC6"/>
    <w:rsid w:val="00847083"/>
    <w:rsid w:val="00847A4A"/>
    <w:rsid w:val="00847B68"/>
    <w:rsid w:val="00847D5D"/>
    <w:rsid w:val="00847FE4"/>
    <w:rsid w:val="0085000B"/>
    <w:rsid w:val="00850E9E"/>
    <w:rsid w:val="00850F8C"/>
    <w:rsid w:val="00851006"/>
    <w:rsid w:val="0085150F"/>
    <w:rsid w:val="00851749"/>
    <w:rsid w:val="00852AE5"/>
    <w:rsid w:val="00852C04"/>
    <w:rsid w:val="00852E50"/>
    <w:rsid w:val="008538E0"/>
    <w:rsid w:val="00854434"/>
    <w:rsid w:val="0085495B"/>
    <w:rsid w:val="00854ED0"/>
    <w:rsid w:val="00855B33"/>
    <w:rsid w:val="00855B43"/>
    <w:rsid w:val="00855DD4"/>
    <w:rsid w:val="00856131"/>
    <w:rsid w:val="0085659A"/>
    <w:rsid w:val="008568B7"/>
    <w:rsid w:val="0085743E"/>
    <w:rsid w:val="00857F27"/>
    <w:rsid w:val="00860113"/>
    <w:rsid w:val="00860A99"/>
    <w:rsid w:val="008611C7"/>
    <w:rsid w:val="00861381"/>
    <w:rsid w:val="00861432"/>
    <w:rsid w:val="0086151B"/>
    <w:rsid w:val="0086180A"/>
    <w:rsid w:val="008618B1"/>
    <w:rsid w:val="00861D3A"/>
    <w:rsid w:val="00861EA9"/>
    <w:rsid w:val="00862052"/>
    <w:rsid w:val="00862272"/>
    <w:rsid w:val="00862341"/>
    <w:rsid w:val="008623EC"/>
    <w:rsid w:val="008624B4"/>
    <w:rsid w:val="0086254C"/>
    <w:rsid w:val="00863251"/>
    <w:rsid w:val="008635C3"/>
    <w:rsid w:val="008635F4"/>
    <w:rsid w:val="008637C5"/>
    <w:rsid w:val="00863A6F"/>
    <w:rsid w:val="00863B61"/>
    <w:rsid w:val="00863F6C"/>
    <w:rsid w:val="00864088"/>
    <w:rsid w:val="008640E8"/>
    <w:rsid w:val="00864412"/>
    <w:rsid w:val="0086483E"/>
    <w:rsid w:val="00864879"/>
    <w:rsid w:val="00864B32"/>
    <w:rsid w:val="00864E43"/>
    <w:rsid w:val="00864F37"/>
    <w:rsid w:val="008653CB"/>
    <w:rsid w:val="00865A69"/>
    <w:rsid w:val="00865AD4"/>
    <w:rsid w:val="00865D38"/>
    <w:rsid w:val="0086639F"/>
    <w:rsid w:val="008668D6"/>
    <w:rsid w:val="00866C81"/>
    <w:rsid w:val="00867512"/>
    <w:rsid w:val="00867671"/>
    <w:rsid w:val="00867D68"/>
    <w:rsid w:val="00867F6F"/>
    <w:rsid w:val="00870297"/>
    <w:rsid w:val="0087068D"/>
    <w:rsid w:val="0087085D"/>
    <w:rsid w:val="00870E1C"/>
    <w:rsid w:val="00871137"/>
    <w:rsid w:val="008718B7"/>
    <w:rsid w:val="00871C19"/>
    <w:rsid w:val="00871C54"/>
    <w:rsid w:val="00871CC2"/>
    <w:rsid w:val="00871D3C"/>
    <w:rsid w:val="008724CB"/>
    <w:rsid w:val="008726CA"/>
    <w:rsid w:val="008728FB"/>
    <w:rsid w:val="00872D77"/>
    <w:rsid w:val="00872DF2"/>
    <w:rsid w:val="00872E04"/>
    <w:rsid w:val="00873313"/>
    <w:rsid w:val="00873354"/>
    <w:rsid w:val="00873376"/>
    <w:rsid w:val="008734B3"/>
    <w:rsid w:val="008740B4"/>
    <w:rsid w:val="00874120"/>
    <w:rsid w:val="0087421C"/>
    <w:rsid w:val="0087446F"/>
    <w:rsid w:val="008745AF"/>
    <w:rsid w:val="00874B58"/>
    <w:rsid w:val="00874C6A"/>
    <w:rsid w:val="00874DE9"/>
    <w:rsid w:val="008756BD"/>
    <w:rsid w:val="008757A1"/>
    <w:rsid w:val="00875989"/>
    <w:rsid w:val="00875C1B"/>
    <w:rsid w:val="00875C89"/>
    <w:rsid w:val="00875F32"/>
    <w:rsid w:val="00875F3B"/>
    <w:rsid w:val="0087669F"/>
    <w:rsid w:val="00876842"/>
    <w:rsid w:val="00876B9A"/>
    <w:rsid w:val="00876CFE"/>
    <w:rsid w:val="00876E75"/>
    <w:rsid w:val="00876FF4"/>
    <w:rsid w:val="0087748E"/>
    <w:rsid w:val="008774B3"/>
    <w:rsid w:val="0087786A"/>
    <w:rsid w:val="00877E96"/>
    <w:rsid w:val="008800F9"/>
    <w:rsid w:val="00880832"/>
    <w:rsid w:val="00880A81"/>
    <w:rsid w:val="00880ACD"/>
    <w:rsid w:val="00880E7E"/>
    <w:rsid w:val="0088135A"/>
    <w:rsid w:val="008819A5"/>
    <w:rsid w:val="008821C9"/>
    <w:rsid w:val="0088222B"/>
    <w:rsid w:val="00882C2C"/>
    <w:rsid w:val="0088388A"/>
    <w:rsid w:val="00883FFC"/>
    <w:rsid w:val="0088428E"/>
    <w:rsid w:val="0088458D"/>
    <w:rsid w:val="008845BE"/>
    <w:rsid w:val="00884A25"/>
    <w:rsid w:val="00884E74"/>
    <w:rsid w:val="00884F37"/>
    <w:rsid w:val="008851CF"/>
    <w:rsid w:val="008859D6"/>
    <w:rsid w:val="00885CA9"/>
    <w:rsid w:val="00885DB1"/>
    <w:rsid w:val="0088603E"/>
    <w:rsid w:val="008866DE"/>
    <w:rsid w:val="008869C1"/>
    <w:rsid w:val="00886B37"/>
    <w:rsid w:val="00886B81"/>
    <w:rsid w:val="0088700C"/>
    <w:rsid w:val="00887013"/>
    <w:rsid w:val="008872EB"/>
    <w:rsid w:val="00887C83"/>
    <w:rsid w:val="00890436"/>
    <w:rsid w:val="008904BE"/>
    <w:rsid w:val="00890617"/>
    <w:rsid w:val="00890F4D"/>
    <w:rsid w:val="00891316"/>
    <w:rsid w:val="008913C7"/>
    <w:rsid w:val="008915C1"/>
    <w:rsid w:val="00891E58"/>
    <w:rsid w:val="008924A3"/>
    <w:rsid w:val="00892C6B"/>
    <w:rsid w:val="00892D60"/>
    <w:rsid w:val="00892F9F"/>
    <w:rsid w:val="008933C6"/>
    <w:rsid w:val="00893636"/>
    <w:rsid w:val="0089458B"/>
    <w:rsid w:val="008948E4"/>
    <w:rsid w:val="00894ACA"/>
    <w:rsid w:val="00894DF2"/>
    <w:rsid w:val="00894F62"/>
    <w:rsid w:val="00895A72"/>
    <w:rsid w:val="00895A94"/>
    <w:rsid w:val="00895B4A"/>
    <w:rsid w:val="00896256"/>
    <w:rsid w:val="00896927"/>
    <w:rsid w:val="008969CC"/>
    <w:rsid w:val="00896F6A"/>
    <w:rsid w:val="008970FA"/>
    <w:rsid w:val="00897447"/>
    <w:rsid w:val="008976B5"/>
    <w:rsid w:val="00897997"/>
    <w:rsid w:val="008A0371"/>
    <w:rsid w:val="008A0D89"/>
    <w:rsid w:val="008A10BA"/>
    <w:rsid w:val="008A19E3"/>
    <w:rsid w:val="008A1A35"/>
    <w:rsid w:val="008A1F71"/>
    <w:rsid w:val="008A1FAE"/>
    <w:rsid w:val="008A2169"/>
    <w:rsid w:val="008A29D5"/>
    <w:rsid w:val="008A2E49"/>
    <w:rsid w:val="008A2EC8"/>
    <w:rsid w:val="008A31DB"/>
    <w:rsid w:val="008A329A"/>
    <w:rsid w:val="008A3626"/>
    <w:rsid w:val="008A3915"/>
    <w:rsid w:val="008A39EC"/>
    <w:rsid w:val="008A43E0"/>
    <w:rsid w:val="008A4F5E"/>
    <w:rsid w:val="008A5464"/>
    <w:rsid w:val="008A573B"/>
    <w:rsid w:val="008A5F65"/>
    <w:rsid w:val="008A5F6B"/>
    <w:rsid w:val="008A6366"/>
    <w:rsid w:val="008A6A74"/>
    <w:rsid w:val="008A71AA"/>
    <w:rsid w:val="008A72EA"/>
    <w:rsid w:val="008A74D6"/>
    <w:rsid w:val="008A7BEB"/>
    <w:rsid w:val="008A7D3A"/>
    <w:rsid w:val="008B010E"/>
    <w:rsid w:val="008B050D"/>
    <w:rsid w:val="008B0AB8"/>
    <w:rsid w:val="008B10E2"/>
    <w:rsid w:val="008B10E5"/>
    <w:rsid w:val="008B112D"/>
    <w:rsid w:val="008B14A0"/>
    <w:rsid w:val="008B1632"/>
    <w:rsid w:val="008B16E5"/>
    <w:rsid w:val="008B1B23"/>
    <w:rsid w:val="008B30C8"/>
    <w:rsid w:val="008B39E8"/>
    <w:rsid w:val="008B3E8B"/>
    <w:rsid w:val="008B4568"/>
    <w:rsid w:val="008B4633"/>
    <w:rsid w:val="008B475B"/>
    <w:rsid w:val="008B4C15"/>
    <w:rsid w:val="008B52E8"/>
    <w:rsid w:val="008B5466"/>
    <w:rsid w:val="008B54EA"/>
    <w:rsid w:val="008B5933"/>
    <w:rsid w:val="008B667E"/>
    <w:rsid w:val="008B66E2"/>
    <w:rsid w:val="008B6B37"/>
    <w:rsid w:val="008B70F2"/>
    <w:rsid w:val="008B7251"/>
    <w:rsid w:val="008B748E"/>
    <w:rsid w:val="008B7617"/>
    <w:rsid w:val="008B793B"/>
    <w:rsid w:val="008B7A78"/>
    <w:rsid w:val="008B7B0B"/>
    <w:rsid w:val="008B7B6D"/>
    <w:rsid w:val="008B7C10"/>
    <w:rsid w:val="008B7C1F"/>
    <w:rsid w:val="008B7CE6"/>
    <w:rsid w:val="008B7FDC"/>
    <w:rsid w:val="008C0358"/>
    <w:rsid w:val="008C08C5"/>
    <w:rsid w:val="008C0907"/>
    <w:rsid w:val="008C0DEB"/>
    <w:rsid w:val="008C10BF"/>
    <w:rsid w:val="008C1213"/>
    <w:rsid w:val="008C154B"/>
    <w:rsid w:val="008C1E59"/>
    <w:rsid w:val="008C2063"/>
    <w:rsid w:val="008C2301"/>
    <w:rsid w:val="008C242D"/>
    <w:rsid w:val="008C28E9"/>
    <w:rsid w:val="008C2A84"/>
    <w:rsid w:val="008C2FFC"/>
    <w:rsid w:val="008C3376"/>
    <w:rsid w:val="008C3825"/>
    <w:rsid w:val="008C3A19"/>
    <w:rsid w:val="008C542B"/>
    <w:rsid w:val="008C5DF6"/>
    <w:rsid w:val="008C6230"/>
    <w:rsid w:val="008C6246"/>
    <w:rsid w:val="008C6270"/>
    <w:rsid w:val="008C6562"/>
    <w:rsid w:val="008C6723"/>
    <w:rsid w:val="008C6BBE"/>
    <w:rsid w:val="008C719D"/>
    <w:rsid w:val="008C7493"/>
    <w:rsid w:val="008C76EC"/>
    <w:rsid w:val="008C7E63"/>
    <w:rsid w:val="008D0268"/>
    <w:rsid w:val="008D030C"/>
    <w:rsid w:val="008D0470"/>
    <w:rsid w:val="008D0832"/>
    <w:rsid w:val="008D08ED"/>
    <w:rsid w:val="008D0BED"/>
    <w:rsid w:val="008D0CAC"/>
    <w:rsid w:val="008D0D4A"/>
    <w:rsid w:val="008D0D6E"/>
    <w:rsid w:val="008D0E68"/>
    <w:rsid w:val="008D0F34"/>
    <w:rsid w:val="008D1878"/>
    <w:rsid w:val="008D190C"/>
    <w:rsid w:val="008D1A0C"/>
    <w:rsid w:val="008D1D89"/>
    <w:rsid w:val="008D1E88"/>
    <w:rsid w:val="008D1F09"/>
    <w:rsid w:val="008D23EE"/>
    <w:rsid w:val="008D268A"/>
    <w:rsid w:val="008D286F"/>
    <w:rsid w:val="008D2C4F"/>
    <w:rsid w:val="008D2D5B"/>
    <w:rsid w:val="008D34F8"/>
    <w:rsid w:val="008D362A"/>
    <w:rsid w:val="008D37F8"/>
    <w:rsid w:val="008D419E"/>
    <w:rsid w:val="008D41E8"/>
    <w:rsid w:val="008D44E2"/>
    <w:rsid w:val="008D4540"/>
    <w:rsid w:val="008D4C3E"/>
    <w:rsid w:val="008D5267"/>
    <w:rsid w:val="008D55AD"/>
    <w:rsid w:val="008D5714"/>
    <w:rsid w:val="008D5916"/>
    <w:rsid w:val="008D5E94"/>
    <w:rsid w:val="008D5F82"/>
    <w:rsid w:val="008D6302"/>
    <w:rsid w:val="008D630B"/>
    <w:rsid w:val="008D6FC7"/>
    <w:rsid w:val="008D6FE7"/>
    <w:rsid w:val="008D7D14"/>
    <w:rsid w:val="008D7F2E"/>
    <w:rsid w:val="008D7FDC"/>
    <w:rsid w:val="008E01DF"/>
    <w:rsid w:val="008E062A"/>
    <w:rsid w:val="008E1BAE"/>
    <w:rsid w:val="008E1CDE"/>
    <w:rsid w:val="008E1D2A"/>
    <w:rsid w:val="008E2032"/>
    <w:rsid w:val="008E2222"/>
    <w:rsid w:val="008E23EF"/>
    <w:rsid w:val="008E244B"/>
    <w:rsid w:val="008E3677"/>
    <w:rsid w:val="008E3AA4"/>
    <w:rsid w:val="008E3C99"/>
    <w:rsid w:val="008E400F"/>
    <w:rsid w:val="008E46AE"/>
    <w:rsid w:val="008E46D4"/>
    <w:rsid w:val="008E4D12"/>
    <w:rsid w:val="008E5855"/>
    <w:rsid w:val="008E5CA9"/>
    <w:rsid w:val="008E5CDE"/>
    <w:rsid w:val="008E5F46"/>
    <w:rsid w:val="008E63BB"/>
    <w:rsid w:val="008E6874"/>
    <w:rsid w:val="008E6ACC"/>
    <w:rsid w:val="008E6C8E"/>
    <w:rsid w:val="008E6E68"/>
    <w:rsid w:val="008E7307"/>
    <w:rsid w:val="008E7347"/>
    <w:rsid w:val="008E735B"/>
    <w:rsid w:val="008E7364"/>
    <w:rsid w:val="008E7881"/>
    <w:rsid w:val="008E7CC7"/>
    <w:rsid w:val="008E7CCF"/>
    <w:rsid w:val="008F0046"/>
    <w:rsid w:val="008F032B"/>
    <w:rsid w:val="008F0330"/>
    <w:rsid w:val="008F0572"/>
    <w:rsid w:val="008F057B"/>
    <w:rsid w:val="008F0A25"/>
    <w:rsid w:val="008F0CA7"/>
    <w:rsid w:val="008F147F"/>
    <w:rsid w:val="008F1BAB"/>
    <w:rsid w:val="008F1D49"/>
    <w:rsid w:val="008F2019"/>
    <w:rsid w:val="008F266F"/>
    <w:rsid w:val="008F274A"/>
    <w:rsid w:val="008F2850"/>
    <w:rsid w:val="008F2BD6"/>
    <w:rsid w:val="008F3071"/>
    <w:rsid w:val="008F316B"/>
    <w:rsid w:val="008F33DD"/>
    <w:rsid w:val="008F34DF"/>
    <w:rsid w:val="008F380E"/>
    <w:rsid w:val="008F453B"/>
    <w:rsid w:val="008F45CF"/>
    <w:rsid w:val="008F4A40"/>
    <w:rsid w:val="008F4B13"/>
    <w:rsid w:val="008F4DA5"/>
    <w:rsid w:val="008F5079"/>
    <w:rsid w:val="008F5152"/>
    <w:rsid w:val="008F51B4"/>
    <w:rsid w:val="008F57D3"/>
    <w:rsid w:val="008F5942"/>
    <w:rsid w:val="008F5C35"/>
    <w:rsid w:val="008F5E81"/>
    <w:rsid w:val="008F6442"/>
    <w:rsid w:val="008F66A1"/>
    <w:rsid w:val="008F6930"/>
    <w:rsid w:val="008F74D3"/>
    <w:rsid w:val="008F7677"/>
    <w:rsid w:val="008F7B29"/>
    <w:rsid w:val="00900126"/>
    <w:rsid w:val="00900135"/>
    <w:rsid w:val="00900285"/>
    <w:rsid w:val="009005FE"/>
    <w:rsid w:val="009008D4"/>
    <w:rsid w:val="0090093A"/>
    <w:rsid w:val="0090095A"/>
    <w:rsid w:val="009014E5"/>
    <w:rsid w:val="00901806"/>
    <w:rsid w:val="00901873"/>
    <w:rsid w:val="00901901"/>
    <w:rsid w:val="00901AD8"/>
    <w:rsid w:val="00901F65"/>
    <w:rsid w:val="00902E5C"/>
    <w:rsid w:val="00902E6F"/>
    <w:rsid w:val="0090307F"/>
    <w:rsid w:val="00903377"/>
    <w:rsid w:val="009035D3"/>
    <w:rsid w:val="009037F3"/>
    <w:rsid w:val="009038DA"/>
    <w:rsid w:val="00903A7A"/>
    <w:rsid w:val="00903B02"/>
    <w:rsid w:val="00903D05"/>
    <w:rsid w:val="00903D55"/>
    <w:rsid w:val="00904031"/>
    <w:rsid w:val="00904195"/>
    <w:rsid w:val="009049D6"/>
    <w:rsid w:val="00905CCF"/>
    <w:rsid w:val="00905E8A"/>
    <w:rsid w:val="009061E5"/>
    <w:rsid w:val="00906479"/>
    <w:rsid w:val="009064C6"/>
    <w:rsid w:val="00906A4E"/>
    <w:rsid w:val="00906F81"/>
    <w:rsid w:val="009075C5"/>
    <w:rsid w:val="00907F3E"/>
    <w:rsid w:val="00910062"/>
    <w:rsid w:val="009103EC"/>
    <w:rsid w:val="009104A6"/>
    <w:rsid w:val="0091050B"/>
    <w:rsid w:val="0091073E"/>
    <w:rsid w:val="00911033"/>
    <w:rsid w:val="009116E5"/>
    <w:rsid w:val="00911793"/>
    <w:rsid w:val="00911B7F"/>
    <w:rsid w:val="00911C08"/>
    <w:rsid w:val="00911D45"/>
    <w:rsid w:val="00911D70"/>
    <w:rsid w:val="009123EE"/>
    <w:rsid w:val="00912BA8"/>
    <w:rsid w:val="00912BBF"/>
    <w:rsid w:val="00912D75"/>
    <w:rsid w:val="00912FA2"/>
    <w:rsid w:val="009132D2"/>
    <w:rsid w:val="00913466"/>
    <w:rsid w:val="00913578"/>
    <w:rsid w:val="009138C3"/>
    <w:rsid w:val="00913B95"/>
    <w:rsid w:val="00913D1C"/>
    <w:rsid w:val="00914739"/>
    <w:rsid w:val="00914C71"/>
    <w:rsid w:val="00914FF1"/>
    <w:rsid w:val="00915EDE"/>
    <w:rsid w:val="009167A4"/>
    <w:rsid w:val="00916878"/>
    <w:rsid w:val="009169F5"/>
    <w:rsid w:val="00917120"/>
    <w:rsid w:val="00917276"/>
    <w:rsid w:val="009174C2"/>
    <w:rsid w:val="00917AE0"/>
    <w:rsid w:val="00917CC7"/>
    <w:rsid w:val="00917FB8"/>
    <w:rsid w:val="009207EF"/>
    <w:rsid w:val="00920898"/>
    <w:rsid w:val="009208D2"/>
    <w:rsid w:val="00921060"/>
    <w:rsid w:val="0092109D"/>
    <w:rsid w:val="009210EC"/>
    <w:rsid w:val="00921840"/>
    <w:rsid w:val="00921D56"/>
    <w:rsid w:val="0092208D"/>
    <w:rsid w:val="00922422"/>
    <w:rsid w:val="0092266D"/>
    <w:rsid w:val="009226F8"/>
    <w:rsid w:val="0092290C"/>
    <w:rsid w:val="00922A7E"/>
    <w:rsid w:val="00922B06"/>
    <w:rsid w:val="00922B55"/>
    <w:rsid w:val="00922CF6"/>
    <w:rsid w:val="00922EB4"/>
    <w:rsid w:val="00922FF7"/>
    <w:rsid w:val="00923498"/>
    <w:rsid w:val="00923715"/>
    <w:rsid w:val="00923E57"/>
    <w:rsid w:val="00924004"/>
    <w:rsid w:val="00924408"/>
    <w:rsid w:val="0092458A"/>
    <w:rsid w:val="00924819"/>
    <w:rsid w:val="009254E1"/>
    <w:rsid w:val="009259DA"/>
    <w:rsid w:val="00925C2E"/>
    <w:rsid w:val="009263F3"/>
    <w:rsid w:val="0092648E"/>
    <w:rsid w:val="009265FE"/>
    <w:rsid w:val="009267A5"/>
    <w:rsid w:val="0092687E"/>
    <w:rsid w:val="00926977"/>
    <w:rsid w:val="00926B40"/>
    <w:rsid w:val="00926BDE"/>
    <w:rsid w:val="00927365"/>
    <w:rsid w:val="009276F6"/>
    <w:rsid w:val="00927857"/>
    <w:rsid w:val="009305C4"/>
    <w:rsid w:val="009308FA"/>
    <w:rsid w:val="00930976"/>
    <w:rsid w:val="00930B55"/>
    <w:rsid w:val="00931191"/>
    <w:rsid w:val="009318FB"/>
    <w:rsid w:val="00931D07"/>
    <w:rsid w:val="00931F78"/>
    <w:rsid w:val="0093226E"/>
    <w:rsid w:val="0093238D"/>
    <w:rsid w:val="009323DB"/>
    <w:rsid w:val="009324CE"/>
    <w:rsid w:val="009325D6"/>
    <w:rsid w:val="009328A6"/>
    <w:rsid w:val="009329F7"/>
    <w:rsid w:val="00932D3C"/>
    <w:rsid w:val="009333A7"/>
    <w:rsid w:val="0093385C"/>
    <w:rsid w:val="00933BC1"/>
    <w:rsid w:val="00933F43"/>
    <w:rsid w:val="00933F90"/>
    <w:rsid w:val="00934169"/>
    <w:rsid w:val="00934A54"/>
    <w:rsid w:val="009356D7"/>
    <w:rsid w:val="0093597B"/>
    <w:rsid w:val="009359B8"/>
    <w:rsid w:val="00935BF1"/>
    <w:rsid w:val="00935D14"/>
    <w:rsid w:val="0093662A"/>
    <w:rsid w:val="00936635"/>
    <w:rsid w:val="00936DB6"/>
    <w:rsid w:val="00936FCD"/>
    <w:rsid w:val="009371B1"/>
    <w:rsid w:val="009374F2"/>
    <w:rsid w:val="0093750F"/>
    <w:rsid w:val="009376C5"/>
    <w:rsid w:val="0093783D"/>
    <w:rsid w:val="00937985"/>
    <w:rsid w:val="00937B1F"/>
    <w:rsid w:val="00937BA9"/>
    <w:rsid w:val="00937D7C"/>
    <w:rsid w:val="0094012E"/>
    <w:rsid w:val="009403FC"/>
    <w:rsid w:val="009404DC"/>
    <w:rsid w:val="009404DF"/>
    <w:rsid w:val="00940688"/>
    <w:rsid w:val="009417C4"/>
    <w:rsid w:val="00941E1E"/>
    <w:rsid w:val="00941F0B"/>
    <w:rsid w:val="009422FF"/>
    <w:rsid w:val="00942CA8"/>
    <w:rsid w:val="00943059"/>
    <w:rsid w:val="0094322B"/>
    <w:rsid w:val="009432E5"/>
    <w:rsid w:val="00943F93"/>
    <w:rsid w:val="009440D1"/>
    <w:rsid w:val="00944205"/>
    <w:rsid w:val="009442C2"/>
    <w:rsid w:val="00944413"/>
    <w:rsid w:val="00944F80"/>
    <w:rsid w:val="00945061"/>
    <w:rsid w:val="0094508F"/>
    <w:rsid w:val="009459E5"/>
    <w:rsid w:val="00945E30"/>
    <w:rsid w:val="00946219"/>
    <w:rsid w:val="0094623D"/>
    <w:rsid w:val="00946300"/>
    <w:rsid w:val="009463D1"/>
    <w:rsid w:val="00946749"/>
    <w:rsid w:val="00946780"/>
    <w:rsid w:val="00946CCF"/>
    <w:rsid w:val="00947209"/>
    <w:rsid w:val="00947541"/>
    <w:rsid w:val="0094761B"/>
    <w:rsid w:val="0094766A"/>
    <w:rsid w:val="00947714"/>
    <w:rsid w:val="00947EC2"/>
    <w:rsid w:val="0095024F"/>
    <w:rsid w:val="00950868"/>
    <w:rsid w:val="00950950"/>
    <w:rsid w:val="00950DEC"/>
    <w:rsid w:val="00950F7C"/>
    <w:rsid w:val="009511ED"/>
    <w:rsid w:val="00951544"/>
    <w:rsid w:val="0095191F"/>
    <w:rsid w:val="00951D52"/>
    <w:rsid w:val="00951EE1"/>
    <w:rsid w:val="00951F2B"/>
    <w:rsid w:val="00952072"/>
    <w:rsid w:val="00952464"/>
    <w:rsid w:val="009525B2"/>
    <w:rsid w:val="009534D2"/>
    <w:rsid w:val="0095358F"/>
    <w:rsid w:val="00953602"/>
    <w:rsid w:val="00953B6C"/>
    <w:rsid w:val="00953D1C"/>
    <w:rsid w:val="00953D81"/>
    <w:rsid w:val="00953DC8"/>
    <w:rsid w:val="00954A35"/>
    <w:rsid w:val="00954B60"/>
    <w:rsid w:val="00954CC2"/>
    <w:rsid w:val="0095526F"/>
    <w:rsid w:val="00955831"/>
    <w:rsid w:val="00955BA0"/>
    <w:rsid w:val="00955C61"/>
    <w:rsid w:val="009562A9"/>
    <w:rsid w:val="00956815"/>
    <w:rsid w:val="00956829"/>
    <w:rsid w:val="00956CDC"/>
    <w:rsid w:val="00956F69"/>
    <w:rsid w:val="00957632"/>
    <w:rsid w:val="009577F7"/>
    <w:rsid w:val="00957801"/>
    <w:rsid w:val="00957DB8"/>
    <w:rsid w:val="00957FD1"/>
    <w:rsid w:val="00960069"/>
    <w:rsid w:val="009609B3"/>
    <w:rsid w:val="009617B0"/>
    <w:rsid w:val="009624F7"/>
    <w:rsid w:val="009626A5"/>
    <w:rsid w:val="009628B7"/>
    <w:rsid w:val="009629B8"/>
    <w:rsid w:val="00962B87"/>
    <w:rsid w:val="00963413"/>
    <w:rsid w:val="00963595"/>
    <w:rsid w:val="00963648"/>
    <w:rsid w:val="009638AF"/>
    <w:rsid w:val="00964377"/>
    <w:rsid w:val="009643BE"/>
    <w:rsid w:val="00964444"/>
    <w:rsid w:val="009649B8"/>
    <w:rsid w:val="00964A6C"/>
    <w:rsid w:val="00964B64"/>
    <w:rsid w:val="00964C44"/>
    <w:rsid w:val="00964E21"/>
    <w:rsid w:val="00965488"/>
    <w:rsid w:val="00965D26"/>
    <w:rsid w:val="00966157"/>
    <w:rsid w:val="009663BB"/>
    <w:rsid w:val="009670F3"/>
    <w:rsid w:val="009671B3"/>
    <w:rsid w:val="0096750D"/>
    <w:rsid w:val="00967C2D"/>
    <w:rsid w:val="00967D65"/>
    <w:rsid w:val="009700DF"/>
    <w:rsid w:val="009706AB"/>
    <w:rsid w:val="0097074F"/>
    <w:rsid w:val="00970752"/>
    <w:rsid w:val="00970B2D"/>
    <w:rsid w:val="009711FC"/>
    <w:rsid w:val="00971492"/>
    <w:rsid w:val="009715C6"/>
    <w:rsid w:val="009719B6"/>
    <w:rsid w:val="00971B01"/>
    <w:rsid w:val="00971DC5"/>
    <w:rsid w:val="00972588"/>
    <w:rsid w:val="0097266F"/>
    <w:rsid w:val="009728D8"/>
    <w:rsid w:val="009728F4"/>
    <w:rsid w:val="00972A8D"/>
    <w:rsid w:val="00972F6E"/>
    <w:rsid w:val="00973185"/>
    <w:rsid w:val="00973203"/>
    <w:rsid w:val="009733DC"/>
    <w:rsid w:val="00974DDA"/>
    <w:rsid w:val="00974F65"/>
    <w:rsid w:val="00975336"/>
    <w:rsid w:val="00975605"/>
    <w:rsid w:val="00975AF0"/>
    <w:rsid w:val="00975DEC"/>
    <w:rsid w:val="00975E10"/>
    <w:rsid w:val="00977036"/>
    <w:rsid w:val="00977065"/>
    <w:rsid w:val="00977376"/>
    <w:rsid w:val="009776D9"/>
    <w:rsid w:val="00977B02"/>
    <w:rsid w:val="00977E75"/>
    <w:rsid w:val="009802A3"/>
    <w:rsid w:val="0098055A"/>
    <w:rsid w:val="00980AC0"/>
    <w:rsid w:val="00980BD7"/>
    <w:rsid w:val="00980C07"/>
    <w:rsid w:val="00980D4A"/>
    <w:rsid w:val="00980F69"/>
    <w:rsid w:val="009814F1"/>
    <w:rsid w:val="0098172F"/>
    <w:rsid w:val="00981977"/>
    <w:rsid w:val="00982314"/>
    <w:rsid w:val="00982768"/>
    <w:rsid w:val="00982ACB"/>
    <w:rsid w:val="00982F84"/>
    <w:rsid w:val="009833D1"/>
    <w:rsid w:val="0098363D"/>
    <w:rsid w:val="009839E7"/>
    <w:rsid w:val="00983B69"/>
    <w:rsid w:val="00983B7D"/>
    <w:rsid w:val="0098407F"/>
    <w:rsid w:val="009841B0"/>
    <w:rsid w:val="00984257"/>
    <w:rsid w:val="00984800"/>
    <w:rsid w:val="00985C9D"/>
    <w:rsid w:val="0098641A"/>
    <w:rsid w:val="0098661C"/>
    <w:rsid w:val="00986BB1"/>
    <w:rsid w:val="00986F61"/>
    <w:rsid w:val="0098701A"/>
    <w:rsid w:val="009877DC"/>
    <w:rsid w:val="00987948"/>
    <w:rsid w:val="00987995"/>
    <w:rsid w:val="00987AD1"/>
    <w:rsid w:val="00987B2F"/>
    <w:rsid w:val="00987B4D"/>
    <w:rsid w:val="00990470"/>
    <w:rsid w:val="00990B92"/>
    <w:rsid w:val="009910BE"/>
    <w:rsid w:val="009918E7"/>
    <w:rsid w:val="00991D72"/>
    <w:rsid w:val="009923C1"/>
    <w:rsid w:val="00992F46"/>
    <w:rsid w:val="0099364F"/>
    <w:rsid w:val="00993A15"/>
    <w:rsid w:val="00993F38"/>
    <w:rsid w:val="00993F44"/>
    <w:rsid w:val="00993FBC"/>
    <w:rsid w:val="0099441B"/>
    <w:rsid w:val="0099455C"/>
    <w:rsid w:val="009948B1"/>
    <w:rsid w:val="00994C26"/>
    <w:rsid w:val="00994E7A"/>
    <w:rsid w:val="00994F90"/>
    <w:rsid w:val="00995053"/>
    <w:rsid w:val="00995B76"/>
    <w:rsid w:val="009963CA"/>
    <w:rsid w:val="00996BFB"/>
    <w:rsid w:val="00996F1B"/>
    <w:rsid w:val="00996F85"/>
    <w:rsid w:val="00997062"/>
    <w:rsid w:val="0099792A"/>
    <w:rsid w:val="009A04F7"/>
    <w:rsid w:val="009A0664"/>
    <w:rsid w:val="009A160B"/>
    <w:rsid w:val="009A1CF7"/>
    <w:rsid w:val="009A232F"/>
    <w:rsid w:val="009A2537"/>
    <w:rsid w:val="009A25DD"/>
    <w:rsid w:val="009A2658"/>
    <w:rsid w:val="009A3610"/>
    <w:rsid w:val="009A37DC"/>
    <w:rsid w:val="009A3DB5"/>
    <w:rsid w:val="009A4082"/>
    <w:rsid w:val="009A4979"/>
    <w:rsid w:val="009A4ABB"/>
    <w:rsid w:val="009A4B6C"/>
    <w:rsid w:val="009A53A7"/>
    <w:rsid w:val="009A54DF"/>
    <w:rsid w:val="009A5673"/>
    <w:rsid w:val="009A5830"/>
    <w:rsid w:val="009A5977"/>
    <w:rsid w:val="009A5A77"/>
    <w:rsid w:val="009A5CBB"/>
    <w:rsid w:val="009A5FDE"/>
    <w:rsid w:val="009A60EB"/>
    <w:rsid w:val="009A66C2"/>
    <w:rsid w:val="009A73B9"/>
    <w:rsid w:val="009A7400"/>
    <w:rsid w:val="009A77EA"/>
    <w:rsid w:val="009A7C7B"/>
    <w:rsid w:val="009A7E11"/>
    <w:rsid w:val="009B087C"/>
    <w:rsid w:val="009B121A"/>
    <w:rsid w:val="009B1383"/>
    <w:rsid w:val="009B1551"/>
    <w:rsid w:val="009B156B"/>
    <w:rsid w:val="009B178D"/>
    <w:rsid w:val="009B1A95"/>
    <w:rsid w:val="009B22C6"/>
    <w:rsid w:val="009B22F5"/>
    <w:rsid w:val="009B2505"/>
    <w:rsid w:val="009B2AB3"/>
    <w:rsid w:val="009B2BA8"/>
    <w:rsid w:val="009B2DE8"/>
    <w:rsid w:val="009B2FBA"/>
    <w:rsid w:val="009B3032"/>
    <w:rsid w:val="009B336E"/>
    <w:rsid w:val="009B3509"/>
    <w:rsid w:val="009B353A"/>
    <w:rsid w:val="009B3CBA"/>
    <w:rsid w:val="009B5527"/>
    <w:rsid w:val="009B5787"/>
    <w:rsid w:val="009B6161"/>
    <w:rsid w:val="009B6373"/>
    <w:rsid w:val="009B63B7"/>
    <w:rsid w:val="009B6435"/>
    <w:rsid w:val="009B6DAA"/>
    <w:rsid w:val="009B70E9"/>
    <w:rsid w:val="009B7181"/>
    <w:rsid w:val="009B75F1"/>
    <w:rsid w:val="009B76FE"/>
    <w:rsid w:val="009B77B6"/>
    <w:rsid w:val="009B7A25"/>
    <w:rsid w:val="009B7A41"/>
    <w:rsid w:val="009B7B7C"/>
    <w:rsid w:val="009C0051"/>
    <w:rsid w:val="009C02AA"/>
    <w:rsid w:val="009C04FC"/>
    <w:rsid w:val="009C091F"/>
    <w:rsid w:val="009C0F0A"/>
    <w:rsid w:val="009C14F2"/>
    <w:rsid w:val="009C167B"/>
    <w:rsid w:val="009C1928"/>
    <w:rsid w:val="009C1CF1"/>
    <w:rsid w:val="009C2180"/>
    <w:rsid w:val="009C219B"/>
    <w:rsid w:val="009C2489"/>
    <w:rsid w:val="009C2AC8"/>
    <w:rsid w:val="009C2C20"/>
    <w:rsid w:val="009C3259"/>
    <w:rsid w:val="009C3861"/>
    <w:rsid w:val="009C38FA"/>
    <w:rsid w:val="009C423C"/>
    <w:rsid w:val="009C449E"/>
    <w:rsid w:val="009C4633"/>
    <w:rsid w:val="009C46BF"/>
    <w:rsid w:val="009C4710"/>
    <w:rsid w:val="009C503F"/>
    <w:rsid w:val="009C53A2"/>
    <w:rsid w:val="009C5AA4"/>
    <w:rsid w:val="009C5AE5"/>
    <w:rsid w:val="009C5B10"/>
    <w:rsid w:val="009C5CBA"/>
    <w:rsid w:val="009C60D4"/>
    <w:rsid w:val="009C620D"/>
    <w:rsid w:val="009C63CB"/>
    <w:rsid w:val="009C6CD1"/>
    <w:rsid w:val="009C7256"/>
    <w:rsid w:val="009C7455"/>
    <w:rsid w:val="009C7678"/>
    <w:rsid w:val="009C79B7"/>
    <w:rsid w:val="009C7C24"/>
    <w:rsid w:val="009C7CAF"/>
    <w:rsid w:val="009D010C"/>
    <w:rsid w:val="009D044F"/>
    <w:rsid w:val="009D067D"/>
    <w:rsid w:val="009D06E0"/>
    <w:rsid w:val="009D08CF"/>
    <w:rsid w:val="009D0DFF"/>
    <w:rsid w:val="009D12C6"/>
    <w:rsid w:val="009D18B4"/>
    <w:rsid w:val="009D18BD"/>
    <w:rsid w:val="009D21CA"/>
    <w:rsid w:val="009D2475"/>
    <w:rsid w:val="009D27B5"/>
    <w:rsid w:val="009D303F"/>
    <w:rsid w:val="009D3232"/>
    <w:rsid w:val="009D35C7"/>
    <w:rsid w:val="009D3760"/>
    <w:rsid w:val="009D3954"/>
    <w:rsid w:val="009D414C"/>
    <w:rsid w:val="009D41F1"/>
    <w:rsid w:val="009D4483"/>
    <w:rsid w:val="009D4E79"/>
    <w:rsid w:val="009D5076"/>
    <w:rsid w:val="009D522C"/>
    <w:rsid w:val="009D5C39"/>
    <w:rsid w:val="009D5C54"/>
    <w:rsid w:val="009D6394"/>
    <w:rsid w:val="009D655C"/>
    <w:rsid w:val="009D6D58"/>
    <w:rsid w:val="009D6DE4"/>
    <w:rsid w:val="009D6E8B"/>
    <w:rsid w:val="009D7124"/>
    <w:rsid w:val="009D738F"/>
    <w:rsid w:val="009D7A4F"/>
    <w:rsid w:val="009E009B"/>
    <w:rsid w:val="009E0227"/>
    <w:rsid w:val="009E0CAE"/>
    <w:rsid w:val="009E1304"/>
    <w:rsid w:val="009E1540"/>
    <w:rsid w:val="009E159B"/>
    <w:rsid w:val="009E1BA0"/>
    <w:rsid w:val="009E2315"/>
    <w:rsid w:val="009E2433"/>
    <w:rsid w:val="009E25FD"/>
    <w:rsid w:val="009E304A"/>
    <w:rsid w:val="009E33E2"/>
    <w:rsid w:val="009E37E0"/>
    <w:rsid w:val="009E39A7"/>
    <w:rsid w:val="009E3B76"/>
    <w:rsid w:val="009E3D03"/>
    <w:rsid w:val="009E445B"/>
    <w:rsid w:val="009E4467"/>
    <w:rsid w:val="009E479F"/>
    <w:rsid w:val="009E49AF"/>
    <w:rsid w:val="009E4CEB"/>
    <w:rsid w:val="009E4D05"/>
    <w:rsid w:val="009E5291"/>
    <w:rsid w:val="009E57A8"/>
    <w:rsid w:val="009E5A11"/>
    <w:rsid w:val="009E5D29"/>
    <w:rsid w:val="009E6123"/>
    <w:rsid w:val="009E66FC"/>
    <w:rsid w:val="009E6F5E"/>
    <w:rsid w:val="009E6F92"/>
    <w:rsid w:val="009E705B"/>
    <w:rsid w:val="009E75D4"/>
    <w:rsid w:val="009F04BC"/>
    <w:rsid w:val="009F0611"/>
    <w:rsid w:val="009F08C4"/>
    <w:rsid w:val="009F0B39"/>
    <w:rsid w:val="009F1025"/>
    <w:rsid w:val="009F148F"/>
    <w:rsid w:val="009F1678"/>
    <w:rsid w:val="009F1AA9"/>
    <w:rsid w:val="009F2AC2"/>
    <w:rsid w:val="009F3002"/>
    <w:rsid w:val="009F3076"/>
    <w:rsid w:val="009F31A3"/>
    <w:rsid w:val="009F3625"/>
    <w:rsid w:val="009F39EA"/>
    <w:rsid w:val="009F3ACB"/>
    <w:rsid w:val="009F3E3C"/>
    <w:rsid w:val="009F3F7C"/>
    <w:rsid w:val="009F3FF5"/>
    <w:rsid w:val="009F47BA"/>
    <w:rsid w:val="009F4D45"/>
    <w:rsid w:val="009F4DF8"/>
    <w:rsid w:val="009F4EA2"/>
    <w:rsid w:val="009F4EF1"/>
    <w:rsid w:val="009F563F"/>
    <w:rsid w:val="009F572B"/>
    <w:rsid w:val="009F598A"/>
    <w:rsid w:val="009F5C80"/>
    <w:rsid w:val="009F5D8B"/>
    <w:rsid w:val="009F67C5"/>
    <w:rsid w:val="009F68CC"/>
    <w:rsid w:val="009F693C"/>
    <w:rsid w:val="009F732C"/>
    <w:rsid w:val="00A0074B"/>
    <w:rsid w:val="00A009BD"/>
    <w:rsid w:val="00A00C88"/>
    <w:rsid w:val="00A00F78"/>
    <w:rsid w:val="00A01614"/>
    <w:rsid w:val="00A01A6A"/>
    <w:rsid w:val="00A01AE1"/>
    <w:rsid w:val="00A01C87"/>
    <w:rsid w:val="00A0219C"/>
    <w:rsid w:val="00A023EA"/>
    <w:rsid w:val="00A025D6"/>
    <w:rsid w:val="00A027DC"/>
    <w:rsid w:val="00A02936"/>
    <w:rsid w:val="00A02B6A"/>
    <w:rsid w:val="00A039FD"/>
    <w:rsid w:val="00A03A6C"/>
    <w:rsid w:val="00A03AEA"/>
    <w:rsid w:val="00A03E46"/>
    <w:rsid w:val="00A03E66"/>
    <w:rsid w:val="00A03FF6"/>
    <w:rsid w:val="00A0400E"/>
    <w:rsid w:val="00A0402A"/>
    <w:rsid w:val="00A04591"/>
    <w:rsid w:val="00A047D2"/>
    <w:rsid w:val="00A05274"/>
    <w:rsid w:val="00A05411"/>
    <w:rsid w:val="00A0553F"/>
    <w:rsid w:val="00A05E4B"/>
    <w:rsid w:val="00A05FB7"/>
    <w:rsid w:val="00A0624F"/>
    <w:rsid w:val="00A069A7"/>
    <w:rsid w:val="00A06A92"/>
    <w:rsid w:val="00A06C06"/>
    <w:rsid w:val="00A06D73"/>
    <w:rsid w:val="00A0716C"/>
    <w:rsid w:val="00A07203"/>
    <w:rsid w:val="00A073A9"/>
    <w:rsid w:val="00A076D1"/>
    <w:rsid w:val="00A1040B"/>
    <w:rsid w:val="00A10472"/>
    <w:rsid w:val="00A10664"/>
    <w:rsid w:val="00A10756"/>
    <w:rsid w:val="00A1097E"/>
    <w:rsid w:val="00A10ADC"/>
    <w:rsid w:val="00A11039"/>
    <w:rsid w:val="00A110D9"/>
    <w:rsid w:val="00A112C9"/>
    <w:rsid w:val="00A1186F"/>
    <w:rsid w:val="00A12101"/>
    <w:rsid w:val="00A1269D"/>
    <w:rsid w:val="00A12A8A"/>
    <w:rsid w:val="00A12E04"/>
    <w:rsid w:val="00A12E84"/>
    <w:rsid w:val="00A13005"/>
    <w:rsid w:val="00A13430"/>
    <w:rsid w:val="00A1359A"/>
    <w:rsid w:val="00A13938"/>
    <w:rsid w:val="00A13A5C"/>
    <w:rsid w:val="00A13AC4"/>
    <w:rsid w:val="00A13C3C"/>
    <w:rsid w:val="00A14137"/>
    <w:rsid w:val="00A143DC"/>
    <w:rsid w:val="00A14822"/>
    <w:rsid w:val="00A14841"/>
    <w:rsid w:val="00A14996"/>
    <w:rsid w:val="00A14E58"/>
    <w:rsid w:val="00A1519A"/>
    <w:rsid w:val="00A15CD8"/>
    <w:rsid w:val="00A15FBF"/>
    <w:rsid w:val="00A16225"/>
    <w:rsid w:val="00A1689F"/>
    <w:rsid w:val="00A16AE1"/>
    <w:rsid w:val="00A16CAF"/>
    <w:rsid w:val="00A16F5E"/>
    <w:rsid w:val="00A174D0"/>
    <w:rsid w:val="00A175CC"/>
    <w:rsid w:val="00A176AB"/>
    <w:rsid w:val="00A177C8"/>
    <w:rsid w:val="00A17CE4"/>
    <w:rsid w:val="00A17FC0"/>
    <w:rsid w:val="00A20342"/>
    <w:rsid w:val="00A20B23"/>
    <w:rsid w:val="00A20CBB"/>
    <w:rsid w:val="00A2113D"/>
    <w:rsid w:val="00A2126E"/>
    <w:rsid w:val="00A2246C"/>
    <w:rsid w:val="00A22A1F"/>
    <w:rsid w:val="00A22D4A"/>
    <w:rsid w:val="00A22DC9"/>
    <w:rsid w:val="00A2317E"/>
    <w:rsid w:val="00A232AF"/>
    <w:rsid w:val="00A2341F"/>
    <w:rsid w:val="00A2397E"/>
    <w:rsid w:val="00A23A2C"/>
    <w:rsid w:val="00A23A87"/>
    <w:rsid w:val="00A23BD5"/>
    <w:rsid w:val="00A23CF3"/>
    <w:rsid w:val="00A23D49"/>
    <w:rsid w:val="00A23D4D"/>
    <w:rsid w:val="00A240A8"/>
    <w:rsid w:val="00A24DDB"/>
    <w:rsid w:val="00A24EFB"/>
    <w:rsid w:val="00A252D5"/>
    <w:rsid w:val="00A26052"/>
    <w:rsid w:val="00A2606C"/>
    <w:rsid w:val="00A26237"/>
    <w:rsid w:val="00A265BC"/>
    <w:rsid w:val="00A266B2"/>
    <w:rsid w:val="00A2670B"/>
    <w:rsid w:val="00A26980"/>
    <w:rsid w:val="00A26E17"/>
    <w:rsid w:val="00A26E41"/>
    <w:rsid w:val="00A26E80"/>
    <w:rsid w:val="00A2743F"/>
    <w:rsid w:val="00A27587"/>
    <w:rsid w:val="00A27690"/>
    <w:rsid w:val="00A27970"/>
    <w:rsid w:val="00A3002E"/>
    <w:rsid w:val="00A300C8"/>
    <w:rsid w:val="00A302A0"/>
    <w:rsid w:val="00A303B6"/>
    <w:rsid w:val="00A30838"/>
    <w:rsid w:val="00A30868"/>
    <w:rsid w:val="00A3088B"/>
    <w:rsid w:val="00A30E70"/>
    <w:rsid w:val="00A3148E"/>
    <w:rsid w:val="00A316BE"/>
    <w:rsid w:val="00A31942"/>
    <w:rsid w:val="00A31BD2"/>
    <w:rsid w:val="00A31CC5"/>
    <w:rsid w:val="00A31E11"/>
    <w:rsid w:val="00A32E19"/>
    <w:rsid w:val="00A33561"/>
    <w:rsid w:val="00A33877"/>
    <w:rsid w:val="00A344AB"/>
    <w:rsid w:val="00A34620"/>
    <w:rsid w:val="00A3557D"/>
    <w:rsid w:val="00A357AC"/>
    <w:rsid w:val="00A36233"/>
    <w:rsid w:val="00A36661"/>
    <w:rsid w:val="00A369C9"/>
    <w:rsid w:val="00A36C2A"/>
    <w:rsid w:val="00A36F83"/>
    <w:rsid w:val="00A3726A"/>
    <w:rsid w:val="00A3731D"/>
    <w:rsid w:val="00A3738D"/>
    <w:rsid w:val="00A3756E"/>
    <w:rsid w:val="00A37C69"/>
    <w:rsid w:val="00A401E9"/>
    <w:rsid w:val="00A4053B"/>
    <w:rsid w:val="00A40560"/>
    <w:rsid w:val="00A4063A"/>
    <w:rsid w:val="00A40A16"/>
    <w:rsid w:val="00A40B8B"/>
    <w:rsid w:val="00A41046"/>
    <w:rsid w:val="00A41881"/>
    <w:rsid w:val="00A4244C"/>
    <w:rsid w:val="00A425E6"/>
    <w:rsid w:val="00A425F9"/>
    <w:rsid w:val="00A439FA"/>
    <w:rsid w:val="00A43D3E"/>
    <w:rsid w:val="00A449C8"/>
    <w:rsid w:val="00A44ACB"/>
    <w:rsid w:val="00A44C8B"/>
    <w:rsid w:val="00A45383"/>
    <w:rsid w:val="00A45B3C"/>
    <w:rsid w:val="00A45B7A"/>
    <w:rsid w:val="00A45FC8"/>
    <w:rsid w:val="00A46070"/>
    <w:rsid w:val="00A46323"/>
    <w:rsid w:val="00A465A5"/>
    <w:rsid w:val="00A469DC"/>
    <w:rsid w:val="00A472A0"/>
    <w:rsid w:val="00A47CD7"/>
    <w:rsid w:val="00A47FA0"/>
    <w:rsid w:val="00A502E4"/>
    <w:rsid w:val="00A504B2"/>
    <w:rsid w:val="00A5075D"/>
    <w:rsid w:val="00A5087E"/>
    <w:rsid w:val="00A50A74"/>
    <w:rsid w:val="00A50F80"/>
    <w:rsid w:val="00A510E8"/>
    <w:rsid w:val="00A51404"/>
    <w:rsid w:val="00A51F90"/>
    <w:rsid w:val="00A52160"/>
    <w:rsid w:val="00A52194"/>
    <w:rsid w:val="00A5261F"/>
    <w:rsid w:val="00A529E2"/>
    <w:rsid w:val="00A540D4"/>
    <w:rsid w:val="00A541CD"/>
    <w:rsid w:val="00A543C7"/>
    <w:rsid w:val="00A544FD"/>
    <w:rsid w:val="00A5476F"/>
    <w:rsid w:val="00A54B0B"/>
    <w:rsid w:val="00A54C3B"/>
    <w:rsid w:val="00A54F43"/>
    <w:rsid w:val="00A552D2"/>
    <w:rsid w:val="00A55495"/>
    <w:rsid w:val="00A55526"/>
    <w:rsid w:val="00A555F3"/>
    <w:rsid w:val="00A5609B"/>
    <w:rsid w:val="00A56299"/>
    <w:rsid w:val="00A56804"/>
    <w:rsid w:val="00A568BE"/>
    <w:rsid w:val="00A56A52"/>
    <w:rsid w:val="00A56C6A"/>
    <w:rsid w:val="00A56E12"/>
    <w:rsid w:val="00A57176"/>
    <w:rsid w:val="00A5756F"/>
    <w:rsid w:val="00A57A6F"/>
    <w:rsid w:val="00A57EB1"/>
    <w:rsid w:val="00A57FBA"/>
    <w:rsid w:val="00A57FCC"/>
    <w:rsid w:val="00A6006C"/>
    <w:rsid w:val="00A6006F"/>
    <w:rsid w:val="00A60144"/>
    <w:rsid w:val="00A60250"/>
    <w:rsid w:val="00A605A7"/>
    <w:rsid w:val="00A608A7"/>
    <w:rsid w:val="00A60A02"/>
    <w:rsid w:val="00A60A7C"/>
    <w:rsid w:val="00A60B0A"/>
    <w:rsid w:val="00A60E3C"/>
    <w:rsid w:val="00A619DC"/>
    <w:rsid w:val="00A61BE5"/>
    <w:rsid w:val="00A61F3E"/>
    <w:rsid w:val="00A62018"/>
    <w:rsid w:val="00A623FC"/>
    <w:rsid w:val="00A6281B"/>
    <w:rsid w:val="00A62AFC"/>
    <w:rsid w:val="00A62F38"/>
    <w:rsid w:val="00A635AE"/>
    <w:rsid w:val="00A6364C"/>
    <w:rsid w:val="00A639AB"/>
    <w:rsid w:val="00A63F60"/>
    <w:rsid w:val="00A63F85"/>
    <w:rsid w:val="00A64163"/>
    <w:rsid w:val="00A64248"/>
    <w:rsid w:val="00A645AD"/>
    <w:rsid w:val="00A64614"/>
    <w:rsid w:val="00A64878"/>
    <w:rsid w:val="00A64BDE"/>
    <w:rsid w:val="00A64C88"/>
    <w:rsid w:val="00A64CFC"/>
    <w:rsid w:val="00A64DC3"/>
    <w:rsid w:val="00A651A6"/>
    <w:rsid w:val="00A6575E"/>
    <w:rsid w:val="00A659D2"/>
    <w:rsid w:val="00A65FD7"/>
    <w:rsid w:val="00A662F4"/>
    <w:rsid w:val="00A66690"/>
    <w:rsid w:val="00A66C17"/>
    <w:rsid w:val="00A66C3C"/>
    <w:rsid w:val="00A66C8D"/>
    <w:rsid w:val="00A66F53"/>
    <w:rsid w:val="00A66FDB"/>
    <w:rsid w:val="00A67160"/>
    <w:rsid w:val="00A67BB0"/>
    <w:rsid w:val="00A67F3E"/>
    <w:rsid w:val="00A70E45"/>
    <w:rsid w:val="00A70FAF"/>
    <w:rsid w:val="00A7109E"/>
    <w:rsid w:val="00A713F2"/>
    <w:rsid w:val="00A716B8"/>
    <w:rsid w:val="00A716E8"/>
    <w:rsid w:val="00A7177C"/>
    <w:rsid w:val="00A71DF2"/>
    <w:rsid w:val="00A72C06"/>
    <w:rsid w:val="00A72D1D"/>
    <w:rsid w:val="00A73486"/>
    <w:rsid w:val="00A73B61"/>
    <w:rsid w:val="00A74280"/>
    <w:rsid w:val="00A74752"/>
    <w:rsid w:val="00A74A6A"/>
    <w:rsid w:val="00A74AF7"/>
    <w:rsid w:val="00A74DBF"/>
    <w:rsid w:val="00A74F56"/>
    <w:rsid w:val="00A75002"/>
    <w:rsid w:val="00A7503A"/>
    <w:rsid w:val="00A75172"/>
    <w:rsid w:val="00A75AAC"/>
    <w:rsid w:val="00A760A7"/>
    <w:rsid w:val="00A760F0"/>
    <w:rsid w:val="00A7631E"/>
    <w:rsid w:val="00A76C0B"/>
    <w:rsid w:val="00A76D3C"/>
    <w:rsid w:val="00A76D5E"/>
    <w:rsid w:val="00A76EC9"/>
    <w:rsid w:val="00A773E6"/>
    <w:rsid w:val="00A77419"/>
    <w:rsid w:val="00A77970"/>
    <w:rsid w:val="00A803CF"/>
    <w:rsid w:val="00A80849"/>
    <w:rsid w:val="00A809D9"/>
    <w:rsid w:val="00A80D3E"/>
    <w:rsid w:val="00A811FF"/>
    <w:rsid w:val="00A8191B"/>
    <w:rsid w:val="00A81A9B"/>
    <w:rsid w:val="00A81B8A"/>
    <w:rsid w:val="00A82826"/>
    <w:rsid w:val="00A83405"/>
    <w:rsid w:val="00A83840"/>
    <w:rsid w:val="00A83DE6"/>
    <w:rsid w:val="00A84022"/>
    <w:rsid w:val="00A84353"/>
    <w:rsid w:val="00A844DC"/>
    <w:rsid w:val="00A85163"/>
    <w:rsid w:val="00A854D6"/>
    <w:rsid w:val="00A85CA3"/>
    <w:rsid w:val="00A864FA"/>
    <w:rsid w:val="00A86621"/>
    <w:rsid w:val="00A867E2"/>
    <w:rsid w:val="00A86AB3"/>
    <w:rsid w:val="00A86C38"/>
    <w:rsid w:val="00A86C9E"/>
    <w:rsid w:val="00A872CE"/>
    <w:rsid w:val="00A87816"/>
    <w:rsid w:val="00A8784A"/>
    <w:rsid w:val="00A87863"/>
    <w:rsid w:val="00A87C9F"/>
    <w:rsid w:val="00A87CE0"/>
    <w:rsid w:val="00A9031B"/>
    <w:rsid w:val="00A9117C"/>
    <w:rsid w:val="00A915A1"/>
    <w:rsid w:val="00A91606"/>
    <w:rsid w:val="00A9167B"/>
    <w:rsid w:val="00A91C2F"/>
    <w:rsid w:val="00A921A6"/>
    <w:rsid w:val="00A924E0"/>
    <w:rsid w:val="00A92B1E"/>
    <w:rsid w:val="00A93523"/>
    <w:rsid w:val="00A93892"/>
    <w:rsid w:val="00A9393C"/>
    <w:rsid w:val="00A93AB1"/>
    <w:rsid w:val="00A93B48"/>
    <w:rsid w:val="00A94025"/>
    <w:rsid w:val="00A94093"/>
    <w:rsid w:val="00A940F6"/>
    <w:rsid w:val="00A9465A"/>
    <w:rsid w:val="00A94A87"/>
    <w:rsid w:val="00A94ADE"/>
    <w:rsid w:val="00A94D04"/>
    <w:rsid w:val="00A94E77"/>
    <w:rsid w:val="00A9502E"/>
    <w:rsid w:val="00A9506F"/>
    <w:rsid w:val="00A953C7"/>
    <w:rsid w:val="00A953F5"/>
    <w:rsid w:val="00A95476"/>
    <w:rsid w:val="00A95F1A"/>
    <w:rsid w:val="00A96197"/>
    <w:rsid w:val="00A96622"/>
    <w:rsid w:val="00A96749"/>
    <w:rsid w:val="00A96E21"/>
    <w:rsid w:val="00A97269"/>
    <w:rsid w:val="00A973CD"/>
    <w:rsid w:val="00A97668"/>
    <w:rsid w:val="00A97674"/>
    <w:rsid w:val="00A97678"/>
    <w:rsid w:val="00A97CBE"/>
    <w:rsid w:val="00AA000A"/>
    <w:rsid w:val="00AA062F"/>
    <w:rsid w:val="00AA06C6"/>
    <w:rsid w:val="00AA0800"/>
    <w:rsid w:val="00AA092D"/>
    <w:rsid w:val="00AA0A21"/>
    <w:rsid w:val="00AA0A6A"/>
    <w:rsid w:val="00AA0C39"/>
    <w:rsid w:val="00AA0DE0"/>
    <w:rsid w:val="00AA0F91"/>
    <w:rsid w:val="00AA0FA7"/>
    <w:rsid w:val="00AA0FE8"/>
    <w:rsid w:val="00AA1106"/>
    <w:rsid w:val="00AA1434"/>
    <w:rsid w:val="00AA253A"/>
    <w:rsid w:val="00AA289F"/>
    <w:rsid w:val="00AA3AE2"/>
    <w:rsid w:val="00AA3F06"/>
    <w:rsid w:val="00AA44B4"/>
    <w:rsid w:val="00AA484F"/>
    <w:rsid w:val="00AA4871"/>
    <w:rsid w:val="00AA49A9"/>
    <w:rsid w:val="00AA4B85"/>
    <w:rsid w:val="00AA5038"/>
    <w:rsid w:val="00AA5082"/>
    <w:rsid w:val="00AA53C7"/>
    <w:rsid w:val="00AA589B"/>
    <w:rsid w:val="00AA5BEF"/>
    <w:rsid w:val="00AA5CFC"/>
    <w:rsid w:val="00AA5F89"/>
    <w:rsid w:val="00AA6229"/>
    <w:rsid w:val="00AA6466"/>
    <w:rsid w:val="00AA6647"/>
    <w:rsid w:val="00AA684E"/>
    <w:rsid w:val="00AA6B84"/>
    <w:rsid w:val="00AA6C17"/>
    <w:rsid w:val="00AA6FF4"/>
    <w:rsid w:val="00AA7719"/>
    <w:rsid w:val="00AA7BA6"/>
    <w:rsid w:val="00AA7FD1"/>
    <w:rsid w:val="00AB0090"/>
    <w:rsid w:val="00AB0150"/>
    <w:rsid w:val="00AB02B9"/>
    <w:rsid w:val="00AB04CB"/>
    <w:rsid w:val="00AB04F8"/>
    <w:rsid w:val="00AB0A5B"/>
    <w:rsid w:val="00AB0AD6"/>
    <w:rsid w:val="00AB0B36"/>
    <w:rsid w:val="00AB10DC"/>
    <w:rsid w:val="00AB14D7"/>
    <w:rsid w:val="00AB1DAC"/>
    <w:rsid w:val="00AB21FC"/>
    <w:rsid w:val="00AB222C"/>
    <w:rsid w:val="00AB2274"/>
    <w:rsid w:val="00AB2324"/>
    <w:rsid w:val="00AB2503"/>
    <w:rsid w:val="00AB252A"/>
    <w:rsid w:val="00AB282A"/>
    <w:rsid w:val="00AB35A7"/>
    <w:rsid w:val="00AB36B4"/>
    <w:rsid w:val="00AB39DA"/>
    <w:rsid w:val="00AB39FA"/>
    <w:rsid w:val="00AB45EC"/>
    <w:rsid w:val="00AB4B38"/>
    <w:rsid w:val="00AB4FCC"/>
    <w:rsid w:val="00AB50D9"/>
    <w:rsid w:val="00AB52F3"/>
    <w:rsid w:val="00AB586D"/>
    <w:rsid w:val="00AB5B89"/>
    <w:rsid w:val="00AB5CE8"/>
    <w:rsid w:val="00AB5F4B"/>
    <w:rsid w:val="00AB6326"/>
    <w:rsid w:val="00AB6A32"/>
    <w:rsid w:val="00AB6D18"/>
    <w:rsid w:val="00AB7223"/>
    <w:rsid w:val="00AB7431"/>
    <w:rsid w:val="00AC006A"/>
    <w:rsid w:val="00AC011E"/>
    <w:rsid w:val="00AC0387"/>
    <w:rsid w:val="00AC08FD"/>
    <w:rsid w:val="00AC0D28"/>
    <w:rsid w:val="00AC12B7"/>
    <w:rsid w:val="00AC14B8"/>
    <w:rsid w:val="00AC185B"/>
    <w:rsid w:val="00AC1C87"/>
    <w:rsid w:val="00AC1E5D"/>
    <w:rsid w:val="00AC2F18"/>
    <w:rsid w:val="00AC2F97"/>
    <w:rsid w:val="00AC31C6"/>
    <w:rsid w:val="00AC3205"/>
    <w:rsid w:val="00AC3267"/>
    <w:rsid w:val="00AC342C"/>
    <w:rsid w:val="00AC3613"/>
    <w:rsid w:val="00AC3A38"/>
    <w:rsid w:val="00AC3B65"/>
    <w:rsid w:val="00AC3B7F"/>
    <w:rsid w:val="00AC3EB7"/>
    <w:rsid w:val="00AC44FF"/>
    <w:rsid w:val="00AC478E"/>
    <w:rsid w:val="00AC48C2"/>
    <w:rsid w:val="00AC4B63"/>
    <w:rsid w:val="00AC4EBB"/>
    <w:rsid w:val="00AC4FCD"/>
    <w:rsid w:val="00AC5073"/>
    <w:rsid w:val="00AC5668"/>
    <w:rsid w:val="00AC56E9"/>
    <w:rsid w:val="00AC57CE"/>
    <w:rsid w:val="00AC5859"/>
    <w:rsid w:val="00AC5BCE"/>
    <w:rsid w:val="00AC6272"/>
    <w:rsid w:val="00AC6CDB"/>
    <w:rsid w:val="00AC6D15"/>
    <w:rsid w:val="00AC7F55"/>
    <w:rsid w:val="00AC7F9A"/>
    <w:rsid w:val="00AD026B"/>
    <w:rsid w:val="00AD02F7"/>
    <w:rsid w:val="00AD044F"/>
    <w:rsid w:val="00AD0EB4"/>
    <w:rsid w:val="00AD19D9"/>
    <w:rsid w:val="00AD1E7F"/>
    <w:rsid w:val="00AD2039"/>
    <w:rsid w:val="00AD23A8"/>
    <w:rsid w:val="00AD2840"/>
    <w:rsid w:val="00AD2A21"/>
    <w:rsid w:val="00AD2D8E"/>
    <w:rsid w:val="00AD305C"/>
    <w:rsid w:val="00AD439A"/>
    <w:rsid w:val="00AD476C"/>
    <w:rsid w:val="00AD4BD5"/>
    <w:rsid w:val="00AD54FB"/>
    <w:rsid w:val="00AD59F8"/>
    <w:rsid w:val="00AD5D23"/>
    <w:rsid w:val="00AD5D4D"/>
    <w:rsid w:val="00AD5D9B"/>
    <w:rsid w:val="00AD607C"/>
    <w:rsid w:val="00AD61B5"/>
    <w:rsid w:val="00AD6D3F"/>
    <w:rsid w:val="00AD6DCE"/>
    <w:rsid w:val="00AD6F5B"/>
    <w:rsid w:val="00AD7301"/>
    <w:rsid w:val="00AD77E1"/>
    <w:rsid w:val="00AD7888"/>
    <w:rsid w:val="00AD7CAB"/>
    <w:rsid w:val="00AE0406"/>
    <w:rsid w:val="00AE0B96"/>
    <w:rsid w:val="00AE18A5"/>
    <w:rsid w:val="00AE18C1"/>
    <w:rsid w:val="00AE1E3B"/>
    <w:rsid w:val="00AE24A1"/>
    <w:rsid w:val="00AE2B14"/>
    <w:rsid w:val="00AE2B2A"/>
    <w:rsid w:val="00AE2F6F"/>
    <w:rsid w:val="00AE2F8D"/>
    <w:rsid w:val="00AE3276"/>
    <w:rsid w:val="00AE34DD"/>
    <w:rsid w:val="00AE389C"/>
    <w:rsid w:val="00AE4893"/>
    <w:rsid w:val="00AE5035"/>
    <w:rsid w:val="00AE50F1"/>
    <w:rsid w:val="00AE52CC"/>
    <w:rsid w:val="00AE53D3"/>
    <w:rsid w:val="00AE54D7"/>
    <w:rsid w:val="00AE56B7"/>
    <w:rsid w:val="00AE5792"/>
    <w:rsid w:val="00AE57E9"/>
    <w:rsid w:val="00AE5EDD"/>
    <w:rsid w:val="00AE6653"/>
    <w:rsid w:val="00AE6725"/>
    <w:rsid w:val="00AE67FC"/>
    <w:rsid w:val="00AE762B"/>
    <w:rsid w:val="00AE7BB7"/>
    <w:rsid w:val="00AF022B"/>
    <w:rsid w:val="00AF039F"/>
    <w:rsid w:val="00AF06B7"/>
    <w:rsid w:val="00AF06BC"/>
    <w:rsid w:val="00AF077D"/>
    <w:rsid w:val="00AF07C2"/>
    <w:rsid w:val="00AF109E"/>
    <w:rsid w:val="00AF12C3"/>
    <w:rsid w:val="00AF1467"/>
    <w:rsid w:val="00AF19F4"/>
    <w:rsid w:val="00AF1C70"/>
    <w:rsid w:val="00AF2631"/>
    <w:rsid w:val="00AF27CB"/>
    <w:rsid w:val="00AF2CC7"/>
    <w:rsid w:val="00AF318B"/>
    <w:rsid w:val="00AF3375"/>
    <w:rsid w:val="00AF3557"/>
    <w:rsid w:val="00AF3B52"/>
    <w:rsid w:val="00AF3FFD"/>
    <w:rsid w:val="00AF421C"/>
    <w:rsid w:val="00AF4621"/>
    <w:rsid w:val="00AF4BE3"/>
    <w:rsid w:val="00AF540A"/>
    <w:rsid w:val="00AF5BA0"/>
    <w:rsid w:val="00AF63BD"/>
    <w:rsid w:val="00AF69AA"/>
    <w:rsid w:val="00AF6CE8"/>
    <w:rsid w:val="00AF6D4F"/>
    <w:rsid w:val="00AF71A9"/>
    <w:rsid w:val="00AF7719"/>
    <w:rsid w:val="00AF7720"/>
    <w:rsid w:val="00AF7977"/>
    <w:rsid w:val="00AF7F27"/>
    <w:rsid w:val="00B003C4"/>
    <w:rsid w:val="00B00544"/>
    <w:rsid w:val="00B00565"/>
    <w:rsid w:val="00B0093F"/>
    <w:rsid w:val="00B00ADB"/>
    <w:rsid w:val="00B00DBA"/>
    <w:rsid w:val="00B00DCD"/>
    <w:rsid w:val="00B01232"/>
    <w:rsid w:val="00B014EC"/>
    <w:rsid w:val="00B01757"/>
    <w:rsid w:val="00B01794"/>
    <w:rsid w:val="00B01AF1"/>
    <w:rsid w:val="00B02431"/>
    <w:rsid w:val="00B027EF"/>
    <w:rsid w:val="00B02FAC"/>
    <w:rsid w:val="00B03F0A"/>
    <w:rsid w:val="00B04205"/>
    <w:rsid w:val="00B04278"/>
    <w:rsid w:val="00B0443D"/>
    <w:rsid w:val="00B04476"/>
    <w:rsid w:val="00B045C9"/>
    <w:rsid w:val="00B04FF6"/>
    <w:rsid w:val="00B05B20"/>
    <w:rsid w:val="00B05D97"/>
    <w:rsid w:val="00B06135"/>
    <w:rsid w:val="00B06B06"/>
    <w:rsid w:val="00B06B42"/>
    <w:rsid w:val="00B06EAB"/>
    <w:rsid w:val="00B06EF0"/>
    <w:rsid w:val="00B077DF"/>
    <w:rsid w:val="00B07BFB"/>
    <w:rsid w:val="00B100AE"/>
    <w:rsid w:val="00B10ED8"/>
    <w:rsid w:val="00B116DE"/>
    <w:rsid w:val="00B11764"/>
    <w:rsid w:val="00B1222F"/>
    <w:rsid w:val="00B1295D"/>
    <w:rsid w:val="00B12AF3"/>
    <w:rsid w:val="00B12B7F"/>
    <w:rsid w:val="00B12D23"/>
    <w:rsid w:val="00B13010"/>
    <w:rsid w:val="00B1314F"/>
    <w:rsid w:val="00B138F7"/>
    <w:rsid w:val="00B14237"/>
    <w:rsid w:val="00B14BEC"/>
    <w:rsid w:val="00B15309"/>
    <w:rsid w:val="00B15F45"/>
    <w:rsid w:val="00B15F4C"/>
    <w:rsid w:val="00B15FDD"/>
    <w:rsid w:val="00B16149"/>
    <w:rsid w:val="00B16346"/>
    <w:rsid w:val="00B16361"/>
    <w:rsid w:val="00B16655"/>
    <w:rsid w:val="00B16736"/>
    <w:rsid w:val="00B167E0"/>
    <w:rsid w:val="00B16DD6"/>
    <w:rsid w:val="00B1748F"/>
    <w:rsid w:val="00B17764"/>
    <w:rsid w:val="00B17AE4"/>
    <w:rsid w:val="00B17CDC"/>
    <w:rsid w:val="00B20A56"/>
    <w:rsid w:val="00B20F46"/>
    <w:rsid w:val="00B21338"/>
    <w:rsid w:val="00B217FB"/>
    <w:rsid w:val="00B21E81"/>
    <w:rsid w:val="00B21FFD"/>
    <w:rsid w:val="00B2212D"/>
    <w:rsid w:val="00B22660"/>
    <w:rsid w:val="00B22A82"/>
    <w:rsid w:val="00B2336A"/>
    <w:rsid w:val="00B234E4"/>
    <w:rsid w:val="00B23592"/>
    <w:rsid w:val="00B23980"/>
    <w:rsid w:val="00B23A44"/>
    <w:rsid w:val="00B23E9C"/>
    <w:rsid w:val="00B23EC4"/>
    <w:rsid w:val="00B24112"/>
    <w:rsid w:val="00B2431E"/>
    <w:rsid w:val="00B245B4"/>
    <w:rsid w:val="00B24A48"/>
    <w:rsid w:val="00B24CA0"/>
    <w:rsid w:val="00B25180"/>
    <w:rsid w:val="00B25283"/>
    <w:rsid w:val="00B2586C"/>
    <w:rsid w:val="00B25F82"/>
    <w:rsid w:val="00B26099"/>
    <w:rsid w:val="00B26436"/>
    <w:rsid w:val="00B2654C"/>
    <w:rsid w:val="00B26AEE"/>
    <w:rsid w:val="00B26E3B"/>
    <w:rsid w:val="00B27877"/>
    <w:rsid w:val="00B279A1"/>
    <w:rsid w:val="00B27A3B"/>
    <w:rsid w:val="00B300C7"/>
    <w:rsid w:val="00B3059D"/>
    <w:rsid w:val="00B30695"/>
    <w:rsid w:val="00B30B79"/>
    <w:rsid w:val="00B30C66"/>
    <w:rsid w:val="00B30E01"/>
    <w:rsid w:val="00B312CC"/>
    <w:rsid w:val="00B3141B"/>
    <w:rsid w:val="00B3183B"/>
    <w:rsid w:val="00B318CE"/>
    <w:rsid w:val="00B31BE9"/>
    <w:rsid w:val="00B31CF9"/>
    <w:rsid w:val="00B31D7D"/>
    <w:rsid w:val="00B31F48"/>
    <w:rsid w:val="00B32205"/>
    <w:rsid w:val="00B32288"/>
    <w:rsid w:val="00B32376"/>
    <w:rsid w:val="00B32FDC"/>
    <w:rsid w:val="00B33505"/>
    <w:rsid w:val="00B34030"/>
    <w:rsid w:val="00B3481C"/>
    <w:rsid w:val="00B348F5"/>
    <w:rsid w:val="00B34C1D"/>
    <w:rsid w:val="00B35270"/>
    <w:rsid w:val="00B352C2"/>
    <w:rsid w:val="00B35391"/>
    <w:rsid w:val="00B35B73"/>
    <w:rsid w:val="00B36055"/>
    <w:rsid w:val="00B36812"/>
    <w:rsid w:val="00B36AE6"/>
    <w:rsid w:val="00B36EB4"/>
    <w:rsid w:val="00B36F81"/>
    <w:rsid w:val="00B36F85"/>
    <w:rsid w:val="00B379AA"/>
    <w:rsid w:val="00B37B6A"/>
    <w:rsid w:val="00B37C11"/>
    <w:rsid w:val="00B37CA1"/>
    <w:rsid w:val="00B37EEC"/>
    <w:rsid w:val="00B403E9"/>
    <w:rsid w:val="00B404AE"/>
    <w:rsid w:val="00B40A86"/>
    <w:rsid w:val="00B40BC7"/>
    <w:rsid w:val="00B40D17"/>
    <w:rsid w:val="00B40D7F"/>
    <w:rsid w:val="00B41059"/>
    <w:rsid w:val="00B417A1"/>
    <w:rsid w:val="00B42926"/>
    <w:rsid w:val="00B431B4"/>
    <w:rsid w:val="00B43690"/>
    <w:rsid w:val="00B43AE2"/>
    <w:rsid w:val="00B44853"/>
    <w:rsid w:val="00B4487B"/>
    <w:rsid w:val="00B44A3F"/>
    <w:rsid w:val="00B44FF1"/>
    <w:rsid w:val="00B45305"/>
    <w:rsid w:val="00B45352"/>
    <w:rsid w:val="00B454CF"/>
    <w:rsid w:val="00B45546"/>
    <w:rsid w:val="00B455BF"/>
    <w:rsid w:val="00B45892"/>
    <w:rsid w:val="00B45951"/>
    <w:rsid w:val="00B45BE8"/>
    <w:rsid w:val="00B46329"/>
    <w:rsid w:val="00B46651"/>
    <w:rsid w:val="00B46AC0"/>
    <w:rsid w:val="00B46EA8"/>
    <w:rsid w:val="00B471BC"/>
    <w:rsid w:val="00B473A9"/>
    <w:rsid w:val="00B47478"/>
    <w:rsid w:val="00B47A8C"/>
    <w:rsid w:val="00B47F97"/>
    <w:rsid w:val="00B506F0"/>
    <w:rsid w:val="00B508F8"/>
    <w:rsid w:val="00B50CE0"/>
    <w:rsid w:val="00B50E09"/>
    <w:rsid w:val="00B510FB"/>
    <w:rsid w:val="00B51127"/>
    <w:rsid w:val="00B5132F"/>
    <w:rsid w:val="00B51378"/>
    <w:rsid w:val="00B514AA"/>
    <w:rsid w:val="00B51587"/>
    <w:rsid w:val="00B51625"/>
    <w:rsid w:val="00B51872"/>
    <w:rsid w:val="00B51F3C"/>
    <w:rsid w:val="00B51F8E"/>
    <w:rsid w:val="00B52397"/>
    <w:rsid w:val="00B52431"/>
    <w:rsid w:val="00B52D0B"/>
    <w:rsid w:val="00B52F6B"/>
    <w:rsid w:val="00B53240"/>
    <w:rsid w:val="00B534BA"/>
    <w:rsid w:val="00B535B8"/>
    <w:rsid w:val="00B53DDC"/>
    <w:rsid w:val="00B5477B"/>
    <w:rsid w:val="00B547B2"/>
    <w:rsid w:val="00B5498E"/>
    <w:rsid w:val="00B54E82"/>
    <w:rsid w:val="00B54FF3"/>
    <w:rsid w:val="00B55BE7"/>
    <w:rsid w:val="00B55D6F"/>
    <w:rsid w:val="00B55EFC"/>
    <w:rsid w:val="00B55F2F"/>
    <w:rsid w:val="00B561A8"/>
    <w:rsid w:val="00B56A0E"/>
    <w:rsid w:val="00B56A9B"/>
    <w:rsid w:val="00B56AEA"/>
    <w:rsid w:val="00B56D77"/>
    <w:rsid w:val="00B56F15"/>
    <w:rsid w:val="00B57677"/>
    <w:rsid w:val="00B578CB"/>
    <w:rsid w:val="00B57DE6"/>
    <w:rsid w:val="00B60341"/>
    <w:rsid w:val="00B60954"/>
    <w:rsid w:val="00B60EC7"/>
    <w:rsid w:val="00B61233"/>
    <w:rsid w:val="00B6161C"/>
    <w:rsid w:val="00B616D6"/>
    <w:rsid w:val="00B61A5C"/>
    <w:rsid w:val="00B61B19"/>
    <w:rsid w:val="00B61EED"/>
    <w:rsid w:val="00B6224D"/>
    <w:rsid w:val="00B62612"/>
    <w:rsid w:val="00B62633"/>
    <w:rsid w:val="00B6284B"/>
    <w:rsid w:val="00B628BE"/>
    <w:rsid w:val="00B62981"/>
    <w:rsid w:val="00B62B49"/>
    <w:rsid w:val="00B62E6B"/>
    <w:rsid w:val="00B62E72"/>
    <w:rsid w:val="00B631D8"/>
    <w:rsid w:val="00B63630"/>
    <w:rsid w:val="00B63923"/>
    <w:rsid w:val="00B63B12"/>
    <w:rsid w:val="00B64120"/>
    <w:rsid w:val="00B64295"/>
    <w:rsid w:val="00B64621"/>
    <w:rsid w:val="00B6482E"/>
    <w:rsid w:val="00B64D4E"/>
    <w:rsid w:val="00B650CE"/>
    <w:rsid w:val="00B65A69"/>
    <w:rsid w:val="00B6612A"/>
    <w:rsid w:val="00B6629D"/>
    <w:rsid w:val="00B66682"/>
    <w:rsid w:val="00B666F6"/>
    <w:rsid w:val="00B667FE"/>
    <w:rsid w:val="00B66E28"/>
    <w:rsid w:val="00B66E68"/>
    <w:rsid w:val="00B671FD"/>
    <w:rsid w:val="00B67255"/>
    <w:rsid w:val="00B6768D"/>
    <w:rsid w:val="00B67777"/>
    <w:rsid w:val="00B67825"/>
    <w:rsid w:val="00B700F5"/>
    <w:rsid w:val="00B7046D"/>
    <w:rsid w:val="00B70B51"/>
    <w:rsid w:val="00B70CAD"/>
    <w:rsid w:val="00B70F3A"/>
    <w:rsid w:val="00B71017"/>
    <w:rsid w:val="00B7140D"/>
    <w:rsid w:val="00B71C07"/>
    <w:rsid w:val="00B71FAF"/>
    <w:rsid w:val="00B721C2"/>
    <w:rsid w:val="00B72258"/>
    <w:rsid w:val="00B7247B"/>
    <w:rsid w:val="00B7258F"/>
    <w:rsid w:val="00B729A1"/>
    <w:rsid w:val="00B72DE2"/>
    <w:rsid w:val="00B73219"/>
    <w:rsid w:val="00B73367"/>
    <w:rsid w:val="00B73552"/>
    <w:rsid w:val="00B73588"/>
    <w:rsid w:val="00B73892"/>
    <w:rsid w:val="00B74070"/>
    <w:rsid w:val="00B747D9"/>
    <w:rsid w:val="00B74CDD"/>
    <w:rsid w:val="00B754C2"/>
    <w:rsid w:val="00B75FE6"/>
    <w:rsid w:val="00B767EF"/>
    <w:rsid w:val="00B770F3"/>
    <w:rsid w:val="00B77380"/>
    <w:rsid w:val="00B7754E"/>
    <w:rsid w:val="00B77BE2"/>
    <w:rsid w:val="00B77BEB"/>
    <w:rsid w:val="00B77E76"/>
    <w:rsid w:val="00B77FD2"/>
    <w:rsid w:val="00B8085F"/>
    <w:rsid w:val="00B81072"/>
    <w:rsid w:val="00B81568"/>
    <w:rsid w:val="00B81F0F"/>
    <w:rsid w:val="00B822D1"/>
    <w:rsid w:val="00B82436"/>
    <w:rsid w:val="00B8255B"/>
    <w:rsid w:val="00B825AA"/>
    <w:rsid w:val="00B82BFC"/>
    <w:rsid w:val="00B834C6"/>
    <w:rsid w:val="00B836F8"/>
    <w:rsid w:val="00B83D6E"/>
    <w:rsid w:val="00B843D7"/>
    <w:rsid w:val="00B84A3B"/>
    <w:rsid w:val="00B84C9F"/>
    <w:rsid w:val="00B84F89"/>
    <w:rsid w:val="00B85656"/>
    <w:rsid w:val="00B862B5"/>
    <w:rsid w:val="00B8640A"/>
    <w:rsid w:val="00B8649C"/>
    <w:rsid w:val="00B86ADB"/>
    <w:rsid w:val="00B86CB4"/>
    <w:rsid w:val="00B86D1C"/>
    <w:rsid w:val="00B86D40"/>
    <w:rsid w:val="00B8730F"/>
    <w:rsid w:val="00B873CA"/>
    <w:rsid w:val="00B876B9"/>
    <w:rsid w:val="00B877C7"/>
    <w:rsid w:val="00B9011F"/>
    <w:rsid w:val="00B90240"/>
    <w:rsid w:val="00B9045D"/>
    <w:rsid w:val="00B90626"/>
    <w:rsid w:val="00B9098D"/>
    <w:rsid w:val="00B910CF"/>
    <w:rsid w:val="00B91952"/>
    <w:rsid w:val="00B9213F"/>
    <w:rsid w:val="00B92626"/>
    <w:rsid w:val="00B9337E"/>
    <w:rsid w:val="00B93458"/>
    <w:rsid w:val="00B93705"/>
    <w:rsid w:val="00B93783"/>
    <w:rsid w:val="00B937FB"/>
    <w:rsid w:val="00B939EE"/>
    <w:rsid w:val="00B942E0"/>
    <w:rsid w:val="00B94831"/>
    <w:rsid w:val="00B94EA3"/>
    <w:rsid w:val="00B9633A"/>
    <w:rsid w:val="00B9634A"/>
    <w:rsid w:val="00B96A66"/>
    <w:rsid w:val="00B97439"/>
    <w:rsid w:val="00B97E7E"/>
    <w:rsid w:val="00B97EBB"/>
    <w:rsid w:val="00B97F76"/>
    <w:rsid w:val="00B97FF3"/>
    <w:rsid w:val="00BA0322"/>
    <w:rsid w:val="00BA0549"/>
    <w:rsid w:val="00BA0A3F"/>
    <w:rsid w:val="00BA0B2F"/>
    <w:rsid w:val="00BA13B4"/>
    <w:rsid w:val="00BA1555"/>
    <w:rsid w:val="00BA23BB"/>
    <w:rsid w:val="00BA240F"/>
    <w:rsid w:val="00BA2518"/>
    <w:rsid w:val="00BA2659"/>
    <w:rsid w:val="00BA3351"/>
    <w:rsid w:val="00BA3400"/>
    <w:rsid w:val="00BA3559"/>
    <w:rsid w:val="00BA3677"/>
    <w:rsid w:val="00BA37AF"/>
    <w:rsid w:val="00BA3A68"/>
    <w:rsid w:val="00BA3A69"/>
    <w:rsid w:val="00BA3BE9"/>
    <w:rsid w:val="00BA3EA9"/>
    <w:rsid w:val="00BA4205"/>
    <w:rsid w:val="00BA42EE"/>
    <w:rsid w:val="00BA4A65"/>
    <w:rsid w:val="00BA4ECE"/>
    <w:rsid w:val="00BA504B"/>
    <w:rsid w:val="00BA54F9"/>
    <w:rsid w:val="00BA59CE"/>
    <w:rsid w:val="00BA5EF8"/>
    <w:rsid w:val="00BA6039"/>
    <w:rsid w:val="00BA617E"/>
    <w:rsid w:val="00BA6E78"/>
    <w:rsid w:val="00BA76E5"/>
    <w:rsid w:val="00BA7723"/>
    <w:rsid w:val="00BA7779"/>
    <w:rsid w:val="00BA7894"/>
    <w:rsid w:val="00BA7981"/>
    <w:rsid w:val="00BB002D"/>
    <w:rsid w:val="00BB0035"/>
    <w:rsid w:val="00BB03F9"/>
    <w:rsid w:val="00BB06DC"/>
    <w:rsid w:val="00BB07E1"/>
    <w:rsid w:val="00BB08A9"/>
    <w:rsid w:val="00BB1675"/>
    <w:rsid w:val="00BB1AF5"/>
    <w:rsid w:val="00BB2119"/>
    <w:rsid w:val="00BB281D"/>
    <w:rsid w:val="00BB2A53"/>
    <w:rsid w:val="00BB35EB"/>
    <w:rsid w:val="00BB397E"/>
    <w:rsid w:val="00BB3DC9"/>
    <w:rsid w:val="00BB3E85"/>
    <w:rsid w:val="00BB45E0"/>
    <w:rsid w:val="00BB48FB"/>
    <w:rsid w:val="00BB4CAC"/>
    <w:rsid w:val="00BB4D5D"/>
    <w:rsid w:val="00BB51F2"/>
    <w:rsid w:val="00BB5817"/>
    <w:rsid w:val="00BB59FC"/>
    <w:rsid w:val="00BB5B60"/>
    <w:rsid w:val="00BB6141"/>
    <w:rsid w:val="00BB644F"/>
    <w:rsid w:val="00BB6AE0"/>
    <w:rsid w:val="00BB6C57"/>
    <w:rsid w:val="00BB6E5A"/>
    <w:rsid w:val="00BB729E"/>
    <w:rsid w:val="00BB74DF"/>
    <w:rsid w:val="00BB7975"/>
    <w:rsid w:val="00BB7988"/>
    <w:rsid w:val="00BB79D5"/>
    <w:rsid w:val="00BB7B97"/>
    <w:rsid w:val="00BB7D20"/>
    <w:rsid w:val="00BC020C"/>
    <w:rsid w:val="00BC09C4"/>
    <w:rsid w:val="00BC0B8F"/>
    <w:rsid w:val="00BC0CBA"/>
    <w:rsid w:val="00BC111B"/>
    <w:rsid w:val="00BC1DD9"/>
    <w:rsid w:val="00BC1F49"/>
    <w:rsid w:val="00BC20CB"/>
    <w:rsid w:val="00BC26D5"/>
    <w:rsid w:val="00BC28FB"/>
    <w:rsid w:val="00BC2DF1"/>
    <w:rsid w:val="00BC39C8"/>
    <w:rsid w:val="00BC3B46"/>
    <w:rsid w:val="00BC3F06"/>
    <w:rsid w:val="00BC4204"/>
    <w:rsid w:val="00BC4B27"/>
    <w:rsid w:val="00BC4B89"/>
    <w:rsid w:val="00BC4C9F"/>
    <w:rsid w:val="00BC4CC9"/>
    <w:rsid w:val="00BC5166"/>
    <w:rsid w:val="00BC52E1"/>
    <w:rsid w:val="00BC58CD"/>
    <w:rsid w:val="00BC5CA3"/>
    <w:rsid w:val="00BC5E2D"/>
    <w:rsid w:val="00BC62D9"/>
    <w:rsid w:val="00BC66DA"/>
    <w:rsid w:val="00BC6714"/>
    <w:rsid w:val="00BC6A8F"/>
    <w:rsid w:val="00BC73A0"/>
    <w:rsid w:val="00BC7A64"/>
    <w:rsid w:val="00BC7FBA"/>
    <w:rsid w:val="00BD0129"/>
    <w:rsid w:val="00BD08AF"/>
    <w:rsid w:val="00BD0951"/>
    <w:rsid w:val="00BD0A0C"/>
    <w:rsid w:val="00BD0B5C"/>
    <w:rsid w:val="00BD0F4B"/>
    <w:rsid w:val="00BD110A"/>
    <w:rsid w:val="00BD115B"/>
    <w:rsid w:val="00BD1161"/>
    <w:rsid w:val="00BD11F4"/>
    <w:rsid w:val="00BD1206"/>
    <w:rsid w:val="00BD17F9"/>
    <w:rsid w:val="00BD187D"/>
    <w:rsid w:val="00BD1A75"/>
    <w:rsid w:val="00BD1C36"/>
    <w:rsid w:val="00BD1E93"/>
    <w:rsid w:val="00BD25D7"/>
    <w:rsid w:val="00BD2673"/>
    <w:rsid w:val="00BD28EE"/>
    <w:rsid w:val="00BD2C9C"/>
    <w:rsid w:val="00BD2E5D"/>
    <w:rsid w:val="00BD3066"/>
    <w:rsid w:val="00BD36D5"/>
    <w:rsid w:val="00BD397C"/>
    <w:rsid w:val="00BD3AA2"/>
    <w:rsid w:val="00BD3C9D"/>
    <w:rsid w:val="00BD3ED3"/>
    <w:rsid w:val="00BD429A"/>
    <w:rsid w:val="00BD4616"/>
    <w:rsid w:val="00BD47EF"/>
    <w:rsid w:val="00BD4807"/>
    <w:rsid w:val="00BD4C7F"/>
    <w:rsid w:val="00BD50D5"/>
    <w:rsid w:val="00BD59D5"/>
    <w:rsid w:val="00BD5B4C"/>
    <w:rsid w:val="00BD6D9D"/>
    <w:rsid w:val="00BD6F08"/>
    <w:rsid w:val="00BD70C2"/>
    <w:rsid w:val="00BD796D"/>
    <w:rsid w:val="00BD7C06"/>
    <w:rsid w:val="00BD7C60"/>
    <w:rsid w:val="00BE07EC"/>
    <w:rsid w:val="00BE09EA"/>
    <w:rsid w:val="00BE1252"/>
    <w:rsid w:val="00BE2443"/>
    <w:rsid w:val="00BE2895"/>
    <w:rsid w:val="00BE2F28"/>
    <w:rsid w:val="00BE327A"/>
    <w:rsid w:val="00BE33E4"/>
    <w:rsid w:val="00BE368A"/>
    <w:rsid w:val="00BE36FB"/>
    <w:rsid w:val="00BE3904"/>
    <w:rsid w:val="00BE3A8F"/>
    <w:rsid w:val="00BE3AAF"/>
    <w:rsid w:val="00BE434D"/>
    <w:rsid w:val="00BE46E9"/>
    <w:rsid w:val="00BE472A"/>
    <w:rsid w:val="00BE4B32"/>
    <w:rsid w:val="00BE4E8F"/>
    <w:rsid w:val="00BE523F"/>
    <w:rsid w:val="00BE5BBD"/>
    <w:rsid w:val="00BE5D17"/>
    <w:rsid w:val="00BE5E1B"/>
    <w:rsid w:val="00BE5FD0"/>
    <w:rsid w:val="00BE60CE"/>
    <w:rsid w:val="00BE61B7"/>
    <w:rsid w:val="00BE62A7"/>
    <w:rsid w:val="00BE6343"/>
    <w:rsid w:val="00BE6424"/>
    <w:rsid w:val="00BE6536"/>
    <w:rsid w:val="00BE6B9D"/>
    <w:rsid w:val="00BE7632"/>
    <w:rsid w:val="00BE7B1C"/>
    <w:rsid w:val="00BE7D42"/>
    <w:rsid w:val="00BF01E9"/>
    <w:rsid w:val="00BF09DF"/>
    <w:rsid w:val="00BF0C27"/>
    <w:rsid w:val="00BF0EE5"/>
    <w:rsid w:val="00BF0FB9"/>
    <w:rsid w:val="00BF1291"/>
    <w:rsid w:val="00BF13CF"/>
    <w:rsid w:val="00BF1628"/>
    <w:rsid w:val="00BF19AB"/>
    <w:rsid w:val="00BF1E1E"/>
    <w:rsid w:val="00BF1E36"/>
    <w:rsid w:val="00BF2011"/>
    <w:rsid w:val="00BF202A"/>
    <w:rsid w:val="00BF22BA"/>
    <w:rsid w:val="00BF30FC"/>
    <w:rsid w:val="00BF31B4"/>
    <w:rsid w:val="00BF3314"/>
    <w:rsid w:val="00BF335C"/>
    <w:rsid w:val="00BF3646"/>
    <w:rsid w:val="00BF374C"/>
    <w:rsid w:val="00BF4265"/>
    <w:rsid w:val="00BF42E3"/>
    <w:rsid w:val="00BF461F"/>
    <w:rsid w:val="00BF49EA"/>
    <w:rsid w:val="00BF5280"/>
    <w:rsid w:val="00BF53DD"/>
    <w:rsid w:val="00BF5501"/>
    <w:rsid w:val="00BF56AC"/>
    <w:rsid w:val="00BF5D1B"/>
    <w:rsid w:val="00BF5D29"/>
    <w:rsid w:val="00BF6159"/>
    <w:rsid w:val="00BF663D"/>
    <w:rsid w:val="00BF6675"/>
    <w:rsid w:val="00BF6A08"/>
    <w:rsid w:val="00BF6B1A"/>
    <w:rsid w:val="00BF6D61"/>
    <w:rsid w:val="00BF72BF"/>
    <w:rsid w:val="00BF741D"/>
    <w:rsid w:val="00BF7511"/>
    <w:rsid w:val="00BF7D8A"/>
    <w:rsid w:val="00BF7FCE"/>
    <w:rsid w:val="00C0023A"/>
    <w:rsid w:val="00C0028F"/>
    <w:rsid w:val="00C00647"/>
    <w:rsid w:val="00C00971"/>
    <w:rsid w:val="00C00D4D"/>
    <w:rsid w:val="00C010B3"/>
    <w:rsid w:val="00C01349"/>
    <w:rsid w:val="00C016C3"/>
    <w:rsid w:val="00C019C2"/>
    <w:rsid w:val="00C01EF8"/>
    <w:rsid w:val="00C02063"/>
    <w:rsid w:val="00C029C5"/>
    <w:rsid w:val="00C029CE"/>
    <w:rsid w:val="00C02E75"/>
    <w:rsid w:val="00C0327F"/>
    <w:rsid w:val="00C03D2B"/>
    <w:rsid w:val="00C04039"/>
    <w:rsid w:val="00C04CB7"/>
    <w:rsid w:val="00C05283"/>
    <w:rsid w:val="00C058EB"/>
    <w:rsid w:val="00C0596A"/>
    <w:rsid w:val="00C05971"/>
    <w:rsid w:val="00C05B6D"/>
    <w:rsid w:val="00C06156"/>
    <w:rsid w:val="00C064A8"/>
    <w:rsid w:val="00C06B9E"/>
    <w:rsid w:val="00C06EC0"/>
    <w:rsid w:val="00C070F0"/>
    <w:rsid w:val="00C071FE"/>
    <w:rsid w:val="00C075B6"/>
    <w:rsid w:val="00C07641"/>
    <w:rsid w:val="00C07E15"/>
    <w:rsid w:val="00C07EB8"/>
    <w:rsid w:val="00C07EE6"/>
    <w:rsid w:val="00C100FC"/>
    <w:rsid w:val="00C10208"/>
    <w:rsid w:val="00C10527"/>
    <w:rsid w:val="00C1072A"/>
    <w:rsid w:val="00C11487"/>
    <w:rsid w:val="00C115EC"/>
    <w:rsid w:val="00C1161C"/>
    <w:rsid w:val="00C1174F"/>
    <w:rsid w:val="00C11813"/>
    <w:rsid w:val="00C118EC"/>
    <w:rsid w:val="00C1198A"/>
    <w:rsid w:val="00C11B34"/>
    <w:rsid w:val="00C11BBB"/>
    <w:rsid w:val="00C1224C"/>
    <w:rsid w:val="00C12B4E"/>
    <w:rsid w:val="00C12F12"/>
    <w:rsid w:val="00C1312A"/>
    <w:rsid w:val="00C1326F"/>
    <w:rsid w:val="00C1344D"/>
    <w:rsid w:val="00C14748"/>
    <w:rsid w:val="00C14881"/>
    <w:rsid w:val="00C14D47"/>
    <w:rsid w:val="00C14E1C"/>
    <w:rsid w:val="00C15043"/>
    <w:rsid w:val="00C15055"/>
    <w:rsid w:val="00C15366"/>
    <w:rsid w:val="00C15936"/>
    <w:rsid w:val="00C15AF5"/>
    <w:rsid w:val="00C15C47"/>
    <w:rsid w:val="00C168F7"/>
    <w:rsid w:val="00C16A82"/>
    <w:rsid w:val="00C16E34"/>
    <w:rsid w:val="00C17302"/>
    <w:rsid w:val="00C174A3"/>
    <w:rsid w:val="00C2035B"/>
    <w:rsid w:val="00C2048E"/>
    <w:rsid w:val="00C2060D"/>
    <w:rsid w:val="00C21115"/>
    <w:rsid w:val="00C21309"/>
    <w:rsid w:val="00C217CD"/>
    <w:rsid w:val="00C218FE"/>
    <w:rsid w:val="00C21A4A"/>
    <w:rsid w:val="00C21AFB"/>
    <w:rsid w:val="00C21E6B"/>
    <w:rsid w:val="00C22134"/>
    <w:rsid w:val="00C2215F"/>
    <w:rsid w:val="00C2231C"/>
    <w:rsid w:val="00C224B2"/>
    <w:rsid w:val="00C22702"/>
    <w:rsid w:val="00C241A2"/>
    <w:rsid w:val="00C24241"/>
    <w:rsid w:val="00C2439B"/>
    <w:rsid w:val="00C24737"/>
    <w:rsid w:val="00C2507E"/>
    <w:rsid w:val="00C251C9"/>
    <w:rsid w:val="00C258D6"/>
    <w:rsid w:val="00C25C21"/>
    <w:rsid w:val="00C25C90"/>
    <w:rsid w:val="00C260EF"/>
    <w:rsid w:val="00C26971"/>
    <w:rsid w:val="00C26ADE"/>
    <w:rsid w:val="00C26D51"/>
    <w:rsid w:val="00C26D58"/>
    <w:rsid w:val="00C26DFE"/>
    <w:rsid w:val="00C26EB1"/>
    <w:rsid w:val="00C300DB"/>
    <w:rsid w:val="00C30717"/>
    <w:rsid w:val="00C30AF6"/>
    <w:rsid w:val="00C30F7B"/>
    <w:rsid w:val="00C31576"/>
    <w:rsid w:val="00C31732"/>
    <w:rsid w:val="00C31856"/>
    <w:rsid w:val="00C31E53"/>
    <w:rsid w:val="00C321FB"/>
    <w:rsid w:val="00C32520"/>
    <w:rsid w:val="00C328E1"/>
    <w:rsid w:val="00C32BE9"/>
    <w:rsid w:val="00C335A9"/>
    <w:rsid w:val="00C33EA3"/>
    <w:rsid w:val="00C33F1C"/>
    <w:rsid w:val="00C34173"/>
    <w:rsid w:val="00C34207"/>
    <w:rsid w:val="00C34CD7"/>
    <w:rsid w:val="00C34FA3"/>
    <w:rsid w:val="00C35678"/>
    <w:rsid w:val="00C35859"/>
    <w:rsid w:val="00C3596D"/>
    <w:rsid w:val="00C35A67"/>
    <w:rsid w:val="00C35D7E"/>
    <w:rsid w:val="00C35F94"/>
    <w:rsid w:val="00C36284"/>
    <w:rsid w:val="00C3631B"/>
    <w:rsid w:val="00C3654A"/>
    <w:rsid w:val="00C3683B"/>
    <w:rsid w:val="00C36B48"/>
    <w:rsid w:val="00C36DF9"/>
    <w:rsid w:val="00C3708C"/>
    <w:rsid w:val="00C37333"/>
    <w:rsid w:val="00C3766B"/>
    <w:rsid w:val="00C3773B"/>
    <w:rsid w:val="00C377DE"/>
    <w:rsid w:val="00C40022"/>
    <w:rsid w:val="00C40031"/>
    <w:rsid w:val="00C4037D"/>
    <w:rsid w:val="00C410CE"/>
    <w:rsid w:val="00C4127E"/>
    <w:rsid w:val="00C41397"/>
    <w:rsid w:val="00C4172C"/>
    <w:rsid w:val="00C41919"/>
    <w:rsid w:val="00C420CD"/>
    <w:rsid w:val="00C42658"/>
    <w:rsid w:val="00C427C2"/>
    <w:rsid w:val="00C427C5"/>
    <w:rsid w:val="00C42CE1"/>
    <w:rsid w:val="00C42DBB"/>
    <w:rsid w:val="00C43452"/>
    <w:rsid w:val="00C43D29"/>
    <w:rsid w:val="00C449D9"/>
    <w:rsid w:val="00C45168"/>
    <w:rsid w:val="00C45205"/>
    <w:rsid w:val="00C453FB"/>
    <w:rsid w:val="00C45A76"/>
    <w:rsid w:val="00C45A89"/>
    <w:rsid w:val="00C47094"/>
    <w:rsid w:val="00C47157"/>
    <w:rsid w:val="00C47499"/>
    <w:rsid w:val="00C4781B"/>
    <w:rsid w:val="00C47D18"/>
    <w:rsid w:val="00C47E71"/>
    <w:rsid w:val="00C50076"/>
    <w:rsid w:val="00C505A5"/>
    <w:rsid w:val="00C505B7"/>
    <w:rsid w:val="00C5099F"/>
    <w:rsid w:val="00C51168"/>
    <w:rsid w:val="00C51540"/>
    <w:rsid w:val="00C51621"/>
    <w:rsid w:val="00C51DF2"/>
    <w:rsid w:val="00C520B5"/>
    <w:rsid w:val="00C522AF"/>
    <w:rsid w:val="00C52976"/>
    <w:rsid w:val="00C52993"/>
    <w:rsid w:val="00C52ADA"/>
    <w:rsid w:val="00C52C2A"/>
    <w:rsid w:val="00C52E4D"/>
    <w:rsid w:val="00C532EA"/>
    <w:rsid w:val="00C535F5"/>
    <w:rsid w:val="00C5386B"/>
    <w:rsid w:val="00C53B88"/>
    <w:rsid w:val="00C54590"/>
    <w:rsid w:val="00C545ED"/>
    <w:rsid w:val="00C548D4"/>
    <w:rsid w:val="00C54F36"/>
    <w:rsid w:val="00C554D6"/>
    <w:rsid w:val="00C55BFC"/>
    <w:rsid w:val="00C55CE4"/>
    <w:rsid w:val="00C56DC2"/>
    <w:rsid w:val="00C56EEB"/>
    <w:rsid w:val="00C57172"/>
    <w:rsid w:val="00C576ED"/>
    <w:rsid w:val="00C579B6"/>
    <w:rsid w:val="00C579CE"/>
    <w:rsid w:val="00C57C76"/>
    <w:rsid w:val="00C60057"/>
    <w:rsid w:val="00C6049C"/>
    <w:rsid w:val="00C60505"/>
    <w:rsid w:val="00C605C2"/>
    <w:rsid w:val="00C60795"/>
    <w:rsid w:val="00C609EF"/>
    <w:rsid w:val="00C60CB1"/>
    <w:rsid w:val="00C60F2C"/>
    <w:rsid w:val="00C618DE"/>
    <w:rsid w:val="00C61CC1"/>
    <w:rsid w:val="00C61D03"/>
    <w:rsid w:val="00C6202B"/>
    <w:rsid w:val="00C62608"/>
    <w:rsid w:val="00C6293E"/>
    <w:rsid w:val="00C62942"/>
    <w:rsid w:val="00C62D8C"/>
    <w:rsid w:val="00C63376"/>
    <w:rsid w:val="00C63BBC"/>
    <w:rsid w:val="00C63F29"/>
    <w:rsid w:val="00C63F77"/>
    <w:rsid w:val="00C6465F"/>
    <w:rsid w:val="00C64E9E"/>
    <w:rsid w:val="00C65233"/>
    <w:rsid w:val="00C65958"/>
    <w:rsid w:val="00C65A42"/>
    <w:rsid w:val="00C65BFE"/>
    <w:rsid w:val="00C66441"/>
    <w:rsid w:val="00C667A0"/>
    <w:rsid w:val="00C66DC9"/>
    <w:rsid w:val="00C67752"/>
    <w:rsid w:val="00C67B3E"/>
    <w:rsid w:val="00C70218"/>
    <w:rsid w:val="00C70670"/>
    <w:rsid w:val="00C70699"/>
    <w:rsid w:val="00C70708"/>
    <w:rsid w:val="00C7093A"/>
    <w:rsid w:val="00C70CE9"/>
    <w:rsid w:val="00C70D8F"/>
    <w:rsid w:val="00C70DDA"/>
    <w:rsid w:val="00C715B2"/>
    <w:rsid w:val="00C716AA"/>
    <w:rsid w:val="00C719D0"/>
    <w:rsid w:val="00C71D38"/>
    <w:rsid w:val="00C7213B"/>
    <w:rsid w:val="00C73245"/>
    <w:rsid w:val="00C73290"/>
    <w:rsid w:val="00C73790"/>
    <w:rsid w:val="00C7390E"/>
    <w:rsid w:val="00C74293"/>
    <w:rsid w:val="00C74375"/>
    <w:rsid w:val="00C745B5"/>
    <w:rsid w:val="00C745CA"/>
    <w:rsid w:val="00C7481B"/>
    <w:rsid w:val="00C74C33"/>
    <w:rsid w:val="00C75B64"/>
    <w:rsid w:val="00C75DEC"/>
    <w:rsid w:val="00C764E9"/>
    <w:rsid w:val="00C76932"/>
    <w:rsid w:val="00C76E53"/>
    <w:rsid w:val="00C76E69"/>
    <w:rsid w:val="00C77120"/>
    <w:rsid w:val="00C77308"/>
    <w:rsid w:val="00C77487"/>
    <w:rsid w:val="00C779AF"/>
    <w:rsid w:val="00C77CD8"/>
    <w:rsid w:val="00C80AB7"/>
    <w:rsid w:val="00C80AC0"/>
    <w:rsid w:val="00C814F3"/>
    <w:rsid w:val="00C82076"/>
    <w:rsid w:val="00C8230A"/>
    <w:rsid w:val="00C82F52"/>
    <w:rsid w:val="00C83043"/>
    <w:rsid w:val="00C831FC"/>
    <w:rsid w:val="00C8345E"/>
    <w:rsid w:val="00C839E8"/>
    <w:rsid w:val="00C83BDB"/>
    <w:rsid w:val="00C83E40"/>
    <w:rsid w:val="00C84181"/>
    <w:rsid w:val="00C84439"/>
    <w:rsid w:val="00C84CBD"/>
    <w:rsid w:val="00C85223"/>
    <w:rsid w:val="00C8577D"/>
    <w:rsid w:val="00C85837"/>
    <w:rsid w:val="00C871EF"/>
    <w:rsid w:val="00C87212"/>
    <w:rsid w:val="00C874F2"/>
    <w:rsid w:val="00C877CA"/>
    <w:rsid w:val="00C87F40"/>
    <w:rsid w:val="00C90047"/>
    <w:rsid w:val="00C90656"/>
    <w:rsid w:val="00C906E0"/>
    <w:rsid w:val="00C90B12"/>
    <w:rsid w:val="00C914D7"/>
    <w:rsid w:val="00C9182E"/>
    <w:rsid w:val="00C91B9F"/>
    <w:rsid w:val="00C91ECE"/>
    <w:rsid w:val="00C92285"/>
    <w:rsid w:val="00C92CF4"/>
    <w:rsid w:val="00C9313F"/>
    <w:rsid w:val="00C9330A"/>
    <w:rsid w:val="00C935E1"/>
    <w:rsid w:val="00C935FB"/>
    <w:rsid w:val="00C93777"/>
    <w:rsid w:val="00C938F0"/>
    <w:rsid w:val="00C93B06"/>
    <w:rsid w:val="00C93CC2"/>
    <w:rsid w:val="00C93F90"/>
    <w:rsid w:val="00C9434A"/>
    <w:rsid w:val="00C943F4"/>
    <w:rsid w:val="00C94CF7"/>
    <w:rsid w:val="00C9515A"/>
    <w:rsid w:val="00C9537A"/>
    <w:rsid w:val="00C95959"/>
    <w:rsid w:val="00C959EE"/>
    <w:rsid w:val="00C95BB1"/>
    <w:rsid w:val="00C96673"/>
    <w:rsid w:val="00C966DD"/>
    <w:rsid w:val="00C968D4"/>
    <w:rsid w:val="00C96988"/>
    <w:rsid w:val="00C96C69"/>
    <w:rsid w:val="00C97CC1"/>
    <w:rsid w:val="00C97F9F"/>
    <w:rsid w:val="00CA074A"/>
    <w:rsid w:val="00CA120E"/>
    <w:rsid w:val="00CA17F5"/>
    <w:rsid w:val="00CA1957"/>
    <w:rsid w:val="00CA27C2"/>
    <w:rsid w:val="00CA29FC"/>
    <w:rsid w:val="00CA2BB2"/>
    <w:rsid w:val="00CA2D43"/>
    <w:rsid w:val="00CA2F95"/>
    <w:rsid w:val="00CA31D2"/>
    <w:rsid w:val="00CA344A"/>
    <w:rsid w:val="00CA3737"/>
    <w:rsid w:val="00CA41A8"/>
    <w:rsid w:val="00CA41F5"/>
    <w:rsid w:val="00CA49F2"/>
    <w:rsid w:val="00CA5085"/>
    <w:rsid w:val="00CA5292"/>
    <w:rsid w:val="00CA53C2"/>
    <w:rsid w:val="00CA56FC"/>
    <w:rsid w:val="00CA5B4E"/>
    <w:rsid w:val="00CA5FF8"/>
    <w:rsid w:val="00CA6012"/>
    <w:rsid w:val="00CA6055"/>
    <w:rsid w:val="00CA65D2"/>
    <w:rsid w:val="00CA684B"/>
    <w:rsid w:val="00CA6DF9"/>
    <w:rsid w:val="00CA747C"/>
    <w:rsid w:val="00CA7B2E"/>
    <w:rsid w:val="00CA7B64"/>
    <w:rsid w:val="00CA7B9B"/>
    <w:rsid w:val="00CA7DF5"/>
    <w:rsid w:val="00CA7F0A"/>
    <w:rsid w:val="00CB00E0"/>
    <w:rsid w:val="00CB057D"/>
    <w:rsid w:val="00CB0584"/>
    <w:rsid w:val="00CB059D"/>
    <w:rsid w:val="00CB1242"/>
    <w:rsid w:val="00CB13FB"/>
    <w:rsid w:val="00CB18F0"/>
    <w:rsid w:val="00CB1AD7"/>
    <w:rsid w:val="00CB1B53"/>
    <w:rsid w:val="00CB1FDF"/>
    <w:rsid w:val="00CB20C0"/>
    <w:rsid w:val="00CB23C3"/>
    <w:rsid w:val="00CB26B6"/>
    <w:rsid w:val="00CB27A1"/>
    <w:rsid w:val="00CB2842"/>
    <w:rsid w:val="00CB2AAF"/>
    <w:rsid w:val="00CB2C90"/>
    <w:rsid w:val="00CB2CD4"/>
    <w:rsid w:val="00CB34B7"/>
    <w:rsid w:val="00CB35AE"/>
    <w:rsid w:val="00CB36CA"/>
    <w:rsid w:val="00CB393F"/>
    <w:rsid w:val="00CB3B65"/>
    <w:rsid w:val="00CB4046"/>
    <w:rsid w:val="00CB4154"/>
    <w:rsid w:val="00CB4651"/>
    <w:rsid w:val="00CB4880"/>
    <w:rsid w:val="00CB4980"/>
    <w:rsid w:val="00CB5012"/>
    <w:rsid w:val="00CB6113"/>
    <w:rsid w:val="00CB6402"/>
    <w:rsid w:val="00CB6EC9"/>
    <w:rsid w:val="00CB6FF4"/>
    <w:rsid w:val="00CB7060"/>
    <w:rsid w:val="00CB7184"/>
    <w:rsid w:val="00CB7EF1"/>
    <w:rsid w:val="00CC0097"/>
    <w:rsid w:val="00CC02F1"/>
    <w:rsid w:val="00CC0365"/>
    <w:rsid w:val="00CC08BF"/>
    <w:rsid w:val="00CC0A86"/>
    <w:rsid w:val="00CC14F2"/>
    <w:rsid w:val="00CC17DA"/>
    <w:rsid w:val="00CC1A55"/>
    <w:rsid w:val="00CC1B1B"/>
    <w:rsid w:val="00CC1F6E"/>
    <w:rsid w:val="00CC211D"/>
    <w:rsid w:val="00CC226D"/>
    <w:rsid w:val="00CC2399"/>
    <w:rsid w:val="00CC2663"/>
    <w:rsid w:val="00CC2B89"/>
    <w:rsid w:val="00CC2E1D"/>
    <w:rsid w:val="00CC2E63"/>
    <w:rsid w:val="00CC32D5"/>
    <w:rsid w:val="00CC332D"/>
    <w:rsid w:val="00CC375B"/>
    <w:rsid w:val="00CC392C"/>
    <w:rsid w:val="00CC3B47"/>
    <w:rsid w:val="00CC4941"/>
    <w:rsid w:val="00CC49DA"/>
    <w:rsid w:val="00CC4FED"/>
    <w:rsid w:val="00CC5011"/>
    <w:rsid w:val="00CC53AC"/>
    <w:rsid w:val="00CC5AD9"/>
    <w:rsid w:val="00CC5B88"/>
    <w:rsid w:val="00CC5E0F"/>
    <w:rsid w:val="00CC6BCB"/>
    <w:rsid w:val="00CC714A"/>
    <w:rsid w:val="00CC7302"/>
    <w:rsid w:val="00CC7450"/>
    <w:rsid w:val="00CC75DB"/>
    <w:rsid w:val="00CC78B4"/>
    <w:rsid w:val="00CC7946"/>
    <w:rsid w:val="00CC7D5E"/>
    <w:rsid w:val="00CD016E"/>
    <w:rsid w:val="00CD02F9"/>
    <w:rsid w:val="00CD070C"/>
    <w:rsid w:val="00CD08CB"/>
    <w:rsid w:val="00CD09B7"/>
    <w:rsid w:val="00CD1529"/>
    <w:rsid w:val="00CD1863"/>
    <w:rsid w:val="00CD189F"/>
    <w:rsid w:val="00CD1D19"/>
    <w:rsid w:val="00CD2002"/>
    <w:rsid w:val="00CD2396"/>
    <w:rsid w:val="00CD2519"/>
    <w:rsid w:val="00CD2561"/>
    <w:rsid w:val="00CD26B5"/>
    <w:rsid w:val="00CD2C48"/>
    <w:rsid w:val="00CD2FE1"/>
    <w:rsid w:val="00CD3177"/>
    <w:rsid w:val="00CD3A06"/>
    <w:rsid w:val="00CD3C06"/>
    <w:rsid w:val="00CD4010"/>
    <w:rsid w:val="00CD42EF"/>
    <w:rsid w:val="00CD480F"/>
    <w:rsid w:val="00CD4A3A"/>
    <w:rsid w:val="00CD4DA8"/>
    <w:rsid w:val="00CD5415"/>
    <w:rsid w:val="00CD55B2"/>
    <w:rsid w:val="00CD580A"/>
    <w:rsid w:val="00CD5865"/>
    <w:rsid w:val="00CD5C67"/>
    <w:rsid w:val="00CD5C9E"/>
    <w:rsid w:val="00CD5E21"/>
    <w:rsid w:val="00CD5F6C"/>
    <w:rsid w:val="00CD60E7"/>
    <w:rsid w:val="00CD662A"/>
    <w:rsid w:val="00CD6698"/>
    <w:rsid w:val="00CD6852"/>
    <w:rsid w:val="00CD68DB"/>
    <w:rsid w:val="00CD6A32"/>
    <w:rsid w:val="00CD6C8D"/>
    <w:rsid w:val="00CD6E15"/>
    <w:rsid w:val="00CD70A8"/>
    <w:rsid w:val="00CD7224"/>
    <w:rsid w:val="00CD738B"/>
    <w:rsid w:val="00CD7CE6"/>
    <w:rsid w:val="00CE0049"/>
    <w:rsid w:val="00CE072D"/>
    <w:rsid w:val="00CE0A18"/>
    <w:rsid w:val="00CE0F37"/>
    <w:rsid w:val="00CE1286"/>
    <w:rsid w:val="00CE1298"/>
    <w:rsid w:val="00CE199C"/>
    <w:rsid w:val="00CE1DD9"/>
    <w:rsid w:val="00CE1F5C"/>
    <w:rsid w:val="00CE29B2"/>
    <w:rsid w:val="00CE2BD3"/>
    <w:rsid w:val="00CE2CB6"/>
    <w:rsid w:val="00CE3436"/>
    <w:rsid w:val="00CE3598"/>
    <w:rsid w:val="00CE3D59"/>
    <w:rsid w:val="00CE407E"/>
    <w:rsid w:val="00CE4344"/>
    <w:rsid w:val="00CE49F6"/>
    <w:rsid w:val="00CE52C2"/>
    <w:rsid w:val="00CE54FE"/>
    <w:rsid w:val="00CE5825"/>
    <w:rsid w:val="00CE604C"/>
    <w:rsid w:val="00CE63BD"/>
    <w:rsid w:val="00CE6614"/>
    <w:rsid w:val="00CE6716"/>
    <w:rsid w:val="00CE6A44"/>
    <w:rsid w:val="00CE6A60"/>
    <w:rsid w:val="00CE6EC0"/>
    <w:rsid w:val="00CE71F3"/>
    <w:rsid w:val="00CE7525"/>
    <w:rsid w:val="00CE79B5"/>
    <w:rsid w:val="00CE7BD1"/>
    <w:rsid w:val="00CE7C6A"/>
    <w:rsid w:val="00CF031A"/>
    <w:rsid w:val="00CF08B8"/>
    <w:rsid w:val="00CF0B49"/>
    <w:rsid w:val="00CF18EF"/>
    <w:rsid w:val="00CF193D"/>
    <w:rsid w:val="00CF2327"/>
    <w:rsid w:val="00CF2434"/>
    <w:rsid w:val="00CF2646"/>
    <w:rsid w:val="00CF278B"/>
    <w:rsid w:val="00CF27CB"/>
    <w:rsid w:val="00CF2A2D"/>
    <w:rsid w:val="00CF2A9E"/>
    <w:rsid w:val="00CF3134"/>
    <w:rsid w:val="00CF3508"/>
    <w:rsid w:val="00CF393F"/>
    <w:rsid w:val="00CF3984"/>
    <w:rsid w:val="00CF3B76"/>
    <w:rsid w:val="00CF3C91"/>
    <w:rsid w:val="00CF43D2"/>
    <w:rsid w:val="00CF49BA"/>
    <w:rsid w:val="00CF5468"/>
    <w:rsid w:val="00CF5686"/>
    <w:rsid w:val="00CF57E3"/>
    <w:rsid w:val="00CF5AA4"/>
    <w:rsid w:val="00CF6609"/>
    <w:rsid w:val="00CF6EF1"/>
    <w:rsid w:val="00CF6F0C"/>
    <w:rsid w:val="00CF7362"/>
    <w:rsid w:val="00CF7467"/>
    <w:rsid w:val="00CF770E"/>
    <w:rsid w:val="00CF7EE0"/>
    <w:rsid w:val="00D00823"/>
    <w:rsid w:val="00D00838"/>
    <w:rsid w:val="00D00C75"/>
    <w:rsid w:val="00D00D1C"/>
    <w:rsid w:val="00D00ED9"/>
    <w:rsid w:val="00D01449"/>
    <w:rsid w:val="00D019E1"/>
    <w:rsid w:val="00D01A90"/>
    <w:rsid w:val="00D01B91"/>
    <w:rsid w:val="00D01D9C"/>
    <w:rsid w:val="00D01E90"/>
    <w:rsid w:val="00D01EF7"/>
    <w:rsid w:val="00D01F47"/>
    <w:rsid w:val="00D0211D"/>
    <w:rsid w:val="00D02C31"/>
    <w:rsid w:val="00D031BA"/>
    <w:rsid w:val="00D0341E"/>
    <w:rsid w:val="00D0346E"/>
    <w:rsid w:val="00D03AFB"/>
    <w:rsid w:val="00D03B15"/>
    <w:rsid w:val="00D03EA9"/>
    <w:rsid w:val="00D03F1A"/>
    <w:rsid w:val="00D04239"/>
    <w:rsid w:val="00D04658"/>
    <w:rsid w:val="00D04960"/>
    <w:rsid w:val="00D049FC"/>
    <w:rsid w:val="00D04A05"/>
    <w:rsid w:val="00D04BC9"/>
    <w:rsid w:val="00D0519D"/>
    <w:rsid w:val="00D0588B"/>
    <w:rsid w:val="00D05E38"/>
    <w:rsid w:val="00D0643A"/>
    <w:rsid w:val="00D06567"/>
    <w:rsid w:val="00D0671B"/>
    <w:rsid w:val="00D069E9"/>
    <w:rsid w:val="00D06F77"/>
    <w:rsid w:val="00D07C0E"/>
    <w:rsid w:val="00D102CD"/>
    <w:rsid w:val="00D107BE"/>
    <w:rsid w:val="00D10B1D"/>
    <w:rsid w:val="00D1153A"/>
    <w:rsid w:val="00D115C6"/>
    <w:rsid w:val="00D118D1"/>
    <w:rsid w:val="00D11F1F"/>
    <w:rsid w:val="00D1238C"/>
    <w:rsid w:val="00D13679"/>
    <w:rsid w:val="00D13C4E"/>
    <w:rsid w:val="00D140D4"/>
    <w:rsid w:val="00D140FA"/>
    <w:rsid w:val="00D141B2"/>
    <w:rsid w:val="00D1449B"/>
    <w:rsid w:val="00D152AF"/>
    <w:rsid w:val="00D15527"/>
    <w:rsid w:val="00D156FC"/>
    <w:rsid w:val="00D158E1"/>
    <w:rsid w:val="00D159A9"/>
    <w:rsid w:val="00D159EF"/>
    <w:rsid w:val="00D15A5E"/>
    <w:rsid w:val="00D15C55"/>
    <w:rsid w:val="00D161F6"/>
    <w:rsid w:val="00D1624D"/>
    <w:rsid w:val="00D1668A"/>
    <w:rsid w:val="00D16AC4"/>
    <w:rsid w:val="00D16AF2"/>
    <w:rsid w:val="00D16DA7"/>
    <w:rsid w:val="00D16E29"/>
    <w:rsid w:val="00D172E4"/>
    <w:rsid w:val="00D17548"/>
    <w:rsid w:val="00D17A4C"/>
    <w:rsid w:val="00D17BE0"/>
    <w:rsid w:val="00D17DEE"/>
    <w:rsid w:val="00D17E86"/>
    <w:rsid w:val="00D2056A"/>
    <w:rsid w:val="00D20ACD"/>
    <w:rsid w:val="00D21077"/>
    <w:rsid w:val="00D21C58"/>
    <w:rsid w:val="00D21D42"/>
    <w:rsid w:val="00D21DF7"/>
    <w:rsid w:val="00D2200B"/>
    <w:rsid w:val="00D2217B"/>
    <w:rsid w:val="00D22380"/>
    <w:rsid w:val="00D22644"/>
    <w:rsid w:val="00D22B0E"/>
    <w:rsid w:val="00D22DBE"/>
    <w:rsid w:val="00D233B9"/>
    <w:rsid w:val="00D2344A"/>
    <w:rsid w:val="00D2421D"/>
    <w:rsid w:val="00D2452C"/>
    <w:rsid w:val="00D24A4E"/>
    <w:rsid w:val="00D258EF"/>
    <w:rsid w:val="00D259F3"/>
    <w:rsid w:val="00D25F5B"/>
    <w:rsid w:val="00D26865"/>
    <w:rsid w:val="00D26A82"/>
    <w:rsid w:val="00D26D14"/>
    <w:rsid w:val="00D272A2"/>
    <w:rsid w:val="00D27448"/>
    <w:rsid w:val="00D2752F"/>
    <w:rsid w:val="00D27946"/>
    <w:rsid w:val="00D27BE0"/>
    <w:rsid w:val="00D27E0F"/>
    <w:rsid w:val="00D27F46"/>
    <w:rsid w:val="00D27F6F"/>
    <w:rsid w:val="00D30040"/>
    <w:rsid w:val="00D30102"/>
    <w:rsid w:val="00D30BAE"/>
    <w:rsid w:val="00D31071"/>
    <w:rsid w:val="00D31084"/>
    <w:rsid w:val="00D31352"/>
    <w:rsid w:val="00D32148"/>
    <w:rsid w:val="00D32AF2"/>
    <w:rsid w:val="00D32B4E"/>
    <w:rsid w:val="00D331E7"/>
    <w:rsid w:val="00D3336B"/>
    <w:rsid w:val="00D33504"/>
    <w:rsid w:val="00D3357B"/>
    <w:rsid w:val="00D33719"/>
    <w:rsid w:val="00D3460F"/>
    <w:rsid w:val="00D347ED"/>
    <w:rsid w:val="00D34FC5"/>
    <w:rsid w:val="00D35112"/>
    <w:rsid w:val="00D365DF"/>
    <w:rsid w:val="00D36AEF"/>
    <w:rsid w:val="00D36C1C"/>
    <w:rsid w:val="00D36CE2"/>
    <w:rsid w:val="00D37939"/>
    <w:rsid w:val="00D37F70"/>
    <w:rsid w:val="00D37F9E"/>
    <w:rsid w:val="00D402F5"/>
    <w:rsid w:val="00D40627"/>
    <w:rsid w:val="00D40F6B"/>
    <w:rsid w:val="00D4101B"/>
    <w:rsid w:val="00D41337"/>
    <w:rsid w:val="00D42FC7"/>
    <w:rsid w:val="00D4315F"/>
    <w:rsid w:val="00D43883"/>
    <w:rsid w:val="00D438E1"/>
    <w:rsid w:val="00D438F5"/>
    <w:rsid w:val="00D43C04"/>
    <w:rsid w:val="00D44586"/>
    <w:rsid w:val="00D448DD"/>
    <w:rsid w:val="00D44A56"/>
    <w:rsid w:val="00D44AA0"/>
    <w:rsid w:val="00D44E68"/>
    <w:rsid w:val="00D44F5E"/>
    <w:rsid w:val="00D45045"/>
    <w:rsid w:val="00D45BB2"/>
    <w:rsid w:val="00D46898"/>
    <w:rsid w:val="00D47512"/>
    <w:rsid w:val="00D4753C"/>
    <w:rsid w:val="00D47688"/>
    <w:rsid w:val="00D47907"/>
    <w:rsid w:val="00D47916"/>
    <w:rsid w:val="00D47B0A"/>
    <w:rsid w:val="00D47C19"/>
    <w:rsid w:val="00D47CB2"/>
    <w:rsid w:val="00D47ED7"/>
    <w:rsid w:val="00D50635"/>
    <w:rsid w:val="00D50661"/>
    <w:rsid w:val="00D50A13"/>
    <w:rsid w:val="00D517B4"/>
    <w:rsid w:val="00D518EB"/>
    <w:rsid w:val="00D51A6C"/>
    <w:rsid w:val="00D51C11"/>
    <w:rsid w:val="00D51CA0"/>
    <w:rsid w:val="00D51DE7"/>
    <w:rsid w:val="00D52009"/>
    <w:rsid w:val="00D52284"/>
    <w:rsid w:val="00D53437"/>
    <w:rsid w:val="00D5387A"/>
    <w:rsid w:val="00D53B87"/>
    <w:rsid w:val="00D53EB1"/>
    <w:rsid w:val="00D53EDE"/>
    <w:rsid w:val="00D54B01"/>
    <w:rsid w:val="00D54C42"/>
    <w:rsid w:val="00D54CBE"/>
    <w:rsid w:val="00D54E16"/>
    <w:rsid w:val="00D54E6A"/>
    <w:rsid w:val="00D55453"/>
    <w:rsid w:val="00D5577F"/>
    <w:rsid w:val="00D55F22"/>
    <w:rsid w:val="00D56123"/>
    <w:rsid w:val="00D572BD"/>
    <w:rsid w:val="00D576CD"/>
    <w:rsid w:val="00D57A99"/>
    <w:rsid w:val="00D57E8C"/>
    <w:rsid w:val="00D57FF8"/>
    <w:rsid w:val="00D60093"/>
    <w:rsid w:val="00D606C3"/>
    <w:rsid w:val="00D607A2"/>
    <w:rsid w:val="00D6080F"/>
    <w:rsid w:val="00D60937"/>
    <w:rsid w:val="00D60E74"/>
    <w:rsid w:val="00D61099"/>
    <w:rsid w:val="00D61100"/>
    <w:rsid w:val="00D61983"/>
    <w:rsid w:val="00D61B51"/>
    <w:rsid w:val="00D6205D"/>
    <w:rsid w:val="00D62311"/>
    <w:rsid w:val="00D62781"/>
    <w:rsid w:val="00D6289A"/>
    <w:rsid w:val="00D6313E"/>
    <w:rsid w:val="00D63B79"/>
    <w:rsid w:val="00D63B99"/>
    <w:rsid w:val="00D63F46"/>
    <w:rsid w:val="00D640A6"/>
    <w:rsid w:val="00D6451A"/>
    <w:rsid w:val="00D64BF2"/>
    <w:rsid w:val="00D65215"/>
    <w:rsid w:val="00D65815"/>
    <w:rsid w:val="00D6626D"/>
    <w:rsid w:val="00D668D3"/>
    <w:rsid w:val="00D66A4A"/>
    <w:rsid w:val="00D66F5A"/>
    <w:rsid w:val="00D675A8"/>
    <w:rsid w:val="00D679C5"/>
    <w:rsid w:val="00D67C97"/>
    <w:rsid w:val="00D67D6B"/>
    <w:rsid w:val="00D67D76"/>
    <w:rsid w:val="00D67EEF"/>
    <w:rsid w:val="00D67F3A"/>
    <w:rsid w:val="00D7001A"/>
    <w:rsid w:val="00D70A77"/>
    <w:rsid w:val="00D70C14"/>
    <w:rsid w:val="00D71033"/>
    <w:rsid w:val="00D711CD"/>
    <w:rsid w:val="00D7129C"/>
    <w:rsid w:val="00D71506"/>
    <w:rsid w:val="00D718F0"/>
    <w:rsid w:val="00D71923"/>
    <w:rsid w:val="00D71D54"/>
    <w:rsid w:val="00D71E0D"/>
    <w:rsid w:val="00D7206A"/>
    <w:rsid w:val="00D7247F"/>
    <w:rsid w:val="00D726F6"/>
    <w:rsid w:val="00D72A4B"/>
    <w:rsid w:val="00D73047"/>
    <w:rsid w:val="00D73236"/>
    <w:rsid w:val="00D733BA"/>
    <w:rsid w:val="00D73755"/>
    <w:rsid w:val="00D73CC6"/>
    <w:rsid w:val="00D73DBA"/>
    <w:rsid w:val="00D7423E"/>
    <w:rsid w:val="00D7441C"/>
    <w:rsid w:val="00D74515"/>
    <w:rsid w:val="00D7469B"/>
    <w:rsid w:val="00D75993"/>
    <w:rsid w:val="00D769D7"/>
    <w:rsid w:val="00D76ABA"/>
    <w:rsid w:val="00D76BF1"/>
    <w:rsid w:val="00D76C1D"/>
    <w:rsid w:val="00D77007"/>
    <w:rsid w:val="00D7709C"/>
    <w:rsid w:val="00D770E1"/>
    <w:rsid w:val="00D77412"/>
    <w:rsid w:val="00D774E1"/>
    <w:rsid w:val="00D77529"/>
    <w:rsid w:val="00D7791D"/>
    <w:rsid w:val="00D77937"/>
    <w:rsid w:val="00D80155"/>
    <w:rsid w:val="00D8041F"/>
    <w:rsid w:val="00D80B09"/>
    <w:rsid w:val="00D80B7A"/>
    <w:rsid w:val="00D81240"/>
    <w:rsid w:val="00D81683"/>
    <w:rsid w:val="00D816D7"/>
    <w:rsid w:val="00D8172C"/>
    <w:rsid w:val="00D819A2"/>
    <w:rsid w:val="00D82306"/>
    <w:rsid w:val="00D82762"/>
    <w:rsid w:val="00D828FC"/>
    <w:rsid w:val="00D82C16"/>
    <w:rsid w:val="00D82C8F"/>
    <w:rsid w:val="00D82CA0"/>
    <w:rsid w:val="00D8309F"/>
    <w:rsid w:val="00D8325B"/>
    <w:rsid w:val="00D836AC"/>
    <w:rsid w:val="00D83A8C"/>
    <w:rsid w:val="00D83BD6"/>
    <w:rsid w:val="00D83D22"/>
    <w:rsid w:val="00D83E78"/>
    <w:rsid w:val="00D84075"/>
    <w:rsid w:val="00D8444B"/>
    <w:rsid w:val="00D844EB"/>
    <w:rsid w:val="00D85288"/>
    <w:rsid w:val="00D8529F"/>
    <w:rsid w:val="00D856D9"/>
    <w:rsid w:val="00D86171"/>
    <w:rsid w:val="00D86751"/>
    <w:rsid w:val="00D86A8C"/>
    <w:rsid w:val="00D86AAC"/>
    <w:rsid w:val="00D87456"/>
    <w:rsid w:val="00D875EB"/>
    <w:rsid w:val="00D87C7C"/>
    <w:rsid w:val="00D87DB7"/>
    <w:rsid w:val="00D87E23"/>
    <w:rsid w:val="00D87E72"/>
    <w:rsid w:val="00D9013B"/>
    <w:rsid w:val="00D902F5"/>
    <w:rsid w:val="00D904F5"/>
    <w:rsid w:val="00D90600"/>
    <w:rsid w:val="00D90615"/>
    <w:rsid w:val="00D90E6B"/>
    <w:rsid w:val="00D9159C"/>
    <w:rsid w:val="00D91835"/>
    <w:rsid w:val="00D91994"/>
    <w:rsid w:val="00D921FC"/>
    <w:rsid w:val="00D9264C"/>
    <w:rsid w:val="00D92A1E"/>
    <w:rsid w:val="00D92BA0"/>
    <w:rsid w:val="00D935C6"/>
    <w:rsid w:val="00D93890"/>
    <w:rsid w:val="00D93B9B"/>
    <w:rsid w:val="00D94827"/>
    <w:rsid w:val="00D9484F"/>
    <w:rsid w:val="00D9496F"/>
    <w:rsid w:val="00D94ACF"/>
    <w:rsid w:val="00D94CFA"/>
    <w:rsid w:val="00D95377"/>
    <w:rsid w:val="00D953C5"/>
    <w:rsid w:val="00D95AA9"/>
    <w:rsid w:val="00D95AD7"/>
    <w:rsid w:val="00D95E36"/>
    <w:rsid w:val="00D9609A"/>
    <w:rsid w:val="00D965A1"/>
    <w:rsid w:val="00D965A7"/>
    <w:rsid w:val="00D9694A"/>
    <w:rsid w:val="00D96AC0"/>
    <w:rsid w:val="00D96FF2"/>
    <w:rsid w:val="00D9720A"/>
    <w:rsid w:val="00D972B7"/>
    <w:rsid w:val="00D972D7"/>
    <w:rsid w:val="00D97F54"/>
    <w:rsid w:val="00D97F6C"/>
    <w:rsid w:val="00D97F8D"/>
    <w:rsid w:val="00DA08EB"/>
    <w:rsid w:val="00DA091D"/>
    <w:rsid w:val="00DA1DCB"/>
    <w:rsid w:val="00DA2057"/>
    <w:rsid w:val="00DA2285"/>
    <w:rsid w:val="00DA266C"/>
    <w:rsid w:val="00DA2712"/>
    <w:rsid w:val="00DA2CDF"/>
    <w:rsid w:val="00DA3404"/>
    <w:rsid w:val="00DA36AF"/>
    <w:rsid w:val="00DA3B85"/>
    <w:rsid w:val="00DA3C3B"/>
    <w:rsid w:val="00DA40FA"/>
    <w:rsid w:val="00DA42D1"/>
    <w:rsid w:val="00DA42E5"/>
    <w:rsid w:val="00DA4902"/>
    <w:rsid w:val="00DA49E1"/>
    <w:rsid w:val="00DA4A68"/>
    <w:rsid w:val="00DA4E9B"/>
    <w:rsid w:val="00DA571D"/>
    <w:rsid w:val="00DA612F"/>
    <w:rsid w:val="00DA6346"/>
    <w:rsid w:val="00DA6514"/>
    <w:rsid w:val="00DA67FF"/>
    <w:rsid w:val="00DA6D53"/>
    <w:rsid w:val="00DA7759"/>
    <w:rsid w:val="00DA7D0D"/>
    <w:rsid w:val="00DA7EC1"/>
    <w:rsid w:val="00DB0390"/>
    <w:rsid w:val="00DB090A"/>
    <w:rsid w:val="00DB09BA"/>
    <w:rsid w:val="00DB09BF"/>
    <w:rsid w:val="00DB0DC0"/>
    <w:rsid w:val="00DB0E7F"/>
    <w:rsid w:val="00DB1032"/>
    <w:rsid w:val="00DB12FE"/>
    <w:rsid w:val="00DB195F"/>
    <w:rsid w:val="00DB1AF5"/>
    <w:rsid w:val="00DB22A4"/>
    <w:rsid w:val="00DB2345"/>
    <w:rsid w:val="00DB2391"/>
    <w:rsid w:val="00DB25AC"/>
    <w:rsid w:val="00DB2DCA"/>
    <w:rsid w:val="00DB2E2A"/>
    <w:rsid w:val="00DB33D6"/>
    <w:rsid w:val="00DB37EE"/>
    <w:rsid w:val="00DB394A"/>
    <w:rsid w:val="00DB3A71"/>
    <w:rsid w:val="00DB3BD4"/>
    <w:rsid w:val="00DB3D5B"/>
    <w:rsid w:val="00DB433C"/>
    <w:rsid w:val="00DB4D12"/>
    <w:rsid w:val="00DB5290"/>
    <w:rsid w:val="00DB52ED"/>
    <w:rsid w:val="00DB53E9"/>
    <w:rsid w:val="00DB5473"/>
    <w:rsid w:val="00DB563D"/>
    <w:rsid w:val="00DB56A0"/>
    <w:rsid w:val="00DB593F"/>
    <w:rsid w:val="00DB5B02"/>
    <w:rsid w:val="00DB5D7A"/>
    <w:rsid w:val="00DB5DF8"/>
    <w:rsid w:val="00DB5E34"/>
    <w:rsid w:val="00DB643B"/>
    <w:rsid w:val="00DB68DA"/>
    <w:rsid w:val="00DB6A1C"/>
    <w:rsid w:val="00DB6C19"/>
    <w:rsid w:val="00DB6EED"/>
    <w:rsid w:val="00DB7BB1"/>
    <w:rsid w:val="00DB7FA1"/>
    <w:rsid w:val="00DC014E"/>
    <w:rsid w:val="00DC108E"/>
    <w:rsid w:val="00DC1646"/>
    <w:rsid w:val="00DC1DC4"/>
    <w:rsid w:val="00DC1E05"/>
    <w:rsid w:val="00DC1E35"/>
    <w:rsid w:val="00DC25B3"/>
    <w:rsid w:val="00DC2621"/>
    <w:rsid w:val="00DC28FD"/>
    <w:rsid w:val="00DC2A56"/>
    <w:rsid w:val="00DC2FBB"/>
    <w:rsid w:val="00DC3662"/>
    <w:rsid w:val="00DC4991"/>
    <w:rsid w:val="00DC4C14"/>
    <w:rsid w:val="00DC5678"/>
    <w:rsid w:val="00DC57E9"/>
    <w:rsid w:val="00DC5CE9"/>
    <w:rsid w:val="00DC5DBF"/>
    <w:rsid w:val="00DC62A9"/>
    <w:rsid w:val="00DC62B2"/>
    <w:rsid w:val="00DC6666"/>
    <w:rsid w:val="00DC711F"/>
    <w:rsid w:val="00DC71D2"/>
    <w:rsid w:val="00DC7AF9"/>
    <w:rsid w:val="00DC7B8C"/>
    <w:rsid w:val="00DC7B9E"/>
    <w:rsid w:val="00DC7D08"/>
    <w:rsid w:val="00DD04DA"/>
    <w:rsid w:val="00DD0766"/>
    <w:rsid w:val="00DD08D0"/>
    <w:rsid w:val="00DD0B20"/>
    <w:rsid w:val="00DD0EAE"/>
    <w:rsid w:val="00DD0EF3"/>
    <w:rsid w:val="00DD14A7"/>
    <w:rsid w:val="00DD24E5"/>
    <w:rsid w:val="00DD2575"/>
    <w:rsid w:val="00DD25F4"/>
    <w:rsid w:val="00DD2618"/>
    <w:rsid w:val="00DD26C8"/>
    <w:rsid w:val="00DD2784"/>
    <w:rsid w:val="00DD27C8"/>
    <w:rsid w:val="00DD3020"/>
    <w:rsid w:val="00DD3AFA"/>
    <w:rsid w:val="00DD3E18"/>
    <w:rsid w:val="00DD3F4F"/>
    <w:rsid w:val="00DD4810"/>
    <w:rsid w:val="00DD4992"/>
    <w:rsid w:val="00DD4DD6"/>
    <w:rsid w:val="00DD4E7B"/>
    <w:rsid w:val="00DD51A5"/>
    <w:rsid w:val="00DD5298"/>
    <w:rsid w:val="00DD5C1B"/>
    <w:rsid w:val="00DD6395"/>
    <w:rsid w:val="00DD7108"/>
    <w:rsid w:val="00DD7428"/>
    <w:rsid w:val="00DD78C2"/>
    <w:rsid w:val="00DD7A2A"/>
    <w:rsid w:val="00DD7FF6"/>
    <w:rsid w:val="00DE0059"/>
    <w:rsid w:val="00DE0416"/>
    <w:rsid w:val="00DE0438"/>
    <w:rsid w:val="00DE07C1"/>
    <w:rsid w:val="00DE08CC"/>
    <w:rsid w:val="00DE1050"/>
    <w:rsid w:val="00DE1133"/>
    <w:rsid w:val="00DE1191"/>
    <w:rsid w:val="00DE120B"/>
    <w:rsid w:val="00DE173E"/>
    <w:rsid w:val="00DE17D7"/>
    <w:rsid w:val="00DE1D43"/>
    <w:rsid w:val="00DE1EE4"/>
    <w:rsid w:val="00DE2293"/>
    <w:rsid w:val="00DE235E"/>
    <w:rsid w:val="00DE257A"/>
    <w:rsid w:val="00DE2AF4"/>
    <w:rsid w:val="00DE2D47"/>
    <w:rsid w:val="00DE35EE"/>
    <w:rsid w:val="00DE3F23"/>
    <w:rsid w:val="00DE41DE"/>
    <w:rsid w:val="00DE424C"/>
    <w:rsid w:val="00DE4A4A"/>
    <w:rsid w:val="00DE4C5A"/>
    <w:rsid w:val="00DE4DD2"/>
    <w:rsid w:val="00DE4DEE"/>
    <w:rsid w:val="00DE55B4"/>
    <w:rsid w:val="00DE5794"/>
    <w:rsid w:val="00DE60D1"/>
    <w:rsid w:val="00DE68C8"/>
    <w:rsid w:val="00DE6B34"/>
    <w:rsid w:val="00DE703A"/>
    <w:rsid w:val="00DE70DF"/>
    <w:rsid w:val="00DE75C6"/>
    <w:rsid w:val="00DE7CFA"/>
    <w:rsid w:val="00DE7D94"/>
    <w:rsid w:val="00DF0392"/>
    <w:rsid w:val="00DF1045"/>
    <w:rsid w:val="00DF14E3"/>
    <w:rsid w:val="00DF1B95"/>
    <w:rsid w:val="00DF1CF4"/>
    <w:rsid w:val="00DF2327"/>
    <w:rsid w:val="00DF243E"/>
    <w:rsid w:val="00DF25D2"/>
    <w:rsid w:val="00DF277F"/>
    <w:rsid w:val="00DF2D3A"/>
    <w:rsid w:val="00DF34C4"/>
    <w:rsid w:val="00DF362F"/>
    <w:rsid w:val="00DF3866"/>
    <w:rsid w:val="00DF3D97"/>
    <w:rsid w:val="00DF4ADC"/>
    <w:rsid w:val="00DF552E"/>
    <w:rsid w:val="00DF5A2D"/>
    <w:rsid w:val="00DF5AF4"/>
    <w:rsid w:val="00DF5C3F"/>
    <w:rsid w:val="00DF5F72"/>
    <w:rsid w:val="00DF5F86"/>
    <w:rsid w:val="00DF66FB"/>
    <w:rsid w:val="00DF67BD"/>
    <w:rsid w:val="00DF6899"/>
    <w:rsid w:val="00DF6FCC"/>
    <w:rsid w:val="00DF757F"/>
    <w:rsid w:val="00DF7644"/>
    <w:rsid w:val="00DF76A5"/>
    <w:rsid w:val="00DF7808"/>
    <w:rsid w:val="00DF7F1E"/>
    <w:rsid w:val="00E00189"/>
    <w:rsid w:val="00E002A5"/>
    <w:rsid w:val="00E00477"/>
    <w:rsid w:val="00E006B9"/>
    <w:rsid w:val="00E00D09"/>
    <w:rsid w:val="00E00D89"/>
    <w:rsid w:val="00E00DB9"/>
    <w:rsid w:val="00E00EAB"/>
    <w:rsid w:val="00E0111E"/>
    <w:rsid w:val="00E016F9"/>
    <w:rsid w:val="00E01DC2"/>
    <w:rsid w:val="00E025AD"/>
    <w:rsid w:val="00E02C88"/>
    <w:rsid w:val="00E02E9C"/>
    <w:rsid w:val="00E03827"/>
    <w:rsid w:val="00E03CE1"/>
    <w:rsid w:val="00E04165"/>
    <w:rsid w:val="00E0429F"/>
    <w:rsid w:val="00E043FC"/>
    <w:rsid w:val="00E04A10"/>
    <w:rsid w:val="00E04AE6"/>
    <w:rsid w:val="00E051FE"/>
    <w:rsid w:val="00E052E2"/>
    <w:rsid w:val="00E05349"/>
    <w:rsid w:val="00E05358"/>
    <w:rsid w:val="00E05635"/>
    <w:rsid w:val="00E05937"/>
    <w:rsid w:val="00E06059"/>
    <w:rsid w:val="00E071C4"/>
    <w:rsid w:val="00E07315"/>
    <w:rsid w:val="00E073C5"/>
    <w:rsid w:val="00E07F44"/>
    <w:rsid w:val="00E10167"/>
    <w:rsid w:val="00E1025C"/>
    <w:rsid w:val="00E10662"/>
    <w:rsid w:val="00E10C4C"/>
    <w:rsid w:val="00E10C88"/>
    <w:rsid w:val="00E10D22"/>
    <w:rsid w:val="00E10E17"/>
    <w:rsid w:val="00E110BF"/>
    <w:rsid w:val="00E11C5D"/>
    <w:rsid w:val="00E11D0D"/>
    <w:rsid w:val="00E11F38"/>
    <w:rsid w:val="00E122E7"/>
    <w:rsid w:val="00E122F6"/>
    <w:rsid w:val="00E125BB"/>
    <w:rsid w:val="00E1260D"/>
    <w:rsid w:val="00E126BA"/>
    <w:rsid w:val="00E12923"/>
    <w:rsid w:val="00E13539"/>
    <w:rsid w:val="00E13589"/>
    <w:rsid w:val="00E13A48"/>
    <w:rsid w:val="00E1490E"/>
    <w:rsid w:val="00E14B09"/>
    <w:rsid w:val="00E14C9B"/>
    <w:rsid w:val="00E14E4A"/>
    <w:rsid w:val="00E1504A"/>
    <w:rsid w:val="00E1541E"/>
    <w:rsid w:val="00E154A5"/>
    <w:rsid w:val="00E156C4"/>
    <w:rsid w:val="00E157E4"/>
    <w:rsid w:val="00E15A87"/>
    <w:rsid w:val="00E15A90"/>
    <w:rsid w:val="00E15D69"/>
    <w:rsid w:val="00E16115"/>
    <w:rsid w:val="00E16191"/>
    <w:rsid w:val="00E166B4"/>
    <w:rsid w:val="00E16FD7"/>
    <w:rsid w:val="00E1701A"/>
    <w:rsid w:val="00E176A1"/>
    <w:rsid w:val="00E176DC"/>
    <w:rsid w:val="00E179E6"/>
    <w:rsid w:val="00E20818"/>
    <w:rsid w:val="00E20B80"/>
    <w:rsid w:val="00E2164D"/>
    <w:rsid w:val="00E21D53"/>
    <w:rsid w:val="00E221A4"/>
    <w:rsid w:val="00E22601"/>
    <w:rsid w:val="00E232DD"/>
    <w:rsid w:val="00E23565"/>
    <w:rsid w:val="00E2386A"/>
    <w:rsid w:val="00E23AE8"/>
    <w:rsid w:val="00E23F92"/>
    <w:rsid w:val="00E24017"/>
    <w:rsid w:val="00E2443B"/>
    <w:rsid w:val="00E24614"/>
    <w:rsid w:val="00E249E6"/>
    <w:rsid w:val="00E2530E"/>
    <w:rsid w:val="00E253D3"/>
    <w:rsid w:val="00E253FF"/>
    <w:rsid w:val="00E25588"/>
    <w:rsid w:val="00E2567D"/>
    <w:rsid w:val="00E25ADB"/>
    <w:rsid w:val="00E26046"/>
    <w:rsid w:val="00E26B29"/>
    <w:rsid w:val="00E26D3E"/>
    <w:rsid w:val="00E26D56"/>
    <w:rsid w:val="00E27046"/>
    <w:rsid w:val="00E270CF"/>
    <w:rsid w:val="00E275CE"/>
    <w:rsid w:val="00E30035"/>
    <w:rsid w:val="00E30169"/>
    <w:rsid w:val="00E3030F"/>
    <w:rsid w:val="00E3089D"/>
    <w:rsid w:val="00E30C1A"/>
    <w:rsid w:val="00E3146C"/>
    <w:rsid w:val="00E3158F"/>
    <w:rsid w:val="00E31629"/>
    <w:rsid w:val="00E31931"/>
    <w:rsid w:val="00E32186"/>
    <w:rsid w:val="00E321BB"/>
    <w:rsid w:val="00E3222F"/>
    <w:rsid w:val="00E3233A"/>
    <w:rsid w:val="00E32954"/>
    <w:rsid w:val="00E32F78"/>
    <w:rsid w:val="00E32F8C"/>
    <w:rsid w:val="00E33578"/>
    <w:rsid w:val="00E33825"/>
    <w:rsid w:val="00E33DEA"/>
    <w:rsid w:val="00E33E9B"/>
    <w:rsid w:val="00E33F99"/>
    <w:rsid w:val="00E34408"/>
    <w:rsid w:val="00E344FE"/>
    <w:rsid w:val="00E34985"/>
    <w:rsid w:val="00E353A3"/>
    <w:rsid w:val="00E353DB"/>
    <w:rsid w:val="00E3553E"/>
    <w:rsid w:val="00E35922"/>
    <w:rsid w:val="00E35EFC"/>
    <w:rsid w:val="00E36887"/>
    <w:rsid w:val="00E36D26"/>
    <w:rsid w:val="00E36EB8"/>
    <w:rsid w:val="00E405FB"/>
    <w:rsid w:val="00E4074A"/>
    <w:rsid w:val="00E408E3"/>
    <w:rsid w:val="00E40901"/>
    <w:rsid w:val="00E40A10"/>
    <w:rsid w:val="00E4122C"/>
    <w:rsid w:val="00E415C7"/>
    <w:rsid w:val="00E417CE"/>
    <w:rsid w:val="00E41EAB"/>
    <w:rsid w:val="00E421BE"/>
    <w:rsid w:val="00E4221C"/>
    <w:rsid w:val="00E42982"/>
    <w:rsid w:val="00E42F8F"/>
    <w:rsid w:val="00E4332A"/>
    <w:rsid w:val="00E43B5B"/>
    <w:rsid w:val="00E43D6B"/>
    <w:rsid w:val="00E44D27"/>
    <w:rsid w:val="00E450B8"/>
    <w:rsid w:val="00E45F75"/>
    <w:rsid w:val="00E469D8"/>
    <w:rsid w:val="00E46BBD"/>
    <w:rsid w:val="00E46F39"/>
    <w:rsid w:val="00E4727C"/>
    <w:rsid w:val="00E4756F"/>
    <w:rsid w:val="00E47DAF"/>
    <w:rsid w:val="00E47EDE"/>
    <w:rsid w:val="00E5014A"/>
    <w:rsid w:val="00E50840"/>
    <w:rsid w:val="00E50966"/>
    <w:rsid w:val="00E50B1B"/>
    <w:rsid w:val="00E50CAB"/>
    <w:rsid w:val="00E511E1"/>
    <w:rsid w:val="00E514A2"/>
    <w:rsid w:val="00E5198C"/>
    <w:rsid w:val="00E51C33"/>
    <w:rsid w:val="00E5202D"/>
    <w:rsid w:val="00E52917"/>
    <w:rsid w:val="00E52A4C"/>
    <w:rsid w:val="00E52A51"/>
    <w:rsid w:val="00E52B1D"/>
    <w:rsid w:val="00E52CE4"/>
    <w:rsid w:val="00E53278"/>
    <w:rsid w:val="00E53358"/>
    <w:rsid w:val="00E53E80"/>
    <w:rsid w:val="00E544A5"/>
    <w:rsid w:val="00E54B2A"/>
    <w:rsid w:val="00E54DBE"/>
    <w:rsid w:val="00E54F58"/>
    <w:rsid w:val="00E551C8"/>
    <w:rsid w:val="00E55791"/>
    <w:rsid w:val="00E55959"/>
    <w:rsid w:val="00E55C66"/>
    <w:rsid w:val="00E5601E"/>
    <w:rsid w:val="00E561F1"/>
    <w:rsid w:val="00E564F0"/>
    <w:rsid w:val="00E565EE"/>
    <w:rsid w:val="00E56B06"/>
    <w:rsid w:val="00E56C5F"/>
    <w:rsid w:val="00E56C61"/>
    <w:rsid w:val="00E57154"/>
    <w:rsid w:val="00E57711"/>
    <w:rsid w:val="00E57B39"/>
    <w:rsid w:val="00E600E2"/>
    <w:rsid w:val="00E607CB"/>
    <w:rsid w:val="00E60AF5"/>
    <w:rsid w:val="00E60BCD"/>
    <w:rsid w:val="00E61093"/>
    <w:rsid w:val="00E6166C"/>
    <w:rsid w:val="00E61C25"/>
    <w:rsid w:val="00E61C53"/>
    <w:rsid w:val="00E622B1"/>
    <w:rsid w:val="00E62A6D"/>
    <w:rsid w:val="00E62FE8"/>
    <w:rsid w:val="00E6327D"/>
    <w:rsid w:val="00E63604"/>
    <w:rsid w:val="00E6360F"/>
    <w:rsid w:val="00E63706"/>
    <w:rsid w:val="00E63AC8"/>
    <w:rsid w:val="00E63E3B"/>
    <w:rsid w:val="00E63EC3"/>
    <w:rsid w:val="00E641BD"/>
    <w:rsid w:val="00E64386"/>
    <w:rsid w:val="00E643A7"/>
    <w:rsid w:val="00E64A14"/>
    <w:rsid w:val="00E64AF0"/>
    <w:rsid w:val="00E64BCF"/>
    <w:rsid w:val="00E65387"/>
    <w:rsid w:val="00E65473"/>
    <w:rsid w:val="00E6564B"/>
    <w:rsid w:val="00E656B6"/>
    <w:rsid w:val="00E65BD4"/>
    <w:rsid w:val="00E65D00"/>
    <w:rsid w:val="00E65E42"/>
    <w:rsid w:val="00E66118"/>
    <w:rsid w:val="00E664A6"/>
    <w:rsid w:val="00E66656"/>
    <w:rsid w:val="00E66E68"/>
    <w:rsid w:val="00E6707B"/>
    <w:rsid w:val="00E67139"/>
    <w:rsid w:val="00E674C9"/>
    <w:rsid w:val="00E67D74"/>
    <w:rsid w:val="00E67FBD"/>
    <w:rsid w:val="00E7080D"/>
    <w:rsid w:val="00E70CF2"/>
    <w:rsid w:val="00E71002"/>
    <w:rsid w:val="00E71410"/>
    <w:rsid w:val="00E71B00"/>
    <w:rsid w:val="00E71B34"/>
    <w:rsid w:val="00E71C5F"/>
    <w:rsid w:val="00E71ED1"/>
    <w:rsid w:val="00E71F90"/>
    <w:rsid w:val="00E72C6D"/>
    <w:rsid w:val="00E7346D"/>
    <w:rsid w:val="00E73930"/>
    <w:rsid w:val="00E73944"/>
    <w:rsid w:val="00E74037"/>
    <w:rsid w:val="00E74151"/>
    <w:rsid w:val="00E74794"/>
    <w:rsid w:val="00E747C9"/>
    <w:rsid w:val="00E747D5"/>
    <w:rsid w:val="00E74BF5"/>
    <w:rsid w:val="00E75623"/>
    <w:rsid w:val="00E761AC"/>
    <w:rsid w:val="00E76360"/>
    <w:rsid w:val="00E76576"/>
    <w:rsid w:val="00E76A97"/>
    <w:rsid w:val="00E77374"/>
    <w:rsid w:val="00E80211"/>
    <w:rsid w:val="00E808CE"/>
    <w:rsid w:val="00E80974"/>
    <w:rsid w:val="00E80B52"/>
    <w:rsid w:val="00E80C53"/>
    <w:rsid w:val="00E8106B"/>
    <w:rsid w:val="00E81373"/>
    <w:rsid w:val="00E81F98"/>
    <w:rsid w:val="00E82175"/>
    <w:rsid w:val="00E82411"/>
    <w:rsid w:val="00E8258E"/>
    <w:rsid w:val="00E825CE"/>
    <w:rsid w:val="00E82640"/>
    <w:rsid w:val="00E82799"/>
    <w:rsid w:val="00E831A0"/>
    <w:rsid w:val="00E831BD"/>
    <w:rsid w:val="00E83271"/>
    <w:rsid w:val="00E83944"/>
    <w:rsid w:val="00E83988"/>
    <w:rsid w:val="00E83FDA"/>
    <w:rsid w:val="00E8417D"/>
    <w:rsid w:val="00E844D4"/>
    <w:rsid w:val="00E84681"/>
    <w:rsid w:val="00E85825"/>
    <w:rsid w:val="00E85B8C"/>
    <w:rsid w:val="00E85D75"/>
    <w:rsid w:val="00E86090"/>
    <w:rsid w:val="00E8653F"/>
    <w:rsid w:val="00E867BB"/>
    <w:rsid w:val="00E86989"/>
    <w:rsid w:val="00E86EB1"/>
    <w:rsid w:val="00E8732A"/>
    <w:rsid w:val="00E873EA"/>
    <w:rsid w:val="00E87AC1"/>
    <w:rsid w:val="00E87DF2"/>
    <w:rsid w:val="00E87F58"/>
    <w:rsid w:val="00E90022"/>
    <w:rsid w:val="00E900F6"/>
    <w:rsid w:val="00E91083"/>
    <w:rsid w:val="00E91398"/>
    <w:rsid w:val="00E9178F"/>
    <w:rsid w:val="00E91A3D"/>
    <w:rsid w:val="00E91EFE"/>
    <w:rsid w:val="00E91F12"/>
    <w:rsid w:val="00E9217E"/>
    <w:rsid w:val="00E9240A"/>
    <w:rsid w:val="00E930C0"/>
    <w:rsid w:val="00E95354"/>
    <w:rsid w:val="00E95BAB"/>
    <w:rsid w:val="00E96398"/>
    <w:rsid w:val="00E963BA"/>
    <w:rsid w:val="00E96791"/>
    <w:rsid w:val="00E96CB9"/>
    <w:rsid w:val="00E96FD2"/>
    <w:rsid w:val="00E97AEE"/>
    <w:rsid w:val="00E97BAE"/>
    <w:rsid w:val="00E97F42"/>
    <w:rsid w:val="00EA008F"/>
    <w:rsid w:val="00EA0168"/>
    <w:rsid w:val="00EA0278"/>
    <w:rsid w:val="00EA06CB"/>
    <w:rsid w:val="00EA0917"/>
    <w:rsid w:val="00EA0D7C"/>
    <w:rsid w:val="00EA0E7D"/>
    <w:rsid w:val="00EA10AA"/>
    <w:rsid w:val="00EA155B"/>
    <w:rsid w:val="00EA1588"/>
    <w:rsid w:val="00EA1C3E"/>
    <w:rsid w:val="00EA1D73"/>
    <w:rsid w:val="00EA1F2E"/>
    <w:rsid w:val="00EA23C4"/>
    <w:rsid w:val="00EA2551"/>
    <w:rsid w:val="00EA2D7A"/>
    <w:rsid w:val="00EA3532"/>
    <w:rsid w:val="00EA3A75"/>
    <w:rsid w:val="00EA3C52"/>
    <w:rsid w:val="00EA3DD0"/>
    <w:rsid w:val="00EA405C"/>
    <w:rsid w:val="00EA4586"/>
    <w:rsid w:val="00EA492A"/>
    <w:rsid w:val="00EA4ACC"/>
    <w:rsid w:val="00EA4E6B"/>
    <w:rsid w:val="00EA63F4"/>
    <w:rsid w:val="00EA6B79"/>
    <w:rsid w:val="00EA73EF"/>
    <w:rsid w:val="00EB0366"/>
    <w:rsid w:val="00EB06F4"/>
    <w:rsid w:val="00EB0BB2"/>
    <w:rsid w:val="00EB140D"/>
    <w:rsid w:val="00EB14BB"/>
    <w:rsid w:val="00EB299C"/>
    <w:rsid w:val="00EB29C9"/>
    <w:rsid w:val="00EB337F"/>
    <w:rsid w:val="00EB3B7E"/>
    <w:rsid w:val="00EB402D"/>
    <w:rsid w:val="00EB40C6"/>
    <w:rsid w:val="00EB4470"/>
    <w:rsid w:val="00EB4901"/>
    <w:rsid w:val="00EB4B35"/>
    <w:rsid w:val="00EB4CBA"/>
    <w:rsid w:val="00EB508B"/>
    <w:rsid w:val="00EB532E"/>
    <w:rsid w:val="00EB53FC"/>
    <w:rsid w:val="00EB543E"/>
    <w:rsid w:val="00EB5921"/>
    <w:rsid w:val="00EB5CB2"/>
    <w:rsid w:val="00EB5F10"/>
    <w:rsid w:val="00EB61E8"/>
    <w:rsid w:val="00EB6431"/>
    <w:rsid w:val="00EB65C7"/>
    <w:rsid w:val="00EB68A6"/>
    <w:rsid w:val="00EB7A77"/>
    <w:rsid w:val="00EB7E6A"/>
    <w:rsid w:val="00EC0070"/>
    <w:rsid w:val="00EC0262"/>
    <w:rsid w:val="00EC06E0"/>
    <w:rsid w:val="00EC0875"/>
    <w:rsid w:val="00EC1687"/>
    <w:rsid w:val="00EC17FF"/>
    <w:rsid w:val="00EC2092"/>
    <w:rsid w:val="00EC2AEA"/>
    <w:rsid w:val="00EC2F5B"/>
    <w:rsid w:val="00EC2FF8"/>
    <w:rsid w:val="00EC3CAB"/>
    <w:rsid w:val="00EC44AB"/>
    <w:rsid w:val="00EC49C3"/>
    <w:rsid w:val="00EC4F96"/>
    <w:rsid w:val="00EC50BB"/>
    <w:rsid w:val="00EC5511"/>
    <w:rsid w:val="00EC603B"/>
    <w:rsid w:val="00EC61A7"/>
    <w:rsid w:val="00EC627C"/>
    <w:rsid w:val="00EC68D4"/>
    <w:rsid w:val="00EC6ABE"/>
    <w:rsid w:val="00EC6B36"/>
    <w:rsid w:val="00EC7198"/>
    <w:rsid w:val="00EC77AA"/>
    <w:rsid w:val="00EC79A7"/>
    <w:rsid w:val="00ED0199"/>
    <w:rsid w:val="00ED03B4"/>
    <w:rsid w:val="00ED0506"/>
    <w:rsid w:val="00ED0601"/>
    <w:rsid w:val="00ED0C5E"/>
    <w:rsid w:val="00ED1048"/>
    <w:rsid w:val="00ED1575"/>
    <w:rsid w:val="00ED1DEC"/>
    <w:rsid w:val="00ED1ED9"/>
    <w:rsid w:val="00ED2062"/>
    <w:rsid w:val="00ED2DE8"/>
    <w:rsid w:val="00ED319B"/>
    <w:rsid w:val="00ED3FC2"/>
    <w:rsid w:val="00ED42D2"/>
    <w:rsid w:val="00ED49F7"/>
    <w:rsid w:val="00ED4DB1"/>
    <w:rsid w:val="00ED5690"/>
    <w:rsid w:val="00ED56F6"/>
    <w:rsid w:val="00ED58BE"/>
    <w:rsid w:val="00ED59A3"/>
    <w:rsid w:val="00ED5E1F"/>
    <w:rsid w:val="00ED61AD"/>
    <w:rsid w:val="00ED6587"/>
    <w:rsid w:val="00ED79DE"/>
    <w:rsid w:val="00ED7A2E"/>
    <w:rsid w:val="00ED7A35"/>
    <w:rsid w:val="00EE006A"/>
    <w:rsid w:val="00EE018A"/>
    <w:rsid w:val="00EE02F6"/>
    <w:rsid w:val="00EE03E7"/>
    <w:rsid w:val="00EE0590"/>
    <w:rsid w:val="00EE0951"/>
    <w:rsid w:val="00EE13FC"/>
    <w:rsid w:val="00EE1CE7"/>
    <w:rsid w:val="00EE1DB4"/>
    <w:rsid w:val="00EE1E84"/>
    <w:rsid w:val="00EE1EEB"/>
    <w:rsid w:val="00EE2891"/>
    <w:rsid w:val="00EE28CE"/>
    <w:rsid w:val="00EE2C44"/>
    <w:rsid w:val="00EE3897"/>
    <w:rsid w:val="00EE3F0F"/>
    <w:rsid w:val="00EE4091"/>
    <w:rsid w:val="00EE48D8"/>
    <w:rsid w:val="00EE4EDC"/>
    <w:rsid w:val="00EE50A0"/>
    <w:rsid w:val="00EE5900"/>
    <w:rsid w:val="00EE5B8E"/>
    <w:rsid w:val="00EE5C84"/>
    <w:rsid w:val="00EE62C4"/>
    <w:rsid w:val="00EE62CA"/>
    <w:rsid w:val="00EE6315"/>
    <w:rsid w:val="00EE6AAB"/>
    <w:rsid w:val="00EE6AD3"/>
    <w:rsid w:val="00EE6CFB"/>
    <w:rsid w:val="00EE7C33"/>
    <w:rsid w:val="00EE7D5C"/>
    <w:rsid w:val="00EF037D"/>
    <w:rsid w:val="00EF074C"/>
    <w:rsid w:val="00EF091C"/>
    <w:rsid w:val="00EF17B0"/>
    <w:rsid w:val="00EF1BC7"/>
    <w:rsid w:val="00EF1C2E"/>
    <w:rsid w:val="00EF232E"/>
    <w:rsid w:val="00EF2B87"/>
    <w:rsid w:val="00EF2D29"/>
    <w:rsid w:val="00EF36B1"/>
    <w:rsid w:val="00EF384A"/>
    <w:rsid w:val="00EF3885"/>
    <w:rsid w:val="00EF3980"/>
    <w:rsid w:val="00EF3ADD"/>
    <w:rsid w:val="00EF4268"/>
    <w:rsid w:val="00EF4B3F"/>
    <w:rsid w:val="00EF4BF4"/>
    <w:rsid w:val="00EF57F1"/>
    <w:rsid w:val="00EF5C75"/>
    <w:rsid w:val="00EF71D7"/>
    <w:rsid w:val="00EF7443"/>
    <w:rsid w:val="00EF75EA"/>
    <w:rsid w:val="00EF7CDC"/>
    <w:rsid w:val="00EF7F23"/>
    <w:rsid w:val="00F001C2"/>
    <w:rsid w:val="00F01094"/>
    <w:rsid w:val="00F01368"/>
    <w:rsid w:val="00F0167D"/>
    <w:rsid w:val="00F01D1B"/>
    <w:rsid w:val="00F01D7B"/>
    <w:rsid w:val="00F01EBA"/>
    <w:rsid w:val="00F01FB5"/>
    <w:rsid w:val="00F026FC"/>
    <w:rsid w:val="00F02959"/>
    <w:rsid w:val="00F02C1D"/>
    <w:rsid w:val="00F02C23"/>
    <w:rsid w:val="00F02C43"/>
    <w:rsid w:val="00F03D89"/>
    <w:rsid w:val="00F03E51"/>
    <w:rsid w:val="00F03F16"/>
    <w:rsid w:val="00F04032"/>
    <w:rsid w:val="00F0444D"/>
    <w:rsid w:val="00F044FB"/>
    <w:rsid w:val="00F048E4"/>
    <w:rsid w:val="00F05421"/>
    <w:rsid w:val="00F05591"/>
    <w:rsid w:val="00F05AB8"/>
    <w:rsid w:val="00F05BEB"/>
    <w:rsid w:val="00F0637E"/>
    <w:rsid w:val="00F06614"/>
    <w:rsid w:val="00F069C1"/>
    <w:rsid w:val="00F06D60"/>
    <w:rsid w:val="00F06E2C"/>
    <w:rsid w:val="00F06F51"/>
    <w:rsid w:val="00F0725B"/>
    <w:rsid w:val="00F072F1"/>
    <w:rsid w:val="00F07499"/>
    <w:rsid w:val="00F0773E"/>
    <w:rsid w:val="00F07878"/>
    <w:rsid w:val="00F0791F"/>
    <w:rsid w:val="00F10272"/>
    <w:rsid w:val="00F10647"/>
    <w:rsid w:val="00F11220"/>
    <w:rsid w:val="00F11361"/>
    <w:rsid w:val="00F119C2"/>
    <w:rsid w:val="00F1233A"/>
    <w:rsid w:val="00F12695"/>
    <w:rsid w:val="00F139DC"/>
    <w:rsid w:val="00F13C5E"/>
    <w:rsid w:val="00F13DDF"/>
    <w:rsid w:val="00F14708"/>
    <w:rsid w:val="00F14A59"/>
    <w:rsid w:val="00F14F17"/>
    <w:rsid w:val="00F15145"/>
    <w:rsid w:val="00F15AC8"/>
    <w:rsid w:val="00F15AFB"/>
    <w:rsid w:val="00F16137"/>
    <w:rsid w:val="00F1624B"/>
    <w:rsid w:val="00F1639B"/>
    <w:rsid w:val="00F170CA"/>
    <w:rsid w:val="00F17566"/>
    <w:rsid w:val="00F179F4"/>
    <w:rsid w:val="00F20562"/>
    <w:rsid w:val="00F205F5"/>
    <w:rsid w:val="00F21204"/>
    <w:rsid w:val="00F215B7"/>
    <w:rsid w:val="00F216EA"/>
    <w:rsid w:val="00F21CF8"/>
    <w:rsid w:val="00F220AA"/>
    <w:rsid w:val="00F22184"/>
    <w:rsid w:val="00F2231A"/>
    <w:rsid w:val="00F224EF"/>
    <w:rsid w:val="00F228C4"/>
    <w:rsid w:val="00F229E6"/>
    <w:rsid w:val="00F22D2D"/>
    <w:rsid w:val="00F23004"/>
    <w:rsid w:val="00F2350A"/>
    <w:rsid w:val="00F23792"/>
    <w:rsid w:val="00F237B1"/>
    <w:rsid w:val="00F239DC"/>
    <w:rsid w:val="00F23C00"/>
    <w:rsid w:val="00F240B9"/>
    <w:rsid w:val="00F24618"/>
    <w:rsid w:val="00F24BD9"/>
    <w:rsid w:val="00F24D7B"/>
    <w:rsid w:val="00F24F23"/>
    <w:rsid w:val="00F25237"/>
    <w:rsid w:val="00F2605D"/>
    <w:rsid w:val="00F26341"/>
    <w:rsid w:val="00F26795"/>
    <w:rsid w:val="00F268B7"/>
    <w:rsid w:val="00F26B3F"/>
    <w:rsid w:val="00F26F2F"/>
    <w:rsid w:val="00F27004"/>
    <w:rsid w:val="00F27DE1"/>
    <w:rsid w:val="00F3018E"/>
    <w:rsid w:val="00F302BF"/>
    <w:rsid w:val="00F30523"/>
    <w:rsid w:val="00F30619"/>
    <w:rsid w:val="00F306D4"/>
    <w:rsid w:val="00F30A27"/>
    <w:rsid w:val="00F30FB0"/>
    <w:rsid w:val="00F311FA"/>
    <w:rsid w:val="00F3124E"/>
    <w:rsid w:val="00F31310"/>
    <w:rsid w:val="00F31589"/>
    <w:rsid w:val="00F3186E"/>
    <w:rsid w:val="00F318FF"/>
    <w:rsid w:val="00F31EF9"/>
    <w:rsid w:val="00F32AC0"/>
    <w:rsid w:val="00F33473"/>
    <w:rsid w:val="00F33F1D"/>
    <w:rsid w:val="00F33FDF"/>
    <w:rsid w:val="00F341D4"/>
    <w:rsid w:val="00F34410"/>
    <w:rsid w:val="00F3478F"/>
    <w:rsid w:val="00F34952"/>
    <w:rsid w:val="00F34B77"/>
    <w:rsid w:val="00F34BF0"/>
    <w:rsid w:val="00F34DDE"/>
    <w:rsid w:val="00F35D13"/>
    <w:rsid w:val="00F360C8"/>
    <w:rsid w:val="00F362C1"/>
    <w:rsid w:val="00F36704"/>
    <w:rsid w:val="00F36780"/>
    <w:rsid w:val="00F36A67"/>
    <w:rsid w:val="00F36B3A"/>
    <w:rsid w:val="00F36D44"/>
    <w:rsid w:val="00F36E1F"/>
    <w:rsid w:val="00F36ED2"/>
    <w:rsid w:val="00F36EF3"/>
    <w:rsid w:val="00F378CD"/>
    <w:rsid w:val="00F37A45"/>
    <w:rsid w:val="00F405A1"/>
    <w:rsid w:val="00F405A7"/>
    <w:rsid w:val="00F407BD"/>
    <w:rsid w:val="00F41064"/>
    <w:rsid w:val="00F42D30"/>
    <w:rsid w:val="00F43003"/>
    <w:rsid w:val="00F43196"/>
    <w:rsid w:val="00F435B7"/>
    <w:rsid w:val="00F438D1"/>
    <w:rsid w:val="00F43A27"/>
    <w:rsid w:val="00F43B08"/>
    <w:rsid w:val="00F43ED6"/>
    <w:rsid w:val="00F4459A"/>
    <w:rsid w:val="00F448A6"/>
    <w:rsid w:val="00F44C8A"/>
    <w:rsid w:val="00F452E4"/>
    <w:rsid w:val="00F454E2"/>
    <w:rsid w:val="00F45611"/>
    <w:rsid w:val="00F45AC2"/>
    <w:rsid w:val="00F45D4E"/>
    <w:rsid w:val="00F45E44"/>
    <w:rsid w:val="00F45FA1"/>
    <w:rsid w:val="00F463FF"/>
    <w:rsid w:val="00F464DD"/>
    <w:rsid w:val="00F4695F"/>
    <w:rsid w:val="00F47252"/>
    <w:rsid w:val="00F47326"/>
    <w:rsid w:val="00F47462"/>
    <w:rsid w:val="00F501DD"/>
    <w:rsid w:val="00F50EB8"/>
    <w:rsid w:val="00F5129C"/>
    <w:rsid w:val="00F51332"/>
    <w:rsid w:val="00F5180C"/>
    <w:rsid w:val="00F51AD5"/>
    <w:rsid w:val="00F51F72"/>
    <w:rsid w:val="00F520DF"/>
    <w:rsid w:val="00F520FD"/>
    <w:rsid w:val="00F525D7"/>
    <w:rsid w:val="00F526D3"/>
    <w:rsid w:val="00F52E34"/>
    <w:rsid w:val="00F535CB"/>
    <w:rsid w:val="00F5360C"/>
    <w:rsid w:val="00F54380"/>
    <w:rsid w:val="00F5490B"/>
    <w:rsid w:val="00F549C8"/>
    <w:rsid w:val="00F54ABF"/>
    <w:rsid w:val="00F54F3A"/>
    <w:rsid w:val="00F54F52"/>
    <w:rsid w:val="00F556BE"/>
    <w:rsid w:val="00F55835"/>
    <w:rsid w:val="00F559D1"/>
    <w:rsid w:val="00F55A63"/>
    <w:rsid w:val="00F55FBF"/>
    <w:rsid w:val="00F563BC"/>
    <w:rsid w:val="00F56441"/>
    <w:rsid w:val="00F56477"/>
    <w:rsid w:val="00F564AD"/>
    <w:rsid w:val="00F564C7"/>
    <w:rsid w:val="00F5711B"/>
    <w:rsid w:val="00F57475"/>
    <w:rsid w:val="00F5769F"/>
    <w:rsid w:val="00F5774E"/>
    <w:rsid w:val="00F57FE0"/>
    <w:rsid w:val="00F603DE"/>
    <w:rsid w:val="00F604A9"/>
    <w:rsid w:val="00F6085F"/>
    <w:rsid w:val="00F60EB8"/>
    <w:rsid w:val="00F6123C"/>
    <w:rsid w:val="00F61588"/>
    <w:rsid w:val="00F61963"/>
    <w:rsid w:val="00F61A0B"/>
    <w:rsid w:val="00F61EA7"/>
    <w:rsid w:val="00F620D7"/>
    <w:rsid w:val="00F62107"/>
    <w:rsid w:val="00F6220D"/>
    <w:rsid w:val="00F62690"/>
    <w:rsid w:val="00F62CB7"/>
    <w:rsid w:val="00F62DEA"/>
    <w:rsid w:val="00F62EAB"/>
    <w:rsid w:val="00F630AD"/>
    <w:rsid w:val="00F6341D"/>
    <w:rsid w:val="00F6395C"/>
    <w:rsid w:val="00F63A56"/>
    <w:rsid w:val="00F63ADC"/>
    <w:rsid w:val="00F63B2E"/>
    <w:rsid w:val="00F63BC7"/>
    <w:rsid w:val="00F6467E"/>
    <w:rsid w:val="00F647B4"/>
    <w:rsid w:val="00F64E52"/>
    <w:rsid w:val="00F6552B"/>
    <w:rsid w:val="00F6559C"/>
    <w:rsid w:val="00F65A18"/>
    <w:rsid w:val="00F65E4A"/>
    <w:rsid w:val="00F65E6B"/>
    <w:rsid w:val="00F65FF6"/>
    <w:rsid w:val="00F66450"/>
    <w:rsid w:val="00F66A8B"/>
    <w:rsid w:val="00F673DD"/>
    <w:rsid w:val="00F679CC"/>
    <w:rsid w:val="00F70075"/>
    <w:rsid w:val="00F70290"/>
    <w:rsid w:val="00F707A2"/>
    <w:rsid w:val="00F70DB3"/>
    <w:rsid w:val="00F71924"/>
    <w:rsid w:val="00F71A65"/>
    <w:rsid w:val="00F72432"/>
    <w:rsid w:val="00F7272D"/>
    <w:rsid w:val="00F72737"/>
    <w:rsid w:val="00F7282D"/>
    <w:rsid w:val="00F72E04"/>
    <w:rsid w:val="00F72F60"/>
    <w:rsid w:val="00F73238"/>
    <w:rsid w:val="00F7327D"/>
    <w:rsid w:val="00F733CB"/>
    <w:rsid w:val="00F73BC0"/>
    <w:rsid w:val="00F7440F"/>
    <w:rsid w:val="00F747DE"/>
    <w:rsid w:val="00F74A8B"/>
    <w:rsid w:val="00F74D28"/>
    <w:rsid w:val="00F74E21"/>
    <w:rsid w:val="00F74FFA"/>
    <w:rsid w:val="00F75085"/>
    <w:rsid w:val="00F757FE"/>
    <w:rsid w:val="00F75B3E"/>
    <w:rsid w:val="00F7636B"/>
    <w:rsid w:val="00F765F7"/>
    <w:rsid w:val="00F76A04"/>
    <w:rsid w:val="00F76F4F"/>
    <w:rsid w:val="00F770FF"/>
    <w:rsid w:val="00F773D4"/>
    <w:rsid w:val="00F778C7"/>
    <w:rsid w:val="00F7790E"/>
    <w:rsid w:val="00F7795D"/>
    <w:rsid w:val="00F77A84"/>
    <w:rsid w:val="00F77C49"/>
    <w:rsid w:val="00F8013F"/>
    <w:rsid w:val="00F8063A"/>
    <w:rsid w:val="00F808D8"/>
    <w:rsid w:val="00F8103C"/>
    <w:rsid w:val="00F8115C"/>
    <w:rsid w:val="00F813C2"/>
    <w:rsid w:val="00F81D9D"/>
    <w:rsid w:val="00F826FF"/>
    <w:rsid w:val="00F82AA7"/>
    <w:rsid w:val="00F83804"/>
    <w:rsid w:val="00F83D4A"/>
    <w:rsid w:val="00F83DA7"/>
    <w:rsid w:val="00F83DAA"/>
    <w:rsid w:val="00F83FB6"/>
    <w:rsid w:val="00F8430E"/>
    <w:rsid w:val="00F84CE7"/>
    <w:rsid w:val="00F8506B"/>
    <w:rsid w:val="00F8509C"/>
    <w:rsid w:val="00F851DA"/>
    <w:rsid w:val="00F8541B"/>
    <w:rsid w:val="00F857C7"/>
    <w:rsid w:val="00F85C30"/>
    <w:rsid w:val="00F85EF3"/>
    <w:rsid w:val="00F860E9"/>
    <w:rsid w:val="00F86277"/>
    <w:rsid w:val="00F863F2"/>
    <w:rsid w:val="00F877CF"/>
    <w:rsid w:val="00F877F9"/>
    <w:rsid w:val="00F87DC2"/>
    <w:rsid w:val="00F87EED"/>
    <w:rsid w:val="00F90592"/>
    <w:rsid w:val="00F908DC"/>
    <w:rsid w:val="00F90BBF"/>
    <w:rsid w:val="00F90C77"/>
    <w:rsid w:val="00F90F49"/>
    <w:rsid w:val="00F90FBC"/>
    <w:rsid w:val="00F91092"/>
    <w:rsid w:val="00F91127"/>
    <w:rsid w:val="00F913F4"/>
    <w:rsid w:val="00F918E0"/>
    <w:rsid w:val="00F91936"/>
    <w:rsid w:val="00F91D36"/>
    <w:rsid w:val="00F91E96"/>
    <w:rsid w:val="00F922EF"/>
    <w:rsid w:val="00F92852"/>
    <w:rsid w:val="00F92916"/>
    <w:rsid w:val="00F92C41"/>
    <w:rsid w:val="00F92E7F"/>
    <w:rsid w:val="00F93D0C"/>
    <w:rsid w:val="00F93DAF"/>
    <w:rsid w:val="00F94081"/>
    <w:rsid w:val="00F9428E"/>
    <w:rsid w:val="00F9475D"/>
    <w:rsid w:val="00F94A44"/>
    <w:rsid w:val="00F94D24"/>
    <w:rsid w:val="00F951FE"/>
    <w:rsid w:val="00F95C1D"/>
    <w:rsid w:val="00F95CAE"/>
    <w:rsid w:val="00F95E1D"/>
    <w:rsid w:val="00F9653C"/>
    <w:rsid w:val="00F96CCE"/>
    <w:rsid w:val="00F96FC6"/>
    <w:rsid w:val="00F97025"/>
    <w:rsid w:val="00F97144"/>
    <w:rsid w:val="00F97768"/>
    <w:rsid w:val="00F97F3A"/>
    <w:rsid w:val="00FA0512"/>
    <w:rsid w:val="00FA0C0D"/>
    <w:rsid w:val="00FA0D53"/>
    <w:rsid w:val="00FA1200"/>
    <w:rsid w:val="00FA1319"/>
    <w:rsid w:val="00FA1559"/>
    <w:rsid w:val="00FA1AE3"/>
    <w:rsid w:val="00FA1D43"/>
    <w:rsid w:val="00FA2017"/>
    <w:rsid w:val="00FA2A30"/>
    <w:rsid w:val="00FA2CFC"/>
    <w:rsid w:val="00FA31C2"/>
    <w:rsid w:val="00FA325C"/>
    <w:rsid w:val="00FA33B5"/>
    <w:rsid w:val="00FA3453"/>
    <w:rsid w:val="00FA34B5"/>
    <w:rsid w:val="00FA3C93"/>
    <w:rsid w:val="00FA3E88"/>
    <w:rsid w:val="00FA3EC8"/>
    <w:rsid w:val="00FA3FC3"/>
    <w:rsid w:val="00FA46EB"/>
    <w:rsid w:val="00FA4AA4"/>
    <w:rsid w:val="00FA4B31"/>
    <w:rsid w:val="00FA4D8A"/>
    <w:rsid w:val="00FA5048"/>
    <w:rsid w:val="00FA5093"/>
    <w:rsid w:val="00FA581F"/>
    <w:rsid w:val="00FA5953"/>
    <w:rsid w:val="00FA6317"/>
    <w:rsid w:val="00FA631C"/>
    <w:rsid w:val="00FA67DA"/>
    <w:rsid w:val="00FA6820"/>
    <w:rsid w:val="00FA68E6"/>
    <w:rsid w:val="00FA6A53"/>
    <w:rsid w:val="00FA6E43"/>
    <w:rsid w:val="00FA730A"/>
    <w:rsid w:val="00FA7462"/>
    <w:rsid w:val="00FA77AC"/>
    <w:rsid w:val="00FA7D3E"/>
    <w:rsid w:val="00FA7EBF"/>
    <w:rsid w:val="00FB048C"/>
    <w:rsid w:val="00FB05AA"/>
    <w:rsid w:val="00FB0A41"/>
    <w:rsid w:val="00FB1082"/>
    <w:rsid w:val="00FB1494"/>
    <w:rsid w:val="00FB1617"/>
    <w:rsid w:val="00FB1842"/>
    <w:rsid w:val="00FB1A66"/>
    <w:rsid w:val="00FB1D0E"/>
    <w:rsid w:val="00FB1DA1"/>
    <w:rsid w:val="00FB1FB1"/>
    <w:rsid w:val="00FB2106"/>
    <w:rsid w:val="00FB2435"/>
    <w:rsid w:val="00FB24A4"/>
    <w:rsid w:val="00FB25F8"/>
    <w:rsid w:val="00FB27EB"/>
    <w:rsid w:val="00FB2F40"/>
    <w:rsid w:val="00FB3194"/>
    <w:rsid w:val="00FB370D"/>
    <w:rsid w:val="00FB3931"/>
    <w:rsid w:val="00FB449C"/>
    <w:rsid w:val="00FB536F"/>
    <w:rsid w:val="00FB53FA"/>
    <w:rsid w:val="00FB5953"/>
    <w:rsid w:val="00FB5C72"/>
    <w:rsid w:val="00FB6822"/>
    <w:rsid w:val="00FB693E"/>
    <w:rsid w:val="00FB6F67"/>
    <w:rsid w:val="00FB736A"/>
    <w:rsid w:val="00FB7930"/>
    <w:rsid w:val="00FB79D1"/>
    <w:rsid w:val="00FB7CA3"/>
    <w:rsid w:val="00FB7F9E"/>
    <w:rsid w:val="00FC043B"/>
    <w:rsid w:val="00FC054D"/>
    <w:rsid w:val="00FC0A32"/>
    <w:rsid w:val="00FC0E07"/>
    <w:rsid w:val="00FC0E96"/>
    <w:rsid w:val="00FC0FDE"/>
    <w:rsid w:val="00FC1489"/>
    <w:rsid w:val="00FC1642"/>
    <w:rsid w:val="00FC1D69"/>
    <w:rsid w:val="00FC2E22"/>
    <w:rsid w:val="00FC2E3A"/>
    <w:rsid w:val="00FC345B"/>
    <w:rsid w:val="00FC376E"/>
    <w:rsid w:val="00FC395A"/>
    <w:rsid w:val="00FC3EB1"/>
    <w:rsid w:val="00FC3F40"/>
    <w:rsid w:val="00FC4945"/>
    <w:rsid w:val="00FC4FA9"/>
    <w:rsid w:val="00FC50D8"/>
    <w:rsid w:val="00FC50F5"/>
    <w:rsid w:val="00FC54DD"/>
    <w:rsid w:val="00FC57C1"/>
    <w:rsid w:val="00FC5818"/>
    <w:rsid w:val="00FC59F3"/>
    <w:rsid w:val="00FC5E33"/>
    <w:rsid w:val="00FC5FA8"/>
    <w:rsid w:val="00FC6A9C"/>
    <w:rsid w:val="00FC6D66"/>
    <w:rsid w:val="00FC7917"/>
    <w:rsid w:val="00FC7A18"/>
    <w:rsid w:val="00FC7D54"/>
    <w:rsid w:val="00FC7F9E"/>
    <w:rsid w:val="00FD0260"/>
    <w:rsid w:val="00FD0C94"/>
    <w:rsid w:val="00FD0D1C"/>
    <w:rsid w:val="00FD111E"/>
    <w:rsid w:val="00FD1455"/>
    <w:rsid w:val="00FD206E"/>
    <w:rsid w:val="00FD2B93"/>
    <w:rsid w:val="00FD3049"/>
    <w:rsid w:val="00FD34F4"/>
    <w:rsid w:val="00FD48F2"/>
    <w:rsid w:val="00FD4C6A"/>
    <w:rsid w:val="00FD4E74"/>
    <w:rsid w:val="00FD53C3"/>
    <w:rsid w:val="00FD5DF2"/>
    <w:rsid w:val="00FD5E4E"/>
    <w:rsid w:val="00FD6ABA"/>
    <w:rsid w:val="00FD6ACF"/>
    <w:rsid w:val="00FD7413"/>
    <w:rsid w:val="00FD748A"/>
    <w:rsid w:val="00FD74A6"/>
    <w:rsid w:val="00FD78CA"/>
    <w:rsid w:val="00FE019B"/>
    <w:rsid w:val="00FE02EF"/>
    <w:rsid w:val="00FE03BE"/>
    <w:rsid w:val="00FE0866"/>
    <w:rsid w:val="00FE0C6A"/>
    <w:rsid w:val="00FE0CA5"/>
    <w:rsid w:val="00FE0EAC"/>
    <w:rsid w:val="00FE104D"/>
    <w:rsid w:val="00FE1762"/>
    <w:rsid w:val="00FE1933"/>
    <w:rsid w:val="00FE1D48"/>
    <w:rsid w:val="00FE224D"/>
    <w:rsid w:val="00FE2468"/>
    <w:rsid w:val="00FE2729"/>
    <w:rsid w:val="00FE3061"/>
    <w:rsid w:val="00FE3E4C"/>
    <w:rsid w:val="00FE4417"/>
    <w:rsid w:val="00FE4716"/>
    <w:rsid w:val="00FE4919"/>
    <w:rsid w:val="00FE499C"/>
    <w:rsid w:val="00FE4A25"/>
    <w:rsid w:val="00FE4C13"/>
    <w:rsid w:val="00FE50A6"/>
    <w:rsid w:val="00FE50B4"/>
    <w:rsid w:val="00FE50BE"/>
    <w:rsid w:val="00FE5A25"/>
    <w:rsid w:val="00FE5AE2"/>
    <w:rsid w:val="00FE5DCF"/>
    <w:rsid w:val="00FE61A4"/>
    <w:rsid w:val="00FE66F9"/>
    <w:rsid w:val="00FE6787"/>
    <w:rsid w:val="00FE6E4A"/>
    <w:rsid w:val="00FE720E"/>
    <w:rsid w:val="00FE7290"/>
    <w:rsid w:val="00FE72E4"/>
    <w:rsid w:val="00FE7688"/>
    <w:rsid w:val="00FE791E"/>
    <w:rsid w:val="00FE7C45"/>
    <w:rsid w:val="00FE7CFF"/>
    <w:rsid w:val="00FF0494"/>
    <w:rsid w:val="00FF0AA9"/>
    <w:rsid w:val="00FF0E4F"/>
    <w:rsid w:val="00FF0E85"/>
    <w:rsid w:val="00FF12CF"/>
    <w:rsid w:val="00FF2004"/>
    <w:rsid w:val="00FF214F"/>
    <w:rsid w:val="00FF230F"/>
    <w:rsid w:val="00FF2702"/>
    <w:rsid w:val="00FF2954"/>
    <w:rsid w:val="00FF2B7A"/>
    <w:rsid w:val="00FF37D0"/>
    <w:rsid w:val="00FF4125"/>
    <w:rsid w:val="00FF4539"/>
    <w:rsid w:val="00FF45F4"/>
    <w:rsid w:val="00FF490C"/>
    <w:rsid w:val="00FF4B88"/>
    <w:rsid w:val="00FF4DBF"/>
    <w:rsid w:val="00FF4FDF"/>
    <w:rsid w:val="00FF50F9"/>
    <w:rsid w:val="00FF5244"/>
    <w:rsid w:val="00FF58D9"/>
    <w:rsid w:val="00FF64C0"/>
    <w:rsid w:val="00FF64D2"/>
    <w:rsid w:val="00FF74CF"/>
    <w:rsid w:val="00FF74D4"/>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FC99108D-4EC4-418A-A79B-7CFD65E8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left" w:pos="1440"/>
      </w:tabs>
    </w:pPr>
  </w:style>
  <w:style w:type="paragraph" w:customStyle="1" w:styleId="Bullet5Single0">
    <w:name w:val="*Bullet #5 Single"/>
    <w:basedOn w:val="Bullet5Double0"/>
    <w:uiPriority w:val="1"/>
    <w:rsid w:val="00066C8A"/>
    <w:pPr>
      <w:numPr>
        <w:numId w:val="33"/>
      </w:numPr>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left" w:pos="1440"/>
      </w:tabs>
      <w:ind w:left="864"/>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5"/>
      </w:numPr>
      <w:tabs>
        <w:tab w:val="num" w:pos="4391"/>
      </w:tabs>
      <w:spacing w:after="120" w:line="280" w:lineRule="atLeast"/>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5"/>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5"/>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Geenafstand1">
    <w:name w:val="Geen afstand1"/>
    <w:qFormat/>
    <w:rsid w:val="005717C4"/>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paragraph" w:customStyle="1" w:styleId="TableHeader">
    <w:name w:val="Table Header"/>
    <w:basedOn w:val="TableText0"/>
    <w:qFormat/>
    <w:rsid w:val="00786721"/>
    <w:pPr>
      <w:tabs>
        <w:tab w:val="clear" w:pos="9720"/>
      </w:tabs>
      <w:overflowPunct w:val="0"/>
      <w:autoSpaceDE w:val="0"/>
      <w:autoSpaceDN w:val="0"/>
      <w:adjustRightInd w:val="0"/>
      <w:spacing w:before="0" w:after="0"/>
      <w:ind w:left="28" w:right="28"/>
      <w:jc w:val="center"/>
      <w:textAlignment w:val="baseline"/>
    </w:pPr>
    <w:rPr>
      <w:rFonts w:ascii="Arial" w:hAnsi="Arial"/>
      <w:b/>
      <w:szCs w:val="20"/>
      <w:lang w:val="x-none" w:eastAsia="x-none"/>
    </w:rPr>
  </w:style>
  <w:style w:type="character" w:customStyle="1" w:styleId="Mention2">
    <w:name w:val="Mention2"/>
    <w:basedOn w:val="DefaultParagraphFont"/>
    <w:uiPriority w:val="99"/>
    <w:unhideWhenUsed/>
    <w:rsid w:val="00D44F5E"/>
    <w:rPr>
      <w:color w:val="2B579A"/>
      <w:shd w:val="clear" w:color="auto" w:fill="E1DFDD"/>
    </w:rPr>
  </w:style>
  <w:style w:type="character" w:customStyle="1" w:styleId="hgkelc">
    <w:name w:val="hgkelc"/>
    <w:basedOn w:val="DefaultParagraphFont"/>
    <w:rsid w:val="00DE41DE"/>
  </w:style>
  <w:style w:type="character" w:styleId="UnresolvedMention">
    <w:name w:val="Unresolved Mention"/>
    <w:basedOn w:val="DefaultParagraphFont"/>
    <w:uiPriority w:val="99"/>
    <w:semiHidden/>
    <w:unhideWhenUsed/>
    <w:rsid w:val="00FB6F67"/>
    <w:rPr>
      <w:color w:val="605E5C"/>
      <w:shd w:val="clear" w:color="auto" w:fill="E1DFDD"/>
    </w:rPr>
  </w:style>
  <w:style w:type="paragraph" w:customStyle="1" w:styleId="xmsonormal">
    <w:name w:val="x_msonormal"/>
    <w:basedOn w:val="Normal"/>
    <w:rsid w:val="00912D75"/>
    <w:rPr>
      <w:rFonts w:ascii="Verdana" w:eastAsiaTheme="minorHAnsi" w:hAnsi="Verdana" w:cs="Calibri"/>
      <w:color w:val="auto"/>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1862720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101613380">
      <w:bodyDiv w:val="1"/>
      <w:marLeft w:val="0"/>
      <w:marRight w:val="0"/>
      <w:marTop w:val="0"/>
      <w:marBottom w:val="0"/>
      <w:divBdr>
        <w:top w:val="none" w:sz="0" w:space="0" w:color="auto"/>
        <w:left w:val="none" w:sz="0" w:space="0" w:color="auto"/>
        <w:bottom w:val="none" w:sz="0" w:space="0" w:color="auto"/>
        <w:right w:val="none" w:sz="0" w:space="0" w:color="auto"/>
      </w:divBdr>
    </w:div>
    <w:div w:id="218975255">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13171915">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778596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31888186">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168515690">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0991291">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349867488">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491630214">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43191304">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69552781">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42944602">
      <w:bodyDiv w:val="1"/>
      <w:marLeft w:val="0"/>
      <w:marRight w:val="0"/>
      <w:marTop w:val="0"/>
      <w:marBottom w:val="0"/>
      <w:divBdr>
        <w:top w:val="none" w:sz="0" w:space="0" w:color="auto"/>
        <w:left w:val="none" w:sz="0" w:space="0" w:color="auto"/>
        <w:bottom w:val="none" w:sz="0" w:space="0" w:color="auto"/>
        <w:right w:val="none" w:sz="0" w:space="0" w:color="auto"/>
      </w:divBdr>
    </w:div>
    <w:div w:id="1772698890">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1.jpg"/><Relationship Id="rId21" Type="http://schemas.openxmlformats.org/officeDocument/2006/relationships/image" Target="media/image9.png"/><Relationship Id="rId34" Type="http://schemas.openxmlformats.org/officeDocument/2006/relationships/comments" Target="comments.xml"/><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microsoft.com/office/2018/08/relationships/commentsExtensible" Target="commentsExtensible.xml"/><Relationship Id="rId40" Type="http://schemas.openxmlformats.org/officeDocument/2006/relationships/footer" Target="footer3.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5.pn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www.ibm.com/software/passportadvantage/pvu_licensing_for_customers.html" TargetMode="External"/><Relationship Id="rId30" Type="http://schemas.openxmlformats.org/officeDocument/2006/relationships/image" Target="media/image17.png"/><Relationship Id="rId35" Type="http://schemas.microsoft.com/office/2011/relationships/commentsExtended" Target="commentsExtended.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docs/en/iis/11.7?topic=concepts-architecture-information-server-enterprise-search" TargetMode="External"/><Relationship Id="rId38" Type="http://schemas.openxmlformats.org/officeDocument/2006/relationships/image" Target="media/image20.jp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22.jpg"/></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D5BEDABE-2400-413C-902F-39BCCAE02A34}"/>
      </w:docPartPr>
      <w:docPartBody>
        <w:p w:rsidR="0055187A" w:rsidRDefault="00B94EA3">
          <w:r w:rsidRPr="00F87BE0">
            <w:rPr>
              <w:rStyle w:val="PlaceholderText"/>
            </w:rPr>
            <w:t>Choose an item.</w:t>
          </w:r>
        </w:p>
      </w:docPartBody>
    </w:docPart>
    <w:docPart>
      <w:docPartPr>
        <w:name w:val="D7F8C3C5CC9A4F8385125AB6127199D5"/>
        <w:category>
          <w:name w:val="General"/>
          <w:gallery w:val="placeholder"/>
        </w:category>
        <w:types>
          <w:type w:val="bbPlcHdr"/>
        </w:types>
        <w:behaviors>
          <w:behavior w:val="content"/>
        </w:behaviors>
        <w:guid w:val="{CD847D58-306C-45A0-A983-03EB34A540F7}"/>
      </w:docPartPr>
      <w:docPartBody>
        <w:p w:rsidR="0055187A" w:rsidRDefault="00B94EA3" w:rsidP="00B94EA3">
          <w:pPr>
            <w:pStyle w:val="D7F8C3C5CC9A4F8385125AB6127199D5"/>
          </w:pPr>
          <w:r w:rsidRPr="00F87BE0">
            <w:rPr>
              <w:rStyle w:val="PlaceholderText"/>
            </w:rPr>
            <w:t>Choose an item.</w:t>
          </w:r>
        </w:p>
      </w:docPartBody>
    </w:docPart>
    <w:docPart>
      <w:docPartPr>
        <w:name w:val="41ECB19C4C634928AA70A0A82A464723"/>
        <w:category>
          <w:name w:val="General"/>
          <w:gallery w:val="placeholder"/>
        </w:category>
        <w:types>
          <w:type w:val="bbPlcHdr"/>
        </w:types>
        <w:behaviors>
          <w:behavior w:val="content"/>
        </w:behaviors>
        <w:guid w:val="{B5169375-4D32-4B5F-BD5B-25E9F647E125}"/>
      </w:docPartPr>
      <w:docPartBody>
        <w:p w:rsidR="0055187A" w:rsidRDefault="00B94EA3" w:rsidP="00B94EA3">
          <w:pPr>
            <w:pStyle w:val="41ECB19C4C634928AA70A0A82A464723"/>
          </w:pPr>
          <w:r w:rsidRPr="00F87BE0">
            <w:rPr>
              <w:rStyle w:val="PlaceholderText"/>
            </w:rPr>
            <w:t>Choose an item.</w:t>
          </w:r>
        </w:p>
      </w:docPartBody>
    </w:docPart>
    <w:docPart>
      <w:docPartPr>
        <w:name w:val="FCD79754042A4B5A80BFCC03BE89A473"/>
        <w:category>
          <w:name w:val="General"/>
          <w:gallery w:val="placeholder"/>
        </w:category>
        <w:types>
          <w:type w:val="bbPlcHdr"/>
        </w:types>
        <w:behaviors>
          <w:behavior w:val="content"/>
        </w:behaviors>
        <w:guid w:val="{1742AF0E-0025-4A77-89D7-94F303B1E2F4}"/>
      </w:docPartPr>
      <w:docPartBody>
        <w:p w:rsidR="0055187A" w:rsidRDefault="00B94EA3" w:rsidP="00B94EA3">
          <w:pPr>
            <w:pStyle w:val="FCD79754042A4B5A80BFCC03BE89A473"/>
          </w:pPr>
          <w:r w:rsidRPr="00F87BE0">
            <w:rPr>
              <w:rStyle w:val="PlaceholderText"/>
            </w:rPr>
            <w:t>Choose an item.</w:t>
          </w:r>
        </w:p>
      </w:docPartBody>
    </w:docPart>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PlaceholderText"/>
            </w:rPr>
            <w:t>Choose an item.</w:t>
          </w:r>
        </w:p>
      </w:docPartBody>
    </w:docPart>
    <w:docPart>
      <w:docPartPr>
        <w:name w:val="0BF41694DADE4830AE1467F37A6F1E91"/>
        <w:category>
          <w:name w:val="General"/>
          <w:gallery w:val="placeholder"/>
        </w:category>
        <w:types>
          <w:type w:val="bbPlcHdr"/>
        </w:types>
        <w:behaviors>
          <w:behavior w:val="content"/>
        </w:behaviors>
        <w:guid w:val="{A1BC35E5-61F8-4634-9F4A-C26128EFD666}"/>
      </w:docPartPr>
      <w:docPartBody>
        <w:p w:rsidR="0055187A" w:rsidRDefault="00B94EA3" w:rsidP="00B94EA3">
          <w:pPr>
            <w:pStyle w:val="0BF41694DADE4830AE1467F37A6F1E91"/>
          </w:pPr>
          <w:r w:rsidRPr="003A71FA">
            <w:rPr>
              <w:rStyle w:val="PlaceholderText"/>
            </w:rPr>
            <w:t>Choose an item.</w:t>
          </w:r>
        </w:p>
      </w:docPartBody>
    </w:docPart>
    <w:docPart>
      <w:docPartPr>
        <w:name w:val="6374DA8F485C42BA960A04FB51D30FA5"/>
        <w:category>
          <w:name w:val="General"/>
          <w:gallery w:val="placeholder"/>
        </w:category>
        <w:types>
          <w:type w:val="bbPlcHdr"/>
        </w:types>
        <w:behaviors>
          <w:behavior w:val="content"/>
        </w:behaviors>
        <w:guid w:val="{A2B284BF-E8F2-42A5-80E1-0B765657663B}"/>
      </w:docPartPr>
      <w:docPartBody>
        <w:p w:rsidR="0055187A" w:rsidRDefault="00B94EA3" w:rsidP="00B94EA3">
          <w:pPr>
            <w:pStyle w:val="6374DA8F485C42BA960A04FB51D30FA5"/>
          </w:pPr>
          <w:r w:rsidRPr="003A71FA">
            <w:rPr>
              <w:rStyle w:val="PlaceholderText"/>
            </w:rPr>
            <w:t>Choose an item.</w:t>
          </w:r>
        </w:p>
      </w:docPartBody>
    </w:docPart>
    <w:docPart>
      <w:docPartPr>
        <w:name w:val="B25959AFB2DF4A7AA8EB1A78B5E66C17"/>
        <w:category>
          <w:name w:val="General"/>
          <w:gallery w:val="placeholder"/>
        </w:category>
        <w:types>
          <w:type w:val="bbPlcHdr"/>
        </w:types>
        <w:behaviors>
          <w:behavior w:val="content"/>
        </w:behaviors>
        <w:guid w:val="{84560366-DF2A-4B4B-9F0C-83660E8B64D8}"/>
      </w:docPartPr>
      <w:docPartBody>
        <w:p w:rsidR="0055187A" w:rsidRDefault="00B94EA3" w:rsidP="00B94EA3">
          <w:pPr>
            <w:pStyle w:val="B25959AFB2DF4A7AA8EB1A78B5E66C17"/>
          </w:pPr>
          <w:r w:rsidRPr="003A71FA">
            <w:rPr>
              <w:rStyle w:val="PlaceholderText"/>
            </w:rPr>
            <w:t>Choose an item.</w:t>
          </w:r>
        </w:p>
      </w:docPartBody>
    </w:docPart>
    <w:docPart>
      <w:docPartPr>
        <w:name w:val="5153F734074A430AB1AFA3015E87C24B"/>
        <w:category>
          <w:name w:val="General"/>
          <w:gallery w:val="placeholder"/>
        </w:category>
        <w:types>
          <w:type w:val="bbPlcHdr"/>
        </w:types>
        <w:behaviors>
          <w:behavior w:val="content"/>
        </w:behaviors>
        <w:guid w:val="{60498745-9704-4C7A-9309-6F951797FAA1}"/>
      </w:docPartPr>
      <w:docPartBody>
        <w:p w:rsidR="0055187A" w:rsidRDefault="00B94EA3" w:rsidP="00B94EA3">
          <w:pPr>
            <w:pStyle w:val="5153F734074A430AB1AFA3015E87C24B"/>
          </w:pPr>
          <w:r w:rsidRPr="00F87BE0">
            <w:rPr>
              <w:rStyle w:val="PlaceholderText"/>
            </w:rPr>
            <w:t>Choose an item.</w:t>
          </w:r>
        </w:p>
      </w:docPartBody>
    </w:docPart>
    <w:docPart>
      <w:docPartPr>
        <w:name w:val="260FAC0D271F4559B0EB30F3B485BA77"/>
        <w:category>
          <w:name w:val="General"/>
          <w:gallery w:val="placeholder"/>
        </w:category>
        <w:types>
          <w:type w:val="bbPlcHdr"/>
        </w:types>
        <w:behaviors>
          <w:behavior w:val="content"/>
        </w:behaviors>
        <w:guid w:val="{53B9162B-9ECB-482B-BD34-D39486C232C9}"/>
      </w:docPartPr>
      <w:docPartBody>
        <w:p w:rsidR="0055187A" w:rsidRDefault="00B94EA3" w:rsidP="00B94EA3">
          <w:pPr>
            <w:pStyle w:val="260FAC0D271F4559B0EB30F3B485BA77"/>
          </w:pPr>
          <w:r w:rsidRPr="00F87BE0">
            <w:rPr>
              <w:rStyle w:val="PlaceholderText"/>
            </w:rPr>
            <w:t>Choose an item.</w:t>
          </w:r>
        </w:p>
      </w:docPartBody>
    </w:docPart>
    <w:docPart>
      <w:docPartPr>
        <w:name w:val="A7A51E05F58E4B969CCA269EED08A458"/>
        <w:category>
          <w:name w:val="General"/>
          <w:gallery w:val="placeholder"/>
        </w:category>
        <w:types>
          <w:type w:val="bbPlcHdr"/>
        </w:types>
        <w:behaviors>
          <w:behavior w:val="content"/>
        </w:behaviors>
        <w:guid w:val="{BCEE8D20-D027-4AEE-A44F-6BF19D0B1D85}"/>
      </w:docPartPr>
      <w:docPartBody>
        <w:p w:rsidR="0055187A" w:rsidRDefault="00B94EA3" w:rsidP="00B94EA3">
          <w:pPr>
            <w:pStyle w:val="A7A51E05F58E4B969CCA269EED08A458"/>
          </w:pPr>
          <w:r w:rsidRPr="00F87BE0">
            <w:rPr>
              <w:rStyle w:val="PlaceholderText"/>
            </w:rPr>
            <w:t>Choose an item.</w:t>
          </w:r>
        </w:p>
      </w:docPartBody>
    </w:docPart>
    <w:docPart>
      <w:docPartPr>
        <w:name w:val="97291ECE13FE4A1A8DFC324718894C57"/>
        <w:category>
          <w:name w:val="General"/>
          <w:gallery w:val="placeholder"/>
        </w:category>
        <w:types>
          <w:type w:val="bbPlcHdr"/>
        </w:types>
        <w:behaviors>
          <w:behavior w:val="content"/>
        </w:behaviors>
        <w:guid w:val="{B6F61073-39D6-4098-83AD-A740A5EF7739}"/>
      </w:docPartPr>
      <w:docPartBody>
        <w:p w:rsidR="0055187A" w:rsidRDefault="00B94EA3" w:rsidP="00B94EA3">
          <w:pPr>
            <w:pStyle w:val="97291ECE13FE4A1A8DFC324718894C57"/>
          </w:pPr>
          <w:r w:rsidRPr="003A71FA">
            <w:rPr>
              <w:rStyle w:val="PlaceholderText"/>
            </w:rPr>
            <w:t>Choose an item.</w:t>
          </w:r>
        </w:p>
      </w:docPartBody>
    </w:docPart>
    <w:docPart>
      <w:docPartPr>
        <w:name w:val="A9A91EB31E9845F0A04320A5F3128D4E"/>
        <w:category>
          <w:name w:val="General"/>
          <w:gallery w:val="placeholder"/>
        </w:category>
        <w:types>
          <w:type w:val="bbPlcHdr"/>
        </w:types>
        <w:behaviors>
          <w:behavior w:val="content"/>
        </w:behaviors>
        <w:guid w:val="{B9B0E29E-0203-446B-A665-17A1F8E4F869}"/>
      </w:docPartPr>
      <w:docPartBody>
        <w:p w:rsidR="0055187A" w:rsidRDefault="00B94EA3" w:rsidP="00B94EA3">
          <w:pPr>
            <w:pStyle w:val="A9A91EB31E9845F0A04320A5F3128D4E"/>
          </w:pPr>
          <w:r w:rsidRPr="003A71FA">
            <w:rPr>
              <w:rStyle w:val="PlaceholderText"/>
            </w:rPr>
            <w:t>Choose an item.</w:t>
          </w:r>
        </w:p>
      </w:docPartBody>
    </w:docPart>
    <w:docPart>
      <w:docPartPr>
        <w:name w:val="5A6A680EEB844219A11CF85358F99447"/>
        <w:category>
          <w:name w:val="General"/>
          <w:gallery w:val="placeholder"/>
        </w:category>
        <w:types>
          <w:type w:val="bbPlcHdr"/>
        </w:types>
        <w:behaviors>
          <w:behavior w:val="content"/>
        </w:behaviors>
        <w:guid w:val="{71211539-6A9F-4CEF-A92D-04E947E33C72}"/>
      </w:docPartPr>
      <w:docPartBody>
        <w:p w:rsidR="0055187A" w:rsidRDefault="00B94EA3" w:rsidP="00B94EA3">
          <w:pPr>
            <w:pStyle w:val="5A6A680EEB844219A11CF85358F99447"/>
          </w:pPr>
          <w:r w:rsidRPr="00F87BE0">
            <w:rPr>
              <w:rStyle w:val="PlaceholderText"/>
            </w:rPr>
            <w:t>Choose an item.</w:t>
          </w:r>
        </w:p>
      </w:docPartBody>
    </w:docPart>
    <w:docPart>
      <w:docPartPr>
        <w:name w:val="CDA28AF04C124C4F8B839BAF9229B211"/>
        <w:category>
          <w:name w:val="General"/>
          <w:gallery w:val="placeholder"/>
        </w:category>
        <w:types>
          <w:type w:val="bbPlcHdr"/>
        </w:types>
        <w:behaviors>
          <w:behavior w:val="content"/>
        </w:behaviors>
        <w:guid w:val="{9FC510BF-7CB4-459B-818E-9B9C53DFB327}"/>
      </w:docPartPr>
      <w:docPartBody>
        <w:p w:rsidR="0055187A" w:rsidRDefault="00B94EA3" w:rsidP="00B94EA3">
          <w:pPr>
            <w:pStyle w:val="CDA28AF04C124C4F8B839BAF9229B211"/>
          </w:pPr>
          <w:r w:rsidRPr="00F87BE0">
            <w:rPr>
              <w:rStyle w:val="PlaceholderText"/>
            </w:rPr>
            <w:t>Choose an item.</w:t>
          </w:r>
        </w:p>
      </w:docPartBody>
    </w:docPart>
    <w:docPart>
      <w:docPartPr>
        <w:name w:val="19F237F92740418496D31248F53C1B5E"/>
        <w:category>
          <w:name w:val="General"/>
          <w:gallery w:val="placeholder"/>
        </w:category>
        <w:types>
          <w:type w:val="bbPlcHdr"/>
        </w:types>
        <w:behaviors>
          <w:behavior w:val="content"/>
        </w:behaviors>
        <w:guid w:val="{E4085C07-8427-473E-81F1-0ECF57061DEE}"/>
      </w:docPartPr>
      <w:docPartBody>
        <w:p w:rsidR="0055187A" w:rsidRDefault="00B94EA3" w:rsidP="00B94EA3">
          <w:pPr>
            <w:pStyle w:val="19F237F92740418496D31248F53C1B5E"/>
          </w:pPr>
          <w:r w:rsidRPr="00F87BE0">
            <w:rPr>
              <w:rStyle w:val="PlaceholderText"/>
            </w:rPr>
            <w:t>Choose an item.</w:t>
          </w:r>
        </w:p>
      </w:docPartBody>
    </w:docPart>
    <w:docPart>
      <w:docPartPr>
        <w:name w:val="F1FAAAE5555E461BBFBA48AF694F2073"/>
        <w:category>
          <w:name w:val="General"/>
          <w:gallery w:val="placeholder"/>
        </w:category>
        <w:types>
          <w:type w:val="bbPlcHdr"/>
        </w:types>
        <w:behaviors>
          <w:behavior w:val="content"/>
        </w:behaviors>
        <w:guid w:val="{2BDC24C8-F10F-4B4D-85B2-157C449EAC29}"/>
      </w:docPartPr>
      <w:docPartBody>
        <w:p w:rsidR="0055187A" w:rsidRDefault="00B94EA3" w:rsidP="00B94EA3">
          <w:pPr>
            <w:pStyle w:val="F1FAAAE5555E461BBFBA48AF694F2073"/>
          </w:pPr>
          <w:r w:rsidRPr="00F87BE0">
            <w:rPr>
              <w:rStyle w:val="PlaceholderText"/>
            </w:rPr>
            <w:t>Choose an item.</w:t>
          </w:r>
        </w:p>
      </w:docPartBody>
    </w:docPart>
    <w:docPart>
      <w:docPartPr>
        <w:name w:val="54974769D4FC47C09F0632035DEB8841"/>
        <w:category>
          <w:name w:val="General"/>
          <w:gallery w:val="placeholder"/>
        </w:category>
        <w:types>
          <w:type w:val="bbPlcHdr"/>
        </w:types>
        <w:behaviors>
          <w:behavior w:val="content"/>
        </w:behaviors>
        <w:guid w:val="{8D988CCE-DF20-4B74-BD73-99A69510531F}"/>
      </w:docPartPr>
      <w:docPartBody>
        <w:p w:rsidR="00AF5565" w:rsidRDefault="00B94EA3">
          <w:pPr>
            <w:pStyle w:val="54974769D4FC47C09F0632035DEB8841"/>
          </w:pPr>
          <w:r w:rsidRPr="003A71FA">
            <w:rPr>
              <w:rStyle w:val="PlaceholderText"/>
            </w:rPr>
            <w:t>Choose an item.</w:t>
          </w:r>
        </w:p>
      </w:docPartBody>
    </w:docPart>
    <w:docPart>
      <w:docPartPr>
        <w:name w:val="BFD18746B0FC4EB8AD55DC4577C12E8C"/>
        <w:category>
          <w:name w:val="General"/>
          <w:gallery w:val="placeholder"/>
        </w:category>
        <w:types>
          <w:type w:val="bbPlcHdr"/>
        </w:types>
        <w:behaviors>
          <w:behavior w:val="content"/>
        </w:behaviors>
        <w:guid w:val="{122678F9-4280-4F18-B6BC-7014D57D9BEC}"/>
      </w:docPartPr>
      <w:docPartBody>
        <w:p w:rsidR="00AF5565" w:rsidRDefault="005C37BC" w:rsidP="005C37BC">
          <w:pPr>
            <w:pStyle w:val="BFD18746B0FC4EB8AD55DC4577C12E8C"/>
          </w:pPr>
          <w:r w:rsidRPr="003A71FA">
            <w:rPr>
              <w:rStyle w:val="PlaceholderText"/>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pPr>
            <w:pStyle w:val="5EB9208FBE5440E08D490605601FDDDF"/>
          </w:pPr>
          <w:r w:rsidRPr="00F87BE0">
            <w:rPr>
              <w:rStyle w:val="PlaceholderText"/>
            </w:rPr>
            <w:t>Choose an item.</w:t>
          </w:r>
        </w:p>
      </w:docPartBody>
    </w:docPart>
    <w:docPart>
      <w:docPartPr>
        <w:name w:val="F7051CB0A0824C3FB31095172D705BC2"/>
        <w:category>
          <w:name w:val="General"/>
          <w:gallery w:val="placeholder"/>
        </w:category>
        <w:types>
          <w:type w:val="bbPlcHdr"/>
        </w:types>
        <w:behaviors>
          <w:behavior w:val="content"/>
        </w:behaviors>
        <w:guid w:val="{74C4CB3D-3003-4722-984D-9E11FE7E8955}"/>
      </w:docPartPr>
      <w:docPartBody>
        <w:p w:rsidR="008A5141" w:rsidRDefault="00B94EA3">
          <w:pPr>
            <w:pStyle w:val="F7051CB0A0824C3FB31095172D705BC2"/>
          </w:pPr>
          <w:r w:rsidRPr="00F87BE0">
            <w:rPr>
              <w:rStyle w:val="PlaceholderText"/>
            </w:rPr>
            <w:t>Choose an item.</w:t>
          </w:r>
        </w:p>
      </w:docPartBody>
    </w:docPart>
    <w:docPart>
      <w:docPartPr>
        <w:name w:val="3125D41874104DFBB5BE97B8AA08CB0B"/>
        <w:category>
          <w:name w:val="General"/>
          <w:gallery w:val="placeholder"/>
        </w:category>
        <w:types>
          <w:type w:val="bbPlcHdr"/>
        </w:types>
        <w:behaviors>
          <w:behavior w:val="content"/>
        </w:behaviors>
        <w:guid w:val="{5236C07A-803E-40FB-9EE5-B9A83F82298C}"/>
      </w:docPartPr>
      <w:docPartBody>
        <w:p w:rsidR="00840EFF" w:rsidRDefault="00840EFF" w:rsidP="00840EFF">
          <w:pPr>
            <w:pStyle w:val="3125D41874104DFBB5BE97B8AA08CB0B"/>
          </w:pPr>
          <w:r w:rsidRPr="003A71FA">
            <w:rPr>
              <w:rStyle w:val="PlaceholderText"/>
            </w:rPr>
            <w:t>Choose an item.</w:t>
          </w:r>
        </w:p>
      </w:docPartBody>
    </w:docPart>
    <w:docPart>
      <w:docPartPr>
        <w:name w:val="DAFD92FB2881436AACA161A6EEC409E3"/>
        <w:category>
          <w:name w:val="General"/>
          <w:gallery w:val="placeholder"/>
        </w:category>
        <w:types>
          <w:type w:val="bbPlcHdr"/>
        </w:types>
        <w:behaviors>
          <w:behavior w:val="content"/>
        </w:behaviors>
        <w:guid w:val="{4205088D-9A80-4F4C-8F5E-875520E67BD6}"/>
      </w:docPartPr>
      <w:docPartBody>
        <w:p w:rsidR="00840EFF" w:rsidRDefault="00840EFF" w:rsidP="00840EFF">
          <w:pPr>
            <w:pStyle w:val="DAFD92FB2881436AACA161A6EEC409E3"/>
          </w:pPr>
          <w:r w:rsidRPr="003A71FA">
            <w:rPr>
              <w:rStyle w:val="PlaceholderText"/>
            </w:rPr>
            <w:t>Choose an item.</w:t>
          </w:r>
        </w:p>
      </w:docPartBody>
    </w:docPart>
    <w:docPart>
      <w:docPartPr>
        <w:name w:val="A1EC798E706C4F8BAB6C68222659FE3F"/>
        <w:category>
          <w:name w:val="General"/>
          <w:gallery w:val="placeholder"/>
        </w:category>
        <w:types>
          <w:type w:val="bbPlcHdr"/>
        </w:types>
        <w:behaviors>
          <w:behavior w:val="content"/>
        </w:behaviors>
        <w:guid w:val="{F098BCF5-B0A5-4314-8464-4D62ACE41F39}"/>
      </w:docPartPr>
      <w:docPartBody>
        <w:p w:rsidR="00382B7A" w:rsidRDefault="00E0081B" w:rsidP="00E0081B">
          <w:pPr>
            <w:pStyle w:val="A1EC798E706C4F8BAB6C68222659FE3F"/>
          </w:pPr>
          <w:r w:rsidRPr="003A71FA">
            <w:rPr>
              <w:rStyle w:val="PlaceholderText"/>
            </w:rPr>
            <w:t>Choose an item.</w:t>
          </w:r>
        </w:p>
      </w:docPartBody>
    </w:docPart>
    <w:docPart>
      <w:docPartPr>
        <w:name w:val="7F77BDD916C74D489123243EE82B33B9"/>
        <w:category>
          <w:name w:val="General"/>
          <w:gallery w:val="placeholder"/>
        </w:category>
        <w:types>
          <w:type w:val="bbPlcHdr"/>
        </w:types>
        <w:behaviors>
          <w:behavior w:val="content"/>
        </w:behaviors>
        <w:guid w:val="{993F9880-815A-4AB1-A856-8271F04C69A6}"/>
      </w:docPartPr>
      <w:docPartBody>
        <w:p w:rsidR="00382B7A" w:rsidRDefault="00E0081B" w:rsidP="00E0081B">
          <w:pPr>
            <w:pStyle w:val="7F77BDD916C74D489123243EE82B33B9"/>
          </w:pPr>
          <w:r w:rsidRPr="003A71FA">
            <w:rPr>
              <w:rStyle w:val="PlaceholderText"/>
            </w:rPr>
            <w:t>Choose an item.</w:t>
          </w:r>
        </w:p>
      </w:docPartBody>
    </w:docPart>
    <w:docPart>
      <w:docPartPr>
        <w:name w:val="620EB1238B754C9F90BF2196A6305080"/>
        <w:category>
          <w:name w:val="General"/>
          <w:gallery w:val="placeholder"/>
        </w:category>
        <w:types>
          <w:type w:val="bbPlcHdr"/>
        </w:types>
        <w:behaviors>
          <w:behavior w:val="content"/>
        </w:behaviors>
        <w:guid w:val="{D09324B1-5D47-4C97-B5A6-933D2449E4DA}"/>
      </w:docPartPr>
      <w:docPartBody>
        <w:p w:rsidR="00F93E69" w:rsidRDefault="00F93E69">
          <w:pPr>
            <w:pStyle w:val="620EB1238B754C9F90BF2196A6305080"/>
          </w:pPr>
          <w:r w:rsidRPr="003A71FA">
            <w:rPr>
              <w:rStyle w:val="PlaceholderText"/>
            </w:rPr>
            <w:t>Choose an item.</w:t>
          </w:r>
        </w:p>
      </w:docPartBody>
    </w:docPart>
    <w:docPart>
      <w:docPartPr>
        <w:name w:val="F1997446CD94471F82410D91A1B965EF"/>
        <w:category>
          <w:name w:val="General"/>
          <w:gallery w:val="placeholder"/>
        </w:category>
        <w:types>
          <w:type w:val="bbPlcHdr"/>
        </w:types>
        <w:behaviors>
          <w:behavior w:val="content"/>
        </w:behaviors>
        <w:guid w:val="{46A672CC-E849-4590-84DE-42CA8949606D}"/>
      </w:docPartPr>
      <w:docPartBody>
        <w:p w:rsidR="00F93E69" w:rsidRDefault="00F93E69">
          <w:pPr>
            <w:pStyle w:val="F1997446CD94471F82410D91A1B965EF"/>
          </w:pPr>
          <w:r w:rsidRPr="003A71FA">
            <w:rPr>
              <w:rStyle w:val="PlaceholderText"/>
            </w:rPr>
            <w:t>Choose an item.</w:t>
          </w:r>
        </w:p>
      </w:docPartBody>
    </w:docPart>
    <w:docPart>
      <w:docPartPr>
        <w:name w:val="5D83C155285B4429A3BF0B46DAEF321B"/>
        <w:category>
          <w:name w:val="General"/>
          <w:gallery w:val="placeholder"/>
        </w:category>
        <w:types>
          <w:type w:val="bbPlcHdr"/>
        </w:types>
        <w:behaviors>
          <w:behavior w:val="content"/>
        </w:behaviors>
        <w:guid w:val="{A61A63C0-3AD2-4783-95B1-B0F19AE5BB48}"/>
      </w:docPartPr>
      <w:docPartBody>
        <w:p w:rsidR="00F93E69" w:rsidRDefault="00F93E69">
          <w:pPr>
            <w:pStyle w:val="5D83C155285B4429A3BF0B46DAEF321B"/>
          </w:pPr>
          <w:r w:rsidRPr="003A71FA">
            <w:rPr>
              <w:rStyle w:val="PlaceholderText"/>
            </w:rPr>
            <w:t>Choose an item.</w:t>
          </w:r>
        </w:p>
      </w:docPartBody>
    </w:docPart>
    <w:docPart>
      <w:docPartPr>
        <w:name w:val="C457C8DC56734791B98340615010C3EB"/>
        <w:category>
          <w:name w:val="General"/>
          <w:gallery w:val="placeholder"/>
        </w:category>
        <w:types>
          <w:type w:val="bbPlcHdr"/>
        </w:types>
        <w:behaviors>
          <w:behavior w:val="content"/>
        </w:behaviors>
        <w:guid w:val="{A04FBC06-720B-442A-A63C-91BFC7AC89B3}"/>
      </w:docPartPr>
      <w:docPartBody>
        <w:p w:rsidR="00696819" w:rsidRDefault="00A36265" w:rsidP="00A36265">
          <w:pPr>
            <w:pStyle w:val="C457C8DC56734791B98340615010C3EB"/>
          </w:pPr>
          <w:r w:rsidRPr="003A71FA">
            <w:rPr>
              <w:rStyle w:val="PlaceholderText"/>
            </w:rPr>
            <w:t>Choose an item.</w:t>
          </w:r>
        </w:p>
      </w:docPartBody>
    </w:docPart>
    <w:docPart>
      <w:docPartPr>
        <w:name w:val="C570465D303A41C8ACAE31F625F43D53"/>
        <w:category>
          <w:name w:val="General"/>
          <w:gallery w:val="placeholder"/>
        </w:category>
        <w:types>
          <w:type w:val="bbPlcHdr"/>
        </w:types>
        <w:behaviors>
          <w:behavior w:val="content"/>
        </w:behaviors>
        <w:guid w:val="{A575F02E-7CAB-479D-B5D7-E31373E5D7CA}"/>
      </w:docPartPr>
      <w:docPartBody>
        <w:p w:rsidR="00696819" w:rsidRDefault="00A36265" w:rsidP="00A36265">
          <w:pPr>
            <w:pStyle w:val="C570465D303A41C8ACAE31F625F43D53"/>
          </w:pPr>
          <w:r w:rsidRPr="003A71FA">
            <w:rPr>
              <w:rStyle w:val="PlaceholderText"/>
            </w:rPr>
            <w:t>Choose an item.</w:t>
          </w:r>
        </w:p>
      </w:docPartBody>
    </w:docPart>
    <w:docPart>
      <w:docPartPr>
        <w:name w:val="362C65023A6144F1B0F2EB307B865E21"/>
        <w:category>
          <w:name w:val="General"/>
          <w:gallery w:val="placeholder"/>
        </w:category>
        <w:types>
          <w:type w:val="bbPlcHdr"/>
        </w:types>
        <w:behaviors>
          <w:behavior w:val="content"/>
        </w:behaviors>
        <w:guid w:val="{B6A4DFA7-B3CF-4BA0-ADBE-AD41F0561D82}"/>
      </w:docPartPr>
      <w:docPartBody>
        <w:p w:rsidR="00696819" w:rsidRDefault="00A36265" w:rsidP="00A36265">
          <w:pPr>
            <w:pStyle w:val="362C65023A6144F1B0F2EB307B865E21"/>
          </w:pPr>
          <w:r w:rsidRPr="003A71FA">
            <w:rPr>
              <w:rStyle w:val="PlaceholderText"/>
            </w:rPr>
            <w:t>Choose an item.</w:t>
          </w:r>
        </w:p>
      </w:docPartBody>
    </w:docPart>
    <w:docPart>
      <w:docPartPr>
        <w:name w:val="32E240BD92C640C9830A5C22C9934B40"/>
        <w:category>
          <w:name w:val="General"/>
          <w:gallery w:val="placeholder"/>
        </w:category>
        <w:types>
          <w:type w:val="bbPlcHdr"/>
        </w:types>
        <w:behaviors>
          <w:behavior w:val="content"/>
        </w:behaviors>
        <w:guid w:val="{4BDF86A5-3B48-44A8-B366-BF9C874D9CD0}"/>
      </w:docPartPr>
      <w:docPartBody>
        <w:p w:rsidR="00696819" w:rsidRDefault="00A36265" w:rsidP="00A36265">
          <w:pPr>
            <w:pStyle w:val="32E240BD92C640C9830A5C22C9934B40"/>
          </w:pPr>
          <w:r w:rsidRPr="003A71FA">
            <w:rPr>
              <w:rStyle w:val="PlaceholderText"/>
            </w:rPr>
            <w:t>Choose an item.</w:t>
          </w:r>
        </w:p>
      </w:docPartBody>
    </w:docPart>
    <w:docPart>
      <w:docPartPr>
        <w:name w:val="DB4A518F50C944D184D73AB4BD921FD1"/>
        <w:category>
          <w:name w:val="General"/>
          <w:gallery w:val="placeholder"/>
        </w:category>
        <w:types>
          <w:type w:val="bbPlcHdr"/>
        </w:types>
        <w:behaviors>
          <w:behavior w:val="content"/>
        </w:behaviors>
        <w:guid w:val="{DA7232C4-7FCA-4942-9A1F-4A32B568C649}"/>
      </w:docPartPr>
      <w:docPartBody>
        <w:p w:rsidR="00BC626C" w:rsidRDefault="001C563B" w:rsidP="001C563B">
          <w:pPr>
            <w:pStyle w:val="DB4A518F50C944D184D73AB4BD921FD1"/>
          </w:pPr>
          <w:r w:rsidRPr="003A71FA">
            <w:rPr>
              <w:rStyle w:val="PlaceholderText"/>
            </w:rPr>
            <w:t>Choose an item.</w:t>
          </w:r>
        </w:p>
      </w:docPartBody>
    </w:docPart>
    <w:docPart>
      <w:docPartPr>
        <w:name w:val="199A428118C94B5D9D0202D86B1C82AC"/>
        <w:category>
          <w:name w:val="General"/>
          <w:gallery w:val="placeholder"/>
        </w:category>
        <w:types>
          <w:type w:val="bbPlcHdr"/>
        </w:types>
        <w:behaviors>
          <w:behavior w:val="content"/>
        </w:behaviors>
        <w:guid w:val="{09B3039D-1A3F-4AEA-B184-83E4BD2851A3}"/>
      </w:docPartPr>
      <w:docPartBody>
        <w:p w:rsidR="00BC626C" w:rsidRDefault="001C563B" w:rsidP="001C563B">
          <w:pPr>
            <w:pStyle w:val="199A428118C94B5D9D0202D86B1C82AC"/>
          </w:pPr>
          <w:r w:rsidRPr="003A71FA">
            <w:rPr>
              <w:rStyle w:val="PlaceholderText"/>
            </w:rPr>
            <w:t>Choose an item.</w:t>
          </w:r>
        </w:p>
      </w:docPartBody>
    </w:docPart>
    <w:docPart>
      <w:docPartPr>
        <w:name w:val="F8F73EC006DA4D9C9B82A93583AE5B77"/>
        <w:category>
          <w:name w:val="General"/>
          <w:gallery w:val="placeholder"/>
        </w:category>
        <w:types>
          <w:type w:val="bbPlcHdr"/>
        </w:types>
        <w:behaviors>
          <w:behavior w:val="content"/>
        </w:behaviors>
        <w:guid w:val="{3B382841-8C60-4149-8D6A-8DC5F8F0C9E7}"/>
      </w:docPartPr>
      <w:docPartBody>
        <w:p w:rsidR="00BC626C" w:rsidRDefault="001C563B" w:rsidP="001C563B">
          <w:pPr>
            <w:pStyle w:val="F8F73EC006DA4D9C9B82A93583AE5B77"/>
          </w:pPr>
          <w:r w:rsidRPr="00F87BE0">
            <w:rPr>
              <w:rStyle w:val="PlaceholderText"/>
            </w:rPr>
            <w:t>Choose an item.</w:t>
          </w:r>
        </w:p>
      </w:docPartBody>
    </w:docPart>
    <w:docPart>
      <w:docPartPr>
        <w:name w:val="F68D90091D224D72BAAC34DE11974220"/>
        <w:category>
          <w:name w:val="General"/>
          <w:gallery w:val="placeholder"/>
        </w:category>
        <w:types>
          <w:type w:val="bbPlcHdr"/>
        </w:types>
        <w:behaviors>
          <w:behavior w:val="content"/>
        </w:behaviors>
        <w:guid w:val="{62D806B2-DAD5-4227-A983-B2FC1EDE7FE0}"/>
      </w:docPartPr>
      <w:docPartBody>
        <w:p w:rsidR="00BC626C" w:rsidRDefault="001C563B" w:rsidP="001C563B">
          <w:pPr>
            <w:pStyle w:val="F68D90091D224D72BAAC34DE11974220"/>
          </w:pPr>
          <w:r w:rsidRPr="003A71FA">
            <w:rPr>
              <w:rStyle w:val="PlaceholderText"/>
            </w:rPr>
            <w:t>Choose an item.</w:t>
          </w:r>
        </w:p>
      </w:docPartBody>
    </w:docPart>
    <w:docPart>
      <w:docPartPr>
        <w:name w:val="83CE4652EDB045C78B086581EDE7139A"/>
        <w:category>
          <w:name w:val="General"/>
          <w:gallery w:val="placeholder"/>
        </w:category>
        <w:types>
          <w:type w:val="bbPlcHdr"/>
        </w:types>
        <w:behaviors>
          <w:behavior w:val="content"/>
        </w:behaviors>
        <w:guid w:val="{5EAB5B03-1A2A-4981-8F64-FC28CC393E7C}"/>
      </w:docPartPr>
      <w:docPartBody>
        <w:p w:rsidR="00BC626C" w:rsidRDefault="001C563B" w:rsidP="001C563B">
          <w:pPr>
            <w:pStyle w:val="83CE4652EDB045C78B086581EDE7139A"/>
          </w:pPr>
          <w:r w:rsidRPr="00F87BE0">
            <w:rPr>
              <w:rStyle w:val="PlaceholderText"/>
            </w:rPr>
            <w:t>Choose an item.</w:t>
          </w:r>
        </w:p>
      </w:docPartBody>
    </w:docPart>
    <w:docPart>
      <w:docPartPr>
        <w:name w:val="BE47B4AFF1BF436DBEF5BB20815DA383"/>
        <w:category>
          <w:name w:val="General"/>
          <w:gallery w:val="placeholder"/>
        </w:category>
        <w:types>
          <w:type w:val="bbPlcHdr"/>
        </w:types>
        <w:behaviors>
          <w:behavior w:val="content"/>
        </w:behaviors>
        <w:guid w:val="{8E17E36C-4759-4D09-9F27-140CD9C28A35}"/>
      </w:docPartPr>
      <w:docPartBody>
        <w:p w:rsidR="00BC626C" w:rsidRDefault="001C563B" w:rsidP="001C563B">
          <w:pPr>
            <w:pStyle w:val="BE47B4AFF1BF436DBEF5BB20815DA383"/>
          </w:pPr>
          <w:r w:rsidRPr="00F87BE0">
            <w:rPr>
              <w:rStyle w:val="PlaceholderText"/>
            </w:rPr>
            <w:t>Choose an item.</w:t>
          </w:r>
        </w:p>
      </w:docPartBody>
    </w:docPart>
    <w:docPart>
      <w:docPartPr>
        <w:name w:val="E53DF655FDFA4C5DA861FC5DFF90DF2B"/>
        <w:category>
          <w:name w:val="General"/>
          <w:gallery w:val="placeholder"/>
        </w:category>
        <w:types>
          <w:type w:val="bbPlcHdr"/>
        </w:types>
        <w:behaviors>
          <w:behavior w:val="content"/>
        </w:behaviors>
        <w:guid w:val="{1034A7B1-3173-44FA-A62A-E88C1D3499FF}"/>
      </w:docPartPr>
      <w:docPartBody>
        <w:p w:rsidR="00BC626C" w:rsidRDefault="001C563B" w:rsidP="001C563B">
          <w:pPr>
            <w:pStyle w:val="E53DF655FDFA4C5DA861FC5DFF90DF2B"/>
          </w:pPr>
          <w:r w:rsidRPr="00F87BE0">
            <w:rPr>
              <w:rStyle w:val="PlaceholderText"/>
            </w:rPr>
            <w:t>Choose an item.</w:t>
          </w:r>
        </w:p>
      </w:docPartBody>
    </w:docPart>
    <w:docPart>
      <w:docPartPr>
        <w:name w:val="68ED94FF706549AA96C23C96F3CA2D27"/>
        <w:category>
          <w:name w:val="General"/>
          <w:gallery w:val="placeholder"/>
        </w:category>
        <w:types>
          <w:type w:val="bbPlcHdr"/>
        </w:types>
        <w:behaviors>
          <w:behavior w:val="content"/>
        </w:behaviors>
        <w:guid w:val="{2BCBF786-5C89-4115-A207-FC010CE52D27}"/>
      </w:docPartPr>
      <w:docPartBody>
        <w:p w:rsidR="00BC626C" w:rsidRDefault="001C563B" w:rsidP="001C563B">
          <w:pPr>
            <w:pStyle w:val="68ED94FF706549AA96C23C96F3CA2D27"/>
          </w:pPr>
          <w:r w:rsidRPr="00F87BE0">
            <w:rPr>
              <w:rStyle w:val="PlaceholderText"/>
            </w:rPr>
            <w:t>Choose an item.</w:t>
          </w:r>
        </w:p>
      </w:docPartBody>
    </w:docPart>
    <w:docPart>
      <w:docPartPr>
        <w:name w:val="5526B617743F437D8F4881D3122A768B"/>
        <w:category>
          <w:name w:val="General"/>
          <w:gallery w:val="placeholder"/>
        </w:category>
        <w:types>
          <w:type w:val="bbPlcHdr"/>
        </w:types>
        <w:behaviors>
          <w:behavior w:val="content"/>
        </w:behaviors>
        <w:guid w:val="{6B19D3CF-D23A-46A3-AE58-7C0358FF5436}"/>
      </w:docPartPr>
      <w:docPartBody>
        <w:p w:rsidR="00BC626C" w:rsidRDefault="001C563B" w:rsidP="001C563B">
          <w:pPr>
            <w:pStyle w:val="5526B617743F437D8F4881D3122A768B"/>
          </w:pPr>
          <w:r w:rsidRPr="003A71FA">
            <w:rPr>
              <w:rStyle w:val="PlaceholderText"/>
            </w:rPr>
            <w:t>Choose an item.</w:t>
          </w:r>
        </w:p>
      </w:docPartBody>
    </w:docPart>
    <w:docPart>
      <w:docPartPr>
        <w:name w:val="2DE572EF055640568117350D6D737879"/>
        <w:category>
          <w:name w:val="General"/>
          <w:gallery w:val="placeholder"/>
        </w:category>
        <w:types>
          <w:type w:val="bbPlcHdr"/>
        </w:types>
        <w:behaviors>
          <w:behavior w:val="content"/>
        </w:behaviors>
        <w:guid w:val="{8F06A069-73F5-42F5-BA92-241EF22BEF6E}"/>
      </w:docPartPr>
      <w:docPartBody>
        <w:p w:rsidR="00BC626C" w:rsidRDefault="001C563B" w:rsidP="001C563B">
          <w:pPr>
            <w:pStyle w:val="2DE572EF055640568117350D6D737879"/>
          </w:pPr>
          <w:r w:rsidRPr="00F87BE0">
            <w:rPr>
              <w:rStyle w:val="PlaceholderText"/>
            </w:rPr>
            <w:t>Choose an item.</w:t>
          </w:r>
        </w:p>
      </w:docPartBody>
    </w:docPart>
    <w:docPart>
      <w:docPartPr>
        <w:name w:val="451365FB9A91409A91744C1209DFA5C8"/>
        <w:category>
          <w:name w:val="General"/>
          <w:gallery w:val="placeholder"/>
        </w:category>
        <w:types>
          <w:type w:val="bbPlcHdr"/>
        </w:types>
        <w:behaviors>
          <w:behavior w:val="content"/>
        </w:behaviors>
        <w:guid w:val="{633639D4-6BCC-4462-BF0F-C2609307344F}"/>
      </w:docPartPr>
      <w:docPartBody>
        <w:p w:rsidR="00BC626C" w:rsidRDefault="001C563B" w:rsidP="001C563B">
          <w:pPr>
            <w:pStyle w:val="451365FB9A91409A91744C1209DFA5C8"/>
          </w:pPr>
          <w:r w:rsidRPr="00F87BE0">
            <w:rPr>
              <w:rStyle w:val="PlaceholderText"/>
            </w:rPr>
            <w:t>Choose an item.</w:t>
          </w:r>
        </w:p>
      </w:docPartBody>
    </w:docPart>
    <w:docPart>
      <w:docPartPr>
        <w:name w:val="EAD2102DBC924941AE3E1475E75FCE8E"/>
        <w:category>
          <w:name w:val="General"/>
          <w:gallery w:val="placeholder"/>
        </w:category>
        <w:types>
          <w:type w:val="bbPlcHdr"/>
        </w:types>
        <w:behaviors>
          <w:behavior w:val="content"/>
        </w:behaviors>
        <w:guid w:val="{4465A1B0-3494-44FA-8D64-20A696080D74}"/>
      </w:docPartPr>
      <w:docPartBody>
        <w:p w:rsidR="00BC626C" w:rsidRDefault="001C563B" w:rsidP="001C563B">
          <w:pPr>
            <w:pStyle w:val="EAD2102DBC924941AE3E1475E75FCE8E"/>
          </w:pPr>
          <w:r w:rsidRPr="00F87BE0">
            <w:rPr>
              <w:rStyle w:val="PlaceholderText"/>
            </w:rPr>
            <w:t>Choose an item.</w:t>
          </w:r>
        </w:p>
      </w:docPartBody>
    </w:docPart>
    <w:docPart>
      <w:docPartPr>
        <w:name w:val="532712FDD7F544C58FD4A8C37C1BC8CE"/>
        <w:category>
          <w:name w:val="General"/>
          <w:gallery w:val="placeholder"/>
        </w:category>
        <w:types>
          <w:type w:val="bbPlcHdr"/>
        </w:types>
        <w:behaviors>
          <w:behavior w:val="content"/>
        </w:behaviors>
        <w:guid w:val="{7C3166CD-412F-494E-95FB-762D473DA97E}"/>
      </w:docPartPr>
      <w:docPartBody>
        <w:p w:rsidR="00BC626C" w:rsidRDefault="001C563B" w:rsidP="001C563B">
          <w:pPr>
            <w:pStyle w:val="532712FDD7F544C58FD4A8C37C1BC8CE"/>
          </w:pPr>
          <w:r w:rsidRPr="00F87BE0">
            <w:rPr>
              <w:rStyle w:val="PlaceholderText"/>
            </w:rPr>
            <w:t>Choose an item.</w:t>
          </w:r>
        </w:p>
      </w:docPartBody>
    </w:docPart>
    <w:docPart>
      <w:docPartPr>
        <w:name w:val="AB784526A8444050951A8316301C6CC8"/>
        <w:category>
          <w:name w:val="General"/>
          <w:gallery w:val="placeholder"/>
        </w:category>
        <w:types>
          <w:type w:val="bbPlcHdr"/>
        </w:types>
        <w:behaviors>
          <w:behavior w:val="content"/>
        </w:behaviors>
        <w:guid w:val="{0470739D-0709-433C-8420-3A3A014D4A18}"/>
      </w:docPartPr>
      <w:docPartBody>
        <w:p w:rsidR="00BC626C" w:rsidRDefault="001C563B" w:rsidP="001C563B">
          <w:pPr>
            <w:pStyle w:val="AB784526A8444050951A8316301C6CC8"/>
          </w:pPr>
          <w:r w:rsidRPr="003A71FA">
            <w:rPr>
              <w:rStyle w:val="PlaceholderText"/>
            </w:rPr>
            <w:t>Choose an item.</w:t>
          </w:r>
        </w:p>
      </w:docPartBody>
    </w:docPart>
    <w:docPart>
      <w:docPartPr>
        <w:name w:val="FEE8965BC050468994E49782D6D12E4E"/>
        <w:category>
          <w:name w:val="General"/>
          <w:gallery w:val="placeholder"/>
        </w:category>
        <w:types>
          <w:type w:val="bbPlcHdr"/>
        </w:types>
        <w:behaviors>
          <w:behavior w:val="content"/>
        </w:behaviors>
        <w:guid w:val="{42649983-8581-42F4-8AEF-103945FFCF1A}"/>
      </w:docPartPr>
      <w:docPartBody>
        <w:p w:rsidR="00BC626C" w:rsidRDefault="001C563B" w:rsidP="001C563B">
          <w:pPr>
            <w:pStyle w:val="FEE8965BC050468994E49782D6D12E4E"/>
          </w:pPr>
          <w:r w:rsidRPr="00F87BE0">
            <w:rPr>
              <w:rStyle w:val="PlaceholderText"/>
            </w:rPr>
            <w:t>Choose an item.</w:t>
          </w:r>
        </w:p>
      </w:docPartBody>
    </w:docPart>
    <w:docPart>
      <w:docPartPr>
        <w:name w:val="1773D003A0894E3E8E7C8E173D314087"/>
        <w:category>
          <w:name w:val="General"/>
          <w:gallery w:val="placeholder"/>
        </w:category>
        <w:types>
          <w:type w:val="bbPlcHdr"/>
        </w:types>
        <w:behaviors>
          <w:behavior w:val="content"/>
        </w:behaviors>
        <w:guid w:val="{D01E2C17-2668-4144-AE6E-7EE42ABE1053}"/>
      </w:docPartPr>
      <w:docPartBody>
        <w:p w:rsidR="00BC626C" w:rsidRDefault="001C563B" w:rsidP="001C563B">
          <w:pPr>
            <w:pStyle w:val="1773D003A0894E3E8E7C8E173D314087"/>
          </w:pPr>
          <w:r w:rsidRPr="00F87BE0">
            <w:rPr>
              <w:rStyle w:val="PlaceholderText"/>
            </w:rPr>
            <w:t>Choose an item.</w:t>
          </w:r>
        </w:p>
      </w:docPartBody>
    </w:docPart>
    <w:docPart>
      <w:docPartPr>
        <w:name w:val="98F207BB351F41D58D9B3D93957DCE38"/>
        <w:category>
          <w:name w:val="General"/>
          <w:gallery w:val="placeholder"/>
        </w:category>
        <w:types>
          <w:type w:val="bbPlcHdr"/>
        </w:types>
        <w:behaviors>
          <w:behavior w:val="content"/>
        </w:behaviors>
        <w:guid w:val="{931C660C-49F4-4348-B4CE-BD10C183375D}"/>
      </w:docPartPr>
      <w:docPartBody>
        <w:p w:rsidR="00BC626C" w:rsidRDefault="001C563B" w:rsidP="001C563B">
          <w:pPr>
            <w:pStyle w:val="98F207BB351F41D58D9B3D93957DCE38"/>
          </w:pPr>
          <w:r w:rsidRPr="00F87BE0">
            <w:rPr>
              <w:rStyle w:val="PlaceholderText"/>
            </w:rPr>
            <w:t>Choose an item.</w:t>
          </w:r>
        </w:p>
      </w:docPartBody>
    </w:docPart>
    <w:docPart>
      <w:docPartPr>
        <w:name w:val="96BADB837DA8462EA2F51A5AAF109E00"/>
        <w:category>
          <w:name w:val="General"/>
          <w:gallery w:val="placeholder"/>
        </w:category>
        <w:types>
          <w:type w:val="bbPlcHdr"/>
        </w:types>
        <w:behaviors>
          <w:behavior w:val="content"/>
        </w:behaviors>
        <w:guid w:val="{D4566C37-C108-47BE-9B22-ECEEA0EFD042}"/>
      </w:docPartPr>
      <w:docPartBody>
        <w:p w:rsidR="00BC626C" w:rsidRDefault="001C563B" w:rsidP="001C563B">
          <w:pPr>
            <w:pStyle w:val="96BADB837DA8462EA2F51A5AAF109E00"/>
          </w:pPr>
          <w:r w:rsidRPr="00F87BE0">
            <w:rPr>
              <w:rStyle w:val="PlaceholderText"/>
            </w:rPr>
            <w:t>Choose an item.</w:t>
          </w:r>
        </w:p>
      </w:docPartBody>
    </w:docPart>
    <w:docPart>
      <w:docPartPr>
        <w:name w:val="D14F5096F9F244D4933A12B9321D2C68"/>
        <w:category>
          <w:name w:val="General"/>
          <w:gallery w:val="placeholder"/>
        </w:category>
        <w:types>
          <w:type w:val="bbPlcHdr"/>
        </w:types>
        <w:behaviors>
          <w:behavior w:val="content"/>
        </w:behaviors>
        <w:guid w:val="{CB5AFFD6-4846-4258-B5A7-65B4A28A9277}"/>
      </w:docPartPr>
      <w:docPartBody>
        <w:p w:rsidR="009E29BD" w:rsidRDefault="008221D6" w:rsidP="008221D6">
          <w:pPr>
            <w:pStyle w:val="D14F5096F9F244D4933A12B9321D2C68"/>
          </w:pPr>
          <w:r w:rsidRPr="003A71FA">
            <w:rPr>
              <w:rStyle w:val="PlaceholderText"/>
            </w:rPr>
            <w:t>Choose an item.</w:t>
          </w:r>
        </w:p>
      </w:docPartBody>
    </w:docPart>
    <w:docPart>
      <w:docPartPr>
        <w:name w:val="3C50696E3030427794CA0BFF221A96CE"/>
        <w:category>
          <w:name w:val="General"/>
          <w:gallery w:val="placeholder"/>
        </w:category>
        <w:types>
          <w:type w:val="bbPlcHdr"/>
        </w:types>
        <w:behaviors>
          <w:behavior w:val="content"/>
        </w:behaviors>
        <w:guid w:val="{B9E5258F-0856-4914-8E5A-D7F0FFD88B80}"/>
      </w:docPartPr>
      <w:docPartBody>
        <w:p w:rsidR="009E29BD" w:rsidRDefault="008221D6" w:rsidP="008221D6">
          <w:pPr>
            <w:pStyle w:val="3C50696E3030427794CA0BFF221A96CE"/>
          </w:pPr>
          <w:r w:rsidRPr="00F87BE0">
            <w:rPr>
              <w:rStyle w:val="PlaceholderText"/>
            </w:rPr>
            <w:t>Choose an item.</w:t>
          </w:r>
        </w:p>
      </w:docPartBody>
    </w:docPart>
    <w:docPart>
      <w:docPartPr>
        <w:name w:val="7E0CEB49DEB74B20AB04132AF364F4FA"/>
        <w:category>
          <w:name w:val="General"/>
          <w:gallery w:val="placeholder"/>
        </w:category>
        <w:types>
          <w:type w:val="bbPlcHdr"/>
        </w:types>
        <w:behaviors>
          <w:behavior w:val="content"/>
        </w:behaviors>
        <w:guid w:val="{2D12C2E5-E333-4392-A77B-49410FD61D78}"/>
      </w:docPartPr>
      <w:docPartBody>
        <w:p w:rsidR="009E29BD" w:rsidRDefault="008221D6" w:rsidP="008221D6">
          <w:pPr>
            <w:pStyle w:val="7E0CEB49DEB74B20AB04132AF364F4FA"/>
          </w:pPr>
          <w:r w:rsidRPr="003A71FA">
            <w:rPr>
              <w:rStyle w:val="PlaceholderText"/>
            </w:rPr>
            <w:t>Choose an item.</w:t>
          </w:r>
        </w:p>
      </w:docPartBody>
    </w:docPart>
    <w:docPart>
      <w:docPartPr>
        <w:name w:val="4C65E0D2CE4A4A73BA6DA08EA7CC01ED"/>
        <w:category>
          <w:name w:val="General"/>
          <w:gallery w:val="placeholder"/>
        </w:category>
        <w:types>
          <w:type w:val="bbPlcHdr"/>
        </w:types>
        <w:behaviors>
          <w:behavior w:val="content"/>
        </w:behaviors>
        <w:guid w:val="{FF6AFAF0-432F-41B3-8F5D-5A6D0CA0A941}"/>
      </w:docPartPr>
      <w:docPartBody>
        <w:p w:rsidR="009E29BD" w:rsidRDefault="008221D6" w:rsidP="008221D6">
          <w:pPr>
            <w:pStyle w:val="4C65E0D2CE4A4A73BA6DA08EA7CC01ED"/>
          </w:pPr>
          <w:r w:rsidRPr="00F87BE0">
            <w:rPr>
              <w:rStyle w:val="PlaceholderText"/>
            </w:rPr>
            <w:t>Choose an item.</w:t>
          </w:r>
        </w:p>
      </w:docPartBody>
    </w:docPart>
    <w:docPart>
      <w:docPartPr>
        <w:name w:val="DFF67D0A9182497695125501354925D8"/>
        <w:category>
          <w:name w:val="General"/>
          <w:gallery w:val="placeholder"/>
        </w:category>
        <w:types>
          <w:type w:val="bbPlcHdr"/>
        </w:types>
        <w:behaviors>
          <w:behavior w:val="content"/>
        </w:behaviors>
        <w:guid w:val="{3EB2D22C-C2B0-47A6-9D92-C43E99D61F33}"/>
      </w:docPartPr>
      <w:docPartBody>
        <w:p w:rsidR="009E29BD" w:rsidRDefault="008221D6" w:rsidP="008221D6">
          <w:pPr>
            <w:pStyle w:val="DFF67D0A9182497695125501354925D8"/>
          </w:pPr>
          <w:r w:rsidRPr="003A71FA">
            <w:rPr>
              <w:rStyle w:val="PlaceholderText"/>
            </w:rPr>
            <w:t>Choose an item.</w:t>
          </w:r>
        </w:p>
      </w:docPartBody>
    </w:docPart>
    <w:docPart>
      <w:docPartPr>
        <w:name w:val="0D8784564D9A45C1BB3DAB42FE7C0F70"/>
        <w:category>
          <w:name w:val="General"/>
          <w:gallery w:val="placeholder"/>
        </w:category>
        <w:types>
          <w:type w:val="bbPlcHdr"/>
        </w:types>
        <w:behaviors>
          <w:behavior w:val="content"/>
        </w:behaviors>
        <w:guid w:val="{A7DADBB9-D84D-4395-A2DF-4DB64413847C}"/>
      </w:docPartPr>
      <w:docPartBody>
        <w:p w:rsidR="009E29BD" w:rsidRDefault="008221D6" w:rsidP="008221D6">
          <w:pPr>
            <w:pStyle w:val="0D8784564D9A45C1BB3DAB42FE7C0F70"/>
          </w:pPr>
          <w:r w:rsidRPr="00F87BE0">
            <w:rPr>
              <w:rStyle w:val="PlaceholderText"/>
            </w:rPr>
            <w:t>Choose an item.</w:t>
          </w:r>
        </w:p>
      </w:docPartBody>
    </w:docPart>
    <w:docPart>
      <w:docPartPr>
        <w:name w:val="30749F28D71C4F9BBC9623C906B30CFC"/>
        <w:category>
          <w:name w:val="General"/>
          <w:gallery w:val="placeholder"/>
        </w:category>
        <w:types>
          <w:type w:val="bbPlcHdr"/>
        </w:types>
        <w:behaviors>
          <w:behavior w:val="content"/>
        </w:behaviors>
        <w:guid w:val="{463EFDFB-53BE-407A-9B82-DDB2B353DD4F}"/>
      </w:docPartPr>
      <w:docPartBody>
        <w:p w:rsidR="009E29BD" w:rsidRDefault="008221D6" w:rsidP="008221D6">
          <w:pPr>
            <w:pStyle w:val="30749F28D71C4F9BBC9623C906B30CFC"/>
          </w:pPr>
          <w:r w:rsidRPr="00F87BE0">
            <w:rPr>
              <w:rStyle w:val="PlaceholderText"/>
            </w:rPr>
            <w:t>Choose an item.</w:t>
          </w:r>
        </w:p>
      </w:docPartBody>
    </w:docPart>
    <w:docPart>
      <w:docPartPr>
        <w:name w:val="EA9757AF6FD24F1390E4C817EFC9804C"/>
        <w:category>
          <w:name w:val="General"/>
          <w:gallery w:val="placeholder"/>
        </w:category>
        <w:types>
          <w:type w:val="bbPlcHdr"/>
        </w:types>
        <w:behaviors>
          <w:behavior w:val="content"/>
        </w:behaviors>
        <w:guid w:val="{31CA5995-90A7-45F9-9D1F-0233C645945C}"/>
      </w:docPartPr>
      <w:docPartBody>
        <w:p w:rsidR="009E29BD" w:rsidRDefault="008221D6" w:rsidP="008221D6">
          <w:pPr>
            <w:pStyle w:val="EA9757AF6FD24F1390E4C817EFC9804C"/>
          </w:pPr>
          <w:r w:rsidRPr="003A71FA">
            <w:rPr>
              <w:rStyle w:val="PlaceholderText"/>
            </w:rPr>
            <w:t>Choose an item.</w:t>
          </w:r>
        </w:p>
      </w:docPartBody>
    </w:docPart>
    <w:docPart>
      <w:docPartPr>
        <w:name w:val="502D2441488E4D86BAF64EC27542D6CA"/>
        <w:category>
          <w:name w:val="General"/>
          <w:gallery w:val="placeholder"/>
        </w:category>
        <w:types>
          <w:type w:val="bbPlcHdr"/>
        </w:types>
        <w:behaviors>
          <w:behavior w:val="content"/>
        </w:behaviors>
        <w:guid w:val="{DD29E5D1-E476-4C68-A6E1-9867C83C4986}"/>
      </w:docPartPr>
      <w:docPartBody>
        <w:p w:rsidR="009E29BD" w:rsidRDefault="008221D6" w:rsidP="008221D6">
          <w:pPr>
            <w:pStyle w:val="502D2441488E4D86BAF64EC27542D6CA"/>
          </w:pPr>
          <w:r w:rsidRPr="003A71FA">
            <w:rPr>
              <w:rStyle w:val="PlaceholderText"/>
            </w:rPr>
            <w:t>Choose an item.</w:t>
          </w:r>
        </w:p>
      </w:docPartBody>
    </w:docPart>
    <w:docPart>
      <w:docPartPr>
        <w:name w:val="4FA115BF54AC4657AF2CCFAA9D0DCCED"/>
        <w:category>
          <w:name w:val="General"/>
          <w:gallery w:val="placeholder"/>
        </w:category>
        <w:types>
          <w:type w:val="bbPlcHdr"/>
        </w:types>
        <w:behaviors>
          <w:behavior w:val="content"/>
        </w:behaviors>
        <w:guid w:val="{E0BC6D6B-4D88-4056-B16D-22DF51BA8B35}"/>
      </w:docPartPr>
      <w:docPartBody>
        <w:p w:rsidR="009E29BD" w:rsidRDefault="008221D6" w:rsidP="008221D6">
          <w:pPr>
            <w:pStyle w:val="4FA115BF54AC4657AF2CCFAA9D0DCCED"/>
          </w:pPr>
          <w:r w:rsidRPr="003A71FA">
            <w:rPr>
              <w:rStyle w:val="PlaceholderText"/>
            </w:rPr>
            <w:t>Choose an item.</w:t>
          </w:r>
        </w:p>
      </w:docPartBody>
    </w:docPart>
    <w:docPart>
      <w:docPartPr>
        <w:name w:val="645CE502F40F4B24A961AC08F4FFB997"/>
        <w:category>
          <w:name w:val="General"/>
          <w:gallery w:val="placeholder"/>
        </w:category>
        <w:types>
          <w:type w:val="bbPlcHdr"/>
        </w:types>
        <w:behaviors>
          <w:behavior w:val="content"/>
        </w:behaviors>
        <w:guid w:val="{C9AB0D73-B059-46FC-9113-3E8BB4AB18DB}"/>
      </w:docPartPr>
      <w:docPartBody>
        <w:p w:rsidR="009E29BD" w:rsidRDefault="008221D6" w:rsidP="008221D6">
          <w:pPr>
            <w:pStyle w:val="645CE502F40F4B24A961AC08F4FFB997"/>
          </w:pPr>
          <w:r w:rsidRPr="003A71FA">
            <w:rPr>
              <w:rStyle w:val="PlaceholderText"/>
            </w:rPr>
            <w:t>Choose an item.</w:t>
          </w:r>
        </w:p>
      </w:docPartBody>
    </w:docPart>
    <w:docPart>
      <w:docPartPr>
        <w:name w:val="495DD6F0B32042E4AEE6D24F910E0C00"/>
        <w:category>
          <w:name w:val="General"/>
          <w:gallery w:val="placeholder"/>
        </w:category>
        <w:types>
          <w:type w:val="bbPlcHdr"/>
        </w:types>
        <w:behaviors>
          <w:behavior w:val="content"/>
        </w:behaviors>
        <w:guid w:val="{E966BD5C-2644-4463-A142-DF21DA36D297}"/>
      </w:docPartPr>
      <w:docPartBody>
        <w:p w:rsidR="009E29BD" w:rsidRDefault="008221D6" w:rsidP="008221D6">
          <w:pPr>
            <w:pStyle w:val="495DD6F0B32042E4AEE6D24F910E0C00"/>
          </w:pPr>
          <w:r w:rsidRPr="003A71FA">
            <w:rPr>
              <w:rStyle w:val="PlaceholderText"/>
            </w:rPr>
            <w:t>Choose an item.</w:t>
          </w:r>
        </w:p>
      </w:docPartBody>
    </w:docPart>
    <w:docPart>
      <w:docPartPr>
        <w:name w:val="295B84732E2F4E8A8C831D1F7C43AFA9"/>
        <w:category>
          <w:name w:val="General"/>
          <w:gallery w:val="placeholder"/>
        </w:category>
        <w:types>
          <w:type w:val="bbPlcHdr"/>
        </w:types>
        <w:behaviors>
          <w:behavior w:val="content"/>
        </w:behaviors>
        <w:guid w:val="{EFD213B2-DEAF-47FA-8AF5-34946B7053CC}"/>
      </w:docPartPr>
      <w:docPartBody>
        <w:p w:rsidR="009E29BD" w:rsidRDefault="008221D6" w:rsidP="008221D6">
          <w:pPr>
            <w:pStyle w:val="295B84732E2F4E8A8C831D1F7C43AFA9"/>
          </w:pPr>
          <w:r w:rsidRPr="003A71FA">
            <w:rPr>
              <w:rStyle w:val="PlaceholderText"/>
            </w:rPr>
            <w:t>Choose an item.</w:t>
          </w:r>
        </w:p>
      </w:docPartBody>
    </w:docPart>
    <w:docPart>
      <w:docPartPr>
        <w:name w:val="FC080F6CAADC4495A8DC6D3BED7BBB9A"/>
        <w:category>
          <w:name w:val="General"/>
          <w:gallery w:val="placeholder"/>
        </w:category>
        <w:types>
          <w:type w:val="bbPlcHdr"/>
        </w:types>
        <w:behaviors>
          <w:behavior w:val="content"/>
        </w:behaviors>
        <w:guid w:val="{3D325672-6222-4FE2-8387-F46850B1F7FE}"/>
      </w:docPartPr>
      <w:docPartBody>
        <w:p w:rsidR="009E29BD" w:rsidRDefault="008221D6" w:rsidP="008221D6">
          <w:pPr>
            <w:pStyle w:val="FC080F6CAADC4495A8DC6D3BED7BBB9A"/>
          </w:pPr>
          <w:r w:rsidRPr="003A71FA">
            <w:rPr>
              <w:rStyle w:val="PlaceholderText"/>
            </w:rPr>
            <w:t>Choose an item.</w:t>
          </w:r>
        </w:p>
      </w:docPartBody>
    </w:docPart>
    <w:docPart>
      <w:docPartPr>
        <w:name w:val="372710A6DEE041F18A9BF5ABFFC134BC"/>
        <w:category>
          <w:name w:val="General"/>
          <w:gallery w:val="placeholder"/>
        </w:category>
        <w:types>
          <w:type w:val="bbPlcHdr"/>
        </w:types>
        <w:behaviors>
          <w:behavior w:val="content"/>
        </w:behaviors>
        <w:guid w:val="{E8EA97AE-D874-46A4-8BC9-1EF29EFDE5DB}"/>
      </w:docPartPr>
      <w:docPartBody>
        <w:p w:rsidR="009E29BD" w:rsidRDefault="008221D6" w:rsidP="008221D6">
          <w:pPr>
            <w:pStyle w:val="372710A6DEE041F18A9BF5ABFFC134BC"/>
          </w:pPr>
          <w:r w:rsidRPr="003A71FA">
            <w:rPr>
              <w:rStyle w:val="PlaceholderText"/>
            </w:rPr>
            <w:t>Choose an item.</w:t>
          </w:r>
        </w:p>
      </w:docPartBody>
    </w:docPart>
    <w:docPart>
      <w:docPartPr>
        <w:name w:val="312A3E865CB347329AECE28CE8DF9ED8"/>
        <w:category>
          <w:name w:val="General"/>
          <w:gallery w:val="placeholder"/>
        </w:category>
        <w:types>
          <w:type w:val="bbPlcHdr"/>
        </w:types>
        <w:behaviors>
          <w:behavior w:val="content"/>
        </w:behaviors>
        <w:guid w:val="{90E35407-4A45-4BCC-BEB1-8F01F6D45578}"/>
      </w:docPartPr>
      <w:docPartBody>
        <w:p w:rsidR="001A54C8" w:rsidRDefault="0088568B" w:rsidP="0088568B">
          <w:pPr>
            <w:pStyle w:val="312A3E865CB347329AECE28CE8DF9ED8"/>
          </w:pPr>
          <w:r w:rsidRPr="00F87BE0">
            <w:rPr>
              <w:rStyle w:val="PlaceholderText"/>
            </w:rPr>
            <w:t>Choose an item.</w:t>
          </w:r>
        </w:p>
      </w:docPartBody>
    </w:docPart>
    <w:docPart>
      <w:docPartPr>
        <w:name w:val="2E2DD5B9740D4FA1B944E0BADE358FC1"/>
        <w:category>
          <w:name w:val="General"/>
          <w:gallery w:val="placeholder"/>
        </w:category>
        <w:types>
          <w:type w:val="bbPlcHdr"/>
        </w:types>
        <w:behaviors>
          <w:behavior w:val="content"/>
        </w:behaviors>
        <w:guid w:val="{BE893384-1911-420C-B3DF-291AAD65D882}"/>
      </w:docPartPr>
      <w:docPartBody>
        <w:p w:rsidR="001A54C8" w:rsidRDefault="0088568B" w:rsidP="0088568B">
          <w:pPr>
            <w:pStyle w:val="2E2DD5B9740D4FA1B944E0BADE358FC1"/>
          </w:pPr>
          <w:r w:rsidRPr="003A71FA">
            <w:rPr>
              <w:rStyle w:val="PlaceholderText"/>
            </w:rPr>
            <w:t>Choose an item.</w:t>
          </w:r>
        </w:p>
      </w:docPartBody>
    </w:docPart>
    <w:docPart>
      <w:docPartPr>
        <w:name w:val="0A8B8B685E07410E8066615E54B2B28E"/>
        <w:category>
          <w:name w:val="General"/>
          <w:gallery w:val="placeholder"/>
        </w:category>
        <w:types>
          <w:type w:val="bbPlcHdr"/>
        </w:types>
        <w:behaviors>
          <w:behavior w:val="content"/>
        </w:behaviors>
        <w:guid w:val="{8A43D602-8C6B-4302-BB67-B7DF45E437A2}"/>
      </w:docPartPr>
      <w:docPartBody>
        <w:p w:rsidR="001A54C8" w:rsidRDefault="0088568B" w:rsidP="0088568B">
          <w:pPr>
            <w:pStyle w:val="0A8B8B685E07410E8066615E54B2B28E"/>
          </w:pPr>
          <w:r w:rsidRPr="00F87BE0">
            <w:rPr>
              <w:rStyle w:val="PlaceholderText"/>
            </w:rPr>
            <w:t>Choose an item.</w:t>
          </w:r>
        </w:p>
      </w:docPartBody>
    </w:docPart>
    <w:docPart>
      <w:docPartPr>
        <w:name w:val="305C9E392AF6423DA18A3006BEBD71F2"/>
        <w:category>
          <w:name w:val="General"/>
          <w:gallery w:val="placeholder"/>
        </w:category>
        <w:types>
          <w:type w:val="bbPlcHdr"/>
        </w:types>
        <w:behaviors>
          <w:behavior w:val="content"/>
        </w:behaviors>
        <w:guid w:val="{0CB8E3B9-3701-4175-A21E-6913F0E4EAA2}"/>
      </w:docPartPr>
      <w:docPartBody>
        <w:p w:rsidR="001A54C8" w:rsidRDefault="0088568B" w:rsidP="0088568B">
          <w:pPr>
            <w:pStyle w:val="305C9E392AF6423DA18A3006BEBD71F2"/>
          </w:pPr>
          <w:r w:rsidRPr="003A71FA">
            <w:rPr>
              <w:rStyle w:val="PlaceholderText"/>
            </w:rPr>
            <w:t>Choose an item.</w:t>
          </w:r>
        </w:p>
      </w:docPartBody>
    </w:docPart>
    <w:docPart>
      <w:docPartPr>
        <w:name w:val="886FA09402B14393A66842183A7E18DD"/>
        <w:category>
          <w:name w:val="General"/>
          <w:gallery w:val="placeholder"/>
        </w:category>
        <w:types>
          <w:type w:val="bbPlcHdr"/>
        </w:types>
        <w:behaviors>
          <w:behavior w:val="content"/>
        </w:behaviors>
        <w:guid w:val="{C342C990-A5E1-4333-9CAC-A6B418645420}"/>
      </w:docPartPr>
      <w:docPartBody>
        <w:p w:rsidR="001A54C8" w:rsidRDefault="0088568B" w:rsidP="0088568B">
          <w:pPr>
            <w:pStyle w:val="886FA09402B14393A66842183A7E18DD"/>
          </w:pPr>
          <w:r w:rsidRPr="00F87BE0">
            <w:rPr>
              <w:rStyle w:val="PlaceholderText"/>
            </w:rPr>
            <w:t>Choose an item.</w:t>
          </w:r>
        </w:p>
      </w:docPartBody>
    </w:docPart>
    <w:docPart>
      <w:docPartPr>
        <w:name w:val="8407D6B9E64449BF89790E6E61B9E7E9"/>
        <w:category>
          <w:name w:val="General"/>
          <w:gallery w:val="placeholder"/>
        </w:category>
        <w:types>
          <w:type w:val="bbPlcHdr"/>
        </w:types>
        <w:behaviors>
          <w:behavior w:val="content"/>
        </w:behaviors>
        <w:guid w:val="{3D63E20A-3824-4CA6-A366-A8EFA64D19FE}"/>
      </w:docPartPr>
      <w:docPartBody>
        <w:p w:rsidR="001A54C8" w:rsidRDefault="0088568B" w:rsidP="0088568B">
          <w:pPr>
            <w:pStyle w:val="8407D6B9E64449BF89790E6E61B9E7E9"/>
          </w:pPr>
          <w:r w:rsidRPr="00F87BE0">
            <w:rPr>
              <w:rStyle w:val="PlaceholderText"/>
            </w:rPr>
            <w:t>Choose an item.</w:t>
          </w:r>
        </w:p>
      </w:docPartBody>
    </w:docPart>
    <w:docPart>
      <w:docPartPr>
        <w:name w:val="6B56766C86D44F0C9CE9A0D303D40F50"/>
        <w:category>
          <w:name w:val="General"/>
          <w:gallery w:val="placeholder"/>
        </w:category>
        <w:types>
          <w:type w:val="bbPlcHdr"/>
        </w:types>
        <w:behaviors>
          <w:behavior w:val="content"/>
        </w:behaviors>
        <w:guid w:val="{72499AEE-95F7-4326-A0DD-C724E802CF9C}"/>
      </w:docPartPr>
      <w:docPartBody>
        <w:p w:rsidR="001A54C8" w:rsidRDefault="0088568B" w:rsidP="0088568B">
          <w:pPr>
            <w:pStyle w:val="6B56766C86D44F0C9CE9A0D303D40F50"/>
          </w:pPr>
          <w:r w:rsidRPr="003A71FA">
            <w:rPr>
              <w:rStyle w:val="PlaceholderText"/>
            </w:rPr>
            <w:t>Choose an item.</w:t>
          </w:r>
        </w:p>
      </w:docPartBody>
    </w:docPart>
    <w:docPart>
      <w:docPartPr>
        <w:name w:val="C134D46E4E634A5DA31722C635609FBA"/>
        <w:category>
          <w:name w:val="General"/>
          <w:gallery w:val="placeholder"/>
        </w:category>
        <w:types>
          <w:type w:val="bbPlcHdr"/>
        </w:types>
        <w:behaviors>
          <w:behavior w:val="content"/>
        </w:behaviors>
        <w:guid w:val="{F1A230C9-AE3B-4056-9DAA-F22FB53D8B6F}"/>
      </w:docPartPr>
      <w:docPartBody>
        <w:p w:rsidR="001A54C8" w:rsidRDefault="0088568B" w:rsidP="0088568B">
          <w:pPr>
            <w:pStyle w:val="C134D46E4E634A5DA31722C635609FBA"/>
          </w:pPr>
          <w:r w:rsidRPr="00F87BE0">
            <w:rPr>
              <w:rStyle w:val="PlaceholderText"/>
            </w:rPr>
            <w:t>Choose an item.</w:t>
          </w:r>
        </w:p>
      </w:docPartBody>
    </w:docPart>
    <w:docPart>
      <w:docPartPr>
        <w:name w:val="D6837342BE1B43B398A62F7098BDA830"/>
        <w:category>
          <w:name w:val="General"/>
          <w:gallery w:val="placeholder"/>
        </w:category>
        <w:types>
          <w:type w:val="bbPlcHdr"/>
        </w:types>
        <w:behaviors>
          <w:behavior w:val="content"/>
        </w:behaviors>
        <w:guid w:val="{19B8D3D3-A0B8-4B10-BBCE-9FD073C26996}"/>
      </w:docPartPr>
      <w:docPartBody>
        <w:p w:rsidR="001A54C8" w:rsidRDefault="0088568B" w:rsidP="0088568B">
          <w:pPr>
            <w:pStyle w:val="D6837342BE1B43B398A62F7098BDA830"/>
          </w:pPr>
          <w:r w:rsidRPr="00F87BE0">
            <w:rPr>
              <w:rStyle w:val="PlaceholderText"/>
            </w:rPr>
            <w:t>Choose an item.</w:t>
          </w:r>
        </w:p>
      </w:docPartBody>
    </w:docPart>
    <w:docPart>
      <w:docPartPr>
        <w:name w:val="F55B9597F27848A29525871554400572"/>
        <w:category>
          <w:name w:val="General"/>
          <w:gallery w:val="placeholder"/>
        </w:category>
        <w:types>
          <w:type w:val="bbPlcHdr"/>
        </w:types>
        <w:behaviors>
          <w:behavior w:val="content"/>
        </w:behaviors>
        <w:guid w:val="{89EAB11C-45F7-422F-9795-24D70F4A8AA5}"/>
      </w:docPartPr>
      <w:docPartBody>
        <w:p w:rsidR="001A54C8" w:rsidRDefault="0088568B" w:rsidP="0088568B">
          <w:pPr>
            <w:pStyle w:val="F55B9597F27848A29525871554400572"/>
          </w:pPr>
          <w:r w:rsidRPr="003A71FA">
            <w:rPr>
              <w:rStyle w:val="PlaceholderText"/>
            </w:rPr>
            <w:t>Choose an item.</w:t>
          </w:r>
        </w:p>
      </w:docPartBody>
    </w:docPart>
    <w:docPart>
      <w:docPartPr>
        <w:name w:val="1DF1F205EEC14A588263BF5878FEA34E"/>
        <w:category>
          <w:name w:val="General"/>
          <w:gallery w:val="placeholder"/>
        </w:category>
        <w:types>
          <w:type w:val="bbPlcHdr"/>
        </w:types>
        <w:behaviors>
          <w:behavior w:val="content"/>
        </w:behaviors>
        <w:guid w:val="{1473F42F-9D3E-43FE-8FF2-A5A9DD69B8F7}"/>
      </w:docPartPr>
      <w:docPartBody>
        <w:p w:rsidR="001A54C8" w:rsidRDefault="0088568B" w:rsidP="0088568B">
          <w:pPr>
            <w:pStyle w:val="1DF1F205EEC14A588263BF5878FEA34E"/>
          </w:pPr>
          <w:r w:rsidRPr="00F87BE0">
            <w:rPr>
              <w:rStyle w:val="PlaceholderText"/>
            </w:rPr>
            <w:t>Choose an item.</w:t>
          </w:r>
        </w:p>
      </w:docPartBody>
    </w:docPart>
    <w:docPart>
      <w:docPartPr>
        <w:name w:val="1FE5B8CED5FC482A813E18814699C0FD"/>
        <w:category>
          <w:name w:val="General"/>
          <w:gallery w:val="placeholder"/>
        </w:category>
        <w:types>
          <w:type w:val="bbPlcHdr"/>
        </w:types>
        <w:behaviors>
          <w:behavior w:val="content"/>
        </w:behaviors>
        <w:guid w:val="{EA552F53-2626-4667-9ED8-811736AA2BA2}"/>
      </w:docPartPr>
      <w:docPartBody>
        <w:p w:rsidR="001A54C8" w:rsidRDefault="0088568B" w:rsidP="0088568B">
          <w:pPr>
            <w:pStyle w:val="1FE5B8CED5FC482A813E18814699C0FD"/>
          </w:pPr>
          <w:r w:rsidRPr="00F87BE0">
            <w:rPr>
              <w:rStyle w:val="PlaceholderText"/>
            </w:rPr>
            <w:t>Choose an item.</w:t>
          </w:r>
        </w:p>
      </w:docPartBody>
    </w:docPart>
    <w:docPart>
      <w:docPartPr>
        <w:name w:val="3FF827642D964A3BB676ADA3E99E5537"/>
        <w:category>
          <w:name w:val="General"/>
          <w:gallery w:val="placeholder"/>
        </w:category>
        <w:types>
          <w:type w:val="bbPlcHdr"/>
        </w:types>
        <w:behaviors>
          <w:behavior w:val="content"/>
        </w:behaviors>
        <w:guid w:val="{402C4767-A267-4BEF-B137-BCE5168CDD24}"/>
      </w:docPartPr>
      <w:docPartBody>
        <w:p w:rsidR="001A54C8" w:rsidRDefault="0088568B" w:rsidP="0088568B">
          <w:pPr>
            <w:pStyle w:val="3FF827642D964A3BB676ADA3E99E5537"/>
          </w:pPr>
          <w:r w:rsidRPr="003A71FA">
            <w:rPr>
              <w:rStyle w:val="PlaceholderText"/>
            </w:rPr>
            <w:t>Choose an item.</w:t>
          </w:r>
        </w:p>
      </w:docPartBody>
    </w:docPart>
    <w:docPart>
      <w:docPartPr>
        <w:name w:val="B8E1297BB45C4EE28ABDEC02229E7E37"/>
        <w:category>
          <w:name w:val="General"/>
          <w:gallery w:val="placeholder"/>
        </w:category>
        <w:types>
          <w:type w:val="bbPlcHdr"/>
        </w:types>
        <w:behaviors>
          <w:behavior w:val="content"/>
        </w:behaviors>
        <w:guid w:val="{DFC1FD32-E78C-4094-9831-C94CA039ECE7}"/>
      </w:docPartPr>
      <w:docPartBody>
        <w:p w:rsidR="001A54C8" w:rsidRDefault="0088568B" w:rsidP="0088568B">
          <w:pPr>
            <w:pStyle w:val="B8E1297BB45C4EE28ABDEC02229E7E37"/>
          </w:pPr>
          <w:r w:rsidRPr="00F87BE0">
            <w:rPr>
              <w:rStyle w:val="PlaceholderText"/>
            </w:rPr>
            <w:t>Choose an item.</w:t>
          </w:r>
        </w:p>
      </w:docPartBody>
    </w:docPart>
    <w:docPart>
      <w:docPartPr>
        <w:name w:val="D6EA2B17C4414CBDBC1E79CF9A4684BE"/>
        <w:category>
          <w:name w:val="General"/>
          <w:gallery w:val="placeholder"/>
        </w:category>
        <w:types>
          <w:type w:val="bbPlcHdr"/>
        </w:types>
        <w:behaviors>
          <w:behavior w:val="content"/>
        </w:behaviors>
        <w:guid w:val="{C9FA050F-7C05-45EA-BE11-6AD83B5206E8}"/>
      </w:docPartPr>
      <w:docPartBody>
        <w:p w:rsidR="001A54C8" w:rsidRDefault="0088568B" w:rsidP="0088568B">
          <w:pPr>
            <w:pStyle w:val="D6EA2B17C4414CBDBC1E79CF9A4684BE"/>
          </w:pPr>
          <w:r w:rsidRPr="003A71FA">
            <w:rPr>
              <w:rStyle w:val="PlaceholderText"/>
            </w:rPr>
            <w:t>Choose an item.</w:t>
          </w:r>
        </w:p>
      </w:docPartBody>
    </w:docPart>
    <w:docPart>
      <w:docPartPr>
        <w:name w:val="B75075B2931F4DC1BAF9661A70A725CA"/>
        <w:category>
          <w:name w:val="General"/>
          <w:gallery w:val="placeholder"/>
        </w:category>
        <w:types>
          <w:type w:val="bbPlcHdr"/>
        </w:types>
        <w:behaviors>
          <w:behavior w:val="content"/>
        </w:behaviors>
        <w:guid w:val="{D709AC99-7A6C-414B-BF93-6D61E97020E6}"/>
      </w:docPartPr>
      <w:docPartBody>
        <w:p w:rsidR="001A54C8" w:rsidRDefault="0088568B" w:rsidP="0088568B">
          <w:pPr>
            <w:pStyle w:val="B75075B2931F4DC1BAF9661A70A725CA"/>
          </w:pPr>
          <w:r w:rsidRPr="00F87BE0">
            <w:rPr>
              <w:rStyle w:val="PlaceholderText"/>
            </w:rPr>
            <w:t>Choose an item.</w:t>
          </w:r>
        </w:p>
      </w:docPartBody>
    </w:docPart>
    <w:docPart>
      <w:docPartPr>
        <w:name w:val="0F13370CC72440FE9CE40392B3183D27"/>
        <w:category>
          <w:name w:val="General"/>
          <w:gallery w:val="placeholder"/>
        </w:category>
        <w:types>
          <w:type w:val="bbPlcHdr"/>
        </w:types>
        <w:behaviors>
          <w:behavior w:val="content"/>
        </w:behaviors>
        <w:guid w:val="{0B6F8E00-5C4B-43E0-9B97-AD208EF75C7E}"/>
      </w:docPartPr>
      <w:docPartBody>
        <w:p w:rsidR="001A54C8" w:rsidRDefault="0088568B" w:rsidP="0088568B">
          <w:pPr>
            <w:pStyle w:val="0F13370CC72440FE9CE40392B3183D27"/>
          </w:pPr>
          <w:r w:rsidRPr="00F87BE0">
            <w:rPr>
              <w:rStyle w:val="PlaceholderText"/>
            </w:rPr>
            <w:t>Choose an item.</w:t>
          </w:r>
        </w:p>
      </w:docPartBody>
    </w:docPart>
    <w:docPart>
      <w:docPartPr>
        <w:name w:val="3B8176C9D6384F5BB5C23473D1A0026F"/>
        <w:category>
          <w:name w:val="General"/>
          <w:gallery w:val="placeholder"/>
        </w:category>
        <w:types>
          <w:type w:val="bbPlcHdr"/>
        </w:types>
        <w:behaviors>
          <w:behavior w:val="content"/>
        </w:behaviors>
        <w:guid w:val="{653810F0-990C-4383-9E0A-B54EC1812ACF}"/>
      </w:docPartPr>
      <w:docPartBody>
        <w:p w:rsidR="001A54C8" w:rsidRDefault="0088568B" w:rsidP="0088568B">
          <w:pPr>
            <w:pStyle w:val="3B8176C9D6384F5BB5C23473D1A0026F"/>
          </w:pPr>
          <w:r w:rsidRPr="00F87BE0">
            <w:rPr>
              <w:rStyle w:val="PlaceholderText"/>
            </w:rPr>
            <w:t>Choose an item.</w:t>
          </w:r>
        </w:p>
      </w:docPartBody>
    </w:docPart>
    <w:docPart>
      <w:docPartPr>
        <w:name w:val="213BF3F909FC44F5B049A96056E0FD11"/>
        <w:category>
          <w:name w:val="General"/>
          <w:gallery w:val="placeholder"/>
        </w:category>
        <w:types>
          <w:type w:val="bbPlcHdr"/>
        </w:types>
        <w:behaviors>
          <w:behavior w:val="content"/>
        </w:behaviors>
        <w:guid w:val="{3AF31F9E-C959-4E19-867A-29ED94282B8B}"/>
      </w:docPartPr>
      <w:docPartBody>
        <w:p w:rsidR="001A54C8" w:rsidRDefault="0088568B" w:rsidP="0088568B">
          <w:pPr>
            <w:pStyle w:val="213BF3F909FC44F5B049A96056E0FD11"/>
          </w:pPr>
          <w:r w:rsidRPr="003A71FA">
            <w:rPr>
              <w:rStyle w:val="PlaceholderText"/>
            </w:rPr>
            <w:t>Choose an item.</w:t>
          </w:r>
        </w:p>
      </w:docPartBody>
    </w:docPart>
    <w:docPart>
      <w:docPartPr>
        <w:name w:val="4C41D58BFC3E492185604C9F1407035B"/>
        <w:category>
          <w:name w:val="General"/>
          <w:gallery w:val="placeholder"/>
        </w:category>
        <w:types>
          <w:type w:val="bbPlcHdr"/>
        </w:types>
        <w:behaviors>
          <w:behavior w:val="content"/>
        </w:behaviors>
        <w:guid w:val="{244761BC-FAB3-40CE-9FDF-AA7DE75E57C3}"/>
      </w:docPartPr>
      <w:docPartBody>
        <w:p w:rsidR="001A54C8" w:rsidRDefault="0088568B" w:rsidP="0088568B">
          <w:pPr>
            <w:pStyle w:val="4C41D58BFC3E492185604C9F1407035B"/>
          </w:pPr>
          <w:r w:rsidRPr="00F87BE0">
            <w:rPr>
              <w:rStyle w:val="PlaceholderText"/>
            </w:rPr>
            <w:t>Choose an item.</w:t>
          </w:r>
        </w:p>
      </w:docPartBody>
    </w:docPart>
    <w:docPart>
      <w:docPartPr>
        <w:name w:val="D2EFFB5450F5492F84C04CFB294E7CCB"/>
        <w:category>
          <w:name w:val="General"/>
          <w:gallery w:val="placeholder"/>
        </w:category>
        <w:types>
          <w:type w:val="bbPlcHdr"/>
        </w:types>
        <w:behaviors>
          <w:behavior w:val="content"/>
        </w:behaviors>
        <w:guid w:val="{E123361F-27B9-4596-9E51-47EE4A37C268}"/>
      </w:docPartPr>
      <w:docPartBody>
        <w:p w:rsidR="001A54C8" w:rsidRDefault="0088568B" w:rsidP="0088568B">
          <w:pPr>
            <w:pStyle w:val="D2EFFB5450F5492F84C04CFB294E7CCB"/>
          </w:pPr>
          <w:r w:rsidRPr="00F87BE0">
            <w:rPr>
              <w:rStyle w:val="PlaceholderText"/>
            </w:rPr>
            <w:t>Choose an item.</w:t>
          </w:r>
        </w:p>
      </w:docPartBody>
    </w:docPart>
    <w:docPart>
      <w:docPartPr>
        <w:name w:val="EC155C2D527C4D5986C5DE2B8D760C3B"/>
        <w:category>
          <w:name w:val="General"/>
          <w:gallery w:val="placeholder"/>
        </w:category>
        <w:types>
          <w:type w:val="bbPlcHdr"/>
        </w:types>
        <w:behaviors>
          <w:behavior w:val="content"/>
        </w:behaviors>
        <w:guid w:val="{C9D09E50-D43B-4B2E-8E48-212BF0B50E06}"/>
      </w:docPartPr>
      <w:docPartBody>
        <w:p w:rsidR="001A54C8" w:rsidRDefault="0088568B" w:rsidP="0088568B">
          <w:pPr>
            <w:pStyle w:val="EC155C2D527C4D5986C5DE2B8D760C3B"/>
          </w:pPr>
          <w:r w:rsidRPr="003A71FA">
            <w:rPr>
              <w:rStyle w:val="PlaceholderText"/>
            </w:rPr>
            <w:t>Choose an item.</w:t>
          </w:r>
        </w:p>
      </w:docPartBody>
    </w:docPart>
    <w:docPart>
      <w:docPartPr>
        <w:name w:val="EA5FB272B4964C54AFDC384A504E10B9"/>
        <w:category>
          <w:name w:val="General"/>
          <w:gallery w:val="placeholder"/>
        </w:category>
        <w:types>
          <w:type w:val="bbPlcHdr"/>
        </w:types>
        <w:behaviors>
          <w:behavior w:val="content"/>
        </w:behaviors>
        <w:guid w:val="{3E0F1711-1866-41C7-9BC3-CCC999BE0E39}"/>
      </w:docPartPr>
      <w:docPartBody>
        <w:p w:rsidR="001A54C8" w:rsidRDefault="0088568B" w:rsidP="0088568B">
          <w:pPr>
            <w:pStyle w:val="EA5FB272B4964C54AFDC384A504E10B9"/>
          </w:pPr>
          <w:r w:rsidRPr="00F87BE0">
            <w:rPr>
              <w:rStyle w:val="PlaceholderText"/>
            </w:rPr>
            <w:t>Choose an item.</w:t>
          </w:r>
        </w:p>
      </w:docPartBody>
    </w:docPart>
    <w:docPart>
      <w:docPartPr>
        <w:name w:val="617A2276B32944A1A0DF897EC8DDAFC7"/>
        <w:category>
          <w:name w:val="General"/>
          <w:gallery w:val="placeholder"/>
        </w:category>
        <w:types>
          <w:type w:val="bbPlcHdr"/>
        </w:types>
        <w:behaviors>
          <w:behavior w:val="content"/>
        </w:behaviors>
        <w:guid w:val="{B8F2B628-EB3A-4659-BD8E-5FCAC3C4F9F2}"/>
      </w:docPartPr>
      <w:docPartBody>
        <w:p w:rsidR="001A54C8" w:rsidRDefault="0088568B" w:rsidP="0088568B">
          <w:pPr>
            <w:pStyle w:val="617A2276B32944A1A0DF897EC8DDAFC7"/>
          </w:pPr>
          <w:r w:rsidRPr="00F87BE0">
            <w:rPr>
              <w:rStyle w:val="PlaceholderText"/>
            </w:rPr>
            <w:t>Choose an item.</w:t>
          </w:r>
        </w:p>
      </w:docPartBody>
    </w:docPart>
    <w:docPart>
      <w:docPartPr>
        <w:name w:val="CA19C625541242DEA5A8F1D1DFD08962"/>
        <w:category>
          <w:name w:val="General"/>
          <w:gallery w:val="placeholder"/>
        </w:category>
        <w:types>
          <w:type w:val="bbPlcHdr"/>
        </w:types>
        <w:behaviors>
          <w:behavior w:val="content"/>
        </w:behaviors>
        <w:guid w:val="{7111F02D-B61C-4959-8D63-CF75DC2FDF5D}"/>
      </w:docPartPr>
      <w:docPartBody>
        <w:p w:rsidR="001A54C8" w:rsidRDefault="0088568B" w:rsidP="0088568B">
          <w:pPr>
            <w:pStyle w:val="CA19C625541242DEA5A8F1D1DFD08962"/>
          </w:pPr>
          <w:r w:rsidRPr="003A71FA">
            <w:rPr>
              <w:rStyle w:val="PlaceholderText"/>
            </w:rPr>
            <w:t>Choose an item.</w:t>
          </w:r>
        </w:p>
      </w:docPartBody>
    </w:docPart>
    <w:docPart>
      <w:docPartPr>
        <w:name w:val="28037EF984E54C70A51F0813C2853596"/>
        <w:category>
          <w:name w:val="General"/>
          <w:gallery w:val="placeholder"/>
        </w:category>
        <w:types>
          <w:type w:val="bbPlcHdr"/>
        </w:types>
        <w:behaviors>
          <w:behavior w:val="content"/>
        </w:behaviors>
        <w:guid w:val="{29D4BFB8-1D70-4234-A275-B5BEF7928A8D}"/>
      </w:docPartPr>
      <w:docPartBody>
        <w:p w:rsidR="001A54C8" w:rsidRDefault="0088568B" w:rsidP="0088568B">
          <w:pPr>
            <w:pStyle w:val="28037EF984E54C70A51F0813C2853596"/>
          </w:pPr>
          <w:r w:rsidRPr="00F87BE0">
            <w:rPr>
              <w:rStyle w:val="PlaceholderText"/>
            </w:rPr>
            <w:t>Choose an item.</w:t>
          </w:r>
        </w:p>
      </w:docPartBody>
    </w:docPart>
    <w:docPart>
      <w:docPartPr>
        <w:name w:val="F391E64E3F8D4A3BA4BA7B98979318C1"/>
        <w:category>
          <w:name w:val="General"/>
          <w:gallery w:val="placeholder"/>
        </w:category>
        <w:types>
          <w:type w:val="bbPlcHdr"/>
        </w:types>
        <w:behaviors>
          <w:behavior w:val="content"/>
        </w:behaviors>
        <w:guid w:val="{55C29FCA-739D-41B1-82F4-DB4805389459}"/>
      </w:docPartPr>
      <w:docPartBody>
        <w:p w:rsidR="001A54C8" w:rsidRDefault="0088568B" w:rsidP="0088568B">
          <w:pPr>
            <w:pStyle w:val="F391E64E3F8D4A3BA4BA7B98979318C1"/>
          </w:pPr>
          <w:r w:rsidRPr="00F87BE0">
            <w:rPr>
              <w:rStyle w:val="PlaceholderText"/>
            </w:rPr>
            <w:t>Choose an item.</w:t>
          </w:r>
        </w:p>
      </w:docPartBody>
    </w:docPart>
    <w:docPart>
      <w:docPartPr>
        <w:name w:val="72177C945F474E67B1648F5854A367E3"/>
        <w:category>
          <w:name w:val="General"/>
          <w:gallery w:val="placeholder"/>
        </w:category>
        <w:types>
          <w:type w:val="bbPlcHdr"/>
        </w:types>
        <w:behaviors>
          <w:behavior w:val="content"/>
        </w:behaviors>
        <w:guid w:val="{85E9C7C5-A47B-4F0B-AB97-D7F6012D8FB9}"/>
      </w:docPartPr>
      <w:docPartBody>
        <w:p w:rsidR="001A54C8" w:rsidRDefault="0088568B" w:rsidP="0088568B">
          <w:pPr>
            <w:pStyle w:val="72177C945F474E67B1648F5854A367E3"/>
          </w:pPr>
          <w:r w:rsidRPr="003A71FA">
            <w:rPr>
              <w:rStyle w:val="PlaceholderText"/>
            </w:rPr>
            <w:t>Choose an item.</w:t>
          </w:r>
        </w:p>
      </w:docPartBody>
    </w:docPart>
    <w:docPart>
      <w:docPartPr>
        <w:name w:val="5877BA53CC1545CF9BBB970A32F06F2A"/>
        <w:category>
          <w:name w:val="General"/>
          <w:gallery w:val="placeholder"/>
        </w:category>
        <w:types>
          <w:type w:val="bbPlcHdr"/>
        </w:types>
        <w:behaviors>
          <w:behavior w:val="content"/>
        </w:behaviors>
        <w:guid w:val="{FA11ED9F-39EB-44A9-BD98-C5CCCF357F3A}"/>
      </w:docPartPr>
      <w:docPartBody>
        <w:p w:rsidR="001A54C8" w:rsidRDefault="0088568B" w:rsidP="0088568B">
          <w:pPr>
            <w:pStyle w:val="5877BA53CC1545CF9BBB970A32F06F2A"/>
          </w:pPr>
          <w:r w:rsidRPr="00F87BE0">
            <w:rPr>
              <w:rStyle w:val="PlaceholderText"/>
            </w:rPr>
            <w:t>Choose an item.</w:t>
          </w:r>
        </w:p>
      </w:docPartBody>
    </w:docPart>
    <w:docPart>
      <w:docPartPr>
        <w:name w:val="D71FC6C436734512840EE4168A9839C1"/>
        <w:category>
          <w:name w:val="General"/>
          <w:gallery w:val="placeholder"/>
        </w:category>
        <w:types>
          <w:type w:val="bbPlcHdr"/>
        </w:types>
        <w:behaviors>
          <w:behavior w:val="content"/>
        </w:behaviors>
        <w:guid w:val="{30610FCF-22FD-4991-BF4E-52B19A2265DE}"/>
      </w:docPartPr>
      <w:docPartBody>
        <w:p w:rsidR="001A54C8" w:rsidRDefault="0088568B" w:rsidP="0088568B">
          <w:pPr>
            <w:pStyle w:val="D71FC6C436734512840EE4168A9839C1"/>
          </w:pPr>
          <w:r w:rsidRPr="003A71FA">
            <w:rPr>
              <w:rStyle w:val="PlaceholderText"/>
            </w:rPr>
            <w:t>Choose an item.</w:t>
          </w:r>
        </w:p>
      </w:docPartBody>
    </w:docPart>
    <w:docPart>
      <w:docPartPr>
        <w:name w:val="44A9CC8B3E164A3DA3E3C70100613B44"/>
        <w:category>
          <w:name w:val="General"/>
          <w:gallery w:val="placeholder"/>
        </w:category>
        <w:types>
          <w:type w:val="bbPlcHdr"/>
        </w:types>
        <w:behaviors>
          <w:behavior w:val="content"/>
        </w:behaviors>
        <w:guid w:val="{B4AE585F-0F45-45BE-961C-D04EACADEE9A}"/>
      </w:docPartPr>
      <w:docPartBody>
        <w:p w:rsidR="001A54C8" w:rsidRDefault="0088568B" w:rsidP="0088568B">
          <w:pPr>
            <w:pStyle w:val="44A9CC8B3E164A3DA3E3C70100613B44"/>
          </w:pPr>
          <w:r w:rsidRPr="00F87BE0">
            <w:rPr>
              <w:rStyle w:val="PlaceholderText"/>
            </w:rPr>
            <w:t>Choose an item.</w:t>
          </w:r>
        </w:p>
      </w:docPartBody>
    </w:docPart>
    <w:docPart>
      <w:docPartPr>
        <w:name w:val="4021DFCE170749C1A603C8ED16A7A3A7"/>
        <w:category>
          <w:name w:val="General"/>
          <w:gallery w:val="placeholder"/>
        </w:category>
        <w:types>
          <w:type w:val="bbPlcHdr"/>
        </w:types>
        <w:behaviors>
          <w:behavior w:val="content"/>
        </w:behaviors>
        <w:guid w:val="{A39771E8-E37A-46ED-80D3-DE2BEE0906F5}"/>
      </w:docPartPr>
      <w:docPartBody>
        <w:p w:rsidR="001A54C8" w:rsidRDefault="0088568B" w:rsidP="0088568B">
          <w:pPr>
            <w:pStyle w:val="4021DFCE170749C1A603C8ED16A7A3A7"/>
          </w:pPr>
          <w:r w:rsidRPr="00F87BE0">
            <w:rPr>
              <w:rStyle w:val="PlaceholderText"/>
            </w:rPr>
            <w:t>Choose an item.</w:t>
          </w:r>
        </w:p>
      </w:docPartBody>
    </w:docPart>
    <w:docPart>
      <w:docPartPr>
        <w:name w:val="AB318C7845914BF8AA99C2DFD9ED114C"/>
        <w:category>
          <w:name w:val="General"/>
          <w:gallery w:val="placeholder"/>
        </w:category>
        <w:types>
          <w:type w:val="bbPlcHdr"/>
        </w:types>
        <w:behaviors>
          <w:behavior w:val="content"/>
        </w:behaviors>
        <w:guid w:val="{B1B3E703-F008-43E9-BE5D-5603EE921809}"/>
      </w:docPartPr>
      <w:docPartBody>
        <w:p w:rsidR="001A54C8" w:rsidRDefault="0088568B" w:rsidP="0088568B">
          <w:pPr>
            <w:pStyle w:val="AB318C7845914BF8AA99C2DFD9ED114C"/>
          </w:pPr>
          <w:r w:rsidRPr="00F87BE0">
            <w:rPr>
              <w:rStyle w:val="PlaceholderText"/>
            </w:rPr>
            <w:t>Choose an item.</w:t>
          </w:r>
        </w:p>
      </w:docPartBody>
    </w:docPart>
    <w:docPart>
      <w:docPartPr>
        <w:name w:val="74A1E5C3486547528EAF3FA4B147E09A"/>
        <w:category>
          <w:name w:val="General"/>
          <w:gallery w:val="placeholder"/>
        </w:category>
        <w:types>
          <w:type w:val="bbPlcHdr"/>
        </w:types>
        <w:behaviors>
          <w:behavior w:val="content"/>
        </w:behaviors>
        <w:guid w:val="{392B8647-B114-407B-95A5-93138A8C5077}"/>
      </w:docPartPr>
      <w:docPartBody>
        <w:p w:rsidR="001A54C8" w:rsidRDefault="0088568B" w:rsidP="0088568B">
          <w:pPr>
            <w:pStyle w:val="74A1E5C3486547528EAF3FA4B147E09A"/>
          </w:pPr>
          <w:r w:rsidRPr="003A71FA">
            <w:rPr>
              <w:rStyle w:val="PlaceholderText"/>
            </w:rPr>
            <w:t>Choose an item.</w:t>
          </w:r>
        </w:p>
      </w:docPartBody>
    </w:docPart>
    <w:docPart>
      <w:docPartPr>
        <w:name w:val="98753218787E40E1B14BF7774A7589FA"/>
        <w:category>
          <w:name w:val="General"/>
          <w:gallery w:val="placeholder"/>
        </w:category>
        <w:types>
          <w:type w:val="bbPlcHdr"/>
        </w:types>
        <w:behaviors>
          <w:behavior w:val="content"/>
        </w:behaviors>
        <w:guid w:val="{DB7C07F3-C717-4914-812B-5C0A90EF21A8}"/>
      </w:docPartPr>
      <w:docPartBody>
        <w:p w:rsidR="001A54C8" w:rsidRDefault="0088568B" w:rsidP="0088568B">
          <w:pPr>
            <w:pStyle w:val="98753218787E40E1B14BF7774A7589FA"/>
          </w:pPr>
          <w:r w:rsidRPr="00F87BE0">
            <w:rPr>
              <w:rStyle w:val="PlaceholderText"/>
            </w:rPr>
            <w:t>Choose an item.</w:t>
          </w:r>
        </w:p>
      </w:docPartBody>
    </w:docPart>
    <w:docPart>
      <w:docPartPr>
        <w:name w:val="322BB0023E67434EB72DE72D5ADAD757"/>
        <w:category>
          <w:name w:val="General"/>
          <w:gallery w:val="placeholder"/>
        </w:category>
        <w:types>
          <w:type w:val="bbPlcHdr"/>
        </w:types>
        <w:behaviors>
          <w:behavior w:val="content"/>
        </w:behaviors>
        <w:guid w:val="{A3953446-0EAA-4ACD-85EC-960504DDD3C1}"/>
      </w:docPartPr>
      <w:docPartBody>
        <w:p w:rsidR="001A54C8" w:rsidRDefault="0088568B" w:rsidP="0088568B">
          <w:pPr>
            <w:pStyle w:val="322BB0023E67434EB72DE72D5ADAD757"/>
          </w:pPr>
          <w:r w:rsidRPr="00F87BE0">
            <w:rPr>
              <w:rStyle w:val="PlaceholderText"/>
            </w:rPr>
            <w:t>Choose an item.</w:t>
          </w:r>
        </w:p>
      </w:docPartBody>
    </w:docPart>
    <w:docPart>
      <w:docPartPr>
        <w:name w:val="3AB22B2E5A7F4485A7D2C60439C83C87"/>
        <w:category>
          <w:name w:val="General"/>
          <w:gallery w:val="placeholder"/>
        </w:category>
        <w:types>
          <w:type w:val="bbPlcHdr"/>
        </w:types>
        <w:behaviors>
          <w:behavior w:val="content"/>
        </w:behaviors>
        <w:guid w:val="{BD0E0D3F-C34B-40CE-B582-10FA245B6881}"/>
      </w:docPartPr>
      <w:docPartBody>
        <w:p w:rsidR="001A54C8" w:rsidRDefault="0088568B" w:rsidP="0088568B">
          <w:pPr>
            <w:pStyle w:val="3AB22B2E5A7F4485A7D2C60439C83C87"/>
          </w:pPr>
          <w:r w:rsidRPr="003A71FA">
            <w:rPr>
              <w:rStyle w:val="PlaceholderText"/>
            </w:rPr>
            <w:t>Choose an item.</w:t>
          </w:r>
        </w:p>
      </w:docPartBody>
    </w:docPart>
    <w:docPart>
      <w:docPartPr>
        <w:name w:val="CE85F8DA9A5741DC837D63FE0A23A90D"/>
        <w:category>
          <w:name w:val="General"/>
          <w:gallery w:val="placeholder"/>
        </w:category>
        <w:types>
          <w:type w:val="bbPlcHdr"/>
        </w:types>
        <w:behaviors>
          <w:behavior w:val="content"/>
        </w:behaviors>
        <w:guid w:val="{6A284EFF-3CA8-45A6-9D95-B554F7C8E811}"/>
      </w:docPartPr>
      <w:docPartBody>
        <w:p w:rsidR="001A54C8" w:rsidRDefault="0088568B" w:rsidP="0088568B">
          <w:pPr>
            <w:pStyle w:val="CE85F8DA9A5741DC837D63FE0A23A90D"/>
          </w:pPr>
          <w:r w:rsidRPr="00F87BE0">
            <w:rPr>
              <w:rStyle w:val="PlaceholderText"/>
            </w:rPr>
            <w:t>Choose an item.</w:t>
          </w:r>
        </w:p>
      </w:docPartBody>
    </w:docPart>
    <w:docPart>
      <w:docPartPr>
        <w:name w:val="EF30A674A9124EE9BD2AF2A3B3950699"/>
        <w:category>
          <w:name w:val="General"/>
          <w:gallery w:val="placeholder"/>
        </w:category>
        <w:types>
          <w:type w:val="bbPlcHdr"/>
        </w:types>
        <w:behaviors>
          <w:behavior w:val="content"/>
        </w:behaviors>
        <w:guid w:val="{B5C82AB9-C2B8-4ACB-BD61-D4E2E7E99C97}"/>
      </w:docPartPr>
      <w:docPartBody>
        <w:p w:rsidR="001A54C8" w:rsidRDefault="0088568B" w:rsidP="0088568B">
          <w:pPr>
            <w:pStyle w:val="EF30A674A9124EE9BD2AF2A3B3950699"/>
          </w:pPr>
          <w:r w:rsidRPr="00F87BE0">
            <w:rPr>
              <w:rStyle w:val="PlaceholderText"/>
            </w:rPr>
            <w:t>Choose an item.</w:t>
          </w:r>
        </w:p>
      </w:docPartBody>
    </w:docPart>
    <w:docPart>
      <w:docPartPr>
        <w:name w:val="29F3E4B65D7A43CBA94A2A54E5C9B146"/>
        <w:category>
          <w:name w:val="General"/>
          <w:gallery w:val="placeholder"/>
        </w:category>
        <w:types>
          <w:type w:val="bbPlcHdr"/>
        </w:types>
        <w:behaviors>
          <w:behavior w:val="content"/>
        </w:behaviors>
        <w:guid w:val="{0D520F48-1811-4D9E-8164-79415145A1D1}"/>
      </w:docPartPr>
      <w:docPartBody>
        <w:p w:rsidR="001A54C8" w:rsidRDefault="0088568B" w:rsidP="0088568B">
          <w:pPr>
            <w:pStyle w:val="29F3E4B65D7A43CBA94A2A54E5C9B146"/>
          </w:pPr>
          <w:r w:rsidRPr="003A71FA">
            <w:rPr>
              <w:rStyle w:val="PlaceholderText"/>
            </w:rPr>
            <w:t>Choose an item.</w:t>
          </w:r>
        </w:p>
      </w:docPartBody>
    </w:docPart>
    <w:docPart>
      <w:docPartPr>
        <w:name w:val="62772099F1E64371B9D81A1CE1A926DD"/>
        <w:category>
          <w:name w:val="General"/>
          <w:gallery w:val="placeholder"/>
        </w:category>
        <w:types>
          <w:type w:val="bbPlcHdr"/>
        </w:types>
        <w:behaviors>
          <w:behavior w:val="content"/>
        </w:behaviors>
        <w:guid w:val="{FC81274D-2A29-4BA6-96E6-257D590E40E6}"/>
      </w:docPartPr>
      <w:docPartBody>
        <w:p w:rsidR="001A54C8" w:rsidRDefault="0088568B" w:rsidP="0088568B">
          <w:pPr>
            <w:pStyle w:val="62772099F1E64371B9D81A1CE1A926DD"/>
          </w:pPr>
          <w:r w:rsidRPr="00F87BE0">
            <w:rPr>
              <w:rStyle w:val="PlaceholderText"/>
            </w:rPr>
            <w:t>Choose an item.</w:t>
          </w:r>
        </w:p>
      </w:docPartBody>
    </w:docPart>
    <w:docPart>
      <w:docPartPr>
        <w:name w:val="03629A282CA342559B026E0805FCADA9"/>
        <w:category>
          <w:name w:val="General"/>
          <w:gallery w:val="placeholder"/>
        </w:category>
        <w:types>
          <w:type w:val="bbPlcHdr"/>
        </w:types>
        <w:behaviors>
          <w:behavior w:val="content"/>
        </w:behaviors>
        <w:guid w:val="{D3DE0C8E-E7BA-4E4F-BB1F-72C4EF3AA998}"/>
      </w:docPartPr>
      <w:docPartBody>
        <w:p w:rsidR="001A54C8" w:rsidRDefault="0088568B" w:rsidP="0088568B">
          <w:pPr>
            <w:pStyle w:val="03629A282CA342559B026E0805FCADA9"/>
          </w:pPr>
          <w:r w:rsidRPr="00F87BE0">
            <w:rPr>
              <w:rStyle w:val="PlaceholderText"/>
            </w:rPr>
            <w:t>Choose an item.</w:t>
          </w:r>
        </w:p>
      </w:docPartBody>
    </w:docPart>
    <w:docPart>
      <w:docPartPr>
        <w:name w:val="74E9A62B580F426390D9735CD333DC4F"/>
        <w:category>
          <w:name w:val="General"/>
          <w:gallery w:val="placeholder"/>
        </w:category>
        <w:types>
          <w:type w:val="bbPlcHdr"/>
        </w:types>
        <w:behaviors>
          <w:behavior w:val="content"/>
        </w:behaviors>
        <w:guid w:val="{824CFE38-EFCA-43F1-8C9E-5AEA53F3A8A1}"/>
      </w:docPartPr>
      <w:docPartBody>
        <w:p w:rsidR="001A54C8" w:rsidRDefault="0088568B" w:rsidP="0088568B">
          <w:pPr>
            <w:pStyle w:val="74E9A62B580F426390D9735CD333DC4F"/>
          </w:pPr>
          <w:r w:rsidRPr="003A71FA">
            <w:rPr>
              <w:rStyle w:val="PlaceholderText"/>
            </w:rPr>
            <w:t>Choose an item.</w:t>
          </w:r>
        </w:p>
      </w:docPartBody>
    </w:docPart>
    <w:docPart>
      <w:docPartPr>
        <w:name w:val="9DE39B37E21B42F9B3EB1BA2382B5201"/>
        <w:category>
          <w:name w:val="General"/>
          <w:gallery w:val="placeholder"/>
        </w:category>
        <w:types>
          <w:type w:val="bbPlcHdr"/>
        </w:types>
        <w:behaviors>
          <w:behavior w:val="content"/>
        </w:behaviors>
        <w:guid w:val="{A2B0DED0-4BD1-4A1B-850B-6D3CA20301BC}"/>
      </w:docPartPr>
      <w:docPartBody>
        <w:p w:rsidR="001A54C8" w:rsidRDefault="0088568B" w:rsidP="0088568B">
          <w:pPr>
            <w:pStyle w:val="9DE39B37E21B42F9B3EB1BA2382B5201"/>
          </w:pPr>
          <w:r w:rsidRPr="00F87BE0">
            <w:rPr>
              <w:rStyle w:val="PlaceholderText"/>
            </w:rPr>
            <w:t>Choose an item.</w:t>
          </w:r>
        </w:p>
      </w:docPartBody>
    </w:docPart>
    <w:docPart>
      <w:docPartPr>
        <w:name w:val="8EFB92D2B27D4BAFB56DE3324A8FD14E"/>
        <w:category>
          <w:name w:val="General"/>
          <w:gallery w:val="placeholder"/>
        </w:category>
        <w:types>
          <w:type w:val="bbPlcHdr"/>
        </w:types>
        <w:behaviors>
          <w:behavior w:val="content"/>
        </w:behaviors>
        <w:guid w:val="{3B53AB27-8C69-48CC-B80B-521B572572F0}"/>
      </w:docPartPr>
      <w:docPartBody>
        <w:p w:rsidR="001A54C8" w:rsidRDefault="0088568B" w:rsidP="0088568B">
          <w:pPr>
            <w:pStyle w:val="8EFB92D2B27D4BAFB56DE3324A8FD14E"/>
          </w:pPr>
          <w:r w:rsidRPr="003A71FA">
            <w:rPr>
              <w:rStyle w:val="PlaceholderText"/>
            </w:rPr>
            <w:t>Choose an item.</w:t>
          </w:r>
        </w:p>
      </w:docPartBody>
    </w:docPart>
    <w:docPart>
      <w:docPartPr>
        <w:name w:val="E33D66906D1F4A5481F045E95B308555"/>
        <w:category>
          <w:name w:val="General"/>
          <w:gallery w:val="placeholder"/>
        </w:category>
        <w:types>
          <w:type w:val="bbPlcHdr"/>
        </w:types>
        <w:behaviors>
          <w:behavior w:val="content"/>
        </w:behaviors>
        <w:guid w:val="{037C762C-F71C-46E4-98F6-AD9393FD09F0}"/>
      </w:docPartPr>
      <w:docPartBody>
        <w:p w:rsidR="001A54C8" w:rsidRDefault="0088568B" w:rsidP="0088568B">
          <w:pPr>
            <w:pStyle w:val="E33D66906D1F4A5481F045E95B308555"/>
          </w:pPr>
          <w:r w:rsidRPr="00F87BE0">
            <w:rPr>
              <w:rStyle w:val="PlaceholderText"/>
            </w:rPr>
            <w:t>Choose an item.</w:t>
          </w:r>
        </w:p>
      </w:docPartBody>
    </w:docPart>
    <w:docPart>
      <w:docPartPr>
        <w:name w:val="150243FB5659438D9EA9B0824B25A1B0"/>
        <w:category>
          <w:name w:val="General"/>
          <w:gallery w:val="placeholder"/>
        </w:category>
        <w:types>
          <w:type w:val="bbPlcHdr"/>
        </w:types>
        <w:behaviors>
          <w:behavior w:val="content"/>
        </w:behaviors>
        <w:guid w:val="{93D36E5E-8273-4657-A658-B7C7CE61DE8E}"/>
      </w:docPartPr>
      <w:docPartBody>
        <w:p w:rsidR="001A54C8" w:rsidRDefault="0088568B" w:rsidP="0088568B">
          <w:pPr>
            <w:pStyle w:val="150243FB5659438D9EA9B0824B25A1B0"/>
          </w:pPr>
          <w:r w:rsidRPr="00F87BE0">
            <w:rPr>
              <w:rStyle w:val="PlaceholderText"/>
            </w:rPr>
            <w:t>Choose an item.</w:t>
          </w:r>
        </w:p>
      </w:docPartBody>
    </w:docPart>
    <w:docPart>
      <w:docPartPr>
        <w:name w:val="B90ADE3379AB4A0CAFED98D9A5258124"/>
        <w:category>
          <w:name w:val="General"/>
          <w:gallery w:val="placeholder"/>
        </w:category>
        <w:types>
          <w:type w:val="bbPlcHdr"/>
        </w:types>
        <w:behaviors>
          <w:behavior w:val="content"/>
        </w:behaviors>
        <w:guid w:val="{C35C1F3E-6880-482D-B929-27CFFC0ED050}"/>
      </w:docPartPr>
      <w:docPartBody>
        <w:p w:rsidR="001A54C8" w:rsidRDefault="0088568B" w:rsidP="0088568B">
          <w:pPr>
            <w:pStyle w:val="B90ADE3379AB4A0CAFED98D9A5258124"/>
          </w:pPr>
          <w:r w:rsidRPr="00F87BE0">
            <w:rPr>
              <w:rStyle w:val="PlaceholderText"/>
            </w:rPr>
            <w:t>Choose an item.</w:t>
          </w:r>
        </w:p>
      </w:docPartBody>
    </w:docPart>
    <w:docPart>
      <w:docPartPr>
        <w:name w:val="0B5BE91DC6BE4D8FB4D5CD2992DB8444"/>
        <w:category>
          <w:name w:val="General"/>
          <w:gallery w:val="placeholder"/>
        </w:category>
        <w:types>
          <w:type w:val="bbPlcHdr"/>
        </w:types>
        <w:behaviors>
          <w:behavior w:val="content"/>
        </w:behaviors>
        <w:guid w:val="{2B161701-C489-434D-8426-2534ED6F24E9}"/>
      </w:docPartPr>
      <w:docPartBody>
        <w:p w:rsidR="001A54C8" w:rsidRDefault="0088568B" w:rsidP="0088568B">
          <w:pPr>
            <w:pStyle w:val="0B5BE91DC6BE4D8FB4D5CD2992DB8444"/>
          </w:pPr>
          <w:r w:rsidRPr="003A71FA">
            <w:rPr>
              <w:rStyle w:val="PlaceholderText"/>
            </w:rPr>
            <w:t>Choose an item.</w:t>
          </w:r>
        </w:p>
      </w:docPartBody>
    </w:docPart>
    <w:docPart>
      <w:docPartPr>
        <w:name w:val="3FE82D78FEA3461EBAD88108BA2CBEDC"/>
        <w:category>
          <w:name w:val="General"/>
          <w:gallery w:val="placeholder"/>
        </w:category>
        <w:types>
          <w:type w:val="bbPlcHdr"/>
        </w:types>
        <w:behaviors>
          <w:behavior w:val="content"/>
        </w:behaviors>
        <w:guid w:val="{B17B5214-6807-4BDE-974C-6A083374D9A3}"/>
      </w:docPartPr>
      <w:docPartBody>
        <w:p w:rsidR="001A54C8" w:rsidRDefault="0088568B" w:rsidP="0088568B">
          <w:pPr>
            <w:pStyle w:val="3FE82D78FEA3461EBAD88108BA2CBEDC"/>
          </w:pPr>
          <w:r w:rsidRPr="00F87BE0">
            <w:rPr>
              <w:rStyle w:val="PlaceholderText"/>
            </w:rPr>
            <w:t>Choose an item.</w:t>
          </w:r>
        </w:p>
      </w:docPartBody>
    </w:docPart>
    <w:docPart>
      <w:docPartPr>
        <w:name w:val="D5661B1904524A0BAC4A5853BCC26F69"/>
        <w:category>
          <w:name w:val="General"/>
          <w:gallery w:val="placeholder"/>
        </w:category>
        <w:types>
          <w:type w:val="bbPlcHdr"/>
        </w:types>
        <w:behaviors>
          <w:behavior w:val="content"/>
        </w:behaviors>
        <w:guid w:val="{4A9B1A7A-4643-4A38-ACF1-7A565FF3B304}"/>
      </w:docPartPr>
      <w:docPartBody>
        <w:p w:rsidR="001A54C8" w:rsidRDefault="0088568B" w:rsidP="0088568B">
          <w:pPr>
            <w:pStyle w:val="D5661B1904524A0BAC4A5853BCC26F69"/>
          </w:pPr>
          <w:r w:rsidRPr="00F87BE0">
            <w:rPr>
              <w:rStyle w:val="PlaceholderText"/>
            </w:rPr>
            <w:t>Choose an item.</w:t>
          </w:r>
        </w:p>
      </w:docPartBody>
    </w:docPart>
    <w:docPart>
      <w:docPartPr>
        <w:name w:val="F5DA3857A64140C7B32D9C474E9A8EEC"/>
        <w:category>
          <w:name w:val="General"/>
          <w:gallery w:val="placeholder"/>
        </w:category>
        <w:types>
          <w:type w:val="bbPlcHdr"/>
        </w:types>
        <w:behaviors>
          <w:behavior w:val="content"/>
        </w:behaviors>
        <w:guid w:val="{DB4A14BA-7E84-4DD0-97BA-7AB209AEB41C}"/>
      </w:docPartPr>
      <w:docPartBody>
        <w:p w:rsidR="001A54C8" w:rsidRDefault="0088568B" w:rsidP="0088568B">
          <w:pPr>
            <w:pStyle w:val="F5DA3857A64140C7B32D9C474E9A8EEC"/>
          </w:pPr>
          <w:r w:rsidRPr="003A71FA">
            <w:rPr>
              <w:rStyle w:val="PlaceholderText"/>
            </w:rPr>
            <w:t>Choose an item.</w:t>
          </w:r>
        </w:p>
      </w:docPartBody>
    </w:docPart>
    <w:docPart>
      <w:docPartPr>
        <w:name w:val="E62C477A3A6541FDB9E4C13002489A9C"/>
        <w:category>
          <w:name w:val="General"/>
          <w:gallery w:val="placeholder"/>
        </w:category>
        <w:types>
          <w:type w:val="bbPlcHdr"/>
        </w:types>
        <w:behaviors>
          <w:behavior w:val="content"/>
        </w:behaviors>
        <w:guid w:val="{100537DC-4F1A-49C2-9BBA-C5E2A35FD136}"/>
      </w:docPartPr>
      <w:docPartBody>
        <w:p w:rsidR="001A54C8" w:rsidRDefault="0088568B" w:rsidP="0088568B">
          <w:pPr>
            <w:pStyle w:val="E62C477A3A6541FDB9E4C13002489A9C"/>
          </w:pPr>
          <w:r w:rsidRPr="00F87BE0">
            <w:rPr>
              <w:rStyle w:val="PlaceholderText"/>
            </w:rPr>
            <w:t>Choose an item.</w:t>
          </w:r>
        </w:p>
      </w:docPartBody>
    </w:docPart>
    <w:docPart>
      <w:docPartPr>
        <w:name w:val="D8A28480D4E743FF9287456048C42A6E"/>
        <w:category>
          <w:name w:val="General"/>
          <w:gallery w:val="placeholder"/>
        </w:category>
        <w:types>
          <w:type w:val="bbPlcHdr"/>
        </w:types>
        <w:behaviors>
          <w:behavior w:val="content"/>
        </w:behaviors>
        <w:guid w:val="{81FC754C-5867-4957-B247-1BAF824DA9B9}"/>
      </w:docPartPr>
      <w:docPartBody>
        <w:p w:rsidR="001A54C8" w:rsidRDefault="0088568B" w:rsidP="0088568B">
          <w:pPr>
            <w:pStyle w:val="D8A28480D4E743FF9287456048C42A6E"/>
          </w:pPr>
          <w:r w:rsidRPr="00F87BE0">
            <w:rPr>
              <w:rStyle w:val="PlaceholderText"/>
            </w:rPr>
            <w:t>Choose an item.</w:t>
          </w:r>
        </w:p>
      </w:docPartBody>
    </w:docPart>
    <w:docPart>
      <w:docPartPr>
        <w:name w:val="FADD41673655406C81F2279CBC0FF0B7"/>
        <w:category>
          <w:name w:val="General"/>
          <w:gallery w:val="placeholder"/>
        </w:category>
        <w:types>
          <w:type w:val="bbPlcHdr"/>
        </w:types>
        <w:behaviors>
          <w:behavior w:val="content"/>
        </w:behaviors>
        <w:guid w:val="{46F0D83A-E163-4B22-896D-85308282836D}"/>
      </w:docPartPr>
      <w:docPartBody>
        <w:p w:rsidR="001A54C8" w:rsidRDefault="0088568B" w:rsidP="0088568B">
          <w:pPr>
            <w:pStyle w:val="FADD41673655406C81F2279CBC0FF0B7"/>
          </w:pPr>
          <w:r w:rsidRPr="003A71FA">
            <w:rPr>
              <w:rStyle w:val="PlaceholderText"/>
            </w:rPr>
            <w:t>Choose an item.</w:t>
          </w:r>
        </w:p>
      </w:docPartBody>
    </w:docPart>
    <w:docPart>
      <w:docPartPr>
        <w:name w:val="2C551F43B4AE4492920DE099DE86F8D0"/>
        <w:category>
          <w:name w:val="General"/>
          <w:gallery w:val="placeholder"/>
        </w:category>
        <w:types>
          <w:type w:val="bbPlcHdr"/>
        </w:types>
        <w:behaviors>
          <w:behavior w:val="content"/>
        </w:behaviors>
        <w:guid w:val="{2370C6A1-07A5-4AA1-8335-C32FFB233402}"/>
      </w:docPartPr>
      <w:docPartBody>
        <w:p w:rsidR="001A54C8" w:rsidRDefault="0088568B" w:rsidP="0088568B">
          <w:pPr>
            <w:pStyle w:val="2C551F43B4AE4492920DE099DE86F8D0"/>
          </w:pPr>
          <w:r w:rsidRPr="00F87BE0">
            <w:rPr>
              <w:rStyle w:val="PlaceholderText"/>
            </w:rPr>
            <w:t>Choose an item.</w:t>
          </w:r>
        </w:p>
      </w:docPartBody>
    </w:docPart>
    <w:docPart>
      <w:docPartPr>
        <w:name w:val="BFB77582084447D4B52366CD19BBEB2D"/>
        <w:category>
          <w:name w:val="General"/>
          <w:gallery w:val="placeholder"/>
        </w:category>
        <w:types>
          <w:type w:val="bbPlcHdr"/>
        </w:types>
        <w:behaviors>
          <w:behavior w:val="content"/>
        </w:behaviors>
        <w:guid w:val="{22632689-26F8-4A5E-8223-4CF176BE9506}"/>
      </w:docPartPr>
      <w:docPartBody>
        <w:p w:rsidR="001A54C8" w:rsidRDefault="0088568B" w:rsidP="0088568B">
          <w:pPr>
            <w:pStyle w:val="BFB77582084447D4B52366CD19BBEB2D"/>
          </w:pPr>
          <w:r w:rsidRPr="00F87BE0">
            <w:rPr>
              <w:rStyle w:val="PlaceholderText"/>
            </w:rPr>
            <w:t>Choose an item.</w:t>
          </w:r>
        </w:p>
      </w:docPartBody>
    </w:docPart>
    <w:docPart>
      <w:docPartPr>
        <w:name w:val="D502B72C2B2A4247B602627AA093225E"/>
        <w:category>
          <w:name w:val="General"/>
          <w:gallery w:val="placeholder"/>
        </w:category>
        <w:types>
          <w:type w:val="bbPlcHdr"/>
        </w:types>
        <w:behaviors>
          <w:behavior w:val="content"/>
        </w:behaviors>
        <w:guid w:val="{61BA936A-0D57-46E8-AAA7-9FF9285CA9B1}"/>
      </w:docPartPr>
      <w:docPartBody>
        <w:p w:rsidR="001A54C8" w:rsidRDefault="0088568B" w:rsidP="0088568B">
          <w:pPr>
            <w:pStyle w:val="D502B72C2B2A4247B602627AA093225E"/>
          </w:pPr>
          <w:r w:rsidRPr="003A71FA">
            <w:rPr>
              <w:rStyle w:val="PlaceholderText"/>
            </w:rPr>
            <w:t>Choose an item.</w:t>
          </w:r>
        </w:p>
      </w:docPartBody>
    </w:docPart>
    <w:docPart>
      <w:docPartPr>
        <w:name w:val="FBA9BA399706494CADDD6FAE9044F1F9"/>
        <w:category>
          <w:name w:val="General"/>
          <w:gallery w:val="placeholder"/>
        </w:category>
        <w:types>
          <w:type w:val="bbPlcHdr"/>
        </w:types>
        <w:behaviors>
          <w:behavior w:val="content"/>
        </w:behaviors>
        <w:guid w:val="{23F2112F-3794-4107-9E80-C3F9B88526A7}"/>
      </w:docPartPr>
      <w:docPartBody>
        <w:p w:rsidR="001A54C8" w:rsidRDefault="0088568B" w:rsidP="0088568B">
          <w:pPr>
            <w:pStyle w:val="FBA9BA399706494CADDD6FAE9044F1F9"/>
          </w:pPr>
          <w:r w:rsidRPr="00F87BE0">
            <w:rPr>
              <w:rStyle w:val="PlaceholderText"/>
            </w:rPr>
            <w:t>Choose an item.</w:t>
          </w:r>
        </w:p>
      </w:docPartBody>
    </w:docPart>
    <w:docPart>
      <w:docPartPr>
        <w:name w:val="341817503E8E4A7A96A162E768609A9D"/>
        <w:category>
          <w:name w:val="General"/>
          <w:gallery w:val="placeholder"/>
        </w:category>
        <w:types>
          <w:type w:val="bbPlcHdr"/>
        </w:types>
        <w:behaviors>
          <w:behavior w:val="content"/>
        </w:behaviors>
        <w:guid w:val="{12C52485-2F8A-45B9-A8CF-0A44BC827AD0}"/>
      </w:docPartPr>
      <w:docPartBody>
        <w:p w:rsidR="001A54C8" w:rsidRDefault="0088568B" w:rsidP="0088568B">
          <w:pPr>
            <w:pStyle w:val="341817503E8E4A7A96A162E768609A9D"/>
          </w:pPr>
          <w:r w:rsidRPr="003A71FA">
            <w:rPr>
              <w:rStyle w:val="PlaceholderText"/>
            </w:rPr>
            <w:t>Choose an item.</w:t>
          </w:r>
        </w:p>
      </w:docPartBody>
    </w:docPart>
    <w:docPart>
      <w:docPartPr>
        <w:name w:val="5734982468B14E98AEFFC66B37E558D2"/>
        <w:category>
          <w:name w:val="General"/>
          <w:gallery w:val="placeholder"/>
        </w:category>
        <w:types>
          <w:type w:val="bbPlcHdr"/>
        </w:types>
        <w:behaviors>
          <w:behavior w:val="content"/>
        </w:behaviors>
        <w:guid w:val="{900C9ADD-E615-44BE-81A7-6DD93CA88270}"/>
      </w:docPartPr>
      <w:docPartBody>
        <w:p w:rsidR="001A54C8" w:rsidRDefault="0088568B" w:rsidP="0088568B">
          <w:pPr>
            <w:pStyle w:val="5734982468B14E98AEFFC66B37E558D2"/>
          </w:pPr>
          <w:r w:rsidRPr="00F87BE0">
            <w:rPr>
              <w:rStyle w:val="PlaceholderText"/>
            </w:rPr>
            <w:t>Choose an item.</w:t>
          </w:r>
        </w:p>
      </w:docPartBody>
    </w:docPart>
    <w:docPart>
      <w:docPartPr>
        <w:name w:val="CFFD6A9C6F6041CCB612E082E7C2B73A"/>
        <w:category>
          <w:name w:val="General"/>
          <w:gallery w:val="placeholder"/>
        </w:category>
        <w:types>
          <w:type w:val="bbPlcHdr"/>
        </w:types>
        <w:behaviors>
          <w:behavior w:val="content"/>
        </w:behaviors>
        <w:guid w:val="{1218785C-637E-481A-BF60-EAB5ECFECEB7}"/>
      </w:docPartPr>
      <w:docPartBody>
        <w:p w:rsidR="001A54C8" w:rsidRDefault="0088568B" w:rsidP="0088568B">
          <w:pPr>
            <w:pStyle w:val="CFFD6A9C6F6041CCB612E082E7C2B73A"/>
          </w:pPr>
          <w:r w:rsidRPr="00F87BE0">
            <w:rPr>
              <w:rStyle w:val="PlaceholderText"/>
            </w:rPr>
            <w:t>Choose an item.</w:t>
          </w:r>
        </w:p>
      </w:docPartBody>
    </w:docPart>
    <w:docPart>
      <w:docPartPr>
        <w:name w:val="88AE63E4C7DD44F38A4EBBF7DCA7FA78"/>
        <w:category>
          <w:name w:val="General"/>
          <w:gallery w:val="placeholder"/>
        </w:category>
        <w:types>
          <w:type w:val="bbPlcHdr"/>
        </w:types>
        <w:behaviors>
          <w:behavior w:val="content"/>
        </w:behaviors>
        <w:guid w:val="{87B995DC-9073-4A11-940D-D261FF3203BC}"/>
      </w:docPartPr>
      <w:docPartBody>
        <w:p w:rsidR="001A54C8" w:rsidRDefault="0088568B" w:rsidP="0088568B">
          <w:pPr>
            <w:pStyle w:val="88AE63E4C7DD44F38A4EBBF7DCA7FA78"/>
          </w:pPr>
          <w:r w:rsidRPr="00F87BE0">
            <w:rPr>
              <w:rStyle w:val="PlaceholderText"/>
            </w:rPr>
            <w:t>Choose an item.</w:t>
          </w:r>
        </w:p>
      </w:docPartBody>
    </w:docPart>
    <w:docPart>
      <w:docPartPr>
        <w:name w:val="FD7A370818104915B76810946D0C55A9"/>
        <w:category>
          <w:name w:val="General"/>
          <w:gallery w:val="placeholder"/>
        </w:category>
        <w:types>
          <w:type w:val="bbPlcHdr"/>
        </w:types>
        <w:behaviors>
          <w:behavior w:val="content"/>
        </w:behaviors>
        <w:guid w:val="{79107E47-635F-404E-9336-23C58BC17A69}"/>
      </w:docPartPr>
      <w:docPartBody>
        <w:p w:rsidR="001A54C8" w:rsidRDefault="0088568B" w:rsidP="0088568B">
          <w:pPr>
            <w:pStyle w:val="FD7A370818104915B76810946D0C55A9"/>
          </w:pPr>
          <w:r w:rsidRPr="00F87BE0">
            <w:rPr>
              <w:rStyle w:val="PlaceholderText"/>
            </w:rPr>
            <w:t>Choose an item.</w:t>
          </w:r>
        </w:p>
      </w:docPartBody>
    </w:docPart>
    <w:docPart>
      <w:docPartPr>
        <w:name w:val="1F0625D1768445908A67870AE0B6D5DC"/>
        <w:category>
          <w:name w:val="General"/>
          <w:gallery w:val="placeholder"/>
        </w:category>
        <w:types>
          <w:type w:val="bbPlcHdr"/>
        </w:types>
        <w:behaviors>
          <w:behavior w:val="content"/>
        </w:behaviors>
        <w:guid w:val="{5E08A931-B34B-4580-8406-2C449F75718B}"/>
      </w:docPartPr>
      <w:docPartBody>
        <w:p w:rsidR="001A54C8" w:rsidRDefault="0088568B" w:rsidP="0088568B">
          <w:pPr>
            <w:pStyle w:val="1F0625D1768445908A67870AE0B6D5DC"/>
          </w:pPr>
          <w:r w:rsidRPr="003A71FA">
            <w:rPr>
              <w:rStyle w:val="PlaceholderText"/>
            </w:rPr>
            <w:t>Choose an item.</w:t>
          </w:r>
        </w:p>
      </w:docPartBody>
    </w:docPart>
    <w:docPart>
      <w:docPartPr>
        <w:name w:val="2E7D8F99732A4A7C9A967B95DAB283BE"/>
        <w:category>
          <w:name w:val="General"/>
          <w:gallery w:val="placeholder"/>
        </w:category>
        <w:types>
          <w:type w:val="bbPlcHdr"/>
        </w:types>
        <w:behaviors>
          <w:behavior w:val="content"/>
        </w:behaviors>
        <w:guid w:val="{B9EC7059-3ADA-4F65-88EA-B98F65185495}"/>
      </w:docPartPr>
      <w:docPartBody>
        <w:p w:rsidR="001A54C8" w:rsidRDefault="0088568B" w:rsidP="0088568B">
          <w:pPr>
            <w:pStyle w:val="2E7D8F99732A4A7C9A967B95DAB283BE"/>
          </w:pPr>
          <w:r w:rsidRPr="00F87BE0">
            <w:rPr>
              <w:rStyle w:val="PlaceholderText"/>
            </w:rPr>
            <w:t>Choose an item.</w:t>
          </w:r>
        </w:p>
      </w:docPartBody>
    </w:docPart>
    <w:docPart>
      <w:docPartPr>
        <w:name w:val="3372D63DFD9B44589A941C19D2580D7B"/>
        <w:category>
          <w:name w:val="General"/>
          <w:gallery w:val="placeholder"/>
        </w:category>
        <w:types>
          <w:type w:val="bbPlcHdr"/>
        </w:types>
        <w:behaviors>
          <w:behavior w:val="content"/>
        </w:behaviors>
        <w:guid w:val="{6A803FDD-5BCD-4A11-825E-C92E3E03F1ED}"/>
      </w:docPartPr>
      <w:docPartBody>
        <w:p w:rsidR="001A54C8" w:rsidRDefault="0088568B" w:rsidP="0088568B">
          <w:pPr>
            <w:pStyle w:val="3372D63DFD9B44589A941C19D2580D7B"/>
          </w:pPr>
          <w:r w:rsidRPr="003A71FA">
            <w:rPr>
              <w:rStyle w:val="PlaceholderText"/>
            </w:rPr>
            <w:t>Choose an item.</w:t>
          </w:r>
        </w:p>
      </w:docPartBody>
    </w:docPart>
    <w:docPart>
      <w:docPartPr>
        <w:name w:val="8F8B0BF09C9A4F24BA8CE33901E674FF"/>
        <w:category>
          <w:name w:val="General"/>
          <w:gallery w:val="placeholder"/>
        </w:category>
        <w:types>
          <w:type w:val="bbPlcHdr"/>
        </w:types>
        <w:behaviors>
          <w:behavior w:val="content"/>
        </w:behaviors>
        <w:guid w:val="{7DE2ACAB-FA49-4BEB-ACDA-237A09E8DF80}"/>
      </w:docPartPr>
      <w:docPartBody>
        <w:p w:rsidR="001A54C8" w:rsidRDefault="0088568B" w:rsidP="0088568B">
          <w:pPr>
            <w:pStyle w:val="8F8B0BF09C9A4F24BA8CE33901E674FF"/>
          </w:pPr>
          <w:r w:rsidRPr="00F87BE0">
            <w:rPr>
              <w:rStyle w:val="PlaceholderText"/>
            </w:rPr>
            <w:t>Choose an item.</w:t>
          </w:r>
        </w:p>
      </w:docPartBody>
    </w:docPart>
    <w:docPart>
      <w:docPartPr>
        <w:name w:val="08FBDDC505BA4ECEB89BD6BDD1DD506F"/>
        <w:category>
          <w:name w:val="General"/>
          <w:gallery w:val="placeholder"/>
        </w:category>
        <w:types>
          <w:type w:val="bbPlcHdr"/>
        </w:types>
        <w:behaviors>
          <w:behavior w:val="content"/>
        </w:behaviors>
        <w:guid w:val="{3F4B907B-3107-4050-A2AD-A2C578CAFE94}"/>
      </w:docPartPr>
      <w:docPartBody>
        <w:p w:rsidR="001A54C8" w:rsidRDefault="0088568B" w:rsidP="0088568B">
          <w:pPr>
            <w:pStyle w:val="08FBDDC505BA4ECEB89BD6BDD1DD506F"/>
          </w:pPr>
          <w:r w:rsidRPr="003A71FA">
            <w:rPr>
              <w:rStyle w:val="PlaceholderText"/>
            </w:rPr>
            <w:t>Choose an item.</w:t>
          </w:r>
        </w:p>
      </w:docPartBody>
    </w:docPart>
    <w:docPart>
      <w:docPartPr>
        <w:name w:val="051A6F0E39584867858C7C137DEC8590"/>
        <w:category>
          <w:name w:val="General"/>
          <w:gallery w:val="placeholder"/>
        </w:category>
        <w:types>
          <w:type w:val="bbPlcHdr"/>
        </w:types>
        <w:behaviors>
          <w:behavior w:val="content"/>
        </w:behaviors>
        <w:guid w:val="{9B0A37EC-1CE0-40E5-A78F-51C849927C12}"/>
      </w:docPartPr>
      <w:docPartBody>
        <w:p w:rsidR="001A54C8" w:rsidRDefault="0088568B" w:rsidP="0088568B">
          <w:pPr>
            <w:pStyle w:val="051A6F0E39584867858C7C137DEC8590"/>
          </w:pPr>
          <w:r w:rsidRPr="00F87BE0">
            <w:rPr>
              <w:rStyle w:val="PlaceholderText"/>
            </w:rPr>
            <w:t>Choose an item.</w:t>
          </w:r>
        </w:p>
      </w:docPartBody>
    </w:docPart>
    <w:docPart>
      <w:docPartPr>
        <w:name w:val="FEBDEB3561894FDAB9D9D849B394AD1A"/>
        <w:category>
          <w:name w:val="General"/>
          <w:gallery w:val="placeholder"/>
        </w:category>
        <w:types>
          <w:type w:val="bbPlcHdr"/>
        </w:types>
        <w:behaviors>
          <w:behavior w:val="content"/>
        </w:behaviors>
        <w:guid w:val="{5A9CD7DF-E459-42B4-AE96-153FFB55902A}"/>
      </w:docPartPr>
      <w:docPartBody>
        <w:p w:rsidR="001A54C8" w:rsidRDefault="0088568B" w:rsidP="0088568B">
          <w:pPr>
            <w:pStyle w:val="FEBDEB3561894FDAB9D9D849B394AD1A"/>
          </w:pPr>
          <w:r w:rsidRPr="00F87BE0">
            <w:rPr>
              <w:rStyle w:val="PlaceholderText"/>
            </w:rPr>
            <w:t>Choose an item.</w:t>
          </w:r>
        </w:p>
      </w:docPartBody>
    </w:docPart>
    <w:docPart>
      <w:docPartPr>
        <w:name w:val="BD45BD2448BA4BD0A5DE1C4CE798B362"/>
        <w:category>
          <w:name w:val="General"/>
          <w:gallery w:val="placeholder"/>
        </w:category>
        <w:types>
          <w:type w:val="bbPlcHdr"/>
        </w:types>
        <w:behaviors>
          <w:behavior w:val="content"/>
        </w:behaviors>
        <w:guid w:val="{A1FFE761-762C-404E-878D-F5069EF45FF9}"/>
      </w:docPartPr>
      <w:docPartBody>
        <w:p w:rsidR="001A54C8" w:rsidRDefault="0088568B" w:rsidP="0088568B">
          <w:pPr>
            <w:pStyle w:val="BD45BD2448BA4BD0A5DE1C4CE798B362"/>
          </w:pPr>
          <w:r w:rsidRPr="00F87BE0">
            <w:rPr>
              <w:rStyle w:val="PlaceholderText"/>
            </w:rPr>
            <w:t>Choose an item.</w:t>
          </w:r>
        </w:p>
      </w:docPartBody>
    </w:docPart>
    <w:docPart>
      <w:docPartPr>
        <w:name w:val="D961BCA250784D82906F286101B494C2"/>
        <w:category>
          <w:name w:val="General"/>
          <w:gallery w:val="placeholder"/>
        </w:category>
        <w:types>
          <w:type w:val="bbPlcHdr"/>
        </w:types>
        <w:behaviors>
          <w:behavior w:val="content"/>
        </w:behaviors>
        <w:guid w:val="{C267551A-24FE-4176-BA69-C610692B4BA5}"/>
      </w:docPartPr>
      <w:docPartBody>
        <w:p w:rsidR="001A54C8" w:rsidRDefault="0088568B" w:rsidP="0088568B">
          <w:pPr>
            <w:pStyle w:val="D961BCA250784D82906F286101B494C2"/>
          </w:pPr>
          <w:r w:rsidRPr="00F87BE0">
            <w:rPr>
              <w:rStyle w:val="PlaceholderText"/>
            </w:rPr>
            <w:t>Choose an item.</w:t>
          </w:r>
        </w:p>
      </w:docPartBody>
    </w:docPart>
    <w:docPart>
      <w:docPartPr>
        <w:name w:val="07EF4C8D253543FBBF5C8E5E8D934CE5"/>
        <w:category>
          <w:name w:val="General"/>
          <w:gallery w:val="placeholder"/>
        </w:category>
        <w:types>
          <w:type w:val="bbPlcHdr"/>
        </w:types>
        <w:behaviors>
          <w:behavior w:val="content"/>
        </w:behaviors>
        <w:guid w:val="{A870A99E-8436-4B96-B979-804B76482937}"/>
      </w:docPartPr>
      <w:docPartBody>
        <w:p w:rsidR="001A54C8" w:rsidRDefault="0088568B" w:rsidP="0088568B">
          <w:pPr>
            <w:pStyle w:val="07EF4C8D253543FBBF5C8E5E8D934CE5"/>
          </w:pPr>
          <w:r w:rsidRPr="003A71FA">
            <w:rPr>
              <w:rStyle w:val="PlaceholderText"/>
            </w:rPr>
            <w:t>Choose an item.</w:t>
          </w:r>
        </w:p>
      </w:docPartBody>
    </w:docPart>
    <w:docPart>
      <w:docPartPr>
        <w:name w:val="B6169FF3B696446D834E29B0ACCB4C09"/>
        <w:category>
          <w:name w:val="General"/>
          <w:gallery w:val="placeholder"/>
        </w:category>
        <w:types>
          <w:type w:val="bbPlcHdr"/>
        </w:types>
        <w:behaviors>
          <w:behavior w:val="content"/>
        </w:behaviors>
        <w:guid w:val="{DCA26703-1FA6-4DB3-B115-210636734C2F}"/>
      </w:docPartPr>
      <w:docPartBody>
        <w:p w:rsidR="001A54C8" w:rsidRDefault="0088568B" w:rsidP="0088568B">
          <w:pPr>
            <w:pStyle w:val="B6169FF3B696446D834E29B0ACCB4C09"/>
          </w:pPr>
          <w:r w:rsidRPr="00F87BE0">
            <w:rPr>
              <w:rStyle w:val="PlaceholderText"/>
            </w:rPr>
            <w:t>Choose an item.</w:t>
          </w:r>
        </w:p>
      </w:docPartBody>
    </w:docPart>
    <w:docPart>
      <w:docPartPr>
        <w:name w:val="56788CFB226A41E7BD5DC230C962DA2A"/>
        <w:category>
          <w:name w:val="General"/>
          <w:gallery w:val="placeholder"/>
        </w:category>
        <w:types>
          <w:type w:val="bbPlcHdr"/>
        </w:types>
        <w:behaviors>
          <w:behavior w:val="content"/>
        </w:behaviors>
        <w:guid w:val="{2AABCFE2-6860-49E2-8361-62B0427A1038}"/>
      </w:docPartPr>
      <w:docPartBody>
        <w:p w:rsidR="001A54C8" w:rsidRDefault="0088568B" w:rsidP="0088568B">
          <w:pPr>
            <w:pStyle w:val="56788CFB226A41E7BD5DC230C962DA2A"/>
          </w:pPr>
          <w:r w:rsidRPr="003A71FA">
            <w:rPr>
              <w:rStyle w:val="PlaceholderText"/>
            </w:rPr>
            <w:t>Choose an item.</w:t>
          </w:r>
        </w:p>
      </w:docPartBody>
    </w:docPart>
    <w:docPart>
      <w:docPartPr>
        <w:name w:val="5B47879B855A4B92A06E8ADA35756887"/>
        <w:category>
          <w:name w:val="General"/>
          <w:gallery w:val="placeholder"/>
        </w:category>
        <w:types>
          <w:type w:val="bbPlcHdr"/>
        </w:types>
        <w:behaviors>
          <w:behavior w:val="content"/>
        </w:behaviors>
        <w:guid w:val="{EC10EFEC-8E44-40B1-9E5C-93AB3062CBA3}"/>
      </w:docPartPr>
      <w:docPartBody>
        <w:p w:rsidR="001A54C8" w:rsidRDefault="0088568B" w:rsidP="0088568B">
          <w:pPr>
            <w:pStyle w:val="5B47879B855A4B92A06E8ADA35756887"/>
          </w:pPr>
          <w:r w:rsidRPr="00F87BE0">
            <w:rPr>
              <w:rStyle w:val="PlaceholderText"/>
            </w:rPr>
            <w:t>Choose an item.</w:t>
          </w:r>
        </w:p>
      </w:docPartBody>
    </w:docPart>
    <w:docPart>
      <w:docPartPr>
        <w:name w:val="6732A6ED8A7D43DC912ACF584ADF1B1A"/>
        <w:category>
          <w:name w:val="General"/>
          <w:gallery w:val="placeholder"/>
        </w:category>
        <w:types>
          <w:type w:val="bbPlcHdr"/>
        </w:types>
        <w:behaviors>
          <w:behavior w:val="content"/>
        </w:behaviors>
        <w:guid w:val="{356187C7-1A9F-4B0A-8D25-643E7B838F00}"/>
      </w:docPartPr>
      <w:docPartBody>
        <w:p w:rsidR="001A54C8" w:rsidRDefault="0088568B" w:rsidP="0088568B">
          <w:pPr>
            <w:pStyle w:val="6732A6ED8A7D43DC912ACF584ADF1B1A"/>
          </w:pPr>
          <w:r w:rsidRPr="003A71FA">
            <w:rPr>
              <w:rStyle w:val="PlaceholderText"/>
            </w:rPr>
            <w:t>Choose an item.</w:t>
          </w:r>
        </w:p>
      </w:docPartBody>
    </w:docPart>
    <w:docPart>
      <w:docPartPr>
        <w:name w:val="CF26E9469CD1471F82266E1A7E1343E2"/>
        <w:category>
          <w:name w:val="General"/>
          <w:gallery w:val="placeholder"/>
        </w:category>
        <w:types>
          <w:type w:val="bbPlcHdr"/>
        </w:types>
        <w:behaviors>
          <w:behavior w:val="content"/>
        </w:behaviors>
        <w:guid w:val="{460D01DD-7440-499E-BE38-F17DA1DEF364}"/>
      </w:docPartPr>
      <w:docPartBody>
        <w:p w:rsidR="001A54C8" w:rsidRDefault="0088568B" w:rsidP="0088568B">
          <w:pPr>
            <w:pStyle w:val="CF26E9469CD1471F82266E1A7E1343E2"/>
          </w:pPr>
          <w:r w:rsidRPr="00F87BE0">
            <w:rPr>
              <w:rStyle w:val="PlaceholderText"/>
            </w:rPr>
            <w:t>Choose an item.</w:t>
          </w:r>
        </w:p>
      </w:docPartBody>
    </w:docPart>
    <w:docPart>
      <w:docPartPr>
        <w:name w:val="7738A87395274FE0A9E9E30118FB017C"/>
        <w:category>
          <w:name w:val="General"/>
          <w:gallery w:val="placeholder"/>
        </w:category>
        <w:types>
          <w:type w:val="bbPlcHdr"/>
        </w:types>
        <w:behaviors>
          <w:behavior w:val="content"/>
        </w:behaviors>
        <w:guid w:val="{4D86F474-B1F3-4087-AC92-960E422491E4}"/>
      </w:docPartPr>
      <w:docPartBody>
        <w:p w:rsidR="001A54C8" w:rsidRDefault="0088568B" w:rsidP="0088568B">
          <w:pPr>
            <w:pStyle w:val="7738A87395274FE0A9E9E30118FB017C"/>
          </w:pPr>
          <w:r w:rsidRPr="003A71FA">
            <w:rPr>
              <w:rStyle w:val="PlaceholderText"/>
            </w:rPr>
            <w:t>Choose an item.</w:t>
          </w:r>
        </w:p>
      </w:docPartBody>
    </w:docPart>
    <w:docPart>
      <w:docPartPr>
        <w:name w:val="E3BD2C7220024DC490F773327E91E268"/>
        <w:category>
          <w:name w:val="General"/>
          <w:gallery w:val="placeholder"/>
        </w:category>
        <w:types>
          <w:type w:val="bbPlcHdr"/>
        </w:types>
        <w:behaviors>
          <w:behavior w:val="content"/>
        </w:behaviors>
        <w:guid w:val="{3D940405-5C38-481D-9AE2-6BDD8E171E35}"/>
      </w:docPartPr>
      <w:docPartBody>
        <w:p w:rsidR="001A54C8" w:rsidRDefault="0088568B" w:rsidP="0088568B">
          <w:pPr>
            <w:pStyle w:val="E3BD2C7220024DC490F773327E91E268"/>
          </w:pPr>
          <w:r w:rsidRPr="00F87BE0">
            <w:rPr>
              <w:rStyle w:val="PlaceholderText"/>
            </w:rPr>
            <w:t>Choose an item.</w:t>
          </w:r>
        </w:p>
      </w:docPartBody>
    </w:docPart>
    <w:docPart>
      <w:docPartPr>
        <w:name w:val="6E44F91CB5E24B5DA27F504B83FAB2AB"/>
        <w:category>
          <w:name w:val="General"/>
          <w:gallery w:val="placeholder"/>
        </w:category>
        <w:types>
          <w:type w:val="bbPlcHdr"/>
        </w:types>
        <w:behaviors>
          <w:behavior w:val="content"/>
        </w:behaviors>
        <w:guid w:val="{515C8DAC-B1A9-487C-BD92-26F2AEEF603C}"/>
      </w:docPartPr>
      <w:docPartBody>
        <w:p w:rsidR="001A54C8" w:rsidRDefault="0088568B" w:rsidP="0088568B">
          <w:pPr>
            <w:pStyle w:val="6E44F91CB5E24B5DA27F504B83FAB2AB"/>
          </w:pPr>
          <w:r w:rsidRPr="00F87BE0">
            <w:rPr>
              <w:rStyle w:val="PlaceholderText"/>
            </w:rPr>
            <w:t>Choose an item.</w:t>
          </w:r>
        </w:p>
      </w:docPartBody>
    </w:docPart>
    <w:docPart>
      <w:docPartPr>
        <w:name w:val="DA83D40616E34193B0512AA918741957"/>
        <w:category>
          <w:name w:val="General"/>
          <w:gallery w:val="placeholder"/>
        </w:category>
        <w:types>
          <w:type w:val="bbPlcHdr"/>
        </w:types>
        <w:behaviors>
          <w:behavior w:val="content"/>
        </w:behaviors>
        <w:guid w:val="{DF8FB871-CB4B-48E2-8BE6-65414935BCEC}"/>
      </w:docPartPr>
      <w:docPartBody>
        <w:p w:rsidR="001A54C8" w:rsidRDefault="0088568B" w:rsidP="0088568B">
          <w:pPr>
            <w:pStyle w:val="DA83D40616E34193B0512AA918741957"/>
          </w:pPr>
          <w:r w:rsidRPr="00F87BE0">
            <w:rPr>
              <w:rStyle w:val="PlaceholderText"/>
            </w:rPr>
            <w:t>Choose an item.</w:t>
          </w:r>
        </w:p>
      </w:docPartBody>
    </w:docPart>
    <w:docPart>
      <w:docPartPr>
        <w:name w:val="1CC5F34ACFC8498484ABF0B72FD573C5"/>
        <w:category>
          <w:name w:val="General"/>
          <w:gallery w:val="placeholder"/>
        </w:category>
        <w:types>
          <w:type w:val="bbPlcHdr"/>
        </w:types>
        <w:behaviors>
          <w:behavior w:val="content"/>
        </w:behaviors>
        <w:guid w:val="{B2403093-DA7B-4D85-B288-56C676DC8BFE}"/>
      </w:docPartPr>
      <w:docPartBody>
        <w:p w:rsidR="001A54C8" w:rsidRDefault="0088568B" w:rsidP="0088568B">
          <w:pPr>
            <w:pStyle w:val="1CC5F34ACFC8498484ABF0B72FD573C5"/>
          </w:pPr>
          <w:r w:rsidRPr="00F87BE0">
            <w:rPr>
              <w:rStyle w:val="PlaceholderText"/>
            </w:rPr>
            <w:t>Choose an item.</w:t>
          </w:r>
        </w:p>
      </w:docPartBody>
    </w:docPart>
    <w:docPart>
      <w:docPartPr>
        <w:name w:val="E8786CEC55A54FFA87B0C24D4B67DDD1"/>
        <w:category>
          <w:name w:val="General"/>
          <w:gallery w:val="placeholder"/>
        </w:category>
        <w:types>
          <w:type w:val="bbPlcHdr"/>
        </w:types>
        <w:behaviors>
          <w:behavior w:val="content"/>
        </w:behaviors>
        <w:guid w:val="{535461FE-D31D-4AE6-818D-23AAC84C8F86}"/>
      </w:docPartPr>
      <w:docPartBody>
        <w:p w:rsidR="001A54C8" w:rsidRDefault="0088568B" w:rsidP="0088568B">
          <w:pPr>
            <w:pStyle w:val="E8786CEC55A54FFA87B0C24D4B67DDD1"/>
          </w:pPr>
          <w:r w:rsidRPr="003A71FA">
            <w:rPr>
              <w:rStyle w:val="PlaceholderText"/>
            </w:rPr>
            <w:t>Choose an item.</w:t>
          </w:r>
        </w:p>
      </w:docPartBody>
    </w:docPart>
    <w:docPart>
      <w:docPartPr>
        <w:name w:val="2F32DBB676764FFA913725C6FA82E0CE"/>
        <w:category>
          <w:name w:val="General"/>
          <w:gallery w:val="placeholder"/>
        </w:category>
        <w:types>
          <w:type w:val="bbPlcHdr"/>
        </w:types>
        <w:behaviors>
          <w:behavior w:val="content"/>
        </w:behaviors>
        <w:guid w:val="{4848B28E-3AB3-4B9B-8C41-04FF570BC10E}"/>
      </w:docPartPr>
      <w:docPartBody>
        <w:p w:rsidR="001A54C8" w:rsidRDefault="0088568B" w:rsidP="0088568B">
          <w:pPr>
            <w:pStyle w:val="2F32DBB676764FFA913725C6FA82E0CE"/>
          </w:pPr>
          <w:r w:rsidRPr="00F87BE0">
            <w:rPr>
              <w:rStyle w:val="PlaceholderText"/>
            </w:rPr>
            <w:t>Choose an item.</w:t>
          </w:r>
        </w:p>
      </w:docPartBody>
    </w:docPart>
    <w:docPart>
      <w:docPartPr>
        <w:name w:val="44775FC15E9B4F8C91DA08185D08CFF8"/>
        <w:category>
          <w:name w:val="General"/>
          <w:gallery w:val="placeholder"/>
        </w:category>
        <w:types>
          <w:type w:val="bbPlcHdr"/>
        </w:types>
        <w:behaviors>
          <w:behavior w:val="content"/>
        </w:behaviors>
        <w:guid w:val="{DC5C4136-BB79-4D2F-8A9C-6829D15F82FC}"/>
      </w:docPartPr>
      <w:docPartBody>
        <w:p w:rsidR="001A54C8" w:rsidRDefault="0088568B" w:rsidP="0088568B">
          <w:pPr>
            <w:pStyle w:val="44775FC15E9B4F8C91DA08185D08CFF8"/>
          </w:pPr>
          <w:r w:rsidRPr="003A71FA">
            <w:rPr>
              <w:rStyle w:val="PlaceholderText"/>
            </w:rPr>
            <w:t>Choose an item.</w:t>
          </w:r>
        </w:p>
      </w:docPartBody>
    </w:docPart>
    <w:docPart>
      <w:docPartPr>
        <w:name w:val="A61DD1BFEFF7496E951145B729974A10"/>
        <w:category>
          <w:name w:val="General"/>
          <w:gallery w:val="placeholder"/>
        </w:category>
        <w:types>
          <w:type w:val="bbPlcHdr"/>
        </w:types>
        <w:behaviors>
          <w:behavior w:val="content"/>
        </w:behaviors>
        <w:guid w:val="{6DBA8321-AA83-4030-8913-781270573260}"/>
      </w:docPartPr>
      <w:docPartBody>
        <w:p w:rsidR="001A54C8" w:rsidRDefault="0088568B" w:rsidP="0088568B">
          <w:pPr>
            <w:pStyle w:val="A61DD1BFEFF7496E951145B729974A10"/>
          </w:pPr>
          <w:r w:rsidRPr="00F87BE0">
            <w:rPr>
              <w:rStyle w:val="PlaceholderText"/>
            </w:rPr>
            <w:t>Choose an item.</w:t>
          </w:r>
        </w:p>
      </w:docPartBody>
    </w:docPart>
    <w:docPart>
      <w:docPartPr>
        <w:name w:val="B2DC3593A9794C5BBDDEF78D0A1CCD51"/>
        <w:category>
          <w:name w:val="General"/>
          <w:gallery w:val="placeholder"/>
        </w:category>
        <w:types>
          <w:type w:val="bbPlcHdr"/>
        </w:types>
        <w:behaviors>
          <w:behavior w:val="content"/>
        </w:behaviors>
        <w:guid w:val="{E7EF8C19-79B8-4735-8FA0-38F4A2C0A86E}"/>
      </w:docPartPr>
      <w:docPartBody>
        <w:p w:rsidR="001A54C8" w:rsidRDefault="0088568B" w:rsidP="0088568B">
          <w:pPr>
            <w:pStyle w:val="B2DC3593A9794C5BBDDEF78D0A1CCD51"/>
          </w:pPr>
          <w:r w:rsidRPr="003A71FA">
            <w:rPr>
              <w:rStyle w:val="PlaceholderText"/>
            </w:rPr>
            <w:t>Choose an item.</w:t>
          </w:r>
        </w:p>
      </w:docPartBody>
    </w:docPart>
    <w:docPart>
      <w:docPartPr>
        <w:name w:val="86731B8255C349109A8CC50C10ADD81E"/>
        <w:category>
          <w:name w:val="General"/>
          <w:gallery w:val="placeholder"/>
        </w:category>
        <w:types>
          <w:type w:val="bbPlcHdr"/>
        </w:types>
        <w:behaviors>
          <w:behavior w:val="content"/>
        </w:behaviors>
        <w:guid w:val="{8487FBC3-5E1E-4D75-BEA2-DD2B315D8271}"/>
      </w:docPartPr>
      <w:docPartBody>
        <w:p w:rsidR="001A54C8" w:rsidRDefault="0088568B" w:rsidP="0088568B">
          <w:pPr>
            <w:pStyle w:val="86731B8255C349109A8CC50C10ADD81E"/>
          </w:pPr>
          <w:r w:rsidRPr="00F87BE0">
            <w:rPr>
              <w:rStyle w:val="PlaceholderText"/>
            </w:rPr>
            <w:t>Choose an item.</w:t>
          </w:r>
        </w:p>
      </w:docPartBody>
    </w:docPart>
    <w:docPart>
      <w:docPartPr>
        <w:name w:val="BFBD54D57F684CEA8AA9415DA7BE0C2D"/>
        <w:category>
          <w:name w:val="General"/>
          <w:gallery w:val="placeholder"/>
        </w:category>
        <w:types>
          <w:type w:val="bbPlcHdr"/>
        </w:types>
        <w:behaviors>
          <w:behavior w:val="content"/>
        </w:behaviors>
        <w:guid w:val="{FE983A29-3CAE-408B-B612-30741D90A83E}"/>
      </w:docPartPr>
      <w:docPartBody>
        <w:p w:rsidR="001A54C8" w:rsidRDefault="0088568B" w:rsidP="0088568B">
          <w:pPr>
            <w:pStyle w:val="BFBD54D57F684CEA8AA9415DA7BE0C2D"/>
          </w:pPr>
          <w:r w:rsidRPr="003A71FA">
            <w:rPr>
              <w:rStyle w:val="PlaceholderText"/>
            </w:rPr>
            <w:t>Choose an item.</w:t>
          </w:r>
        </w:p>
      </w:docPartBody>
    </w:docPart>
    <w:docPart>
      <w:docPartPr>
        <w:name w:val="C89545D185454FD6A89A5BD5B6EB5FC9"/>
        <w:category>
          <w:name w:val="General"/>
          <w:gallery w:val="placeholder"/>
        </w:category>
        <w:types>
          <w:type w:val="bbPlcHdr"/>
        </w:types>
        <w:behaviors>
          <w:behavior w:val="content"/>
        </w:behaviors>
        <w:guid w:val="{034B00BF-DFFC-448D-9409-31260B83128E}"/>
      </w:docPartPr>
      <w:docPartBody>
        <w:p w:rsidR="001A54C8" w:rsidRDefault="0088568B" w:rsidP="0088568B">
          <w:pPr>
            <w:pStyle w:val="C89545D185454FD6A89A5BD5B6EB5FC9"/>
          </w:pPr>
          <w:r w:rsidRPr="00F87BE0">
            <w:rPr>
              <w:rStyle w:val="PlaceholderText"/>
            </w:rPr>
            <w:t>Choose an item.</w:t>
          </w:r>
        </w:p>
      </w:docPartBody>
    </w:docPart>
    <w:docPart>
      <w:docPartPr>
        <w:name w:val="601B1333B0AE496380FF54E6F85564ED"/>
        <w:category>
          <w:name w:val="General"/>
          <w:gallery w:val="placeholder"/>
        </w:category>
        <w:types>
          <w:type w:val="bbPlcHdr"/>
        </w:types>
        <w:behaviors>
          <w:behavior w:val="content"/>
        </w:behaviors>
        <w:guid w:val="{21745D92-2B32-478F-9AD1-2690FDA26D07}"/>
      </w:docPartPr>
      <w:docPartBody>
        <w:p w:rsidR="001A54C8" w:rsidRDefault="0088568B" w:rsidP="0088568B">
          <w:pPr>
            <w:pStyle w:val="601B1333B0AE496380FF54E6F85564ED"/>
          </w:pPr>
          <w:r w:rsidRPr="00F87BE0">
            <w:rPr>
              <w:rStyle w:val="PlaceholderText"/>
            </w:rPr>
            <w:t>Choose an item.</w:t>
          </w:r>
        </w:p>
      </w:docPartBody>
    </w:docPart>
    <w:docPart>
      <w:docPartPr>
        <w:name w:val="56473D03EF0547FF83266C82F3A2F110"/>
        <w:category>
          <w:name w:val="General"/>
          <w:gallery w:val="placeholder"/>
        </w:category>
        <w:types>
          <w:type w:val="bbPlcHdr"/>
        </w:types>
        <w:behaviors>
          <w:behavior w:val="content"/>
        </w:behaviors>
        <w:guid w:val="{E85D5FDE-FBD5-4BCA-B017-F33C7B44E297}"/>
      </w:docPartPr>
      <w:docPartBody>
        <w:p w:rsidR="001A54C8" w:rsidRDefault="0088568B" w:rsidP="0088568B">
          <w:pPr>
            <w:pStyle w:val="56473D03EF0547FF83266C82F3A2F110"/>
          </w:pPr>
          <w:r w:rsidRPr="00F87BE0">
            <w:rPr>
              <w:rStyle w:val="PlaceholderText"/>
            </w:rPr>
            <w:t>Choose an item.</w:t>
          </w:r>
        </w:p>
      </w:docPartBody>
    </w:docPart>
    <w:docPart>
      <w:docPartPr>
        <w:name w:val="163AD49806744D41913D172BE17ABB82"/>
        <w:category>
          <w:name w:val="General"/>
          <w:gallery w:val="placeholder"/>
        </w:category>
        <w:types>
          <w:type w:val="bbPlcHdr"/>
        </w:types>
        <w:behaviors>
          <w:behavior w:val="content"/>
        </w:behaviors>
        <w:guid w:val="{F847A5B3-18F3-4FB7-96C9-F224121F73D4}"/>
      </w:docPartPr>
      <w:docPartBody>
        <w:p w:rsidR="001A54C8" w:rsidRDefault="0088568B" w:rsidP="0088568B">
          <w:pPr>
            <w:pStyle w:val="163AD49806744D41913D172BE17ABB82"/>
          </w:pPr>
          <w:r w:rsidRPr="00F87BE0">
            <w:rPr>
              <w:rStyle w:val="PlaceholderText"/>
            </w:rPr>
            <w:t>Choose an item.</w:t>
          </w:r>
        </w:p>
      </w:docPartBody>
    </w:docPart>
    <w:docPart>
      <w:docPartPr>
        <w:name w:val="A3927F9BD64E43A9A5AE7C0B061B2FA7"/>
        <w:category>
          <w:name w:val="General"/>
          <w:gallery w:val="placeholder"/>
        </w:category>
        <w:types>
          <w:type w:val="bbPlcHdr"/>
        </w:types>
        <w:behaviors>
          <w:behavior w:val="content"/>
        </w:behaviors>
        <w:guid w:val="{3B8688DD-08F3-49B6-9275-7CB4611D0C21}"/>
      </w:docPartPr>
      <w:docPartBody>
        <w:p w:rsidR="001A54C8" w:rsidRDefault="0088568B" w:rsidP="0088568B">
          <w:pPr>
            <w:pStyle w:val="A3927F9BD64E43A9A5AE7C0B061B2FA7"/>
          </w:pPr>
          <w:r w:rsidRPr="003A71FA">
            <w:rPr>
              <w:rStyle w:val="PlaceholderText"/>
            </w:rPr>
            <w:t>Choose an item.</w:t>
          </w:r>
        </w:p>
      </w:docPartBody>
    </w:docPart>
    <w:docPart>
      <w:docPartPr>
        <w:name w:val="C8E478B051C2426285E11B7FA1696A4A"/>
        <w:category>
          <w:name w:val="General"/>
          <w:gallery w:val="placeholder"/>
        </w:category>
        <w:types>
          <w:type w:val="bbPlcHdr"/>
        </w:types>
        <w:behaviors>
          <w:behavior w:val="content"/>
        </w:behaviors>
        <w:guid w:val="{1F4C14FF-1D8D-4603-8371-AF8C44D4F7DC}"/>
      </w:docPartPr>
      <w:docPartBody>
        <w:p w:rsidR="001A54C8" w:rsidRDefault="0088568B" w:rsidP="0088568B">
          <w:pPr>
            <w:pStyle w:val="C8E478B051C2426285E11B7FA1696A4A"/>
          </w:pPr>
          <w:r w:rsidRPr="00F87BE0">
            <w:rPr>
              <w:rStyle w:val="PlaceholderText"/>
            </w:rPr>
            <w:t>Choose an item.</w:t>
          </w:r>
        </w:p>
      </w:docPartBody>
    </w:docPart>
    <w:docPart>
      <w:docPartPr>
        <w:name w:val="2F8E3FA9D6974891B2289AF04431EF9E"/>
        <w:category>
          <w:name w:val="General"/>
          <w:gallery w:val="placeholder"/>
        </w:category>
        <w:types>
          <w:type w:val="bbPlcHdr"/>
        </w:types>
        <w:behaviors>
          <w:behavior w:val="content"/>
        </w:behaviors>
        <w:guid w:val="{D26C5DB1-5316-40B5-8692-F8B75E649C5D}"/>
      </w:docPartPr>
      <w:docPartBody>
        <w:p w:rsidR="001A54C8" w:rsidRDefault="0088568B" w:rsidP="0088568B">
          <w:pPr>
            <w:pStyle w:val="2F8E3FA9D6974891B2289AF04431EF9E"/>
          </w:pPr>
          <w:r w:rsidRPr="003A71FA">
            <w:rPr>
              <w:rStyle w:val="PlaceholderText"/>
            </w:rPr>
            <w:t>Choose an item.</w:t>
          </w:r>
        </w:p>
      </w:docPartBody>
    </w:docPart>
    <w:docPart>
      <w:docPartPr>
        <w:name w:val="30D5D20B02174DB3A77CD365D4B5AF0B"/>
        <w:category>
          <w:name w:val="General"/>
          <w:gallery w:val="placeholder"/>
        </w:category>
        <w:types>
          <w:type w:val="bbPlcHdr"/>
        </w:types>
        <w:behaviors>
          <w:behavior w:val="content"/>
        </w:behaviors>
        <w:guid w:val="{2A51047B-8055-4B57-A723-6F8F9E81F654}"/>
      </w:docPartPr>
      <w:docPartBody>
        <w:p w:rsidR="001A54C8" w:rsidRDefault="0088568B" w:rsidP="0088568B">
          <w:pPr>
            <w:pStyle w:val="30D5D20B02174DB3A77CD365D4B5AF0B"/>
          </w:pPr>
          <w:r w:rsidRPr="00F87BE0">
            <w:rPr>
              <w:rStyle w:val="PlaceholderText"/>
            </w:rPr>
            <w:t>Choose an item.</w:t>
          </w:r>
        </w:p>
      </w:docPartBody>
    </w:docPart>
    <w:docPart>
      <w:docPartPr>
        <w:name w:val="7060AFBA90B44D7EB4CE3B8F019F928F"/>
        <w:category>
          <w:name w:val="General"/>
          <w:gallery w:val="placeholder"/>
        </w:category>
        <w:types>
          <w:type w:val="bbPlcHdr"/>
        </w:types>
        <w:behaviors>
          <w:behavior w:val="content"/>
        </w:behaviors>
        <w:guid w:val="{A372FCDC-E224-47C6-B101-6D3ECF9716A6}"/>
      </w:docPartPr>
      <w:docPartBody>
        <w:p w:rsidR="001A54C8" w:rsidRDefault="0088568B" w:rsidP="0088568B">
          <w:pPr>
            <w:pStyle w:val="7060AFBA90B44D7EB4CE3B8F019F928F"/>
          </w:pPr>
          <w:r w:rsidRPr="003A71FA">
            <w:rPr>
              <w:rStyle w:val="PlaceholderText"/>
            </w:rPr>
            <w:t>Choose an item.</w:t>
          </w:r>
        </w:p>
      </w:docPartBody>
    </w:docPart>
    <w:docPart>
      <w:docPartPr>
        <w:name w:val="AF12768CF39C4909BF530D8A0CFE33B8"/>
        <w:category>
          <w:name w:val="General"/>
          <w:gallery w:val="placeholder"/>
        </w:category>
        <w:types>
          <w:type w:val="bbPlcHdr"/>
        </w:types>
        <w:behaviors>
          <w:behavior w:val="content"/>
        </w:behaviors>
        <w:guid w:val="{1F713030-C596-437C-9DD0-42D60DCB8DA3}"/>
      </w:docPartPr>
      <w:docPartBody>
        <w:p w:rsidR="001A54C8" w:rsidRDefault="0088568B" w:rsidP="0088568B">
          <w:pPr>
            <w:pStyle w:val="AF12768CF39C4909BF530D8A0CFE33B8"/>
          </w:pPr>
          <w:r w:rsidRPr="00F87BE0">
            <w:rPr>
              <w:rStyle w:val="PlaceholderText"/>
            </w:rPr>
            <w:t>Choose an item.</w:t>
          </w:r>
        </w:p>
      </w:docPartBody>
    </w:docPart>
    <w:docPart>
      <w:docPartPr>
        <w:name w:val="4CA5BBA949394C05ADB1E9DE4052C06A"/>
        <w:category>
          <w:name w:val="General"/>
          <w:gallery w:val="placeholder"/>
        </w:category>
        <w:types>
          <w:type w:val="bbPlcHdr"/>
        </w:types>
        <w:behaviors>
          <w:behavior w:val="content"/>
        </w:behaviors>
        <w:guid w:val="{4DA22E63-926E-46A7-8989-046961692EE3}"/>
      </w:docPartPr>
      <w:docPartBody>
        <w:p w:rsidR="001A54C8" w:rsidRDefault="0088568B" w:rsidP="0088568B">
          <w:pPr>
            <w:pStyle w:val="4CA5BBA949394C05ADB1E9DE4052C06A"/>
          </w:pPr>
          <w:r w:rsidRPr="003A71FA">
            <w:rPr>
              <w:rStyle w:val="PlaceholderText"/>
            </w:rPr>
            <w:t>Choose an item.</w:t>
          </w:r>
        </w:p>
      </w:docPartBody>
    </w:docPart>
    <w:docPart>
      <w:docPartPr>
        <w:name w:val="6A9EADB55972456A8ADD10344E06FB2C"/>
        <w:category>
          <w:name w:val="General"/>
          <w:gallery w:val="placeholder"/>
        </w:category>
        <w:types>
          <w:type w:val="bbPlcHdr"/>
        </w:types>
        <w:behaviors>
          <w:behavior w:val="content"/>
        </w:behaviors>
        <w:guid w:val="{9E75CCA8-EE04-48B3-BBDE-20189E22BCCB}"/>
      </w:docPartPr>
      <w:docPartBody>
        <w:p w:rsidR="001A54C8" w:rsidRDefault="0088568B" w:rsidP="0088568B">
          <w:pPr>
            <w:pStyle w:val="6A9EADB55972456A8ADD10344E06FB2C"/>
          </w:pPr>
          <w:r w:rsidRPr="00F87BE0">
            <w:rPr>
              <w:rStyle w:val="PlaceholderText"/>
            </w:rPr>
            <w:t>Choose an item.</w:t>
          </w:r>
        </w:p>
      </w:docPartBody>
    </w:docPart>
    <w:docPart>
      <w:docPartPr>
        <w:name w:val="5E859725C18B4ADBAFDA71C3D29E935F"/>
        <w:category>
          <w:name w:val="General"/>
          <w:gallery w:val="placeholder"/>
        </w:category>
        <w:types>
          <w:type w:val="bbPlcHdr"/>
        </w:types>
        <w:behaviors>
          <w:behavior w:val="content"/>
        </w:behaviors>
        <w:guid w:val="{5C5195D0-6D22-4E24-9A4F-9D66CEC895D5}"/>
      </w:docPartPr>
      <w:docPartBody>
        <w:p w:rsidR="001A54C8" w:rsidRDefault="0088568B" w:rsidP="0088568B">
          <w:pPr>
            <w:pStyle w:val="5E859725C18B4ADBAFDA71C3D29E935F"/>
          </w:pPr>
          <w:r w:rsidRPr="00F87BE0">
            <w:rPr>
              <w:rStyle w:val="PlaceholderText"/>
            </w:rPr>
            <w:t>Choose an item.</w:t>
          </w:r>
        </w:p>
      </w:docPartBody>
    </w:docPart>
    <w:docPart>
      <w:docPartPr>
        <w:name w:val="C38D7EEB498F4821A38921D9FB669613"/>
        <w:category>
          <w:name w:val="General"/>
          <w:gallery w:val="placeholder"/>
        </w:category>
        <w:types>
          <w:type w:val="bbPlcHdr"/>
        </w:types>
        <w:behaviors>
          <w:behavior w:val="content"/>
        </w:behaviors>
        <w:guid w:val="{9B339ABD-5B51-4068-A6BE-B68F0ADC6329}"/>
      </w:docPartPr>
      <w:docPartBody>
        <w:p w:rsidR="001A54C8" w:rsidRDefault="0088568B" w:rsidP="0088568B">
          <w:pPr>
            <w:pStyle w:val="C38D7EEB498F4821A38921D9FB669613"/>
          </w:pPr>
          <w:r w:rsidRPr="00F87BE0">
            <w:rPr>
              <w:rStyle w:val="PlaceholderText"/>
            </w:rPr>
            <w:t>Choose an item.</w:t>
          </w:r>
        </w:p>
      </w:docPartBody>
    </w:docPart>
    <w:docPart>
      <w:docPartPr>
        <w:name w:val="DFCFCDB5F59140D09D06C2A2C28C76E1"/>
        <w:category>
          <w:name w:val="General"/>
          <w:gallery w:val="placeholder"/>
        </w:category>
        <w:types>
          <w:type w:val="bbPlcHdr"/>
        </w:types>
        <w:behaviors>
          <w:behavior w:val="content"/>
        </w:behaviors>
        <w:guid w:val="{5C03CA91-E7B9-4B5F-92C9-6B05F7D0DBF6}"/>
      </w:docPartPr>
      <w:docPartBody>
        <w:p w:rsidR="001A54C8" w:rsidRDefault="0088568B" w:rsidP="0088568B">
          <w:pPr>
            <w:pStyle w:val="DFCFCDB5F59140D09D06C2A2C28C76E1"/>
          </w:pPr>
          <w:r w:rsidRPr="003A71FA">
            <w:rPr>
              <w:rStyle w:val="PlaceholderText"/>
            </w:rPr>
            <w:t>Choose an item.</w:t>
          </w:r>
        </w:p>
      </w:docPartBody>
    </w:docPart>
    <w:docPart>
      <w:docPartPr>
        <w:name w:val="7E6C3A5568484FB18DEF1D07BEFC8C48"/>
        <w:category>
          <w:name w:val="General"/>
          <w:gallery w:val="placeholder"/>
        </w:category>
        <w:types>
          <w:type w:val="bbPlcHdr"/>
        </w:types>
        <w:behaviors>
          <w:behavior w:val="content"/>
        </w:behaviors>
        <w:guid w:val="{BBE30DC7-695E-4A47-BA5E-BA99E67692A9}"/>
      </w:docPartPr>
      <w:docPartBody>
        <w:p w:rsidR="001A54C8" w:rsidRDefault="0088568B" w:rsidP="0088568B">
          <w:pPr>
            <w:pStyle w:val="7E6C3A5568484FB18DEF1D07BEFC8C48"/>
          </w:pPr>
          <w:r w:rsidRPr="00F87BE0">
            <w:rPr>
              <w:rStyle w:val="PlaceholderText"/>
            </w:rPr>
            <w:t>Choose an item.</w:t>
          </w:r>
        </w:p>
      </w:docPartBody>
    </w:docPart>
    <w:docPart>
      <w:docPartPr>
        <w:name w:val="3046A29847BE4F189832A20B9763FB72"/>
        <w:category>
          <w:name w:val="General"/>
          <w:gallery w:val="placeholder"/>
        </w:category>
        <w:types>
          <w:type w:val="bbPlcHdr"/>
        </w:types>
        <w:behaviors>
          <w:behavior w:val="content"/>
        </w:behaviors>
        <w:guid w:val="{CC18FD6F-0E75-4B7C-A8DA-E11BB7D3485A}"/>
      </w:docPartPr>
      <w:docPartBody>
        <w:p w:rsidR="001A54C8" w:rsidRDefault="0088568B" w:rsidP="0088568B">
          <w:pPr>
            <w:pStyle w:val="3046A29847BE4F189832A20B9763FB72"/>
          </w:pPr>
          <w:r w:rsidRPr="003A71FA">
            <w:rPr>
              <w:rStyle w:val="PlaceholderText"/>
            </w:rPr>
            <w:t>Choose an item.</w:t>
          </w:r>
        </w:p>
      </w:docPartBody>
    </w:docPart>
    <w:docPart>
      <w:docPartPr>
        <w:name w:val="0F7D465DD74D4A16A7F4148A9258A7E1"/>
        <w:category>
          <w:name w:val="General"/>
          <w:gallery w:val="placeholder"/>
        </w:category>
        <w:types>
          <w:type w:val="bbPlcHdr"/>
        </w:types>
        <w:behaviors>
          <w:behavior w:val="content"/>
        </w:behaviors>
        <w:guid w:val="{80BABAA2-6AA5-4E1D-8B18-74F3A39499C6}"/>
      </w:docPartPr>
      <w:docPartBody>
        <w:p w:rsidR="001A54C8" w:rsidRDefault="0088568B" w:rsidP="0088568B">
          <w:pPr>
            <w:pStyle w:val="0F7D465DD74D4A16A7F4148A9258A7E1"/>
          </w:pPr>
          <w:r w:rsidRPr="00F87BE0">
            <w:rPr>
              <w:rStyle w:val="PlaceholderText"/>
            </w:rPr>
            <w:t>Choose an item.</w:t>
          </w:r>
        </w:p>
      </w:docPartBody>
    </w:docPart>
    <w:docPart>
      <w:docPartPr>
        <w:name w:val="38A202CD948A4A0A9C260F6EEA963CDA"/>
        <w:category>
          <w:name w:val="General"/>
          <w:gallery w:val="placeholder"/>
        </w:category>
        <w:types>
          <w:type w:val="bbPlcHdr"/>
        </w:types>
        <w:behaviors>
          <w:behavior w:val="content"/>
        </w:behaviors>
        <w:guid w:val="{2078E19E-1358-4565-A96D-0D6C0EFC282E}"/>
      </w:docPartPr>
      <w:docPartBody>
        <w:p w:rsidR="001A54C8" w:rsidRDefault="0088568B" w:rsidP="0088568B">
          <w:pPr>
            <w:pStyle w:val="38A202CD948A4A0A9C260F6EEA963CDA"/>
          </w:pPr>
          <w:r w:rsidRPr="003A71FA">
            <w:rPr>
              <w:rStyle w:val="PlaceholderText"/>
            </w:rPr>
            <w:t>Choose an item.</w:t>
          </w:r>
        </w:p>
      </w:docPartBody>
    </w:docPart>
    <w:docPart>
      <w:docPartPr>
        <w:name w:val="6C4AF9BDE79D47499CD441AC0C44C5A4"/>
        <w:category>
          <w:name w:val="General"/>
          <w:gallery w:val="placeholder"/>
        </w:category>
        <w:types>
          <w:type w:val="bbPlcHdr"/>
        </w:types>
        <w:behaviors>
          <w:behavior w:val="content"/>
        </w:behaviors>
        <w:guid w:val="{0237268A-E95E-4EAB-8EE4-D73CB5396238}"/>
      </w:docPartPr>
      <w:docPartBody>
        <w:p w:rsidR="001A54C8" w:rsidRDefault="0088568B" w:rsidP="0088568B">
          <w:pPr>
            <w:pStyle w:val="6C4AF9BDE79D47499CD441AC0C44C5A4"/>
          </w:pPr>
          <w:r w:rsidRPr="00F87BE0">
            <w:rPr>
              <w:rStyle w:val="PlaceholderText"/>
            </w:rPr>
            <w:t>Choose an item.</w:t>
          </w:r>
        </w:p>
      </w:docPartBody>
    </w:docPart>
    <w:docPart>
      <w:docPartPr>
        <w:name w:val="43DAB7A8E880464FB624DDD4ECA6140E"/>
        <w:category>
          <w:name w:val="General"/>
          <w:gallery w:val="placeholder"/>
        </w:category>
        <w:types>
          <w:type w:val="bbPlcHdr"/>
        </w:types>
        <w:behaviors>
          <w:behavior w:val="content"/>
        </w:behaviors>
        <w:guid w:val="{0AAD8F33-031C-49A4-AFD3-0165BFE48B49}"/>
      </w:docPartPr>
      <w:docPartBody>
        <w:p w:rsidR="001A54C8" w:rsidRDefault="0088568B" w:rsidP="0088568B">
          <w:pPr>
            <w:pStyle w:val="43DAB7A8E880464FB624DDD4ECA6140E"/>
          </w:pPr>
          <w:r w:rsidRPr="003A71FA">
            <w:rPr>
              <w:rStyle w:val="PlaceholderText"/>
            </w:rPr>
            <w:t>Choose an item.</w:t>
          </w:r>
        </w:p>
      </w:docPartBody>
    </w:docPart>
    <w:docPart>
      <w:docPartPr>
        <w:name w:val="1AD1FBD35576445DA4944872E6A6852C"/>
        <w:category>
          <w:name w:val="General"/>
          <w:gallery w:val="placeholder"/>
        </w:category>
        <w:types>
          <w:type w:val="bbPlcHdr"/>
        </w:types>
        <w:behaviors>
          <w:behavior w:val="content"/>
        </w:behaviors>
        <w:guid w:val="{81B9ED6D-995E-46B0-BCD5-AE9516924D79}"/>
      </w:docPartPr>
      <w:docPartBody>
        <w:p w:rsidR="001A54C8" w:rsidRDefault="0088568B" w:rsidP="0088568B">
          <w:pPr>
            <w:pStyle w:val="1AD1FBD35576445DA4944872E6A6852C"/>
          </w:pPr>
          <w:r w:rsidRPr="00F87BE0">
            <w:rPr>
              <w:rStyle w:val="PlaceholderText"/>
            </w:rPr>
            <w:t>Choose an item.</w:t>
          </w:r>
        </w:p>
      </w:docPartBody>
    </w:docPart>
    <w:docPart>
      <w:docPartPr>
        <w:name w:val="786B6F3B6E1647178A255393EF476754"/>
        <w:category>
          <w:name w:val="General"/>
          <w:gallery w:val="placeholder"/>
        </w:category>
        <w:types>
          <w:type w:val="bbPlcHdr"/>
        </w:types>
        <w:behaviors>
          <w:behavior w:val="content"/>
        </w:behaviors>
        <w:guid w:val="{EC9B70FD-497D-4A97-90F3-EA775F4AAD3F}"/>
      </w:docPartPr>
      <w:docPartBody>
        <w:p w:rsidR="001A54C8" w:rsidRDefault="0088568B" w:rsidP="0088568B">
          <w:pPr>
            <w:pStyle w:val="786B6F3B6E1647178A255393EF476754"/>
          </w:pPr>
          <w:r w:rsidRPr="00F87BE0">
            <w:rPr>
              <w:rStyle w:val="PlaceholderText"/>
            </w:rPr>
            <w:t>Choose an item.</w:t>
          </w:r>
        </w:p>
      </w:docPartBody>
    </w:docPart>
    <w:docPart>
      <w:docPartPr>
        <w:name w:val="0E7407302B58438492F4032854784DC8"/>
        <w:category>
          <w:name w:val="General"/>
          <w:gallery w:val="placeholder"/>
        </w:category>
        <w:types>
          <w:type w:val="bbPlcHdr"/>
        </w:types>
        <w:behaviors>
          <w:behavior w:val="content"/>
        </w:behaviors>
        <w:guid w:val="{1BC2AA56-85C9-4C6D-8133-D7F989FD2C31}"/>
      </w:docPartPr>
      <w:docPartBody>
        <w:p w:rsidR="001A54C8" w:rsidRDefault="0088568B" w:rsidP="0088568B">
          <w:pPr>
            <w:pStyle w:val="0E7407302B58438492F4032854784DC8"/>
          </w:pPr>
          <w:r w:rsidRPr="00F87BE0">
            <w:rPr>
              <w:rStyle w:val="PlaceholderText"/>
            </w:rPr>
            <w:t>Choose an item.</w:t>
          </w:r>
        </w:p>
      </w:docPartBody>
    </w:docPart>
    <w:docPart>
      <w:docPartPr>
        <w:name w:val="AFD3C97F98F94011969C062D4E15DCCE"/>
        <w:category>
          <w:name w:val="General"/>
          <w:gallery w:val="placeholder"/>
        </w:category>
        <w:types>
          <w:type w:val="bbPlcHdr"/>
        </w:types>
        <w:behaviors>
          <w:behavior w:val="content"/>
        </w:behaviors>
        <w:guid w:val="{B43AE230-6DE1-441E-9594-EE9DFCF9DAF0}"/>
      </w:docPartPr>
      <w:docPartBody>
        <w:p w:rsidR="001A54C8" w:rsidRDefault="0088568B" w:rsidP="0088568B">
          <w:pPr>
            <w:pStyle w:val="AFD3C97F98F94011969C062D4E15DCCE"/>
          </w:pPr>
          <w:r w:rsidRPr="00F87BE0">
            <w:rPr>
              <w:rStyle w:val="PlaceholderText"/>
            </w:rPr>
            <w:t>Choose an item.</w:t>
          </w:r>
        </w:p>
      </w:docPartBody>
    </w:docPart>
    <w:docPart>
      <w:docPartPr>
        <w:name w:val="5C14C375CBB04BEC813A09003CA5B4F0"/>
        <w:category>
          <w:name w:val="General"/>
          <w:gallery w:val="placeholder"/>
        </w:category>
        <w:types>
          <w:type w:val="bbPlcHdr"/>
        </w:types>
        <w:behaviors>
          <w:behavior w:val="content"/>
        </w:behaviors>
        <w:guid w:val="{841098D3-1380-441D-968E-94A6FCFDBFCA}"/>
      </w:docPartPr>
      <w:docPartBody>
        <w:p w:rsidR="001A54C8" w:rsidRDefault="0088568B" w:rsidP="0088568B">
          <w:pPr>
            <w:pStyle w:val="5C14C375CBB04BEC813A09003CA5B4F0"/>
          </w:pPr>
          <w:r w:rsidRPr="003A71FA">
            <w:rPr>
              <w:rStyle w:val="PlaceholderText"/>
            </w:rPr>
            <w:t>Choose an item.</w:t>
          </w:r>
        </w:p>
      </w:docPartBody>
    </w:docPart>
    <w:docPart>
      <w:docPartPr>
        <w:name w:val="7EF1BD2F7FBC46E889B472366D9A4BB7"/>
        <w:category>
          <w:name w:val="General"/>
          <w:gallery w:val="placeholder"/>
        </w:category>
        <w:types>
          <w:type w:val="bbPlcHdr"/>
        </w:types>
        <w:behaviors>
          <w:behavior w:val="content"/>
        </w:behaviors>
        <w:guid w:val="{2945C144-0216-4C95-8AFB-45724E9A6655}"/>
      </w:docPartPr>
      <w:docPartBody>
        <w:p w:rsidR="001A54C8" w:rsidRDefault="0088568B" w:rsidP="0088568B">
          <w:pPr>
            <w:pStyle w:val="7EF1BD2F7FBC46E889B472366D9A4BB7"/>
          </w:pPr>
          <w:r w:rsidRPr="00F87BE0">
            <w:rPr>
              <w:rStyle w:val="PlaceholderText"/>
            </w:rPr>
            <w:t>Choose an item.</w:t>
          </w:r>
        </w:p>
      </w:docPartBody>
    </w:docPart>
    <w:docPart>
      <w:docPartPr>
        <w:name w:val="DF106E81A41F4AEA9DD99AD55381C469"/>
        <w:category>
          <w:name w:val="General"/>
          <w:gallery w:val="placeholder"/>
        </w:category>
        <w:types>
          <w:type w:val="bbPlcHdr"/>
        </w:types>
        <w:behaviors>
          <w:behavior w:val="content"/>
        </w:behaviors>
        <w:guid w:val="{8108DD95-3621-4122-B943-2D9DBE2EDFA3}"/>
      </w:docPartPr>
      <w:docPartBody>
        <w:p w:rsidR="001A54C8" w:rsidRDefault="0088568B" w:rsidP="0088568B">
          <w:pPr>
            <w:pStyle w:val="DF106E81A41F4AEA9DD99AD55381C469"/>
          </w:pPr>
          <w:r w:rsidRPr="003A71FA">
            <w:rPr>
              <w:rStyle w:val="PlaceholderText"/>
            </w:rPr>
            <w:t>Choose an item.</w:t>
          </w:r>
        </w:p>
      </w:docPartBody>
    </w:docPart>
    <w:docPart>
      <w:docPartPr>
        <w:name w:val="B4CC3D6C57FF4FECB49A72EEFF02EE81"/>
        <w:category>
          <w:name w:val="General"/>
          <w:gallery w:val="placeholder"/>
        </w:category>
        <w:types>
          <w:type w:val="bbPlcHdr"/>
        </w:types>
        <w:behaviors>
          <w:behavior w:val="content"/>
        </w:behaviors>
        <w:guid w:val="{27B688DB-74ED-40C9-980B-3DCA158CA2E3}"/>
      </w:docPartPr>
      <w:docPartBody>
        <w:p w:rsidR="001A54C8" w:rsidRDefault="0088568B" w:rsidP="0088568B">
          <w:pPr>
            <w:pStyle w:val="B4CC3D6C57FF4FECB49A72EEFF02EE81"/>
          </w:pPr>
          <w:r w:rsidRPr="00F87BE0">
            <w:rPr>
              <w:rStyle w:val="PlaceholderText"/>
            </w:rPr>
            <w:t>Choose an item.</w:t>
          </w:r>
        </w:p>
      </w:docPartBody>
    </w:docPart>
    <w:docPart>
      <w:docPartPr>
        <w:name w:val="7594472E1F784FFCB2A10A3CDF0B7B6F"/>
        <w:category>
          <w:name w:val="General"/>
          <w:gallery w:val="placeholder"/>
        </w:category>
        <w:types>
          <w:type w:val="bbPlcHdr"/>
        </w:types>
        <w:behaviors>
          <w:behavior w:val="content"/>
        </w:behaviors>
        <w:guid w:val="{CDE2C611-7C39-4FDF-BB8E-79DD89801530}"/>
      </w:docPartPr>
      <w:docPartBody>
        <w:p w:rsidR="001A54C8" w:rsidRDefault="0088568B" w:rsidP="0088568B">
          <w:pPr>
            <w:pStyle w:val="7594472E1F784FFCB2A10A3CDF0B7B6F"/>
          </w:pPr>
          <w:r w:rsidRPr="003A71FA">
            <w:rPr>
              <w:rStyle w:val="PlaceholderText"/>
            </w:rPr>
            <w:t>Choose an item.</w:t>
          </w:r>
        </w:p>
      </w:docPartBody>
    </w:docPart>
    <w:docPart>
      <w:docPartPr>
        <w:name w:val="AE13A00AB2C04B7EB21A9B9F94172653"/>
        <w:category>
          <w:name w:val="General"/>
          <w:gallery w:val="placeholder"/>
        </w:category>
        <w:types>
          <w:type w:val="bbPlcHdr"/>
        </w:types>
        <w:behaviors>
          <w:behavior w:val="content"/>
        </w:behaviors>
        <w:guid w:val="{3BA0C8FA-AABF-41EE-97E7-0FE756AB836E}"/>
      </w:docPartPr>
      <w:docPartBody>
        <w:p w:rsidR="001A54C8" w:rsidRDefault="0088568B" w:rsidP="0088568B">
          <w:pPr>
            <w:pStyle w:val="AE13A00AB2C04B7EB21A9B9F94172653"/>
          </w:pPr>
          <w:r w:rsidRPr="00F87BE0">
            <w:rPr>
              <w:rStyle w:val="PlaceholderText"/>
            </w:rPr>
            <w:t>Choose an item.</w:t>
          </w:r>
        </w:p>
      </w:docPartBody>
    </w:docPart>
    <w:docPart>
      <w:docPartPr>
        <w:name w:val="D985689509C64C4C98E80BF9DB369B2B"/>
        <w:category>
          <w:name w:val="General"/>
          <w:gallery w:val="placeholder"/>
        </w:category>
        <w:types>
          <w:type w:val="bbPlcHdr"/>
        </w:types>
        <w:behaviors>
          <w:behavior w:val="content"/>
        </w:behaviors>
        <w:guid w:val="{32CD60C9-578A-495A-AB4E-BB45534877ED}"/>
      </w:docPartPr>
      <w:docPartBody>
        <w:p w:rsidR="001A54C8" w:rsidRDefault="0088568B" w:rsidP="0088568B">
          <w:pPr>
            <w:pStyle w:val="D985689509C64C4C98E80BF9DB369B2B"/>
          </w:pPr>
          <w:r w:rsidRPr="003A71FA">
            <w:rPr>
              <w:rStyle w:val="PlaceholderText"/>
            </w:rPr>
            <w:t>Choose an item.</w:t>
          </w:r>
        </w:p>
      </w:docPartBody>
    </w:docPart>
    <w:docPart>
      <w:docPartPr>
        <w:name w:val="718F3933369245DE839C62CEF9049211"/>
        <w:category>
          <w:name w:val="General"/>
          <w:gallery w:val="placeholder"/>
        </w:category>
        <w:types>
          <w:type w:val="bbPlcHdr"/>
        </w:types>
        <w:behaviors>
          <w:behavior w:val="content"/>
        </w:behaviors>
        <w:guid w:val="{DB6ADA42-2F62-4A9B-A604-2455F133CAFD}"/>
      </w:docPartPr>
      <w:docPartBody>
        <w:p w:rsidR="001A54C8" w:rsidRDefault="0088568B" w:rsidP="0088568B">
          <w:pPr>
            <w:pStyle w:val="718F3933369245DE839C62CEF9049211"/>
          </w:pPr>
          <w:r w:rsidRPr="00F87BE0">
            <w:rPr>
              <w:rStyle w:val="PlaceholderText"/>
            </w:rPr>
            <w:t>Choose an item.</w:t>
          </w:r>
        </w:p>
      </w:docPartBody>
    </w:docPart>
    <w:docPart>
      <w:docPartPr>
        <w:name w:val="1A3BEA66FCAD4D0A9E2C7F3B67DAC735"/>
        <w:category>
          <w:name w:val="General"/>
          <w:gallery w:val="placeholder"/>
        </w:category>
        <w:types>
          <w:type w:val="bbPlcHdr"/>
        </w:types>
        <w:behaviors>
          <w:behavior w:val="content"/>
        </w:behaviors>
        <w:guid w:val="{41AE0129-0222-43A2-AB8F-EB54D9548E78}"/>
      </w:docPartPr>
      <w:docPartBody>
        <w:p w:rsidR="001A54C8" w:rsidRDefault="0088568B" w:rsidP="0088568B">
          <w:pPr>
            <w:pStyle w:val="1A3BEA66FCAD4D0A9E2C7F3B67DAC735"/>
          </w:pPr>
          <w:r w:rsidRPr="00F87BE0">
            <w:rPr>
              <w:rStyle w:val="PlaceholderText"/>
            </w:rPr>
            <w:t>Choose an item.</w:t>
          </w:r>
        </w:p>
      </w:docPartBody>
    </w:docPart>
    <w:docPart>
      <w:docPartPr>
        <w:name w:val="8A8E27B87D8E429CA690F391376ABE6E"/>
        <w:category>
          <w:name w:val="General"/>
          <w:gallery w:val="placeholder"/>
        </w:category>
        <w:types>
          <w:type w:val="bbPlcHdr"/>
        </w:types>
        <w:behaviors>
          <w:behavior w:val="content"/>
        </w:behaviors>
        <w:guid w:val="{4516267E-970A-4166-A9AA-1EBDB1EDC56B}"/>
      </w:docPartPr>
      <w:docPartBody>
        <w:p w:rsidR="001A54C8" w:rsidRDefault="0088568B" w:rsidP="0088568B">
          <w:pPr>
            <w:pStyle w:val="8A8E27B87D8E429CA690F391376ABE6E"/>
          </w:pPr>
          <w:r w:rsidRPr="00F87BE0">
            <w:rPr>
              <w:rStyle w:val="PlaceholderText"/>
            </w:rPr>
            <w:t>Choose an item.</w:t>
          </w:r>
        </w:p>
      </w:docPartBody>
    </w:docPart>
    <w:docPart>
      <w:docPartPr>
        <w:name w:val="9392174E9E77422885BB1E6583445CE6"/>
        <w:category>
          <w:name w:val="General"/>
          <w:gallery w:val="placeholder"/>
        </w:category>
        <w:types>
          <w:type w:val="bbPlcHdr"/>
        </w:types>
        <w:behaviors>
          <w:behavior w:val="content"/>
        </w:behaviors>
        <w:guid w:val="{A436F49F-6312-4CC1-9BD7-1E979612946E}"/>
      </w:docPartPr>
      <w:docPartBody>
        <w:p w:rsidR="001A54C8" w:rsidRDefault="0088568B" w:rsidP="0088568B">
          <w:pPr>
            <w:pStyle w:val="9392174E9E77422885BB1E6583445CE6"/>
          </w:pPr>
          <w:r w:rsidRPr="00F87BE0">
            <w:rPr>
              <w:rStyle w:val="PlaceholderText"/>
            </w:rPr>
            <w:t>Choose an item.</w:t>
          </w:r>
        </w:p>
      </w:docPartBody>
    </w:docPart>
    <w:docPart>
      <w:docPartPr>
        <w:name w:val="D0EFE2F5673D416E822DEBD5C2C90331"/>
        <w:category>
          <w:name w:val="General"/>
          <w:gallery w:val="placeholder"/>
        </w:category>
        <w:types>
          <w:type w:val="bbPlcHdr"/>
        </w:types>
        <w:behaviors>
          <w:behavior w:val="content"/>
        </w:behaviors>
        <w:guid w:val="{97AC7D06-5111-4F20-94E3-4DAEEA2E2DD2}"/>
      </w:docPartPr>
      <w:docPartBody>
        <w:p w:rsidR="001A54C8" w:rsidRDefault="0088568B" w:rsidP="0088568B">
          <w:pPr>
            <w:pStyle w:val="D0EFE2F5673D416E822DEBD5C2C90331"/>
          </w:pPr>
          <w:r w:rsidRPr="003A71FA">
            <w:rPr>
              <w:rStyle w:val="PlaceholderText"/>
            </w:rPr>
            <w:t>Choose an item.</w:t>
          </w:r>
        </w:p>
      </w:docPartBody>
    </w:docPart>
    <w:docPart>
      <w:docPartPr>
        <w:name w:val="043B6CB022674870A9FAA4E0C51735F0"/>
        <w:category>
          <w:name w:val="General"/>
          <w:gallery w:val="placeholder"/>
        </w:category>
        <w:types>
          <w:type w:val="bbPlcHdr"/>
        </w:types>
        <w:behaviors>
          <w:behavior w:val="content"/>
        </w:behaviors>
        <w:guid w:val="{24FEA871-CFD7-42FC-95CE-BF90EE7EDD66}"/>
      </w:docPartPr>
      <w:docPartBody>
        <w:p w:rsidR="001A54C8" w:rsidRDefault="0088568B" w:rsidP="0088568B">
          <w:pPr>
            <w:pStyle w:val="043B6CB022674870A9FAA4E0C51735F0"/>
          </w:pPr>
          <w:r w:rsidRPr="00F87BE0">
            <w:rPr>
              <w:rStyle w:val="PlaceholderText"/>
            </w:rPr>
            <w:t>Choose an item.</w:t>
          </w:r>
        </w:p>
      </w:docPartBody>
    </w:docPart>
    <w:docPart>
      <w:docPartPr>
        <w:name w:val="DB15C2F6C44A497DA224A87F6F88F32A"/>
        <w:category>
          <w:name w:val="General"/>
          <w:gallery w:val="placeholder"/>
        </w:category>
        <w:types>
          <w:type w:val="bbPlcHdr"/>
        </w:types>
        <w:behaviors>
          <w:behavior w:val="content"/>
        </w:behaviors>
        <w:guid w:val="{7585E892-0518-40E4-AEE5-9B60AF247FF7}"/>
      </w:docPartPr>
      <w:docPartBody>
        <w:p w:rsidR="001A54C8" w:rsidRDefault="0088568B" w:rsidP="0088568B">
          <w:pPr>
            <w:pStyle w:val="DB15C2F6C44A497DA224A87F6F88F32A"/>
          </w:pPr>
          <w:r w:rsidRPr="003A71FA">
            <w:rPr>
              <w:rStyle w:val="PlaceholderText"/>
            </w:rPr>
            <w:t>Choose an item.</w:t>
          </w:r>
        </w:p>
      </w:docPartBody>
    </w:docPart>
    <w:docPart>
      <w:docPartPr>
        <w:name w:val="13F607B5393A41C0BDB7237439969E4B"/>
        <w:category>
          <w:name w:val="General"/>
          <w:gallery w:val="placeholder"/>
        </w:category>
        <w:types>
          <w:type w:val="bbPlcHdr"/>
        </w:types>
        <w:behaviors>
          <w:behavior w:val="content"/>
        </w:behaviors>
        <w:guid w:val="{914C6ACD-916F-4B4C-BE45-211C0D211310}"/>
      </w:docPartPr>
      <w:docPartBody>
        <w:p w:rsidR="001A54C8" w:rsidRDefault="0088568B" w:rsidP="0088568B">
          <w:pPr>
            <w:pStyle w:val="13F607B5393A41C0BDB7237439969E4B"/>
          </w:pPr>
          <w:r w:rsidRPr="00F87BE0">
            <w:rPr>
              <w:rStyle w:val="PlaceholderText"/>
            </w:rPr>
            <w:t>Choose an item.</w:t>
          </w:r>
        </w:p>
      </w:docPartBody>
    </w:docPart>
    <w:docPart>
      <w:docPartPr>
        <w:name w:val="28F47F06958648CC95819F48D92781BC"/>
        <w:category>
          <w:name w:val="General"/>
          <w:gallery w:val="placeholder"/>
        </w:category>
        <w:types>
          <w:type w:val="bbPlcHdr"/>
        </w:types>
        <w:behaviors>
          <w:behavior w:val="content"/>
        </w:behaviors>
        <w:guid w:val="{E4DF28BC-00C0-4B7A-97DB-671EA09467D1}"/>
      </w:docPartPr>
      <w:docPartBody>
        <w:p w:rsidR="001A54C8" w:rsidRDefault="0088568B" w:rsidP="0088568B">
          <w:pPr>
            <w:pStyle w:val="28F47F06958648CC95819F48D92781BC"/>
          </w:pPr>
          <w:r w:rsidRPr="003A71FA">
            <w:rPr>
              <w:rStyle w:val="PlaceholderText"/>
            </w:rPr>
            <w:t>Choose an item.</w:t>
          </w:r>
        </w:p>
      </w:docPartBody>
    </w:docPart>
    <w:docPart>
      <w:docPartPr>
        <w:name w:val="F9183C925E1A4CB2856DE17171810249"/>
        <w:category>
          <w:name w:val="General"/>
          <w:gallery w:val="placeholder"/>
        </w:category>
        <w:types>
          <w:type w:val="bbPlcHdr"/>
        </w:types>
        <w:behaviors>
          <w:behavior w:val="content"/>
        </w:behaviors>
        <w:guid w:val="{708A4270-8727-494E-84BC-8925E9D2C4E1}"/>
      </w:docPartPr>
      <w:docPartBody>
        <w:p w:rsidR="001A54C8" w:rsidRDefault="0088568B" w:rsidP="0088568B">
          <w:pPr>
            <w:pStyle w:val="F9183C925E1A4CB2856DE17171810249"/>
          </w:pPr>
          <w:r w:rsidRPr="00F87BE0">
            <w:rPr>
              <w:rStyle w:val="PlaceholderText"/>
            </w:rPr>
            <w:t>Choose an item.</w:t>
          </w:r>
        </w:p>
      </w:docPartBody>
    </w:docPart>
    <w:docPart>
      <w:docPartPr>
        <w:name w:val="04415ED7659044DC995E0FA47AADC33B"/>
        <w:category>
          <w:name w:val="General"/>
          <w:gallery w:val="placeholder"/>
        </w:category>
        <w:types>
          <w:type w:val="bbPlcHdr"/>
        </w:types>
        <w:behaviors>
          <w:behavior w:val="content"/>
        </w:behaviors>
        <w:guid w:val="{894151AF-F057-44A7-BB85-6F75E8D0298D}"/>
      </w:docPartPr>
      <w:docPartBody>
        <w:p w:rsidR="001A54C8" w:rsidRDefault="0088568B" w:rsidP="0088568B">
          <w:pPr>
            <w:pStyle w:val="04415ED7659044DC995E0FA47AADC33B"/>
          </w:pPr>
          <w:r w:rsidRPr="003A71FA">
            <w:rPr>
              <w:rStyle w:val="PlaceholderText"/>
            </w:rPr>
            <w:t>Choose an item.</w:t>
          </w:r>
        </w:p>
      </w:docPartBody>
    </w:docPart>
    <w:docPart>
      <w:docPartPr>
        <w:name w:val="9CE3583CBD2948A4A19A889CF2D18946"/>
        <w:category>
          <w:name w:val="General"/>
          <w:gallery w:val="placeholder"/>
        </w:category>
        <w:types>
          <w:type w:val="bbPlcHdr"/>
        </w:types>
        <w:behaviors>
          <w:behavior w:val="content"/>
        </w:behaviors>
        <w:guid w:val="{D83765E2-2EB2-4D4A-AA81-1FE6CFA44F61}"/>
      </w:docPartPr>
      <w:docPartBody>
        <w:p w:rsidR="001A54C8" w:rsidRDefault="0088568B" w:rsidP="0088568B">
          <w:pPr>
            <w:pStyle w:val="9CE3583CBD2948A4A19A889CF2D18946"/>
          </w:pPr>
          <w:r w:rsidRPr="00F87BE0">
            <w:rPr>
              <w:rStyle w:val="PlaceholderText"/>
            </w:rPr>
            <w:t>Choose an item.</w:t>
          </w:r>
        </w:p>
      </w:docPartBody>
    </w:docPart>
    <w:docPart>
      <w:docPartPr>
        <w:name w:val="AC1188964D5F4E08B41FB36B5EAE8474"/>
        <w:category>
          <w:name w:val="General"/>
          <w:gallery w:val="placeholder"/>
        </w:category>
        <w:types>
          <w:type w:val="bbPlcHdr"/>
        </w:types>
        <w:behaviors>
          <w:behavior w:val="content"/>
        </w:behaviors>
        <w:guid w:val="{80C78986-D3E6-4248-89A6-5CD8EC768262}"/>
      </w:docPartPr>
      <w:docPartBody>
        <w:p w:rsidR="001A54C8" w:rsidRDefault="0088568B" w:rsidP="0088568B">
          <w:pPr>
            <w:pStyle w:val="AC1188964D5F4E08B41FB36B5EAE8474"/>
          </w:pPr>
          <w:r w:rsidRPr="00F87BE0">
            <w:rPr>
              <w:rStyle w:val="PlaceholderText"/>
            </w:rPr>
            <w:t>Choose an item.</w:t>
          </w:r>
        </w:p>
      </w:docPartBody>
    </w:docPart>
    <w:docPart>
      <w:docPartPr>
        <w:name w:val="89D2A29E7A21404AA1B987C7190ECCF8"/>
        <w:category>
          <w:name w:val="General"/>
          <w:gallery w:val="placeholder"/>
        </w:category>
        <w:types>
          <w:type w:val="bbPlcHdr"/>
        </w:types>
        <w:behaviors>
          <w:behavior w:val="content"/>
        </w:behaviors>
        <w:guid w:val="{A90636A6-4B0B-4ADD-B44F-DB3C57A4AFD9}"/>
      </w:docPartPr>
      <w:docPartBody>
        <w:p w:rsidR="001A54C8" w:rsidRDefault="0088568B" w:rsidP="0088568B">
          <w:pPr>
            <w:pStyle w:val="89D2A29E7A21404AA1B987C7190ECCF8"/>
          </w:pPr>
          <w:r w:rsidRPr="00F87BE0">
            <w:rPr>
              <w:rStyle w:val="PlaceholderText"/>
            </w:rPr>
            <w:t>Choose an item.</w:t>
          </w:r>
        </w:p>
      </w:docPartBody>
    </w:docPart>
    <w:docPart>
      <w:docPartPr>
        <w:name w:val="876099E512EA43F5AFAC62662571CA8E"/>
        <w:category>
          <w:name w:val="General"/>
          <w:gallery w:val="placeholder"/>
        </w:category>
        <w:types>
          <w:type w:val="bbPlcHdr"/>
        </w:types>
        <w:behaviors>
          <w:behavior w:val="content"/>
        </w:behaviors>
        <w:guid w:val="{C03B60A0-E9C1-4D10-A334-03FA7A44D502}"/>
      </w:docPartPr>
      <w:docPartBody>
        <w:p w:rsidR="001A54C8" w:rsidRDefault="0088568B" w:rsidP="0088568B">
          <w:pPr>
            <w:pStyle w:val="876099E512EA43F5AFAC62662571CA8E"/>
          </w:pPr>
          <w:r w:rsidRPr="00F87BE0">
            <w:rPr>
              <w:rStyle w:val="PlaceholderText"/>
            </w:rPr>
            <w:t>Choose an item.</w:t>
          </w:r>
        </w:p>
      </w:docPartBody>
    </w:docPart>
    <w:docPart>
      <w:docPartPr>
        <w:name w:val="6EC4E510AA5649C9AFEBAD4BE2F7FF78"/>
        <w:category>
          <w:name w:val="General"/>
          <w:gallery w:val="placeholder"/>
        </w:category>
        <w:types>
          <w:type w:val="bbPlcHdr"/>
        </w:types>
        <w:behaviors>
          <w:behavior w:val="content"/>
        </w:behaviors>
        <w:guid w:val="{F1A14555-2B79-4408-A353-BEA8C63A25CC}"/>
      </w:docPartPr>
      <w:docPartBody>
        <w:p w:rsidR="001A54C8" w:rsidRDefault="0088568B" w:rsidP="0088568B">
          <w:pPr>
            <w:pStyle w:val="6EC4E510AA5649C9AFEBAD4BE2F7FF78"/>
          </w:pPr>
          <w:r w:rsidRPr="003A71FA">
            <w:rPr>
              <w:rStyle w:val="PlaceholderText"/>
            </w:rPr>
            <w:t>Choose an item.</w:t>
          </w:r>
        </w:p>
      </w:docPartBody>
    </w:docPart>
    <w:docPart>
      <w:docPartPr>
        <w:name w:val="DB2AF0104C7F492C88C58F4E50D288E5"/>
        <w:category>
          <w:name w:val="General"/>
          <w:gallery w:val="placeholder"/>
        </w:category>
        <w:types>
          <w:type w:val="bbPlcHdr"/>
        </w:types>
        <w:behaviors>
          <w:behavior w:val="content"/>
        </w:behaviors>
        <w:guid w:val="{D7E2F551-4F3D-480A-89FD-385D569DB945}"/>
      </w:docPartPr>
      <w:docPartBody>
        <w:p w:rsidR="001A54C8" w:rsidRDefault="0088568B" w:rsidP="0088568B">
          <w:pPr>
            <w:pStyle w:val="DB2AF0104C7F492C88C58F4E50D288E5"/>
          </w:pPr>
          <w:r w:rsidRPr="00F87BE0">
            <w:rPr>
              <w:rStyle w:val="PlaceholderText"/>
            </w:rPr>
            <w:t>Choose an item.</w:t>
          </w:r>
        </w:p>
      </w:docPartBody>
    </w:docPart>
    <w:docPart>
      <w:docPartPr>
        <w:name w:val="249E99808EE042DDA6E114B5E354B57F"/>
        <w:category>
          <w:name w:val="General"/>
          <w:gallery w:val="placeholder"/>
        </w:category>
        <w:types>
          <w:type w:val="bbPlcHdr"/>
        </w:types>
        <w:behaviors>
          <w:behavior w:val="content"/>
        </w:behaviors>
        <w:guid w:val="{D2446F78-6BB3-4A44-9295-C52AD2305276}"/>
      </w:docPartPr>
      <w:docPartBody>
        <w:p w:rsidR="001A54C8" w:rsidRDefault="0088568B" w:rsidP="0088568B">
          <w:pPr>
            <w:pStyle w:val="249E99808EE042DDA6E114B5E354B57F"/>
          </w:pPr>
          <w:r w:rsidRPr="003A71FA">
            <w:rPr>
              <w:rStyle w:val="PlaceholderText"/>
            </w:rPr>
            <w:t>Choose an item.</w:t>
          </w:r>
        </w:p>
      </w:docPartBody>
    </w:docPart>
    <w:docPart>
      <w:docPartPr>
        <w:name w:val="5BF7FBD204ED4C2FA661C0473EBE2C6F"/>
        <w:category>
          <w:name w:val="General"/>
          <w:gallery w:val="placeholder"/>
        </w:category>
        <w:types>
          <w:type w:val="bbPlcHdr"/>
        </w:types>
        <w:behaviors>
          <w:behavior w:val="content"/>
        </w:behaviors>
        <w:guid w:val="{72721310-7624-476B-A6A5-BDD86746A9F8}"/>
      </w:docPartPr>
      <w:docPartBody>
        <w:p w:rsidR="001A54C8" w:rsidRDefault="0088568B" w:rsidP="0088568B">
          <w:pPr>
            <w:pStyle w:val="5BF7FBD204ED4C2FA661C0473EBE2C6F"/>
          </w:pPr>
          <w:r w:rsidRPr="00F87BE0">
            <w:rPr>
              <w:rStyle w:val="PlaceholderText"/>
            </w:rPr>
            <w:t>Choose an item.</w:t>
          </w:r>
        </w:p>
      </w:docPartBody>
    </w:docPart>
    <w:docPart>
      <w:docPartPr>
        <w:name w:val="D53EB0665AB6449CBC41EBDBCBF5DD9C"/>
        <w:category>
          <w:name w:val="General"/>
          <w:gallery w:val="placeholder"/>
        </w:category>
        <w:types>
          <w:type w:val="bbPlcHdr"/>
        </w:types>
        <w:behaviors>
          <w:behavior w:val="content"/>
        </w:behaviors>
        <w:guid w:val="{941F2C72-B953-4A21-8EAF-3823D44ECAB3}"/>
      </w:docPartPr>
      <w:docPartBody>
        <w:p w:rsidR="001A54C8" w:rsidRDefault="0088568B" w:rsidP="0088568B">
          <w:pPr>
            <w:pStyle w:val="D53EB0665AB6449CBC41EBDBCBF5DD9C"/>
          </w:pPr>
          <w:r w:rsidRPr="003A71FA">
            <w:rPr>
              <w:rStyle w:val="PlaceholderText"/>
            </w:rPr>
            <w:t>Choose an item.</w:t>
          </w:r>
        </w:p>
      </w:docPartBody>
    </w:docPart>
    <w:docPart>
      <w:docPartPr>
        <w:name w:val="EDC990004B334E1B8DEDDC3701B2D306"/>
        <w:category>
          <w:name w:val="General"/>
          <w:gallery w:val="placeholder"/>
        </w:category>
        <w:types>
          <w:type w:val="bbPlcHdr"/>
        </w:types>
        <w:behaviors>
          <w:behavior w:val="content"/>
        </w:behaviors>
        <w:guid w:val="{D3147401-17CD-4E80-AF85-3F024EFA6CFC}"/>
      </w:docPartPr>
      <w:docPartBody>
        <w:p w:rsidR="001A54C8" w:rsidRDefault="0088568B" w:rsidP="0088568B">
          <w:pPr>
            <w:pStyle w:val="EDC990004B334E1B8DEDDC3701B2D306"/>
          </w:pPr>
          <w:r w:rsidRPr="00F87BE0">
            <w:rPr>
              <w:rStyle w:val="PlaceholderText"/>
            </w:rPr>
            <w:t>Choose an item.</w:t>
          </w:r>
        </w:p>
      </w:docPartBody>
    </w:docPart>
    <w:docPart>
      <w:docPartPr>
        <w:name w:val="9664617502BC44E0ACF2251128B80EAF"/>
        <w:category>
          <w:name w:val="General"/>
          <w:gallery w:val="placeholder"/>
        </w:category>
        <w:types>
          <w:type w:val="bbPlcHdr"/>
        </w:types>
        <w:behaviors>
          <w:behavior w:val="content"/>
        </w:behaviors>
        <w:guid w:val="{161E53A8-F465-4570-ADCE-9BC4D77E9816}"/>
      </w:docPartPr>
      <w:docPartBody>
        <w:p w:rsidR="001A54C8" w:rsidRDefault="0088568B" w:rsidP="0088568B">
          <w:pPr>
            <w:pStyle w:val="9664617502BC44E0ACF2251128B80EAF"/>
          </w:pPr>
          <w:r w:rsidRPr="003A71FA">
            <w:rPr>
              <w:rStyle w:val="PlaceholderText"/>
            </w:rPr>
            <w:t>Choose an item.</w:t>
          </w:r>
        </w:p>
      </w:docPartBody>
    </w:docPart>
    <w:docPart>
      <w:docPartPr>
        <w:name w:val="6A462470D4F9460290D4CEF3B3C18E2C"/>
        <w:category>
          <w:name w:val="General"/>
          <w:gallery w:val="placeholder"/>
        </w:category>
        <w:types>
          <w:type w:val="bbPlcHdr"/>
        </w:types>
        <w:behaviors>
          <w:behavior w:val="content"/>
        </w:behaviors>
        <w:guid w:val="{09527875-13B1-4092-AD76-F65F8667482D}"/>
      </w:docPartPr>
      <w:docPartBody>
        <w:p w:rsidR="001A54C8" w:rsidRDefault="0088568B" w:rsidP="0088568B">
          <w:pPr>
            <w:pStyle w:val="6A462470D4F9460290D4CEF3B3C18E2C"/>
          </w:pPr>
          <w:r w:rsidRPr="00F87BE0">
            <w:rPr>
              <w:rStyle w:val="PlaceholderText"/>
            </w:rPr>
            <w:t>Choose an item.</w:t>
          </w:r>
        </w:p>
      </w:docPartBody>
    </w:docPart>
    <w:docPart>
      <w:docPartPr>
        <w:name w:val="07E14E25734D4C248DDF1E57A4AC92EC"/>
        <w:category>
          <w:name w:val="General"/>
          <w:gallery w:val="placeholder"/>
        </w:category>
        <w:types>
          <w:type w:val="bbPlcHdr"/>
        </w:types>
        <w:behaviors>
          <w:behavior w:val="content"/>
        </w:behaviors>
        <w:guid w:val="{60AEFDF3-EB62-468E-B788-B047A2052CCE}"/>
      </w:docPartPr>
      <w:docPartBody>
        <w:p w:rsidR="001A54C8" w:rsidRDefault="0088568B" w:rsidP="0088568B">
          <w:pPr>
            <w:pStyle w:val="07E14E25734D4C248DDF1E57A4AC92EC"/>
          </w:pPr>
          <w:r w:rsidRPr="00F87BE0">
            <w:rPr>
              <w:rStyle w:val="PlaceholderText"/>
            </w:rPr>
            <w:t>Choose an item.</w:t>
          </w:r>
        </w:p>
      </w:docPartBody>
    </w:docPart>
    <w:docPart>
      <w:docPartPr>
        <w:name w:val="C02EE9771FC54CF58234C8DD7601D224"/>
        <w:category>
          <w:name w:val="General"/>
          <w:gallery w:val="placeholder"/>
        </w:category>
        <w:types>
          <w:type w:val="bbPlcHdr"/>
        </w:types>
        <w:behaviors>
          <w:behavior w:val="content"/>
        </w:behaviors>
        <w:guid w:val="{7061E19B-DF47-4284-B6D0-FDFF69F44419}"/>
      </w:docPartPr>
      <w:docPartBody>
        <w:p w:rsidR="001A54C8" w:rsidRDefault="0088568B" w:rsidP="0088568B">
          <w:pPr>
            <w:pStyle w:val="C02EE9771FC54CF58234C8DD7601D224"/>
          </w:pPr>
          <w:r w:rsidRPr="00F87BE0">
            <w:rPr>
              <w:rStyle w:val="PlaceholderText"/>
            </w:rPr>
            <w:t>Choose an item.</w:t>
          </w:r>
        </w:p>
      </w:docPartBody>
    </w:docPart>
    <w:docPart>
      <w:docPartPr>
        <w:name w:val="14F370DF47CD435B90B0EBF955D38CF7"/>
        <w:category>
          <w:name w:val="General"/>
          <w:gallery w:val="placeholder"/>
        </w:category>
        <w:types>
          <w:type w:val="bbPlcHdr"/>
        </w:types>
        <w:behaviors>
          <w:behavior w:val="content"/>
        </w:behaviors>
        <w:guid w:val="{F993F3A0-BE99-4B13-8280-AE6061CC96E4}"/>
      </w:docPartPr>
      <w:docPartBody>
        <w:p w:rsidR="001A54C8" w:rsidRDefault="0088568B" w:rsidP="0088568B">
          <w:pPr>
            <w:pStyle w:val="14F370DF47CD435B90B0EBF955D38CF7"/>
          </w:pPr>
          <w:r w:rsidRPr="00F87BE0">
            <w:rPr>
              <w:rStyle w:val="PlaceholderText"/>
            </w:rPr>
            <w:t>Choose an item.</w:t>
          </w:r>
        </w:p>
      </w:docPartBody>
    </w:docPart>
    <w:docPart>
      <w:docPartPr>
        <w:name w:val="04D86B15704E4F719EE7D1E2D9B4A39E"/>
        <w:category>
          <w:name w:val="General"/>
          <w:gallery w:val="placeholder"/>
        </w:category>
        <w:types>
          <w:type w:val="bbPlcHdr"/>
        </w:types>
        <w:behaviors>
          <w:behavior w:val="content"/>
        </w:behaviors>
        <w:guid w:val="{2802ABED-EBE6-45CE-9114-09B5ECC77CDE}"/>
      </w:docPartPr>
      <w:docPartBody>
        <w:p w:rsidR="001A54C8" w:rsidRDefault="0088568B" w:rsidP="0088568B">
          <w:pPr>
            <w:pStyle w:val="04D86B15704E4F719EE7D1E2D9B4A39E"/>
          </w:pPr>
          <w:r w:rsidRPr="003A71FA">
            <w:rPr>
              <w:rStyle w:val="PlaceholderText"/>
            </w:rPr>
            <w:t>Choose an item.</w:t>
          </w:r>
        </w:p>
      </w:docPartBody>
    </w:docPart>
    <w:docPart>
      <w:docPartPr>
        <w:name w:val="E752778F1B974ACDBABB3E2718895A75"/>
        <w:category>
          <w:name w:val="General"/>
          <w:gallery w:val="placeholder"/>
        </w:category>
        <w:types>
          <w:type w:val="bbPlcHdr"/>
        </w:types>
        <w:behaviors>
          <w:behavior w:val="content"/>
        </w:behaviors>
        <w:guid w:val="{836E3872-0DFD-48A3-B299-9978B62559F5}"/>
      </w:docPartPr>
      <w:docPartBody>
        <w:p w:rsidR="001A54C8" w:rsidRDefault="0088568B" w:rsidP="0088568B">
          <w:pPr>
            <w:pStyle w:val="E752778F1B974ACDBABB3E2718895A75"/>
          </w:pPr>
          <w:r w:rsidRPr="00F87BE0">
            <w:rPr>
              <w:rStyle w:val="PlaceholderText"/>
            </w:rPr>
            <w:t>Choose an item.</w:t>
          </w:r>
        </w:p>
      </w:docPartBody>
    </w:docPart>
    <w:docPart>
      <w:docPartPr>
        <w:name w:val="BFFBA6E61D7243E28A847DE228279F32"/>
        <w:category>
          <w:name w:val="General"/>
          <w:gallery w:val="placeholder"/>
        </w:category>
        <w:types>
          <w:type w:val="bbPlcHdr"/>
        </w:types>
        <w:behaviors>
          <w:behavior w:val="content"/>
        </w:behaviors>
        <w:guid w:val="{3D56E1E8-D14D-40DB-9269-FFC73CCA7D3E}"/>
      </w:docPartPr>
      <w:docPartBody>
        <w:p w:rsidR="001A54C8" w:rsidRDefault="0088568B" w:rsidP="0088568B">
          <w:pPr>
            <w:pStyle w:val="BFFBA6E61D7243E28A847DE228279F32"/>
          </w:pPr>
          <w:r w:rsidRPr="003A71FA">
            <w:rPr>
              <w:rStyle w:val="PlaceholderText"/>
            </w:rPr>
            <w:t>Choose an item.</w:t>
          </w:r>
        </w:p>
      </w:docPartBody>
    </w:docPart>
    <w:docPart>
      <w:docPartPr>
        <w:name w:val="F21A33B89CA94A79BA4FB566D4647843"/>
        <w:category>
          <w:name w:val="General"/>
          <w:gallery w:val="placeholder"/>
        </w:category>
        <w:types>
          <w:type w:val="bbPlcHdr"/>
        </w:types>
        <w:behaviors>
          <w:behavior w:val="content"/>
        </w:behaviors>
        <w:guid w:val="{354702C1-6794-494C-BDC8-0A0AEB09281D}"/>
      </w:docPartPr>
      <w:docPartBody>
        <w:p w:rsidR="001A54C8" w:rsidRDefault="0088568B" w:rsidP="0088568B">
          <w:pPr>
            <w:pStyle w:val="F21A33B89CA94A79BA4FB566D4647843"/>
          </w:pPr>
          <w:r w:rsidRPr="00F87BE0">
            <w:rPr>
              <w:rStyle w:val="PlaceholderText"/>
            </w:rPr>
            <w:t>Choose an item.</w:t>
          </w:r>
        </w:p>
      </w:docPartBody>
    </w:docPart>
    <w:docPart>
      <w:docPartPr>
        <w:name w:val="F6A668F1F7D04A3D816EAF8BD940EED9"/>
        <w:category>
          <w:name w:val="General"/>
          <w:gallery w:val="placeholder"/>
        </w:category>
        <w:types>
          <w:type w:val="bbPlcHdr"/>
        </w:types>
        <w:behaviors>
          <w:behavior w:val="content"/>
        </w:behaviors>
        <w:guid w:val="{2F9DD964-321C-47D9-B94F-27F446DE24FE}"/>
      </w:docPartPr>
      <w:docPartBody>
        <w:p w:rsidR="001A54C8" w:rsidRDefault="0088568B" w:rsidP="0088568B">
          <w:pPr>
            <w:pStyle w:val="F6A668F1F7D04A3D816EAF8BD940EED9"/>
          </w:pPr>
          <w:r w:rsidRPr="003A71FA">
            <w:rPr>
              <w:rStyle w:val="PlaceholderText"/>
            </w:rPr>
            <w:t>Choose an item.</w:t>
          </w:r>
        </w:p>
      </w:docPartBody>
    </w:docPart>
    <w:docPart>
      <w:docPartPr>
        <w:name w:val="8AA5C526E5FE46F0893C3964F1C3A387"/>
        <w:category>
          <w:name w:val="General"/>
          <w:gallery w:val="placeholder"/>
        </w:category>
        <w:types>
          <w:type w:val="bbPlcHdr"/>
        </w:types>
        <w:behaviors>
          <w:behavior w:val="content"/>
        </w:behaviors>
        <w:guid w:val="{33380D30-E004-45DF-BA45-8CA442629149}"/>
      </w:docPartPr>
      <w:docPartBody>
        <w:p w:rsidR="001A54C8" w:rsidRDefault="0088568B" w:rsidP="0088568B">
          <w:pPr>
            <w:pStyle w:val="8AA5C526E5FE46F0893C3964F1C3A387"/>
          </w:pPr>
          <w:r w:rsidRPr="00F87BE0">
            <w:rPr>
              <w:rStyle w:val="PlaceholderText"/>
            </w:rPr>
            <w:t>Choose an item.</w:t>
          </w:r>
        </w:p>
      </w:docPartBody>
    </w:docPart>
    <w:docPart>
      <w:docPartPr>
        <w:name w:val="16B11823B8A343EFA9239AB333D9FCFC"/>
        <w:category>
          <w:name w:val="General"/>
          <w:gallery w:val="placeholder"/>
        </w:category>
        <w:types>
          <w:type w:val="bbPlcHdr"/>
        </w:types>
        <w:behaviors>
          <w:behavior w:val="content"/>
        </w:behaviors>
        <w:guid w:val="{3AB6D3B7-3E4A-411D-88CF-DF10DC5426B7}"/>
      </w:docPartPr>
      <w:docPartBody>
        <w:p w:rsidR="001A54C8" w:rsidRDefault="0088568B" w:rsidP="0088568B">
          <w:pPr>
            <w:pStyle w:val="16B11823B8A343EFA9239AB333D9FCFC"/>
          </w:pPr>
          <w:r w:rsidRPr="003A71FA">
            <w:rPr>
              <w:rStyle w:val="PlaceholderText"/>
            </w:rPr>
            <w:t>Choose an item.</w:t>
          </w:r>
        </w:p>
      </w:docPartBody>
    </w:docPart>
    <w:docPart>
      <w:docPartPr>
        <w:name w:val="F7333BC79A9F41BD91A3E04B658058C4"/>
        <w:category>
          <w:name w:val="General"/>
          <w:gallery w:val="placeholder"/>
        </w:category>
        <w:types>
          <w:type w:val="bbPlcHdr"/>
        </w:types>
        <w:behaviors>
          <w:behavior w:val="content"/>
        </w:behaviors>
        <w:guid w:val="{829CEA69-2027-4D4F-8763-0B8C54FBC9F4}"/>
      </w:docPartPr>
      <w:docPartBody>
        <w:p w:rsidR="001A54C8" w:rsidRDefault="0088568B" w:rsidP="0088568B">
          <w:pPr>
            <w:pStyle w:val="F7333BC79A9F41BD91A3E04B658058C4"/>
          </w:pPr>
          <w:r w:rsidRPr="00F87BE0">
            <w:rPr>
              <w:rStyle w:val="PlaceholderText"/>
            </w:rPr>
            <w:t>Choose an item.</w:t>
          </w:r>
        </w:p>
      </w:docPartBody>
    </w:docPart>
    <w:docPart>
      <w:docPartPr>
        <w:name w:val="A891305330E14172B87191DEEE07FE24"/>
        <w:category>
          <w:name w:val="General"/>
          <w:gallery w:val="placeholder"/>
        </w:category>
        <w:types>
          <w:type w:val="bbPlcHdr"/>
        </w:types>
        <w:behaviors>
          <w:behavior w:val="content"/>
        </w:behaviors>
        <w:guid w:val="{EE084F44-EA3F-49D6-9AE1-DF9FA22ABF5D}"/>
      </w:docPartPr>
      <w:docPartBody>
        <w:p w:rsidR="001A54C8" w:rsidRDefault="0088568B" w:rsidP="0088568B">
          <w:pPr>
            <w:pStyle w:val="A891305330E14172B87191DEEE07FE24"/>
          </w:pPr>
          <w:r w:rsidRPr="00F87BE0">
            <w:rPr>
              <w:rStyle w:val="PlaceholderText"/>
            </w:rPr>
            <w:t>Choose an item.</w:t>
          </w:r>
        </w:p>
      </w:docPartBody>
    </w:docPart>
    <w:docPart>
      <w:docPartPr>
        <w:name w:val="69F3E123358B48F7B384E7A247E14473"/>
        <w:category>
          <w:name w:val="General"/>
          <w:gallery w:val="placeholder"/>
        </w:category>
        <w:types>
          <w:type w:val="bbPlcHdr"/>
        </w:types>
        <w:behaviors>
          <w:behavior w:val="content"/>
        </w:behaviors>
        <w:guid w:val="{34903736-5B7E-4452-AE62-40F1B1847304}"/>
      </w:docPartPr>
      <w:docPartBody>
        <w:p w:rsidR="001A54C8" w:rsidRDefault="0088568B" w:rsidP="0088568B">
          <w:pPr>
            <w:pStyle w:val="69F3E123358B48F7B384E7A247E14473"/>
          </w:pPr>
          <w:r w:rsidRPr="00F87BE0">
            <w:rPr>
              <w:rStyle w:val="PlaceholderText"/>
            </w:rPr>
            <w:t>Choose an item.</w:t>
          </w:r>
        </w:p>
      </w:docPartBody>
    </w:docPart>
    <w:docPart>
      <w:docPartPr>
        <w:name w:val="B02202E8CDA24B2A9A8B9C4847E39DA6"/>
        <w:category>
          <w:name w:val="General"/>
          <w:gallery w:val="placeholder"/>
        </w:category>
        <w:types>
          <w:type w:val="bbPlcHdr"/>
        </w:types>
        <w:behaviors>
          <w:behavior w:val="content"/>
        </w:behaviors>
        <w:guid w:val="{EA132687-6BE6-4D18-B531-7B82F8C3F892}"/>
      </w:docPartPr>
      <w:docPartBody>
        <w:p w:rsidR="001A54C8" w:rsidRDefault="0088568B" w:rsidP="0088568B">
          <w:pPr>
            <w:pStyle w:val="B02202E8CDA24B2A9A8B9C4847E39DA6"/>
          </w:pPr>
          <w:r w:rsidRPr="003A71FA">
            <w:rPr>
              <w:rStyle w:val="PlaceholderText"/>
            </w:rPr>
            <w:t>Choose an item.</w:t>
          </w:r>
        </w:p>
      </w:docPartBody>
    </w:docPart>
    <w:docPart>
      <w:docPartPr>
        <w:name w:val="F8198036C99E47D6948A2B04D1173F72"/>
        <w:category>
          <w:name w:val="General"/>
          <w:gallery w:val="placeholder"/>
        </w:category>
        <w:types>
          <w:type w:val="bbPlcHdr"/>
        </w:types>
        <w:behaviors>
          <w:behavior w:val="content"/>
        </w:behaviors>
        <w:guid w:val="{44F99956-153B-45CF-B82A-AEFDB92CB0D8}"/>
      </w:docPartPr>
      <w:docPartBody>
        <w:p w:rsidR="001A54C8" w:rsidRDefault="0088568B" w:rsidP="0088568B">
          <w:pPr>
            <w:pStyle w:val="F8198036C99E47D6948A2B04D1173F72"/>
          </w:pPr>
          <w:r w:rsidRPr="00F87BE0">
            <w:rPr>
              <w:rStyle w:val="PlaceholderText"/>
            </w:rPr>
            <w:t>Choose an item.</w:t>
          </w:r>
        </w:p>
      </w:docPartBody>
    </w:docPart>
    <w:docPart>
      <w:docPartPr>
        <w:name w:val="6FDC0026E5CF44D0A09C3D35A87E0682"/>
        <w:category>
          <w:name w:val="General"/>
          <w:gallery w:val="placeholder"/>
        </w:category>
        <w:types>
          <w:type w:val="bbPlcHdr"/>
        </w:types>
        <w:behaviors>
          <w:behavior w:val="content"/>
        </w:behaviors>
        <w:guid w:val="{EAE8C87F-16DC-4BD8-9EA5-24A963542895}"/>
      </w:docPartPr>
      <w:docPartBody>
        <w:p w:rsidR="001A54C8" w:rsidRDefault="0088568B" w:rsidP="0088568B">
          <w:pPr>
            <w:pStyle w:val="6FDC0026E5CF44D0A09C3D35A87E0682"/>
          </w:pPr>
          <w:r w:rsidRPr="003A71FA">
            <w:rPr>
              <w:rStyle w:val="PlaceholderText"/>
            </w:rPr>
            <w:t>Choose an item.</w:t>
          </w:r>
        </w:p>
      </w:docPartBody>
    </w:docPart>
    <w:docPart>
      <w:docPartPr>
        <w:name w:val="F20C56DCAD2F4B2D942664556B869D32"/>
        <w:category>
          <w:name w:val="General"/>
          <w:gallery w:val="placeholder"/>
        </w:category>
        <w:types>
          <w:type w:val="bbPlcHdr"/>
        </w:types>
        <w:behaviors>
          <w:behavior w:val="content"/>
        </w:behaviors>
        <w:guid w:val="{477C3E15-A330-422A-AA13-97AFF3E15EAD}"/>
      </w:docPartPr>
      <w:docPartBody>
        <w:p w:rsidR="001A54C8" w:rsidRDefault="0088568B" w:rsidP="0088568B">
          <w:pPr>
            <w:pStyle w:val="F20C56DCAD2F4B2D942664556B869D32"/>
          </w:pPr>
          <w:r w:rsidRPr="00F87BE0">
            <w:rPr>
              <w:rStyle w:val="PlaceholderText"/>
            </w:rPr>
            <w:t>Choose an item.</w:t>
          </w:r>
        </w:p>
      </w:docPartBody>
    </w:docPart>
    <w:docPart>
      <w:docPartPr>
        <w:name w:val="C07CC35B5D794D399BB22C1003A9C62F"/>
        <w:category>
          <w:name w:val="General"/>
          <w:gallery w:val="placeholder"/>
        </w:category>
        <w:types>
          <w:type w:val="bbPlcHdr"/>
        </w:types>
        <w:behaviors>
          <w:behavior w:val="content"/>
        </w:behaviors>
        <w:guid w:val="{E51A7AC9-8F94-440D-9762-CD3F6E108539}"/>
      </w:docPartPr>
      <w:docPartBody>
        <w:p w:rsidR="001A54C8" w:rsidRDefault="0088568B" w:rsidP="0088568B">
          <w:pPr>
            <w:pStyle w:val="C07CC35B5D794D399BB22C1003A9C62F"/>
          </w:pPr>
          <w:r w:rsidRPr="003A71FA">
            <w:rPr>
              <w:rStyle w:val="PlaceholderText"/>
            </w:rPr>
            <w:t>Choose an item.</w:t>
          </w:r>
        </w:p>
      </w:docPartBody>
    </w:docPart>
    <w:docPart>
      <w:docPartPr>
        <w:name w:val="E16DFF75AD814D8A9256D22947438B40"/>
        <w:category>
          <w:name w:val="General"/>
          <w:gallery w:val="placeholder"/>
        </w:category>
        <w:types>
          <w:type w:val="bbPlcHdr"/>
        </w:types>
        <w:behaviors>
          <w:behavior w:val="content"/>
        </w:behaviors>
        <w:guid w:val="{47F59017-9D4B-4A68-9402-F87B7FFF60B5}"/>
      </w:docPartPr>
      <w:docPartBody>
        <w:p w:rsidR="001A54C8" w:rsidRDefault="0088568B" w:rsidP="0088568B">
          <w:pPr>
            <w:pStyle w:val="E16DFF75AD814D8A9256D22947438B40"/>
          </w:pPr>
          <w:r w:rsidRPr="00F87BE0">
            <w:rPr>
              <w:rStyle w:val="PlaceholderText"/>
            </w:rPr>
            <w:t>Choose an item.</w:t>
          </w:r>
        </w:p>
      </w:docPartBody>
    </w:docPart>
    <w:docPart>
      <w:docPartPr>
        <w:name w:val="C3349E27B5964E9C9EC06BB35C021E14"/>
        <w:category>
          <w:name w:val="General"/>
          <w:gallery w:val="placeholder"/>
        </w:category>
        <w:types>
          <w:type w:val="bbPlcHdr"/>
        </w:types>
        <w:behaviors>
          <w:behavior w:val="content"/>
        </w:behaviors>
        <w:guid w:val="{5220FDC0-B5ED-499C-AB31-ED09D95ADC57}"/>
      </w:docPartPr>
      <w:docPartBody>
        <w:p w:rsidR="001A54C8" w:rsidRDefault="0088568B" w:rsidP="0088568B">
          <w:pPr>
            <w:pStyle w:val="C3349E27B5964E9C9EC06BB35C021E14"/>
          </w:pPr>
          <w:r w:rsidRPr="003A71FA">
            <w:rPr>
              <w:rStyle w:val="PlaceholderText"/>
            </w:rPr>
            <w:t>Choose an item.</w:t>
          </w:r>
        </w:p>
      </w:docPartBody>
    </w:docPart>
    <w:docPart>
      <w:docPartPr>
        <w:name w:val="B641DC641A084E0EBC8FB7ECC203BD78"/>
        <w:category>
          <w:name w:val="General"/>
          <w:gallery w:val="placeholder"/>
        </w:category>
        <w:types>
          <w:type w:val="bbPlcHdr"/>
        </w:types>
        <w:behaviors>
          <w:behavior w:val="content"/>
        </w:behaviors>
        <w:guid w:val="{BFBD1E81-4A5F-4981-AA2D-DA0576681971}"/>
      </w:docPartPr>
      <w:docPartBody>
        <w:p w:rsidR="001A54C8" w:rsidRDefault="0088568B" w:rsidP="0088568B">
          <w:pPr>
            <w:pStyle w:val="B641DC641A084E0EBC8FB7ECC203BD78"/>
          </w:pPr>
          <w:r w:rsidRPr="00F87BE0">
            <w:rPr>
              <w:rStyle w:val="PlaceholderText"/>
            </w:rPr>
            <w:t>Choose an item.</w:t>
          </w:r>
        </w:p>
      </w:docPartBody>
    </w:docPart>
    <w:docPart>
      <w:docPartPr>
        <w:name w:val="ADC081203688411B9F560F721911504F"/>
        <w:category>
          <w:name w:val="General"/>
          <w:gallery w:val="placeholder"/>
        </w:category>
        <w:types>
          <w:type w:val="bbPlcHdr"/>
        </w:types>
        <w:behaviors>
          <w:behavior w:val="content"/>
        </w:behaviors>
        <w:guid w:val="{FBD038B0-EA34-4844-B779-4897FBA58C97}"/>
      </w:docPartPr>
      <w:docPartBody>
        <w:p w:rsidR="001A54C8" w:rsidRDefault="0088568B" w:rsidP="0088568B">
          <w:pPr>
            <w:pStyle w:val="ADC081203688411B9F560F721911504F"/>
          </w:pPr>
          <w:r w:rsidRPr="00F87BE0">
            <w:rPr>
              <w:rStyle w:val="PlaceholderText"/>
            </w:rPr>
            <w:t>Choose an item.</w:t>
          </w:r>
        </w:p>
      </w:docPartBody>
    </w:docPart>
    <w:docPart>
      <w:docPartPr>
        <w:name w:val="D6279F3C82804726BFD04D9DC8AAE6CB"/>
        <w:category>
          <w:name w:val="General"/>
          <w:gallery w:val="placeholder"/>
        </w:category>
        <w:types>
          <w:type w:val="bbPlcHdr"/>
        </w:types>
        <w:behaviors>
          <w:behavior w:val="content"/>
        </w:behaviors>
        <w:guid w:val="{A9D3296F-C12C-4227-AC6E-E60177456B7E}"/>
      </w:docPartPr>
      <w:docPartBody>
        <w:p w:rsidR="001A54C8" w:rsidRDefault="0088568B" w:rsidP="0088568B">
          <w:pPr>
            <w:pStyle w:val="D6279F3C82804726BFD04D9DC8AAE6CB"/>
          </w:pPr>
          <w:r w:rsidRPr="00F87BE0">
            <w:rPr>
              <w:rStyle w:val="PlaceholderText"/>
            </w:rPr>
            <w:t>Choose an item.</w:t>
          </w:r>
        </w:p>
      </w:docPartBody>
    </w:docPart>
    <w:docPart>
      <w:docPartPr>
        <w:name w:val="9D14E02913F6453BA738097D9F29B8D3"/>
        <w:category>
          <w:name w:val="General"/>
          <w:gallery w:val="placeholder"/>
        </w:category>
        <w:types>
          <w:type w:val="bbPlcHdr"/>
        </w:types>
        <w:behaviors>
          <w:behavior w:val="content"/>
        </w:behaviors>
        <w:guid w:val="{66193BFE-BC92-44AC-8FAF-6DE491B5B54F}"/>
      </w:docPartPr>
      <w:docPartBody>
        <w:p w:rsidR="001A54C8" w:rsidRDefault="0088568B" w:rsidP="0088568B">
          <w:pPr>
            <w:pStyle w:val="9D14E02913F6453BA738097D9F29B8D3"/>
          </w:pPr>
          <w:r w:rsidRPr="00F87BE0">
            <w:rPr>
              <w:rStyle w:val="PlaceholderText"/>
            </w:rPr>
            <w:t>Choose an item.</w:t>
          </w:r>
        </w:p>
      </w:docPartBody>
    </w:docPart>
    <w:docPart>
      <w:docPartPr>
        <w:name w:val="371713302A414B0AACF359042A31723D"/>
        <w:category>
          <w:name w:val="General"/>
          <w:gallery w:val="placeholder"/>
        </w:category>
        <w:types>
          <w:type w:val="bbPlcHdr"/>
        </w:types>
        <w:behaviors>
          <w:behavior w:val="content"/>
        </w:behaviors>
        <w:guid w:val="{77A7A90B-F4BB-4A27-B71F-9CAF29F2D268}"/>
      </w:docPartPr>
      <w:docPartBody>
        <w:p w:rsidR="001A54C8" w:rsidRDefault="0088568B" w:rsidP="0088568B">
          <w:pPr>
            <w:pStyle w:val="371713302A414B0AACF359042A31723D"/>
          </w:pPr>
          <w:r w:rsidRPr="003A71FA">
            <w:rPr>
              <w:rStyle w:val="PlaceholderText"/>
            </w:rPr>
            <w:t>Choose an item.</w:t>
          </w:r>
        </w:p>
      </w:docPartBody>
    </w:docPart>
    <w:docPart>
      <w:docPartPr>
        <w:name w:val="22CBFEA44F734389A5BF958EC8AA4B1B"/>
        <w:category>
          <w:name w:val="General"/>
          <w:gallery w:val="placeholder"/>
        </w:category>
        <w:types>
          <w:type w:val="bbPlcHdr"/>
        </w:types>
        <w:behaviors>
          <w:behavior w:val="content"/>
        </w:behaviors>
        <w:guid w:val="{0156111B-7F5C-4E39-9692-4ABE64AFA411}"/>
      </w:docPartPr>
      <w:docPartBody>
        <w:p w:rsidR="001A54C8" w:rsidRDefault="0088568B" w:rsidP="0088568B">
          <w:pPr>
            <w:pStyle w:val="22CBFEA44F734389A5BF958EC8AA4B1B"/>
          </w:pPr>
          <w:r w:rsidRPr="00F87BE0">
            <w:rPr>
              <w:rStyle w:val="PlaceholderText"/>
            </w:rPr>
            <w:t>Choose an item.</w:t>
          </w:r>
        </w:p>
      </w:docPartBody>
    </w:docPart>
    <w:docPart>
      <w:docPartPr>
        <w:name w:val="B1B52AA8EB4A45DE8DF0C057F5A386F0"/>
        <w:category>
          <w:name w:val="General"/>
          <w:gallery w:val="placeholder"/>
        </w:category>
        <w:types>
          <w:type w:val="bbPlcHdr"/>
        </w:types>
        <w:behaviors>
          <w:behavior w:val="content"/>
        </w:behaviors>
        <w:guid w:val="{3EA7946D-067D-4A3A-951A-2AB1BB09045B}"/>
      </w:docPartPr>
      <w:docPartBody>
        <w:p w:rsidR="001A54C8" w:rsidRDefault="0088568B" w:rsidP="0088568B">
          <w:pPr>
            <w:pStyle w:val="B1B52AA8EB4A45DE8DF0C057F5A386F0"/>
          </w:pPr>
          <w:r w:rsidRPr="003A71FA">
            <w:rPr>
              <w:rStyle w:val="PlaceholderText"/>
            </w:rPr>
            <w:t>Choose an item.</w:t>
          </w:r>
        </w:p>
      </w:docPartBody>
    </w:docPart>
    <w:docPart>
      <w:docPartPr>
        <w:name w:val="1EF752C426FC44ACA4A2B588556CD6A1"/>
        <w:category>
          <w:name w:val="General"/>
          <w:gallery w:val="placeholder"/>
        </w:category>
        <w:types>
          <w:type w:val="bbPlcHdr"/>
        </w:types>
        <w:behaviors>
          <w:behavior w:val="content"/>
        </w:behaviors>
        <w:guid w:val="{6F04DF30-87F7-4225-9577-1411B3F0A917}"/>
      </w:docPartPr>
      <w:docPartBody>
        <w:p w:rsidR="001A54C8" w:rsidRDefault="0088568B" w:rsidP="0088568B">
          <w:pPr>
            <w:pStyle w:val="1EF752C426FC44ACA4A2B588556CD6A1"/>
          </w:pPr>
          <w:r w:rsidRPr="00F87BE0">
            <w:rPr>
              <w:rStyle w:val="PlaceholderText"/>
            </w:rPr>
            <w:t>Choose an item.</w:t>
          </w:r>
        </w:p>
      </w:docPartBody>
    </w:docPart>
    <w:docPart>
      <w:docPartPr>
        <w:name w:val="8626C9B72DE54490AE59E99C44E95020"/>
        <w:category>
          <w:name w:val="General"/>
          <w:gallery w:val="placeholder"/>
        </w:category>
        <w:types>
          <w:type w:val="bbPlcHdr"/>
        </w:types>
        <w:behaviors>
          <w:behavior w:val="content"/>
        </w:behaviors>
        <w:guid w:val="{8A31A21E-8607-4499-B822-7FAEFD85135B}"/>
      </w:docPartPr>
      <w:docPartBody>
        <w:p w:rsidR="001A54C8" w:rsidRDefault="0088568B" w:rsidP="0088568B">
          <w:pPr>
            <w:pStyle w:val="8626C9B72DE54490AE59E99C44E95020"/>
          </w:pPr>
          <w:r w:rsidRPr="003A71FA">
            <w:rPr>
              <w:rStyle w:val="PlaceholderText"/>
            </w:rPr>
            <w:t>Choose an item.</w:t>
          </w:r>
        </w:p>
      </w:docPartBody>
    </w:docPart>
    <w:docPart>
      <w:docPartPr>
        <w:name w:val="81FCA8051AE74F448F14D554FACF8A2E"/>
        <w:category>
          <w:name w:val="General"/>
          <w:gallery w:val="placeholder"/>
        </w:category>
        <w:types>
          <w:type w:val="bbPlcHdr"/>
        </w:types>
        <w:behaviors>
          <w:behavior w:val="content"/>
        </w:behaviors>
        <w:guid w:val="{3B8C6C7C-37C9-4A4C-AF14-C50CB12DE019}"/>
      </w:docPartPr>
      <w:docPartBody>
        <w:p w:rsidR="001A54C8" w:rsidRDefault="0088568B" w:rsidP="0088568B">
          <w:pPr>
            <w:pStyle w:val="81FCA8051AE74F448F14D554FACF8A2E"/>
          </w:pPr>
          <w:r w:rsidRPr="00F87BE0">
            <w:rPr>
              <w:rStyle w:val="PlaceholderText"/>
            </w:rPr>
            <w:t>Choose an item.</w:t>
          </w:r>
        </w:p>
      </w:docPartBody>
    </w:docPart>
    <w:docPart>
      <w:docPartPr>
        <w:name w:val="C018744C95E245BF97E8B9D8C564962B"/>
        <w:category>
          <w:name w:val="General"/>
          <w:gallery w:val="placeholder"/>
        </w:category>
        <w:types>
          <w:type w:val="bbPlcHdr"/>
        </w:types>
        <w:behaviors>
          <w:behavior w:val="content"/>
        </w:behaviors>
        <w:guid w:val="{BF356CF8-4F02-4FB9-9257-3104AF7F150A}"/>
      </w:docPartPr>
      <w:docPartBody>
        <w:p w:rsidR="001A54C8" w:rsidRDefault="0088568B" w:rsidP="0088568B">
          <w:pPr>
            <w:pStyle w:val="C018744C95E245BF97E8B9D8C564962B"/>
          </w:pPr>
          <w:r w:rsidRPr="003A71FA">
            <w:rPr>
              <w:rStyle w:val="PlaceholderText"/>
            </w:rPr>
            <w:t>Choose an item.</w:t>
          </w:r>
        </w:p>
      </w:docPartBody>
    </w:docPart>
    <w:docPart>
      <w:docPartPr>
        <w:name w:val="79B3D4D1A29547EBB85FD1F0BB437E10"/>
        <w:category>
          <w:name w:val="General"/>
          <w:gallery w:val="placeholder"/>
        </w:category>
        <w:types>
          <w:type w:val="bbPlcHdr"/>
        </w:types>
        <w:behaviors>
          <w:behavior w:val="content"/>
        </w:behaviors>
        <w:guid w:val="{B64E90F7-9C15-4358-AA2B-290CD5D973E0}"/>
      </w:docPartPr>
      <w:docPartBody>
        <w:p w:rsidR="001A54C8" w:rsidRDefault="0088568B" w:rsidP="0088568B">
          <w:pPr>
            <w:pStyle w:val="79B3D4D1A29547EBB85FD1F0BB437E10"/>
          </w:pPr>
          <w:r w:rsidRPr="00F87BE0">
            <w:rPr>
              <w:rStyle w:val="PlaceholderText"/>
            </w:rPr>
            <w:t>Choose an item.</w:t>
          </w:r>
        </w:p>
      </w:docPartBody>
    </w:docPart>
    <w:docPart>
      <w:docPartPr>
        <w:name w:val="B6D276A1CDC947BFA89E8E20AF9E86DE"/>
        <w:category>
          <w:name w:val="General"/>
          <w:gallery w:val="placeholder"/>
        </w:category>
        <w:types>
          <w:type w:val="bbPlcHdr"/>
        </w:types>
        <w:behaviors>
          <w:behavior w:val="content"/>
        </w:behaviors>
        <w:guid w:val="{CDA73DED-4FA2-4A0E-A064-CC339E0BF574}"/>
      </w:docPartPr>
      <w:docPartBody>
        <w:p w:rsidR="001A54C8" w:rsidRDefault="0088568B" w:rsidP="0088568B">
          <w:pPr>
            <w:pStyle w:val="B6D276A1CDC947BFA89E8E20AF9E86DE"/>
          </w:pPr>
          <w:r w:rsidRPr="00F87BE0">
            <w:rPr>
              <w:rStyle w:val="PlaceholderText"/>
            </w:rPr>
            <w:t>Choose an item.</w:t>
          </w:r>
        </w:p>
      </w:docPartBody>
    </w:docPart>
    <w:docPart>
      <w:docPartPr>
        <w:name w:val="FD3FD37E83704C5E9FDD159B74F98DC8"/>
        <w:category>
          <w:name w:val="General"/>
          <w:gallery w:val="placeholder"/>
        </w:category>
        <w:types>
          <w:type w:val="bbPlcHdr"/>
        </w:types>
        <w:behaviors>
          <w:behavior w:val="content"/>
        </w:behaviors>
        <w:guid w:val="{13560E2D-E22B-4F5E-BFB9-EF2C4A402D7A}"/>
      </w:docPartPr>
      <w:docPartBody>
        <w:p w:rsidR="001A54C8" w:rsidRDefault="0088568B" w:rsidP="0088568B">
          <w:pPr>
            <w:pStyle w:val="FD3FD37E83704C5E9FDD159B74F98DC8"/>
          </w:pPr>
          <w:r w:rsidRPr="00F87BE0">
            <w:rPr>
              <w:rStyle w:val="PlaceholderText"/>
            </w:rPr>
            <w:t>Choose an item.</w:t>
          </w:r>
        </w:p>
      </w:docPartBody>
    </w:docPart>
    <w:docPart>
      <w:docPartPr>
        <w:name w:val="19DD10954C544AA080F2356CBADA1A12"/>
        <w:category>
          <w:name w:val="General"/>
          <w:gallery w:val="placeholder"/>
        </w:category>
        <w:types>
          <w:type w:val="bbPlcHdr"/>
        </w:types>
        <w:behaviors>
          <w:behavior w:val="content"/>
        </w:behaviors>
        <w:guid w:val="{C1F1D5DA-48E7-439B-B0E8-720512730DE7}"/>
      </w:docPartPr>
      <w:docPartBody>
        <w:p w:rsidR="001A54C8" w:rsidRDefault="0088568B" w:rsidP="0088568B">
          <w:pPr>
            <w:pStyle w:val="19DD10954C544AA080F2356CBADA1A12"/>
          </w:pPr>
          <w:r w:rsidRPr="00F87BE0">
            <w:rPr>
              <w:rStyle w:val="PlaceholderText"/>
            </w:rPr>
            <w:t>Choose an item.</w:t>
          </w:r>
        </w:p>
      </w:docPartBody>
    </w:docPart>
    <w:docPart>
      <w:docPartPr>
        <w:name w:val="2A20FC7D10F34CB2B5B66F648F745720"/>
        <w:category>
          <w:name w:val="General"/>
          <w:gallery w:val="placeholder"/>
        </w:category>
        <w:types>
          <w:type w:val="bbPlcHdr"/>
        </w:types>
        <w:behaviors>
          <w:behavior w:val="content"/>
        </w:behaviors>
        <w:guid w:val="{E03E4501-98CA-40F8-8488-4928A8FE3044}"/>
      </w:docPartPr>
      <w:docPartBody>
        <w:p w:rsidR="001A54C8" w:rsidRDefault="0088568B" w:rsidP="0088568B">
          <w:pPr>
            <w:pStyle w:val="2A20FC7D10F34CB2B5B66F648F745720"/>
          </w:pPr>
          <w:r w:rsidRPr="003A71FA">
            <w:rPr>
              <w:rStyle w:val="PlaceholderText"/>
            </w:rPr>
            <w:t>Choose an item.</w:t>
          </w:r>
        </w:p>
      </w:docPartBody>
    </w:docPart>
    <w:docPart>
      <w:docPartPr>
        <w:name w:val="20FF434A9C274B2AA75905698711FC62"/>
        <w:category>
          <w:name w:val="General"/>
          <w:gallery w:val="placeholder"/>
        </w:category>
        <w:types>
          <w:type w:val="bbPlcHdr"/>
        </w:types>
        <w:behaviors>
          <w:behavior w:val="content"/>
        </w:behaviors>
        <w:guid w:val="{80EE89E7-E901-4A51-9F49-BCE5150EDF61}"/>
      </w:docPartPr>
      <w:docPartBody>
        <w:p w:rsidR="001A54C8" w:rsidRDefault="0088568B" w:rsidP="0088568B">
          <w:pPr>
            <w:pStyle w:val="20FF434A9C274B2AA75905698711FC62"/>
          </w:pPr>
          <w:r w:rsidRPr="00F87BE0">
            <w:rPr>
              <w:rStyle w:val="PlaceholderText"/>
            </w:rPr>
            <w:t>Choose an item.</w:t>
          </w:r>
        </w:p>
      </w:docPartBody>
    </w:docPart>
    <w:docPart>
      <w:docPartPr>
        <w:name w:val="0E1C90A098CC418BBE4B93E8561D93BC"/>
        <w:category>
          <w:name w:val="General"/>
          <w:gallery w:val="placeholder"/>
        </w:category>
        <w:types>
          <w:type w:val="bbPlcHdr"/>
        </w:types>
        <w:behaviors>
          <w:behavior w:val="content"/>
        </w:behaviors>
        <w:guid w:val="{C791E81F-D5B3-4DD6-A441-DC87C9970517}"/>
      </w:docPartPr>
      <w:docPartBody>
        <w:p w:rsidR="001A54C8" w:rsidRDefault="0088568B" w:rsidP="0088568B">
          <w:pPr>
            <w:pStyle w:val="0E1C90A098CC418BBE4B93E8561D93BC"/>
          </w:pPr>
          <w:r w:rsidRPr="003A71FA">
            <w:rPr>
              <w:rStyle w:val="PlaceholderText"/>
            </w:rPr>
            <w:t>Choose an item.</w:t>
          </w:r>
        </w:p>
      </w:docPartBody>
    </w:docPart>
    <w:docPart>
      <w:docPartPr>
        <w:name w:val="3520C5A082EF497E9936443C39532913"/>
        <w:category>
          <w:name w:val="General"/>
          <w:gallery w:val="placeholder"/>
        </w:category>
        <w:types>
          <w:type w:val="bbPlcHdr"/>
        </w:types>
        <w:behaviors>
          <w:behavior w:val="content"/>
        </w:behaviors>
        <w:guid w:val="{08DCC611-6B3C-4729-992E-5E68D7AB55D4}"/>
      </w:docPartPr>
      <w:docPartBody>
        <w:p w:rsidR="001A54C8" w:rsidRDefault="0088568B" w:rsidP="0088568B">
          <w:pPr>
            <w:pStyle w:val="3520C5A082EF497E9936443C39532913"/>
          </w:pPr>
          <w:r w:rsidRPr="00F87BE0">
            <w:rPr>
              <w:rStyle w:val="PlaceholderText"/>
            </w:rPr>
            <w:t>Choose an item.</w:t>
          </w:r>
        </w:p>
      </w:docPartBody>
    </w:docPart>
    <w:docPart>
      <w:docPartPr>
        <w:name w:val="21BFE842553A4C65B4B5BC39A287507E"/>
        <w:category>
          <w:name w:val="General"/>
          <w:gallery w:val="placeholder"/>
        </w:category>
        <w:types>
          <w:type w:val="bbPlcHdr"/>
        </w:types>
        <w:behaviors>
          <w:behavior w:val="content"/>
        </w:behaviors>
        <w:guid w:val="{F8C041F4-7B2A-4B07-8100-235F19527C2D}"/>
      </w:docPartPr>
      <w:docPartBody>
        <w:p w:rsidR="001A54C8" w:rsidRDefault="0088568B" w:rsidP="0088568B">
          <w:pPr>
            <w:pStyle w:val="21BFE842553A4C65B4B5BC39A287507E"/>
          </w:pPr>
          <w:r w:rsidRPr="003A71FA">
            <w:rPr>
              <w:rStyle w:val="PlaceholderText"/>
            </w:rPr>
            <w:t>Choose an item.</w:t>
          </w:r>
        </w:p>
      </w:docPartBody>
    </w:docPart>
    <w:docPart>
      <w:docPartPr>
        <w:name w:val="200478774815435C93FB1A069C8609CD"/>
        <w:category>
          <w:name w:val="General"/>
          <w:gallery w:val="placeholder"/>
        </w:category>
        <w:types>
          <w:type w:val="bbPlcHdr"/>
        </w:types>
        <w:behaviors>
          <w:behavior w:val="content"/>
        </w:behaviors>
        <w:guid w:val="{67F4F1ED-DD19-49BD-BE76-E0E7653FE3C4}"/>
      </w:docPartPr>
      <w:docPartBody>
        <w:p w:rsidR="001A54C8" w:rsidRDefault="0088568B" w:rsidP="0088568B">
          <w:pPr>
            <w:pStyle w:val="200478774815435C93FB1A069C8609CD"/>
          </w:pPr>
          <w:r w:rsidRPr="00F87BE0">
            <w:rPr>
              <w:rStyle w:val="PlaceholderText"/>
            </w:rPr>
            <w:t>Choose an item.</w:t>
          </w:r>
        </w:p>
      </w:docPartBody>
    </w:docPart>
    <w:docPart>
      <w:docPartPr>
        <w:name w:val="1F1D49688DA04C4AA3D9E11251206FAE"/>
        <w:category>
          <w:name w:val="General"/>
          <w:gallery w:val="placeholder"/>
        </w:category>
        <w:types>
          <w:type w:val="bbPlcHdr"/>
        </w:types>
        <w:behaviors>
          <w:behavior w:val="content"/>
        </w:behaviors>
        <w:guid w:val="{671C4A8E-F16B-444D-AEB1-83BBCD7CB4F3}"/>
      </w:docPartPr>
      <w:docPartBody>
        <w:p w:rsidR="001A54C8" w:rsidRDefault="0088568B" w:rsidP="0088568B">
          <w:pPr>
            <w:pStyle w:val="1F1D49688DA04C4AA3D9E11251206FAE"/>
          </w:pPr>
          <w:r w:rsidRPr="003A71FA">
            <w:rPr>
              <w:rStyle w:val="PlaceholderText"/>
            </w:rPr>
            <w:t>Choose an item.</w:t>
          </w:r>
        </w:p>
      </w:docPartBody>
    </w:docPart>
    <w:docPart>
      <w:docPartPr>
        <w:name w:val="3A9E860E6E9647CE93EB73A75CEFBCC3"/>
        <w:category>
          <w:name w:val="General"/>
          <w:gallery w:val="placeholder"/>
        </w:category>
        <w:types>
          <w:type w:val="bbPlcHdr"/>
        </w:types>
        <w:behaviors>
          <w:behavior w:val="content"/>
        </w:behaviors>
        <w:guid w:val="{0FA26FA5-6730-4178-9701-16589468A4C4}"/>
      </w:docPartPr>
      <w:docPartBody>
        <w:p w:rsidR="001A54C8" w:rsidRDefault="0088568B" w:rsidP="0088568B">
          <w:pPr>
            <w:pStyle w:val="3A9E860E6E9647CE93EB73A75CEFBCC3"/>
          </w:pPr>
          <w:r w:rsidRPr="00F87BE0">
            <w:rPr>
              <w:rStyle w:val="PlaceholderText"/>
            </w:rPr>
            <w:t>Choose an item.</w:t>
          </w:r>
        </w:p>
      </w:docPartBody>
    </w:docPart>
    <w:docPart>
      <w:docPartPr>
        <w:name w:val="687B0089C39B4B269DDB2571E8CC1544"/>
        <w:category>
          <w:name w:val="General"/>
          <w:gallery w:val="placeholder"/>
        </w:category>
        <w:types>
          <w:type w:val="bbPlcHdr"/>
        </w:types>
        <w:behaviors>
          <w:behavior w:val="content"/>
        </w:behaviors>
        <w:guid w:val="{A6F188DF-1175-4C4F-B654-F4B549E5952E}"/>
      </w:docPartPr>
      <w:docPartBody>
        <w:p w:rsidR="001A54C8" w:rsidRDefault="0088568B" w:rsidP="0088568B">
          <w:pPr>
            <w:pStyle w:val="687B0089C39B4B269DDB2571E8CC1544"/>
          </w:pPr>
          <w:r w:rsidRPr="00F87BE0">
            <w:rPr>
              <w:rStyle w:val="PlaceholderText"/>
            </w:rPr>
            <w:t>Choose an item.</w:t>
          </w:r>
        </w:p>
      </w:docPartBody>
    </w:docPart>
    <w:docPart>
      <w:docPartPr>
        <w:name w:val="816D7ED2F118495BAC2DCCF966CD1464"/>
        <w:category>
          <w:name w:val="General"/>
          <w:gallery w:val="placeholder"/>
        </w:category>
        <w:types>
          <w:type w:val="bbPlcHdr"/>
        </w:types>
        <w:behaviors>
          <w:behavior w:val="content"/>
        </w:behaviors>
        <w:guid w:val="{93C88966-EC13-470A-BABC-2C3C17D9DB41}"/>
      </w:docPartPr>
      <w:docPartBody>
        <w:p w:rsidR="001A54C8" w:rsidRDefault="0088568B" w:rsidP="0088568B">
          <w:pPr>
            <w:pStyle w:val="816D7ED2F118495BAC2DCCF966CD1464"/>
          </w:pPr>
          <w:r w:rsidRPr="00F87BE0">
            <w:rPr>
              <w:rStyle w:val="PlaceholderText"/>
            </w:rPr>
            <w:t>Choose an item.</w:t>
          </w:r>
        </w:p>
      </w:docPartBody>
    </w:docPart>
    <w:docPart>
      <w:docPartPr>
        <w:name w:val="1E8DA806CFB6425BA8CA8272EA547841"/>
        <w:category>
          <w:name w:val="General"/>
          <w:gallery w:val="placeholder"/>
        </w:category>
        <w:types>
          <w:type w:val="bbPlcHdr"/>
        </w:types>
        <w:behaviors>
          <w:behavior w:val="content"/>
        </w:behaviors>
        <w:guid w:val="{ECEF6235-E0D3-4FB5-B1BB-176874C717CE}"/>
      </w:docPartPr>
      <w:docPartBody>
        <w:p w:rsidR="001A54C8" w:rsidRDefault="0088568B" w:rsidP="0088568B">
          <w:pPr>
            <w:pStyle w:val="1E8DA806CFB6425BA8CA8272EA547841"/>
          </w:pPr>
          <w:r w:rsidRPr="00F87BE0">
            <w:rPr>
              <w:rStyle w:val="PlaceholderText"/>
            </w:rPr>
            <w:t>Choose an item.</w:t>
          </w:r>
        </w:p>
      </w:docPartBody>
    </w:docPart>
    <w:docPart>
      <w:docPartPr>
        <w:name w:val="9B085FBC69F34666B5DDDE4C31422D82"/>
        <w:category>
          <w:name w:val="General"/>
          <w:gallery w:val="placeholder"/>
        </w:category>
        <w:types>
          <w:type w:val="bbPlcHdr"/>
        </w:types>
        <w:behaviors>
          <w:behavior w:val="content"/>
        </w:behaviors>
        <w:guid w:val="{4F19DBDE-9E0C-43C6-8E72-22A4E5B6D477}"/>
      </w:docPartPr>
      <w:docPartBody>
        <w:p w:rsidR="001A54C8" w:rsidRDefault="0088568B" w:rsidP="0088568B">
          <w:pPr>
            <w:pStyle w:val="9B085FBC69F34666B5DDDE4C31422D82"/>
          </w:pPr>
          <w:r w:rsidRPr="003A71FA">
            <w:rPr>
              <w:rStyle w:val="PlaceholderText"/>
            </w:rPr>
            <w:t>Choose an item.</w:t>
          </w:r>
        </w:p>
      </w:docPartBody>
    </w:docPart>
    <w:docPart>
      <w:docPartPr>
        <w:name w:val="3E81B3FE3BE44DAAB29914BDD0EF4DBC"/>
        <w:category>
          <w:name w:val="General"/>
          <w:gallery w:val="placeholder"/>
        </w:category>
        <w:types>
          <w:type w:val="bbPlcHdr"/>
        </w:types>
        <w:behaviors>
          <w:behavior w:val="content"/>
        </w:behaviors>
        <w:guid w:val="{3518E875-7EE8-4E51-9EEF-404CF0E6DACE}"/>
      </w:docPartPr>
      <w:docPartBody>
        <w:p w:rsidR="001A54C8" w:rsidRDefault="0088568B" w:rsidP="0088568B">
          <w:pPr>
            <w:pStyle w:val="3E81B3FE3BE44DAAB29914BDD0EF4DBC"/>
          </w:pPr>
          <w:r w:rsidRPr="00F87BE0">
            <w:rPr>
              <w:rStyle w:val="PlaceholderText"/>
            </w:rPr>
            <w:t>Choose an item.</w:t>
          </w:r>
        </w:p>
      </w:docPartBody>
    </w:docPart>
    <w:docPart>
      <w:docPartPr>
        <w:name w:val="A970C2446AC04C44A24EDDB066439C87"/>
        <w:category>
          <w:name w:val="General"/>
          <w:gallery w:val="placeholder"/>
        </w:category>
        <w:types>
          <w:type w:val="bbPlcHdr"/>
        </w:types>
        <w:behaviors>
          <w:behavior w:val="content"/>
        </w:behaviors>
        <w:guid w:val="{D86E5AFE-BACB-43E8-87D3-C66FD577D5FF}"/>
      </w:docPartPr>
      <w:docPartBody>
        <w:p w:rsidR="001A54C8" w:rsidRDefault="0088568B" w:rsidP="0088568B">
          <w:pPr>
            <w:pStyle w:val="A970C2446AC04C44A24EDDB066439C87"/>
          </w:pPr>
          <w:r w:rsidRPr="003A71FA">
            <w:rPr>
              <w:rStyle w:val="PlaceholderText"/>
            </w:rPr>
            <w:t>Choose an item.</w:t>
          </w:r>
        </w:p>
      </w:docPartBody>
    </w:docPart>
    <w:docPart>
      <w:docPartPr>
        <w:name w:val="EF2AC4AC3E6545148CA837B413F02B4A"/>
        <w:category>
          <w:name w:val="General"/>
          <w:gallery w:val="placeholder"/>
        </w:category>
        <w:types>
          <w:type w:val="bbPlcHdr"/>
        </w:types>
        <w:behaviors>
          <w:behavior w:val="content"/>
        </w:behaviors>
        <w:guid w:val="{6093EBB8-3D00-4A5F-8B7C-DA676416F84B}"/>
      </w:docPartPr>
      <w:docPartBody>
        <w:p w:rsidR="001A54C8" w:rsidRDefault="0088568B" w:rsidP="0088568B">
          <w:pPr>
            <w:pStyle w:val="EF2AC4AC3E6545148CA837B413F02B4A"/>
          </w:pPr>
          <w:r w:rsidRPr="00F87BE0">
            <w:rPr>
              <w:rStyle w:val="PlaceholderText"/>
            </w:rPr>
            <w:t>Choose an item.</w:t>
          </w:r>
        </w:p>
      </w:docPartBody>
    </w:docPart>
    <w:docPart>
      <w:docPartPr>
        <w:name w:val="2BE078A4D87A42AE90F594E3405E0A7D"/>
        <w:category>
          <w:name w:val="General"/>
          <w:gallery w:val="placeholder"/>
        </w:category>
        <w:types>
          <w:type w:val="bbPlcHdr"/>
        </w:types>
        <w:behaviors>
          <w:behavior w:val="content"/>
        </w:behaviors>
        <w:guid w:val="{31A3FD33-8C93-499D-8F92-95936C1227B4}"/>
      </w:docPartPr>
      <w:docPartBody>
        <w:p w:rsidR="001A54C8" w:rsidRDefault="0088568B" w:rsidP="0088568B">
          <w:pPr>
            <w:pStyle w:val="2BE078A4D87A42AE90F594E3405E0A7D"/>
          </w:pPr>
          <w:r w:rsidRPr="003A71FA">
            <w:rPr>
              <w:rStyle w:val="PlaceholderText"/>
            </w:rPr>
            <w:t>Choose an item.</w:t>
          </w:r>
        </w:p>
      </w:docPartBody>
    </w:docPart>
    <w:docPart>
      <w:docPartPr>
        <w:name w:val="7633616C18664659A5A654302D0B85C4"/>
        <w:category>
          <w:name w:val="General"/>
          <w:gallery w:val="placeholder"/>
        </w:category>
        <w:types>
          <w:type w:val="bbPlcHdr"/>
        </w:types>
        <w:behaviors>
          <w:behavior w:val="content"/>
        </w:behaviors>
        <w:guid w:val="{0162136B-F5CF-4F62-916A-1F355353688B}"/>
      </w:docPartPr>
      <w:docPartBody>
        <w:p w:rsidR="001A54C8" w:rsidRDefault="0088568B" w:rsidP="0088568B">
          <w:pPr>
            <w:pStyle w:val="7633616C18664659A5A654302D0B85C4"/>
          </w:pPr>
          <w:r w:rsidRPr="00F87BE0">
            <w:rPr>
              <w:rStyle w:val="PlaceholderText"/>
            </w:rPr>
            <w:t>Choose an item.</w:t>
          </w:r>
        </w:p>
      </w:docPartBody>
    </w:docPart>
    <w:docPart>
      <w:docPartPr>
        <w:name w:val="5E305B0B317946AF9A5D0DB61E6F21ED"/>
        <w:category>
          <w:name w:val="General"/>
          <w:gallery w:val="placeholder"/>
        </w:category>
        <w:types>
          <w:type w:val="bbPlcHdr"/>
        </w:types>
        <w:behaviors>
          <w:behavior w:val="content"/>
        </w:behaviors>
        <w:guid w:val="{6B2FB98C-F663-4360-A653-93DF9BAAF451}"/>
      </w:docPartPr>
      <w:docPartBody>
        <w:p w:rsidR="001A54C8" w:rsidRDefault="0088568B" w:rsidP="0088568B">
          <w:pPr>
            <w:pStyle w:val="5E305B0B317946AF9A5D0DB61E6F21ED"/>
          </w:pPr>
          <w:r w:rsidRPr="003A71FA">
            <w:rPr>
              <w:rStyle w:val="PlaceholderText"/>
            </w:rPr>
            <w:t>Choose an item.</w:t>
          </w:r>
        </w:p>
      </w:docPartBody>
    </w:docPart>
    <w:docPart>
      <w:docPartPr>
        <w:name w:val="BBDE3470E21E4981ADF2017A0DACDE1E"/>
        <w:category>
          <w:name w:val="General"/>
          <w:gallery w:val="placeholder"/>
        </w:category>
        <w:types>
          <w:type w:val="bbPlcHdr"/>
        </w:types>
        <w:behaviors>
          <w:behavior w:val="content"/>
        </w:behaviors>
        <w:guid w:val="{CA087128-B002-419D-B501-022B6B06E325}"/>
      </w:docPartPr>
      <w:docPartBody>
        <w:p w:rsidR="001A54C8" w:rsidRDefault="0088568B" w:rsidP="0088568B">
          <w:pPr>
            <w:pStyle w:val="BBDE3470E21E4981ADF2017A0DACDE1E"/>
          </w:pPr>
          <w:r w:rsidRPr="00F87BE0">
            <w:rPr>
              <w:rStyle w:val="PlaceholderText"/>
            </w:rPr>
            <w:t>Choose an item.</w:t>
          </w:r>
        </w:p>
      </w:docPartBody>
    </w:docPart>
    <w:docPart>
      <w:docPartPr>
        <w:name w:val="413D773EACDA423A936EBA09F9BAF0DE"/>
        <w:category>
          <w:name w:val="General"/>
          <w:gallery w:val="placeholder"/>
        </w:category>
        <w:types>
          <w:type w:val="bbPlcHdr"/>
        </w:types>
        <w:behaviors>
          <w:behavior w:val="content"/>
        </w:behaviors>
        <w:guid w:val="{0B108FBD-92AB-4C38-96DE-31E32C78BE44}"/>
      </w:docPartPr>
      <w:docPartBody>
        <w:p w:rsidR="001A54C8" w:rsidRDefault="0088568B" w:rsidP="0088568B">
          <w:pPr>
            <w:pStyle w:val="413D773EACDA423A936EBA09F9BAF0DE"/>
          </w:pPr>
          <w:r w:rsidRPr="00F87BE0">
            <w:rPr>
              <w:rStyle w:val="PlaceholderText"/>
            </w:rPr>
            <w:t>Choose an item.</w:t>
          </w:r>
        </w:p>
      </w:docPartBody>
    </w:docPart>
    <w:docPart>
      <w:docPartPr>
        <w:name w:val="07A2898208864FD18A60820634386CF8"/>
        <w:category>
          <w:name w:val="General"/>
          <w:gallery w:val="placeholder"/>
        </w:category>
        <w:types>
          <w:type w:val="bbPlcHdr"/>
        </w:types>
        <w:behaviors>
          <w:behavior w:val="content"/>
        </w:behaviors>
        <w:guid w:val="{2AE760AB-B3F1-4F52-B477-02305F6B885E}"/>
      </w:docPartPr>
      <w:docPartBody>
        <w:p w:rsidR="001A54C8" w:rsidRDefault="0088568B" w:rsidP="0088568B">
          <w:pPr>
            <w:pStyle w:val="07A2898208864FD18A60820634386CF8"/>
          </w:pPr>
          <w:r w:rsidRPr="00F87BE0">
            <w:rPr>
              <w:rStyle w:val="PlaceholderText"/>
            </w:rPr>
            <w:t>Choose an item.</w:t>
          </w:r>
        </w:p>
      </w:docPartBody>
    </w:docPart>
    <w:docPart>
      <w:docPartPr>
        <w:name w:val="DCF82C2546D5490C91CBD6E0D334D24F"/>
        <w:category>
          <w:name w:val="General"/>
          <w:gallery w:val="placeholder"/>
        </w:category>
        <w:types>
          <w:type w:val="bbPlcHdr"/>
        </w:types>
        <w:behaviors>
          <w:behavior w:val="content"/>
        </w:behaviors>
        <w:guid w:val="{87B91E42-BD83-4EC8-A04C-B7A3660DEB7E}"/>
      </w:docPartPr>
      <w:docPartBody>
        <w:p w:rsidR="001A54C8" w:rsidRDefault="0088568B" w:rsidP="0088568B">
          <w:pPr>
            <w:pStyle w:val="DCF82C2546D5490C91CBD6E0D334D24F"/>
          </w:pPr>
          <w:r w:rsidRPr="00F87BE0">
            <w:rPr>
              <w:rStyle w:val="PlaceholderText"/>
            </w:rPr>
            <w:t>Choose an item.</w:t>
          </w:r>
        </w:p>
      </w:docPartBody>
    </w:docPart>
    <w:docPart>
      <w:docPartPr>
        <w:name w:val="1891220D33104CA285BBFB7E9FE53313"/>
        <w:category>
          <w:name w:val="General"/>
          <w:gallery w:val="placeholder"/>
        </w:category>
        <w:types>
          <w:type w:val="bbPlcHdr"/>
        </w:types>
        <w:behaviors>
          <w:behavior w:val="content"/>
        </w:behaviors>
        <w:guid w:val="{E9E1897F-96D5-4DF5-B450-BD5418136CC9}"/>
      </w:docPartPr>
      <w:docPartBody>
        <w:p w:rsidR="001A54C8" w:rsidRDefault="0088568B" w:rsidP="0088568B">
          <w:pPr>
            <w:pStyle w:val="1891220D33104CA285BBFB7E9FE53313"/>
          </w:pPr>
          <w:r w:rsidRPr="003A71FA">
            <w:rPr>
              <w:rStyle w:val="PlaceholderText"/>
            </w:rPr>
            <w:t>Choose an item.</w:t>
          </w:r>
        </w:p>
      </w:docPartBody>
    </w:docPart>
    <w:docPart>
      <w:docPartPr>
        <w:name w:val="3044A2D6102247649A82AA2AC87EC31C"/>
        <w:category>
          <w:name w:val="General"/>
          <w:gallery w:val="placeholder"/>
        </w:category>
        <w:types>
          <w:type w:val="bbPlcHdr"/>
        </w:types>
        <w:behaviors>
          <w:behavior w:val="content"/>
        </w:behaviors>
        <w:guid w:val="{99EA2672-3192-4611-B648-4B11BB7D10E9}"/>
      </w:docPartPr>
      <w:docPartBody>
        <w:p w:rsidR="001A54C8" w:rsidRDefault="0088568B" w:rsidP="0088568B">
          <w:pPr>
            <w:pStyle w:val="3044A2D6102247649A82AA2AC87EC31C"/>
          </w:pPr>
          <w:r w:rsidRPr="00F87BE0">
            <w:rPr>
              <w:rStyle w:val="PlaceholderText"/>
            </w:rPr>
            <w:t>Choose an item.</w:t>
          </w:r>
        </w:p>
      </w:docPartBody>
    </w:docPart>
    <w:docPart>
      <w:docPartPr>
        <w:name w:val="18042068FA2F42AABB77C8A51CAD81DD"/>
        <w:category>
          <w:name w:val="General"/>
          <w:gallery w:val="placeholder"/>
        </w:category>
        <w:types>
          <w:type w:val="bbPlcHdr"/>
        </w:types>
        <w:behaviors>
          <w:behavior w:val="content"/>
        </w:behaviors>
        <w:guid w:val="{E99FCE25-DB9A-4507-A564-154F31A273BA}"/>
      </w:docPartPr>
      <w:docPartBody>
        <w:p w:rsidR="001A54C8" w:rsidRDefault="0088568B" w:rsidP="0088568B">
          <w:pPr>
            <w:pStyle w:val="18042068FA2F42AABB77C8A51CAD81DD"/>
          </w:pPr>
          <w:r w:rsidRPr="003A71FA">
            <w:rPr>
              <w:rStyle w:val="PlaceholderText"/>
            </w:rPr>
            <w:t>Choose an item.</w:t>
          </w:r>
        </w:p>
      </w:docPartBody>
    </w:docPart>
    <w:docPart>
      <w:docPartPr>
        <w:name w:val="5FFA56D32956473CAC592084800060E5"/>
        <w:category>
          <w:name w:val="General"/>
          <w:gallery w:val="placeholder"/>
        </w:category>
        <w:types>
          <w:type w:val="bbPlcHdr"/>
        </w:types>
        <w:behaviors>
          <w:behavior w:val="content"/>
        </w:behaviors>
        <w:guid w:val="{93878D96-A28C-43A6-8DB5-80E09BCD08B4}"/>
      </w:docPartPr>
      <w:docPartBody>
        <w:p w:rsidR="001A54C8" w:rsidRDefault="0088568B" w:rsidP="0088568B">
          <w:pPr>
            <w:pStyle w:val="5FFA56D32956473CAC592084800060E5"/>
          </w:pPr>
          <w:r w:rsidRPr="00F87BE0">
            <w:rPr>
              <w:rStyle w:val="PlaceholderText"/>
            </w:rPr>
            <w:t>Choose an item.</w:t>
          </w:r>
        </w:p>
      </w:docPartBody>
    </w:docPart>
    <w:docPart>
      <w:docPartPr>
        <w:name w:val="CF5B6F72A5724B5EA1B487823AAFB7DF"/>
        <w:category>
          <w:name w:val="General"/>
          <w:gallery w:val="placeholder"/>
        </w:category>
        <w:types>
          <w:type w:val="bbPlcHdr"/>
        </w:types>
        <w:behaviors>
          <w:behavior w:val="content"/>
        </w:behaviors>
        <w:guid w:val="{16D25427-732C-4121-8223-AD483CE590F8}"/>
      </w:docPartPr>
      <w:docPartBody>
        <w:p w:rsidR="001A54C8" w:rsidRDefault="0088568B" w:rsidP="0088568B">
          <w:pPr>
            <w:pStyle w:val="CF5B6F72A5724B5EA1B487823AAFB7DF"/>
          </w:pPr>
          <w:r w:rsidRPr="003A71FA">
            <w:rPr>
              <w:rStyle w:val="PlaceholderText"/>
            </w:rPr>
            <w:t>Choose an item.</w:t>
          </w:r>
        </w:p>
      </w:docPartBody>
    </w:docPart>
    <w:docPart>
      <w:docPartPr>
        <w:name w:val="6E6D7BFECAD0425DAB682485843E8125"/>
        <w:category>
          <w:name w:val="General"/>
          <w:gallery w:val="placeholder"/>
        </w:category>
        <w:types>
          <w:type w:val="bbPlcHdr"/>
        </w:types>
        <w:behaviors>
          <w:behavior w:val="content"/>
        </w:behaviors>
        <w:guid w:val="{77C22364-EA1C-43E0-A4FD-D42F46D94C22}"/>
      </w:docPartPr>
      <w:docPartBody>
        <w:p w:rsidR="001A54C8" w:rsidRDefault="0088568B" w:rsidP="0088568B">
          <w:pPr>
            <w:pStyle w:val="6E6D7BFECAD0425DAB682485843E8125"/>
          </w:pPr>
          <w:r w:rsidRPr="00F87BE0">
            <w:rPr>
              <w:rStyle w:val="PlaceholderText"/>
            </w:rPr>
            <w:t>Choose an item.</w:t>
          </w:r>
        </w:p>
      </w:docPartBody>
    </w:docPart>
    <w:docPart>
      <w:docPartPr>
        <w:name w:val="8CBE422ED4D94D66BA2E66190EF9C610"/>
        <w:category>
          <w:name w:val="General"/>
          <w:gallery w:val="placeholder"/>
        </w:category>
        <w:types>
          <w:type w:val="bbPlcHdr"/>
        </w:types>
        <w:behaviors>
          <w:behavior w:val="content"/>
        </w:behaviors>
        <w:guid w:val="{A1813A34-AE3B-4697-B396-934CF2800BB5}"/>
      </w:docPartPr>
      <w:docPartBody>
        <w:p w:rsidR="001A54C8" w:rsidRDefault="0088568B" w:rsidP="0088568B">
          <w:pPr>
            <w:pStyle w:val="8CBE422ED4D94D66BA2E66190EF9C610"/>
          </w:pPr>
          <w:r w:rsidRPr="003A71FA">
            <w:rPr>
              <w:rStyle w:val="PlaceholderText"/>
            </w:rPr>
            <w:t>Choose an item.</w:t>
          </w:r>
        </w:p>
      </w:docPartBody>
    </w:docPart>
    <w:docPart>
      <w:docPartPr>
        <w:name w:val="0E7D85AF50DF447497D951196A0EA731"/>
        <w:category>
          <w:name w:val="General"/>
          <w:gallery w:val="placeholder"/>
        </w:category>
        <w:types>
          <w:type w:val="bbPlcHdr"/>
        </w:types>
        <w:behaviors>
          <w:behavior w:val="content"/>
        </w:behaviors>
        <w:guid w:val="{EC6DB539-0251-49ED-B29C-9E749530209F}"/>
      </w:docPartPr>
      <w:docPartBody>
        <w:p w:rsidR="001A54C8" w:rsidRDefault="0088568B" w:rsidP="0088568B">
          <w:pPr>
            <w:pStyle w:val="0E7D85AF50DF447497D951196A0EA731"/>
          </w:pPr>
          <w:r w:rsidRPr="00F87BE0">
            <w:rPr>
              <w:rStyle w:val="PlaceholderText"/>
            </w:rPr>
            <w:t>Choose an item.</w:t>
          </w:r>
        </w:p>
      </w:docPartBody>
    </w:docPart>
    <w:docPart>
      <w:docPartPr>
        <w:name w:val="BAA9F12928F24662AF0E811624F532B3"/>
        <w:category>
          <w:name w:val="General"/>
          <w:gallery w:val="placeholder"/>
        </w:category>
        <w:types>
          <w:type w:val="bbPlcHdr"/>
        </w:types>
        <w:behaviors>
          <w:behavior w:val="content"/>
        </w:behaviors>
        <w:guid w:val="{191F8C0A-5EE9-47A4-944C-79726359184C}"/>
      </w:docPartPr>
      <w:docPartBody>
        <w:p w:rsidR="001A54C8" w:rsidRDefault="0088568B" w:rsidP="0088568B">
          <w:pPr>
            <w:pStyle w:val="BAA9F12928F24662AF0E811624F532B3"/>
          </w:pPr>
          <w:r w:rsidRPr="00F87BE0">
            <w:rPr>
              <w:rStyle w:val="PlaceholderText"/>
            </w:rPr>
            <w:t>Choose an item.</w:t>
          </w:r>
        </w:p>
      </w:docPartBody>
    </w:docPart>
    <w:docPart>
      <w:docPartPr>
        <w:name w:val="A9A7FEE3CF344042881B981F5F31AADC"/>
        <w:category>
          <w:name w:val="General"/>
          <w:gallery w:val="placeholder"/>
        </w:category>
        <w:types>
          <w:type w:val="bbPlcHdr"/>
        </w:types>
        <w:behaviors>
          <w:behavior w:val="content"/>
        </w:behaviors>
        <w:guid w:val="{F9CB389C-F29F-40A5-93CB-6ED7D6BD428F}"/>
      </w:docPartPr>
      <w:docPartBody>
        <w:p w:rsidR="001A54C8" w:rsidRDefault="0088568B" w:rsidP="0088568B">
          <w:pPr>
            <w:pStyle w:val="A9A7FEE3CF344042881B981F5F31AADC"/>
          </w:pPr>
          <w:r w:rsidRPr="00F87BE0">
            <w:rPr>
              <w:rStyle w:val="PlaceholderText"/>
            </w:rPr>
            <w:t>Choose an item.</w:t>
          </w:r>
        </w:p>
      </w:docPartBody>
    </w:docPart>
    <w:docPart>
      <w:docPartPr>
        <w:name w:val="499246F436C14BE7981CF606DB6311C0"/>
        <w:category>
          <w:name w:val="General"/>
          <w:gallery w:val="placeholder"/>
        </w:category>
        <w:types>
          <w:type w:val="bbPlcHdr"/>
        </w:types>
        <w:behaviors>
          <w:behavior w:val="content"/>
        </w:behaviors>
        <w:guid w:val="{6668545D-D358-4100-AE93-BA3E0ACF2942}"/>
      </w:docPartPr>
      <w:docPartBody>
        <w:p w:rsidR="001A54C8" w:rsidRDefault="0088568B" w:rsidP="0088568B">
          <w:pPr>
            <w:pStyle w:val="499246F436C14BE7981CF606DB6311C0"/>
          </w:pPr>
          <w:r w:rsidRPr="003A71FA">
            <w:rPr>
              <w:rStyle w:val="PlaceholderText"/>
            </w:rPr>
            <w:t>Choose an item.</w:t>
          </w:r>
        </w:p>
      </w:docPartBody>
    </w:docPart>
    <w:docPart>
      <w:docPartPr>
        <w:name w:val="EF9D32B2D8B940C293786334F31022E5"/>
        <w:category>
          <w:name w:val="General"/>
          <w:gallery w:val="placeholder"/>
        </w:category>
        <w:types>
          <w:type w:val="bbPlcHdr"/>
        </w:types>
        <w:behaviors>
          <w:behavior w:val="content"/>
        </w:behaviors>
        <w:guid w:val="{194D2E73-6EA3-4EFA-93DF-B9C5A2421D93}"/>
      </w:docPartPr>
      <w:docPartBody>
        <w:p w:rsidR="001A54C8" w:rsidRDefault="0088568B" w:rsidP="0088568B">
          <w:pPr>
            <w:pStyle w:val="EF9D32B2D8B940C293786334F31022E5"/>
          </w:pPr>
          <w:r w:rsidRPr="00F87BE0">
            <w:rPr>
              <w:rStyle w:val="PlaceholderText"/>
            </w:rPr>
            <w:t>Choose an item.</w:t>
          </w:r>
        </w:p>
      </w:docPartBody>
    </w:docPart>
    <w:docPart>
      <w:docPartPr>
        <w:name w:val="0573E7C4EDA6438DB1B4C096E6C3DE87"/>
        <w:category>
          <w:name w:val="General"/>
          <w:gallery w:val="placeholder"/>
        </w:category>
        <w:types>
          <w:type w:val="bbPlcHdr"/>
        </w:types>
        <w:behaviors>
          <w:behavior w:val="content"/>
        </w:behaviors>
        <w:guid w:val="{129117DB-B824-48FD-8E0A-0980A0AC0E69}"/>
      </w:docPartPr>
      <w:docPartBody>
        <w:p w:rsidR="001A54C8" w:rsidRDefault="0088568B" w:rsidP="0088568B">
          <w:pPr>
            <w:pStyle w:val="0573E7C4EDA6438DB1B4C096E6C3DE87"/>
          </w:pPr>
          <w:r w:rsidRPr="003A71FA">
            <w:rPr>
              <w:rStyle w:val="PlaceholderText"/>
            </w:rPr>
            <w:t>Choose an item.</w:t>
          </w:r>
        </w:p>
      </w:docPartBody>
    </w:docPart>
    <w:docPart>
      <w:docPartPr>
        <w:name w:val="B6B05E5D58FD4A5CAEAF9352E0A151A5"/>
        <w:category>
          <w:name w:val="General"/>
          <w:gallery w:val="placeholder"/>
        </w:category>
        <w:types>
          <w:type w:val="bbPlcHdr"/>
        </w:types>
        <w:behaviors>
          <w:behavior w:val="content"/>
        </w:behaviors>
        <w:guid w:val="{083D9E56-219F-4004-88BF-57E62D6EA9E0}"/>
      </w:docPartPr>
      <w:docPartBody>
        <w:p w:rsidR="001A54C8" w:rsidRDefault="0088568B" w:rsidP="0088568B">
          <w:pPr>
            <w:pStyle w:val="B6B05E5D58FD4A5CAEAF9352E0A151A5"/>
          </w:pPr>
          <w:r w:rsidRPr="00F87BE0">
            <w:rPr>
              <w:rStyle w:val="PlaceholderText"/>
            </w:rPr>
            <w:t>Choose an item.</w:t>
          </w:r>
        </w:p>
      </w:docPartBody>
    </w:docPart>
    <w:docPart>
      <w:docPartPr>
        <w:name w:val="53F6EF7A14E848CC873D06305D00B7EC"/>
        <w:category>
          <w:name w:val="General"/>
          <w:gallery w:val="placeholder"/>
        </w:category>
        <w:types>
          <w:type w:val="bbPlcHdr"/>
        </w:types>
        <w:behaviors>
          <w:behavior w:val="content"/>
        </w:behaviors>
        <w:guid w:val="{EABC6889-F78A-4EBB-8BB2-34CC9DBC8504}"/>
      </w:docPartPr>
      <w:docPartBody>
        <w:p w:rsidR="001A54C8" w:rsidRDefault="0088568B" w:rsidP="0088568B">
          <w:pPr>
            <w:pStyle w:val="53F6EF7A14E848CC873D06305D00B7EC"/>
          </w:pPr>
          <w:r w:rsidRPr="003A71FA">
            <w:rPr>
              <w:rStyle w:val="PlaceholderText"/>
            </w:rPr>
            <w:t>Choose an item.</w:t>
          </w:r>
        </w:p>
      </w:docPartBody>
    </w:docPart>
    <w:docPart>
      <w:docPartPr>
        <w:name w:val="40A5C6F3C8E5409F9F2D5BAC374EBE39"/>
        <w:category>
          <w:name w:val="General"/>
          <w:gallery w:val="placeholder"/>
        </w:category>
        <w:types>
          <w:type w:val="bbPlcHdr"/>
        </w:types>
        <w:behaviors>
          <w:behavior w:val="content"/>
        </w:behaviors>
        <w:guid w:val="{59B85B2E-6D4F-431E-A085-430A85DF4AF3}"/>
      </w:docPartPr>
      <w:docPartBody>
        <w:p w:rsidR="001A54C8" w:rsidRDefault="0088568B" w:rsidP="0088568B">
          <w:pPr>
            <w:pStyle w:val="40A5C6F3C8E5409F9F2D5BAC374EBE39"/>
          </w:pPr>
          <w:r w:rsidRPr="00F87BE0">
            <w:rPr>
              <w:rStyle w:val="PlaceholderText"/>
            </w:rPr>
            <w:t>Choose an item.</w:t>
          </w:r>
        </w:p>
      </w:docPartBody>
    </w:docPart>
    <w:docPart>
      <w:docPartPr>
        <w:name w:val="149FEBA7B56246648CD7775F7FB03FE4"/>
        <w:category>
          <w:name w:val="General"/>
          <w:gallery w:val="placeholder"/>
        </w:category>
        <w:types>
          <w:type w:val="bbPlcHdr"/>
        </w:types>
        <w:behaviors>
          <w:behavior w:val="content"/>
        </w:behaviors>
        <w:guid w:val="{5BD453E4-B7CB-482A-A6DD-6D5DE135CD54}"/>
      </w:docPartPr>
      <w:docPartBody>
        <w:p w:rsidR="001A54C8" w:rsidRDefault="0088568B" w:rsidP="0088568B">
          <w:pPr>
            <w:pStyle w:val="149FEBA7B56246648CD7775F7FB03FE4"/>
          </w:pPr>
          <w:r w:rsidRPr="003A71FA">
            <w:rPr>
              <w:rStyle w:val="PlaceholderText"/>
            </w:rPr>
            <w:t>Choose an item.</w:t>
          </w:r>
        </w:p>
      </w:docPartBody>
    </w:docPart>
    <w:docPart>
      <w:docPartPr>
        <w:name w:val="8B565CDD516F4CE188E584C9E1EEC77A"/>
        <w:category>
          <w:name w:val="General"/>
          <w:gallery w:val="placeholder"/>
        </w:category>
        <w:types>
          <w:type w:val="bbPlcHdr"/>
        </w:types>
        <w:behaviors>
          <w:behavior w:val="content"/>
        </w:behaviors>
        <w:guid w:val="{8DB70389-EE8D-4C8D-9E26-076CD727876D}"/>
      </w:docPartPr>
      <w:docPartBody>
        <w:p w:rsidR="001A54C8" w:rsidRDefault="0088568B" w:rsidP="0088568B">
          <w:pPr>
            <w:pStyle w:val="8B565CDD516F4CE188E584C9E1EEC77A"/>
          </w:pPr>
          <w:r w:rsidRPr="00F87BE0">
            <w:rPr>
              <w:rStyle w:val="PlaceholderText"/>
            </w:rPr>
            <w:t>Choose an item.</w:t>
          </w:r>
        </w:p>
      </w:docPartBody>
    </w:docPart>
    <w:docPart>
      <w:docPartPr>
        <w:name w:val="0A3DBEBF14FF4993AA29539D6C5322F2"/>
        <w:category>
          <w:name w:val="General"/>
          <w:gallery w:val="placeholder"/>
        </w:category>
        <w:types>
          <w:type w:val="bbPlcHdr"/>
        </w:types>
        <w:behaviors>
          <w:behavior w:val="content"/>
        </w:behaviors>
        <w:guid w:val="{2C987A93-0DD9-4800-8D1C-6C1F9CE61851}"/>
      </w:docPartPr>
      <w:docPartBody>
        <w:p w:rsidR="001A54C8" w:rsidRDefault="0088568B" w:rsidP="0088568B">
          <w:pPr>
            <w:pStyle w:val="0A3DBEBF14FF4993AA29539D6C5322F2"/>
          </w:pPr>
          <w:r w:rsidRPr="00F87BE0">
            <w:rPr>
              <w:rStyle w:val="PlaceholderText"/>
            </w:rPr>
            <w:t>Choose an item.</w:t>
          </w:r>
        </w:p>
      </w:docPartBody>
    </w:docPart>
    <w:docPart>
      <w:docPartPr>
        <w:name w:val="9A99B023C6DB41618D7AF1A0358402D9"/>
        <w:category>
          <w:name w:val="General"/>
          <w:gallery w:val="placeholder"/>
        </w:category>
        <w:types>
          <w:type w:val="bbPlcHdr"/>
        </w:types>
        <w:behaviors>
          <w:behavior w:val="content"/>
        </w:behaviors>
        <w:guid w:val="{0168A8E7-D06B-4A46-B05F-B1205BFCF54E}"/>
      </w:docPartPr>
      <w:docPartBody>
        <w:p w:rsidR="001A54C8" w:rsidRDefault="0088568B" w:rsidP="0088568B">
          <w:pPr>
            <w:pStyle w:val="9A99B023C6DB41618D7AF1A0358402D9"/>
          </w:pPr>
          <w:r w:rsidRPr="00F87BE0">
            <w:rPr>
              <w:rStyle w:val="PlaceholderText"/>
            </w:rPr>
            <w:t>Choose an item.</w:t>
          </w:r>
        </w:p>
      </w:docPartBody>
    </w:docPart>
    <w:docPart>
      <w:docPartPr>
        <w:name w:val="4C526849ACD74D0DBF0640361EDEB7FA"/>
        <w:category>
          <w:name w:val="General"/>
          <w:gallery w:val="placeholder"/>
        </w:category>
        <w:types>
          <w:type w:val="bbPlcHdr"/>
        </w:types>
        <w:behaviors>
          <w:behavior w:val="content"/>
        </w:behaviors>
        <w:guid w:val="{F03C386A-FAB4-4E82-B7AE-1CF0EDCD0380}"/>
      </w:docPartPr>
      <w:docPartBody>
        <w:p w:rsidR="001A54C8" w:rsidRDefault="0088568B" w:rsidP="0088568B">
          <w:pPr>
            <w:pStyle w:val="4C526849ACD74D0DBF0640361EDEB7FA"/>
          </w:pPr>
          <w:r w:rsidRPr="00F87BE0">
            <w:rPr>
              <w:rStyle w:val="PlaceholderText"/>
            </w:rPr>
            <w:t>Choose an item.</w:t>
          </w:r>
        </w:p>
      </w:docPartBody>
    </w:docPart>
    <w:docPart>
      <w:docPartPr>
        <w:name w:val="0F6C6638C89F466599B0BBF99D1D75FE"/>
        <w:category>
          <w:name w:val="General"/>
          <w:gallery w:val="placeholder"/>
        </w:category>
        <w:types>
          <w:type w:val="bbPlcHdr"/>
        </w:types>
        <w:behaviors>
          <w:behavior w:val="content"/>
        </w:behaviors>
        <w:guid w:val="{E65E97A7-74FC-46F7-90AD-1FC47F7504F1}"/>
      </w:docPartPr>
      <w:docPartBody>
        <w:p w:rsidR="001A54C8" w:rsidRDefault="0088568B" w:rsidP="0088568B">
          <w:pPr>
            <w:pStyle w:val="0F6C6638C89F466599B0BBF99D1D75FE"/>
          </w:pPr>
          <w:r w:rsidRPr="003A71FA">
            <w:rPr>
              <w:rStyle w:val="PlaceholderText"/>
            </w:rPr>
            <w:t>Choose an item.</w:t>
          </w:r>
        </w:p>
      </w:docPartBody>
    </w:docPart>
    <w:docPart>
      <w:docPartPr>
        <w:name w:val="9995FF0C057A4128AA858878DE46C42D"/>
        <w:category>
          <w:name w:val="General"/>
          <w:gallery w:val="placeholder"/>
        </w:category>
        <w:types>
          <w:type w:val="bbPlcHdr"/>
        </w:types>
        <w:behaviors>
          <w:behavior w:val="content"/>
        </w:behaviors>
        <w:guid w:val="{C976A844-1E80-48D0-849D-659456AC5032}"/>
      </w:docPartPr>
      <w:docPartBody>
        <w:p w:rsidR="001A54C8" w:rsidRDefault="0088568B" w:rsidP="0088568B">
          <w:pPr>
            <w:pStyle w:val="9995FF0C057A4128AA858878DE46C42D"/>
          </w:pPr>
          <w:r w:rsidRPr="00F87BE0">
            <w:rPr>
              <w:rStyle w:val="PlaceholderText"/>
            </w:rPr>
            <w:t>Choose an item.</w:t>
          </w:r>
        </w:p>
      </w:docPartBody>
    </w:docPart>
    <w:docPart>
      <w:docPartPr>
        <w:name w:val="2E8D2B4778AC431C98A945254E4B22B9"/>
        <w:category>
          <w:name w:val="General"/>
          <w:gallery w:val="placeholder"/>
        </w:category>
        <w:types>
          <w:type w:val="bbPlcHdr"/>
        </w:types>
        <w:behaviors>
          <w:behavior w:val="content"/>
        </w:behaviors>
        <w:guid w:val="{E67ABD06-0086-4293-94D8-ECA0BB9897D9}"/>
      </w:docPartPr>
      <w:docPartBody>
        <w:p w:rsidR="001A54C8" w:rsidRDefault="0088568B" w:rsidP="0088568B">
          <w:pPr>
            <w:pStyle w:val="2E8D2B4778AC431C98A945254E4B22B9"/>
          </w:pPr>
          <w:r w:rsidRPr="003A71FA">
            <w:rPr>
              <w:rStyle w:val="PlaceholderText"/>
            </w:rPr>
            <w:t>Choose an item.</w:t>
          </w:r>
        </w:p>
      </w:docPartBody>
    </w:docPart>
    <w:docPart>
      <w:docPartPr>
        <w:name w:val="0229A7FF392C4207917851E6B25407FB"/>
        <w:category>
          <w:name w:val="General"/>
          <w:gallery w:val="placeholder"/>
        </w:category>
        <w:types>
          <w:type w:val="bbPlcHdr"/>
        </w:types>
        <w:behaviors>
          <w:behavior w:val="content"/>
        </w:behaviors>
        <w:guid w:val="{1D530811-0CDA-4E12-A671-4FE52BF0BF10}"/>
      </w:docPartPr>
      <w:docPartBody>
        <w:p w:rsidR="001A54C8" w:rsidRDefault="0088568B" w:rsidP="0088568B">
          <w:pPr>
            <w:pStyle w:val="0229A7FF392C4207917851E6B25407FB"/>
          </w:pPr>
          <w:r w:rsidRPr="00F87BE0">
            <w:rPr>
              <w:rStyle w:val="PlaceholderText"/>
            </w:rPr>
            <w:t>Choose an item.</w:t>
          </w:r>
        </w:p>
      </w:docPartBody>
    </w:docPart>
    <w:docPart>
      <w:docPartPr>
        <w:name w:val="52812D765902488193EABA1CD4C26525"/>
        <w:category>
          <w:name w:val="General"/>
          <w:gallery w:val="placeholder"/>
        </w:category>
        <w:types>
          <w:type w:val="bbPlcHdr"/>
        </w:types>
        <w:behaviors>
          <w:behavior w:val="content"/>
        </w:behaviors>
        <w:guid w:val="{589BA746-4A64-4C66-809A-264722B7DD27}"/>
      </w:docPartPr>
      <w:docPartBody>
        <w:p w:rsidR="001A54C8" w:rsidRDefault="0088568B" w:rsidP="0088568B">
          <w:pPr>
            <w:pStyle w:val="52812D765902488193EABA1CD4C26525"/>
          </w:pPr>
          <w:r w:rsidRPr="003A71FA">
            <w:rPr>
              <w:rStyle w:val="PlaceholderText"/>
            </w:rPr>
            <w:t>Choose an item.</w:t>
          </w:r>
        </w:p>
      </w:docPartBody>
    </w:docPart>
    <w:docPart>
      <w:docPartPr>
        <w:name w:val="F2C38B2419D14417BCA99E57F1156EFE"/>
        <w:category>
          <w:name w:val="General"/>
          <w:gallery w:val="placeholder"/>
        </w:category>
        <w:types>
          <w:type w:val="bbPlcHdr"/>
        </w:types>
        <w:behaviors>
          <w:behavior w:val="content"/>
        </w:behaviors>
        <w:guid w:val="{85F0815D-231D-49B2-8525-EFB5B913DAA6}"/>
      </w:docPartPr>
      <w:docPartBody>
        <w:p w:rsidR="001A54C8" w:rsidRDefault="0088568B" w:rsidP="0088568B">
          <w:pPr>
            <w:pStyle w:val="F2C38B2419D14417BCA99E57F1156EFE"/>
          </w:pPr>
          <w:r w:rsidRPr="00F87BE0">
            <w:rPr>
              <w:rStyle w:val="PlaceholderText"/>
            </w:rPr>
            <w:t>Choose an item.</w:t>
          </w:r>
        </w:p>
      </w:docPartBody>
    </w:docPart>
    <w:docPart>
      <w:docPartPr>
        <w:name w:val="D2A95A6E88C44DAF9EC9E302BD74D3BD"/>
        <w:category>
          <w:name w:val="General"/>
          <w:gallery w:val="placeholder"/>
        </w:category>
        <w:types>
          <w:type w:val="bbPlcHdr"/>
        </w:types>
        <w:behaviors>
          <w:behavior w:val="content"/>
        </w:behaviors>
        <w:guid w:val="{2C3970DD-941A-4A8A-9F79-D561E304616D}"/>
      </w:docPartPr>
      <w:docPartBody>
        <w:p w:rsidR="001A54C8" w:rsidRDefault="0088568B" w:rsidP="0088568B">
          <w:pPr>
            <w:pStyle w:val="D2A95A6E88C44DAF9EC9E302BD74D3BD"/>
          </w:pPr>
          <w:r w:rsidRPr="003A71FA">
            <w:rPr>
              <w:rStyle w:val="PlaceholderText"/>
            </w:rPr>
            <w:t>Choose an item.</w:t>
          </w:r>
        </w:p>
      </w:docPartBody>
    </w:docPart>
    <w:docPart>
      <w:docPartPr>
        <w:name w:val="C43D3D5CE2944D46A4AF8474F63B58EF"/>
        <w:category>
          <w:name w:val="General"/>
          <w:gallery w:val="placeholder"/>
        </w:category>
        <w:types>
          <w:type w:val="bbPlcHdr"/>
        </w:types>
        <w:behaviors>
          <w:behavior w:val="content"/>
        </w:behaviors>
        <w:guid w:val="{0FA3C490-CBDA-4424-8F5B-A36B4F4D7577}"/>
      </w:docPartPr>
      <w:docPartBody>
        <w:p w:rsidR="001A54C8" w:rsidRDefault="0088568B" w:rsidP="0088568B">
          <w:pPr>
            <w:pStyle w:val="C43D3D5CE2944D46A4AF8474F63B58EF"/>
          </w:pPr>
          <w:r w:rsidRPr="00F87BE0">
            <w:rPr>
              <w:rStyle w:val="PlaceholderText"/>
            </w:rPr>
            <w:t>Choose an item.</w:t>
          </w:r>
        </w:p>
      </w:docPartBody>
    </w:docPart>
    <w:docPart>
      <w:docPartPr>
        <w:name w:val="6EBED5F7A8564E99AEEB5310930F7A37"/>
        <w:category>
          <w:name w:val="General"/>
          <w:gallery w:val="placeholder"/>
        </w:category>
        <w:types>
          <w:type w:val="bbPlcHdr"/>
        </w:types>
        <w:behaviors>
          <w:behavior w:val="content"/>
        </w:behaviors>
        <w:guid w:val="{28DEFA61-AB12-4A0D-9C08-8C0021A3E84C}"/>
      </w:docPartPr>
      <w:docPartBody>
        <w:p w:rsidR="001A54C8" w:rsidRDefault="0088568B" w:rsidP="0088568B">
          <w:pPr>
            <w:pStyle w:val="6EBED5F7A8564E99AEEB5310930F7A37"/>
          </w:pPr>
          <w:r w:rsidRPr="00F87BE0">
            <w:rPr>
              <w:rStyle w:val="PlaceholderText"/>
            </w:rPr>
            <w:t>Choose an item.</w:t>
          </w:r>
        </w:p>
      </w:docPartBody>
    </w:docPart>
    <w:docPart>
      <w:docPartPr>
        <w:name w:val="08FD48FEBDCA403EA4D144FCC8F8AF50"/>
        <w:category>
          <w:name w:val="General"/>
          <w:gallery w:val="placeholder"/>
        </w:category>
        <w:types>
          <w:type w:val="bbPlcHdr"/>
        </w:types>
        <w:behaviors>
          <w:behavior w:val="content"/>
        </w:behaviors>
        <w:guid w:val="{755D3CDE-BCFE-4FCF-B758-4DFAE59CB051}"/>
      </w:docPartPr>
      <w:docPartBody>
        <w:p w:rsidR="001A54C8" w:rsidRDefault="0088568B" w:rsidP="0088568B">
          <w:pPr>
            <w:pStyle w:val="08FD48FEBDCA403EA4D144FCC8F8AF50"/>
          </w:pPr>
          <w:r w:rsidRPr="00F87BE0">
            <w:rPr>
              <w:rStyle w:val="PlaceholderText"/>
            </w:rPr>
            <w:t>Choose an item.</w:t>
          </w:r>
        </w:p>
      </w:docPartBody>
    </w:docPart>
    <w:docPart>
      <w:docPartPr>
        <w:name w:val="D67CCE374F374E0292BF3CDA8597FEF3"/>
        <w:category>
          <w:name w:val="General"/>
          <w:gallery w:val="placeholder"/>
        </w:category>
        <w:types>
          <w:type w:val="bbPlcHdr"/>
        </w:types>
        <w:behaviors>
          <w:behavior w:val="content"/>
        </w:behaviors>
        <w:guid w:val="{6582F9DC-8821-435C-BBB2-295859C32EE2}"/>
      </w:docPartPr>
      <w:docPartBody>
        <w:p w:rsidR="001A54C8" w:rsidRDefault="0088568B" w:rsidP="0088568B">
          <w:pPr>
            <w:pStyle w:val="D67CCE374F374E0292BF3CDA8597FEF3"/>
          </w:pPr>
          <w:r w:rsidRPr="00F87BE0">
            <w:rPr>
              <w:rStyle w:val="PlaceholderText"/>
            </w:rPr>
            <w:t>Choose an item.</w:t>
          </w:r>
        </w:p>
      </w:docPartBody>
    </w:docPart>
    <w:docPart>
      <w:docPartPr>
        <w:name w:val="8F60C3A760BA40DCB61E3703B60862EB"/>
        <w:category>
          <w:name w:val="General"/>
          <w:gallery w:val="placeholder"/>
        </w:category>
        <w:types>
          <w:type w:val="bbPlcHdr"/>
        </w:types>
        <w:behaviors>
          <w:behavior w:val="content"/>
        </w:behaviors>
        <w:guid w:val="{B8A1528D-0D7B-4D33-8D49-220E0208FA23}"/>
      </w:docPartPr>
      <w:docPartBody>
        <w:p w:rsidR="001A54C8" w:rsidRDefault="0088568B" w:rsidP="0088568B">
          <w:pPr>
            <w:pStyle w:val="8F60C3A760BA40DCB61E3703B60862EB"/>
          </w:pPr>
          <w:r w:rsidRPr="003A71FA">
            <w:rPr>
              <w:rStyle w:val="PlaceholderText"/>
            </w:rPr>
            <w:t>Choose an item.</w:t>
          </w:r>
        </w:p>
      </w:docPartBody>
    </w:docPart>
    <w:docPart>
      <w:docPartPr>
        <w:name w:val="EB743699CA1247C6B2B58A0F022BF89A"/>
        <w:category>
          <w:name w:val="General"/>
          <w:gallery w:val="placeholder"/>
        </w:category>
        <w:types>
          <w:type w:val="bbPlcHdr"/>
        </w:types>
        <w:behaviors>
          <w:behavior w:val="content"/>
        </w:behaviors>
        <w:guid w:val="{3E7E7489-BB08-496F-BD66-A463EEDB79E6}"/>
      </w:docPartPr>
      <w:docPartBody>
        <w:p w:rsidR="001A54C8" w:rsidRDefault="0088568B" w:rsidP="0088568B">
          <w:pPr>
            <w:pStyle w:val="EB743699CA1247C6B2B58A0F022BF89A"/>
          </w:pPr>
          <w:r w:rsidRPr="00F87BE0">
            <w:rPr>
              <w:rStyle w:val="PlaceholderText"/>
            </w:rPr>
            <w:t>Choose an item.</w:t>
          </w:r>
        </w:p>
      </w:docPartBody>
    </w:docPart>
    <w:docPart>
      <w:docPartPr>
        <w:name w:val="CB8F7894C5554751905520624AF414C8"/>
        <w:category>
          <w:name w:val="General"/>
          <w:gallery w:val="placeholder"/>
        </w:category>
        <w:types>
          <w:type w:val="bbPlcHdr"/>
        </w:types>
        <w:behaviors>
          <w:behavior w:val="content"/>
        </w:behaviors>
        <w:guid w:val="{6B3CB206-FEF2-4C94-BB8E-7DD281B8E253}"/>
      </w:docPartPr>
      <w:docPartBody>
        <w:p w:rsidR="001A54C8" w:rsidRDefault="0088568B" w:rsidP="0088568B">
          <w:pPr>
            <w:pStyle w:val="CB8F7894C5554751905520624AF414C8"/>
          </w:pPr>
          <w:r w:rsidRPr="003A71FA">
            <w:rPr>
              <w:rStyle w:val="PlaceholderText"/>
            </w:rPr>
            <w:t>Choose an item.</w:t>
          </w:r>
        </w:p>
      </w:docPartBody>
    </w:docPart>
    <w:docPart>
      <w:docPartPr>
        <w:name w:val="03CFE0172F534A89BA8725C42EC249FA"/>
        <w:category>
          <w:name w:val="General"/>
          <w:gallery w:val="placeholder"/>
        </w:category>
        <w:types>
          <w:type w:val="bbPlcHdr"/>
        </w:types>
        <w:behaviors>
          <w:behavior w:val="content"/>
        </w:behaviors>
        <w:guid w:val="{DCB6BD76-776E-4B16-BDCA-76803674FFB7}"/>
      </w:docPartPr>
      <w:docPartBody>
        <w:p w:rsidR="001A54C8" w:rsidRDefault="0088568B" w:rsidP="0088568B">
          <w:pPr>
            <w:pStyle w:val="03CFE0172F534A89BA8725C42EC249FA"/>
          </w:pPr>
          <w:r w:rsidRPr="00F87BE0">
            <w:rPr>
              <w:rStyle w:val="PlaceholderText"/>
            </w:rPr>
            <w:t>Choose an item.</w:t>
          </w:r>
        </w:p>
      </w:docPartBody>
    </w:docPart>
    <w:docPart>
      <w:docPartPr>
        <w:name w:val="6CE6E195CCAB4CACA1DF86CC917D2416"/>
        <w:category>
          <w:name w:val="General"/>
          <w:gallery w:val="placeholder"/>
        </w:category>
        <w:types>
          <w:type w:val="bbPlcHdr"/>
        </w:types>
        <w:behaviors>
          <w:behavior w:val="content"/>
        </w:behaviors>
        <w:guid w:val="{5246CD74-9572-44F9-A573-9F68CD9F8B70}"/>
      </w:docPartPr>
      <w:docPartBody>
        <w:p w:rsidR="001A54C8" w:rsidRDefault="0088568B" w:rsidP="0088568B">
          <w:pPr>
            <w:pStyle w:val="6CE6E195CCAB4CACA1DF86CC917D2416"/>
          </w:pPr>
          <w:r w:rsidRPr="003A71FA">
            <w:rPr>
              <w:rStyle w:val="PlaceholderText"/>
            </w:rPr>
            <w:t>Choose an item.</w:t>
          </w:r>
        </w:p>
      </w:docPartBody>
    </w:docPart>
    <w:docPart>
      <w:docPartPr>
        <w:name w:val="0217F50A29C6423C979920DFB8A54D55"/>
        <w:category>
          <w:name w:val="General"/>
          <w:gallery w:val="placeholder"/>
        </w:category>
        <w:types>
          <w:type w:val="bbPlcHdr"/>
        </w:types>
        <w:behaviors>
          <w:behavior w:val="content"/>
        </w:behaviors>
        <w:guid w:val="{5DE7D3CD-DB52-486A-8285-AA386EB3FEFA}"/>
      </w:docPartPr>
      <w:docPartBody>
        <w:p w:rsidR="001A54C8" w:rsidRDefault="0088568B" w:rsidP="0088568B">
          <w:pPr>
            <w:pStyle w:val="0217F50A29C6423C979920DFB8A54D55"/>
          </w:pPr>
          <w:r w:rsidRPr="00F87BE0">
            <w:rPr>
              <w:rStyle w:val="PlaceholderText"/>
            </w:rPr>
            <w:t>Choose an item.</w:t>
          </w:r>
        </w:p>
      </w:docPartBody>
    </w:docPart>
    <w:docPart>
      <w:docPartPr>
        <w:name w:val="F1C3929B10B446608D3209D952C5EF61"/>
        <w:category>
          <w:name w:val="General"/>
          <w:gallery w:val="placeholder"/>
        </w:category>
        <w:types>
          <w:type w:val="bbPlcHdr"/>
        </w:types>
        <w:behaviors>
          <w:behavior w:val="content"/>
        </w:behaviors>
        <w:guid w:val="{3766285A-1113-4EAB-96C4-5C94B655BA01}"/>
      </w:docPartPr>
      <w:docPartBody>
        <w:p w:rsidR="001A54C8" w:rsidRDefault="0088568B" w:rsidP="0088568B">
          <w:pPr>
            <w:pStyle w:val="F1C3929B10B446608D3209D952C5EF61"/>
          </w:pPr>
          <w:r w:rsidRPr="003A71FA">
            <w:rPr>
              <w:rStyle w:val="PlaceholderText"/>
            </w:rPr>
            <w:t>Choose an item.</w:t>
          </w:r>
        </w:p>
      </w:docPartBody>
    </w:docPart>
    <w:docPart>
      <w:docPartPr>
        <w:name w:val="B7031F2E1A2F43B1B88499B020E59C93"/>
        <w:category>
          <w:name w:val="General"/>
          <w:gallery w:val="placeholder"/>
        </w:category>
        <w:types>
          <w:type w:val="bbPlcHdr"/>
        </w:types>
        <w:behaviors>
          <w:behavior w:val="content"/>
        </w:behaviors>
        <w:guid w:val="{216F0D30-1806-45F5-82E3-46DBCFEF949A}"/>
      </w:docPartPr>
      <w:docPartBody>
        <w:p w:rsidR="001A54C8" w:rsidRDefault="0088568B" w:rsidP="0088568B">
          <w:pPr>
            <w:pStyle w:val="B7031F2E1A2F43B1B88499B020E59C93"/>
          </w:pPr>
          <w:r w:rsidRPr="00F87BE0">
            <w:rPr>
              <w:rStyle w:val="PlaceholderText"/>
            </w:rPr>
            <w:t>Choose an item.</w:t>
          </w:r>
        </w:p>
      </w:docPartBody>
    </w:docPart>
    <w:docPart>
      <w:docPartPr>
        <w:name w:val="0E0998D4334F447AAA39E1017415B715"/>
        <w:category>
          <w:name w:val="General"/>
          <w:gallery w:val="placeholder"/>
        </w:category>
        <w:types>
          <w:type w:val="bbPlcHdr"/>
        </w:types>
        <w:behaviors>
          <w:behavior w:val="content"/>
        </w:behaviors>
        <w:guid w:val="{3889CC6B-E274-43DC-8C55-42D273D02871}"/>
      </w:docPartPr>
      <w:docPartBody>
        <w:p w:rsidR="001A54C8" w:rsidRDefault="0088568B" w:rsidP="0088568B">
          <w:pPr>
            <w:pStyle w:val="0E0998D4334F447AAA39E1017415B715"/>
          </w:pPr>
          <w:r w:rsidRPr="00F87BE0">
            <w:rPr>
              <w:rStyle w:val="PlaceholderText"/>
            </w:rPr>
            <w:t>Choose an item.</w:t>
          </w:r>
        </w:p>
      </w:docPartBody>
    </w:docPart>
    <w:docPart>
      <w:docPartPr>
        <w:name w:val="322DC7F2AE66478A9B1E8DFA6F87F348"/>
        <w:category>
          <w:name w:val="General"/>
          <w:gallery w:val="placeholder"/>
        </w:category>
        <w:types>
          <w:type w:val="bbPlcHdr"/>
        </w:types>
        <w:behaviors>
          <w:behavior w:val="content"/>
        </w:behaviors>
        <w:guid w:val="{73ECCBFB-B21A-47A8-A4ED-5572FCC58F7D}"/>
      </w:docPartPr>
      <w:docPartBody>
        <w:p w:rsidR="001A54C8" w:rsidRDefault="0088568B" w:rsidP="0088568B">
          <w:pPr>
            <w:pStyle w:val="322DC7F2AE66478A9B1E8DFA6F87F348"/>
          </w:pPr>
          <w:r w:rsidRPr="00F87BE0">
            <w:rPr>
              <w:rStyle w:val="PlaceholderText"/>
            </w:rPr>
            <w:t>Choose an item.</w:t>
          </w:r>
        </w:p>
      </w:docPartBody>
    </w:docPart>
    <w:docPart>
      <w:docPartPr>
        <w:name w:val="8EFE0E62C731450CA7233B732FD3FDF3"/>
        <w:category>
          <w:name w:val="General"/>
          <w:gallery w:val="placeholder"/>
        </w:category>
        <w:types>
          <w:type w:val="bbPlcHdr"/>
        </w:types>
        <w:behaviors>
          <w:behavior w:val="content"/>
        </w:behaviors>
        <w:guid w:val="{66E5C87D-6BE0-480A-BA7F-BFE4E28AB2FE}"/>
      </w:docPartPr>
      <w:docPartBody>
        <w:p w:rsidR="001A54C8" w:rsidRDefault="0088568B" w:rsidP="0088568B">
          <w:pPr>
            <w:pStyle w:val="8EFE0E62C731450CA7233B732FD3FDF3"/>
          </w:pPr>
          <w:r w:rsidRPr="00F87BE0">
            <w:rPr>
              <w:rStyle w:val="PlaceholderText"/>
            </w:rPr>
            <w:t>Choose an item.</w:t>
          </w:r>
        </w:p>
      </w:docPartBody>
    </w:docPart>
    <w:docPart>
      <w:docPartPr>
        <w:name w:val="08504D5E664648B6AA2644625A03A0D7"/>
        <w:category>
          <w:name w:val="General"/>
          <w:gallery w:val="placeholder"/>
        </w:category>
        <w:types>
          <w:type w:val="bbPlcHdr"/>
        </w:types>
        <w:behaviors>
          <w:behavior w:val="content"/>
        </w:behaviors>
        <w:guid w:val="{9319AE6E-43A6-40D1-9273-CF723A4863A2}"/>
      </w:docPartPr>
      <w:docPartBody>
        <w:p w:rsidR="001A54C8" w:rsidRDefault="0088568B" w:rsidP="0088568B">
          <w:pPr>
            <w:pStyle w:val="08504D5E664648B6AA2644625A03A0D7"/>
          </w:pPr>
          <w:r w:rsidRPr="003A71FA">
            <w:rPr>
              <w:rStyle w:val="PlaceholderText"/>
            </w:rPr>
            <w:t>Choose an item.</w:t>
          </w:r>
        </w:p>
      </w:docPartBody>
    </w:docPart>
    <w:docPart>
      <w:docPartPr>
        <w:name w:val="C82C9B84CE664512B5D25223679D85D1"/>
        <w:category>
          <w:name w:val="General"/>
          <w:gallery w:val="placeholder"/>
        </w:category>
        <w:types>
          <w:type w:val="bbPlcHdr"/>
        </w:types>
        <w:behaviors>
          <w:behavior w:val="content"/>
        </w:behaviors>
        <w:guid w:val="{2D938766-95B2-4796-9A18-9E9008DF521A}"/>
      </w:docPartPr>
      <w:docPartBody>
        <w:p w:rsidR="001A54C8" w:rsidRDefault="0088568B" w:rsidP="0088568B">
          <w:pPr>
            <w:pStyle w:val="C82C9B84CE664512B5D25223679D85D1"/>
          </w:pPr>
          <w:r w:rsidRPr="00F87BE0">
            <w:rPr>
              <w:rStyle w:val="PlaceholderText"/>
            </w:rPr>
            <w:t>Choose an item.</w:t>
          </w:r>
        </w:p>
      </w:docPartBody>
    </w:docPart>
    <w:docPart>
      <w:docPartPr>
        <w:name w:val="81BD61CB286D4A28883FC566DC05BEE2"/>
        <w:category>
          <w:name w:val="General"/>
          <w:gallery w:val="placeholder"/>
        </w:category>
        <w:types>
          <w:type w:val="bbPlcHdr"/>
        </w:types>
        <w:behaviors>
          <w:behavior w:val="content"/>
        </w:behaviors>
        <w:guid w:val="{EC234CFB-A3E5-4B24-A288-8CEEED394FC6}"/>
      </w:docPartPr>
      <w:docPartBody>
        <w:p w:rsidR="001A54C8" w:rsidRDefault="0088568B" w:rsidP="0088568B">
          <w:pPr>
            <w:pStyle w:val="81BD61CB286D4A28883FC566DC05BEE2"/>
          </w:pPr>
          <w:r w:rsidRPr="003A71FA">
            <w:rPr>
              <w:rStyle w:val="PlaceholderText"/>
            </w:rPr>
            <w:t>Choose an item.</w:t>
          </w:r>
        </w:p>
      </w:docPartBody>
    </w:docPart>
    <w:docPart>
      <w:docPartPr>
        <w:name w:val="6208E66D8220441EBF59446F52DAE973"/>
        <w:category>
          <w:name w:val="General"/>
          <w:gallery w:val="placeholder"/>
        </w:category>
        <w:types>
          <w:type w:val="bbPlcHdr"/>
        </w:types>
        <w:behaviors>
          <w:behavior w:val="content"/>
        </w:behaviors>
        <w:guid w:val="{2DF7A598-F705-4119-B0CD-E66E46F9781B}"/>
      </w:docPartPr>
      <w:docPartBody>
        <w:p w:rsidR="001A54C8" w:rsidRDefault="0088568B" w:rsidP="0088568B">
          <w:pPr>
            <w:pStyle w:val="6208E66D8220441EBF59446F52DAE973"/>
          </w:pPr>
          <w:r w:rsidRPr="00F87BE0">
            <w:rPr>
              <w:rStyle w:val="PlaceholderText"/>
            </w:rPr>
            <w:t>Choose an item.</w:t>
          </w:r>
        </w:p>
      </w:docPartBody>
    </w:docPart>
    <w:docPart>
      <w:docPartPr>
        <w:name w:val="225B972073D04589A571954C4E1EFC83"/>
        <w:category>
          <w:name w:val="General"/>
          <w:gallery w:val="placeholder"/>
        </w:category>
        <w:types>
          <w:type w:val="bbPlcHdr"/>
        </w:types>
        <w:behaviors>
          <w:behavior w:val="content"/>
        </w:behaviors>
        <w:guid w:val="{1692359F-0EA5-4DAC-9478-12074B10BE35}"/>
      </w:docPartPr>
      <w:docPartBody>
        <w:p w:rsidR="001A54C8" w:rsidRDefault="0088568B" w:rsidP="0088568B">
          <w:pPr>
            <w:pStyle w:val="225B972073D04589A571954C4E1EFC83"/>
          </w:pPr>
          <w:r w:rsidRPr="003A71FA">
            <w:rPr>
              <w:rStyle w:val="PlaceholderText"/>
            </w:rPr>
            <w:t>Choose an item.</w:t>
          </w:r>
        </w:p>
      </w:docPartBody>
    </w:docPart>
    <w:docPart>
      <w:docPartPr>
        <w:name w:val="6F3667A772694C9E8E5D5A3A3B6D535A"/>
        <w:category>
          <w:name w:val="General"/>
          <w:gallery w:val="placeholder"/>
        </w:category>
        <w:types>
          <w:type w:val="bbPlcHdr"/>
        </w:types>
        <w:behaviors>
          <w:behavior w:val="content"/>
        </w:behaviors>
        <w:guid w:val="{D8B1B44B-FC88-4A65-A018-A787176DFDDE}"/>
      </w:docPartPr>
      <w:docPartBody>
        <w:p w:rsidR="001A54C8" w:rsidRDefault="0088568B" w:rsidP="0088568B">
          <w:pPr>
            <w:pStyle w:val="6F3667A772694C9E8E5D5A3A3B6D535A"/>
          </w:pPr>
          <w:r w:rsidRPr="00F87BE0">
            <w:rPr>
              <w:rStyle w:val="PlaceholderText"/>
            </w:rPr>
            <w:t>Choose an item.</w:t>
          </w:r>
        </w:p>
      </w:docPartBody>
    </w:docPart>
    <w:docPart>
      <w:docPartPr>
        <w:name w:val="D8DDE364C39042FC83D6A9B892F53644"/>
        <w:category>
          <w:name w:val="General"/>
          <w:gallery w:val="placeholder"/>
        </w:category>
        <w:types>
          <w:type w:val="bbPlcHdr"/>
        </w:types>
        <w:behaviors>
          <w:behavior w:val="content"/>
        </w:behaviors>
        <w:guid w:val="{395C90CC-F14F-443F-B552-2BDE030BD2D6}"/>
      </w:docPartPr>
      <w:docPartBody>
        <w:p w:rsidR="001A54C8" w:rsidRDefault="0088568B" w:rsidP="0088568B">
          <w:pPr>
            <w:pStyle w:val="D8DDE364C39042FC83D6A9B892F53644"/>
          </w:pPr>
          <w:r w:rsidRPr="003A71FA">
            <w:rPr>
              <w:rStyle w:val="PlaceholderText"/>
            </w:rPr>
            <w:t>Choose an item.</w:t>
          </w:r>
        </w:p>
      </w:docPartBody>
    </w:docPart>
    <w:docPart>
      <w:docPartPr>
        <w:name w:val="91FF3106A8524E58956ED76A335C1AB9"/>
        <w:category>
          <w:name w:val="General"/>
          <w:gallery w:val="placeholder"/>
        </w:category>
        <w:types>
          <w:type w:val="bbPlcHdr"/>
        </w:types>
        <w:behaviors>
          <w:behavior w:val="content"/>
        </w:behaviors>
        <w:guid w:val="{B1C7072E-6B87-40C2-A798-070239EDDEDB}"/>
      </w:docPartPr>
      <w:docPartBody>
        <w:p w:rsidR="001A54C8" w:rsidRDefault="0088568B" w:rsidP="0088568B">
          <w:pPr>
            <w:pStyle w:val="91FF3106A8524E58956ED76A335C1AB9"/>
          </w:pPr>
          <w:r w:rsidRPr="00F87BE0">
            <w:rPr>
              <w:rStyle w:val="PlaceholderText"/>
            </w:rPr>
            <w:t>Choose an item.</w:t>
          </w:r>
        </w:p>
      </w:docPartBody>
    </w:docPart>
    <w:docPart>
      <w:docPartPr>
        <w:name w:val="C19F0F069C38470CA8FB724E74F43B5D"/>
        <w:category>
          <w:name w:val="General"/>
          <w:gallery w:val="placeholder"/>
        </w:category>
        <w:types>
          <w:type w:val="bbPlcHdr"/>
        </w:types>
        <w:behaviors>
          <w:behavior w:val="content"/>
        </w:behaviors>
        <w:guid w:val="{40DC7D26-1547-4460-B8B6-358AE13E1A2C}"/>
      </w:docPartPr>
      <w:docPartBody>
        <w:p w:rsidR="001A54C8" w:rsidRDefault="0088568B" w:rsidP="0088568B">
          <w:pPr>
            <w:pStyle w:val="C19F0F069C38470CA8FB724E74F43B5D"/>
          </w:pPr>
          <w:r w:rsidRPr="00F87BE0">
            <w:rPr>
              <w:rStyle w:val="PlaceholderText"/>
            </w:rPr>
            <w:t>Choose an item.</w:t>
          </w:r>
        </w:p>
      </w:docPartBody>
    </w:docPart>
    <w:docPart>
      <w:docPartPr>
        <w:name w:val="0D6E5F06CCA142C0802FFBCDE9A17CA3"/>
        <w:category>
          <w:name w:val="General"/>
          <w:gallery w:val="placeholder"/>
        </w:category>
        <w:types>
          <w:type w:val="bbPlcHdr"/>
        </w:types>
        <w:behaviors>
          <w:behavior w:val="content"/>
        </w:behaviors>
        <w:guid w:val="{D03BA705-831B-47DE-91F2-570EF40DDF95}"/>
      </w:docPartPr>
      <w:docPartBody>
        <w:p w:rsidR="001A54C8" w:rsidRDefault="0088568B" w:rsidP="0088568B">
          <w:pPr>
            <w:pStyle w:val="0D6E5F06CCA142C0802FFBCDE9A17CA3"/>
          </w:pPr>
          <w:r w:rsidRPr="00F87BE0">
            <w:rPr>
              <w:rStyle w:val="PlaceholderText"/>
            </w:rPr>
            <w:t>Choose an item.</w:t>
          </w:r>
        </w:p>
      </w:docPartBody>
    </w:docPart>
    <w:docPart>
      <w:docPartPr>
        <w:name w:val="F1B23E1B028744399CF78D953115AFE4"/>
        <w:category>
          <w:name w:val="General"/>
          <w:gallery w:val="placeholder"/>
        </w:category>
        <w:types>
          <w:type w:val="bbPlcHdr"/>
        </w:types>
        <w:behaviors>
          <w:behavior w:val="content"/>
        </w:behaviors>
        <w:guid w:val="{5825217C-8B09-4F9D-898E-AB92D7DCA00F}"/>
      </w:docPartPr>
      <w:docPartBody>
        <w:p w:rsidR="001A54C8" w:rsidRDefault="0088568B" w:rsidP="0088568B">
          <w:pPr>
            <w:pStyle w:val="F1B23E1B028744399CF78D953115AFE4"/>
          </w:pPr>
          <w:r w:rsidRPr="00F87BE0">
            <w:rPr>
              <w:rStyle w:val="PlaceholderText"/>
            </w:rPr>
            <w:t>Choose an item.</w:t>
          </w:r>
        </w:p>
      </w:docPartBody>
    </w:docPart>
    <w:docPart>
      <w:docPartPr>
        <w:name w:val="8F06E505F2824C9E8070C9325C6CEBA0"/>
        <w:category>
          <w:name w:val="General"/>
          <w:gallery w:val="placeholder"/>
        </w:category>
        <w:types>
          <w:type w:val="bbPlcHdr"/>
        </w:types>
        <w:behaviors>
          <w:behavior w:val="content"/>
        </w:behaviors>
        <w:guid w:val="{0E2080F6-C094-4E19-B41B-0B975686B792}"/>
      </w:docPartPr>
      <w:docPartBody>
        <w:p w:rsidR="001A54C8" w:rsidRDefault="0088568B" w:rsidP="0088568B">
          <w:pPr>
            <w:pStyle w:val="8F06E505F2824C9E8070C9325C6CEBA0"/>
          </w:pPr>
          <w:r w:rsidRPr="003A71FA">
            <w:rPr>
              <w:rStyle w:val="PlaceholderText"/>
            </w:rPr>
            <w:t>Choose an item.</w:t>
          </w:r>
        </w:p>
      </w:docPartBody>
    </w:docPart>
    <w:docPart>
      <w:docPartPr>
        <w:name w:val="0302E230DCC94043B76454A66FD89F08"/>
        <w:category>
          <w:name w:val="General"/>
          <w:gallery w:val="placeholder"/>
        </w:category>
        <w:types>
          <w:type w:val="bbPlcHdr"/>
        </w:types>
        <w:behaviors>
          <w:behavior w:val="content"/>
        </w:behaviors>
        <w:guid w:val="{587243CC-2DD2-4066-8D24-5DE1BC7E9D72}"/>
      </w:docPartPr>
      <w:docPartBody>
        <w:p w:rsidR="001A54C8" w:rsidRDefault="0088568B" w:rsidP="0088568B">
          <w:pPr>
            <w:pStyle w:val="0302E230DCC94043B76454A66FD89F08"/>
          </w:pPr>
          <w:r w:rsidRPr="00F87BE0">
            <w:rPr>
              <w:rStyle w:val="PlaceholderText"/>
            </w:rPr>
            <w:t>Choose an item.</w:t>
          </w:r>
        </w:p>
      </w:docPartBody>
    </w:docPart>
    <w:docPart>
      <w:docPartPr>
        <w:name w:val="38966DCE42A14796B1B0E54078FE0CDA"/>
        <w:category>
          <w:name w:val="General"/>
          <w:gallery w:val="placeholder"/>
        </w:category>
        <w:types>
          <w:type w:val="bbPlcHdr"/>
        </w:types>
        <w:behaviors>
          <w:behavior w:val="content"/>
        </w:behaviors>
        <w:guid w:val="{9E5DD771-5A96-4793-92B8-319105BEDF5D}"/>
      </w:docPartPr>
      <w:docPartBody>
        <w:p w:rsidR="001A54C8" w:rsidRDefault="0088568B" w:rsidP="0088568B">
          <w:pPr>
            <w:pStyle w:val="38966DCE42A14796B1B0E54078FE0CDA"/>
          </w:pPr>
          <w:r w:rsidRPr="003A71FA">
            <w:rPr>
              <w:rStyle w:val="PlaceholderText"/>
            </w:rPr>
            <w:t>Choose an item.</w:t>
          </w:r>
        </w:p>
      </w:docPartBody>
    </w:docPart>
    <w:docPart>
      <w:docPartPr>
        <w:name w:val="95888DCC62E44C6CB47C26C5FB409622"/>
        <w:category>
          <w:name w:val="General"/>
          <w:gallery w:val="placeholder"/>
        </w:category>
        <w:types>
          <w:type w:val="bbPlcHdr"/>
        </w:types>
        <w:behaviors>
          <w:behavior w:val="content"/>
        </w:behaviors>
        <w:guid w:val="{D0D34CF0-59CC-4FD8-ADEE-C67ACE3BADDE}"/>
      </w:docPartPr>
      <w:docPartBody>
        <w:p w:rsidR="001A54C8" w:rsidRDefault="0088568B" w:rsidP="0088568B">
          <w:pPr>
            <w:pStyle w:val="95888DCC62E44C6CB47C26C5FB409622"/>
          </w:pPr>
          <w:r w:rsidRPr="00F87BE0">
            <w:rPr>
              <w:rStyle w:val="PlaceholderText"/>
            </w:rPr>
            <w:t>Choose an item.</w:t>
          </w:r>
        </w:p>
      </w:docPartBody>
    </w:docPart>
    <w:docPart>
      <w:docPartPr>
        <w:name w:val="5F890854A8C042D8AE063A55B91FB912"/>
        <w:category>
          <w:name w:val="General"/>
          <w:gallery w:val="placeholder"/>
        </w:category>
        <w:types>
          <w:type w:val="bbPlcHdr"/>
        </w:types>
        <w:behaviors>
          <w:behavior w:val="content"/>
        </w:behaviors>
        <w:guid w:val="{909A7168-73C3-4539-86CA-B7323885EBEB}"/>
      </w:docPartPr>
      <w:docPartBody>
        <w:p w:rsidR="001A54C8" w:rsidRDefault="0088568B" w:rsidP="0088568B">
          <w:pPr>
            <w:pStyle w:val="5F890854A8C042D8AE063A55B91FB912"/>
          </w:pPr>
          <w:r w:rsidRPr="003A71FA">
            <w:rPr>
              <w:rStyle w:val="PlaceholderText"/>
            </w:rPr>
            <w:t>Choose an item.</w:t>
          </w:r>
        </w:p>
      </w:docPartBody>
    </w:docPart>
    <w:docPart>
      <w:docPartPr>
        <w:name w:val="136141CD0201421C9348D04A0CFC7A56"/>
        <w:category>
          <w:name w:val="General"/>
          <w:gallery w:val="placeholder"/>
        </w:category>
        <w:types>
          <w:type w:val="bbPlcHdr"/>
        </w:types>
        <w:behaviors>
          <w:behavior w:val="content"/>
        </w:behaviors>
        <w:guid w:val="{65CEE252-361D-4ABA-A313-B0F1758F0F3C}"/>
      </w:docPartPr>
      <w:docPartBody>
        <w:p w:rsidR="001A54C8" w:rsidRDefault="0088568B" w:rsidP="0088568B">
          <w:pPr>
            <w:pStyle w:val="136141CD0201421C9348D04A0CFC7A56"/>
          </w:pPr>
          <w:r w:rsidRPr="00F87BE0">
            <w:rPr>
              <w:rStyle w:val="PlaceholderText"/>
            </w:rPr>
            <w:t>Choose an item.</w:t>
          </w:r>
        </w:p>
      </w:docPartBody>
    </w:docPart>
    <w:docPart>
      <w:docPartPr>
        <w:name w:val="2E24AD3938164DA48D2AB381209023F8"/>
        <w:category>
          <w:name w:val="General"/>
          <w:gallery w:val="placeholder"/>
        </w:category>
        <w:types>
          <w:type w:val="bbPlcHdr"/>
        </w:types>
        <w:behaviors>
          <w:behavior w:val="content"/>
        </w:behaviors>
        <w:guid w:val="{BEEF202B-8ED1-49DC-8268-AE5DC2D55C94}"/>
      </w:docPartPr>
      <w:docPartBody>
        <w:p w:rsidR="001A54C8" w:rsidRDefault="0088568B" w:rsidP="0088568B">
          <w:pPr>
            <w:pStyle w:val="2E24AD3938164DA48D2AB381209023F8"/>
          </w:pPr>
          <w:r w:rsidRPr="003A71FA">
            <w:rPr>
              <w:rStyle w:val="PlaceholderText"/>
            </w:rPr>
            <w:t>Choose an item.</w:t>
          </w:r>
        </w:p>
      </w:docPartBody>
    </w:docPart>
    <w:docPart>
      <w:docPartPr>
        <w:name w:val="99B5E7F3DD0947DD984238215ABEFF53"/>
        <w:category>
          <w:name w:val="General"/>
          <w:gallery w:val="placeholder"/>
        </w:category>
        <w:types>
          <w:type w:val="bbPlcHdr"/>
        </w:types>
        <w:behaviors>
          <w:behavior w:val="content"/>
        </w:behaviors>
        <w:guid w:val="{52FA81D8-BA7D-4C13-8E27-51DFB9F35649}"/>
      </w:docPartPr>
      <w:docPartBody>
        <w:p w:rsidR="001A54C8" w:rsidRDefault="0088568B" w:rsidP="0088568B">
          <w:pPr>
            <w:pStyle w:val="99B5E7F3DD0947DD984238215ABEFF53"/>
          </w:pPr>
          <w:r w:rsidRPr="00F87BE0">
            <w:rPr>
              <w:rStyle w:val="PlaceholderText"/>
            </w:rPr>
            <w:t>Choose an item.</w:t>
          </w:r>
        </w:p>
      </w:docPartBody>
    </w:docPart>
    <w:docPart>
      <w:docPartPr>
        <w:name w:val="A9B4CF737D434CCCA59450C120249A0D"/>
        <w:category>
          <w:name w:val="General"/>
          <w:gallery w:val="placeholder"/>
        </w:category>
        <w:types>
          <w:type w:val="bbPlcHdr"/>
        </w:types>
        <w:behaviors>
          <w:behavior w:val="content"/>
        </w:behaviors>
        <w:guid w:val="{612C7A34-8C5E-4DD3-8F0F-D0896ADC6086}"/>
      </w:docPartPr>
      <w:docPartBody>
        <w:p w:rsidR="001A54C8" w:rsidRDefault="0088568B" w:rsidP="0088568B">
          <w:pPr>
            <w:pStyle w:val="A9B4CF737D434CCCA59450C120249A0D"/>
          </w:pPr>
          <w:r w:rsidRPr="00F87BE0">
            <w:rPr>
              <w:rStyle w:val="PlaceholderText"/>
            </w:rPr>
            <w:t>Choose an item.</w:t>
          </w:r>
        </w:p>
      </w:docPartBody>
    </w:docPart>
    <w:docPart>
      <w:docPartPr>
        <w:name w:val="8E28A2F7A3494E9CB1488327873A7BBE"/>
        <w:category>
          <w:name w:val="General"/>
          <w:gallery w:val="placeholder"/>
        </w:category>
        <w:types>
          <w:type w:val="bbPlcHdr"/>
        </w:types>
        <w:behaviors>
          <w:behavior w:val="content"/>
        </w:behaviors>
        <w:guid w:val="{DE31C29E-EFC7-4C42-BE56-9568230980E7}"/>
      </w:docPartPr>
      <w:docPartBody>
        <w:p w:rsidR="001A54C8" w:rsidRDefault="0088568B" w:rsidP="0088568B">
          <w:pPr>
            <w:pStyle w:val="8E28A2F7A3494E9CB1488327873A7BBE"/>
          </w:pPr>
          <w:r w:rsidRPr="00F87BE0">
            <w:rPr>
              <w:rStyle w:val="PlaceholderText"/>
            </w:rPr>
            <w:t>Choose an item.</w:t>
          </w:r>
        </w:p>
      </w:docPartBody>
    </w:docPart>
    <w:docPart>
      <w:docPartPr>
        <w:name w:val="485C998859E64399A0EC648E55C6DE36"/>
        <w:category>
          <w:name w:val="General"/>
          <w:gallery w:val="placeholder"/>
        </w:category>
        <w:types>
          <w:type w:val="bbPlcHdr"/>
        </w:types>
        <w:behaviors>
          <w:behavior w:val="content"/>
        </w:behaviors>
        <w:guid w:val="{405E8AA9-DBC0-41B9-82D1-36ED55D1AE53}"/>
      </w:docPartPr>
      <w:docPartBody>
        <w:p w:rsidR="001A54C8" w:rsidRDefault="0088568B" w:rsidP="0088568B">
          <w:pPr>
            <w:pStyle w:val="485C998859E64399A0EC648E55C6DE36"/>
          </w:pPr>
          <w:r w:rsidRPr="003A71FA">
            <w:rPr>
              <w:rStyle w:val="PlaceholderText"/>
            </w:rPr>
            <w:t>Choose an item.</w:t>
          </w:r>
        </w:p>
      </w:docPartBody>
    </w:docPart>
    <w:docPart>
      <w:docPartPr>
        <w:name w:val="FAFB6925E725470486309477338DAD06"/>
        <w:category>
          <w:name w:val="General"/>
          <w:gallery w:val="placeholder"/>
        </w:category>
        <w:types>
          <w:type w:val="bbPlcHdr"/>
        </w:types>
        <w:behaviors>
          <w:behavior w:val="content"/>
        </w:behaviors>
        <w:guid w:val="{66755389-2CC2-4A3C-B48A-0E2C16EFDF88}"/>
      </w:docPartPr>
      <w:docPartBody>
        <w:p w:rsidR="001A54C8" w:rsidRDefault="0088568B" w:rsidP="0088568B">
          <w:pPr>
            <w:pStyle w:val="FAFB6925E725470486309477338DAD06"/>
          </w:pPr>
          <w:r w:rsidRPr="00F87BE0">
            <w:rPr>
              <w:rStyle w:val="PlaceholderText"/>
            </w:rPr>
            <w:t>Choose an item.</w:t>
          </w:r>
        </w:p>
      </w:docPartBody>
    </w:docPart>
    <w:docPart>
      <w:docPartPr>
        <w:name w:val="4865FAB9E519432AB067158E8E83319A"/>
        <w:category>
          <w:name w:val="General"/>
          <w:gallery w:val="placeholder"/>
        </w:category>
        <w:types>
          <w:type w:val="bbPlcHdr"/>
        </w:types>
        <w:behaviors>
          <w:behavior w:val="content"/>
        </w:behaviors>
        <w:guid w:val="{B57BB59F-BF66-454C-B203-B38201686A92}"/>
      </w:docPartPr>
      <w:docPartBody>
        <w:p w:rsidR="001A54C8" w:rsidRDefault="0088568B" w:rsidP="0088568B">
          <w:pPr>
            <w:pStyle w:val="4865FAB9E519432AB067158E8E83319A"/>
          </w:pPr>
          <w:r w:rsidRPr="003A71FA">
            <w:rPr>
              <w:rStyle w:val="PlaceholderText"/>
            </w:rPr>
            <w:t>Choose an item.</w:t>
          </w:r>
        </w:p>
      </w:docPartBody>
    </w:docPart>
    <w:docPart>
      <w:docPartPr>
        <w:name w:val="1DB23CC0F49148DE9B8C6895748ED7B8"/>
        <w:category>
          <w:name w:val="General"/>
          <w:gallery w:val="placeholder"/>
        </w:category>
        <w:types>
          <w:type w:val="bbPlcHdr"/>
        </w:types>
        <w:behaviors>
          <w:behavior w:val="content"/>
        </w:behaviors>
        <w:guid w:val="{A78DBB1D-E4EC-4A67-98FB-4F8D7ED5BBFA}"/>
      </w:docPartPr>
      <w:docPartBody>
        <w:p w:rsidR="001A54C8" w:rsidRDefault="0088568B" w:rsidP="0088568B">
          <w:pPr>
            <w:pStyle w:val="1DB23CC0F49148DE9B8C6895748ED7B8"/>
          </w:pPr>
          <w:r w:rsidRPr="00F87BE0">
            <w:rPr>
              <w:rStyle w:val="PlaceholderText"/>
            </w:rPr>
            <w:t>Choose an item.</w:t>
          </w:r>
        </w:p>
      </w:docPartBody>
    </w:docPart>
    <w:docPart>
      <w:docPartPr>
        <w:name w:val="F1DB69227F6342FF8AE108F276C4A28E"/>
        <w:category>
          <w:name w:val="General"/>
          <w:gallery w:val="placeholder"/>
        </w:category>
        <w:types>
          <w:type w:val="bbPlcHdr"/>
        </w:types>
        <w:behaviors>
          <w:behavior w:val="content"/>
        </w:behaviors>
        <w:guid w:val="{3FECF867-5515-4867-B7FF-A9C08093DD6E}"/>
      </w:docPartPr>
      <w:docPartBody>
        <w:p w:rsidR="001A54C8" w:rsidRDefault="0088568B" w:rsidP="0088568B">
          <w:pPr>
            <w:pStyle w:val="F1DB69227F6342FF8AE108F276C4A28E"/>
          </w:pPr>
          <w:r w:rsidRPr="003A71FA">
            <w:rPr>
              <w:rStyle w:val="PlaceholderText"/>
            </w:rPr>
            <w:t>Choose an item.</w:t>
          </w:r>
        </w:p>
      </w:docPartBody>
    </w:docPart>
    <w:docPart>
      <w:docPartPr>
        <w:name w:val="7476ED880F624F6394135603C3F4E692"/>
        <w:category>
          <w:name w:val="General"/>
          <w:gallery w:val="placeholder"/>
        </w:category>
        <w:types>
          <w:type w:val="bbPlcHdr"/>
        </w:types>
        <w:behaviors>
          <w:behavior w:val="content"/>
        </w:behaviors>
        <w:guid w:val="{807AC565-1B1E-42A4-B1E9-B78AC881E82A}"/>
      </w:docPartPr>
      <w:docPartBody>
        <w:p w:rsidR="001A54C8" w:rsidRDefault="0088568B" w:rsidP="0088568B">
          <w:pPr>
            <w:pStyle w:val="7476ED880F624F6394135603C3F4E692"/>
          </w:pPr>
          <w:r w:rsidRPr="00F87BE0">
            <w:rPr>
              <w:rStyle w:val="PlaceholderText"/>
            </w:rPr>
            <w:t>Choose an item.</w:t>
          </w:r>
        </w:p>
      </w:docPartBody>
    </w:docPart>
    <w:docPart>
      <w:docPartPr>
        <w:name w:val="6773BF47131F42A695C547DD37ABECAA"/>
        <w:category>
          <w:name w:val="General"/>
          <w:gallery w:val="placeholder"/>
        </w:category>
        <w:types>
          <w:type w:val="bbPlcHdr"/>
        </w:types>
        <w:behaviors>
          <w:behavior w:val="content"/>
        </w:behaviors>
        <w:guid w:val="{C0D9E0B8-8D3C-48EB-BB1E-54CA60887DF6}"/>
      </w:docPartPr>
      <w:docPartBody>
        <w:p w:rsidR="001A54C8" w:rsidRDefault="0088568B" w:rsidP="0088568B">
          <w:pPr>
            <w:pStyle w:val="6773BF47131F42A695C547DD37ABECAA"/>
          </w:pPr>
          <w:r w:rsidRPr="003A71FA">
            <w:rPr>
              <w:rStyle w:val="PlaceholderText"/>
            </w:rPr>
            <w:t>Choose an item.</w:t>
          </w:r>
        </w:p>
      </w:docPartBody>
    </w:docPart>
    <w:docPart>
      <w:docPartPr>
        <w:name w:val="6384401255504A11A2B9DCAFA55A9346"/>
        <w:category>
          <w:name w:val="General"/>
          <w:gallery w:val="placeholder"/>
        </w:category>
        <w:types>
          <w:type w:val="bbPlcHdr"/>
        </w:types>
        <w:behaviors>
          <w:behavior w:val="content"/>
        </w:behaviors>
        <w:guid w:val="{F60A7640-5578-4ADC-A14D-EAD8F903CD67}"/>
      </w:docPartPr>
      <w:docPartBody>
        <w:p w:rsidR="001A54C8" w:rsidRDefault="0088568B" w:rsidP="0088568B">
          <w:pPr>
            <w:pStyle w:val="6384401255504A11A2B9DCAFA55A9346"/>
          </w:pPr>
          <w:r w:rsidRPr="00F87BE0">
            <w:rPr>
              <w:rStyle w:val="PlaceholderText"/>
            </w:rPr>
            <w:t>Choose an item.</w:t>
          </w:r>
        </w:p>
      </w:docPartBody>
    </w:docPart>
    <w:docPart>
      <w:docPartPr>
        <w:name w:val="F98837CC1CDB460985165B68BF8D704C"/>
        <w:category>
          <w:name w:val="General"/>
          <w:gallery w:val="placeholder"/>
        </w:category>
        <w:types>
          <w:type w:val="bbPlcHdr"/>
        </w:types>
        <w:behaviors>
          <w:behavior w:val="content"/>
        </w:behaviors>
        <w:guid w:val="{F3241B90-9B8E-49DE-9D07-DF25FFC7F82E}"/>
      </w:docPartPr>
      <w:docPartBody>
        <w:p w:rsidR="00476C8E" w:rsidRDefault="00FE35B9" w:rsidP="00FE35B9">
          <w:pPr>
            <w:pStyle w:val="F98837CC1CDB460985165B68BF8D704C"/>
          </w:pPr>
          <w:r w:rsidRPr="003A71FA">
            <w:rPr>
              <w:rStyle w:val="PlaceholderText"/>
            </w:rPr>
            <w:t>Choose an item.</w:t>
          </w:r>
        </w:p>
      </w:docPartBody>
    </w:docPart>
    <w:docPart>
      <w:docPartPr>
        <w:name w:val="DE0F81EC174B464A825F4420FD510FD1"/>
        <w:category>
          <w:name w:val="General"/>
          <w:gallery w:val="placeholder"/>
        </w:category>
        <w:types>
          <w:type w:val="bbPlcHdr"/>
        </w:types>
        <w:behaviors>
          <w:behavior w:val="content"/>
        </w:behaviors>
        <w:guid w:val="{451A9166-3A33-4F02-A83E-3D89C2D794A2}"/>
      </w:docPartPr>
      <w:docPartBody>
        <w:p w:rsidR="00476C8E" w:rsidRDefault="00FE35B9" w:rsidP="00FE35B9">
          <w:pPr>
            <w:pStyle w:val="DE0F81EC174B464A825F4420FD510FD1"/>
          </w:pPr>
          <w:r w:rsidRPr="003A71FA">
            <w:rPr>
              <w:rStyle w:val="PlaceholderText"/>
            </w:rPr>
            <w:t>Choose an item.</w:t>
          </w:r>
        </w:p>
      </w:docPartBody>
    </w:docPart>
    <w:docPart>
      <w:docPartPr>
        <w:name w:val="CCC6E27158224AF28A5A0F7AB49000FB"/>
        <w:category>
          <w:name w:val="General"/>
          <w:gallery w:val="placeholder"/>
        </w:category>
        <w:types>
          <w:type w:val="bbPlcHdr"/>
        </w:types>
        <w:behaviors>
          <w:behavior w:val="content"/>
        </w:behaviors>
        <w:guid w:val="{3EB31B72-9CD4-4A37-B66B-511E8333A53B}"/>
      </w:docPartPr>
      <w:docPartBody>
        <w:p w:rsidR="00476C8E" w:rsidRDefault="00FE35B9" w:rsidP="00FE35B9">
          <w:pPr>
            <w:pStyle w:val="CCC6E27158224AF28A5A0F7AB49000FB"/>
          </w:pPr>
          <w:r w:rsidRPr="003A71FA">
            <w:rPr>
              <w:rStyle w:val="PlaceholderText"/>
            </w:rPr>
            <w:t>Choose an item.</w:t>
          </w:r>
        </w:p>
      </w:docPartBody>
    </w:docPart>
    <w:docPart>
      <w:docPartPr>
        <w:name w:val="906EE82006CD4163AB4C3FEADAF6C3A2"/>
        <w:category>
          <w:name w:val="General"/>
          <w:gallery w:val="placeholder"/>
        </w:category>
        <w:types>
          <w:type w:val="bbPlcHdr"/>
        </w:types>
        <w:behaviors>
          <w:behavior w:val="content"/>
        </w:behaviors>
        <w:guid w:val="{F2A6D95E-159D-46E4-ADA2-FFEDA5D2B9C8}"/>
      </w:docPartPr>
      <w:docPartBody>
        <w:p w:rsidR="00D55046" w:rsidRDefault="004E76B4" w:rsidP="004E76B4">
          <w:pPr>
            <w:pStyle w:val="906EE82006CD4163AB4C3FEADAF6C3A2"/>
          </w:pPr>
          <w:r w:rsidRPr="00F87BE0">
            <w:rPr>
              <w:rStyle w:val="PlaceholderText"/>
            </w:rPr>
            <w:t>Choose an item.</w:t>
          </w:r>
        </w:p>
      </w:docPartBody>
    </w:docPart>
    <w:docPart>
      <w:docPartPr>
        <w:name w:val="882B15B4C30441B8BA742E48F9E05864"/>
        <w:category>
          <w:name w:val="General"/>
          <w:gallery w:val="placeholder"/>
        </w:category>
        <w:types>
          <w:type w:val="bbPlcHdr"/>
        </w:types>
        <w:behaviors>
          <w:behavior w:val="content"/>
        </w:behaviors>
        <w:guid w:val="{963D16BB-B075-49B6-9027-2EF95FE0D2EA}"/>
      </w:docPartPr>
      <w:docPartBody>
        <w:p w:rsidR="00D55046" w:rsidRDefault="004E76B4" w:rsidP="004E76B4">
          <w:pPr>
            <w:pStyle w:val="882B15B4C30441B8BA742E48F9E05864"/>
          </w:pPr>
          <w:r w:rsidRPr="003A71FA">
            <w:rPr>
              <w:rStyle w:val="PlaceholderText"/>
            </w:rPr>
            <w:t>Choose an item.</w:t>
          </w:r>
        </w:p>
      </w:docPartBody>
    </w:docPart>
    <w:docPart>
      <w:docPartPr>
        <w:name w:val="78A9ACFA6A824CE589574A86044C36C2"/>
        <w:category>
          <w:name w:val="General"/>
          <w:gallery w:val="placeholder"/>
        </w:category>
        <w:types>
          <w:type w:val="bbPlcHdr"/>
        </w:types>
        <w:behaviors>
          <w:behavior w:val="content"/>
        </w:behaviors>
        <w:guid w:val="{3787ABA5-D9C1-4E6A-94BA-2C39EE1368B1}"/>
      </w:docPartPr>
      <w:docPartBody>
        <w:p w:rsidR="00D55046" w:rsidRDefault="004E76B4" w:rsidP="004E76B4">
          <w:pPr>
            <w:pStyle w:val="78A9ACFA6A824CE589574A86044C36C2"/>
          </w:pPr>
          <w:r w:rsidRPr="00F87BE0">
            <w:rPr>
              <w:rStyle w:val="PlaceholderText"/>
            </w:rPr>
            <w:t>Choose an item.</w:t>
          </w:r>
        </w:p>
      </w:docPartBody>
    </w:docPart>
    <w:docPart>
      <w:docPartPr>
        <w:name w:val="D20DFB2C38604718AD7D44763DFBFE24"/>
        <w:category>
          <w:name w:val="General"/>
          <w:gallery w:val="placeholder"/>
        </w:category>
        <w:types>
          <w:type w:val="bbPlcHdr"/>
        </w:types>
        <w:behaviors>
          <w:behavior w:val="content"/>
        </w:behaviors>
        <w:guid w:val="{5D9109C9-6381-4F28-BD33-64F3CA5A2F4A}"/>
      </w:docPartPr>
      <w:docPartBody>
        <w:p w:rsidR="00D55046" w:rsidRDefault="004E76B4" w:rsidP="004E76B4">
          <w:pPr>
            <w:pStyle w:val="D20DFB2C38604718AD7D44763DFBFE24"/>
          </w:pPr>
          <w:r w:rsidRPr="00F87BE0">
            <w:rPr>
              <w:rStyle w:val="PlaceholderText"/>
            </w:rPr>
            <w:t>Choose an item.</w:t>
          </w:r>
        </w:p>
      </w:docPartBody>
    </w:docPart>
    <w:docPart>
      <w:docPartPr>
        <w:name w:val="5BCC21225B8D4A8D809680E3C2B07CBE"/>
        <w:category>
          <w:name w:val="General"/>
          <w:gallery w:val="placeholder"/>
        </w:category>
        <w:types>
          <w:type w:val="bbPlcHdr"/>
        </w:types>
        <w:behaviors>
          <w:behavior w:val="content"/>
        </w:behaviors>
        <w:guid w:val="{B62CFF04-C230-4A58-902A-154EFB63628D}"/>
      </w:docPartPr>
      <w:docPartBody>
        <w:p w:rsidR="00D55046" w:rsidRDefault="004E76B4" w:rsidP="004E76B4">
          <w:pPr>
            <w:pStyle w:val="5BCC21225B8D4A8D809680E3C2B07CBE"/>
          </w:pPr>
          <w:r w:rsidRPr="003A71FA">
            <w:rPr>
              <w:rStyle w:val="PlaceholderText"/>
            </w:rPr>
            <w:t>Choose an item.</w:t>
          </w:r>
        </w:p>
      </w:docPartBody>
    </w:docPart>
    <w:docPart>
      <w:docPartPr>
        <w:name w:val="B167496CF055474B9041DDC0FE6436F7"/>
        <w:category>
          <w:name w:val="General"/>
          <w:gallery w:val="placeholder"/>
        </w:category>
        <w:types>
          <w:type w:val="bbPlcHdr"/>
        </w:types>
        <w:behaviors>
          <w:behavior w:val="content"/>
        </w:behaviors>
        <w:guid w:val="{63646E54-E277-4D63-8CAF-867EF402A156}"/>
      </w:docPartPr>
      <w:docPartBody>
        <w:p w:rsidR="00D55046" w:rsidRDefault="004E76B4" w:rsidP="004E76B4">
          <w:pPr>
            <w:pStyle w:val="B167496CF055474B9041DDC0FE6436F7"/>
          </w:pPr>
          <w:r w:rsidRPr="00F87BE0">
            <w:rPr>
              <w:rStyle w:val="PlaceholderText"/>
            </w:rPr>
            <w:t>Choose an item.</w:t>
          </w:r>
        </w:p>
      </w:docPartBody>
    </w:docPart>
    <w:docPart>
      <w:docPartPr>
        <w:name w:val="6F053B5BE4DA42D69C715F0E786B3978"/>
        <w:category>
          <w:name w:val="General"/>
          <w:gallery w:val="placeholder"/>
        </w:category>
        <w:types>
          <w:type w:val="bbPlcHdr"/>
        </w:types>
        <w:behaviors>
          <w:behavior w:val="content"/>
        </w:behaviors>
        <w:guid w:val="{3C02F9DF-FDB5-401D-89DA-53AF6162F8BE}"/>
      </w:docPartPr>
      <w:docPartBody>
        <w:p w:rsidR="00D55046" w:rsidRDefault="004E76B4" w:rsidP="004E76B4">
          <w:pPr>
            <w:pStyle w:val="6F053B5BE4DA42D69C715F0E786B3978"/>
          </w:pPr>
          <w:r w:rsidRPr="00F87BE0">
            <w:rPr>
              <w:rStyle w:val="PlaceholderText"/>
            </w:rPr>
            <w:t>Choose an item.</w:t>
          </w:r>
        </w:p>
      </w:docPartBody>
    </w:docPart>
    <w:docPart>
      <w:docPartPr>
        <w:name w:val="C7E07BE91A0349D89870FC38A794DF91"/>
        <w:category>
          <w:name w:val="General"/>
          <w:gallery w:val="placeholder"/>
        </w:category>
        <w:types>
          <w:type w:val="bbPlcHdr"/>
        </w:types>
        <w:behaviors>
          <w:behavior w:val="content"/>
        </w:behaviors>
        <w:guid w:val="{A3A1298C-FDDF-4EA1-8970-0EEF3A24CC8D}"/>
      </w:docPartPr>
      <w:docPartBody>
        <w:p w:rsidR="00D55046" w:rsidRDefault="004E76B4" w:rsidP="004E76B4">
          <w:pPr>
            <w:pStyle w:val="C7E07BE91A0349D89870FC38A794DF91"/>
          </w:pPr>
          <w:r w:rsidRPr="003A71FA">
            <w:rPr>
              <w:rStyle w:val="PlaceholderText"/>
            </w:rPr>
            <w:t>Choose an item.</w:t>
          </w:r>
        </w:p>
      </w:docPartBody>
    </w:docPart>
    <w:docPart>
      <w:docPartPr>
        <w:name w:val="94AAE299B363472E8754AC8B3932EA32"/>
        <w:category>
          <w:name w:val="General"/>
          <w:gallery w:val="placeholder"/>
        </w:category>
        <w:types>
          <w:type w:val="bbPlcHdr"/>
        </w:types>
        <w:behaviors>
          <w:behavior w:val="content"/>
        </w:behaviors>
        <w:guid w:val="{B3EF03DE-7BB9-47DE-834F-978118B0A8F1}"/>
      </w:docPartPr>
      <w:docPartBody>
        <w:p w:rsidR="00D55046" w:rsidRDefault="004E76B4" w:rsidP="004E76B4">
          <w:pPr>
            <w:pStyle w:val="94AAE299B363472E8754AC8B3932EA32"/>
          </w:pPr>
          <w:r w:rsidRPr="00F87BE0">
            <w:rPr>
              <w:rStyle w:val="PlaceholderText"/>
            </w:rPr>
            <w:t>Choose an item.</w:t>
          </w:r>
        </w:p>
      </w:docPartBody>
    </w:docPart>
    <w:docPart>
      <w:docPartPr>
        <w:name w:val="F2E6DE61D5DE4EF6BA9A01B43E4403D2"/>
        <w:category>
          <w:name w:val="General"/>
          <w:gallery w:val="placeholder"/>
        </w:category>
        <w:types>
          <w:type w:val="bbPlcHdr"/>
        </w:types>
        <w:behaviors>
          <w:behavior w:val="content"/>
        </w:behaviors>
        <w:guid w:val="{2F23CD0E-403D-4CC7-9AE6-F91B353E70AC}"/>
      </w:docPartPr>
      <w:docPartBody>
        <w:p w:rsidR="00D55046" w:rsidRDefault="004E76B4" w:rsidP="004E76B4">
          <w:pPr>
            <w:pStyle w:val="F2E6DE61D5DE4EF6BA9A01B43E4403D2"/>
          </w:pPr>
          <w:r w:rsidRPr="00F87BE0">
            <w:rPr>
              <w:rStyle w:val="PlaceholderText"/>
            </w:rPr>
            <w:t>Choose an item.</w:t>
          </w:r>
        </w:p>
      </w:docPartBody>
    </w:docPart>
    <w:docPart>
      <w:docPartPr>
        <w:name w:val="D0E03D6CDA05432BBC47EDC36A8FF1F1"/>
        <w:category>
          <w:name w:val="General"/>
          <w:gallery w:val="placeholder"/>
        </w:category>
        <w:types>
          <w:type w:val="bbPlcHdr"/>
        </w:types>
        <w:behaviors>
          <w:behavior w:val="content"/>
        </w:behaviors>
        <w:guid w:val="{D0600F1C-F906-496F-8538-06B59117ED6A}"/>
      </w:docPartPr>
      <w:docPartBody>
        <w:p w:rsidR="00D55046" w:rsidRDefault="004E76B4" w:rsidP="004E76B4">
          <w:pPr>
            <w:pStyle w:val="D0E03D6CDA05432BBC47EDC36A8FF1F1"/>
          </w:pPr>
          <w:r w:rsidRPr="003A71FA">
            <w:rPr>
              <w:rStyle w:val="PlaceholderText"/>
            </w:rPr>
            <w:t>Choose an item.</w:t>
          </w:r>
        </w:p>
      </w:docPartBody>
    </w:docPart>
    <w:docPart>
      <w:docPartPr>
        <w:name w:val="D5175FDAEEE645CD8A793502396FEC84"/>
        <w:category>
          <w:name w:val="General"/>
          <w:gallery w:val="placeholder"/>
        </w:category>
        <w:types>
          <w:type w:val="bbPlcHdr"/>
        </w:types>
        <w:behaviors>
          <w:behavior w:val="content"/>
        </w:behaviors>
        <w:guid w:val="{293E1489-CA7C-4A30-9576-FD58A1106772}"/>
      </w:docPartPr>
      <w:docPartBody>
        <w:p w:rsidR="00D55046" w:rsidRDefault="004E76B4" w:rsidP="004E76B4">
          <w:pPr>
            <w:pStyle w:val="D5175FDAEEE645CD8A793502396FEC84"/>
          </w:pPr>
          <w:r w:rsidRPr="00F87BE0">
            <w:rPr>
              <w:rStyle w:val="PlaceholderText"/>
            </w:rPr>
            <w:t>Choose an item.</w:t>
          </w:r>
        </w:p>
      </w:docPartBody>
    </w:docPart>
    <w:docPart>
      <w:docPartPr>
        <w:name w:val="35F1E7957A374EAAA8315A696CA765A2"/>
        <w:category>
          <w:name w:val="General"/>
          <w:gallery w:val="placeholder"/>
        </w:category>
        <w:types>
          <w:type w:val="bbPlcHdr"/>
        </w:types>
        <w:behaviors>
          <w:behavior w:val="content"/>
        </w:behaviors>
        <w:guid w:val="{A4165481-4802-4C45-9431-AA157FFC4BFD}"/>
      </w:docPartPr>
      <w:docPartBody>
        <w:p w:rsidR="00D55046" w:rsidRDefault="004E76B4" w:rsidP="004E76B4">
          <w:pPr>
            <w:pStyle w:val="35F1E7957A374EAAA8315A696CA765A2"/>
          </w:pPr>
          <w:r w:rsidRPr="00F87BE0">
            <w:rPr>
              <w:rStyle w:val="PlaceholderText"/>
            </w:rPr>
            <w:t>Choose an item.</w:t>
          </w:r>
        </w:p>
      </w:docPartBody>
    </w:docPart>
    <w:docPart>
      <w:docPartPr>
        <w:name w:val="DDE1F7138B9C405CA24CD809E38D11C9"/>
        <w:category>
          <w:name w:val="General"/>
          <w:gallery w:val="placeholder"/>
        </w:category>
        <w:types>
          <w:type w:val="bbPlcHdr"/>
        </w:types>
        <w:behaviors>
          <w:behavior w:val="content"/>
        </w:behaviors>
        <w:guid w:val="{51662F15-5BFB-4640-BC76-B7FD39842484}"/>
      </w:docPartPr>
      <w:docPartBody>
        <w:p w:rsidR="00D55046" w:rsidRDefault="004E76B4" w:rsidP="004E76B4">
          <w:pPr>
            <w:pStyle w:val="DDE1F7138B9C405CA24CD809E38D11C9"/>
          </w:pPr>
          <w:r w:rsidRPr="003A71FA">
            <w:rPr>
              <w:rStyle w:val="PlaceholderText"/>
            </w:rPr>
            <w:t>Choose an item.</w:t>
          </w:r>
        </w:p>
      </w:docPartBody>
    </w:docPart>
    <w:docPart>
      <w:docPartPr>
        <w:name w:val="3B433A8A8FC74F02ACF3B566011310DD"/>
        <w:category>
          <w:name w:val="General"/>
          <w:gallery w:val="placeholder"/>
        </w:category>
        <w:types>
          <w:type w:val="bbPlcHdr"/>
        </w:types>
        <w:behaviors>
          <w:behavior w:val="content"/>
        </w:behaviors>
        <w:guid w:val="{5E56A73B-8726-4725-8F62-47BB150F9E20}"/>
      </w:docPartPr>
      <w:docPartBody>
        <w:p w:rsidR="00D55046" w:rsidRDefault="004E76B4" w:rsidP="004E76B4">
          <w:pPr>
            <w:pStyle w:val="3B433A8A8FC74F02ACF3B566011310DD"/>
          </w:pPr>
          <w:r w:rsidRPr="00F87BE0">
            <w:rPr>
              <w:rStyle w:val="PlaceholderText"/>
            </w:rPr>
            <w:t>Choose an item.</w:t>
          </w:r>
        </w:p>
      </w:docPartBody>
    </w:docPart>
    <w:docPart>
      <w:docPartPr>
        <w:name w:val="ADA3E30062374D74A2790081A2E54704"/>
        <w:category>
          <w:name w:val="General"/>
          <w:gallery w:val="placeholder"/>
        </w:category>
        <w:types>
          <w:type w:val="bbPlcHdr"/>
        </w:types>
        <w:behaviors>
          <w:behavior w:val="content"/>
        </w:behaviors>
        <w:guid w:val="{22E0B6BC-2F68-4BEC-BD76-ED59A8002F48}"/>
      </w:docPartPr>
      <w:docPartBody>
        <w:p w:rsidR="00D55046" w:rsidRDefault="004E76B4" w:rsidP="004E76B4">
          <w:pPr>
            <w:pStyle w:val="ADA3E30062374D74A2790081A2E54704"/>
          </w:pPr>
          <w:r w:rsidRPr="00F87BE0">
            <w:rPr>
              <w:rStyle w:val="PlaceholderText"/>
            </w:rPr>
            <w:t>Choose an item.</w:t>
          </w:r>
        </w:p>
      </w:docPartBody>
    </w:docPart>
    <w:docPart>
      <w:docPartPr>
        <w:name w:val="AB81F39745314216A1FA1E1989E19793"/>
        <w:category>
          <w:name w:val="General"/>
          <w:gallery w:val="placeholder"/>
        </w:category>
        <w:types>
          <w:type w:val="bbPlcHdr"/>
        </w:types>
        <w:behaviors>
          <w:behavior w:val="content"/>
        </w:behaviors>
        <w:guid w:val="{9DCFB1DF-0DC3-4D5D-84D0-F1E1EBF7AFC8}"/>
      </w:docPartPr>
      <w:docPartBody>
        <w:p w:rsidR="00D55046" w:rsidRDefault="004E76B4" w:rsidP="004E76B4">
          <w:pPr>
            <w:pStyle w:val="AB81F39745314216A1FA1E1989E19793"/>
          </w:pPr>
          <w:r w:rsidRPr="003A71FA">
            <w:rPr>
              <w:rStyle w:val="PlaceholderText"/>
            </w:rPr>
            <w:t>Choose an item.</w:t>
          </w:r>
        </w:p>
      </w:docPartBody>
    </w:docPart>
    <w:docPart>
      <w:docPartPr>
        <w:name w:val="16F2F9F674794888AA9379B30E6DD710"/>
        <w:category>
          <w:name w:val="General"/>
          <w:gallery w:val="placeholder"/>
        </w:category>
        <w:types>
          <w:type w:val="bbPlcHdr"/>
        </w:types>
        <w:behaviors>
          <w:behavior w:val="content"/>
        </w:behaviors>
        <w:guid w:val="{1E5FBBE7-9D5F-4AFB-945F-AE5113CFD6FA}"/>
      </w:docPartPr>
      <w:docPartBody>
        <w:p w:rsidR="00D55046" w:rsidRDefault="004E76B4" w:rsidP="004E76B4">
          <w:pPr>
            <w:pStyle w:val="16F2F9F674794888AA9379B30E6DD710"/>
          </w:pPr>
          <w:r w:rsidRPr="00F87BE0">
            <w:rPr>
              <w:rStyle w:val="PlaceholderText"/>
            </w:rPr>
            <w:t>Choose an item.</w:t>
          </w:r>
        </w:p>
      </w:docPartBody>
    </w:docPart>
    <w:docPart>
      <w:docPartPr>
        <w:name w:val="40B93FA2BAC04402A4C48DA6BFD77611"/>
        <w:category>
          <w:name w:val="General"/>
          <w:gallery w:val="placeholder"/>
        </w:category>
        <w:types>
          <w:type w:val="bbPlcHdr"/>
        </w:types>
        <w:behaviors>
          <w:behavior w:val="content"/>
        </w:behaviors>
        <w:guid w:val="{A66C70C7-CC3F-4D6D-8F6A-8DF6ED2A4B67}"/>
      </w:docPartPr>
      <w:docPartBody>
        <w:p w:rsidR="00D55046" w:rsidRDefault="004E76B4" w:rsidP="004E76B4">
          <w:pPr>
            <w:pStyle w:val="40B93FA2BAC04402A4C48DA6BFD77611"/>
          </w:pPr>
          <w:r w:rsidRPr="00F87BE0">
            <w:rPr>
              <w:rStyle w:val="PlaceholderText"/>
            </w:rPr>
            <w:t>Choose an item.</w:t>
          </w:r>
        </w:p>
      </w:docPartBody>
    </w:docPart>
    <w:docPart>
      <w:docPartPr>
        <w:name w:val="6F7E7854930241208A797D08F73BD489"/>
        <w:category>
          <w:name w:val="General"/>
          <w:gallery w:val="placeholder"/>
        </w:category>
        <w:types>
          <w:type w:val="bbPlcHdr"/>
        </w:types>
        <w:behaviors>
          <w:behavior w:val="content"/>
        </w:behaviors>
        <w:guid w:val="{3C9084F1-FDCE-4925-9441-F591EDD0EBBE}"/>
      </w:docPartPr>
      <w:docPartBody>
        <w:p w:rsidR="00D55046" w:rsidRDefault="004E76B4" w:rsidP="004E76B4">
          <w:pPr>
            <w:pStyle w:val="6F7E7854930241208A797D08F73BD489"/>
          </w:pPr>
          <w:r w:rsidRPr="00F87BE0">
            <w:rPr>
              <w:rStyle w:val="PlaceholderText"/>
            </w:rPr>
            <w:t>Choose an item.</w:t>
          </w:r>
        </w:p>
      </w:docPartBody>
    </w:docPart>
    <w:docPart>
      <w:docPartPr>
        <w:name w:val="21E023BD624547E49593821E4AC22026"/>
        <w:category>
          <w:name w:val="General"/>
          <w:gallery w:val="placeholder"/>
        </w:category>
        <w:types>
          <w:type w:val="bbPlcHdr"/>
        </w:types>
        <w:behaviors>
          <w:behavior w:val="content"/>
        </w:behaviors>
        <w:guid w:val="{A6E195B3-F262-4020-A583-A85458F46927}"/>
      </w:docPartPr>
      <w:docPartBody>
        <w:p w:rsidR="00D55046" w:rsidRDefault="004E76B4" w:rsidP="004E76B4">
          <w:pPr>
            <w:pStyle w:val="21E023BD624547E49593821E4AC22026"/>
          </w:pPr>
          <w:r w:rsidRPr="00F87BE0">
            <w:rPr>
              <w:rStyle w:val="PlaceholderText"/>
            </w:rPr>
            <w:t>Choose an item.</w:t>
          </w:r>
        </w:p>
      </w:docPartBody>
    </w:docPart>
    <w:docPart>
      <w:docPartPr>
        <w:name w:val="5E34156BC2534CA19781D4E8F50899E0"/>
        <w:category>
          <w:name w:val="General"/>
          <w:gallery w:val="placeholder"/>
        </w:category>
        <w:types>
          <w:type w:val="bbPlcHdr"/>
        </w:types>
        <w:behaviors>
          <w:behavior w:val="content"/>
        </w:behaviors>
        <w:guid w:val="{3AA3F0C1-B307-4482-BC98-D2180C1B7FED}"/>
      </w:docPartPr>
      <w:docPartBody>
        <w:p w:rsidR="00D55046" w:rsidRDefault="004E76B4" w:rsidP="004E76B4">
          <w:pPr>
            <w:pStyle w:val="5E34156BC2534CA19781D4E8F50899E0"/>
          </w:pPr>
          <w:r w:rsidRPr="003A71FA">
            <w:rPr>
              <w:rStyle w:val="PlaceholderText"/>
            </w:rPr>
            <w:t>Choose an item.</w:t>
          </w:r>
        </w:p>
      </w:docPartBody>
    </w:docPart>
    <w:docPart>
      <w:docPartPr>
        <w:name w:val="31E8180D0E7042CE812A86A2651863B5"/>
        <w:category>
          <w:name w:val="General"/>
          <w:gallery w:val="placeholder"/>
        </w:category>
        <w:types>
          <w:type w:val="bbPlcHdr"/>
        </w:types>
        <w:behaviors>
          <w:behavior w:val="content"/>
        </w:behaviors>
        <w:guid w:val="{DDC37D8D-28AF-4DC6-81D5-C00552755D29}"/>
      </w:docPartPr>
      <w:docPartBody>
        <w:p w:rsidR="00D55046" w:rsidRDefault="004E76B4" w:rsidP="004E76B4">
          <w:pPr>
            <w:pStyle w:val="31E8180D0E7042CE812A86A2651863B5"/>
          </w:pPr>
          <w:r w:rsidRPr="00F87BE0">
            <w:rPr>
              <w:rStyle w:val="PlaceholderText"/>
            </w:rPr>
            <w:t>Choose an item.</w:t>
          </w:r>
        </w:p>
      </w:docPartBody>
    </w:docPart>
    <w:docPart>
      <w:docPartPr>
        <w:name w:val="4E170D0794AE4545861D5DD18F6D6809"/>
        <w:category>
          <w:name w:val="General"/>
          <w:gallery w:val="placeholder"/>
        </w:category>
        <w:types>
          <w:type w:val="bbPlcHdr"/>
        </w:types>
        <w:behaviors>
          <w:behavior w:val="content"/>
        </w:behaviors>
        <w:guid w:val="{DE0F54EF-DAFD-4C15-BB99-6B88876E1669}"/>
      </w:docPartPr>
      <w:docPartBody>
        <w:p w:rsidR="00D55046" w:rsidRDefault="004E76B4" w:rsidP="004E76B4">
          <w:pPr>
            <w:pStyle w:val="4E170D0794AE4545861D5DD18F6D6809"/>
          </w:pPr>
          <w:r w:rsidRPr="003A71FA">
            <w:rPr>
              <w:rStyle w:val="PlaceholderText"/>
            </w:rPr>
            <w:t>Choose an item.</w:t>
          </w:r>
        </w:p>
      </w:docPartBody>
    </w:docPart>
    <w:docPart>
      <w:docPartPr>
        <w:name w:val="BF6C6B7E5C41435AB4ADB2CDB0F4E7D4"/>
        <w:category>
          <w:name w:val="General"/>
          <w:gallery w:val="placeholder"/>
        </w:category>
        <w:types>
          <w:type w:val="bbPlcHdr"/>
        </w:types>
        <w:behaviors>
          <w:behavior w:val="content"/>
        </w:behaviors>
        <w:guid w:val="{10D92145-EE5D-4A67-A323-C2A7B71892D7}"/>
      </w:docPartPr>
      <w:docPartBody>
        <w:p w:rsidR="00D55046" w:rsidRDefault="004E76B4" w:rsidP="004E76B4">
          <w:pPr>
            <w:pStyle w:val="BF6C6B7E5C41435AB4ADB2CDB0F4E7D4"/>
          </w:pPr>
          <w:r w:rsidRPr="00F87BE0">
            <w:rPr>
              <w:rStyle w:val="PlaceholderText"/>
            </w:rPr>
            <w:t>Choose an item.</w:t>
          </w:r>
        </w:p>
      </w:docPartBody>
    </w:docPart>
    <w:docPart>
      <w:docPartPr>
        <w:name w:val="1D880D66C5C74D02A3CC885407CA296C"/>
        <w:category>
          <w:name w:val="General"/>
          <w:gallery w:val="placeholder"/>
        </w:category>
        <w:types>
          <w:type w:val="bbPlcHdr"/>
        </w:types>
        <w:behaviors>
          <w:behavior w:val="content"/>
        </w:behaviors>
        <w:guid w:val="{1D946D5F-B05A-41B4-AD55-9282AC9A59BC}"/>
      </w:docPartPr>
      <w:docPartBody>
        <w:p w:rsidR="00D55046" w:rsidRDefault="004E76B4" w:rsidP="004E76B4">
          <w:pPr>
            <w:pStyle w:val="1D880D66C5C74D02A3CC885407CA296C"/>
          </w:pPr>
          <w:r w:rsidRPr="003A71FA">
            <w:rPr>
              <w:rStyle w:val="PlaceholderText"/>
            </w:rPr>
            <w:t>Choose an item.</w:t>
          </w:r>
        </w:p>
      </w:docPartBody>
    </w:docPart>
    <w:docPart>
      <w:docPartPr>
        <w:name w:val="255CF5E4B1744031BD36EF7501D51C78"/>
        <w:category>
          <w:name w:val="General"/>
          <w:gallery w:val="placeholder"/>
        </w:category>
        <w:types>
          <w:type w:val="bbPlcHdr"/>
        </w:types>
        <w:behaviors>
          <w:behavior w:val="content"/>
        </w:behaviors>
        <w:guid w:val="{DE573505-D72B-4297-8E18-E2DF0C2A62E4}"/>
      </w:docPartPr>
      <w:docPartBody>
        <w:p w:rsidR="00D55046" w:rsidRDefault="004E76B4" w:rsidP="004E76B4">
          <w:pPr>
            <w:pStyle w:val="255CF5E4B1744031BD36EF7501D51C78"/>
          </w:pPr>
          <w:r w:rsidRPr="00F87BE0">
            <w:rPr>
              <w:rStyle w:val="PlaceholderText"/>
            </w:rPr>
            <w:t>Choose an item.</w:t>
          </w:r>
        </w:p>
      </w:docPartBody>
    </w:docPart>
    <w:docPart>
      <w:docPartPr>
        <w:name w:val="9A5443A0917C4F8E97CDBBE85F1931D9"/>
        <w:category>
          <w:name w:val="General"/>
          <w:gallery w:val="placeholder"/>
        </w:category>
        <w:types>
          <w:type w:val="bbPlcHdr"/>
        </w:types>
        <w:behaviors>
          <w:behavior w:val="content"/>
        </w:behaviors>
        <w:guid w:val="{03FC106D-7F89-4807-B5B7-EC5F01F496F4}"/>
      </w:docPartPr>
      <w:docPartBody>
        <w:p w:rsidR="00D55046" w:rsidRDefault="004E76B4" w:rsidP="004E76B4">
          <w:pPr>
            <w:pStyle w:val="9A5443A0917C4F8E97CDBBE85F1931D9"/>
          </w:pPr>
          <w:r w:rsidRPr="003A71FA">
            <w:rPr>
              <w:rStyle w:val="PlaceholderText"/>
            </w:rPr>
            <w:t>Choose an item.</w:t>
          </w:r>
        </w:p>
      </w:docPartBody>
    </w:docPart>
    <w:docPart>
      <w:docPartPr>
        <w:name w:val="69ED8EB51AC14C51B50EA5E03F6318C3"/>
        <w:category>
          <w:name w:val="General"/>
          <w:gallery w:val="placeholder"/>
        </w:category>
        <w:types>
          <w:type w:val="bbPlcHdr"/>
        </w:types>
        <w:behaviors>
          <w:behavior w:val="content"/>
        </w:behaviors>
        <w:guid w:val="{37931D75-3126-460B-84BC-2FEA4A25F309}"/>
      </w:docPartPr>
      <w:docPartBody>
        <w:p w:rsidR="00D55046" w:rsidRDefault="004E76B4" w:rsidP="004E76B4">
          <w:pPr>
            <w:pStyle w:val="69ED8EB51AC14C51B50EA5E03F6318C3"/>
          </w:pPr>
          <w:r w:rsidRPr="00F87BE0">
            <w:rPr>
              <w:rStyle w:val="PlaceholderText"/>
            </w:rPr>
            <w:t>Choose an item.</w:t>
          </w:r>
        </w:p>
      </w:docPartBody>
    </w:docPart>
    <w:docPart>
      <w:docPartPr>
        <w:name w:val="4485541FE4834FE4BA981475FC8712DB"/>
        <w:category>
          <w:name w:val="General"/>
          <w:gallery w:val="placeholder"/>
        </w:category>
        <w:types>
          <w:type w:val="bbPlcHdr"/>
        </w:types>
        <w:behaviors>
          <w:behavior w:val="content"/>
        </w:behaviors>
        <w:guid w:val="{E531CB12-105A-4F83-8994-85B4315D5E32}"/>
      </w:docPartPr>
      <w:docPartBody>
        <w:p w:rsidR="00D55046" w:rsidRDefault="004E76B4" w:rsidP="004E76B4">
          <w:pPr>
            <w:pStyle w:val="4485541FE4834FE4BA981475FC8712DB"/>
          </w:pPr>
          <w:r w:rsidRPr="00F87BE0">
            <w:rPr>
              <w:rStyle w:val="PlaceholderText"/>
            </w:rPr>
            <w:t>Choose an item.</w:t>
          </w:r>
        </w:p>
      </w:docPartBody>
    </w:docPart>
    <w:docPart>
      <w:docPartPr>
        <w:name w:val="A0A263C1845946638F0D305B493105B6"/>
        <w:category>
          <w:name w:val="General"/>
          <w:gallery w:val="placeholder"/>
        </w:category>
        <w:types>
          <w:type w:val="bbPlcHdr"/>
        </w:types>
        <w:behaviors>
          <w:behavior w:val="content"/>
        </w:behaviors>
        <w:guid w:val="{A2274D88-2D51-4446-8008-98D45D83ADDF}"/>
      </w:docPartPr>
      <w:docPartBody>
        <w:p w:rsidR="00D55046" w:rsidRDefault="004E76B4" w:rsidP="004E76B4">
          <w:pPr>
            <w:pStyle w:val="A0A263C1845946638F0D305B493105B6"/>
          </w:pPr>
          <w:r w:rsidRPr="00F87BE0">
            <w:rPr>
              <w:rStyle w:val="PlaceholderText"/>
            </w:rPr>
            <w:t>Choose an item.</w:t>
          </w:r>
        </w:p>
      </w:docPartBody>
    </w:docPart>
    <w:docPart>
      <w:docPartPr>
        <w:name w:val="AEF5AD7E429C4D64AECC23F31D79BE2A"/>
        <w:category>
          <w:name w:val="General"/>
          <w:gallery w:val="placeholder"/>
        </w:category>
        <w:types>
          <w:type w:val="bbPlcHdr"/>
        </w:types>
        <w:behaviors>
          <w:behavior w:val="content"/>
        </w:behaviors>
        <w:guid w:val="{57E9B278-7EEF-45D6-9666-B0326B3FB09C}"/>
      </w:docPartPr>
      <w:docPartBody>
        <w:p w:rsidR="00D55046" w:rsidRDefault="004E76B4" w:rsidP="004E76B4">
          <w:pPr>
            <w:pStyle w:val="AEF5AD7E429C4D64AECC23F31D79BE2A"/>
          </w:pPr>
          <w:r w:rsidRPr="00F87BE0">
            <w:rPr>
              <w:rStyle w:val="PlaceholderText"/>
            </w:rPr>
            <w:t>Choose an item.</w:t>
          </w:r>
        </w:p>
      </w:docPartBody>
    </w:docPart>
    <w:docPart>
      <w:docPartPr>
        <w:name w:val="72986820E3D249868A80B624DDC7667B"/>
        <w:category>
          <w:name w:val="General"/>
          <w:gallery w:val="placeholder"/>
        </w:category>
        <w:types>
          <w:type w:val="bbPlcHdr"/>
        </w:types>
        <w:behaviors>
          <w:behavior w:val="content"/>
        </w:behaviors>
        <w:guid w:val="{2DA246FC-7946-4BA8-A5F3-D4DC8D0EE768}"/>
      </w:docPartPr>
      <w:docPartBody>
        <w:p w:rsidR="00D55046" w:rsidRDefault="004E76B4" w:rsidP="004E76B4">
          <w:pPr>
            <w:pStyle w:val="72986820E3D249868A80B624DDC7667B"/>
          </w:pPr>
          <w:r w:rsidRPr="003A71FA">
            <w:rPr>
              <w:rStyle w:val="PlaceholderText"/>
            </w:rPr>
            <w:t>Choose an item.</w:t>
          </w:r>
        </w:p>
      </w:docPartBody>
    </w:docPart>
    <w:docPart>
      <w:docPartPr>
        <w:name w:val="FAC687C9884D415480EB02DEC73C966E"/>
        <w:category>
          <w:name w:val="General"/>
          <w:gallery w:val="placeholder"/>
        </w:category>
        <w:types>
          <w:type w:val="bbPlcHdr"/>
        </w:types>
        <w:behaviors>
          <w:behavior w:val="content"/>
        </w:behaviors>
        <w:guid w:val="{E5FA361A-B281-433B-831B-85D536D05177}"/>
      </w:docPartPr>
      <w:docPartBody>
        <w:p w:rsidR="00D55046" w:rsidRDefault="004E76B4" w:rsidP="004E76B4">
          <w:pPr>
            <w:pStyle w:val="FAC687C9884D415480EB02DEC73C966E"/>
          </w:pPr>
          <w:r w:rsidRPr="00F87BE0">
            <w:rPr>
              <w:rStyle w:val="PlaceholderText"/>
            </w:rPr>
            <w:t>Choose an item.</w:t>
          </w:r>
        </w:p>
      </w:docPartBody>
    </w:docPart>
    <w:docPart>
      <w:docPartPr>
        <w:name w:val="30869DF3BF0C47ACB46C0D37B08024FF"/>
        <w:category>
          <w:name w:val="General"/>
          <w:gallery w:val="placeholder"/>
        </w:category>
        <w:types>
          <w:type w:val="bbPlcHdr"/>
        </w:types>
        <w:behaviors>
          <w:behavior w:val="content"/>
        </w:behaviors>
        <w:guid w:val="{ED909154-2C29-48D9-A460-E02B94559113}"/>
      </w:docPartPr>
      <w:docPartBody>
        <w:p w:rsidR="00D55046" w:rsidRDefault="004E76B4" w:rsidP="004E76B4">
          <w:pPr>
            <w:pStyle w:val="30869DF3BF0C47ACB46C0D37B08024FF"/>
          </w:pPr>
          <w:r w:rsidRPr="003A71FA">
            <w:rPr>
              <w:rStyle w:val="PlaceholderText"/>
            </w:rPr>
            <w:t>Choose an item.</w:t>
          </w:r>
        </w:p>
      </w:docPartBody>
    </w:docPart>
    <w:docPart>
      <w:docPartPr>
        <w:name w:val="4E7B76258DBB426CBA9CD3C5A527F6E0"/>
        <w:category>
          <w:name w:val="General"/>
          <w:gallery w:val="placeholder"/>
        </w:category>
        <w:types>
          <w:type w:val="bbPlcHdr"/>
        </w:types>
        <w:behaviors>
          <w:behavior w:val="content"/>
        </w:behaviors>
        <w:guid w:val="{DD79659D-371F-43B8-AC7E-502C32F07A56}"/>
      </w:docPartPr>
      <w:docPartBody>
        <w:p w:rsidR="00D55046" w:rsidRDefault="004E76B4" w:rsidP="004E76B4">
          <w:pPr>
            <w:pStyle w:val="4E7B76258DBB426CBA9CD3C5A527F6E0"/>
          </w:pPr>
          <w:r w:rsidRPr="00F87BE0">
            <w:rPr>
              <w:rStyle w:val="PlaceholderText"/>
            </w:rPr>
            <w:t>Choose an item.</w:t>
          </w:r>
        </w:p>
      </w:docPartBody>
    </w:docPart>
    <w:docPart>
      <w:docPartPr>
        <w:name w:val="2B411236729C454BA03461FA2A308D35"/>
        <w:category>
          <w:name w:val="General"/>
          <w:gallery w:val="placeholder"/>
        </w:category>
        <w:types>
          <w:type w:val="bbPlcHdr"/>
        </w:types>
        <w:behaviors>
          <w:behavior w:val="content"/>
        </w:behaviors>
        <w:guid w:val="{AE85FA85-BE46-4433-A5D3-932502E893EB}"/>
      </w:docPartPr>
      <w:docPartBody>
        <w:p w:rsidR="00D55046" w:rsidRDefault="004E76B4" w:rsidP="004E76B4">
          <w:pPr>
            <w:pStyle w:val="2B411236729C454BA03461FA2A308D35"/>
          </w:pPr>
          <w:r w:rsidRPr="003A71FA">
            <w:rPr>
              <w:rStyle w:val="PlaceholderText"/>
            </w:rPr>
            <w:t>Choose an item.</w:t>
          </w:r>
        </w:p>
      </w:docPartBody>
    </w:docPart>
    <w:docPart>
      <w:docPartPr>
        <w:name w:val="623F61965D6F4992982B325014B23B3F"/>
        <w:category>
          <w:name w:val="General"/>
          <w:gallery w:val="placeholder"/>
        </w:category>
        <w:types>
          <w:type w:val="bbPlcHdr"/>
        </w:types>
        <w:behaviors>
          <w:behavior w:val="content"/>
        </w:behaviors>
        <w:guid w:val="{BE4818EC-7C9C-4D55-A4DB-25FCE28952D7}"/>
      </w:docPartPr>
      <w:docPartBody>
        <w:p w:rsidR="00D55046" w:rsidRDefault="004E76B4" w:rsidP="004E76B4">
          <w:pPr>
            <w:pStyle w:val="623F61965D6F4992982B325014B23B3F"/>
          </w:pPr>
          <w:r w:rsidRPr="00F87BE0">
            <w:rPr>
              <w:rStyle w:val="PlaceholderText"/>
            </w:rPr>
            <w:t>Choose an item.</w:t>
          </w:r>
        </w:p>
      </w:docPartBody>
    </w:docPart>
    <w:docPart>
      <w:docPartPr>
        <w:name w:val="C39A125C9D8F4CB0A80E1FBABBF09A2B"/>
        <w:category>
          <w:name w:val="General"/>
          <w:gallery w:val="placeholder"/>
        </w:category>
        <w:types>
          <w:type w:val="bbPlcHdr"/>
        </w:types>
        <w:behaviors>
          <w:behavior w:val="content"/>
        </w:behaviors>
        <w:guid w:val="{B12F3C6F-A317-46D1-AB44-C31283B876DD}"/>
      </w:docPartPr>
      <w:docPartBody>
        <w:p w:rsidR="00D55046" w:rsidRDefault="004E76B4" w:rsidP="004E76B4">
          <w:pPr>
            <w:pStyle w:val="C39A125C9D8F4CB0A80E1FBABBF09A2B"/>
          </w:pPr>
          <w:r w:rsidRPr="003A71FA">
            <w:rPr>
              <w:rStyle w:val="PlaceholderText"/>
            </w:rPr>
            <w:t>Choose an item.</w:t>
          </w:r>
        </w:p>
      </w:docPartBody>
    </w:docPart>
    <w:docPart>
      <w:docPartPr>
        <w:name w:val="6245C185970A4E12A8B0E6E7E3CF1710"/>
        <w:category>
          <w:name w:val="General"/>
          <w:gallery w:val="placeholder"/>
        </w:category>
        <w:types>
          <w:type w:val="bbPlcHdr"/>
        </w:types>
        <w:behaviors>
          <w:behavior w:val="content"/>
        </w:behaviors>
        <w:guid w:val="{666E9969-1284-42F0-9136-E131085A3D44}"/>
      </w:docPartPr>
      <w:docPartBody>
        <w:p w:rsidR="00D55046" w:rsidRDefault="004E76B4" w:rsidP="004E76B4">
          <w:pPr>
            <w:pStyle w:val="6245C185970A4E12A8B0E6E7E3CF1710"/>
          </w:pPr>
          <w:r w:rsidRPr="00F87BE0">
            <w:rPr>
              <w:rStyle w:val="PlaceholderText"/>
            </w:rPr>
            <w:t>Choose an item.</w:t>
          </w:r>
        </w:p>
      </w:docPartBody>
    </w:docPart>
    <w:docPart>
      <w:docPartPr>
        <w:name w:val="D39C1978374B41B192E929F3A9EA574C"/>
        <w:category>
          <w:name w:val="General"/>
          <w:gallery w:val="placeholder"/>
        </w:category>
        <w:types>
          <w:type w:val="bbPlcHdr"/>
        </w:types>
        <w:behaviors>
          <w:behavior w:val="content"/>
        </w:behaviors>
        <w:guid w:val="{ADBF8A86-1824-48D1-BC78-AB4DF7B42753}"/>
      </w:docPartPr>
      <w:docPartBody>
        <w:p w:rsidR="00D55046" w:rsidRDefault="004E76B4" w:rsidP="004E76B4">
          <w:pPr>
            <w:pStyle w:val="D39C1978374B41B192E929F3A9EA574C"/>
          </w:pPr>
          <w:r w:rsidRPr="00F87BE0">
            <w:rPr>
              <w:rStyle w:val="PlaceholderText"/>
            </w:rPr>
            <w:t>Choose an item.</w:t>
          </w:r>
        </w:p>
      </w:docPartBody>
    </w:docPart>
    <w:docPart>
      <w:docPartPr>
        <w:name w:val="80C2128CB46A48339B39989068AC1116"/>
        <w:category>
          <w:name w:val="General"/>
          <w:gallery w:val="placeholder"/>
        </w:category>
        <w:types>
          <w:type w:val="bbPlcHdr"/>
        </w:types>
        <w:behaviors>
          <w:behavior w:val="content"/>
        </w:behaviors>
        <w:guid w:val="{39D7578E-9313-4B1A-8ACD-BF18E3C3CA33}"/>
      </w:docPartPr>
      <w:docPartBody>
        <w:p w:rsidR="00D55046" w:rsidRDefault="004E76B4" w:rsidP="004E76B4">
          <w:pPr>
            <w:pStyle w:val="80C2128CB46A48339B39989068AC1116"/>
          </w:pPr>
          <w:r w:rsidRPr="00F87BE0">
            <w:rPr>
              <w:rStyle w:val="PlaceholderText"/>
            </w:rPr>
            <w:t>Choose an item.</w:t>
          </w:r>
        </w:p>
      </w:docPartBody>
    </w:docPart>
    <w:docPart>
      <w:docPartPr>
        <w:name w:val="91CC9EB151D548ED9735E1985007ABC5"/>
        <w:category>
          <w:name w:val="General"/>
          <w:gallery w:val="placeholder"/>
        </w:category>
        <w:types>
          <w:type w:val="bbPlcHdr"/>
        </w:types>
        <w:behaviors>
          <w:behavior w:val="content"/>
        </w:behaviors>
        <w:guid w:val="{0E55FE34-5306-4326-94A4-8ACAA7A1E878}"/>
      </w:docPartPr>
      <w:docPartBody>
        <w:p w:rsidR="00D55046" w:rsidRDefault="004E76B4" w:rsidP="004E76B4">
          <w:pPr>
            <w:pStyle w:val="91CC9EB151D548ED9735E1985007ABC5"/>
          </w:pPr>
          <w:r w:rsidRPr="00F87BE0">
            <w:rPr>
              <w:rStyle w:val="PlaceholderText"/>
            </w:rPr>
            <w:t>Choose an item.</w:t>
          </w:r>
        </w:p>
      </w:docPartBody>
    </w:docPart>
    <w:docPart>
      <w:docPartPr>
        <w:name w:val="E575BF8E0B094579998C6A3EFF95D1CC"/>
        <w:category>
          <w:name w:val="General"/>
          <w:gallery w:val="placeholder"/>
        </w:category>
        <w:types>
          <w:type w:val="bbPlcHdr"/>
        </w:types>
        <w:behaviors>
          <w:behavior w:val="content"/>
        </w:behaviors>
        <w:guid w:val="{503995B6-DE75-4001-8B4B-29891BFABAA9}"/>
      </w:docPartPr>
      <w:docPartBody>
        <w:p w:rsidR="00D55046" w:rsidRDefault="004E76B4" w:rsidP="004E76B4">
          <w:pPr>
            <w:pStyle w:val="E575BF8E0B094579998C6A3EFF95D1CC"/>
          </w:pPr>
          <w:r w:rsidRPr="003A71FA">
            <w:rPr>
              <w:rStyle w:val="PlaceholderText"/>
            </w:rPr>
            <w:t>Choose an item.</w:t>
          </w:r>
        </w:p>
      </w:docPartBody>
    </w:docPart>
    <w:docPart>
      <w:docPartPr>
        <w:name w:val="515BFDB6B1444EDE94E9437266AA7A32"/>
        <w:category>
          <w:name w:val="General"/>
          <w:gallery w:val="placeholder"/>
        </w:category>
        <w:types>
          <w:type w:val="bbPlcHdr"/>
        </w:types>
        <w:behaviors>
          <w:behavior w:val="content"/>
        </w:behaviors>
        <w:guid w:val="{7835FEC5-339E-4043-8C10-E59E63824EC1}"/>
      </w:docPartPr>
      <w:docPartBody>
        <w:p w:rsidR="00D55046" w:rsidRDefault="004E76B4" w:rsidP="004E76B4">
          <w:pPr>
            <w:pStyle w:val="515BFDB6B1444EDE94E9437266AA7A32"/>
          </w:pPr>
          <w:r w:rsidRPr="00F87BE0">
            <w:rPr>
              <w:rStyle w:val="PlaceholderText"/>
            </w:rPr>
            <w:t>Choose an item.</w:t>
          </w:r>
        </w:p>
      </w:docPartBody>
    </w:docPart>
    <w:docPart>
      <w:docPartPr>
        <w:name w:val="9B3A89B2313E4EE69E64CEE7D8EFC6F7"/>
        <w:category>
          <w:name w:val="General"/>
          <w:gallery w:val="placeholder"/>
        </w:category>
        <w:types>
          <w:type w:val="bbPlcHdr"/>
        </w:types>
        <w:behaviors>
          <w:behavior w:val="content"/>
        </w:behaviors>
        <w:guid w:val="{B69B4B95-9B97-4B43-BF89-2349E1C3D870}"/>
      </w:docPartPr>
      <w:docPartBody>
        <w:p w:rsidR="00D55046" w:rsidRDefault="004E76B4" w:rsidP="004E76B4">
          <w:pPr>
            <w:pStyle w:val="9B3A89B2313E4EE69E64CEE7D8EFC6F7"/>
          </w:pPr>
          <w:r w:rsidRPr="003A71FA">
            <w:rPr>
              <w:rStyle w:val="PlaceholderText"/>
            </w:rPr>
            <w:t>Choose an item.</w:t>
          </w:r>
        </w:p>
      </w:docPartBody>
    </w:docPart>
    <w:docPart>
      <w:docPartPr>
        <w:name w:val="BA7163D7D6384E1E88D9AF5BA0E3A427"/>
        <w:category>
          <w:name w:val="General"/>
          <w:gallery w:val="placeholder"/>
        </w:category>
        <w:types>
          <w:type w:val="bbPlcHdr"/>
        </w:types>
        <w:behaviors>
          <w:behavior w:val="content"/>
        </w:behaviors>
        <w:guid w:val="{EDF2041B-52AF-4C10-A410-3354E01A3AEC}"/>
      </w:docPartPr>
      <w:docPartBody>
        <w:p w:rsidR="00D55046" w:rsidRDefault="004E76B4" w:rsidP="004E76B4">
          <w:pPr>
            <w:pStyle w:val="BA7163D7D6384E1E88D9AF5BA0E3A427"/>
          </w:pPr>
          <w:r w:rsidRPr="00F87BE0">
            <w:rPr>
              <w:rStyle w:val="PlaceholderText"/>
            </w:rPr>
            <w:t>Choose an item.</w:t>
          </w:r>
        </w:p>
      </w:docPartBody>
    </w:docPart>
    <w:docPart>
      <w:docPartPr>
        <w:name w:val="A98480F11CA54586A400E77265FEC33C"/>
        <w:category>
          <w:name w:val="General"/>
          <w:gallery w:val="placeholder"/>
        </w:category>
        <w:types>
          <w:type w:val="bbPlcHdr"/>
        </w:types>
        <w:behaviors>
          <w:behavior w:val="content"/>
        </w:behaviors>
        <w:guid w:val="{2BC91444-7080-4D1E-90EC-2B6F333BD661}"/>
      </w:docPartPr>
      <w:docPartBody>
        <w:p w:rsidR="00D55046" w:rsidRDefault="004E76B4" w:rsidP="004E76B4">
          <w:pPr>
            <w:pStyle w:val="A98480F11CA54586A400E77265FEC33C"/>
          </w:pPr>
          <w:r w:rsidRPr="003A71FA">
            <w:rPr>
              <w:rStyle w:val="PlaceholderText"/>
            </w:rPr>
            <w:t>Choose an item.</w:t>
          </w:r>
        </w:p>
      </w:docPartBody>
    </w:docPart>
    <w:docPart>
      <w:docPartPr>
        <w:name w:val="227A170236B3480FBBFBDFADC873D0D6"/>
        <w:category>
          <w:name w:val="General"/>
          <w:gallery w:val="placeholder"/>
        </w:category>
        <w:types>
          <w:type w:val="bbPlcHdr"/>
        </w:types>
        <w:behaviors>
          <w:behavior w:val="content"/>
        </w:behaviors>
        <w:guid w:val="{CA153BDC-4611-4836-91FD-C7C5546CE4E4}"/>
      </w:docPartPr>
      <w:docPartBody>
        <w:p w:rsidR="00D55046" w:rsidRDefault="004E76B4" w:rsidP="004E76B4">
          <w:pPr>
            <w:pStyle w:val="227A170236B3480FBBFBDFADC873D0D6"/>
          </w:pPr>
          <w:r w:rsidRPr="00F87BE0">
            <w:rPr>
              <w:rStyle w:val="PlaceholderText"/>
            </w:rPr>
            <w:t>Choose an item.</w:t>
          </w:r>
        </w:p>
      </w:docPartBody>
    </w:docPart>
    <w:docPart>
      <w:docPartPr>
        <w:name w:val="2C481955ACFD4623982447524E1D0D6D"/>
        <w:category>
          <w:name w:val="General"/>
          <w:gallery w:val="placeholder"/>
        </w:category>
        <w:types>
          <w:type w:val="bbPlcHdr"/>
        </w:types>
        <w:behaviors>
          <w:behavior w:val="content"/>
        </w:behaviors>
        <w:guid w:val="{2F86CE9A-3779-46D4-92B1-FF3E9B50909D}"/>
      </w:docPartPr>
      <w:docPartBody>
        <w:p w:rsidR="00D55046" w:rsidRDefault="004E76B4" w:rsidP="004E76B4">
          <w:pPr>
            <w:pStyle w:val="2C481955ACFD4623982447524E1D0D6D"/>
          </w:pPr>
          <w:r w:rsidRPr="003A71FA">
            <w:rPr>
              <w:rStyle w:val="PlaceholderText"/>
            </w:rPr>
            <w:t>Choose an item.</w:t>
          </w:r>
        </w:p>
      </w:docPartBody>
    </w:docPart>
    <w:docPart>
      <w:docPartPr>
        <w:name w:val="3D529D3D861D48E5956624C3ADB198E4"/>
        <w:category>
          <w:name w:val="General"/>
          <w:gallery w:val="placeholder"/>
        </w:category>
        <w:types>
          <w:type w:val="bbPlcHdr"/>
        </w:types>
        <w:behaviors>
          <w:behavior w:val="content"/>
        </w:behaviors>
        <w:guid w:val="{4C9FD75C-57FA-458C-AA6B-E77B5004FE97}"/>
      </w:docPartPr>
      <w:docPartBody>
        <w:p w:rsidR="00D55046" w:rsidRDefault="004E76B4" w:rsidP="004E76B4">
          <w:pPr>
            <w:pStyle w:val="3D529D3D861D48E5956624C3ADB198E4"/>
          </w:pPr>
          <w:r w:rsidRPr="00F87BE0">
            <w:rPr>
              <w:rStyle w:val="PlaceholderText"/>
            </w:rPr>
            <w:t>Choose an item.</w:t>
          </w:r>
        </w:p>
      </w:docPartBody>
    </w:docPart>
    <w:docPart>
      <w:docPartPr>
        <w:name w:val="B20D1F134A9342889412418D43384D96"/>
        <w:category>
          <w:name w:val="General"/>
          <w:gallery w:val="placeholder"/>
        </w:category>
        <w:types>
          <w:type w:val="bbPlcHdr"/>
        </w:types>
        <w:behaviors>
          <w:behavior w:val="content"/>
        </w:behaviors>
        <w:guid w:val="{C813BEFB-590A-4D9B-AD6C-487006A1B27B}"/>
      </w:docPartPr>
      <w:docPartBody>
        <w:p w:rsidR="00D55046" w:rsidRDefault="004E76B4" w:rsidP="004E76B4">
          <w:pPr>
            <w:pStyle w:val="B20D1F134A9342889412418D43384D96"/>
          </w:pPr>
          <w:r w:rsidRPr="00F87BE0">
            <w:rPr>
              <w:rStyle w:val="PlaceholderText"/>
            </w:rPr>
            <w:t>Choose an item.</w:t>
          </w:r>
        </w:p>
      </w:docPartBody>
    </w:docPart>
    <w:docPart>
      <w:docPartPr>
        <w:name w:val="4ABC6B5F03F84CE89153A1F2CE86A1AB"/>
        <w:category>
          <w:name w:val="General"/>
          <w:gallery w:val="placeholder"/>
        </w:category>
        <w:types>
          <w:type w:val="bbPlcHdr"/>
        </w:types>
        <w:behaviors>
          <w:behavior w:val="content"/>
        </w:behaviors>
        <w:guid w:val="{E6587763-1179-44CE-B978-CED383E946E6}"/>
      </w:docPartPr>
      <w:docPartBody>
        <w:p w:rsidR="00D55046" w:rsidRDefault="004E76B4" w:rsidP="004E76B4">
          <w:pPr>
            <w:pStyle w:val="4ABC6B5F03F84CE89153A1F2CE86A1AB"/>
          </w:pPr>
          <w:r w:rsidRPr="00F87BE0">
            <w:rPr>
              <w:rStyle w:val="PlaceholderText"/>
            </w:rPr>
            <w:t>Choose an item.</w:t>
          </w:r>
        </w:p>
      </w:docPartBody>
    </w:docPart>
    <w:docPart>
      <w:docPartPr>
        <w:name w:val="7D6CE51AB0C84A959B95FBBABCAFADB8"/>
        <w:category>
          <w:name w:val="General"/>
          <w:gallery w:val="placeholder"/>
        </w:category>
        <w:types>
          <w:type w:val="bbPlcHdr"/>
        </w:types>
        <w:behaviors>
          <w:behavior w:val="content"/>
        </w:behaviors>
        <w:guid w:val="{D23D2223-378E-4238-ACAC-F9AFAF260D92}"/>
      </w:docPartPr>
      <w:docPartBody>
        <w:p w:rsidR="00D55046" w:rsidRDefault="004E76B4" w:rsidP="004E76B4">
          <w:pPr>
            <w:pStyle w:val="7D6CE51AB0C84A959B95FBBABCAFADB8"/>
          </w:pPr>
          <w:r w:rsidRPr="00F87BE0">
            <w:rPr>
              <w:rStyle w:val="PlaceholderText"/>
            </w:rPr>
            <w:t>Choose an item.</w:t>
          </w:r>
        </w:p>
      </w:docPartBody>
    </w:docPart>
    <w:docPart>
      <w:docPartPr>
        <w:name w:val="33436A9FF74B4CE9AF612F2F44BD0E8B"/>
        <w:category>
          <w:name w:val="General"/>
          <w:gallery w:val="placeholder"/>
        </w:category>
        <w:types>
          <w:type w:val="bbPlcHdr"/>
        </w:types>
        <w:behaviors>
          <w:behavior w:val="content"/>
        </w:behaviors>
        <w:guid w:val="{4078400D-77F8-49DD-9F53-AA3C10AEC077}"/>
      </w:docPartPr>
      <w:docPartBody>
        <w:p w:rsidR="00D55046" w:rsidRDefault="004E76B4" w:rsidP="004E76B4">
          <w:pPr>
            <w:pStyle w:val="33436A9FF74B4CE9AF612F2F44BD0E8B"/>
          </w:pPr>
          <w:r w:rsidRPr="003A71FA">
            <w:rPr>
              <w:rStyle w:val="PlaceholderText"/>
            </w:rPr>
            <w:t>Choose an item.</w:t>
          </w:r>
        </w:p>
      </w:docPartBody>
    </w:docPart>
    <w:docPart>
      <w:docPartPr>
        <w:name w:val="94117CC42FF14DE4BFB8D16D764A943D"/>
        <w:category>
          <w:name w:val="General"/>
          <w:gallery w:val="placeholder"/>
        </w:category>
        <w:types>
          <w:type w:val="bbPlcHdr"/>
        </w:types>
        <w:behaviors>
          <w:behavior w:val="content"/>
        </w:behaviors>
        <w:guid w:val="{F36D0C0C-CE7A-441E-B822-8092EF263862}"/>
      </w:docPartPr>
      <w:docPartBody>
        <w:p w:rsidR="00D55046" w:rsidRDefault="004E76B4" w:rsidP="004E76B4">
          <w:pPr>
            <w:pStyle w:val="94117CC42FF14DE4BFB8D16D764A943D"/>
          </w:pPr>
          <w:r w:rsidRPr="00F87BE0">
            <w:rPr>
              <w:rStyle w:val="PlaceholderText"/>
            </w:rPr>
            <w:t>Choose an item.</w:t>
          </w:r>
        </w:p>
      </w:docPartBody>
    </w:docPart>
    <w:docPart>
      <w:docPartPr>
        <w:name w:val="3C21AF9721E847CB9031935E7896AF35"/>
        <w:category>
          <w:name w:val="General"/>
          <w:gallery w:val="placeholder"/>
        </w:category>
        <w:types>
          <w:type w:val="bbPlcHdr"/>
        </w:types>
        <w:behaviors>
          <w:behavior w:val="content"/>
        </w:behaviors>
        <w:guid w:val="{E0E9A4CB-915F-418B-9091-6D42F1761B43}"/>
      </w:docPartPr>
      <w:docPartBody>
        <w:p w:rsidR="00D55046" w:rsidRDefault="004E76B4" w:rsidP="004E76B4">
          <w:pPr>
            <w:pStyle w:val="3C21AF9721E847CB9031935E7896AF35"/>
          </w:pPr>
          <w:r w:rsidRPr="003A71FA">
            <w:rPr>
              <w:rStyle w:val="PlaceholderText"/>
            </w:rPr>
            <w:t>Choose an item.</w:t>
          </w:r>
        </w:p>
      </w:docPartBody>
    </w:docPart>
    <w:docPart>
      <w:docPartPr>
        <w:name w:val="8DA2E97D19CF46F384C92401660652D2"/>
        <w:category>
          <w:name w:val="General"/>
          <w:gallery w:val="placeholder"/>
        </w:category>
        <w:types>
          <w:type w:val="bbPlcHdr"/>
        </w:types>
        <w:behaviors>
          <w:behavior w:val="content"/>
        </w:behaviors>
        <w:guid w:val="{A5B44D07-AF83-4FB3-8B5F-A4188119AB4A}"/>
      </w:docPartPr>
      <w:docPartBody>
        <w:p w:rsidR="00D55046" w:rsidRDefault="004E76B4" w:rsidP="004E76B4">
          <w:pPr>
            <w:pStyle w:val="8DA2E97D19CF46F384C92401660652D2"/>
          </w:pPr>
          <w:r w:rsidRPr="00F87BE0">
            <w:rPr>
              <w:rStyle w:val="PlaceholderText"/>
            </w:rPr>
            <w:t>Choose an item.</w:t>
          </w:r>
        </w:p>
      </w:docPartBody>
    </w:docPart>
    <w:docPart>
      <w:docPartPr>
        <w:name w:val="27D236E2598344FC8B53782CEA1F75D8"/>
        <w:category>
          <w:name w:val="General"/>
          <w:gallery w:val="placeholder"/>
        </w:category>
        <w:types>
          <w:type w:val="bbPlcHdr"/>
        </w:types>
        <w:behaviors>
          <w:behavior w:val="content"/>
        </w:behaviors>
        <w:guid w:val="{148F2964-1BF6-4B9D-AD81-56F7260AC41E}"/>
      </w:docPartPr>
      <w:docPartBody>
        <w:p w:rsidR="00D55046" w:rsidRDefault="004E76B4" w:rsidP="004E76B4">
          <w:pPr>
            <w:pStyle w:val="27D236E2598344FC8B53782CEA1F75D8"/>
          </w:pPr>
          <w:r w:rsidRPr="003A71FA">
            <w:rPr>
              <w:rStyle w:val="PlaceholderText"/>
            </w:rPr>
            <w:t>Choose an item.</w:t>
          </w:r>
        </w:p>
      </w:docPartBody>
    </w:docPart>
    <w:docPart>
      <w:docPartPr>
        <w:name w:val="5F2AE981D8E24646846CEBA7A5A7F563"/>
        <w:category>
          <w:name w:val="General"/>
          <w:gallery w:val="placeholder"/>
        </w:category>
        <w:types>
          <w:type w:val="bbPlcHdr"/>
        </w:types>
        <w:behaviors>
          <w:behavior w:val="content"/>
        </w:behaviors>
        <w:guid w:val="{6A52E568-A799-4B6E-B1EA-946FE02E9B25}"/>
      </w:docPartPr>
      <w:docPartBody>
        <w:p w:rsidR="00D55046" w:rsidRDefault="004E76B4" w:rsidP="004E76B4">
          <w:pPr>
            <w:pStyle w:val="5F2AE981D8E24646846CEBA7A5A7F563"/>
          </w:pPr>
          <w:r w:rsidRPr="00F87BE0">
            <w:rPr>
              <w:rStyle w:val="PlaceholderText"/>
            </w:rPr>
            <w:t>Choose an item.</w:t>
          </w:r>
        </w:p>
      </w:docPartBody>
    </w:docPart>
    <w:docPart>
      <w:docPartPr>
        <w:name w:val="94793C5234F7458089CF28CF454B918E"/>
        <w:category>
          <w:name w:val="General"/>
          <w:gallery w:val="placeholder"/>
        </w:category>
        <w:types>
          <w:type w:val="bbPlcHdr"/>
        </w:types>
        <w:behaviors>
          <w:behavior w:val="content"/>
        </w:behaviors>
        <w:guid w:val="{E7DFF6C6-0F88-4B88-A27D-310E3A4E24F3}"/>
      </w:docPartPr>
      <w:docPartBody>
        <w:p w:rsidR="00D55046" w:rsidRDefault="004E76B4" w:rsidP="004E76B4">
          <w:pPr>
            <w:pStyle w:val="94793C5234F7458089CF28CF454B918E"/>
          </w:pPr>
          <w:r w:rsidRPr="003A71FA">
            <w:rPr>
              <w:rStyle w:val="PlaceholderText"/>
            </w:rPr>
            <w:t>Choose an item.</w:t>
          </w:r>
        </w:p>
      </w:docPartBody>
    </w:docPart>
    <w:docPart>
      <w:docPartPr>
        <w:name w:val="23214038BCAA4A42B336B5AD0288CDDA"/>
        <w:category>
          <w:name w:val="General"/>
          <w:gallery w:val="placeholder"/>
        </w:category>
        <w:types>
          <w:type w:val="bbPlcHdr"/>
        </w:types>
        <w:behaviors>
          <w:behavior w:val="content"/>
        </w:behaviors>
        <w:guid w:val="{094C0CB8-550B-4D26-A36E-6415F9727BA0}"/>
      </w:docPartPr>
      <w:docPartBody>
        <w:p w:rsidR="00D55046" w:rsidRDefault="004E76B4" w:rsidP="004E76B4">
          <w:pPr>
            <w:pStyle w:val="23214038BCAA4A42B336B5AD0288CDDA"/>
          </w:pPr>
          <w:r w:rsidRPr="00F87BE0">
            <w:rPr>
              <w:rStyle w:val="PlaceholderText"/>
            </w:rPr>
            <w:t>Choose an item.</w:t>
          </w:r>
        </w:p>
      </w:docPartBody>
    </w:docPart>
    <w:docPart>
      <w:docPartPr>
        <w:name w:val="29A41E1944784256A71D6B503C385407"/>
        <w:category>
          <w:name w:val="General"/>
          <w:gallery w:val="placeholder"/>
        </w:category>
        <w:types>
          <w:type w:val="bbPlcHdr"/>
        </w:types>
        <w:behaviors>
          <w:behavior w:val="content"/>
        </w:behaviors>
        <w:guid w:val="{A267DBFF-BEEB-455D-A6CB-4209A4838324}"/>
      </w:docPartPr>
      <w:docPartBody>
        <w:p w:rsidR="00D55046" w:rsidRDefault="004E76B4" w:rsidP="004E76B4">
          <w:pPr>
            <w:pStyle w:val="29A41E1944784256A71D6B503C385407"/>
          </w:pPr>
          <w:r w:rsidRPr="00F87BE0">
            <w:rPr>
              <w:rStyle w:val="PlaceholderText"/>
            </w:rPr>
            <w:t>Choose an item.</w:t>
          </w:r>
        </w:p>
      </w:docPartBody>
    </w:docPart>
    <w:docPart>
      <w:docPartPr>
        <w:name w:val="05E5381151D246F6B2B234752921C865"/>
        <w:category>
          <w:name w:val="General"/>
          <w:gallery w:val="placeholder"/>
        </w:category>
        <w:types>
          <w:type w:val="bbPlcHdr"/>
        </w:types>
        <w:behaviors>
          <w:behavior w:val="content"/>
        </w:behaviors>
        <w:guid w:val="{A5B744BA-C3CA-4D2F-AFA2-73354034F2CA}"/>
      </w:docPartPr>
      <w:docPartBody>
        <w:p w:rsidR="00D55046" w:rsidRDefault="004E76B4" w:rsidP="004E76B4">
          <w:pPr>
            <w:pStyle w:val="05E5381151D246F6B2B234752921C865"/>
          </w:pPr>
          <w:r w:rsidRPr="00F87BE0">
            <w:rPr>
              <w:rStyle w:val="PlaceholderText"/>
            </w:rPr>
            <w:t>Choose an item.</w:t>
          </w:r>
        </w:p>
      </w:docPartBody>
    </w:docPart>
    <w:docPart>
      <w:docPartPr>
        <w:name w:val="C8A792C3B3474D4EB25B50371A192499"/>
        <w:category>
          <w:name w:val="General"/>
          <w:gallery w:val="placeholder"/>
        </w:category>
        <w:types>
          <w:type w:val="bbPlcHdr"/>
        </w:types>
        <w:behaviors>
          <w:behavior w:val="content"/>
        </w:behaviors>
        <w:guid w:val="{25E4C286-BF91-4A64-B0D4-DB2B420DCE98}"/>
      </w:docPartPr>
      <w:docPartBody>
        <w:p w:rsidR="00D55046" w:rsidRDefault="004E76B4" w:rsidP="004E76B4">
          <w:pPr>
            <w:pStyle w:val="C8A792C3B3474D4EB25B50371A192499"/>
          </w:pPr>
          <w:r w:rsidRPr="00F87BE0">
            <w:rPr>
              <w:rStyle w:val="PlaceholderText"/>
            </w:rPr>
            <w:t>Choose an item.</w:t>
          </w:r>
        </w:p>
      </w:docPartBody>
    </w:docPart>
    <w:docPart>
      <w:docPartPr>
        <w:name w:val="1066AC524B6E495F9127D6F402BD9205"/>
        <w:category>
          <w:name w:val="General"/>
          <w:gallery w:val="placeholder"/>
        </w:category>
        <w:types>
          <w:type w:val="bbPlcHdr"/>
        </w:types>
        <w:behaviors>
          <w:behavior w:val="content"/>
        </w:behaviors>
        <w:guid w:val="{CF14C9C4-D822-40BC-8AA0-D05586817C1D}"/>
      </w:docPartPr>
      <w:docPartBody>
        <w:p w:rsidR="00D55046" w:rsidRDefault="004E76B4" w:rsidP="004E76B4">
          <w:pPr>
            <w:pStyle w:val="1066AC524B6E495F9127D6F402BD9205"/>
          </w:pPr>
          <w:r w:rsidRPr="003A71FA">
            <w:rPr>
              <w:rStyle w:val="PlaceholderText"/>
            </w:rPr>
            <w:t>Choose an item.</w:t>
          </w:r>
        </w:p>
      </w:docPartBody>
    </w:docPart>
    <w:docPart>
      <w:docPartPr>
        <w:name w:val="3A906041469F4947977A290CFCD456AB"/>
        <w:category>
          <w:name w:val="General"/>
          <w:gallery w:val="placeholder"/>
        </w:category>
        <w:types>
          <w:type w:val="bbPlcHdr"/>
        </w:types>
        <w:behaviors>
          <w:behavior w:val="content"/>
        </w:behaviors>
        <w:guid w:val="{33E25BF5-2FC6-4AE8-A878-41EDCF4AE4BD}"/>
      </w:docPartPr>
      <w:docPartBody>
        <w:p w:rsidR="00D55046" w:rsidRDefault="004E76B4" w:rsidP="004E76B4">
          <w:pPr>
            <w:pStyle w:val="3A906041469F4947977A290CFCD456AB"/>
          </w:pPr>
          <w:r w:rsidRPr="00F87BE0">
            <w:rPr>
              <w:rStyle w:val="PlaceholderText"/>
            </w:rPr>
            <w:t>Choose an item.</w:t>
          </w:r>
        </w:p>
      </w:docPartBody>
    </w:docPart>
    <w:docPart>
      <w:docPartPr>
        <w:name w:val="44DDD4AE66E245D3AE54B1A059ADB960"/>
        <w:category>
          <w:name w:val="General"/>
          <w:gallery w:val="placeholder"/>
        </w:category>
        <w:types>
          <w:type w:val="bbPlcHdr"/>
        </w:types>
        <w:behaviors>
          <w:behavior w:val="content"/>
        </w:behaviors>
        <w:guid w:val="{D049AF83-C1D5-4DA3-9A55-E0B857FD5EFF}"/>
      </w:docPartPr>
      <w:docPartBody>
        <w:p w:rsidR="00D55046" w:rsidRDefault="004E76B4" w:rsidP="004E76B4">
          <w:pPr>
            <w:pStyle w:val="44DDD4AE66E245D3AE54B1A059ADB960"/>
          </w:pPr>
          <w:r w:rsidRPr="003A71FA">
            <w:rPr>
              <w:rStyle w:val="PlaceholderText"/>
            </w:rPr>
            <w:t>Choose an item.</w:t>
          </w:r>
        </w:p>
      </w:docPartBody>
    </w:docPart>
    <w:docPart>
      <w:docPartPr>
        <w:name w:val="6D07850A312F43A6AEA065A64043A89B"/>
        <w:category>
          <w:name w:val="General"/>
          <w:gallery w:val="placeholder"/>
        </w:category>
        <w:types>
          <w:type w:val="bbPlcHdr"/>
        </w:types>
        <w:behaviors>
          <w:behavior w:val="content"/>
        </w:behaviors>
        <w:guid w:val="{745A55F7-6E9D-4D85-B370-E67D617B6906}"/>
      </w:docPartPr>
      <w:docPartBody>
        <w:p w:rsidR="00D55046" w:rsidRDefault="004E76B4" w:rsidP="004E76B4">
          <w:pPr>
            <w:pStyle w:val="6D07850A312F43A6AEA065A64043A89B"/>
          </w:pPr>
          <w:r w:rsidRPr="00F87BE0">
            <w:rPr>
              <w:rStyle w:val="PlaceholderText"/>
            </w:rPr>
            <w:t>Choose an item.</w:t>
          </w:r>
        </w:p>
      </w:docPartBody>
    </w:docPart>
    <w:docPart>
      <w:docPartPr>
        <w:name w:val="6C3B024781F644A78574C4DDDA8048D4"/>
        <w:category>
          <w:name w:val="General"/>
          <w:gallery w:val="placeholder"/>
        </w:category>
        <w:types>
          <w:type w:val="bbPlcHdr"/>
        </w:types>
        <w:behaviors>
          <w:behavior w:val="content"/>
        </w:behaviors>
        <w:guid w:val="{36223699-2E16-4B63-AE18-47E73C205160}"/>
      </w:docPartPr>
      <w:docPartBody>
        <w:p w:rsidR="00D55046" w:rsidRDefault="004E76B4" w:rsidP="004E76B4">
          <w:pPr>
            <w:pStyle w:val="6C3B024781F644A78574C4DDDA8048D4"/>
          </w:pPr>
          <w:r w:rsidRPr="003A71FA">
            <w:rPr>
              <w:rStyle w:val="PlaceholderText"/>
            </w:rPr>
            <w:t>Choose an item.</w:t>
          </w:r>
        </w:p>
      </w:docPartBody>
    </w:docPart>
    <w:docPart>
      <w:docPartPr>
        <w:name w:val="B37C941A35284E5DB643C6DD77B75093"/>
        <w:category>
          <w:name w:val="General"/>
          <w:gallery w:val="placeholder"/>
        </w:category>
        <w:types>
          <w:type w:val="bbPlcHdr"/>
        </w:types>
        <w:behaviors>
          <w:behavior w:val="content"/>
        </w:behaviors>
        <w:guid w:val="{FC26D9DC-2651-43F4-93E1-3BA357E43419}"/>
      </w:docPartPr>
      <w:docPartBody>
        <w:p w:rsidR="00D55046" w:rsidRDefault="004E76B4" w:rsidP="004E76B4">
          <w:pPr>
            <w:pStyle w:val="B37C941A35284E5DB643C6DD77B75093"/>
          </w:pPr>
          <w:r w:rsidRPr="00F87BE0">
            <w:rPr>
              <w:rStyle w:val="PlaceholderText"/>
            </w:rPr>
            <w:t>Choose an item.</w:t>
          </w:r>
        </w:p>
      </w:docPartBody>
    </w:docPart>
    <w:docPart>
      <w:docPartPr>
        <w:name w:val="02BC240FE6B8445383BCE7F6571E7416"/>
        <w:category>
          <w:name w:val="General"/>
          <w:gallery w:val="placeholder"/>
        </w:category>
        <w:types>
          <w:type w:val="bbPlcHdr"/>
        </w:types>
        <w:behaviors>
          <w:behavior w:val="content"/>
        </w:behaviors>
        <w:guid w:val="{CD3A2968-D2F8-48EE-9069-108DD143D1F3}"/>
      </w:docPartPr>
      <w:docPartBody>
        <w:p w:rsidR="00D55046" w:rsidRDefault="004E76B4" w:rsidP="004E76B4">
          <w:pPr>
            <w:pStyle w:val="02BC240FE6B8445383BCE7F6571E7416"/>
          </w:pPr>
          <w:r w:rsidRPr="003A71FA">
            <w:rPr>
              <w:rStyle w:val="PlaceholderText"/>
            </w:rPr>
            <w:t>Choose an item.</w:t>
          </w:r>
        </w:p>
      </w:docPartBody>
    </w:docPart>
    <w:docPart>
      <w:docPartPr>
        <w:name w:val="1D2A5DF91A034BE4B86FC4A9CC0D0988"/>
        <w:category>
          <w:name w:val="General"/>
          <w:gallery w:val="placeholder"/>
        </w:category>
        <w:types>
          <w:type w:val="bbPlcHdr"/>
        </w:types>
        <w:behaviors>
          <w:behavior w:val="content"/>
        </w:behaviors>
        <w:guid w:val="{DC8EC09B-9543-48FB-98DF-CF2A680F6CEF}"/>
      </w:docPartPr>
      <w:docPartBody>
        <w:p w:rsidR="00D55046" w:rsidRDefault="004E76B4" w:rsidP="004E76B4">
          <w:pPr>
            <w:pStyle w:val="1D2A5DF91A034BE4B86FC4A9CC0D0988"/>
          </w:pPr>
          <w:r w:rsidRPr="00F87BE0">
            <w:rPr>
              <w:rStyle w:val="PlaceholderText"/>
            </w:rPr>
            <w:t>Choose an item.</w:t>
          </w:r>
        </w:p>
      </w:docPartBody>
    </w:docPart>
    <w:docPart>
      <w:docPartPr>
        <w:name w:val="82F0ABC78EF44912A74E9682BC11D11D"/>
        <w:category>
          <w:name w:val="General"/>
          <w:gallery w:val="placeholder"/>
        </w:category>
        <w:types>
          <w:type w:val="bbPlcHdr"/>
        </w:types>
        <w:behaviors>
          <w:behavior w:val="content"/>
        </w:behaviors>
        <w:guid w:val="{6AA8B83C-65A2-42BF-A50F-D2048EB973A4}"/>
      </w:docPartPr>
      <w:docPartBody>
        <w:p w:rsidR="00D55046" w:rsidRDefault="004E76B4" w:rsidP="004E76B4">
          <w:pPr>
            <w:pStyle w:val="82F0ABC78EF44912A74E9682BC11D11D"/>
          </w:pPr>
          <w:r w:rsidRPr="00F87BE0">
            <w:rPr>
              <w:rStyle w:val="PlaceholderText"/>
            </w:rPr>
            <w:t>Choose an item.</w:t>
          </w:r>
        </w:p>
      </w:docPartBody>
    </w:docPart>
    <w:docPart>
      <w:docPartPr>
        <w:name w:val="F7D3600BA03C4B3BB3DFBC50B8BE0F48"/>
        <w:category>
          <w:name w:val="General"/>
          <w:gallery w:val="placeholder"/>
        </w:category>
        <w:types>
          <w:type w:val="bbPlcHdr"/>
        </w:types>
        <w:behaviors>
          <w:behavior w:val="content"/>
        </w:behaviors>
        <w:guid w:val="{E1A01689-2920-4895-B32E-C18762948984}"/>
      </w:docPartPr>
      <w:docPartBody>
        <w:p w:rsidR="00D55046" w:rsidRDefault="004E76B4" w:rsidP="004E76B4">
          <w:pPr>
            <w:pStyle w:val="F7D3600BA03C4B3BB3DFBC50B8BE0F48"/>
          </w:pPr>
          <w:r w:rsidRPr="00F87BE0">
            <w:rPr>
              <w:rStyle w:val="PlaceholderText"/>
            </w:rPr>
            <w:t>Choose an item.</w:t>
          </w:r>
        </w:p>
      </w:docPartBody>
    </w:docPart>
    <w:docPart>
      <w:docPartPr>
        <w:name w:val="6AACB34E155444D39F77A95D7243600F"/>
        <w:category>
          <w:name w:val="General"/>
          <w:gallery w:val="placeholder"/>
        </w:category>
        <w:types>
          <w:type w:val="bbPlcHdr"/>
        </w:types>
        <w:behaviors>
          <w:behavior w:val="content"/>
        </w:behaviors>
        <w:guid w:val="{36966124-7B4D-4579-B275-6185BA811EC5}"/>
      </w:docPartPr>
      <w:docPartBody>
        <w:p w:rsidR="00D55046" w:rsidRDefault="004E76B4" w:rsidP="004E76B4">
          <w:pPr>
            <w:pStyle w:val="6AACB34E155444D39F77A95D7243600F"/>
          </w:pPr>
          <w:r w:rsidRPr="00F87BE0">
            <w:rPr>
              <w:rStyle w:val="PlaceholderText"/>
            </w:rPr>
            <w:t>Choose an item.</w:t>
          </w:r>
        </w:p>
      </w:docPartBody>
    </w:docPart>
    <w:docPart>
      <w:docPartPr>
        <w:name w:val="DD70A182557346989DE2262057607B9C"/>
        <w:category>
          <w:name w:val="General"/>
          <w:gallery w:val="placeholder"/>
        </w:category>
        <w:types>
          <w:type w:val="bbPlcHdr"/>
        </w:types>
        <w:behaviors>
          <w:behavior w:val="content"/>
        </w:behaviors>
        <w:guid w:val="{1047B422-1EC3-4602-90A2-133DC06ECD0D}"/>
      </w:docPartPr>
      <w:docPartBody>
        <w:p w:rsidR="00D55046" w:rsidRDefault="004E76B4" w:rsidP="004E76B4">
          <w:pPr>
            <w:pStyle w:val="DD70A182557346989DE2262057607B9C"/>
          </w:pPr>
          <w:r w:rsidRPr="003A71FA">
            <w:rPr>
              <w:rStyle w:val="PlaceholderText"/>
            </w:rPr>
            <w:t>Choose an item.</w:t>
          </w:r>
        </w:p>
      </w:docPartBody>
    </w:docPart>
    <w:docPart>
      <w:docPartPr>
        <w:name w:val="7DB62C666D18474485FB69CE9D1F1825"/>
        <w:category>
          <w:name w:val="General"/>
          <w:gallery w:val="placeholder"/>
        </w:category>
        <w:types>
          <w:type w:val="bbPlcHdr"/>
        </w:types>
        <w:behaviors>
          <w:behavior w:val="content"/>
        </w:behaviors>
        <w:guid w:val="{69316BCE-3C90-4BC7-86D1-8CC330D55322}"/>
      </w:docPartPr>
      <w:docPartBody>
        <w:p w:rsidR="00D55046" w:rsidRDefault="004E76B4" w:rsidP="004E76B4">
          <w:pPr>
            <w:pStyle w:val="7DB62C666D18474485FB69CE9D1F1825"/>
          </w:pPr>
          <w:r w:rsidRPr="00F87BE0">
            <w:rPr>
              <w:rStyle w:val="PlaceholderText"/>
            </w:rPr>
            <w:t>Choose an item.</w:t>
          </w:r>
        </w:p>
      </w:docPartBody>
    </w:docPart>
    <w:docPart>
      <w:docPartPr>
        <w:name w:val="DED02B71A5B14DD2ACA6B6DD49ACA393"/>
        <w:category>
          <w:name w:val="General"/>
          <w:gallery w:val="placeholder"/>
        </w:category>
        <w:types>
          <w:type w:val="bbPlcHdr"/>
        </w:types>
        <w:behaviors>
          <w:behavior w:val="content"/>
        </w:behaviors>
        <w:guid w:val="{88F084C4-39F3-4034-8AC3-595EB299AD37}"/>
      </w:docPartPr>
      <w:docPartBody>
        <w:p w:rsidR="00D55046" w:rsidRDefault="004E76B4" w:rsidP="004E76B4">
          <w:pPr>
            <w:pStyle w:val="DED02B71A5B14DD2ACA6B6DD49ACA393"/>
          </w:pPr>
          <w:r w:rsidRPr="003A71FA">
            <w:rPr>
              <w:rStyle w:val="PlaceholderText"/>
            </w:rPr>
            <w:t>Choose an item.</w:t>
          </w:r>
        </w:p>
      </w:docPartBody>
    </w:docPart>
    <w:docPart>
      <w:docPartPr>
        <w:name w:val="CED3A7F21C7343498609BC3360F6E0CE"/>
        <w:category>
          <w:name w:val="General"/>
          <w:gallery w:val="placeholder"/>
        </w:category>
        <w:types>
          <w:type w:val="bbPlcHdr"/>
        </w:types>
        <w:behaviors>
          <w:behavior w:val="content"/>
        </w:behaviors>
        <w:guid w:val="{FB0DCC74-2B3F-4ED1-827A-4062A8981944}"/>
      </w:docPartPr>
      <w:docPartBody>
        <w:p w:rsidR="00D55046" w:rsidRDefault="004E76B4" w:rsidP="004E76B4">
          <w:pPr>
            <w:pStyle w:val="CED3A7F21C7343498609BC3360F6E0CE"/>
          </w:pPr>
          <w:r w:rsidRPr="00F87BE0">
            <w:rPr>
              <w:rStyle w:val="PlaceholderText"/>
            </w:rPr>
            <w:t>Choose an item.</w:t>
          </w:r>
        </w:p>
      </w:docPartBody>
    </w:docPart>
    <w:docPart>
      <w:docPartPr>
        <w:name w:val="D07732F69C0C4F36846A9EC755CB086C"/>
        <w:category>
          <w:name w:val="General"/>
          <w:gallery w:val="placeholder"/>
        </w:category>
        <w:types>
          <w:type w:val="bbPlcHdr"/>
        </w:types>
        <w:behaviors>
          <w:behavior w:val="content"/>
        </w:behaviors>
        <w:guid w:val="{23C3A2E3-5FA8-4A47-9E44-DF15EC65ADF2}"/>
      </w:docPartPr>
      <w:docPartBody>
        <w:p w:rsidR="00D55046" w:rsidRDefault="004E76B4" w:rsidP="004E76B4">
          <w:pPr>
            <w:pStyle w:val="D07732F69C0C4F36846A9EC755CB086C"/>
          </w:pPr>
          <w:r w:rsidRPr="003A71FA">
            <w:rPr>
              <w:rStyle w:val="PlaceholderText"/>
            </w:rPr>
            <w:t>Choose an item.</w:t>
          </w:r>
        </w:p>
      </w:docPartBody>
    </w:docPart>
    <w:docPart>
      <w:docPartPr>
        <w:name w:val="11DDC1FE9681467FA304B5A0100ED029"/>
        <w:category>
          <w:name w:val="General"/>
          <w:gallery w:val="placeholder"/>
        </w:category>
        <w:types>
          <w:type w:val="bbPlcHdr"/>
        </w:types>
        <w:behaviors>
          <w:behavior w:val="content"/>
        </w:behaviors>
        <w:guid w:val="{1FD8803C-E3E6-40A8-B068-A1E3DE9EFA75}"/>
      </w:docPartPr>
      <w:docPartBody>
        <w:p w:rsidR="00D55046" w:rsidRDefault="004E76B4" w:rsidP="004E76B4">
          <w:pPr>
            <w:pStyle w:val="11DDC1FE9681467FA304B5A0100ED029"/>
          </w:pPr>
          <w:r w:rsidRPr="00F87BE0">
            <w:rPr>
              <w:rStyle w:val="PlaceholderText"/>
            </w:rPr>
            <w:t>Choose an item.</w:t>
          </w:r>
        </w:p>
      </w:docPartBody>
    </w:docPart>
    <w:docPart>
      <w:docPartPr>
        <w:name w:val="95FA34892A7C40589AB0AF29982BC490"/>
        <w:category>
          <w:name w:val="General"/>
          <w:gallery w:val="placeholder"/>
        </w:category>
        <w:types>
          <w:type w:val="bbPlcHdr"/>
        </w:types>
        <w:behaviors>
          <w:behavior w:val="content"/>
        </w:behaviors>
        <w:guid w:val="{91D43CF3-03AE-46F5-91F4-BDF3A0F08D66}"/>
      </w:docPartPr>
      <w:docPartBody>
        <w:p w:rsidR="00D55046" w:rsidRDefault="004E76B4" w:rsidP="004E76B4">
          <w:pPr>
            <w:pStyle w:val="95FA34892A7C40589AB0AF29982BC490"/>
          </w:pPr>
          <w:r w:rsidRPr="003A71FA">
            <w:rPr>
              <w:rStyle w:val="PlaceholderText"/>
            </w:rPr>
            <w:t>Choose an item.</w:t>
          </w:r>
        </w:p>
      </w:docPartBody>
    </w:docPart>
    <w:docPart>
      <w:docPartPr>
        <w:name w:val="0DCE74063CE84477BF5FD9BA217862CC"/>
        <w:category>
          <w:name w:val="General"/>
          <w:gallery w:val="placeholder"/>
        </w:category>
        <w:types>
          <w:type w:val="bbPlcHdr"/>
        </w:types>
        <w:behaviors>
          <w:behavior w:val="content"/>
        </w:behaviors>
        <w:guid w:val="{CC5E7C8D-DDE2-403D-B7DE-E6AAFBFA5E2A}"/>
      </w:docPartPr>
      <w:docPartBody>
        <w:p w:rsidR="00D55046" w:rsidRDefault="004E76B4" w:rsidP="004E76B4">
          <w:pPr>
            <w:pStyle w:val="0DCE74063CE84477BF5FD9BA217862CC"/>
          </w:pPr>
          <w:r w:rsidRPr="00F87BE0">
            <w:rPr>
              <w:rStyle w:val="PlaceholderText"/>
            </w:rPr>
            <w:t>Choose an item.</w:t>
          </w:r>
        </w:p>
      </w:docPartBody>
    </w:docPart>
    <w:docPart>
      <w:docPartPr>
        <w:name w:val="2F5142B9907A47D1A847F21159F75588"/>
        <w:category>
          <w:name w:val="General"/>
          <w:gallery w:val="placeholder"/>
        </w:category>
        <w:types>
          <w:type w:val="bbPlcHdr"/>
        </w:types>
        <w:behaviors>
          <w:behavior w:val="content"/>
        </w:behaviors>
        <w:guid w:val="{C57741CB-4832-4D0C-A0D0-EC7FA05BCAAF}"/>
      </w:docPartPr>
      <w:docPartBody>
        <w:p w:rsidR="00D55046" w:rsidRDefault="004E76B4" w:rsidP="004E76B4">
          <w:pPr>
            <w:pStyle w:val="2F5142B9907A47D1A847F21159F75588"/>
          </w:pPr>
          <w:r w:rsidRPr="00F87BE0">
            <w:rPr>
              <w:rStyle w:val="PlaceholderText"/>
            </w:rPr>
            <w:t>Choose an item.</w:t>
          </w:r>
        </w:p>
      </w:docPartBody>
    </w:docPart>
    <w:docPart>
      <w:docPartPr>
        <w:name w:val="F589531E0CB74D2499ADAB890341F1E2"/>
        <w:category>
          <w:name w:val="General"/>
          <w:gallery w:val="placeholder"/>
        </w:category>
        <w:types>
          <w:type w:val="bbPlcHdr"/>
        </w:types>
        <w:behaviors>
          <w:behavior w:val="content"/>
        </w:behaviors>
        <w:guid w:val="{56B60B15-D5B1-41E8-9561-7F06EBD5775D}"/>
      </w:docPartPr>
      <w:docPartBody>
        <w:p w:rsidR="00D55046" w:rsidRDefault="004E76B4" w:rsidP="004E76B4">
          <w:pPr>
            <w:pStyle w:val="F589531E0CB74D2499ADAB890341F1E2"/>
          </w:pPr>
          <w:r w:rsidRPr="00F87BE0">
            <w:rPr>
              <w:rStyle w:val="PlaceholderText"/>
            </w:rPr>
            <w:t>Choose an item.</w:t>
          </w:r>
        </w:p>
      </w:docPartBody>
    </w:docPart>
    <w:docPart>
      <w:docPartPr>
        <w:name w:val="7EB0B06FE02242A59C85C9DCBFB67305"/>
        <w:category>
          <w:name w:val="General"/>
          <w:gallery w:val="placeholder"/>
        </w:category>
        <w:types>
          <w:type w:val="bbPlcHdr"/>
        </w:types>
        <w:behaviors>
          <w:behavior w:val="content"/>
        </w:behaviors>
        <w:guid w:val="{C6961711-4D1C-4C3E-B317-DD94DDE86854}"/>
      </w:docPartPr>
      <w:docPartBody>
        <w:p w:rsidR="00D55046" w:rsidRDefault="004E76B4" w:rsidP="004E76B4">
          <w:pPr>
            <w:pStyle w:val="7EB0B06FE02242A59C85C9DCBFB67305"/>
          </w:pPr>
          <w:r w:rsidRPr="00F87BE0">
            <w:rPr>
              <w:rStyle w:val="PlaceholderText"/>
            </w:rPr>
            <w:t>Choose an item.</w:t>
          </w:r>
        </w:p>
      </w:docPartBody>
    </w:docPart>
    <w:docPart>
      <w:docPartPr>
        <w:name w:val="57C7266B37A445BF9ED48C05C175D700"/>
        <w:category>
          <w:name w:val="General"/>
          <w:gallery w:val="placeholder"/>
        </w:category>
        <w:types>
          <w:type w:val="bbPlcHdr"/>
        </w:types>
        <w:behaviors>
          <w:behavior w:val="content"/>
        </w:behaviors>
        <w:guid w:val="{70F40829-CC29-4C2E-ACF7-96C4EEE05915}"/>
      </w:docPartPr>
      <w:docPartBody>
        <w:p w:rsidR="00D55046" w:rsidRDefault="004E76B4" w:rsidP="004E76B4">
          <w:pPr>
            <w:pStyle w:val="57C7266B37A445BF9ED48C05C175D700"/>
          </w:pPr>
          <w:r w:rsidRPr="003A71FA">
            <w:rPr>
              <w:rStyle w:val="PlaceholderText"/>
            </w:rPr>
            <w:t>Choose an item.</w:t>
          </w:r>
        </w:p>
      </w:docPartBody>
    </w:docPart>
    <w:docPart>
      <w:docPartPr>
        <w:name w:val="39D94ED928164EDCB7B01CF0C5F1F3ED"/>
        <w:category>
          <w:name w:val="General"/>
          <w:gallery w:val="placeholder"/>
        </w:category>
        <w:types>
          <w:type w:val="bbPlcHdr"/>
        </w:types>
        <w:behaviors>
          <w:behavior w:val="content"/>
        </w:behaviors>
        <w:guid w:val="{2FAD6E76-180E-4B39-86EF-EC090956E90E}"/>
      </w:docPartPr>
      <w:docPartBody>
        <w:p w:rsidR="00D55046" w:rsidRDefault="004E76B4" w:rsidP="004E76B4">
          <w:pPr>
            <w:pStyle w:val="39D94ED928164EDCB7B01CF0C5F1F3ED"/>
          </w:pPr>
          <w:r w:rsidRPr="00F87BE0">
            <w:rPr>
              <w:rStyle w:val="PlaceholderText"/>
            </w:rPr>
            <w:t>Choose an item.</w:t>
          </w:r>
        </w:p>
      </w:docPartBody>
    </w:docPart>
    <w:docPart>
      <w:docPartPr>
        <w:name w:val="D8BA357930334FBC9DC26791A82BD654"/>
        <w:category>
          <w:name w:val="General"/>
          <w:gallery w:val="placeholder"/>
        </w:category>
        <w:types>
          <w:type w:val="bbPlcHdr"/>
        </w:types>
        <w:behaviors>
          <w:behavior w:val="content"/>
        </w:behaviors>
        <w:guid w:val="{F51ACBEC-301D-4334-B16A-F182FA0D888A}"/>
      </w:docPartPr>
      <w:docPartBody>
        <w:p w:rsidR="00D55046" w:rsidRDefault="004E76B4" w:rsidP="004E76B4">
          <w:pPr>
            <w:pStyle w:val="D8BA357930334FBC9DC26791A82BD654"/>
          </w:pPr>
          <w:r w:rsidRPr="003A71FA">
            <w:rPr>
              <w:rStyle w:val="PlaceholderText"/>
            </w:rPr>
            <w:t>Choose an item.</w:t>
          </w:r>
        </w:p>
      </w:docPartBody>
    </w:docPart>
    <w:docPart>
      <w:docPartPr>
        <w:name w:val="5C013175328C4D6383612CB3A81C97B9"/>
        <w:category>
          <w:name w:val="General"/>
          <w:gallery w:val="placeholder"/>
        </w:category>
        <w:types>
          <w:type w:val="bbPlcHdr"/>
        </w:types>
        <w:behaviors>
          <w:behavior w:val="content"/>
        </w:behaviors>
        <w:guid w:val="{B2DCD2C1-F8CB-4E61-8EE1-41ECBAD7FC77}"/>
      </w:docPartPr>
      <w:docPartBody>
        <w:p w:rsidR="00D55046" w:rsidRDefault="004E76B4" w:rsidP="004E76B4">
          <w:pPr>
            <w:pStyle w:val="5C013175328C4D6383612CB3A81C97B9"/>
          </w:pPr>
          <w:r w:rsidRPr="00F87BE0">
            <w:rPr>
              <w:rStyle w:val="PlaceholderText"/>
            </w:rPr>
            <w:t>Choose an item.</w:t>
          </w:r>
        </w:p>
      </w:docPartBody>
    </w:docPart>
    <w:docPart>
      <w:docPartPr>
        <w:name w:val="7FA5271C9E7B453AA34DA57C3CA4522D"/>
        <w:category>
          <w:name w:val="General"/>
          <w:gallery w:val="placeholder"/>
        </w:category>
        <w:types>
          <w:type w:val="bbPlcHdr"/>
        </w:types>
        <w:behaviors>
          <w:behavior w:val="content"/>
        </w:behaviors>
        <w:guid w:val="{E04CC480-7404-4888-9F1E-5E7F9D4FC7A1}"/>
      </w:docPartPr>
      <w:docPartBody>
        <w:p w:rsidR="00D55046" w:rsidRDefault="004E76B4" w:rsidP="004E76B4">
          <w:pPr>
            <w:pStyle w:val="7FA5271C9E7B453AA34DA57C3CA4522D"/>
          </w:pPr>
          <w:r w:rsidRPr="003A71FA">
            <w:rPr>
              <w:rStyle w:val="PlaceholderText"/>
            </w:rPr>
            <w:t>Choose an item.</w:t>
          </w:r>
        </w:p>
      </w:docPartBody>
    </w:docPart>
    <w:docPart>
      <w:docPartPr>
        <w:name w:val="32DDD7F5386C4620BE0853264AB2EA09"/>
        <w:category>
          <w:name w:val="General"/>
          <w:gallery w:val="placeholder"/>
        </w:category>
        <w:types>
          <w:type w:val="bbPlcHdr"/>
        </w:types>
        <w:behaviors>
          <w:behavior w:val="content"/>
        </w:behaviors>
        <w:guid w:val="{D217FE6B-2371-4B9D-B6E4-035E5124D99E}"/>
      </w:docPartPr>
      <w:docPartBody>
        <w:p w:rsidR="00D55046" w:rsidRDefault="004E76B4" w:rsidP="004E76B4">
          <w:pPr>
            <w:pStyle w:val="32DDD7F5386C4620BE0853264AB2EA09"/>
          </w:pPr>
          <w:r w:rsidRPr="00F87BE0">
            <w:rPr>
              <w:rStyle w:val="PlaceholderText"/>
            </w:rPr>
            <w:t>Choose an item.</w:t>
          </w:r>
        </w:p>
      </w:docPartBody>
    </w:docPart>
    <w:docPart>
      <w:docPartPr>
        <w:name w:val="70018FAF81B747C4A3B51F9E0C6E29E6"/>
        <w:category>
          <w:name w:val="General"/>
          <w:gallery w:val="placeholder"/>
        </w:category>
        <w:types>
          <w:type w:val="bbPlcHdr"/>
        </w:types>
        <w:behaviors>
          <w:behavior w:val="content"/>
        </w:behaviors>
        <w:guid w:val="{8EA4F91E-D76F-4B3C-8CFB-1DFF9C843231}"/>
      </w:docPartPr>
      <w:docPartBody>
        <w:p w:rsidR="00D55046" w:rsidRDefault="004E76B4" w:rsidP="004E76B4">
          <w:pPr>
            <w:pStyle w:val="70018FAF81B747C4A3B51F9E0C6E29E6"/>
          </w:pPr>
          <w:r w:rsidRPr="003A71FA">
            <w:rPr>
              <w:rStyle w:val="PlaceholderText"/>
            </w:rPr>
            <w:t>Choose an item.</w:t>
          </w:r>
        </w:p>
      </w:docPartBody>
    </w:docPart>
    <w:docPart>
      <w:docPartPr>
        <w:name w:val="0CFF387F75D74020A695DDBD17C5E9B5"/>
        <w:category>
          <w:name w:val="General"/>
          <w:gallery w:val="placeholder"/>
        </w:category>
        <w:types>
          <w:type w:val="bbPlcHdr"/>
        </w:types>
        <w:behaviors>
          <w:behavior w:val="content"/>
        </w:behaviors>
        <w:guid w:val="{6C1CF9CC-2954-4E7B-B836-32B929FA7341}"/>
      </w:docPartPr>
      <w:docPartBody>
        <w:p w:rsidR="00D55046" w:rsidRDefault="004E76B4" w:rsidP="004E76B4">
          <w:pPr>
            <w:pStyle w:val="0CFF387F75D74020A695DDBD17C5E9B5"/>
          </w:pPr>
          <w:r w:rsidRPr="00F87BE0">
            <w:rPr>
              <w:rStyle w:val="PlaceholderText"/>
            </w:rPr>
            <w:t>Choose an item.</w:t>
          </w:r>
        </w:p>
      </w:docPartBody>
    </w:docPart>
    <w:docPart>
      <w:docPartPr>
        <w:name w:val="62F906EDA3794FACAFB73B535B0C4DF4"/>
        <w:category>
          <w:name w:val="General"/>
          <w:gallery w:val="placeholder"/>
        </w:category>
        <w:types>
          <w:type w:val="bbPlcHdr"/>
        </w:types>
        <w:behaviors>
          <w:behavior w:val="content"/>
        </w:behaviors>
        <w:guid w:val="{F92DE879-A4DB-47A5-80F6-3D182A75162B}"/>
      </w:docPartPr>
      <w:docPartBody>
        <w:p w:rsidR="00D55046" w:rsidRDefault="004E76B4" w:rsidP="004E76B4">
          <w:pPr>
            <w:pStyle w:val="62F906EDA3794FACAFB73B535B0C4DF4"/>
          </w:pPr>
          <w:r w:rsidRPr="003A71FA">
            <w:rPr>
              <w:rStyle w:val="PlaceholderText"/>
            </w:rPr>
            <w:t>Choose an item.</w:t>
          </w:r>
        </w:p>
      </w:docPartBody>
    </w:docPart>
    <w:docPart>
      <w:docPartPr>
        <w:name w:val="4570CEBC48B34B64827DD126BB83E01F"/>
        <w:category>
          <w:name w:val="General"/>
          <w:gallery w:val="placeholder"/>
        </w:category>
        <w:types>
          <w:type w:val="bbPlcHdr"/>
        </w:types>
        <w:behaviors>
          <w:behavior w:val="content"/>
        </w:behaviors>
        <w:guid w:val="{4D7DAD04-5875-489D-B3AA-DBEBA139AD3F}"/>
      </w:docPartPr>
      <w:docPartBody>
        <w:p w:rsidR="008D39A8" w:rsidRDefault="00A434BB" w:rsidP="00A434BB">
          <w:pPr>
            <w:pStyle w:val="4570CEBC48B34B64827DD126BB83E01F"/>
          </w:pPr>
          <w:r w:rsidRPr="003A71FA">
            <w:rPr>
              <w:rStyle w:val="PlaceholderText"/>
            </w:rPr>
            <w:t>Choose an item.</w:t>
          </w:r>
        </w:p>
      </w:docPartBody>
    </w:docPart>
    <w:docPart>
      <w:docPartPr>
        <w:name w:val="90516E5BC02B4D37A407A2C4BB9002E5"/>
        <w:category>
          <w:name w:val="General"/>
          <w:gallery w:val="placeholder"/>
        </w:category>
        <w:types>
          <w:type w:val="bbPlcHdr"/>
        </w:types>
        <w:behaviors>
          <w:behavior w:val="content"/>
        </w:behaviors>
        <w:guid w:val="{7C9F9A20-2CA2-4029-8CB9-EB92DFD0F24C}"/>
      </w:docPartPr>
      <w:docPartBody>
        <w:p w:rsidR="008D39A8" w:rsidRDefault="00A434BB" w:rsidP="00A434BB">
          <w:pPr>
            <w:pStyle w:val="90516E5BC02B4D37A407A2C4BB9002E5"/>
          </w:pPr>
          <w:r w:rsidRPr="003A71FA">
            <w:rPr>
              <w:rStyle w:val="PlaceholderText"/>
            </w:rPr>
            <w:t>Choose an item.</w:t>
          </w:r>
        </w:p>
      </w:docPartBody>
    </w:docPart>
    <w:docPart>
      <w:docPartPr>
        <w:name w:val="F7E6EF4C37B74E1A809840B8EA62D800"/>
        <w:category>
          <w:name w:val="General"/>
          <w:gallery w:val="placeholder"/>
        </w:category>
        <w:types>
          <w:type w:val="bbPlcHdr"/>
        </w:types>
        <w:behaviors>
          <w:behavior w:val="content"/>
        </w:behaviors>
        <w:guid w:val="{0755757D-47C7-4C3E-BAAF-A74F19D1AF80}"/>
      </w:docPartPr>
      <w:docPartBody>
        <w:p w:rsidR="009121DA" w:rsidRDefault="009121DA">
          <w:pPr>
            <w:pStyle w:val="F7E6EF4C37B74E1A809840B8EA62D800"/>
          </w:pPr>
          <w:r w:rsidRPr="00F87BE0">
            <w:rPr>
              <w:rStyle w:val="PlaceholderText"/>
            </w:rPr>
            <w:t>Choose an item.</w:t>
          </w:r>
        </w:p>
      </w:docPartBody>
    </w:docPart>
    <w:docPart>
      <w:docPartPr>
        <w:name w:val="839AE0B8CEFA40B7B25EB4775E6E1337"/>
        <w:category>
          <w:name w:val="General"/>
          <w:gallery w:val="placeholder"/>
        </w:category>
        <w:types>
          <w:type w:val="bbPlcHdr"/>
        </w:types>
        <w:behaviors>
          <w:behavior w:val="content"/>
        </w:behaviors>
        <w:guid w:val="{D7B6890A-3190-4886-B68B-F43643E16AAA}"/>
      </w:docPartPr>
      <w:docPartBody>
        <w:p w:rsidR="009121DA" w:rsidRDefault="009121DA">
          <w:pPr>
            <w:pStyle w:val="839AE0B8CEFA40B7B25EB4775E6E1337"/>
          </w:pPr>
          <w:r w:rsidRPr="00F87BE0">
            <w:rPr>
              <w:rStyle w:val="PlaceholderText"/>
            </w:rPr>
            <w:t>Choose an item.</w:t>
          </w:r>
        </w:p>
      </w:docPartBody>
    </w:docPart>
    <w:docPart>
      <w:docPartPr>
        <w:name w:val="BBB6EA1C6F8B4764A5A7263E417B6F0D"/>
        <w:category>
          <w:name w:val="General"/>
          <w:gallery w:val="placeholder"/>
        </w:category>
        <w:types>
          <w:type w:val="bbPlcHdr"/>
        </w:types>
        <w:behaviors>
          <w:behavior w:val="content"/>
        </w:behaviors>
        <w:guid w:val="{1EE389ED-526D-4615-8D6C-D81EE0D1C2CD}"/>
      </w:docPartPr>
      <w:docPartBody>
        <w:p w:rsidR="009121DA" w:rsidRDefault="009121DA">
          <w:pPr>
            <w:pStyle w:val="BBB6EA1C6F8B4764A5A7263E417B6F0D"/>
          </w:pPr>
          <w:r w:rsidRPr="00F87BE0">
            <w:rPr>
              <w:rStyle w:val="PlaceholderText"/>
            </w:rPr>
            <w:t>Choose an item.</w:t>
          </w:r>
        </w:p>
      </w:docPartBody>
    </w:docPart>
    <w:docPart>
      <w:docPartPr>
        <w:name w:val="27F6062163DC41AF90D067B935496344"/>
        <w:category>
          <w:name w:val="General"/>
          <w:gallery w:val="placeholder"/>
        </w:category>
        <w:types>
          <w:type w:val="bbPlcHdr"/>
        </w:types>
        <w:behaviors>
          <w:behavior w:val="content"/>
        </w:behaviors>
        <w:guid w:val="{41EAF93B-C018-4FA4-AE3B-281AD141D0AE}"/>
      </w:docPartPr>
      <w:docPartBody>
        <w:p w:rsidR="009121DA" w:rsidRDefault="009121DA">
          <w:pPr>
            <w:pStyle w:val="27F6062163DC41AF90D067B935496344"/>
          </w:pPr>
          <w:r w:rsidRPr="00F87BE0">
            <w:rPr>
              <w:rStyle w:val="PlaceholderText"/>
            </w:rPr>
            <w:t>Choose an item.</w:t>
          </w:r>
        </w:p>
      </w:docPartBody>
    </w:docPart>
    <w:docPart>
      <w:docPartPr>
        <w:name w:val="0B5075E0B4AB440AB97DE3886C00029B"/>
        <w:category>
          <w:name w:val="General"/>
          <w:gallery w:val="placeholder"/>
        </w:category>
        <w:types>
          <w:type w:val="bbPlcHdr"/>
        </w:types>
        <w:behaviors>
          <w:behavior w:val="content"/>
        </w:behaviors>
        <w:guid w:val="{599E886C-7CEE-4C73-BF03-80653683C058}"/>
      </w:docPartPr>
      <w:docPartBody>
        <w:p w:rsidR="009121DA" w:rsidRDefault="009121DA">
          <w:pPr>
            <w:pStyle w:val="0B5075E0B4AB440AB97DE3886C00029B"/>
          </w:pPr>
          <w:r w:rsidRPr="00F87BE0">
            <w:rPr>
              <w:rStyle w:val="PlaceholderText"/>
            </w:rPr>
            <w:t>Choose an item.</w:t>
          </w:r>
        </w:p>
      </w:docPartBody>
    </w:docPart>
    <w:docPart>
      <w:docPartPr>
        <w:name w:val="FCA07647AC8644A2A86A8651F2A8188E"/>
        <w:category>
          <w:name w:val="General"/>
          <w:gallery w:val="placeholder"/>
        </w:category>
        <w:types>
          <w:type w:val="bbPlcHdr"/>
        </w:types>
        <w:behaviors>
          <w:behavior w:val="content"/>
        </w:behaviors>
        <w:guid w:val="{F22C7B42-5042-43D2-8ECF-25B90BA852D0}"/>
      </w:docPartPr>
      <w:docPartBody>
        <w:p w:rsidR="009121DA" w:rsidRDefault="009121DA">
          <w:pPr>
            <w:pStyle w:val="FCA07647AC8644A2A86A8651F2A8188E"/>
          </w:pPr>
          <w:r w:rsidRPr="00F87BE0">
            <w:rPr>
              <w:rStyle w:val="PlaceholderText"/>
            </w:rPr>
            <w:t>Choose an item.</w:t>
          </w:r>
        </w:p>
      </w:docPartBody>
    </w:docPart>
    <w:docPart>
      <w:docPartPr>
        <w:name w:val="347FF1696983458294E47AA885BDAC25"/>
        <w:category>
          <w:name w:val="General"/>
          <w:gallery w:val="placeholder"/>
        </w:category>
        <w:types>
          <w:type w:val="bbPlcHdr"/>
        </w:types>
        <w:behaviors>
          <w:behavior w:val="content"/>
        </w:behaviors>
        <w:guid w:val="{2207600C-D73B-4BA9-BCAF-069E74B7E0FE}"/>
      </w:docPartPr>
      <w:docPartBody>
        <w:p w:rsidR="009121DA" w:rsidRDefault="009121DA">
          <w:pPr>
            <w:pStyle w:val="347FF1696983458294E47AA885BDAC25"/>
          </w:pPr>
          <w:r w:rsidRPr="00F87BE0">
            <w:rPr>
              <w:rStyle w:val="PlaceholderText"/>
            </w:rPr>
            <w:t>Choose an item.</w:t>
          </w:r>
        </w:p>
      </w:docPartBody>
    </w:docPart>
    <w:docPart>
      <w:docPartPr>
        <w:name w:val="194456BF0FF74193A152343C86A29ABE"/>
        <w:category>
          <w:name w:val="General"/>
          <w:gallery w:val="placeholder"/>
        </w:category>
        <w:types>
          <w:type w:val="bbPlcHdr"/>
        </w:types>
        <w:behaviors>
          <w:behavior w:val="content"/>
        </w:behaviors>
        <w:guid w:val="{88434A7F-67AB-41E4-988D-832DDF748C77}"/>
      </w:docPartPr>
      <w:docPartBody>
        <w:p w:rsidR="009121DA" w:rsidRDefault="009121DA">
          <w:pPr>
            <w:pStyle w:val="194456BF0FF74193A152343C86A29ABE"/>
          </w:pPr>
          <w:r w:rsidRPr="00F87BE0">
            <w:rPr>
              <w:rStyle w:val="PlaceholderText"/>
            </w:rPr>
            <w:t>Choose an item.</w:t>
          </w:r>
        </w:p>
      </w:docPartBody>
    </w:docPart>
    <w:docPart>
      <w:docPartPr>
        <w:name w:val="E1BE0C8C7020447EB147EB1A19DF7230"/>
        <w:category>
          <w:name w:val="General"/>
          <w:gallery w:val="placeholder"/>
        </w:category>
        <w:types>
          <w:type w:val="bbPlcHdr"/>
        </w:types>
        <w:behaviors>
          <w:behavior w:val="content"/>
        </w:behaviors>
        <w:guid w:val="{A5C0516C-1E1F-4F7B-A744-6E2A0C0A953F}"/>
      </w:docPartPr>
      <w:docPartBody>
        <w:p w:rsidR="009121DA" w:rsidRDefault="009121DA">
          <w:pPr>
            <w:pStyle w:val="E1BE0C8C7020447EB147EB1A19DF7230"/>
          </w:pPr>
          <w:r w:rsidRPr="00F87BE0">
            <w:rPr>
              <w:rStyle w:val="PlaceholderText"/>
            </w:rPr>
            <w:t>Choose an item.</w:t>
          </w:r>
        </w:p>
      </w:docPartBody>
    </w:docPart>
    <w:docPart>
      <w:docPartPr>
        <w:name w:val="5461737E4D5B4977819FFB71E1808FE0"/>
        <w:category>
          <w:name w:val="General"/>
          <w:gallery w:val="placeholder"/>
        </w:category>
        <w:types>
          <w:type w:val="bbPlcHdr"/>
        </w:types>
        <w:behaviors>
          <w:behavior w:val="content"/>
        </w:behaviors>
        <w:guid w:val="{5477CB74-8237-453C-B560-A1131C1D0292}"/>
      </w:docPartPr>
      <w:docPartBody>
        <w:p w:rsidR="009121DA" w:rsidRDefault="009121DA">
          <w:pPr>
            <w:pStyle w:val="5461737E4D5B4977819FFB71E1808FE0"/>
          </w:pPr>
          <w:r w:rsidRPr="00F87BE0">
            <w:rPr>
              <w:rStyle w:val="PlaceholderText"/>
            </w:rPr>
            <w:t>Choose an item.</w:t>
          </w:r>
        </w:p>
      </w:docPartBody>
    </w:docPart>
    <w:docPart>
      <w:docPartPr>
        <w:name w:val="DBE125D660024C0A9069C04416AA99C5"/>
        <w:category>
          <w:name w:val="General"/>
          <w:gallery w:val="placeholder"/>
        </w:category>
        <w:types>
          <w:type w:val="bbPlcHdr"/>
        </w:types>
        <w:behaviors>
          <w:behavior w:val="content"/>
        </w:behaviors>
        <w:guid w:val="{660A3C45-561D-454F-B083-D98D69979E92}"/>
      </w:docPartPr>
      <w:docPartBody>
        <w:p w:rsidR="009121DA" w:rsidRDefault="009121DA">
          <w:pPr>
            <w:pStyle w:val="DBE125D660024C0A9069C04416AA99C5"/>
          </w:pPr>
          <w:r w:rsidRPr="00F87BE0">
            <w:rPr>
              <w:rStyle w:val="PlaceholderText"/>
            </w:rPr>
            <w:t>Choose an item.</w:t>
          </w:r>
        </w:p>
      </w:docPartBody>
    </w:docPart>
    <w:docPart>
      <w:docPartPr>
        <w:name w:val="9F74EA8EB6754530A9FC24D00A55E84C"/>
        <w:category>
          <w:name w:val="General"/>
          <w:gallery w:val="placeholder"/>
        </w:category>
        <w:types>
          <w:type w:val="bbPlcHdr"/>
        </w:types>
        <w:behaviors>
          <w:behavior w:val="content"/>
        </w:behaviors>
        <w:guid w:val="{BAC9A654-E78F-4791-B513-D2202B6ACB28}"/>
      </w:docPartPr>
      <w:docPartBody>
        <w:p w:rsidR="009121DA" w:rsidRDefault="009121DA">
          <w:pPr>
            <w:pStyle w:val="9F74EA8EB6754530A9FC24D00A55E84C"/>
          </w:pPr>
          <w:r w:rsidRPr="00F87BE0">
            <w:rPr>
              <w:rStyle w:val="PlaceholderText"/>
            </w:rPr>
            <w:t>Choose an item.</w:t>
          </w:r>
        </w:p>
      </w:docPartBody>
    </w:docPart>
    <w:docPart>
      <w:docPartPr>
        <w:name w:val="2DD9E334D32E4F3593600359286064C2"/>
        <w:category>
          <w:name w:val="General"/>
          <w:gallery w:val="placeholder"/>
        </w:category>
        <w:types>
          <w:type w:val="bbPlcHdr"/>
        </w:types>
        <w:behaviors>
          <w:behavior w:val="content"/>
        </w:behaviors>
        <w:guid w:val="{557494DE-7899-4B9A-A4F0-8C5BF345F4A8}"/>
      </w:docPartPr>
      <w:docPartBody>
        <w:p w:rsidR="009121DA" w:rsidRDefault="009121DA">
          <w:pPr>
            <w:pStyle w:val="2DD9E334D32E4F3593600359286064C2"/>
          </w:pPr>
          <w:r w:rsidRPr="00F87BE0">
            <w:rPr>
              <w:rStyle w:val="PlaceholderText"/>
            </w:rPr>
            <w:t>Choose an item.</w:t>
          </w:r>
        </w:p>
      </w:docPartBody>
    </w:docPart>
    <w:docPart>
      <w:docPartPr>
        <w:name w:val="65AF3075DAE74C18BF663E3EB39ACDCE"/>
        <w:category>
          <w:name w:val="General"/>
          <w:gallery w:val="placeholder"/>
        </w:category>
        <w:types>
          <w:type w:val="bbPlcHdr"/>
        </w:types>
        <w:behaviors>
          <w:behavior w:val="content"/>
        </w:behaviors>
        <w:guid w:val="{C29E5D47-C529-44FB-807F-10611127A357}"/>
      </w:docPartPr>
      <w:docPartBody>
        <w:p w:rsidR="009121DA" w:rsidRDefault="009121DA">
          <w:pPr>
            <w:pStyle w:val="65AF3075DAE74C18BF663E3EB39ACDCE"/>
          </w:pPr>
          <w:r w:rsidRPr="00F87BE0">
            <w:rPr>
              <w:rStyle w:val="PlaceholderText"/>
            </w:rPr>
            <w:t>Choose an item.</w:t>
          </w:r>
        </w:p>
      </w:docPartBody>
    </w:docPart>
    <w:docPart>
      <w:docPartPr>
        <w:name w:val="37C413FAA6A6456BBB95966FFBED3682"/>
        <w:category>
          <w:name w:val="General"/>
          <w:gallery w:val="placeholder"/>
        </w:category>
        <w:types>
          <w:type w:val="bbPlcHdr"/>
        </w:types>
        <w:behaviors>
          <w:behavior w:val="content"/>
        </w:behaviors>
        <w:guid w:val="{D64A843F-A523-46B9-83F6-22EF15DFEF22}"/>
      </w:docPartPr>
      <w:docPartBody>
        <w:p w:rsidR="009121DA" w:rsidRDefault="009121DA">
          <w:pPr>
            <w:pStyle w:val="37C413FAA6A6456BBB95966FFBED3682"/>
          </w:pPr>
          <w:r w:rsidRPr="00F87BE0">
            <w:rPr>
              <w:rStyle w:val="PlaceholderText"/>
            </w:rPr>
            <w:t>Choose an item.</w:t>
          </w:r>
        </w:p>
      </w:docPartBody>
    </w:docPart>
    <w:docPart>
      <w:docPartPr>
        <w:name w:val="0F5598BCB2784E5583E999CC5AFBEFF5"/>
        <w:category>
          <w:name w:val="General"/>
          <w:gallery w:val="placeholder"/>
        </w:category>
        <w:types>
          <w:type w:val="bbPlcHdr"/>
        </w:types>
        <w:behaviors>
          <w:behavior w:val="content"/>
        </w:behaviors>
        <w:guid w:val="{B59DB66E-2DBA-4FC0-8900-93BB50325690}"/>
      </w:docPartPr>
      <w:docPartBody>
        <w:p w:rsidR="009121DA" w:rsidRDefault="009121DA">
          <w:pPr>
            <w:pStyle w:val="0F5598BCB2784E5583E999CC5AFBEFF5"/>
          </w:pPr>
          <w:r w:rsidRPr="00F87BE0">
            <w:rPr>
              <w:rStyle w:val="PlaceholderText"/>
            </w:rPr>
            <w:t>Choose an item.</w:t>
          </w:r>
        </w:p>
      </w:docPartBody>
    </w:docPart>
    <w:docPart>
      <w:docPartPr>
        <w:name w:val="657A86B88BC548CC9BB8A2476C65E353"/>
        <w:category>
          <w:name w:val="General"/>
          <w:gallery w:val="placeholder"/>
        </w:category>
        <w:types>
          <w:type w:val="bbPlcHdr"/>
        </w:types>
        <w:behaviors>
          <w:behavior w:val="content"/>
        </w:behaviors>
        <w:guid w:val="{C13A9104-1CB6-4087-8531-82238C549B9C}"/>
      </w:docPartPr>
      <w:docPartBody>
        <w:p w:rsidR="009121DA" w:rsidRDefault="009121DA">
          <w:pPr>
            <w:pStyle w:val="657A86B88BC548CC9BB8A2476C65E353"/>
          </w:pPr>
          <w:r w:rsidRPr="00F87BE0">
            <w:rPr>
              <w:rStyle w:val="PlaceholderText"/>
            </w:rPr>
            <w:t>Choose an item.</w:t>
          </w:r>
        </w:p>
      </w:docPartBody>
    </w:docPart>
    <w:docPart>
      <w:docPartPr>
        <w:name w:val="047CB5C8082C4968BC95313C31D91214"/>
        <w:category>
          <w:name w:val="General"/>
          <w:gallery w:val="placeholder"/>
        </w:category>
        <w:types>
          <w:type w:val="bbPlcHdr"/>
        </w:types>
        <w:behaviors>
          <w:behavior w:val="content"/>
        </w:behaviors>
        <w:guid w:val="{193C22F1-B488-4B8D-B81F-F301F14E07DF}"/>
      </w:docPartPr>
      <w:docPartBody>
        <w:p w:rsidR="009121DA" w:rsidRDefault="009121DA">
          <w:pPr>
            <w:pStyle w:val="047CB5C8082C4968BC95313C31D91214"/>
          </w:pPr>
          <w:r w:rsidRPr="00F87BE0">
            <w:rPr>
              <w:rStyle w:val="PlaceholderText"/>
            </w:rPr>
            <w:t>Choose an item.</w:t>
          </w:r>
        </w:p>
      </w:docPartBody>
    </w:docPart>
    <w:docPart>
      <w:docPartPr>
        <w:name w:val="94519AAF48504229870822B8BDFC2AA0"/>
        <w:category>
          <w:name w:val="General"/>
          <w:gallery w:val="placeholder"/>
        </w:category>
        <w:types>
          <w:type w:val="bbPlcHdr"/>
        </w:types>
        <w:behaviors>
          <w:behavior w:val="content"/>
        </w:behaviors>
        <w:guid w:val="{B78B0E77-693A-493D-88D8-67C27FD94B38}"/>
      </w:docPartPr>
      <w:docPartBody>
        <w:p w:rsidR="009121DA" w:rsidRDefault="009121DA">
          <w:pPr>
            <w:pStyle w:val="94519AAF48504229870822B8BDFC2AA0"/>
          </w:pPr>
          <w:r w:rsidRPr="00F87BE0">
            <w:rPr>
              <w:rStyle w:val="PlaceholderText"/>
            </w:rPr>
            <w:t>Choose an item.</w:t>
          </w:r>
        </w:p>
      </w:docPartBody>
    </w:docPart>
    <w:docPart>
      <w:docPartPr>
        <w:name w:val="0BCD09C3401B473AB4D13180CC12D2A4"/>
        <w:category>
          <w:name w:val="General"/>
          <w:gallery w:val="placeholder"/>
        </w:category>
        <w:types>
          <w:type w:val="bbPlcHdr"/>
        </w:types>
        <w:behaviors>
          <w:behavior w:val="content"/>
        </w:behaviors>
        <w:guid w:val="{E187AF12-01EC-4293-9909-AB8FA46182FE}"/>
      </w:docPartPr>
      <w:docPartBody>
        <w:p w:rsidR="009121DA" w:rsidRDefault="009121DA">
          <w:pPr>
            <w:pStyle w:val="0BCD09C3401B473AB4D13180CC12D2A4"/>
          </w:pPr>
          <w:r w:rsidRPr="00F87BE0">
            <w:rPr>
              <w:rStyle w:val="PlaceholderText"/>
            </w:rPr>
            <w:t>Choose an item.</w:t>
          </w:r>
        </w:p>
      </w:docPartBody>
    </w:docPart>
    <w:docPart>
      <w:docPartPr>
        <w:name w:val="434491338456421D86DACAB606162049"/>
        <w:category>
          <w:name w:val="General"/>
          <w:gallery w:val="placeholder"/>
        </w:category>
        <w:types>
          <w:type w:val="bbPlcHdr"/>
        </w:types>
        <w:behaviors>
          <w:behavior w:val="content"/>
        </w:behaviors>
        <w:guid w:val="{9CC4D0CF-EF0D-47C5-8000-BAC3C09D5E22}"/>
      </w:docPartPr>
      <w:docPartBody>
        <w:p w:rsidR="009121DA" w:rsidRDefault="009121DA">
          <w:pPr>
            <w:pStyle w:val="434491338456421D86DACAB606162049"/>
          </w:pPr>
          <w:r w:rsidRPr="00F87BE0">
            <w:rPr>
              <w:rStyle w:val="PlaceholderText"/>
            </w:rPr>
            <w:t>Choose an item.</w:t>
          </w:r>
        </w:p>
      </w:docPartBody>
    </w:docPart>
    <w:docPart>
      <w:docPartPr>
        <w:name w:val="14F37051BDED45B0B9386226693D877C"/>
        <w:category>
          <w:name w:val="General"/>
          <w:gallery w:val="placeholder"/>
        </w:category>
        <w:types>
          <w:type w:val="bbPlcHdr"/>
        </w:types>
        <w:behaviors>
          <w:behavior w:val="content"/>
        </w:behaviors>
        <w:guid w:val="{3BDF2F26-E5EA-4459-99EB-731B516EEA97}"/>
      </w:docPartPr>
      <w:docPartBody>
        <w:p w:rsidR="009121DA" w:rsidRDefault="009121DA">
          <w:pPr>
            <w:pStyle w:val="14F37051BDED45B0B9386226693D877C"/>
          </w:pPr>
          <w:r w:rsidRPr="00F87BE0">
            <w:rPr>
              <w:rStyle w:val="PlaceholderText"/>
            </w:rPr>
            <w:t>Choose an item.</w:t>
          </w:r>
        </w:p>
      </w:docPartBody>
    </w:docPart>
    <w:docPart>
      <w:docPartPr>
        <w:name w:val="28EDCE4A12424B04BC044619F19463F0"/>
        <w:category>
          <w:name w:val="General"/>
          <w:gallery w:val="placeholder"/>
        </w:category>
        <w:types>
          <w:type w:val="bbPlcHdr"/>
        </w:types>
        <w:behaviors>
          <w:behavior w:val="content"/>
        </w:behaviors>
        <w:guid w:val="{7724823D-2AD7-4015-839D-551C120C5385}"/>
      </w:docPartPr>
      <w:docPartBody>
        <w:p w:rsidR="009121DA" w:rsidRDefault="009121DA">
          <w:pPr>
            <w:pStyle w:val="28EDCE4A12424B04BC044619F19463F0"/>
          </w:pPr>
          <w:r w:rsidRPr="00F87BE0">
            <w:rPr>
              <w:rStyle w:val="PlaceholderText"/>
            </w:rPr>
            <w:t>Choose an item.</w:t>
          </w:r>
        </w:p>
      </w:docPartBody>
    </w:docPart>
    <w:docPart>
      <w:docPartPr>
        <w:name w:val="4027B07ABD484BECA835A6E1E921DA5E"/>
        <w:category>
          <w:name w:val="General"/>
          <w:gallery w:val="placeholder"/>
        </w:category>
        <w:types>
          <w:type w:val="bbPlcHdr"/>
        </w:types>
        <w:behaviors>
          <w:behavior w:val="content"/>
        </w:behaviors>
        <w:guid w:val="{1AE1FFE6-A7E9-4E34-B20A-4A11FF5C47B2}"/>
      </w:docPartPr>
      <w:docPartBody>
        <w:p w:rsidR="009121DA" w:rsidRDefault="009121DA">
          <w:pPr>
            <w:pStyle w:val="4027B07ABD484BECA835A6E1E921DA5E"/>
          </w:pPr>
          <w:r w:rsidRPr="00F87BE0">
            <w:rPr>
              <w:rStyle w:val="PlaceholderText"/>
            </w:rPr>
            <w:t>Choose an item.</w:t>
          </w:r>
        </w:p>
      </w:docPartBody>
    </w:docPart>
    <w:docPart>
      <w:docPartPr>
        <w:name w:val="EC2521D32EEC431A9520D9BBA0CB099B"/>
        <w:category>
          <w:name w:val="General"/>
          <w:gallery w:val="placeholder"/>
        </w:category>
        <w:types>
          <w:type w:val="bbPlcHdr"/>
        </w:types>
        <w:behaviors>
          <w:behavior w:val="content"/>
        </w:behaviors>
        <w:guid w:val="{D11E36F9-9E22-4A40-93F8-510DF0EEF017}"/>
      </w:docPartPr>
      <w:docPartBody>
        <w:p w:rsidR="009121DA" w:rsidRDefault="009121DA">
          <w:pPr>
            <w:pStyle w:val="EC2521D32EEC431A9520D9BBA0CB099B"/>
          </w:pPr>
          <w:r w:rsidRPr="00F87BE0">
            <w:rPr>
              <w:rStyle w:val="PlaceholderText"/>
            </w:rPr>
            <w:t>Choose an item.</w:t>
          </w:r>
        </w:p>
      </w:docPartBody>
    </w:docPart>
    <w:docPart>
      <w:docPartPr>
        <w:name w:val="BB841524F15440528436CE640D59E7E2"/>
        <w:category>
          <w:name w:val="General"/>
          <w:gallery w:val="placeholder"/>
        </w:category>
        <w:types>
          <w:type w:val="bbPlcHdr"/>
        </w:types>
        <w:behaviors>
          <w:behavior w:val="content"/>
        </w:behaviors>
        <w:guid w:val="{368CF5BA-C480-4693-A3B6-3CEF8AA0956B}"/>
      </w:docPartPr>
      <w:docPartBody>
        <w:p w:rsidR="009121DA" w:rsidRDefault="009121DA">
          <w:pPr>
            <w:pStyle w:val="BB841524F15440528436CE640D59E7E2"/>
          </w:pPr>
          <w:r w:rsidRPr="00F87BE0">
            <w:rPr>
              <w:rStyle w:val="PlaceholderText"/>
            </w:rPr>
            <w:t>Choose an item.</w:t>
          </w:r>
        </w:p>
      </w:docPartBody>
    </w:docPart>
    <w:docPart>
      <w:docPartPr>
        <w:name w:val="8443193A2DD54DE798441EF929FC0A81"/>
        <w:category>
          <w:name w:val="General"/>
          <w:gallery w:val="placeholder"/>
        </w:category>
        <w:types>
          <w:type w:val="bbPlcHdr"/>
        </w:types>
        <w:behaviors>
          <w:behavior w:val="content"/>
        </w:behaviors>
        <w:guid w:val="{C09AF032-546B-4F31-8B03-B7E74298D235}"/>
      </w:docPartPr>
      <w:docPartBody>
        <w:p w:rsidR="009121DA" w:rsidRDefault="009121DA">
          <w:pPr>
            <w:pStyle w:val="8443193A2DD54DE798441EF929FC0A81"/>
          </w:pPr>
          <w:r w:rsidRPr="00F87BE0">
            <w:rPr>
              <w:rStyle w:val="PlaceholderText"/>
            </w:rPr>
            <w:t>Choose an item.</w:t>
          </w:r>
        </w:p>
      </w:docPartBody>
    </w:docPart>
    <w:docPart>
      <w:docPartPr>
        <w:name w:val="A288EA5DC3C6422B9B47E1DBFE553306"/>
        <w:category>
          <w:name w:val="General"/>
          <w:gallery w:val="placeholder"/>
        </w:category>
        <w:types>
          <w:type w:val="bbPlcHdr"/>
        </w:types>
        <w:behaviors>
          <w:behavior w:val="content"/>
        </w:behaviors>
        <w:guid w:val="{CD926F33-7677-4EFC-A7BD-CD5FAABDB720}"/>
      </w:docPartPr>
      <w:docPartBody>
        <w:p w:rsidR="009121DA" w:rsidRDefault="009121DA">
          <w:pPr>
            <w:pStyle w:val="A288EA5DC3C6422B9B47E1DBFE553306"/>
          </w:pPr>
          <w:r w:rsidRPr="00F87BE0">
            <w:rPr>
              <w:rStyle w:val="PlaceholderText"/>
            </w:rPr>
            <w:t>Choose an item.</w:t>
          </w:r>
        </w:p>
      </w:docPartBody>
    </w:docPart>
    <w:docPart>
      <w:docPartPr>
        <w:name w:val="6C3068C9E38A464785BA4AD22F1D768E"/>
        <w:category>
          <w:name w:val="General"/>
          <w:gallery w:val="placeholder"/>
        </w:category>
        <w:types>
          <w:type w:val="bbPlcHdr"/>
        </w:types>
        <w:behaviors>
          <w:behavior w:val="content"/>
        </w:behaviors>
        <w:guid w:val="{60D94BF3-DA2F-4B1F-9BA2-E52B4E4DD5FD}"/>
      </w:docPartPr>
      <w:docPartBody>
        <w:p w:rsidR="009121DA" w:rsidRDefault="009121DA">
          <w:pPr>
            <w:pStyle w:val="6C3068C9E38A464785BA4AD22F1D768E"/>
          </w:pPr>
          <w:r w:rsidRPr="00F87BE0">
            <w:rPr>
              <w:rStyle w:val="PlaceholderText"/>
            </w:rPr>
            <w:t>Choose an item.</w:t>
          </w:r>
        </w:p>
      </w:docPartBody>
    </w:docPart>
    <w:docPart>
      <w:docPartPr>
        <w:name w:val="AB278CC485214D59AD4AC1D678BC00BB"/>
        <w:category>
          <w:name w:val="General"/>
          <w:gallery w:val="placeholder"/>
        </w:category>
        <w:types>
          <w:type w:val="bbPlcHdr"/>
        </w:types>
        <w:behaviors>
          <w:behavior w:val="content"/>
        </w:behaviors>
        <w:guid w:val="{7BA79BD2-B2EF-4B45-A7CB-7EFCF449ADDD}"/>
      </w:docPartPr>
      <w:docPartBody>
        <w:p w:rsidR="009121DA" w:rsidRDefault="009121DA">
          <w:pPr>
            <w:pStyle w:val="AB278CC485214D59AD4AC1D678BC00BB"/>
          </w:pPr>
          <w:r w:rsidRPr="00F87BE0">
            <w:rPr>
              <w:rStyle w:val="PlaceholderText"/>
            </w:rPr>
            <w:t>Choose an item.</w:t>
          </w:r>
        </w:p>
      </w:docPartBody>
    </w:docPart>
    <w:docPart>
      <w:docPartPr>
        <w:name w:val="4C6E92489465460AA79954EA0444D0BA"/>
        <w:category>
          <w:name w:val="General"/>
          <w:gallery w:val="placeholder"/>
        </w:category>
        <w:types>
          <w:type w:val="bbPlcHdr"/>
        </w:types>
        <w:behaviors>
          <w:behavior w:val="content"/>
        </w:behaviors>
        <w:guid w:val="{FFBA6CA9-D0BB-4C95-8EF9-9C1FFD59CA4D}"/>
      </w:docPartPr>
      <w:docPartBody>
        <w:p w:rsidR="009121DA" w:rsidRDefault="009121DA">
          <w:pPr>
            <w:pStyle w:val="4C6E92489465460AA79954EA0444D0BA"/>
          </w:pPr>
          <w:r w:rsidRPr="00F87BE0">
            <w:rPr>
              <w:rStyle w:val="PlaceholderText"/>
            </w:rPr>
            <w:t>Choose an item.</w:t>
          </w:r>
        </w:p>
      </w:docPartBody>
    </w:docPart>
    <w:docPart>
      <w:docPartPr>
        <w:name w:val="148BEB25393F4F41BA347ADC33A7C047"/>
        <w:category>
          <w:name w:val="General"/>
          <w:gallery w:val="placeholder"/>
        </w:category>
        <w:types>
          <w:type w:val="bbPlcHdr"/>
        </w:types>
        <w:behaviors>
          <w:behavior w:val="content"/>
        </w:behaviors>
        <w:guid w:val="{B8194C45-BF0B-4AA4-AC23-0A0C3906ED53}"/>
      </w:docPartPr>
      <w:docPartBody>
        <w:p w:rsidR="009121DA" w:rsidRDefault="009121DA">
          <w:pPr>
            <w:pStyle w:val="148BEB25393F4F41BA347ADC33A7C047"/>
          </w:pPr>
          <w:r w:rsidRPr="00F87BE0">
            <w:rPr>
              <w:rStyle w:val="PlaceholderText"/>
            </w:rPr>
            <w:t>Choose an item.</w:t>
          </w:r>
        </w:p>
      </w:docPartBody>
    </w:docPart>
    <w:docPart>
      <w:docPartPr>
        <w:name w:val="F2DD3D0AA88A46D0BF00A9009ABA7F8D"/>
        <w:category>
          <w:name w:val="General"/>
          <w:gallery w:val="placeholder"/>
        </w:category>
        <w:types>
          <w:type w:val="bbPlcHdr"/>
        </w:types>
        <w:behaviors>
          <w:behavior w:val="content"/>
        </w:behaviors>
        <w:guid w:val="{DADA3C24-6089-49E1-84AA-AC727BA71EDB}"/>
      </w:docPartPr>
      <w:docPartBody>
        <w:p w:rsidR="009121DA" w:rsidRDefault="009121DA">
          <w:pPr>
            <w:pStyle w:val="F2DD3D0AA88A46D0BF00A9009ABA7F8D"/>
          </w:pPr>
          <w:r w:rsidRPr="00F87BE0">
            <w:rPr>
              <w:rStyle w:val="PlaceholderText"/>
            </w:rPr>
            <w:t>Choose an item.</w:t>
          </w:r>
        </w:p>
      </w:docPartBody>
    </w:docPart>
    <w:docPart>
      <w:docPartPr>
        <w:name w:val="C6056B8A19A04F7A8F23711D11890500"/>
        <w:category>
          <w:name w:val="General"/>
          <w:gallery w:val="placeholder"/>
        </w:category>
        <w:types>
          <w:type w:val="bbPlcHdr"/>
        </w:types>
        <w:behaviors>
          <w:behavior w:val="content"/>
        </w:behaviors>
        <w:guid w:val="{6001B72F-B1F0-4A88-81FE-5093C8D3AFF7}"/>
      </w:docPartPr>
      <w:docPartBody>
        <w:p w:rsidR="009121DA" w:rsidRDefault="009121DA">
          <w:pPr>
            <w:pStyle w:val="C6056B8A19A04F7A8F23711D11890500"/>
          </w:pPr>
          <w:r w:rsidRPr="00F87BE0">
            <w:rPr>
              <w:rStyle w:val="PlaceholderText"/>
            </w:rPr>
            <w:t>Choose an item.</w:t>
          </w:r>
        </w:p>
      </w:docPartBody>
    </w:docPart>
    <w:docPart>
      <w:docPartPr>
        <w:name w:val="97B34588E46744FCB64639E67D296178"/>
        <w:category>
          <w:name w:val="General"/>
          <w:gallery w:val="placeholder"/>
        </w:category>
        <w:types>
          <w:type w:val="bbPlcHdr"/>
        </w:types>
        <w:behaviors>
          <w:behavior w:val="content"/>
        </w:behaviors>
        <w:guid w:val="{73A9628C-7144-47EA-B454-4473E44DDB31}"/>
      </w:docPartPr>
      <w:docPartBody>
        <w:p w:rsidR="009121DA" w:rsidRDefault="009121DA">
          <w:pPr>
            <w:pStyle w:val="97B34588E46744FCB64639E67D296178"/>
          </w:pPr>
          <w:r w:rsidRPr="00F87BE0">
            <w:rPr>
              <w:rStyle w:val="PlaceholderText"/>
            </w:rPr>
            <w:t>Choose an item.</w:t>
          </w:r>
        </w:p>
      </w:docPartBody>
    </w:docPart>
    <w:docPart>
      <w:docPartPr>
        <w:name w:val="44AF5ECA5B15456EB0C5224C77844232"/>
        <w:category>
          <w:name w:val="General"/>
          <w:gallery w:val="placeholder"/>
        </w:category>
        <w:types>
          <w:type w:val="bbPlcHdr"/>
        </w:types>
        <w:behaviors>
          <w:behavior w:val="content"/>
        </w:behaviors>
        <w:guid w:val="{9FDFE7EF-0993-4081-8B70-A45040DDABE7}"/>
      </w:docPartPr>
      <w:docPartBody>
        <w:p w:rsidR="009121DA" w:rsidRDefault="009121DA">
          <w:pPr>
            <w:pStyle w:val="44AF5ECA5B15456EB0C5224C77844232"/>
          </w:pPr>
          <w:r w:rsidRPr="00F87BE0">
            <w:rPr>
              <w:rStyle w:val="PlaceholderText"/>
            </w:rPr>
            <w:t>Choose an item.</w:t>
          </w:r>
        </w:p>
      </w:docPartBody>
    </w:docPart>
    <w:docPart>
      <w:docPartPr>
        <w:name w:val="D8F75999581C4561B27F382C75958C1A"/>
        <w:category>
          <w:name w:val="General"/>
          <w:gallery w:val="placeholder"/>
        </w:category>
        <w:types>
          <w:type w:val="bbPlcHdr"/>
        </w:types>
        <w:behaviors>
          <w:behavior w:val="content"/>
        </w:behaviors>
        <w:guid w:val="{1A3438E7-6096-4600-8931-354CD3783969}"/>
      </w:docPartPr>
      <w:docPartBody>
        <w:p w:rsidR="009121DA" w:rsidRDefault="009121DA">
          <w:pPr>
            <w:pStyle w:val="D8F75999581C4561B27F382C75958C1A"/>
          </w:pPr>
          <w:r w:rsidRPr="00F87BE0">
            <w:rPr>
              <w:rStyle w:val="PlaceholderText"/>
            </w:rPr>
            <w:t>Choose an item.</w:t>
          </w:r>
        </w:p>
      </w:docPartBody>
    </w:docPart>
    <w:docPart>
      <w:docPartPr>
        <w:name w:val="1119FAA2CD734619AE86343C9B45D145"/>
        <w:category>
          <w:name w:val="General"/>
          <w:gallery w:val="placeholder"/>
        </w:category>
        <w:types>
          <w:type w:val="bbPlcHdr"/>
        </w:types>
        <w:behaviors>
          <w:behavior w:val="content"/>
        </w:behaviors>
        <w:guid w:val="{AB2E4869-3ADA-4105-9165-C1534DFC6ADC}"/>
      </w:docPartPr>
      <w:docPartBody>
        <w:p w:rsidR="009121DA" w:rsidRDefault="009121DA">
          <w:pPr>
            <w:pStyle w:val="1119FAA2CD734619AE86343C9B45D145"/>
          </w:pPr>
          <w:r w:rsidRPr="00F87BE0">
            <w:rPr>
              <w:rStyle w:val="PlaceholderText"/>
            </w:rPr>
            <w:t>Choose an item.</w:t>
          </w:r>
        </w:p>
      </w:docPartBody>
    </w:docPart>
    <w:docPart>
      <w:docPartPr>
        <w:name w:val="1D0644AA3470475EB13B9FCEA723B3B4"/>
        <w:category>
          <w:name w:val="General"/>
          <w:gallery w:val="placeholder"/>
        </w:category>
        <w:types>
          <w:type w:val="bbPlcHdr"/>
        </w:types>
        <w:behaviors>
          <w:behavior w:val="content"/>
        </w:behaviors>
        <w:guid w:val="{E5A5343C-630C-4E3D-B8A8-4273499AC956}"/>
      </w:docPartPr>
      <w:docPartBody>
        <w:p w:rsidR="009121DA" w:rsidRDefault="009121DA">
          <w:pPr>
            <w:pStyle w:val="1D0644AA3470475EB13B9FCEA723B3B4"/>
          </w:pPr>
          <w:r w:rsidRPr="00F87BE0">
            <w:rPr>
              <w:rStyle w:val="PlaceholderText"/>
            </w:rPr>
            <w:t>Choose an item.</w:t>
          </w:r>
        </w:p>
      </w:docPartBody>
    </w:docPart>
    <w:docPart>
      <w:docPartPr>
        <w:name w:val="5F9C7F804FDA4836BDD2865FA868A566"/>
        <w:category>
          <w:name w:val="General"/>
          <w:gallery w:val="placeholder"/>
        </w:category>
        <w:types>
          <w:type w:val="bbPlcHdr"/>
        </w:types>
        <w:behaviors>
          <w:behavior w:val="content"/>
        </w:behaviors>
        <w:guid w:val="{01232000-C949-43CE-A5B2-01FEE38BA5AF}"/>
      </w:docPartPr>
      <w:docPartBody>
        <w:p w:rsidR="009121DA" w:rsidRDefault="009121DA">
          <w:pPr>
            <w:pStyle w:val="5F9C7F804FDA4836BDD2865FA868A566"/>
          </w:pPr>
          <w:r w:rsidRPr="00F87BE0">
            <w:rPr>
              <w:rStyle w:val="PlaceholderText"/>
            </w:rPr>
            <w:t>Choose an item.</w:t>
          </w:r>
        </w:p>
      </w:docPartBody>
    </w:docPart>
    <w:docPart>
      <w:docPartPr>
        <w:name w:val="A3AE92AB8BBA4B96BA7C06259C4339B9"/>
        <w:category>
          <w:name w:val="General"/>
          <w:gallery w:val="placeholder"/>
        </w:category>
        <w:types>
          <w:type w:val="bbPlcHdr"/>
        </w:types>
        <w:behaviors>
          <w:behavior w:val="content"/>
        </w:behaviors>
        <w:guid w:val="{BC60A86F-F960-48AE-BE75-6D874AF9D5AE}"/>
      </w:docPartPr>
      <w:docPartBody>
        <w:p w:rsidR="00EA7D23" w:rsidRDefault="00FC1DAC">
          <w:pPr>
            <w:pStyle w:val="A3AE92AB8BBA4B96BA7C06259C4339B9"/>
          </w:pPr>
          <w:r w:rsidRPr="00F87BE0">
            <w:rPr>
              <w:rStyle w:val="PlaceholderText"/>
            </w:rPr>
            <w:t>Choose an item.</w:t>
          </w:r>
        </w:p>
      </w:docPartBody>
    </w:docPart>
    <w:docPart>
      <w:docPartPr>
        <w:name w:val="75EB4676C8324C56B657CCE8EC7692D5"/>
        <w:category>
          <w:name w:val="General"/>
          <w:gallery w:val="placeholder"/>
        </w:category>
        <w:types>
          <w:type w:val="bbPlcHdr"/>
        </w:types>
        <w:behaviors>
          <w:behavior w:val="content"/>
        </w:behaviors>
        <w:guid w:val="{E3538EFC-ABE3-4C1D-88E9-FC12A328FE5D}"/>
      </w:docPartPr>
      <w:docPartBody>
        <w:p w:rsidR="00EA7D23" w:rsidRDefault="00FC1DAC">
          <w:pPr>
            <w:pStyle w:val="75EB4676C8324C56B657CCE8EC7692D5"/>
          </w:pPr>
          <w:r w:rsidRPr="00F87BE0">
            <w:rPr>
              <w:rStyle w:val="PlaceholderText"/>
            </w:rPr>
            <w:t>Choose an item.</w:t>
          </w:r>
        </w:p>
      </w:docPartBody>
    </w:docPart>
    <w:docPart>
      <w:docPartPr>
        <w:name w:val="5D507BB516004DBBB374455D6BC273FD"/>
        <w:category>
          <w:name w:val="General"/>
          <w:gallery w:val="placeholder"/>
        </w:category>
        <w:types>
          <w:type w:val="bbPlcHdr"/>
        </w:types>
        <w:behaviors>
          <w:behavior w:val="content"/>
        </w:behaviors>
        <w:guid w:val="{39FC15C3-D7F1-412F-8BA8-B76016E70E98}"/>
      </w:docPartPr>
      <w:docPartBody>
        <w:p w:rsidR="00EA7D23" w:rsidRDefault="00FC1DAC">
          <w:pPr>
            <w:pStyle w:val="5D507BB516004DBBB374455D6BC273FD"/>
          </w:pPr>
          <w:r w:rsidRPr="00F87BE0">
            <w:rPr>
              <w:rStyle w:val="PlaceholderText"/>
            </w:rPr>
            <w:t>Choose an item.</w:t>
          </w:r>
        </w:p>
      </w:docPartBody>
    </w:docPart>
    <w:docPart>
      <w:docPartPr>
        <w:name w:val="44ADDAE233344F6AB9B3D14957DB6129"/>
        <w:category>
          <w:name w:val="General"/>
          <w:gallery w:val="placeholder"/>
        </w:category>
        <w:types>
          <w:type w:val="bbPlcHdr"/>
        </w:types>
        <w:behaviors>
          <w:behavior w:val="content"/>
        </w:behaviors>
        <w:guid w:val="{30CADAD1-8F40-4ACB-8DD7-9B12CB09158B}"/>
      </w:docPartPr>
      <w:docPartBody>
        <w:p w:rsidR="00EA7D23" w:rsidRDefault="00FC1DAC">
          <w:pPr>
            <w:pStyle w:val="44ADDAE233344F6AB9B3D14957DB6129"/>
          </w:pPr>
          <w:r w:rsidRPr="00F87BE0">
            <w:rPr>
              <w:rStyle w:val="PlaceholderText"/>
            </w:rPr>
            <w:t>Choose an item.</w:t>
          </w:r>
        </w:p>
      </w:docPartBody>
    </w:docPart>
    <w:docPart>
      <w:docPartPr>
        <w:name w:val="2DD72A93A86B49DA92D0821ED86B53BC"/>
        <w:category>
          <w:name w:val="General"/>
          <w:gallery w:val="placeholder"/>
        </w:category>
        <w:types>
          <w:type w:val="bbPlcHdr"/>
        </w:types>
        <w:behaviors>
          <w:behavior w:val="content"/>
        </w:behaviors>
        <w:guid w:val="{63AB425A-8AE6-4143-A7CE-D188275C52F3}"/>
      </w:docPartPr>
      <w:docPartBody>
        <w:p w:rsidR="00EA7D23" w:rsidRDefault="00FC1DAC">
          <w:pPr>
            <w:pStyle w:val="2DD72A93A86B49DA92D0821ED86B53BC"/>
          </w:pPr>
          <w:r w:rsidRPr="00F87BE0">
            <w:rPr>
              <w:rStyle w:val="PlaceholderText"/>
            </w:rPr>
            <w:t>Choose an item.</w:t>
          </w:r>
        </w:p>
      </w:docPartBody>
    </w:docPart>
    <w:docPart>
      <w:docPartPr>
        <w:name w:val="D5C467D37A364E39A8917814B54F700E"/>
        <w:category>
          <w:name w:val="General"/>
          <w:gallery w:val="placeholder"/>
        </w:category>
        <w:types>
          <w:type w:val="bbPlcHdr"/>
        </w:types>
        <w:behaviors>
          <w:behavior w:val="content"/>
        </w:behaviors>
        <w:guid w:val="{C27537B2-9248-472E-A9CC-D33D669E13B2}"/>
      </w:docPartPr>
      <w:docPartBody>
        <w:p w:rsidR="00EA7D23" w:rsidRDefault="00FC1DAC">
          <w:pPr>
            <w:pStyle w:val="D5C467D37A364E39A8917814B54F700E"/>
          </w:pPr>
          <w:r w:rsidRPr="00F87BE0">
            <w:rPr>
              <w:rStyle w:val="PlaceholderText"/>
            </w:rPr>
            <w:t>Choose an item.</w:t>
          </w:r>
        </w:p>
      </w:docPartBody>
    </w:docPart>
    <w:docPart>
      <w:docPartPr>
        <w:name w:val="057841120E7146CBBCAED1FEC413A098"/>
        <w:category>
          <w:name w:val="General"/>
          <w:gallery w:val="placeholder"/>
        </w:category>
        <w:types>
          <w:type w:val="bbPlcHdr"/>
        </w:types>
        <w:behaviors>
          <w:behavior w:val="content"/>
        </w:behaviors>
        <w:guid w:val="{2676C504-0F69-47F1-9693-CCE13F1CE785}"/>
      </w:docPartPr>
      <w:docPartBody>
        <w:p w:rsidR="00EA7D23" w:rsidRDefault="00FC1DAC">
          <w:pPr>
            <w:pStyle w:val="057841120E7146CBBCAED1FEC413A098"/>
          </w:pPr>
          <w:r w:rsidRPr="00F87BE0">
            <w:rPr>
              <w:rStyle w:val="PlaceholderText"/>
            </w:rPr>
            <w:t>Choose an item.</w:t>
          </w:r>
        </w:p>
      </w:docPartBody>
    </w:docPart>
    <w:docPart>
      <w:docPartPr>
        <w:name w:val="30E070550B644941A04A2ACD471AC761"/>
        <w:category>
          <w:name w:val="General"/>
          <w:gallery w:val="placeholder"/>
        </w:category>
        <w:types>
          <w:type w:val="bbPlcHdr"/>
        </w:types>
        <w:behaviors>
          <w:behavior w:val="content"/>
        </w:behaviors>
        <w:guid w:val="{09E0B3FF-B4C5-4B14-B5F2-1C670B8E2738}"/>
      </w:docPartPr>
      <w:docPartBody>
        <w:p w:rsidR="00EA7D23" w:rsidRDefault="00FC1DAC">
          <w:pPr>
            <w:pStyle w:val="30E070550B644941A04A2ACD471AC761"/>
          </w:pPr>
          <w:r w:rsidRPr="00F87BE0">
            <w:rPr>
              <w:rStyle w:val="PlaceholderText"/>
            </w:rPr>
            <w:t>Choose an item.</w:t>
          </w:r>
        </w:p>
      </w:docPartBody>
    </w:docPart>
    <w:docPart>
      <w:docPartPr>
        <w:name w:val="AD77663408B44F5F9FC32D1C9FD3543E"/>
        <w:category>
          <w:name w:val="General"/>
          <w:gallery w:val="placeholder"/>
        </w:category>
        <w:types>
          <w:type w:val="bbPlcHdr"/>
        </w:types>
        <w:behaviors>
          <w:behavior w:val="content"/>
        </w:behaviors>
        <w:guid w:val="{C4B1ED2D-F3A4-4865-8D3C-2ACE5A473C50}"/>
      </w:docPartPr>
      <w:docPartBody>
        <w:p w:rsidR="00EA7D23" w:rsidRDefault="00FC1DAC">
          <w:pPr>
            <w:pStyle w:val="AD77663408B44F5F9FC32D1C9FD3543E"/>
          </w:pPr>
          <w:r w:rsidRPr="00F87BE0">
            <w:rPr>
              <w:rStyle w:val="PlaceholderText"/>
            </w:rPr>
            <w:t>Choose an item.</w:t>
          </w:r>
        </w:p>
      </w:docPartBody>
    </w:docPart>
    <w:docPart>
      <w:docPartPr>
        <w:name w:val="38CFEC9E3C4545AAB133C78559950301"/>
        <w:category>
          <w:name w:val="General"/>
          <w:gallery w:val="placeholder"/>
        </w:category>
        <w:types>
          <w:type w:val="bbPlcHdr"/>
        </w:types>
        <w:behaviors>
          <w:behavior w:val="content"/>
        </w:behaviors>
        <w:guid w:val="{56F92185-8F49-47D0-A3F7-BB986CB92970}"/>
      </w:docPartPr>
      <w:docPartBody>
        <w:p w:rsidR="00EA7D23" w:rsidRDefault="00FC1DAC">
          <w:pPr>
            <w:pStyle w:val="38CFEC9E3C4545AAB133C78559950301"/>
          </w:pPr>
          <w:r w:rsidRPr="00F87BE0">
            <w:rPr>
              <w:rStyle w:val="PlaceholderText"/>
            </w:rPr>
            <w:t>Choose an item.</w:t>
          </w:r>
        </w:p>
      </w:docPartBody>
    </w:docPart>
    <w:docPart>
      <w:docPartPr>
        <w:name w:val="7C0214D3A9E649F8B3A9282B7FF963FD"/>
        <w:category>
          <w:name w:val="General"/>
          <w:gallery w:val="placeholder"/>
        </w:category>
        <w:types>
          <w:type w:val="bbPlcHdr"/>
        </w:types>
        <w:behaviors>
          <w:behavior w:val="content"/>
        </w:behaviors>
        <w:guid w:val="{1146E789-14C2-48A3-B41E-788FBC392D0A}"/>
      </w:docPartPr>
      <w:docPartBody>
        <w:p w:rsidR="00EA7D23" w:rsidRDefault="00FC1DAC">
          <w:pPr>
            <w:pStyle w:val="7C0214D3A9E649F8B3A9282B7FF963FD"/>
          </w:pPr>
          <w:r w:rsidRPr="00F87BE0">
            <w:rPr>
              <w:rStyle w:val="PlaceholderText"/>
            </w:rPr>
            <w:t>Choose an item.</w:t>
          </w:r>
        </w:p>
      </w:docPartBody>
    </w:docPart>
    <w:docPart>
      <w:docPartPr>
        <w:name w:val="46707AE06CB74655A6158248BC9780FD"/>
        <w:category>
          <w:name w:val="General"/>
          <w:gallery w:val="placeholder"/>
        </w:category>
        <w:types>
          <w:type w:val="bbPlcHdr"/>
        </w:types>
        <w:behaviors>
          <w:behavior w:val="content"/>
        </w:behaviors>
        <w:guid w:val="{9E545903-736F-463E-AEDD-D0A75BC24004}"/>
      </w:docPartPr>
      <w:docPartBody>
        <w:p w:rsidR="00EA7D23" w:rsidRDefault="00FC1DAC">
          <w:pPr>
            <w:pStyle w:val="46707AE06CB74655A6158248BC9780FD"/>
          </w:pPr>
          <w:r w:rsidRPr="00F87BE0">
            <w:rPr>
              <w:rStyle w:val="PlaceholderText"/>
            </w:rPr>
            <w:t>Choose an item.</w:t>
          </w:r>
        </w:p>
      </w:docPartBody>
    </w:docPart>
    <w:docPart>
      <w:docPartPr>
        <w:name w:val="0A49E98166234E8D99E52EB0AC7DD22B"/>
        <w:category>
          <w:name w:val="General"/>
          <w:gallery w:val="placeholder"/>
        </w:category>
        <w:types>
          <w:type w:val="bbPlcHdr"/>
        </w:types>
        <w:behaviors>
          <w:behavior w:val="content"/>
        </w:behaviors>
        <w:guid w:val="{2DBB8F1A-C133-4596-99AA-7BF38592C9BE}"/>
      </w:docPartPr>
      <w:docPartBody>
        <w:p w:rsidR="00EA7D23" w:rsidRDefault="00FC1DAC">
          <w:pPr>
            <w:pStyle w:val="0A49E98166234E8D99E52EB0AC7DD22B"/>
          </w:pPr>
          <w:r w:rsidRPr="00F87BE0">
            <w:rPr>
              <w:rStyle w:val="PlaceholderText"/>
            </w:rPr>
            <w:t>Choose an item.</w:t>
          </w:r>
        </w:p>
      </w:docPartBody>
    </w:docPart>
    <w:docPart>
      <w:docPartPr>
        <w:name w:val="EAA354349FB1492B93F9AA6DDF0DBB87"/>
        <w:category>
          <w:name w:val="General"/>
          <w:gallery w:val="placeholder"/>
        </w:category>
        <w:types>
          <w:type w:val="bbPlcHdr"/>
        </w:types>
        <w:behaviors>
          <w:behavior w:val="content"/>
        </w:behaviors>
        <w:guid w:val="{F8DCC068-A111-437E-9724-F8B83A23DA3D}"/>
      </w:docPartPr>
      <w:docPartBody>
        <w:p w:rsidR="00EA7D23" w:rsidRDefault="00FC1DAC">
          <w:pPr>
            <w:pStyle w:val="EAA354349FB1492B93F9AA6DDF0DBB87"/>
          </w:pPr>
          <w:r w:rsidRPr="00F87BE0">
            <w:rPr>
              <w:rStyle w:val="PlaceholderText"/>
            </w:rPr>
            <w:t>Choose an item.</w:t>
          </w:r>
        </w:p>
      </w:docPartBody>
    </w:docPart>
    <w:docPart>
      <w:docPartPr>
        <w:name w:val="5C1DC145DA5C48D3A7201FA77F495EFF"/>
        <w:category>
          <w:name w:val="General"/>
          <w:gallery w:val="placeholder"/>
        </w:category>
        <w:types>
          <w:type w:val="bbPlcHdr"/>
        </w:types>
        <w:behaviors>
          <w:behavior w:val="content"/>
        </w:behaviors>
        <w:guid w:val="{0799A4DF-14CE-440D-BB8D-5522CFD3309D}"/>
      </w:docPartPr>
      <w:docPartBody>
        <w:p w:rsidR="00EA7D23" w:rsidRDefault="00FC1DAC">
          <w:pPr>
            <w:pStyle w:val="5C1DC145DA5C48D3A7201FA77F495EFF"/>
          </w:pPr>
          <w:r w:rsidRPr="00F87BE0">
            <w:rPr>
              <w:rStyle w:val="PlaceholderText"/>
            </w:rPr>
            <w:t>Choose an item.</w:t>
          </w:r>
        </w:p>
      </w:docPartBody>
    </w:docPart>
    <w:docPart>
      <w:docPartPr>
        <w:name w:val="3FEC529D069A4131B45530B439C2A0D9"/>
        <w:category>
          <w:name w:val="General"/>
          <w:gallery w:val="placeholder"/>
        </w:category>
        <w:types>
          <w:type w:val="bbPlcHdr"/>
        </w:types>
        <w:behaviors>
          <w:behavior w:val="content"/>
        </w:behaviors>
        <w:guid w:val="{DEFF2EC5-0574-4145-A97D-EB7CD379EAAE}"/>
      </w:docPartPr>
      <w:docPartBody>
        <w:p w:rsidR="00EA7D23" w:rsidRDefault="00FC1DAC">
          <w:pPr>
            <w:pStyle w:val="3FEC529D069A4131B45530B439C2A0D9"/>
          </w:pPr>
          <w:r w:rsidRPr="00F87BE0">
            <w:rPr>
              <w:rStyle w:val="PlaceholderText"/>
            </w:rPr>
            <w:t>Choose an item.</w:t>
          </w:r>
        </w:p>
      </w:docPartBody>
    </w:docPart>
    <w:docPart>
      <w:docPartPr>
        <w:name w:val="5AEEB34F7CB548F18228F7BD1815302D"/>
        <w:category>
          <w:name w:val="General"/>
          <w:gallery w:val="placeholder"/>
        </w:category>
        <w:types>
          <w:type w:val="bbPlcHdr"/>
        </w:types>
        <w:behaviors>
          <w:behavior w:val="content"/>
        </w:behaviors>
        <w:guid w:val="{26358C94-5EEE-468E-971B-C9F0C80F0AD1}"/>
      </w:docPartPr>
      <w:docPartBody>
        <w:p w:rsidR="00EA7D23" w:rsidRDefault="00FC1DAC">
          <w:pPr>
            <w:pStyle w:val="5AEEB34F7CB548F18228F7BD1815302D"/>
          </w:pPr>
          <w:r w:rsidRPr="00F87BE0">
            <w:rPr>
              <w:rStyle w:val="PlaceholderText"/>
            </w:rPr>
            <w:t>Choose an item.</w:t>
          </w:r>
        </w:p>
      </w:docPartBody>
    </w:docPart>
    <w:docPart>
      <w:docPartPr>
        <w:name w:val="50DEB883799646708FB83A35C8C74C74"/>
        <w:category>
          <w:name w:val="General"/>
          <w:gallery w:val="placeholder"/>
        </w:category>
        <w:types>
          <w:type w:val="bbPlcHdr"/>
        </w:types>
        <w:behaviors>
          <w:behavior w:val="content"/>
        </w:behaviors>
        <w:guid w:val="{82442DEB-7E88-45E6-9085-9C8C53D620E8}"/>
      </w:docPartPr>
      <w:docPartBody>
        <w:p w:rsidR="00EA7D23" w:rsidRDefault="00FC1DAC">
          <w:pPr>
            <w:pStyle w:val="50DEB883799646708FB83A35C8C74C74"/>
          </w:pPr>
          <w:r w:rsidRPr="00F87BE0">
            <w:rPr>
              <w:rStyle w:val="PlaceholderText"/>
            </w:rPr>
            <w:t>Choose an item.</w:t>
          </w:r>
        </w:p>
      </w:docPartBody>
    </w:docPart>
    <w:docPart>
      <w:docPartPr>
        <w:name w:val="9731AA01EFB040BD8F1C4380BBEB5AEF"/>
        <w:category>
          <w:name w:val="General"/>
          <w:gallery w:val="placeholder"/>
        </w:category>
        <w:types>
          <w:type w:val="bbPlcHdr"/>
        </w:types>
        <w:behaviors>
          <w:behavior w:val="content"/>
        </w:behaviors>
        <w:guid w:val="{D760F7E3-519B-44B2-9B11-C3502DC42AAE}"/>
      </w:docPartPr>
      <w:docPartBody>
        <w:p w:rsidR="00EA7D23" w:rsidRDefault="00FC1DAC">
          <w:pPr>
            <w:pStyle w:val="9731AA01EFB040BD8F1C4380BBEB5AEF"/>
          </w:pPr>
          <w:r w:rsidRPr="00F87BE0">
            <w:rPr>
              <w:rStyle w:val="PlaceholderText"/>
            </w:rPr>
            <w:t>Choose an item.</w:t>
          </w:r>
        </w:p>
      </w:docPartBody>
    </w:docPart>
    <w:docPart>
      <w:docPartPr>
        <w:name w:val="76096906C0A4474A8BE8C8AAD6FB8C77"/>
        <w:category>
          <w:name w:val="General"/>
          <w:gallery w:val="placeholder"/>
        </w:category>
        <w:types>
          <w:type w:val="bbPlcHdr"/>
        </w:types>
        <w:behaviors>
          <w:behavior w:val="content"/>
        </w:behaviors>
        <w:guid w:val="{253AA38D-8B26-436A-AF89-536F0755EDD8}"/>
      </w:docPartPr>
      <w:docPartBody>
        <w:p w:rsidR="00EA7D23" w:rsidRDefault="00FC1DAC">
          <w:pPr>
            <w:pStyle w:val="76096906C0A4474A8BE8C8AAD6FB8C77"/>
          </w:pPr>
          <w:r w:rsidRPr="00F87BE0">
            <w:rPr>
              <w:rStyle w:val="PlaceholderText"/>
            </w:rPr>
            <w:t>Choose an item.</w:t>
          </w:r>
        </w:p>
      </w:docPartBody>
    </w:docPart>
    <w:docPart>
      <w:docPartPr>
        <w:name w:val="2FEBAA4D80BA4C39A32B9EE40CFFFDD9"/>
        <w:category>
          <w:name w:val="General"/>
          <w:gallery w:val="placeholder"/>
        </w:category>
        <w:types>
          <w:type w:val="bbPlcHdr"/>
        </w:types>
        <w:behaviors>
          <w:behavior w:val="content"/>
        </w:behaviors>
        <w:guid w:val="{58CD8522-BD0F-411D-9AAF-7134392276AB}"/>
      </w:docPartPr>
      <w:docPartBody>
        <w:p w:rsidR="00EA7D23" w:rsidRDefault="00FC1DAC">
          <w:pPr>
            <w:pStyle w:val="2FEBAA4D80BA4C39A32B9EE40CFFFDD9"/>
          </w:pPr>
          <w:r w:rsidRPr="00F87BE0">
            <w:rPr>
              <w:rStyle w:val="PlaceholderText"/>
            </w:rPr>
            <w:t>Choose an item.</w:t>
          </w:r>
        </w:p>
      </w:docPartBody>
    </w:docPart>
    <w:docPart>
      <w:docPartPr>
        <w:name w:val="A7DE6AE685C848DBAD2F89BE025AEC48"/>
        <w:category>
          <w:name w:val="General"/>
          <w:gallery w:val="placeholder"/>
        </w:category>
        <w:types>
          <w:type w:val="bbPlcHdr"/>
        </w:types>
        <w:behaviors>
          <w:behavior w:val="content"/>
        </w:behaviors>
        <w:guid w:val="{188BF267-E2D7-456E-BCF5-3E358FABE000}"/>
      </w:docPartPr>
      <w:docPartBody>
        <w:p w:rsidR="00EA7D23" w:rsidRDefault="00FC1DAC">
          <w:pPr>
            <w:pStyle w:val="A7DE6AE685C848DBAD2F89BE025AEC48"/>
          </w:pPr>
          <w:r w:rsidRPr="00F87BE0">
            <w:rPr>
              <w:rStyle w:val="PlaceholderText"/>
            </w:rPr>
            <w:t>Choose an item.</w:t>
          </w:r>
        </w:p>
      </w:docPartBody>
    </w:docPart>
    <w:docPart>
      <w:docPartPr>
        <w:name w:val="6013D1F27BA94A7DB77414D63C559C1B"/>
        <w:category>
          <w:name w:val="General"/>
          <w:gallery w:val="placeholder"/>
        </w:category>
        <w:types>
          <w:type w:val="bbPlcHdr"/>
        </w:types>
        <w:behaviors>
          <w:behavior w:val="content"/>
        </w:behaviors>
        <w:guid w:val="{2301FDC3-129B-4564-8A95-5A678C3296E6}"/>
      </w:docPartPr>
      <w:docPartBody>
        <w:p w:rsidR="00EA7D23" w:rsidRDefault="00FC1DAC">
          <w:pPr>
            <w:pStyle w:val="6013D1F27BA94A7DB77414D63C559C1B"/>
          </w:pPr>
          <w:r w:rsidRPr="00F87BE0">
            <w:rPr>
              <w:rStyle w:val="PlaceholderText"/>
            </w:rPr>
            <w:t>Choose an item.</w:t>
          </w:r>
        </w:p>
      </w:docPartBody>
    </w:docPart>
    <w:docPart>
      <w:docPartPr>
        <w:name w:val="85F386406264405FABE219CC94E78705"/>
        <w:category>
          <w:name w:val="General"/>
          <w:gallery w:val="placeholder"/>
        </w:category>
        <w:types>
          <w:type w:val="bbPlcHdr"/>
        </w:types>
        <w:behaviors>
          <w:behavior w:val="content"/>
        </w:behaviors>
        <w:guid w:val="{9FB85CD9-E873-4905-94DB-88ABA9D5B5ED}"/>
      </w:docPartPr>
      <w:docPartBody>
        <w:p w:rsidR="00EA7D23" w:rsidRDefault="00FC1DAC">
          <w:pPr>
            <w:pStyle w:val="85F386406264405FABE219CC94E78705"/>
          </w:pPr>
          <w:r w:rsidRPr="00F87BE0">
            <w:rPr>
              <w:rStyle w:val="PlaceholderText"/>
            </w:rPr>
            <w:t>Choose an item.</w:t>
          </w:r>
        </w:p>
      </w:docPartBody>
    </w:docPart>
    <w:docPart>
      <w:docPartPr>
        <w:name w:val="808A7605E8DB4EDEBF67AE64E79BC425"/>
        <w:category>
          <w:name w:val="General"/>
          <w:gallery w:val="placeholder"/>
        </w:category>
        <w:types>
          <w:type w:val="bbPlcHdr"/>
        </w:types>
        <w:behaviors>
          <w:behavior w:val="content"/>
        </w:behaviors>
        <w:guid w:val="{BDAAA646-8B0F-4108-9D1E-3A16B35A2AD6}"/>
      </w:docPartPr>
      <w:docPartBody>
        <w:p w:rsidR="00EA7D23" w:rsidRDefault="00FC1DAC">
          <w:pPr>
            <w:pStyle w:val="808A7605E8DB4EDEBF67AE64E79BC425"/>
          </w:pPr>
          <w:r w:rsidRPr="00F87BE0">
            <w:rPr>
              <w:rStyle w:val="PlaceholderText"/>
            </w:rPr>
            <w:t>Choose an item.</w:t>
          </w:r>
        </w:p>
      </w:docPartBody>
    </w:docPart>
    <w:docPart>
      <w:docPartPr>
        <w:name w:val="272CA8B275B2436FA27A44D6F0E5EC09"/>
        <w:category>
          <w:name w:val="General"/>
          <w:gallery w:val="placeholder"/>
        </w:category>
        <w:types>
          <w:type w:val="bbPlcHdr"/>
        </w:types>
        <w:behaviors>
          <w:behavior w:val="content"/>
        </w:behaviors>
        <w:guid w:val="{1CBEA13A-2209-40CA-A8CA-02C7F0732469}"/>
      </w:docPartPr>
      <w:docPartBody>
        <w:p w:rsidR="00EA7D23" w:rsidRDefault="00FC1DAC">
          <w:pPr>
            <w:pStyle w:val="272CA8B275B2436FA27A44D6F0E5EC09"/>
          </w:pPr>
          <w:r w:rsidRPr="00F87BE0">
            <w:rPr>
              <w:rStyle w:val="PlaceholderText"/>
            </w:rPr>
            <w:t>Choose an item.</w:t>
          </w:r>
        </w:p>
      </w:docPartBody>
    </w:docPart>
    <w:docPart>
      <w:docPartPr>
        <w:name w:val="E396BE8BE0424DC7A66B96C64617E25E"/>
        <w:category>
          <w:name w:val="General"/>
          <w:gallery w:val="placeholder"/>
        </w:category>
        <w:types>
          <w:type w:val="bbPlcHdr"/>
        </w:types>
        <w:behaviors>
          <w:behavior w:val="content"/>
        </w:behaviors>
        <w:guid w:val="{A90CADE1-5805-4B5C-81F0-A81BFD587714}"/>
      </w:docPartPr>
      <w:docPartBody>
        <w:p w:rsidR="00EA7D23" w:rsidRDefault="00FC1DAC">
          <w:pPr>
            <w:pStyle w:val="E396BE8BE0424DC7A66B96C64617E25E"/>
          </w:pPr>
          <w:r w:rsidRPr="00F87BE0">
            <w:rPr>
              <w:rStyle w:val="PlaceholderText"/>
            </w:rPr>
            <w:t>Choose an item.</w:t>
          </w:r>
        </w:p>
      </w:docPartBody>
    </w:docPart>
    <w:docPart>
      <w:docPartPr>
        <w:name w:val="070A006FBF8A42409D59DBCDF51BC90B"/>
        <w:category>
          <w:name w:val="General"/>
          <w:gallery w:val="placeholder"/>
        </w:category>
        <w:types>
          <w:type w:val="bbPlcHdr"/>
        </w:types>
        <w:behaviors>
          <w:behavior w:val="content"/>
        </w:behaviors>
        <w:guid w:val="{D4A05546-28EA-40D3-A8A2-0CCE9D655539}"/>
      </w:docPartPr>
      <w:docPartBody>
        <w:p w:rsidR="00EA7D23" w:rsidRDefault="00FC1DAC">
          <w:pPr>
            <w:pStyle w:val="070A006FBF8A42409D59DBCDF51BC90B"/>
          </w:pPr>
          <w:r w:rsidRPr="00F87BE0">
            <w:rPr>
              <w:rStyle w:val="PlaceholderText"/>
            </w:rPr>
            <w:t>Choose an item.</w:t>
          </w:r>
        </w:p>
      </w:docPartBody>
    </w:docPart>
    <w:docPart>
      <w:docPartPr>
        <w:name w:val="7A9E1FEF82C54450A3330BD11465A77C"/>
        <w:category>
          <w:name w:val="General"/>
          <w:gallery w:val="placeholder"/>
        </w:category>
        <w:types>
          <w:type w:val="bbPlcHdr"/>
        </w:types>
        <w:behaviors>
          <w:behavior w:val="content"/>
        </w:behaviors>
        <w:guid w:val="{0561142E-EAA2-4B3D-90BD-7B8C723FB27D}"/>
      </w:docPartPr>
      <w:docPartBody>
        <w:p w:rsidR="00EA7D23" w:rsidRDefault="00B94EA3">
          <w:pPr>
            <w:pStyle w:val="7A9E1FEF82C54450A3330BD11465A77C"/>
          </w:pPr>
          <w:r w:rsidRPr="003A71FA">
            <w:rPr>
              <w:rStyle w:val="PlaceholderText"/>
            </w:rPr>
            <w:t>Choose an item.</w:t>
          </w:r>
        </w:p>
      </w:docPartBody>
    </w:docPart>
    <w:docPart>
      <w:docPartPr>
        <w:name w:val="BBC0E88053264C259BC1B19E382BD6E1"/>
        <w:category>
          <w:name w:val="General"/>
          <w:gallery w:val="placeholder"/>
        </w:category>
        <w:types>
          <w:type w:val="bbPlcHdr"/>
        </w:types>
        <w:behaviors>
          <w:behavior w:val="content"/>
        </w:behaviors>
        <w:guid w:val="{F09CF840-54F6-48CE-943A-FB529ABA496A}"/>
      </w:docPartPr>
      <w:docPartBody>
        <w:p w:rsidR="00EA7D23" w:rsidRDefault="00B94EA3">
          <w:pPr>
            <w:pStyle w:val="BBC0E88053264C259BC1B19E382BD6E1"/>
          </w:pPr>
          <w:r w:rsidRPr="003A71FA">
            <w:rPr>
              <w:rStyle w:val="PlaceholderText"/>
            </w:rPr>
            <w:t>Choose an item.</w:t>
          </w:r>
        </w:p>
      </w:docPartBody>
    </w:docPart>
    <w:docPart>
      <w:docPartPr>
        <w:name w:val="EB9F14E3E84B419EB484B5BE5943AE93"/>
        <w:category>
          <w:name w:val="General"/>
          <w:gallery w:val="placeholder"/>
        </w:category>
        <w:types>
          <w:type w:val="bbPlcHdr"/>
        </w:types>
        <w:behaviors>
          <w:behavior w:val="content"/>
        </w:behaviors>
        <w:guid w:val="{AD822138-8B03-4E2C-9955-A0989B921B5A}"/>
      </w:docPartPr>
      <w:docPartBody>
        <w:p w:rsidR="00EA7D23" w:rsidRDefault="00D26F0E">
          <w:pPr>
            <w:pStyle w:val="EB9F14E3E84B419EB484B5BE5943AE93"/>
          </w:pPr>
          <w:r w:rsidRPr="003A71FA">
            <w:rPr>
              <w:rStyle w:val="PlaceholderText"/>
            </w:rPr>
            <w:t>Choose an item.</w:t>
          </w:r>
        </w:p>
      </w:docPartBody>
    </w:docPart>
    <w:docPart>
      <w:docPartPr>
        <w:name w:val="C7BD27AA0BA74800961CF207F07E4B02"/>
        <w:category>
          <w:name w:val="General"/>
          <w:gallery w:val="placeholder"/>
        </w:category>
        <w:types>
          <w:type w:val="bbPlcHdr"/>
        </w:types>
        <w:behaviors>
          <w:behavior w:val="content"/>
        </w:behaviors>
        <w:guid w:val="{48D4BB1C-A32B-4A9F-966F-9610C85C0462}"/>
      </w:docPartPr>
      <w:docPartBody>
        <w:p w:rsidR="00EA7D23" w:rsidRDefault="00D26F0E">
          <w:pPr>
            <w:pStyle w:val="C7BD27AA0BA74800961CF207F07E4B02"/>
          </w:pPr>
          <w:r w:rsidRPr="003A71FA">
            <w:rPr>
              <w:rStyle w:val="PlaceholderText"/>
            </w:rPr>
            <w:t>Choose an item.</w:t>
          </w:r>
        </w:p>
      </w:docPartBody>
    </w:docPart>
    <w:docPart>
      <w:docPartPr>
        <w:name w:val="0987602E636C482592016595652C2F64"/>
        <w:category>
          <w:name w:val="General"/>
          <w:gallery w:val="placeholder"/>
        </w:category>
        <w:types>
          <w:type w:val="bbPlcHdr"/>
        </w:types>
        <w:behaviors>
          <w:behavior w:val="content"/>
        </w:behaviors>
        <w:guid w:val="{6287A997-CECB-4EF6-808A-58CD10DF9F86}"/>
      </w:docPartPr>
      <w:docPartBody>
        <w:p w:rsidR="00EA7D23" w:rsidRDefault="00D26F0E">
          <w:pPr>
            <w:pStyle w:val="0987602E636C482592016595652C2F64"/>
          </w:pPr>
          <w:r w:rsidRPr="003A71FA">
            <w:rPr>
              <w:rStyle w:val="PlaceholderText"/>
            </w:rPr>
            <w:t>Choose an item.</w:t>
          </w:r>
        </w:p>
      </w:docPartBody>
    </w:docPart>
    <w:docPart>
      <w:docPartPr>
        <w:name w:val="3284DEF6390A4EAEACDD691ABAC80CFB"/>
        <w:category>
          <w:name w:val="General"/>
          <w:gallery w:val="placeholder"/>
        </w:category>
        <w:types>
          <w:type w:val="bbPlcHdr"/>
        </w:types>
        <w:behaviors>
          <w:behavior w:val="content"/>
        </w:behaviors>
        <w:guid w:val="{88DB4927-04FD-49E0-B3C7-6EB27D81AF0E}"/>
      </w:docPartPr>
      <w:docPartBody>
        <w:p w:rsidR="00EA7D23" w:rsidRDefault="00D26F0E">
          <w:pPr>
            <w:pStyle w:val="3284DEF6390A4EAEACDD691ABAC80CFB"/>
          </w:pPr>
          <w:r w:rsidRPr="003A71FA">
            <w:rPr>
              <w:rStyle w:val="PlaceholderText"/>
            </w:rPr>
            <w:t>Choose an item.</w:t>
          </w:r>
        </w:p>
      </w:docPartBody>
    </w:docPart>
    <w:docPart>
      <w:docPartPr>
        <w:name w:val="3B389B5235F84861A9F5FFBAC175F77B"/>
        <w:category>
          <w:name w:val="General"/>
          <w:gallery w:val="placeholder"/>
        </w:category>
        <w:types>
          <w:type w:val="bbPlcHdr"/>
        </w:types>
        <w:behaviors>
          <w:behavior w:val="content"/>
        </w:behaviors>
        <w:guid w:val="{A2F4EC3F-05E5-4A8C-94E6-60FBCE741D87}"/>
      </w:docPartPr>
      <w:docPartBody>
        <w:p w:rsidR="00EA7D23" w:rsidRDefault="00D26F0E">
          <w:pPr>
            <w:pStyle w:val="3B389B5235F84861A9F5FFBAC175F77B"/>
          </w:pPr>
          <w:r w:rsidRPr="003A71FA">
            <w:rPr>
              <w:rStyle w:val="PlaceholderText"/>
            </w:rPr>
            <w:t>Choose an item.</w:t>
          </w:r>
        </w:p>
      </w:docPartBody>
    </w:docPart>
    <w:docPart>
      <w:docPartPr>
        <w:name w:val="24207C9250EE4A408049E0E56111BDA2"/>
        <w:category>
          <w:name w:val="General"/>
          <w:gallery w:val="placeholder"/>
        </w:category>
        <w:types>
          <w:type w:val="bbPlcHdr"/>
        </w:types>
        <w:behaviors>
          <w:behavior w:val="content"/>
        </w:behaviors>
        <w:guid w:val="{46A346DC-2D98-4141-8B4B-A4CC28462D77}"/>
      </w:docPartPr>
      <w:docPartBody>
        <w:p w:rsidR="00EA7D23" w:rsidRDefault="00D26F0E">
          <w:pPr>
            <w:pStyle w:val="24207C9250EE4A408049E0E56111BDA2"/>
          </w:pPr>
          <w:r w:rsidRPr="003A71FA">
            <w:rPr>
              <w:rStyle w:val="PlaceholderText"/>
            </w:rPr>
            <w:t>Choose an item.</w:t>
          </w:r>
        </w:p>
      </w:docPartBody>
    </w:docPart>
    <w:docPart>
      <w:docPartPr>
        <w:name w:val="3E7D5BEAF848449ABF909DDD4D62793F"/>
        <w:category>
          <w:name w:val="General"/>
          <w:gallery w:val="placeholder"/>
        </w:category>
        <w:types>
          <w:type w:val="bbPlcHdr"/>
        </w:types>
        <w:behaviors>
          <w:behavior w:val="content"/>
        </w:behaviors>
        <w:guid w:val="{D88BCFCB-A0A7-4A3D-91EA-6406E03C1A09}"/>
      </w:docPartPr>
      <w:docPartBody>
        <w:p w:rsidR="00D061BD" w:rsidRDefault="002752B4" w:rsidP="002752B4">
          <w:pPr>
            <w:pStyle w:val="3E7D5BEAF848449ABF909DDD4D62793F"/>
          </w:pPr>
          <w:r w:rsidRPr="00F87BE0">
            <w:rPr>
              <w:rStyle w:val="PlaceholderText"/>
            </w:rPr>
            <w:t>Choose an item.</w:t>
          </w:r>
        </w:p>
      </w:docPartBody>
    </w:docPart>
    <w:docPart>
      <w:docPartPr>
        <w:name w:val="67C98A9B714B43CF8189768C41436F4D"/>
        <w:category>
          <w:name w:val="General"/>
          <w:gallery w:val="placeholder"/>
        </w:category>
        <w:types>
          <w:type w:val="bbPlcHdr"/>
        </w:types>
        <w:behaviors>
          <w:behavior w:val="content"/>
        </w:behaviors>
        <w:guid w:val="{BD6FE00D-452A-4344-B2B5-07EFD3FF3DB9}"/>
      </w:docPartPr>
      <w:docPartBody>
        <w:p w:rsidR="00D061BD" w:rsidRDefault="002752B4" w:rsidP="002752B4">
          <w:pPr>
            <w:pStyle w:val="67C98A9B714B43CF8189768C41436F4D"/>
          </w:pPr>
          <w:r w:rsidRPr="00F87BE0">
            <w:rPr>
              <w:rStyle w:val="PlaceholderText"/>
            </w:rPr>
            <w:t>Choose an item.</w:t>
          </w:r>
        </w:p>
      </w:docPartBody>
    </w:docPart>
    <w:docPart>
      <w:docPartPr>
        <w:name w:val="F7ADB0AD898744839881597E428AEC7B"/>
        <w:category>
          <w:name w:val="General"/>
          <w:gallery w:val="placeholder"/>
        </w:category>
        <w:types>
          <w:type w:val="bbPlcHdr"/>
        </w:types>
        <w:behaviors>
          <w:behavior w:val="content"/>
        </w:behaviors>
        <w:guid w:val="{65260CC4-196F-40AB-855E-5F9F9BD70178}"/>
      </w:docPartPr>
      <w:docPartBody>
        <w:p w:rsidR="00D061BD" w:rsidRDefault="002752B4" w:rsidP="002752B4">
          <w:pPr>
            <w:pStyle w:val="F7ADB0AD898744839881597E428AEC7B"/>
          </w:pPr>
          <w:r w:rsidRPr="00F87BE0">
            <w:rPr>
              <w:rStyle w:val="PlaceholderText"/>
            </w:rPr>
            <w:t>Choose an item.</w:t>
          </w:r>
        </w:p>
      </w:docPartBody>
    </w:docPart>
    <w:docPart>
      <w:docPartPr>
        <w:name w:val="11667642FD4244B6B2D29D8E24D3E344"/>
        <w:category>
          <w:name w:val="General"/>
          <w:gallery w:val="placeholder"/>
        </w:category>
        <w:types>
          <w:type w:val="bbPlcHdr"/>
        </w:types>
        <w:behaviors>
          <w:behavior w:val="content"/>
        </w:behaviors>
        <w:guid w:val="{8195E160-F822-46D7-AB46-144669307A6B}"/>
      </w:docPartPr>
      <w:docPartBody>
        <w:p w:rsidR="00D061BD" w:rsidRDefault="002752B4" w:rsidP="002752B4">
          <w:pPr>
            <w:pStyle w:val="11667642FD4244B6B2D29D8E24D3E344"/>
          </w:pPr>
          <w:r w:rsidRPr="00F87BE0">
            <w:rPr>
              <w:rStyle w:val="PlaceholderText"/>
            </w:rPr>
            <w:t>Choose an item.</w:t>
          </w:r>
        </w:p>
      </w:docPartBody>
    </w:docPart>
    <w:docPart>
      <w:docPartPr>
        <w:name w:val="9F22DC4DB1C34B01915C9FDF626B1265"/>
        <w:category>
          <w:name w:val="General"/>
          <w:gallery w:val="placeholder"/>
        </w:category>
        <w:types>
          <w:type w:val="bbPlcHdr"/>
        </w:types>
        <w:behaviors>
          <w:behavior w:val="content"/>
        </w:behaviors>
        <w:guid w:val="{7269A886-3B49-48E5-8EA4-5D5B3249D8A2}"/>
      </w:docPartPr>
      <w:docPartBody>
        <w:p w:rsidR="00D061BD" w:rsidRDefault="002752B4" w:rsidP="002752B4">
          <w:pPr>
            <w:pStyle w:val="9F22DC4DB1C34B01915C9FDF626B1265"/>
          </w:pPr>
          <w:r w:rsidRPr="00F87BE0">
            <w:rPr>
              <w:rStyle w:val="PlaceholderText"/>
            </w:rPr>
            <w:t>Choose an item.</w:t>
          </w:r>
        </w:p>
      </w:docPartBody>
    </w:docPart>
    <w:docPart>
      <w:docPartPr>
        <w:name w:val="7540548416FA4C97B62C003ED78297B3"/>
        <w:category>
          <w:name w:val="General"/>
          <w:gallery w:val="placeholder"/>
        </w:category>
        <w:types>
          <w:type w:val="bbPlcHdr"/>
        </w:types>
        <w:behaviors>
          <w:behavior w:val="content"/>
        </w:behaviors>
        <w:guid w:val="{B2CE6D69-5D7E-4F90-B14E-C77937BF9BD1}"/>
      </w:docPartPr>
      <w:docPartBody>
        <w:p w:rsidR="00D061BD" w:rsidRDefault="002752B4" w:rsidP="002752B4">
          <w:pPr>
            <w:pStyle w:val="7540548416FA4C97B62C003ED78297B3"/>
          </w:pPr>
          <w:r w:rsidRPr="00F87BE0">
            <w:rPr>
              <w:rStyle w:val="PlaceholderText"/>
            </w:rPr>
            <w:t>Choose an item.</w:t>
          </w:r>
        </w:p>
      </w:docPartBody>
    </w:docPart>
    <w:docPart>
      <w:docPartPr>
        <w:name w:val="4BEF2BB0087649EF883FCC49F57B7163"/>
        <w:category>
          <w:name w:val="General"/>
          <w:gallery w:val="placeholder"/>
        </w:category>
        <w:types>
          <w:type w:val="bbPlcHdr"/>
        </w:types>
        <w:behaviors>
          <w:behavior w:val="content"/>
        </w:behaviors>
        <w:guid w:val="{C8A67CA3-8E96-446A-9CAD-C82FEC208DE9}"/>
      </w:docPartPr>
      <w:docPartBody>
        <w:p w:rsidR="00D061BD" w:rsidRDefault="002752B4" w:rsidP="002752B4">
          <w:pPr>
            <w:pStyle w:val="4BEF2BB0087649EF883FCC49F57B7163"/>
          </w:pPr>
          <w:r w:rsidRPr="00F87BE0">
            <w:rPr>
              <w:rStyle w:val="PlaceholderText"/>
            </w:rPr>
            <w:t>Choose an item.</w:t>
          </w:r>
        </w:p>
      </w:docPartBody>
    </w:docPart>
    <w:docPart>
      <w:docPartPr>
        <w:name w:val="DD4B82A723CC43BBBADB527CAE85D31A"/>
        <w:category>
          <w:name w:val="General"/>
          <w:gallery w:val="placeholder"/>
        </w:category>
        <w:types>
          <w:type w:val="bbPlcHdr"/>
        </w:types>
        <w:behaviors>
          <w:behavior w:val="content"/>
        </w:behaviors>
        <w:guid w:val="{A92C2D4E-47BE-4495-A265-8D90F01A6027}"/>
      </w:docPartPr>
      <w:docPartBody>
        <w:p w:rsidR="00D061BD" w:rsidRDefault="002752B4" w:rsidP="002752B4">
          <w:pPr>
            <w:pStyle w:val="DD4B82A723CC43BBBADB527CAE85D31A"/>
          </w:pPr>
          <w:r w:rsidRPr="00F87BE0">
            <w:rPr>
              <w:rStyle w:val="PlaceholderText"/>
            </w:rPr>
            <w:t>Choose an item.</w:t>
          </w:r>
        </w:p>
      </w:docPartBody>
    </w:docPart>
    <w:docPart>
      <w:docPartPr>
        <w:name w:val="42298A2D54C142A69A438484DFFB2E09"/>
        <w:category>
          <w:name w:val="General"/>
          <w:gallery w:val="placeholder"/>
        </w:category>
        <w:types>
          <w:type w:val="bbPlcHdr"/>
        </w:types>
        <w:behaviors>
          <w:behavior w:val="content"/>
        </w:behaviors>
        <w:guid w:val="{2D1F5085-8986-49D8-AAB7-F0C050AC2291}"/>
      </w:docPartPr>
      <w:docPartBody>
        <w:p w:rsidR="00165A5C" w:rsidRDefault="004A0802" w:rsidP="004A0802">
          <w:pPr>
            <w:pStyle w:val="42298A2D54C142A69A438484DFFB2E09"/>
          </w:pPr>
          <w:r w:rsidRPr="00F87BE0">
            <w:rPr>
              <w:rStyle w:val="PlaceholderText"/>
            </w:rPr>
            <w:t>Choose an item.</w:t>
          </w:r>
        </w:p>
      </w:docPartBody>
    </w:docPart>
    <w:docPart>
      <w:docPartPr>
        <w:name w:val="EC806B0053E84F4D93AD51DA9E633BB4"/>
        <w:category>
          <w:name w:val="General"/>
          <w:gallery w:val="placeholder"/>
        </w:category>
        <w:types>
          <w:type w:val="bbPlcHdr"/>
        </w:types>
        <w:behaviors>
          <w:behavior w:val="content"/>
        </w:behaviors>
        <w:guid w:val="{ECF37B68-4694-482E-B306-BE03EBEB0D90}"/>
      </w:docPartPr>
      <w:docPartBody>
        <w:p w:rsidR="00165A5C" w:rsidRDefault="004A0802" w:rsidP="004A0802">
          <w:pPr>
            <w:pStyle w:val="EC806B0053E84F4D93AD51DA9E633BB4"/>
          </w:pPr>
          <w:r w:rsidRPr="00F87BE0">
            <w:rPr>
              <w:rStyle w:val="PlaceholderText"/>
            </w:rPr>
            <w:t>Choose an item.</w:t>
          </w:r>
        </w:p>
      </w:docPartBody>
    </w:docPart>
    <w:docPart>
      <w:docPartPr>
        <w:name w:val="2D5ED58E82AD462AB7DEFE9A0677F75A"/>
        <w:category>
          <w:name w:val="General"/>
          <w:gallery w:val="placeholder"/>
        </w:category>
        <w:types>
          <w:type w:val="bbPlcHdr"/>
        </w:types>
        <w:behaviors>
          <w:behavior w:val="content"/>
        </w:behaviors>
        <w:guid w:val="{5ABAC54F-BD69-4E8E-A73D-D431DB5D7298}"/>
      </w:docPartPr>
      <w:docPartBody>
        <w:p w:rsidR="00A3685D" w:rsidRDefault="00D1297E" w:rsidP="00D1297E">
          <w:pPr>
            <w:pStyle w:val="2D5ED58E82AD462AB7DEFE9A0677F75A"/>
          </w:pPr>
          <w:r w:rsidRPr="00F87BE0">
            <w:rPr>
              <w:rStyle w:val="PlaceholderText"/>
            </w:rPr>
            <w:t>Choose an item.</w:t>
          </w:r>
        </w:p>
      </w:docPartBody>
    </w:docPart>
    <w:docPart>
      <w:docPartPr>
        <w:name w:val="5C159B4A33829B46BB8751D5E4A387AA"/>
        <w:category>
          <w:name w:val="Algemeen"/>
          <w:gallery w:val="placeholder"/>
        </w:category>
        <w:types>
          <w:type w:val="bbPlcHdr"/>
        </w:types>
        <w:behaviors>
          <w:behavior w:val="content"/>
        </w:behaviors>
        <w:guid w:val="{787996F6-00C9-F547-BE14-96AE249B1E21}"/>
      </w:docPartPr>
      <w:docPartBody>
        <w:p w:rsidR="005F45FA" w:rsidRDefault="009121DA">
          <w:pPr>
            <w:pStyle w:val="5C159B4A33829B46BB8751D5E4A387AA"/>
          </w:pPr>
          <w:r w:rsidRPr="00F87BE0">
            <w:rPr>
              <w:rStyle w:val="PlaceholderText"/>
            </w:rPr>
            <w:t>Choose an item.</w:t>
          </w:r>
        </w:p>
      </w:docPartBody>
    </w:docPart>
    <w:docPart>
      <w:docPartPr>
        <w:name w:val="10ECE96D80623F4ABB2CA7B6160199A3"/>
        <w:category>
          <w:name w:val="Algemeen"/>
          <w:gallery w:val="placeholder"/>
        </w:category>
        <w:types>
          <w:type w:val="bbPlcHdr"/>
        </w:types>
        <w:behaviors>
          <w:behavior w:val="content"/>
        </w:behaviors>
        <w:guid w:val="{36A888CC-4DBF-F547-B73B-579A1F90892E}"/>
      </w:docPartPr>
      <w:docPartBody>
        <w:p w:rsidR="005F45FA" w:rsidRDefault="00FC1DAC">
          <w:pPr>
            <w:pStyle w:val="10ECE96D80623F4ABB2CA7B6160199A3"/>
          </w:pPr>
          <w:r w:rsidRPr="00F87BE0">
            <w:rPr>
              <w:rStyle w:val="PlaceholderText"/>
            </w:rPr>
            <w:t>Choose an item.</w:t>
          </w:r>
        </w:p>
      </w:docPartBody>
    </w:docPart>
    <w:docPart>
      <w:docPartPr>
        <w:name w:val="9067410BED2E244483122E9050E6CDAF"/>
        <w:category>
          <w:name w:val="Algemeen"/>
          <w:gallery w:val="placeholder"/>
        </w:category>
        <w:types>
          <w:type w:val="bbPlcHdr"/>
        </w:types>
        <w:behaviors>
          <w:behavior w:val="content"/>
        </w:behaviors>
        <w:guid w:val="{D1ED043C-D45F-C64D-9EF3-D576F54EBDA1}"/>
      </w:docPartPr>
      <w:docPartBody>
        <w:p w:rsidR="005F45FA" w:rsidRDefault="00FC1DAC">
          <w:pPr>
            <w:pStyle w:val="9067410BED2E244483122E9050E6CDAF"/>
          </w:pPr>
          <w:r w:rsidRPr="00F87BE0">
            <w:rPr>
              <w:rStyle w:val="PlaceholderText"/>
            </w:rPr>
            <w:t>Choose an item.</w:t>
          </w:r>
        </w:p>
      </w:docPartBody>
    </w:docPart>
    <w:docPart>
      <w:docPartPr>
        <w:name w:val="7A285B909F899E43A4EFE52861D4EA01"/>
        <w:category>
          <w:name w:val="Algemeen"/>
          <w:gallery w:val="placeholder"/>
        </w:category>
        <w:types>
          <w:type w:val="bbPlcHdr"/>
        </w:types>
        <w:behaviors>
          <w:behavior w:val="content"/>
        </w:behaviors>
        <w:guid w:val="{F249696D-C9ED-3D4E-8EF6-A5C4F29646CE}"/>
      </w:docPartPr>
      <w:docPartBody>
        <w:p w:rsidR="005F45FA" w:rsidRDefault="00FC1DAC">
          <w:pPr>
            <w:pStyle w:val="7A285B909F899E43A4EFE52861D4EA01"/>
          </w:pPr>
          <w:r w:rsidRPr="00F87BE0">
            <w:rPr>
              <w:rStyle w:val="PlaceholderText"/>
            </w:rPr>
            <w:t>Choose an item.</w:t>
          </w:r>
        </w:p>
      </w:docPartBody>
    </w:docPart>
    <w:docPart>
      <w:docPartPr>
        <w:name w:val="017BB4E984D532408BA7CCD63321F528"/>
        <w:category>
          <w:name w:val="Algemeen"/>
          <w:gallery w:val="placeholder"/>
        </w:category>
        <w:types>
          <w:type w:val="bbPlcHdr"/>
        </w:types>
        <w:behaviors>
          <w:behavior w:val="content"/>
        </w:behaviors>
        <w:guid w:val="{3AA6C013-792C-C54F-BD00-4837C253C2DC}"/>
      </w:docPartPr>
      <w:docPartBody>
        <w:p w:rsidR="005F45FA" w:rsidRDefault="00FC1DAC">
          <w:pPr>
            <w:pStyle w:val="017BB4E984D532408BA7CCD63321F528"/>
          </w:pPr>
          <w:r w:rsidRPr="00F87BE0">
            <w:rPr>
              <w:rStyle w:val="PlaceholderText"/>
            </w:rPr>
            <w:t>Choose an item.</w:t>
          </w:r>
        </w:p>
      </w:docPartBody>
    </w:docPart>
    <w:docPart>
      <w:docPartPr>
        <w:name w:val="9D249A5760E245718BEA706D0B547B53"/>
        <w:category>
          <w:name w:val="General"/>
          <w:gallery w:val="placeholder"/>
        </w:category>
        <w:types>
          <w:type w:val="bbPlcHdr"/>
        </w:types>
        <w:behaviors>
          <w:behavior w:val="content"/>
        </w:behaviors>
        <w:guid w:val="{157D9BCA-06D8-46F8-9F84-4CE543B41BF3}"/>
      </w:docPartPr>
      <w:docPartBody>
        <w:p w:rsidR="004B0E61" w:rsidRDefault="006D773F">
          <w:pPr>
            <w:pStyle w:val="9D249A5760E245718BEA706D0B547B53"/>
          </w:pPr>
          <w:r w:rsidRPr="00F87BE0">
            <w:rPr>
              <w:rStyle w:val="PlaceholderText"/>
            </w:rPr>
            <w:t>Choose an item.</w:t>
          </w:r>
        </w:p>
      </w:docPartBody>
    </w:docPart>
    <w:docPart>
      <w:docPartPr>
        <w:name w:val="702705103F1345B1A5C5158235BDA9B4"/>
        <w:category>
          <w:name w:val="General"/>
          <w:gallery w:val="placeholder"/>
        </w:category>
        <w:types>
          <w:type w:val="bbPlcHdr"/>
        </w:types>
        <w:behaviors>
          <w:behavior w:val="content"/>
        </w:behaviors>
        <w:guid w:val="{0B2D8758-8DE7-41C0-A90E-78B73032B713}"/>
      </w:docPartPr>
      <w:docPartBody>
        <w:p w:rsidR="004B0E61" w:rsidRDefault="006D773F">
          <w:pPr>
            <w:pStyle w:val="702705103F1345B1A5C5158235BDA9B4"/>
          </w:pPr>
          <w:r w:rsidRPr="00F87BE0">
            <w:rPr>
              <w:rStyle w:val="PlaceholderText"/>
            </w:rPr>
            <w:t>Choose an item.</w:t>
          </w:r>
        </w:p>
      </w:docPartBody>
    </w:docPart>
    <w:docPart>
      <w:docPartPr>
        <w:name w:val="92BAC18AAC524B31AF07C71B583A6912"/>
        <w:category>
          <w:name w:val="General"/>
          <w:gallery w:val="placeholder"/>
        </w:category>
        <w:types>
          <w:type w:val="bbPlcHdr"/>
        </w:types>
        <w:behaviors>
          <w:behavior w:val="content"/>
        </w:behaviors>
        <w:guid w:val="{4B1A6CD7-9F53-47BB-AEA8-2437CD315890}"/>
      </w:docPartPr>
      <w:docPartBody>
        <w:p w:rsidR="004B0E61" w:rsidRDefault="006D773F">
          <w:pPr>
            <w:pStyle w:val="92BAC18AAC524B31AF07C71B583A6912"/>
          </w:pPr>
          <w:r w:rsidRPr="00F87BE0">
            <w:rPr>
              <w:rStyle w:val="PlaceholderText"/>
            </w:rPr>
            <w:t>Choose an item.</w:t>
          </w:r>
        </w:p>
      </w:docPartBody>
    </w:docPart>
    <w:docPart>
      <w:docPartPr>
        <w:name w:val="5E68159DD2BF4110B3D3680447DC49CF"/>
        <w:category>
          <w:name w:val="General"/>
          <w:gallery w:val="placeholder"/>
        </w:category>
        <w:types>
          <w:type w:val="bbPlcHdr"/>
        </w:types>
        <w:behaviors>
          <w:behavior w:val="content"/>
        </w:behaviors>
        <w:guid w:val="{D94A2244-C464-449E-8B4F-2D597E449562}"/>
      </w:docPartPr>
      <w:docPartBody>
        <w:p w:rsidR="00BB7BC9" w:rsidRDefault="00892E50" w:rsidP="00892E50">
          <w:pPr>
            <w:pStyle w:val="5E68159DD2BF4110B3D3680447DC49CF"/>
          </w:pPr>
          <w:r w:rsidRPr="00F87BE0">
            <w:rPr>
              <w:rStyle w:val="PlaceholderText"/>
            </w:rPr>
            <w:t>Choose an item.</w:t>
          </w:r>
        </w:p>
      </w:docPartBody>
    </w:docPart>
    <w:docPart>
      <w:docPartPr>
        <w:name w:val="8D517CE4D1D74AD0A49B982717504E1A"/>
        <w:category>
          <w:name w:val="General"/>
          <w:gallery w:val="placeholder"/>
        </w:category>
        <w:types>
          <w:type w:val="bbPlcHdr"/>
        </w:types>
        <w:behaviors>
          <w:behavior w:val="content"/>
        </w:behaviors>
        <w:guid w:val="{15725CA5-63AB-4C20-810B-2C8329C03121}"/>
      </w:docPartPr>
      <w:docPartBody>
        <w:p w:rsidR="00BB7BC9" w:rsidRDefault="00892E50" w:rsidP="00892E50">
          <w:pPr>
            <w:pStyle w:val="8D517CE4D1D74AD0A49B982717504E1A"/>
          </w:pPr>
          <w:r w:rsidRPr="00F87BE0">
            <w:rPr>
              <w:rStyle w:val="PlaceholderText"/>
            </w:rPr>
            <w:t>Choose an item.</w:t>
          </w:r>
        </w:p>
      </w:docPartBody>
    </w:docPart>
    <w:docPart>
      <w:docPartPr>
        <w:name w:val="AA3D4B6E7B2D496FA6A9753EAF4DBE1F"/>
        <w:category>
          <w:name w:val="General"/>
          <w:gallery w:val="placeholder"/>
        </w:category>
        <w:types>
          <w:type w:val="bbPlcHdr"/>
        </w:types>
        <w:behaviors>
          <w:behavior w:val="content"/>
        </w:behaviors>
        <w:guid w:val="{43C90B28-A10A-4EA3-9999-2DA11BE31DE7}"/>
      </w:docPartPr>
      <w:docPartBody>
        <w:p w:rsidR="00BB1379" w:rsidRDefault="00860E8D" w:rsidP="00860E8D">
          <w:pPr>
            <w:pStyle w:val="AA3D4B6E7B2D496FA6A9753EAF4DBE1F"/>
          </w:pPr>
          <w:r w:rsidRPr="003A71FA">
            <w:rPr>
              <w:rStyle w:val="PlaceholderText"/>
            </w:rPr>
            <w:t>Choose an item.</w:t>
          </w:r>
        </w:p>
      </w:docPartBody>
    </w:docPart>
    <w:docPart>
      <w:docPartPr>
        <w:name w:val="93A093F477904B83A45B99A976D0EEC6"/>
        <w:category>
          <w:name w:val="General"/>
          <w:gallery w:val="placeholder"/>
        </w:category>
        <w:types>
          <w:type w:val="bbPlcHdr"/>
        </w:types>
        <w:behaviors>
          <w:behavior w:val="content"/>
        </w:behaviors>
        <w:guid w:val="{D517B8B7-3413-4E0A-B171-41EDD37952A6}"/>
      </w:docPartPr>
      <w:docPartBody>
        <w:p w:rsidR="00BB1379" w:rsidRDefault="00860E8D" w:rsidP="00860E8D">
          <w:pPr>
            <w:pStyle w:val="93A093F477904B83A45B99A976D0EEC6"/>
          </w:pPr>
          <w:r w:rsidRPr="003A71FA">
            <w:rPr>
              <w:rStyle w:val="PlaceholderText"/>
            </w:rPr>
            <w:t>Choose an item.</w:t>
          </w:r>
        </w:p>
      </w:docPartBody>
    </w:docPart>
    <w:docPart>
      <w:docPartPr>
        <w:name w:val="4DFC49A2826745BC91FC7F05DDD23F75"/>
        <w:category>
          <w:name w:val="General"/>
          <w:gallery w:val="placeholder"/>
        </w:category>
        <w:types>
          <w:type w:val="bbPlcHdr"/>
        </w:types>
        <w:behaviors>
          <w:behavior w:val="content"/>
        </w:behaviors>
        <w:guid w:val="{B52C34FA-ED8D-451F-B020-E9024EBEE0A7}"/>
      </w:docPartPr>
      <w:docPartBody>
        <w:p w:rsidR="00BB1379" w:rsidRDefault="00860E8D" w:rsidP="00860E8D">
          <w:pPr>
            <w:pStyle w:val="4DFC49A2826745BC91FC7F05DDD23F75"/>
          </w:pPr>
          <w:r w:rsidRPr="003A71FA">
            <w:rPr>
              <w:rStyle w:val="PlaceholderText"/>
            </w:rPr>
            <w:t>Choose an item.</w:t>
          </w:r>
        </w:p>
      </w:docPartBody>
    </w:docPart>
    <w:docPart>
      <w:docPartPr>
        <w:name w:val="D6E6C0EA796441C6BDA4B2C2743413C4"/>
        <w:category>
          <w:name w:val="General"/>
          <w:gallery w:val="placeholder"/>
        </w:category>
        <w:types>
          <w:type w:val="bbPlcHdr"/>
        </w:types>
        <w:behaviors>
          <w:behavior w:val="content"/>
        </w:behaviors>
        <w:guid w:val="{F4A9B83E-C1DD-42D5-B768-473AA8328EA5}"/>
      </w:docPartPr>
      <w:docPartBody>
        <w:p w:rsidR="00BB1379" w:rsidRDefault="00860E8D" w:rsidP="00860E8D">
          <w:pPr>
            <w:pStyle w:val="D6E6C0EA796441C6BDA4B2C2743413C4"/>
          </w:pPr>
          <w:r w:rsidRPr="003A71FA">
            <w:rPr>
              <w:rStyle w:val="PlaceholderText"/>
            </w:rPr>
            <w:t>Choose an item.</w:t>
          </w:r>
        </w:p>
      </w:docPartBody>
    </w:docPart>
    <w:docPart>
      <w:docPartPr>
        <w:name w:val="DAF9766BAF84438EAB4E1C1D832788B5"/>
        <w:category>
          <w:name w:val="General"/>
          <w:gallery w:val="placeholder"/>
        </w:category>
        <w:types>
          <w:type w:val="bbPlcHdr"/>
        </w:types>
        <w:behaviors>
          <w:behavior w:val="content"/>
        </w:behaviors>
        <w:guid w:val="{398F6411-26B8-4015-BA5F-2085CC7938DD}"/>
      </w:docPartPr>
      <w:docPartBody>
        <w:p w:rsidR="00BB1379" w:rsidRDefault="00860E8D" w:rsidP="00860E8D">
          <w:pPr>
            <w:pStyle w:val="DAF9766BAF84438EAB4E1C1D832788B5"/>
          </w:pPr>
          <w:r w:rsidRPr="003A71FA">
            <w:rPr>
              <w:rStyle w:val="PlaceholderText"/>
            </w:rPr>
            <w:t>Choose an item.</w:t>
          </w:r>
        </w:p>
      </w:docPartBody>
    </w:docPart>
    <w:docPart>
      <w:docPartPr>
        <w:name w:val="7A5762CE77FC4D109985579FA52DD509"/>
        <w:category>
          <w:name w:val="General"/>
          <w:gallery w:val="placeholder"/>
        </w:category>
        <w:types>
          <w:type w:val="bbPlcHdr"/>
        </w:types>
        <w:behaviors>
          <w:behavior w:val="content"/>
        </w:behaviors>
        <w:guid w:val="{F8D36F0C-217F-4AF6-B4D7-CE964721D709}"/>
      </w:docPartPr>
      <w:docPartBody>
        <w:p w:rsidR="00EA24DE" w:rsidRDefault="00555713" w:rsidP="00555713">
          <w:pPr>
            <w:pStyle w:val="7A5762CE77FC4D109985579FA52DD509"/>
          </w:pPr>
          <w:r w:rsidRPr="003A71FA">
            <w:rPr>
              <w:rStyle w:val="PlaceholderText"/>
            </w:rPr>
            <w:t>Choose an item.</w:t>
          </w:r>
        </w:p>
      </w:docPartBody>
    </w:docPart>
    <w:docPart>
      <w:docPartPr>
        <w:name w:val="75A2A259EB6E4AD58B0EBBCCAD07F533"/>
        <w:category>
          <w:name w:val="General"/>
          <w:gallery w:val="placeholder"/>
        </w:category>
        <w:types>
          <w:type w:val="bbPlcHdr"/>
        </w:types>
        <w:behaviors>
          <w:behavior w:val="content"/>
        </w:behaviors>
        <w:guid w:val="{7759EACA-6FD9-4244-83E4-1CEA0E15B11D}"/>
      </w:docPartPr>
      <w:docPartBody>
        <w:p w:rsidR="00EA24DE" w:rsidRDefault="00555713" w:rsidP="00555713">
          <w:pPr>
            <w:pStyle w:val="75A2A259EB6E4AD58B0EBBCCAD07F533"/>
          </w:pPr>
          <w:r w:rsidRPr="003A71FA">
            <w:rPr>
              <w:rStyle w:val="PlaceholderText"/>
            </w:rPr>
            <w:t>Choose an item.</w:t>
          </w:r>
        </w:p>
      </w:docPartBody>
    </w:docPart>
    <w:docPart>
      <w:docPartPr>
        <w:name w:val="4B0B7CCFFEE9400DA2BB2A9A54106320"/>
        <w:category>
          <w:name w:val="General"/>
          <w:gallery w:val="placeholder"/>
        </w:category>
        <w:types>
          <w:type w:val="bbPlcHdr"/>
        </w:types>
        <w:behaviors>
          <w:behavior w:val="content"/>
        </w:behaviors>
        <w:guid w:val="{376E6439-E310-4AC2-8447-E531A6FCE8A5}"/>
      </w:docPartPr>
      <w:docPartBody>
        <w:p w:rsidR="00EA24DE" w:rsidRDefault="00555713" w:rsidP="00555713">
          <w:pPr>
            <w:pStyle w:val="4B0B7CCFFEE9400DA2BB2A9A54106320"/>
          </w:pPr>
          <w:r w:rsidRPr="003A71FA">
            <w:rPr>
              <w:rStyle w:val="PlaceholderText"/>
            </w:rPr>
            <w:t>Choose an item.</w:t>
          </w:r>
        </w:p>
      </w:docPartBody>
    </w:docPart>
    <w:docPart>
      <w:docPartPr>
        <w:name w:val="EA471F6BBC184EA696623533DE8CDB6A"/>
        <w:category>
          <w:name w:val="General"/>
          <w:gallery w:val="placeholder"/>
        </w:category>
        <w:types>
          <w:type w:val="bbPlcHdr"/>
        </w:types>
        <w:behaviors>
          <w:behavior w:val="content"/>
        </w:behaviors>
        <w:guid w:val="{C7369F85-D24F-4C46-A6D8-CAB6DF3C027C}"/>
      </w:docPartPr>
      <w:docPartBody>
        <w:p w:rsidR="00EA24DE" w:rsidRDefault="00555713" w:rsidP="00555713">
          <w:pPr>
            <w:pStyle w:val="EA471F6BBC184EA696623533DE8CDB6A"/>
          </w:pPr>
          <w:r w:rsidRPr="003A71FA">
            <w:rPr>
              <w:rStyle w:val="PlaceholderText"/>
            </w:rPr>
            <w:t>Choose an item.</w:t>
          </w:r>
        </w:p>
      </w:docPartBody>
    </w:docPart>
    <w:docPart>
      <w:docPartPr>
        <w:name w:val="5340D6CEEB604ADDA6187B9A7CBA2B31"/>
        <w:category>
          <w:name w:val="General"/>
          <w:gallery w:val="placeholder"/>
        </w:category>
        <w:types>
          <w:type w:val="bbPlcHdr"/>
        </w:types>
        <w:behaviors>
          <w:behavior w:val="content"/>
        </w:behaviors>
        <w:guid w:val="{FE9BF962-7FE6-416C-B4FC-99493BCFE880}"/>
      </w:docPartPr>
      <w:docPartBody>
        <w:p w:rsidR="00EA24DE" w:rsidRDefault="00555713" w:rsidP="00555713">
          <w:pPr>
            <w:pStyle w:val="5340D6CEEB604ADDA6187B9A7CBA2B31"/>
          </w:pPr>
          <w:r w:rsidRPr="003A71FA">
            <w:rPr>
              <w:rStyle w:val="PlaceholderText"/>
            </w:rPr>
            <w:t>Choose an item.</w:t>
          </w:r>
        </w:p>
      </w:docPartBody>
    </w:docPart>
    <w:docPart>
      <w:docPartPr>
        <w:name w:val="7E5B3F3D8B4A42D6A25E68091F0DB551"/>
        <w:category>
          <w:name w:val="General"/>
          <w:gallery w:val="placeholder"/>
        </w:category>
        <w:types>
          <w:type w:val="bbPlcHdr"/>
        </w:types>
        <w:behaviors>
          <w:behavior w:val="content"/>
        </w:behaviors>
        <w:guid w:val="{1D2E94BE-86D1-44CC-B7A8-2EB463C676FF}"/>
      </w:docPartPr>
      <w:docPartBody>
        <w:p w:rsidR="00EA24DE" w:rsidRDefault="00555713" w:rsidP="00555713">
          <w:pPr>
            <w:pStyle w:val="7E5B3F3D8B4A42D6A25E68091F0DB551"/>
          </w:pPr>
          <w:r w:rsidRPr="003A71FA">
            <w:rPr>
              <w:rStyle w:val="PlaceholderText"/>
            </w:rPr>
            <w:t>Choose an item.</w:t>
          </w:r>
        </w:p>
      </w:docPartBody>
    </w:docPart>
    <w:docPart>
      <w:docPartPr>
        <w:name w:val="DC0A098AFC654A91BF4E7CB3908920EC"/>
        <w:category>
          <w:name w:val="General"/>
          <w:gallery w:val="placeholder"/>
        </w:category>
        <w:types>
          <w:type w:val="bbPlcHdr"/>
        </w:types>
        <w:behaviors>
          <w:behavior w:val="content"/>
        </w:behaviors>
        <w:guid w:val="{9616DFCB-CA47-40D3-B0DC-134B040CF1F6}"/>
      </w:docPartPr>
      <w:docPartBody>
        <w:p w:rsidR="00EA24DE" w:rsidRDefault="00555713" w:rsidP="00555713">
          <w:pPr>
            <w:pStyle w:val="DC0A098AFC654A91BF4E7CB3908920EC"/>
          </w:pPr>
          <w:r w:rsidRPr="003A71FA">
            <w:rPr>
              <w:rStyle w:val="PlaceholderText"/>
            </w:rPr>
            <w:t>Choose an item.</w:t>
          </w:r>
        </w:p>
      </w:docPartBody>
    </w:docPart>
    <w:docPart>
      <w:docPartPr>
        <w:name w:val="32BF319BD1CE400BA9C49BDD7B517529"/>
        <w:category>
          <w:name w:val="General"/>
          <w:gallery w:val="placeholder"/>
        </w:category>
        <w:types>
          <w:type w:val="bbPlcHdr"/>
        </w:types>
        <w:behaviors>
          <w:behavior w:val="content"/>
        </w:behaviors>
        <w:guid w:val="{25ACF065-B96C-438D-B86E-D580DDD1DCB8}"/>
      </w:docPartPr>
      <w:docPartBody>
        <w:p w:rsidR="00EA24DE" w:rsidRDefault="00555713" w:rsidP="00555713">
          <w:pPr>
            <w:pStyle w:val="32BF319BD1CE400BA9C49BDD7B517529"/>
          </w:pPr>
          <w:r w:rsidRPr="00F87BE0">
            <w:rPr>
              <w:rStyle w:val="PlaceholderText"/>
            </w:rPr>
            <w:t>Choose an item.</w:t>
          </w:r>
        </w:p>
      </w:docPartBody>
    </w:docPart>
    <w:docPart>
      <w:docPartPr>
        <w:name w:val="BA5A96035CAA40E28C94D323749AAC99"/>
        <w:category>
          <w:name w:val="General"/>
          <w:gallery w:val="placeholder"/>
        </w:category>
        <w:types>
          <w:type w:val="bbPlcHdr"/>
        </w:types>
        <w:behaviors>
          <w:behavior w:val="content"/>
        </w:behaviors>
        <w:guid w:val="{85912803-69DA-453F-8AD3-ECC7B8FA8D0D}"/>
      </w:docPartPr>
      <w:docPartBody>
        <w:p w:rsidR="00EA24DE" w:rsidRDefault="00555713" w:rsidP="00555713">
          <w:pPr>
            <w:pStyle w:val="BA5A96035CAA40E28C94D323749AAC99"/>
          </w:pPr>
          <w:r w:rsidRPr="00F87BE0">
            <w:rPr>
              <w:rStyle w:val="PlaceholderText"/>
            </w:rPr>
            <w:t>Choose an item.</w:t>
          </w:r>
        </w:p>
      </w:docPartBody>
    </w:docPart>
    <w:docPart>
      <w:docPartPr>
        <w:name w:val="9888C464E1BB4FBB87BF1FCBF5553EB0"/>
        <w:category>
          <w:name w:val="General"/>
          <w:gallery w:val="placeholder"/>
        </w:category>
        <w:types>
          <w:type w:val="bbPlcHdr"/>
        </w:types>
        <w:behaviors>
          <w:behavior w:val="content"/>
        </w:behaviors>
        <w:guid w:val="{4EBB3265-3335-4264-9ED9-A460472E395C}"/>
      </w:docPartPr>
      <w:docPartBody>
        <w:p w:rsidR="00EA24DE" w:rsidRDefault="00555713" w:rsidP="00555713">
          <w:pPr>
            <w:pStyle w:val="9888C464E1BB4FBB87BF1FCBF5553EB0"/>
          </w:pPr>
          <w:r w:rsidRPr="00F87BE0">
            <w:rPr>
              <w:rStyle w:val="PlaceholderText"/>
            </w:rPr>
            <w:t>Choose an item.</w:t>
          </w:r>
        </w:p>
      </w:docPartBody>
    </w:docPart>
    <w:docPart>
      <w:docPartPr>
        <w:name w:val="57CBD497B51B4A1BAD00D61D103615D5"/>
        <w:category>
          <w:name w:val="General"/>
          <w:gallery w:val="placeholder"/>
        </w:category>
        <w:types>
          <w:type w:val="bbPlcHdr"/>
        </w:types>
        <w:behaviors>
          <w:behavior w:val="content"/>
        </w:behaviors>
        <w:guid w:val="{95569D69-2E8C-4738-BF6D-220935C475DA}"/>
      </w:docPartPr>
      <w:docPartBody>
        <w:p w:rsidR="00EA24DE" w:rsidRDefault="00555713" w:rsidP="00555713">
          <w:pPr>
            <w:pStyle w:val="57CBD497B51B4A1BAD00D61D103615D5"/>
          </w:pPr>
          <w:r w:rsidRPr="00F87BE0">
            <w:rPr>
              <w:rStyle w:val="PlaceholderText"/>
            </w:rPr>
            <w:t>Choose an item.</w:t>
          </w:r>
        </w:p>
      </w:docPartBody>
    </w:docPart>
    <w:docPart>
      <w:docPartPr>
        <w:name w:val="7B56B7B4718D4AB6B18ABF6BDC86F2C4"/>
        <w:category>
          <w:name w:val="General"/>
          <w:gallery w:val="placeholder"/>
        </w:category>
        <w:types>
          <w:type w:val="bbPlcHdr"/>
        </w:types>
        <w:behaviors>
          <w:behavior w:val="content"/>
        </w:behaviors>
        <w:guid w:val="{53C34C93-FC67-4CFD-91A9-EAA318488865}"/>
      </w:docPartPr>
      <w:docPartBody>
        <w:p w:rsidR="00EA24DE" w:rsidRDefault="00555713" w:rsidP="00555713">
          <w:pPr>
            <w:pStyle w:val="7B56B7B4718D4AB6B18ABF6BDC86F2C4"/>
          </w:pPr>
          <w:r w:rsidRPr="003A71FA">
            <w:rPr>
              <w:rStyle w:val="PlaceholderText"/>
            </w:rPr>
            <w:t>Choose an item.</w:t>
          </w:r>
        </w:p>
      </w:docPartBody>
    </w:docPart>
    <w:docPart>
      <w:docPartPr>
        <w:name w:val="E82FBFC838DF4C06A397EB402577F173"/>
        <w:category>
          <w:name w:val="General"/>
          <w:gallery w:val="placeholder"/>
        </w:category>
        <w:types>
          <w:type w:val="bbPlcHdr"/>
        </w:types>
        <w:behaviors>
          <w:behavior w:val="content"/>
        </w:behaviors>
        <w:guid w:val="{77617F9C-1E21-4783-9C1F-302B3BCF93D1}"/>
      </w:docPartPr>
      <w:docPartBody>
        <w:p w:rsidR="00EA24DE" w:rsidRDefault="00555713" w:rsidP="00555713">
          <w:pPr>
            <w:pStyle w:val="E82FBFC838DF4C06A397EB402577F173"/>
          </w:pPr>
          <w:r w:rsidRPr="00F87BE0">
            <w:rPr>
              <w:rStyle w:val="PlaceholderText"/>
            </w:rPr>
            <w:t>Choose an item.</w:t>
          </w:r>
        </w:p>
      </w:docPartBody>
    </w:docPart>
    <w:docPart>
      <w:docPartPr>
        <w:name w:val="ECDAF1C020D64656A3D6B6C356C035E9"/>
        <w:category>
          <w:name w:val="General"/>
          <w:gallery w:val="placeholder"/>
        </w:category>
        <w:types>
          <w:type w:val="bbPlcHdr"/>
        </w:types>
        <w:behaviors>
          <w:behavior w:val="content"/>
        </w:behaviors>
        <w:guid w:val="{44980A9D-7BED-4B28-B54F-A1A2ACD9BC6C}"/>
      </w:docPartPr>
      <w:docPartBody>
        <w:p w:rsidR="00EA24DE" w:rsidRDefault="00555713" w:rsidP="00555713">
          <w:pPr>
            <w:pStyle w:val="ECDAF1C020D64656A3D6B6C356C035E9"/>
          </w:pPr>
          <w:r w:rsidRPr="00F87BE0">
            <w:rPr>
              <w:rStyle w:val="PlaceholderText"/>
            </w:rPr>
            <w:t>Choose an item.</w:t>
          </w:r>
        </w:p>
      </w:docPartBody>
    </w:docPart>
    <w:docPart>
      <w:docPartPr>
        <w:name w:val="7E0E408D3F0A4C3BB10CF8D81968A66E"/>
        <w:category>
          <w:name w:val="General"/>
          <w:gallery w:val="placeholder"/>
        </w:category>
        <w:types>
          <w:type w:val="bbPlcHdr"/>
        </w:types>
        <w:behaviors>
          <w:behavior w:val="content"/>
        </w:behaviors>
        <w:guid w:val="{5340C2ED-17FB-4AA0-85EA-91E366C237DD}"/>
      </w:docPartPr>
      <w:docPartBody>
        <w:p w:rsidR="00EA24DE" w:rsidRDefault="00555713" w:rsidP="00555713">
          <w:pPr>
            <w:pStyle w:val="7E0E408D3F0A4C3BB10CF8D81968A66E"/>
          </w:pPr>
          <w:r w:rsidRPr="00F87BE0">
            <w:rPr>
              <w:rStyle w:val="PlaceholderText"/>
            </w:rPr>
            <w:t>Choose an item.</w:t>
          </w:r>
        </w:p>
      </w:docPartBody>
    </w:docPart>
    <w:docPart>
      <w:docPartPr>
        <w:name w:val="CD02A2FE6A9146CEB720646D5013AD60"/>
        <w:category>
          <w:name w:val="General"/>
          <w:gallery w:val="placeholder"/>
        </w:category>
        <w:types>
          <w:type w:val="bbPlcHdr"/>
        </w:types>
        <w:behaviors>
          <w:behavior w:val="content"/>
        </w:behaviors>
        <w:guid w:val="{08941290-D2B6-4AD6-A28B-4A6890612244}"/>
      </w:docPartPr>
      <w:docPartBody>
        <w:p w:rsidR="00EA24DE" w:rsidRDefault="00555713" w:rsidP="00555713">
          <w:pPr>
            <w:pStyle w:val="CD02A2FE6A9146CEB720646D5013AD60"/>
          </w:pPr>
          <w:r w:rsidRPr="00F87BE0">
            <w:rPr>
              <w:rStyle w:val="PlaceholderText"/>
            </w:rPr>
            <w:t>Choose an item.</w:t>
          </w:r>
        </w:p>
      </w:docPartBody>
    </w:docPart>
    <w:docPart>
      <w:docPartPr>
        <w:name w:val="C0406EB7CBCF49C4A51E0A56C1ADBA71"/>
        <w:category>
          <w:name w:val="General"/>
          <w:gallery w:val="placeholder"/>
        </w:category>
        <w:types>
          <w:type w:val="bbPlcHdr"/>
        </w:types>
        <w:behaviors>
          <w:behavior w:val="content"/>
        </w:behaviors>
        <w:guid w:val="{9B8BC95D-13C1-4DD8-BBCE-6811CC653042}"/>
      </w:docPartPr>
      <w:docPartBody>
        <w:p w:rsidR="00EA24DE" w:rsidRDefault="00555713" w:rsidP="00555713">
          <w:pPr>
            <w:pStyle w:val="C0406EB7CBCF49C4A51E0A56C1ADBA71"/>
          </w:pPr>
          <w:r w:rsidRPr="003A71FA">
            <w:rPr>
              <w:rStyle w:val="PlaceholderText"/>
            </w:rPr>
            <w:t>Choose an item.</w:t>
          </w:r>
        </w:p>
      </w:docPartBody>
    </w:docPart>
    <w:docPart>
      <w:docPartPr>
        <w:name w:val="0FFD3D378BCE42B9B6CA19B1851C0663"/>
        <w:category>
          <w:name w:val="General"/>
          <w:gallery w:val="placeholder"/>
        </w:category>
        <w:types>
          <w:type w:val="bbPlcHdr"/>
        </w:types>
        <w:behaviors>
          <w:behavior w:val="content"/>
        </w:behaviors>
        <w:guid w:val="{667DA29D-E254-4726-BDEF-5DF2C6401ADF}"/>
      </w:docPartPr>
      <w:docPartBody>
        <w:p w:rsidR="00EA24DE" w:rsidRDefault="00555713" w:rsidP="00555713">
          <w:pPr>
            <w:pStyle w:val="0FFD3D378BCE42B9B6CA19B1851C0663"/>
          </w:pPr>
          <w:r w:rsidRPr="00F87BE0">
            <w:rPr>
              <w:rStyle w:val="PlaceholderText"/>
            </w:rPr>
            <w:t>Choose an item.</w:t>
          </w:r>
        </w:p>
      </w:docPartBody>
    </w:docPart>
    <w:docPart>
      <w:docPartPr>
        <w:name w:val="F297341041414FD19CE3E814B883B38F"/>
        <w:category>
          <w:name w:val="General"/>
          <w:gallery w:val="placeholder"/>
        </w:category>
        <w:types>
          <w:type w:val="bbPlcHdr"/>
        </w:types>
        <w:behaviors>
          <w:behavior w:val="content"/>
        </w:behaviors>
        <w:guid w:val="{F5C5832D-13E5-4478-A80E-D904E9F3E17C}"/>
      </w:docPartPr>
      <w:docPartBody>
        <w:p w:rsidR="00EA24DE" w:rsidRDefault="00555713" w:rsidP="00555713">
          <w:pPr>
            <w:pStyle w:val="F297341041414FD19CE3E814B883B38F"/>
          </w:pPr>
          <w:r w:rsidRPr="00F87BE0">
            <w:rPr>
              <w:rStyle w:val="PlaceholderText"/>
            </w:rPr>
            <w:t>Choose an item.</w:t>
          </w:r>
        </w:p>
      </w:docPartBody>
    </w:docPart>
    <w:docPart>
      <w:docPartPr>
        <w:name w:val="45A691196A414DD99D1C0B5CB6F00EB1"/>
        <w:category>
          <w:name w:val="General"/>
          <w:gallery w:val="placeholder"/>
        </w:category>
        <w:types>
          <w:type w:val="bbPlcHdr"/>
        </w:types>
        <w:behaviors>
          <w:behavior w:val="content"/>
        </w:behaviors>
        <w:guid w:val="{B4CF22A5-3DC4-46B6-A297-A838D1931EF1}"/>
      </w:docPartPr>
      <w:docPartBody>
        <w:p w:rsidR="00EA24DE" w:rsidRDefault="00555713" w:rsidP="00555713">
          <w:pPr>
            <w:pStyle w:val="45A691196A414DD99D1C0B5CB6F00EB1"/>
          </w:pPr>
          <w:r w:rsidRPr="00F87BE0">
            <w:rPr>
              <w:rStyle w:val="PlaceholderText"/>
            </w:rPr>
            <w:t>Choose an item.</w:t>
          </w:r>
        </w:p>
      </w:docPartBody>
    </w:docPart>
    <w:docPart>
      <w:docPartPr>
        <w:name w:val="080F8D6447B444B7B3954C598E150080"/>
        <w:category>
          <w:name w:val="General"/>
          <w:gallery w:val="placeholder"/>
        </w:category>
        <w:types>
          <w:type w:val="bbPlcHdr"/>
        </w:types>
        <w:behaviors>
          <w:behavior w:val="content"/>
        </w:behaviors>
        <w:guid w:val="{CF931E25-E64F-4DB0-B5B6-8BE1E6B6F605}"/>
      </w:docPartPr>
      <w:docPartBody>
        <w:p w:rsidR="00EA24DE" w:rsidRDefault="00555713" w:rsidP="00555713">
          <w:pPr>
            <w:pStyle w:val="080F8D6447B444B7B3954C598E150080"/>
          </w:pPr>
          <w:r w:rsidRPr="00F87BE0">
            <w:rPr>
              <w:rStyle w:val="PlaceholderText"/>
            </w:rPr>
            <w:t>Choose an item.</w:t>
          </w:r>
        </w:p>
      </w:docPartBody>
    </w:docPart>
    <w:docPart>
      <w:docPartPr>
        <w:name w:val="193BC6176B374275A8033912A6D59B45"/>
        <w:category>
          <w:name w:val="General"/>
          <w:gallery w:val="placeholder"/>
        </w:category>
        <w:types>
          <w:type w:val="bbPlcHdr"/>
        </w:types>
        <w:behaviors>
          <w:behavior w:val="content"/>
        </w:behaviors>
        <w:guid w:val="{960E4A7D-943F-409A-A72E-607B6A27CB4B}"/>
      </w:docPartPr>
      <w:docPartBody>
        <w:p w:rsidR="00EA24DE" w:rsidRDefault="00555713" w:rsidP="00555713">
          <w:pPr>
            <w:pStyle w:val="193BC6176B374275A8033912A6D59B45"/>
          </w:pPr>
          <w:r w:rsidRPr="003A71FA">
            <w:rPr>
              <w:rStyle w:val="PlaceholderText"/>
            </w:rPr>
            <w:t>Choose an item.</w:t>
          </w:r>
        </w:p>
      </w:docPartBody>
    </w:docPart>
    <w:docPart>
      <w:docPartPr>
        <w:name w:val="437AAE84B48B49B185AADF03A68F5DAE"/>
        <w:category>
          <w:name w:val="General"/>
          <w:gallery w:val="placeholder"/>
        </w:category>
        <w:types>
          <w:type w:val="bbPlcHdr"/>
        </w:types>
        <w:behaviors>
          <w:behavior w:val="content"/>
        </w:behaviors>
        <w:guid w:val="{42F4DEF2-1A57-4D70-902B-1FCF04FCD47F}"/>
      </w:docPartPr>
      <w:docPartBody>
        <w:p w:rsidR="00EA24DE" w:rsidRDefault="00555713" w:rsidP="00555713">
          <w:pPr>
            <w:pStyle w:val="437AAE84B48B49B185AADF03A68F5DAE"/>
          </w:pPr>
          <w:r w:rsidRPr="00F87BE0">
            <w:rPr>
              <w:rStyle w:val="PlaceholderText"/>
            </w:rPr>
            <w:t>Choose an item.</w:t>
          </w:r>
        </w:p>
      </w:docPartBody>
    </w:docPart>
    <w:docPart>
      <w:docPartPr>
        <w:name w:val="52D01CB6DB52469D94F48793EAB0B77E"/>
        <w:category>
          <w:name w:val="General"/>
          <w:gallery w:val="placeholder"/>
        </w:category>
        <w:types>
          <w:type w:val="bbPlcHdr"/>
        </w:types>
        <w:behaviors>
          <w:behavior w:val="content"/>
        </w:behaviors>
        <w:guid w:val="{2070FF55-4937-4CDF-9C87-71E4913C5CE4}"/>
      </w:docPartPr>
      <w:docPartBody>
        <w:p w:rsidR="00EA24DE" w:rsidRDefault="00555713" w:rsidP="00555713">
          <w:pPr>
            <w:pStyle w:val="52D01CB6DB52469D94F48793EAB0B77E"/>
          </w:pPr>
          <w:r w:rsidRPr="00F87BE0">
            <w:rPr>
              <w:rStyle w:val="PlaceholderText"/>
            </w:rPr>
            <w:t>Choose an item.</w:t>
          </w:r>
        </w:p>
      </w:docPartBody>
    </w:docPart>
    <w:docPart>
      <w:docPartPr>
        <w:name w:val="B12EAA0019E141A6919BA1AD36ECDD3E"/>
        <w:category>
          <w:name w:val="General"/>
          <w:gallery w:val="placeholder"/>
        </w:category>
        <w:types>
          <w:type w:val="bbPlcHdr"/>
        </w:types>
        <w:behaviors>
          <w:behavior w:val="content"/>
        </w:behaviors>
        <w:guid w:val="{BEDDA66E-FE40-4F96-A1E7-22F753C18E85}"/>
      </w:docPartPr>
      <w:docPartBody>
        <w:p w:rsidR="00EA24DE" w:rsidRDefault="00555713" w:rsidP="00555713">
          <w:pPr>
            <w:pStyle w:val="B12EAA0019E141A6919BA1AD36ECDD3E"/>
          </w:pPr>
          <w:r w:rsidRPr="00F87BE0">
            <w:rPr>
              <w:rStyle w:val="PlaceholderText"/>
            </w:rPr>
            <w:t>Choose an item.</w:t>
          </w:r>
        </w:p>
      </w:docPartBody>
    </w:docPart>
    <w:docPart>
      <w:docPartPr>
        <w:name w:val="4DFDE60FD82549D5B836CEABB9CFD6D6"/>
        <w:category>
          <w:name w:val="General"/>
          <w:gallery w:val="placeholder"/>
        </w:category>
        <w:types>
          <w:type w:val="bbPlcHdr"/>
        </w:types>
        <w:behaviors>
          <w:behavior w:val="content"/>
        </w:behaviors>
        <w:guid w:val="{AE64BE1E-ADC9-4695-9565-A8B63067C86F}"/>
      </w:docPartPr>
      <w:docPartBody>
        <w:p w:rsidR="00EA24DE" w:rsidRDefault="00555713" w:rsidP="00555713">
          <w:pPr>
            <w:pStyle w:val="4DFDE60FD82549D5B836CEABB9CFD6D6"/>
          </w:pPr>
          <w:r w:rsidRPr="00F87BE0">
            <w:rPr>
              <w:rStyle w:val="PlaceholderText"/>
            </w:rPr>
            <w:t>Choose an item.</w:t>
          </w:r>
        </w:p>
      </w:docPartBody>
    </w:docPart>
    <w:docPart>
      <w:docPartPr>
        <w:name w:val="65CB4F71FF624E4690BBB69EED5C2976"/>
        <w:category>
          <w:name w:val="General"/>
          <w:gallery w:val="placeholder"/>
        </w:category>
        <w:types>
          <w:type w:val="bbPlcHdr"/>
        </w:types>
        <w:behaviors>
          <w:behavior w:val="content"/>
        </w:behaviors>
        <w:guid w:val="{2ABB9875-5A19-41D9-AC15-0A2779514F40}"/>
      </w:docPartPr>
      <w:docPartBody>
        <w:p w:rsidR="00C122A2" w:rsidRDefault="00985D10" w:rsidP="00985D10">
          <w:pPr>
            <w:pStyle w:val="65CB4F71FF624E4690BBB69EED5C2976"/>
          </w:pPr>
          <w:r w:rsidRPr="003A71FA">
            <w:rPr>
              <w:rStyle w:val="PlaceholderText"/>
            </w:rPr>
            <w:t>Choose an item.</w:t>
          </w:r>
        </w:p>
      </w:docPartBody>
    </w:docPart>
    <w:docPart>
      <w:docPartPr>
        <w:name w:val="96BC353B8F1B490DAF98EE78C6B0AEB1"/>
        <w:category>
          <w:name w:val="General"/>
          <w:gallery w:val="placeholder"/>
        </w:category>
        <w:types>
          <w:type w:val="bbPlcHdr"/>
        </w:types>
        <w:behaviors>
          <w:behavior w:val="content"/>
        </w:behaviors>
        <w:guid w:val="{A1C1E857-065F-46D7-8DB0-8E439D901868}"/>
      </w:docPartPr>
      <w:docPartBody>
        <w:p w:rsidR="00C122A2" w:rsidRDefault="00985D10" w:rsidP="00985D10">
          <w:pPr>
            <w:pStyle w:val="96BC353B8F1B490DAF98EE78C6B0AEB1"/>
          </w:pPr>
          <w:r w:rsidRPr="00F87BE0">
            <w:rPr>
              <w:rStyle w:val="PlaceholderText"/>
            </w:rPr>
            <w:t>Choose an item.</w:t>
          </w:r>
        </w:p>
      </w:docPartBody>
    </w:docPart>
    <w:docPart>
      <w:docPartPr>
        <w:name w:val="416140D3AAF146E3A0DDF912604E36B3"/>
        <w:category>
          <w:name w:val="General"/>
          <w:gallery w:val="placeholder"/>
        </w:category>
        <w:types>
          <w:type w:val="bbPlcHdr"/>
        </w:types>
        <w:behaviors>
          <w:behavior w:val="content"/>
        </w:behaviors>
        <w:guid w:val="{23510B1C-16C6-4049-AEAC-7659EB3068ED}"/>
      </w:docPartPr>
      <w:docPartBody>
        <w:p w:rsidR="00C122A2" w:rsidRDefault="00985D10" w:rsidP="00985D10">
          <w:pPr>
            <w:pStyle w:val="416140D3AAF146E3A0DDF912604E36B3"/>
          </w:pPr>
          <w:r w:rsidRPr="003A71FA">
            <w:rPr>
              <w:rStyle w:val="PlaceholderText"/>
            </w:rPr>
            <w:t>Choose an item.</w:t>
          </w:r>
        </w:p>
      </w:docPartBody>
    </w:docPart>
    <w:docPart>
      <w:docPartPr>
        <w:name w:val="860EFFC950394D8EB1F20454D17DF1B1"/>
        <w:category>
          <w:name w:val="General"/>
          <w:gallery w:val="placeholder"/>
        </w:category>
        <w:types>
          <w:type w:val="bbPlcHdr"/>
        </w:types>
        <w:behaviors>
          <w:behavior w:val="content"/>
        </w:behaviors>
        <w:guid w:val="{EE33DDF6-6F65-44A1-B059-16B8ADE5313F}"/>
      </w:docPartPr>
      <w:docPartBody>
        <w:p w:rsidR="00C122A2" w:rsidRDefault="00985D10" w:rsidP="00985D10">
          <w:pPr>
            <w:pStyle w:val="860EFFC950394D8EB1F20454D17DF1B1"/>
          </w:pPr>
          <w:r w:rsidRPr="00F87BE0">
            <w:rPr>
              <w:rStyle w:val="PlaceholderText"/>
            </w:rPr>
            <w:t>Choose an item.</w:t>
          </w:r>
        </w:p>
      </w:docPartBody>
    </w:docPart>
    <w:docPart>
      <w:docPartPr>
        <w:name w:val="EE5D486F93B14852852D3CC0BEE78C50"/>
        <w:category>
          <w:name w:val="General"/>
          <w:gallery w:val="placeholder"/>
        </w:category>
        <w:types>
          <w:type w:val="bbPlcHdr"/>
        </w:types>
        <w:behaviors>
          <w:behavior w:val="content"/>
        </w:behaviors>
        <w:guid w:val="{6667DFFC-4D5F-4813-9062-CF27C66F2C6C}"/>
      </w:docPartPr>
      <w:docPartBody>
        <w:p w:rsidR="00C122A2" w:rsidRDefault="00985D10" w:rsidP="00985D10">
          <w:pPr>
            <w:pStyle w:val="EE5D486F93B14852852D3CC0BEE78C50"/>
          </w:pPr>
          <w:r w:rsidRPr="003A71FA">
            <w:rPr>
              <w:rStyle w:val="PlaceholderText"/>
            </w:rPr>
            <w:t>Choose an item.</w:t>
          </w:r>
        </w:p>
      </w:docPartBody>
    </w:docPart>
    <w:docPart>
      <w:docPartPr>
        <w:name w:val="B9CA9F63BB0940D0BC094AE75AD6DC73"/>
        <w:category>
          <w:name w:val="General"/>
          <w:gallery w:val="placeholder"/>
        </w:category>
        <w:types>
          <w:type w:val="bbPlcHdr"/>
        </w:types>
        <w:behaviors>
          <w:behavior w:val="content"/>
        </w:behaviors>
        <w:guid w:val="{444F8794-B877-49C8-81DF-330D09F0915B}"/>
      </w:docPartPr>
      <w:docPartBody>
        <w:p w:rsidR="00C122A2" w:rsidRDefault="00985D10" w:rsidP="00985D10">
          <w:pPr>
            <w:pStyle w:val="B9CA9F63BB0940D0BC094AE75AD6DC73"/>
          </w:pPr>
          <w:r w:rsidRPr="00F87BE0">
            <w:rPr>
              <w:rStyle w:val="PlaceholderText"/>
            </w:rPr>
            <w:t>Choose an item.</w:t>
          </w:r>
        </w:p>
      </w:docPartBody>
    </w:docPart>
    <w:docPart>
      <w:docPartPr>
        <w:name w:val="8831A291D0CF4723956F61A866E3E748"/>
        <w:category>
          <w:name w:val="General"/>
          <w:gallery w:val="placeholder"/>
        </w:category>
        <w:types>
          <w:type w:val="bbPlcHdr"/>
        </w:types>
        <w:behaviors>
          <w:behavior w:val="content"/>
        </w:behaviors>
        <w:guid w:val="{F8CDE984-E44A-49B9-8DA8-C19BB6696580}"/>
      </w:docPartPr>
      <w:docPartBody>
        <w:p w:rsidR="00C122A2" w:rsidRDefault="00985D10" w:rsidP="00985D10">
          <w:pPr>
            <w:pStyle w:val="8831A291D0CF4723956F61A866E3E748"/>
          </w:pPr>
          <w:r w:rsidRPr="003A71FA">
            <w:rPr>
              <w:rStyle w:val="PlaceholderText"/>
            </w:rPr>
            <w:t>Choose an item.</w:t>
          </w:r>
        </w:p>
      </w:docPartBody>
    </w:docPart>
    <w:docPart>
      <w:docPartPr>
        <w:name w:val="ADAA40471D494EDDAB57376E4E3A6FAC"/>
        <w:category>
          <w:name w:val="General"/>
          <w:gallery w:val="placeholder"/>
        </w:category>
        <w:types>
          <w:type w:val="bbPlcHdr"/>
        </w:types>
        <w:behaviors>
          <w:behavior w:val="content"/>
        </w:behaviors>
        <w:guid w:val="{AC6CC0E1-5876-4868-9854-C1307EEA9074}"/>
      </w:docPartPr>
      <w:docPartBody>
        <w:p w:rsidR="00C122A2" w:rsidRDefault="00985D10" w:rsidP="00985D10">
          <w:pPr>
            <w:pStyle w:val="ADAA40471D494EDDAB57376E4E3A6FAC"/>
          </w:pPr>
          <w:r w:rsidRPr="00F87BE0">
            <w:rPr>
              <w:rStyle w:val="PlaceholderText"/>
            </w:rPr>
            <w:t>Choose an item.</w:t>
          </w:r>
        </w:p>
      </w:docPartBody>
    </w:docPart>
    <w:docPart>
      <w:docPartPr>
        <w:name w:val="C6AB1F8868A0468588D8BE7011DDA7C1"/>
        <w:category>
          <w:name w:val="General"/>
          <w:gallery w:val="placeholder"/>
        </w:category>
        <w:types>
          <w:type w:val="bbPlcHdr"/>
        </w:types>
        <w:behaviors>
          <w:behavior w:val="content"/>
        </w:behaviors>
        <w:guid w:val="{6865A8B0-F57D-4F3B-9D62-2A244CF68956}"/>
      </w:docPartPr>
      <w:docPartBody>
        <w:p w:rsidR="006C1501" w:rsidRDefault="0083453C" w:rsidP="0083453C">
          <w:pPr>
            <w:pStyle w:val="C6AB1F8868A0468588D8BE7011DDA7C1"/>
          </w:pPr>
          <w:r w:rsidRPr="00F87BE0">
            <w:rPr>
              <w:rStyle w:val="PlaceholderText"/>
            </w:rPr>
            <w:t>Choose an item.</w:t>
          </w:r>
        </w:p>
      </w:docPartBody>
    </w:docPart>
    <w:docPart>
      <w:docPartPr>
        <w:name w:val="3DAA7EAB23024B97A4FF6861823D76A1"/>
        <w:category>
          <w:name w:val="General"/>
          <w:gallery w:val="placeholder"/>
        </w:category>
        <w:types>
          <w:type w:val="bbPlcHdr"/>
        </w:types>
        <w:behaviors>
          <w:behavior w:val="content"/>
        </w:behaviors>
        <w:guid w:val="{7F832054-9E9A-4E10-84A3-616F2B735C19}"/>
      </w:docPartPr>
      <w:docPartBody>
        <w:p w:rsidR="006C1501" w:rsidRDefault="0083453C" w:rsidP="0083453C">
          <w:pPr>
            <w:pStyle w:val="3DAA7EAB23024B97A4FF6861823D76A1"/>
          </w:pPr>
          <w:r w:rsidRPr="00F87BE0">
            <w:rPr>
              <w:rStyle w:val="PlaceholderText"/>
            </w:rPr>
            <w:t>Choose an item.</w:t>
          </w:r>
        </w:p>
      </w:docPartBody>
    </w:docPart>
    <w:docPart>
      <w:docPartPr>
        <w:name w:val="237EA634D709491FBE9243135F185473"/>
        <w:category>
          <w:name w:val="General"/>
          <w:gallery w:val="placeholder"/>
        </w:category>
        <w:types>
          <w:type w:val="bbPlcHdr"/>
        </w:types>
        <w:behaviors>
          <w:behavior w:val="content"/>
        </w:behaviors>
        <w:guid w:val="{5C2ACEB0-C79D-49B5-A655-3FBAF3382DB0}"/>
      </w:docPartPr>
      <w:docPartBody>
        <w:p w:rsidR="006C1501" w:rsidRDefault="0083453C" w:rsidP="0083453C">
          <w:pPr>
            <w:pStyle w:val="237EA634D709491FBE9243135F185473"/>
          </w:pPr>
          <w:r w:rsidRPr="00F87BE0">
            <w:rPr>
              <w:rStyle w:val="PlaceholderText"/>
            </w:rPr>
            <w:t>Choose an item.</w:t>
          </w:r>
        </w:p>
      </w:docPartBody>
    </w:docPart>
    <w:docPart>
      <w:docPartPr>
        <w:name w:val="98B83028D6404E53910316AF7805BB5D"/>
        <w:category>
          <w:name w:val="General"/>
          <w:gallery w:val="placeholder"/>
        </w:category>
        <w:types>
          <w:type w:val="bbPlcHdr"/>
        </w:types>
        <w:behaviors>
          <w:behavior w:val="content"/>
        </w:behaviors>
        <w:guid w:val="{14DADE95-0386-49DD-B2BC-1FD902989D6D}"/>
      </w:docPartPr>
      <w:docPartBody>
        <w:p w:rsidR="006C1501" w:rsidRDefault="0083453C" w:rsidP="0083453C">
          <w:pPr>
            <w:pStyle w:val="98B83028D6404E53910316AF7805BB5D"/>
          </w:pPr>
          <w:r w:rsidRPr="00F87BE0">
            <w:rPr>
              <w:rStyle w:val="PlaceholderText"/>
            </w:rPr>
            <w:t>Choose an item.</w:t>
          </w:r>
        </w:p>
      </w:docPartBody>
    </w:docPart>
    <w:docPart>
      <w:docPartPr>
        <w:name w:val="7C5E74E730204379BB3F9DFDC35A3DBD"/>
        <w:category>
          <w:name w:val="General"/>
          <w:gallery w:val="placeholder"/>
        </w:category>
        <w:types>
          <w:type w:val="bbPlcHdr"/>
        </w:types>
        <w:behaviors>
          <w:behavior w:val="content"/>
        </w:behaviors>
        <w:guid w:val="{469B96A5-CEB5-48EE-B391-331CF3F41784}"/>
      </w:docPartPr>
      <w:docPartBody>
        <w:p w:rsidR="006C1501" w:rsidRDefault="0083453C" w:rsidP="0083453C">
          <w:pPr>
            <w:pStyle w:val="7C5E74E730204379BB3F9DFDC35A3DBD"/>
          </w:pPr>
          <w:r w:rsidRPr="00F87BE0">
            <w:rPr>
              <w:rStyle w:val="PlaceholderText"/>
            </w:rPr>
            <w:t>Choose an item.</w:t>
          </w:r>
        </w:p>
      </w:docPartBody>
    </w:docPart>
    <w:docPart>
      <w:docPartPr>
        <w:name w:val="8632AC6D102B49969DA28C80BA8AA813"/>
        <w:category>
          <w:name w:val="General"/>
          <w:gallery w:val="placeholder"/>
        </w:category>
        <w:types>
          <w:type w:val="bbPlcHdr"/>
        </w:types>
        <w:behaviors>
          <w:behavior w:val="content"/>
        </w:behaviors>
        <w:guid w:val="{6EE07F51-5539-42FC-A9CB-BE541DA5098F}"/>
      </w:docPartPr>
      <w:docPartBody>
        <w:p w:rsidR="006C1501" w:rsidRDefault="0083453C" w:rsidP="0083453C">
          <w:pPr>
            <w:pStyle w:val="8632AC6D102B49969DA28C80BA8AA813"/>
          </w:pPr>
          <w:r w:rsidRPr="00F87BE0">
            <w:rPr>
              <w:rStyle w:val="PlaceholderText"/>
            </w:rPr>
            <w:t>Choose an item.</w:t>
          </w:r>
        </w:p>
      </w:docPartBody>
    </w:docPart>
    <w:docPart>
      <w:docPartPr>
        <w:name w:val="448C611F28F04960B0F09C2D8D35140B"/>
        <w:category>
          <w:name w:val="General"/>
          <w:gallery w:val="placeholder"/>
        </w:category>
        <w:types>
          <w:type w:val="bbPlcHdr"/>
        </w:types>
        <w:behaviors>
          <w:behavior w:val="content"/>
        </w:behaviors>
        <w:guid w:val="{849EECDD-95E0-4C23-8A8F-589F687D62DC}"/>
      </w:docPartPr>
      <w:docPartBody>
        <w:p w:rsidR="006C1501" w:rsidRDefault="0083453C" w:rsidP="0083453C">
          <w:pPr>
            <w:pStyle w:val="448C611F28F04960B0F09C2D8D35140B"/>
          </w:pPr>
          <w:r w:rsidRPr="00F87BE0">
            <w:rPr>
              <w:rStyle w:val="PlaceholderText"/>
            </w:rPr>
            <w:t>Choose an item.</w:t>
          </w:r>
        </w:p>
      </w:docPartBody>
    </w:docPart>
    <w:docPart>
      <w:docPartPr>
        <w:name w:val="966CF51EB0FF4E2FA953411EA4812BF4"/>
        <w:category>
          <w:name w:val="General"/>
          <w:gallery w:val="placeholder"/>
        </w:category>
        <w:types>
          <w:type w:val="bbPlcHdr"/>
        </w:types>
        <w:behaviors>
          <w:behavior w:val="content"/>
        </w:behaviors>
        <w:guid w:val="{4B3F83AA-5B9A-47FA-AAAF-6077C5E2D1BB}"/>
      </w:docPartPr>
      <w:docPartBody>
        <w:p w:rsidR="006C1501" w:rsidRDefault="0083453C" w:rsidP="0083453C">
          <w:pPr>
            <w:pStyle w:val="966CF51EB0FF4E2FA953411EA4812BF4"/>
          </w:pPr>
          <w:r w:rsidRPr="00F87BE0">
            <w:rPr>
              <w:rStyle w:val="PlaceholderText"/>
            </w:rPr>
            <w:t>Choose an item.</w:t>
          </w:r>
        </w:p>
      </w:docPartBody>
    </w:docPart>
    <w:docPart>
      <w:docPartPr>
        <w:name w:val="8A02CD51D378499A8B8CCCC77960E926"/>
        <w:category>
          <w:name w:val="General"/>
          <w:gallery w:val="placeholder"/>
        </w:category>
        <w:types>
          <w:type w:val="bbPlcHdr"/>
        </w:types>
        <w:behaviors>
          <w:behavior w:val="content"/>
        </w:behaviors>
        <w:guid w:val="{ACCD7ECF-67ED-4553-A263-9918905BB653}"/>
      </w:docPartPr>
      <w:docPartBody>
        <w:p w:rsidR="006C1501" w:rsidRDefault="0083453C" w:rsidP="0083453C">
          <w:pPr>
            <w:pStyle w:val="8A02CD51D378499A8B8CCCC77960E926"/>
          </w:pPr>
          <w:r w:rsidRPr="00F87BE0">
            <w:rPr>
              <w:rStyle w:val="PlaceholderText"/>
            </w:rPr>
            <w:t>Choose an item.</w:t>
          </w:r>
        </w:p>
      </w:docPartBody>
    </w:docPart>
    <w:docPart>
      <w:docPartPr>
        <w:name w:val="34CD917AB27C4F48A047EDF0F7F13BF3"/>
        <w:category>
          <w:name w:val="General"/>
          <w:gallery w:val="placeholder"/>
        </w:category>
        <w:types>
          <w:type w:val="bbPlcHdr"/>
        </w:types>
        <w:behaviors>
          <w:behavior w:val="content"/>
        </w:behaviors>
        <w:guid w:val="{EF207A2B-E4C4-4000-8ACF-7F1435AEEEED}"/>
      </w:docPartPr>
      <w:docPartBody>
        <w:p w:rsidR="006C1501" w:rsidRDefault="0083453C" w:rsidP="0083453C">
          <w:pPr>
            <w:pStyle w:val="34CD917AB27C4F48A047EDF0F7F13BF3"/>
          </w:pPr>
          <w:r w:rsidRPr="00F87BE0">
            <w:rPr>
              <w:rStyle w:val="PlaceholderText"/>
            </w:rPr>
            <w:t>Choose an item.</w:t>
          </w:r>
        </w:p>
      </w:docPartBody>
    </w:docPart>
    <w:docPart>
      <w:docPartPr>
        <w:name w:val="5E4E10D3FD1E4A67BEBEF57300CF3125"/>
        <w:category>
          <w:name w:val="General"/>
          <w:gallery w:val="placeholder"/>
        </w:category>
        <w:types>
          <w:type w:val="bbPlcHdr"/>
        </w:types>
        <w:behaviors>
          <w:behavior w:val="content"/>
        </w:behaviors>
        <w:guid w:val="{70F3F8AD-0260-4999-BBF8-1ED1AAEB1881}"/>
      </w:docPartPr>
      <w:docPartBody>
        <w:p w:rsidR="006C1501" w:rsidRDefault="0083453C" w:rsidP="0083453C">
          <w:pPr>
            <w:pStyle w:val="5E4E10D3FD1E4A67BEBEF57300CF3125"/>
          </w:pPr>
          <w:r w:rsidRPr="00F87BE0">
            <w:rPr>
              <w:rStyle w:val="PlaceholderText"/>
            </w:rPr>
            <w:t>Choose an item.</w:t>
          </w:r>
        </w:p>
      </w:docPartBody>
    </w:docPart>
    <w:docPart>
      <w:docPartPr>
        <w:name w:val="67640E5F4A7D4CE48A57BA7F7B95CE31"/>
        <w:category>
          <w:name w:val="General"/>
          <w:gallery w:val="placeholder"/>
        </w:category>
        <w:types>
          <w:type w:val="bbPlcHdr"/>
        </w:types>
        <w:behaviors>
          <w:behavior w:val="content"/>
        </w:behaviors>
        <w:guid w:val="{A5BDEDB2-2E98-47BA-876A-323EA69AB82F}"/>
      </w:docPartPr>
      <w:docPartBody>
        <w:p w:rsidR="006C1501" w:rsidRDefault="0083453C" w:rsidP="0083453C">
          <w:pPr>
            <w:pStyle w:val="67640E5F4A7D4CE48A57BA7F7B95CE31"/>
          </w:pPr>
          <w:r w:rsidRPr="00F87BE0">
            <w:rPr>
              <w:rStyle w:val="PlaceholderText"/>
            </w:rPr>
            <w:t>Choose an item.</w:t>
          </w:r>
        </w:p>
      </w:docPartBody>
    </w:docPart>
    <w:docPart>
      <w:docPartPr>
        <w:name w:val="2E08D784AC2445F98B2F38CA4AD507DD"/>
        <w:category>
          <w:name w:val="General"/>
          <w:gallery w:val="placeholder"/>
        </w:category>
        <w:types>
          <w:type w:val="bbPlcHdr"/>
        </w:types>
        <w:behaviors>
          <w:behavior w:val="content"/>
        </w:behaviors>
        <w:guid w:val="{EE325BCA-EAAB-47C5-9478-FC3A3A7A4FDD}"/>
      </w:docPartPr>
      <w:docPartBody>
        <w:p w:rsidR="006C1501" w:rsidRDefault="0083453C" w:rsidP="0083453C">
          <w:pPr>
            <w:pStyle w:val="2E08D784AC2445F98B2F38CA4AD507DD"/>
          </w:pPr>
          <w:r w:rsidRPr="00F87BE0">
            <w:rPr>
              <w:rStyle w:val="PlaceholderText"/>
            </w:rPr>
            <w:t>Choose an item.</w:t>
          </w:r>
        </w:p>
      </w:docPartBody>
    </w:docPart>
    <w:docPart>
      <w:docPartPr>
        <w:name w:val="EA6B80393426427DB423AC1B0FD6EE59"/>
        <w:category>
          <w:name w:val="General"/>
          <w:gallery w:val="placeholder"/>
        </w:category>
        <w:types>
          <w:type w:val="bbPlcHdr"/>
        </w:types>
        <w:behaviors>
          <w:behavior w:val="content"/>
        </w:behaviors>
        <w:guid w:val="{32319D90-8A0A-4FF0-A37D-D8FB8287DE66}"/>
      </w:docPartPr>
      <w:docPartBody>
        <w:p w:rsidR="006C1501" w:rsidRDefault="0083453C" w:rsidP="0083453C">
          <w:pPr>
            <w:pStyle w:val="EA6B80393426427DB423AC1B0FD6EE59"/>
          </w:pPr>
          <w:r w:rsidRPr="00F87BE0">
            <w:rPr>
              <w:rStyle w:val="PlaceholderText"/>
            </w:rPr>
            <w:t>Choose an item.</w:t>
          </w:r>
        </w:p>
      </w:docPartBody>
    </w:docPart>
    <w:docPart>
      <w:docPartPr>
        <w:name w:val="D96780E4F705495990A754BFEC4F2674"/>
        <w:category>
          <w:name w:val="General"/>
          <w:gallery w:val="placeholder"/>
        </w:category>
        <w:types>
          <w:type w:val="bbPlcHdr"/>
        </w:types>
        <w:behaviors>
          <w:behavior w:val="content"/>
        </w:behaviors>
        <w:guid w:val="{D2AC80B2-5550-4BCA-84C6-C4FC05ACB1DA}"/>
      </w:docPartPr>
      <w:docPartBody>
        <w:p w:rsidR="006C1501" w:rsidRDefault="0083453C" w:rsidP="0083453C">
          <w:pPr>
            <w:pStyle w:val="D96780E4F705495990A754BFEC4F2674"/>
          </w:pPr>
          <w:r w:rsidRPr="00F87BE0">
            <w:rPr>
              <w:rStyle w:val="PlaceholderText"/>
            </w:rPr>
            <w:t>Choose an item.</w:t>
          </w:r>
        </w:p>
      </w:docPartBody>
    </w:docPart>
    <w:docPart>
      <w:docPartPr>
        <w:name w:val="65B7799152C74B1DB6741130C7AB4284"/>
        <w:category>
          <w:name w:val="General"/>
          <w:gallery w:val="placeholder"/>
        </w:category>
        <w:types>
          <w:type w:val="bbPlcHdr"/>
        </w:types>
        <w:behaviors>
          <w:behavior w:val="content"/>
        </w:behaviors>
        <w:guid w:val="{8F15439E-5ACF-4782-AC95-82D33A8B6D4F}"/>
      </w:docPartPr>
      <w:docPartBody>
        <w:p w:rsidR="006C1501" w:rsidRDefault="0083453C" w:rsidP="0083453C">
          <w:pPr>
            <w:pStyle w:val="65B7799152C74B1DB6741130C7AB4284"/>
          </w:pPr>
          <w:r w:rsidRPr="00F87BE0">
            <w:rPr>
              <w:rStyle w:val="PlaceholderText"/>
            </w:rPr>
            <w:t>Choose an item.</w:t>
          </w:r>
        </w:p>
      </w:docPartBody>
    </w:docPart>
    <w:docPart>
      <w:docPartPr>
        <w:name w:val="F950869DF3104316BA00D3841C26CC84"/>
        <w:category>
          <w:name w:val="General"/>
          <w:gallery w:val="placeholder"/>
        </w:category>
        <w:types>
          <w:type w:val="bbPlcHdr"/>
        </w:types>
        <w:behaviors>
          <w:behavior w:val="content"/>
        </w:behaviors>
        <w:guid w:val="{5DD0B91E-EFD7-4349-8D2B-8B44A137871B}"/>
      </w:docPartPr>
      <w:docPartBody>
        <w:p w:rsidR="006C1501" w:rsidRDefault="0083453C" w:rsidP="0083453C">
          <w:pPr>
            <w:pStyle w:val="F950869DF3104316BA00D3841C26CC84"/>
          </w:pPr>
          <w:r w:rsidRPr="00F87BE0">
            <w:rPr>
              <w:rStyle w:val="PlaceholderText"/>
            </w:rPr>
            <w:t>Choose an item.</w:t>
          </w:r>
        </w:p>
      </w:docPartBody>
    </w:docPart>
    <w:docPart>
      <w:docPartPr>
        <w:name w:val="980B086870604D95BC2CA447DC422A37"/>
        <w:category>
          <w:name w:val="General"/>
          <w:gallery w:val="placeholder"/>
        </w:category>
        <w:types>
          <w:type w:val="bbPlcHdr"/>
        </w:types>
        <w:behaviors>
          <w:behavior w:val="content"/>
        </w:behaviors>
        <w:guid w:val="{0A1E2F7B-F062-4648-9651-872EA05B2035}"/>
      </w:docPartPr>
      <w:docPartBody>
        <w:p w:rsidR="006C1501" w:rsidRDefault="0083453C" w:rsidP="0083453C">
          <w:pPr>
            <w:pStyle w:val="980B086870604D95BC2CA447DC422A37"/>
          </w:pPr>
          <w:r w:rsidRPr="003A71FA">
            <w:rPr>
              <w:rStyle w:val="PlaceholderText"/>
            </w:rPr>
            <w:t>Choose an item.</w:t>
          </w:r>
        </w:p>
      </w:docPartBody>
    </w:docPart>
    <w:docPart>
      <w:docPartPr>
        <w:name w:val="7761E5CD73C54A978769D6C9067EF1D9"/>
        <w:category>
          <w:name w:val="General"/>
          <w:gallery w:val="placeholder"/>
        </w:category>
        <w:types>
          <w:type w:val="bbPlcHdr"/>
        </w:types>
        <w:behaviors>
          <w:behavior w:val="content"/>
        </w:behaviors>
        <w:guid w:val="{0E334AF7-EF33-4A5D-9A7D-CDD4326F91EB}"/>
      </w:docPartPr>
      <w:docPartBody>
        <w:p w:rsidR="006C1501" w:rsidRDefault="0083453C" w:rsidP="0083453C">
          <w:pPr>
            <w:pStyle w:val="7761E5CD73C54A978769D6C9067EF1D9"/>
          </w:pPr>
          <w:r w:rsidRPr="00F87BE0">
            <w:rPr>
              <w:rStyle w:val="PlaceholderText"/>
            </w:rPr>
            <w:t>Choose an item.</w:t>
          </w:r>
        </w:p>
      </w:docPartBody>
    </w:docPart>
    <w:docPart>
      <w:docPartPr>
        <w:name w:val="FA04BB62EE9E46CBBB7E3B63B347BF6D"/>
        <w:category>
          <w:name w:val="General"/>
          <w:gallery w:val="placeholder"/>
        </w:category>
        <w:types>
          <w:type w:val="bbPlcHdr"/>
        </w:types>
        <w:behaviors>
          <w:behavior w:val="content"/>
        </w:behaviors>
        <w:guid w:val="{5958500C-B3A3-4C08-AFC0-F70EEEEC4B8A}"/>
      </w:docPartPr>
      <w:docPartBody>
        <w:p w:rsidR="006C1501" w:rsidRDefault="0083453C" w:rsidP="0083453C">
          <w:pPr>
            <w:pStyle w:val="FA04BB62EE9E46CBBB7E3B63B347BF6D"/>
          </w:pPr>
          <w:r w:rsidRPr="00F87BE0">
            <w:rPr>
              <w:rStyle w:val="PlaceholderText"/>
            </w:rPr>
            <w:t>Choose an item.</w:t>
          </w:r>
        </w:p>
      </w:docPartBody>
    </w:docPart>
    <w:docPart>
      <w:docPartPr>
        <w:name w:val="C59C4807906C49F5A79A299C3AEE5668"/>
        <w:category>
          <w:name w:val="General"/>
          <w:gallery w:val="placeholder"/>
        </w:category>
        <w:types>
          <w:type w:val="bbPlcHdr"/>
        </w:types>
        <w:behaviors>
          <w:behavior w:val="content"/>
        </w:behaviors>
        <w:guid w:val="{FA6598EF-4635-48AB-84E7-48F1605BD46E}"/>
      </w:docPartPr>
      <w:docPartBody>
        <w:p w:rsidR="006C1501" w:rsidRDefault="0083453C" w:rsidP="0083453C">
          <w:pPr>
            <w:pStyle w:val="C59C4807906C49F5A79A299C3AEE5668"/>
          </w:pPr>
          <w:r w:rsidRPr="00F87BE0">
            <w:rPr>
              <w:rStyle w:val="PlaceholderText"/>
            </w:rPr>
            <w:t>Choose an item.</w:t>
          </w:r>
        </w:p>
      </w:docPartBody>
    </w:docPart>
    <w:docPart>
      <w:docPartPr>
        <w:name w:val="E97069A194E54A99B69A9779D36FB0CE"/>
        <w:category>
          <w:name w:val="General"/>
          <w:gallery w:val="placeholder"/>
        </w:category>
        <w:types>
          <w:type w:val="bbPlcHdr"/>
        </w:types>
        <w:behaviors>
          <w:behavior w:val="content"/>
        </w:behaviors>
        <w:guid w:val="{B09804C6-1EC6-421D-B552-FCB364880637}"/>
      </w:docPartPr>
      <w:docPartBody>
        <w:p w:rsidR="006C1501" w:rsidRDefault="0083453C" w:rsidP="0083453C">
          <w:pPr>
            <w:pStyle w:val="E97069A194E54A99B69A9779D36FB0CE"/>
          </w:pPr>
          <w:r w:rsidRPr="00F87BE0">
            <w:rPr>
              <w:rStyle w:val="PlaceholderText"/>
            </w:rPr>
            <w:t>Choose an item.</w:t>
          </w:r>
        </w:p>
      </w:docPartBody>
    </w:docPart>
    <w:docPart>
      <w:docPartPr>
        <w:name w:val="C0026B029F254E849F5B0FC6AAEAA7D8"/>
        <w:category>
          <w:name w:val="General"/>
          <w:gallery w:val="placeholder"/>
        </w:category>
        <w:types>
          <w:type w:val="bbPlcHdr"/>
        </w:types>
        <w:behaviors>
          <w:behavior w:val="content"/>
        </w:behaviors>
        <w:guid w:val="{4CBB1CCA-2E9A-481B-8A8C-5C85BACAC85E}"/>
      </w:docPartPr>
      <w:docPartBody>
        <w:p w:rsidR="006C1501" w:rsidRDefault="0083453C" w:rsidP="0083453C">
          <w:pPr>
            <w:pStyle w:val="C0026B029F254E849F5B0FC6AAEAA7D8"/>
          </w:pPr>
          <w:r w:rsidRPr="00F87BE0">
            <w:rPr>
              <w:rStyle w:val="PlaceholderText"/>
            </w:rPr>
            <w:t>Choose an item.</w:t>
          </w:r>
        </w:p>
      </w:docPartBody>
    </w:docPart>
    <w:docPart>
      <w:docPartPr>
        <w:name w:val="650C67345C9D44C1806AC9A3BD669565"/>
        <w:category>
          <w:name w:val="General"/>
          <w:gallery w:val="placeholder"/>
        </w:category>
        <w:types>
          <w:type w:val="bbPlcHdr"/>
        </w:types>
        <w:behaviors>
          <w:behavior w:val="content"/>
        </w:behaviors>
        <w:guid w:val="{9802FA28-E115-4378-B8A4-AC1944532CB6}"/>
      </w:docPartPr>
      <w:docPartBody>
        <w:p w:rsidR="006C1501" w:rsidRDefault="0083453C" w:rsidP="0083453C">
          <w:pPr>
            <w:pStyle w:val="650C67345C9D44C1806AC9A3BD669565"/>
          </w:pPr>
          <w:r w:rsidRPr="003A71FA">
            <w:rPr>
              <w:rStyle w:val="PlaceholderText"/>
            </w:rPr>
            <w:t>Choose an item.</w:t>
          </w:r>
        </w:p>
      </w:docPartBody>
    </w:docPart>
    <w:docPart>
      <w:docPartPr>
        <w:name w:val="31C58D48BDE64F129BFD9752FDD4551D"/>
        <w:category>
          <w:name w:val="General"/>
          <w:gallery w:val="placeholder"/>
        </w:category>
        <w:types>
          <w:type w:val="bbPlcHdr"/>
        </w:types>
        <w:behaviors>
          <w:behavior w:val="content"/>
        </w:behaviors>
        <w:guid w:val="{DB7D4C3D-F83D-46F2-AB41-400DE36434F2}"/>
      </w:docPartPr>
      <w:docPartBody>
        <w:p w:rsidR="006C1501" w:rsidRDefault="0083453C" w:rsidP="0083453C">
          <w:pPr>
            <w:pStyle w:val="31C58D48BDE64F129BFD9752FDD4551D"/>
          </w:pPr>
          <w:r w:rsidRPr="00F87BE0">
            <w:rPr>
              <w:rStyle w:val="PlaceholderText"/>
            </w:rPr>
            <w:t>Choose an item.</w:t>
          </w:r>
        </w:p>
      </w:docPartBody>
    </w:docPart>
    <w:docPart>
      <w:docPartPr>
        <w:name w:val="9D58BAC5FF7742A79DE7017C9CFE5152"/>
        <w:category>
          <w:name w:val="General"/>
          <w:gallery w:val="placeholder"/>
        </w:category>
        <w:types>
          <w:type w:val="bbPlcHdr"/>
        </w:types>
        <w:behaviors>
          <w:behavior w:val="content"/>
        </w:behaviors>
        <w:guid w:val="{6A13D847-ABB0-48F3-A5C5-A28970884271}"/>
      </w:docPartPr>
      <w:docPartBody>
        <w:p w:rsidR="006C1501" w:rsidRDefault="0083453C" w:rsidP="0083453C">
          <w:pPr>
            <w:pStyle w:val="9D58BAC5FF7742A79DE7017C9CFE5152"/>
          </w:pPr>
          <w:r w:rsidRPr="00F87BE0">
            <w:rPr>
              <w:rStyle w:val="PlaceholderText"/>
            </w:rPr>
            <w:t>Choose an item.</w:t>
          </w:r>
        </w:p>
      </w:docPartBody>
    </w:docPart>
    <w:docPart>
      <w:docPartPr>
        <w:name w:val="7F28D4D9908647DB9D7202A60FACC9B5"/>
        <w:category>
          <w:name w:val="General"/>
          <w:gallery w:val="placeholder"/>
        </w:category>
        <w:types>
          <w:type w:val="bbPlcHdr"/>
        </w:types>
        <w:behaviors>
          <w:behavior w:val="content"/>
        </w:behaviors>
        <w:guid w:val="{BF0477AD-CF66-40B0-9066-8789B8CFB571}"/>
      </w:docPartPr>
      <w:docPartBody>
        <w:p w:rsidR="006C1501" w:rsidRDefault="0083453C" w:rsidP="0083453C">
          <w:pPr>
            <w:pStyle w:val="7F28D4D9908647DB9D7202A60FACC9B5"/>
          </w:pPr>
          <w:r w:rsidRPr="00F87BE0">
            <w:rPr>
              <w:rStyle w:val="PlaceholderText"/>
            </w:rPr>
            <w:t>Choose an item.</w:t>
          </w:r>
        </w:p>
      </w:docPartBody>
    </w:docPart>
    <w:docPart>
      <w:docPartPr>
        <w:name w:val="73DF9514C3A949F5819474244898C704"/>
        <w:category>
          <w:name w:val="General"/>
          <w:gallery w:val="placeholder"/>
        </w:category>
        <w:types>
          <w:type w:val="bbPlcHdr"/>
        </w:types>
        <w:behaviors>
          <w:behavior w:val="content"/>
        </w:behaviors>
        <w:guid w:val="{64E0FB9D-ECF7-4AD3-B1E8-1B8B68D0369D}"/>
      </w:docPartPr>
      <w:docPartBody>
        <w:p w:rsidR="006C1501" w:rsidRDefault="0083453C" w:rsidP="0083453C">
          <w:pPr>
            <w:pStyle w:val="73DF9514C3A949F5819474244898C704"/>
          </w:pPr>
          <w:r w:rsidRPr="00F87BE0">
            <w:rPr>
              <w:rStyle w:val="PlaceholderText"/>
            </w:rPr>
            <w:t>Choose an item.</w:t>
          </w:r>
        </w:p>
      </w:docPartBody>
    </w:docPart>
    <w:docPart>
      <w:docPartPr>
        <w:name w:val="BB2C38AB33F244F3A784134D163113B9"/>
        <w:category>
          <w:name w:val="General"/>
          <w:gallery w:val="placeholder"/>
        </w:category>
        <w:types>
          <w:type w:val="bbPlcHdr"/>
        </w:types>
        <w:behaviors>
          <w:behavior w:val="content"/>
        </w:behaviors>
        <w:guid w:val="{B3B1502C-F3F5-49A3-8A94-E5C7FCC7D791}"/>
      </w:docPartPr>
      <w:docPartBody>
        <w:p w:rsidR="006C1501" w:rsidRDefault="0083453C" w:rsidP="0083453C">
          <w:pPr>
            <w:pStyle w:val="BB2C38AB33F244F3A784134D163113B9"/>
          </w:pPr>
          <w:r w:rsidRPr="00F87BE0">
            <w:rPr>
              <w:rStyle w:val="PlaceholderText"/>
            </w:rPr>
            <w:t>Choose an item.</w:t>
          </w:r>
        </w:p>
      </w:docPartBody>
    </w:docPart>
    <w:docPart>
      <w:docPartPr>
        <w:name w:val="EF5C2F14CA7242F681B6433A4D7099F3"/>
        <w:category>
          <w:name w:val="General"/>
          <w:gallery w:val="placeholder"/>
        </w:category>
        <w:types>
          <w:type w:val="bbPlcHdr"/>
        </w:types>
        <w:behaviors>
          <w:behavior w:val="content"/>
        </w:behaviors>
        <w:guid w:val="{F208DDD2-856A-4530-B18A-ED47274D3FEA}"/>
      </w:docPartPr>
      <w:docPartBody>
        <w:p w:rsidR="006C1501" w:rsidRDefault="0083453C" w:rsidP="0083453C">
          <w:pPr>
            <w:pStyle w:val="EF5C2F14CA7242F681B6433A4D7099F3"/>
          </w:pPr>
          <w:r w:rsidRPr="003A71FA">
            <w:rPr>
              <w:rStyle w:val="PlaceholderText"/>
            </w:rPr>
            <w:t>Choose an item.</w:t>
          </w:r>
        </w:p>
      </w:docPartBody>
    </w:docPart>
    <w:docPart>
      <w:docPartPr>
        <w:name w:val="1B00CC3240AE4CB881F7932F19B18A7E"/>
        <w:category>
          <w:name w:val="General"/>
          <w:gallery w:val="placeholder"/>
        </w:category>
        <w:types>
          <w:type w:val="bbPlcHdr"/>
        </w:types>
        <w:behaviors>
          <w:behavior w:val="content"/>
        </w:behaviors>
        <w:guid w:val="{E4F4599C-A0D6-4397-9AFB-EBEC7EB047D4}"/>
      </w:docPartPr>
      <w:docPartBody>
        <w:p w:rsidR="006C1501" w:rsidRDefault="0083453C" w:rsidP="0083453C">
          <w:pPr>
            <w:pStyle w:val="1B00CC3240AE4CB881F7932F19B18A7E"/>
          </w:pPr>
          <w:r w:rsidRPr="00F87BE0">
            <w:rPr>
              <w:rStyle w:val="PlaceholderText"/>
            </w:rPr>
            <w:t>Choose an item.</w:t>
          </w:r>
        </w:p>
      </w:docPartBody>
    </w:docPart>
    <w:docPart>
      <w:docPartPr>
        <w:name w:val="75394BCCC2E044B6A24234832BE29B3A"/>
        <w:category>
          <w:name w:val="General"/>
          <w:gallery w:val="placeholder"/>
        </w:category>
        <w:types>
          <w:type w:val="bbPlcHdr"/>
        </w:types>
        <w:behaviors>
          <w:behavior w:val="content"/>
        </w:behaviors>
        <w:guid w:val="{A157EAA8-BC12-40E9-AFEA-AB13EC4CD317}"/>
      </w:docPartPr>
      <w:docPartBody>
        <w:p w:rsidR="006C1501" w:rsidRDefault="0083453C" w:rsidP="0083453C">
          <w:pPr>
            <w:pStyle w:val="75394BCCC2E044B6A24234832BE29B3A"/>
          </w:pPr>
          <w:r w:rsidRPr="003A71FA">
            <w:rPr>
              <w:rStyle w:val="PlaceholderText"/>
            </w:rPr>
            <w:t>Choose an item.</w:t>
          </w:r>
        </w:p>
      </w:docPartBody>
    </w:docPart>
    <w:docPart>
      <w:docPartPr>
        <w:name w:val="35C7C355172044E188C024F04BB4A2D0"/>
        <w:category>
          <w:name w:val="General"/>
          <w:gallery w:val="placeholder"/>
        </w:category>
        <w:types>
          <w:type w:val="bbPlcHdr"/>
        </w:types>
        <w:behaviors>
          <w:behavior w:val="content"/>
        </w:behaviors>
        <w:guid w:val="{05D9789B-67AB-4454-9323-97A26288F562}"/>
      </w:docPartPr>
      <w:docPartBody>
        <w:p w:rsidR="006C1501" w:rsidRDefault="0083453C" w:rsidP="0083453C">
          <w:pPr>
            <w:pStyle w:val="35C7C355172044E188C024F04BB4A2D0"/>
          </w:pPr>
          <w:r w:rsidRPr="00F87BE0">
            <w:rPr>
              <w:rStyle w:val="PlaceholderText"/>
            </w:rPr>
            <w:t>Choose an item.</w:t>
          </w:r>
        </w:p>
      </w:docPartBody>
    </w:docPart>
    <w:docPart>
      <w:docPartPr>
        <w:name w:val="DC7FD5E2FD9B4D31A5440715E85C40A3"/>
        <w:category>
          <w:name w:val="General"/>
          <w:gallery w:val="placeholder"/>
        </w:category>
        <w:types>
          <w:type w:val="bbPlcHdr"/>
        </w:types>
        <w:behaviors>
          <w:behavior w:val="content"/>
        </w:behaviors>
        <w:guid w:val="{DC7E9D7C-E858-46E7-9FE7-4A0F96E05EBB}"/>
      </w:docPartPr>
      <w:docPartBody>
        <w:p w:rsidR="006C1501" w:rsidRDefault="0083453C" w:rsidP="0083453C">
          <w:pPr>
            <w:pStyle w:val="DC7FD5E2FD9B4D31A5440715E85C40A3"/>
          </w:pPr>
          <w:r w:rsidRPr="003A71FA">
            <w:rPr>
              <w:rStyle w:val="PlaceholderText"/>
            </w:rPr>
            <w:t>Choose an item.</w:t>
          </w:r>
        </w:p>
      </w:docPartBody>
    </w:docPart>
    <w:docPart>
      <w:docPartPr>
        <w:name w:val="DD8743E3D44D401C87F5D2BC13C839BB"/>
        <w:category>
          <w:name w:val="General"/>
          <w:gallery w:val="placeholder"/>
        </w:category>
        <w:types>
          <w:type w:val="bbPlcHdr"/>
        </w:types>
        <w:behaviors>
          <w:behavior w:val="content"/>
        </w:behaviors>
        <w:guid w:val="{8BA6A7F4-3434-4DD7-8A49-2E56EDDDCC8F}"/>
      </w:docPartPr>
      <w:docPartBody>
        <w:p w:rsidR="006C1501" w:rsidRDefault="0083453C" w:rsidP="0083453C">
          <w:pPr>
            <w:pStyle w:val="DD8743E3D44D401C87F5D2BC13C839BB"/>
          </w:pPr>
          <w:r w:rsidRPr="00F87BE0">
            <w:rPr>
              <w:rStyle w:val="PlaceholderText"/>
            </w:rPr>
            <w:t>Choose an item.</w:t>
          </w:r>
        </w:p>
      </w:docPartBody>
    </w:docPart>
    <w:docPart>
      <w:docPartPr>
        <w:name w:val="3063C40134F2478D9FE4210D49A7BEBA"/>
        <w:category>
          <w:name w:val="General"/>
          <w:gallery w:val="placeholder"/>
        </w:category>
        <w:types>
          <w:type w:val="bbPlcHdr"/>
        </w:types>
        <w:behaviors>
          <w:behavior w:val="content"/>
        </w:behaviors>
        <w:guid w:val="{7AEE1953-40C6-4EDB-A555-2BB853763D22}"/>
      </w:docPartPr>
      <w:docPartBody>
        <w:p w:rsidR="006C1501" w:rsidRDefault="0083453C" w:rsidP="0083453C">
          <w:pPr>
            <w:pStyle w:val="3063C40134F2478D9FE4210D49A7BEBA"/>
          </w:pPr>
          <w:r w:rsidRPr="003A71FA">
            <w:rPr>
              <w:rStyle w:val="PlaceholderText"/>
            </w:rPr>
            <w:t>Choose an item.</w:t>
          </w:r>
        </w:p>
      </w:docPartBody>
    </w:docPart>
    <w:docPart>
      <w:docPartPr>
        <w:name w:val="F5D83552B09C4136B60CC609FADA8933"/>
        <w:category>
          <w:name w:val="General"/>
          <w:gallery w:val="placeholder"/>
        </w:category>
        <w:types>
          <w:type w:val="bbPlcHdr"/>
        </w:types>
        <w:behaviors>
          <w:behavior w:val="content"/>
        </w:behaviors>
        <w:guid w:val="{78562F5F-BCB4-4B2F-B79E-5DEF7144D633}"/>
      </w:docPartPr>
      <w:docPartBody>
        <w:p w:rsidR="006C1501" w:rsidRDefault="0083453C" w:rsidP="0083453C">
          <w:pPr>
            <w:pStyle w:val="F5D83552B09C4136B60CC609FADA8933"/>
          </w:pPr>
          <w:r w:rsidRPr="00F87BE0">
            <w:rPr>
              <w:rStyle w:val="PlaceholderText"/>
            </w:rPr>
            <w:t>Choose an item.</w:t>
          </w:r>
        </w:p>
      </w:docPartBody>
    </w:docPart>
    <w:docPart>
      <w:docPartPr>
        <w:name w:val="5F8C6865E7744081A3636BE1BF613731"/>
        <w:category>
          <w:name w:val="General"/>
          <w:gallery w:val="placeholder"/>
        </w:category>
        <w:types>
          <w:type w:val="bbPlcHdr"/>
        </w:types>
        <w:behaviors>
          <w:behavior w:val="content"/>
        </w:behaviors>
        <w:guid w:val="{5028E752-03AC-48F8-AA37-46AF88CCE439}"/>
      </w:docPartPr>
      <w:docPartBody>
        <w:p w:rsidR="00A5250F" w:rsidRDefault="008818B3" w:rsidP="008818B3">
          <w:pPr>
            <w:pStyle w:val="5F8C6865E7744081A3636BE1BF613731"/>
          </w:pPr>
          <w:r w:rsidRPr="003A71FA">
            <w:rPr>
              <w:rStyle w:val="PlaceholderText"/>
            </w:rPr>
            <w:t>Choose an item.</w:t>
          </w:r>
        </w:p>
      </w:docPartBody>
    </w:docPart>
    <w:docPart>
      <w:docPartPr>
        <w:name w:val="D0D658B83DC94F5AA1AF9FD00D75F94F"/>
        <w:category>
          <w:name w:val="General"/>
          <w:gallery w:val="placeholder"/>
        </w:category>
        <w:types>
          <w:type w:val="bbPlcHdr"/>
        </w:types>
        <w:behaviors>
          <w:behavior w:val="content"/>
        </w:behaviors>
        <w:guid w:val="{B5C306A3-5E3B-4713-AEE5-1B8CB7A95023}"/>
      </w:docPartPr>
      <w:docPartBody>
        <w:p w:rsidR="00A5250F" w:rsidRDefault="008818B3" w:rsidP="008818B3">
          <w:pPr>
            <w:pStyle w:val="D0D658B83DC94F5AA1AF9FD00D75F94F"/>
          </w:pPr>
          <w:r w:rsidRPr="00F87BE0">
            <w:rPr>
              <w:rStyle w:val="PlaceholderText"/>
            </w:rPr>
            <w:t>Choose an item.</w:t>
          </w:r>
        </w:p>
      </w:docPartBody>
    </w:docPart>
    <w:docPart>
      <w:docPartPr>
        <w:name w:val="2C267EEE7EF0465CAD83EBC9FEB8BC1F"/>
        <w:category>
          <w:name w:val="General"/>
          <w:gallery w:val="placeholder"/>
        </w:category>
        <w:types>
          <w:type w:val="bbPlcHdr"/>
        </w:types>
        <w:behaviors>
          <w:behavior w:val="content"/>
        </w:behaviors>
        <w:guid w:val="{74EECE59-BB68-433B-9D62-F1247238BCEE}"/>
      </w:docPartPr>
      <w:docPartBody>
        <w:p w:rsidR="00A5250F" w:rsidRDefault="008818B3" w:rsidP="008818B3">
          <w:pPr>
            <w:pStyle w:val="2C267EEE7EF0465CAD83EBC9FEB8BC1F"/>
          </w:pPr>
          <w:r w:rsidRPr="00F87BE0">
            <w:rPr>
              <w:rStyle w:val="PlaceholderText"/>
            </w:rPr>
            <w:t>Choose an item.</w:t>
          </w:r>
        </w:p>
      </w:docPartBody>
    </w:docPart>
    <w:docPart>
      <w:docPartPr>
        <w:name w:val="3C0CCC4F64B54E31807E0DA43412D024"/>
        <w:category>
          <w:name w:val="General"/>
          <w:gallery w:val="placeholder"/>
        </w:category>
        <w:types>
          <w:type w:val="bbPlcHdr"/>
        </w:types>
        <w:behaviors>
          <w:behavior w:val="content"/>
        </w:behaviors>
        <w:guid w:val="{2B39574F-AA65-4422-9299-280E05B70EF8}"/>
      </w:docPartPr>
      <w:docPartBody>
        <w:p w:rsidR="00A5250F" w:rsidRDefault="008818B3" w:rsidP="008818B3">
          <w:pPr>
            <w:pStyle w:val="3C0CCC4F64B54E31807E0DA43412D024"/>
          </w:pPr>
          <w:r w:rsidRPr="003A71FA">
            <w:rPr>
              <w:rStyle w:val="PlaceholderText"/>
            </w:rPr>
            <w:t>Choose an item.</w:t>
          </w:r>
        </w:p>
      </w:docPartBody>
    </w:docPart>
    <w:docPart>
      <w:docPartPr>
        <w:name w:val="FB40CE0515B04AF0AE8D670C9422C928"/>
        <w:category>
          <w:name w:val="General"/>
          <w:gallery w:val="placeholder"/>
        </w:category>
        <w:types>
          <w:type w:val="bbPlcHdr"/>
        </w:types>
        <w:behaviors>
          <w:behavior w:val="content"/>
        </w:behaviors>
        <w:guid w:val="{A2950562-5B72-4630-8E17-E02D18CFA0FD}"/>
      </w:docPartPr>
      <w:docPartBody>
        <w:p w:rsidR="00A5250F" w:rsidRDefault="008818B3" w:rsidP="008818B3">
          <w:pPr>
            <w:pStyle w:val="FB40CE0515B04AF0AE8D670C9422C928"/>
          </w:pPr>
          <w:r w:rsidRPr="00F87BE0">
            <w:rPr>
              <w:rStyle w:val="PlaceholderText"/>
            </w:rPr>
            <w:t>Choose an item.</w:t>
          </w:r>
        </w:p>
      </w:docPartBody>
    </w:docPart>
    <w:docPart>
      <w:docPartPr>
        <w:name w:val="E23C01490BEC4B05B0543EC26A235F59"/>
        <w:category>
          <w:name w:val="General"/>
          <w:gallery w:val="placeholder"/>
        </w:category>
        <w:types>
          <w:type w:val="bbPlcHdr"/>
        </w:types>
        <w:behaviors>
          <w:behavior w:val="content"/>
        </w:behaviors>
        <w:guid w:val="{7F8EEDB2-C058-405B-A819-F47B55F1BBAE}"/>
      </w:docPartPr>
      <w:docPartBody>
        <w:p w:rsidR="00A5250F" w:rsidRDefault="008818B3" w:rsidP="008818B3">
          <w:pPr>
            <w:pStyle w:val="E23C01490BEC4B05B0543EC26A235F59"/>
          </w:pPr>
          <w:r w:rsidRPr="00F87BE0">
            <w:rPr>
              <w:rStyle w:val="PlaceholderText"/>
            </w:rPr>
            <w:t>Choose an item.</w:t>
          </w:r>
        </w:p>
      </w:docPartBody>
    </w:docPart>
    <w:docPart>
      <w:docPartPr>
        <w:name w:val="9C069D4D6D4F46A48D8260D69EC4E520"/>
        <w:category>
          <w:name w:val="General"/>
          <w:gallery w:val="placeholder"/>
        </w:category>
        <w:types>
          <w:type w:val="bbPlcHdr"/>
        </w:types>
        <w:behaviors>
          <w:behavior w:val="content"/>
        </w:behaviors>
        <w:guid w:val="{FAAFF6BB-5A1B-4250-8C17-183F888C73AA}"/>
      </w:docPartPr>
      <w:docPartBody>
        <w:p w:rsidR="00A5250F" w:rsidRDefault="008818B3" w:rsidP="008818B3">
          <w:pPr>
            <w:pStyle w:val="9C069D4D6D4F46A48D8260D69EC4E520"/>
          </w:pPr>
          <w:r w:rsidRPr="003A71FA">
            <w:rPr>
              <w:rStyle w:val="PlaceholderText"/>
            </w:rPr>
            <w:t>Choose an item.</w:t>
          </w:r>
        </w:p>
      </w:docPartBody>
    </w:docPart>
    <w:docPart>
      <w:docPartPr>
        <w:name w:val="25C2A8432D054FCF807DBB5A278FFACF"/>
        <w:category>
          <w:name w:val="General"/>
          <w:gallery w:val="placeholder"/>
        </w:category>
        <w:types>
          <w:type w:val="bbPlcHdr"/>
        </w:types>
        <w:behaviors>
          <w:behavior w:val="content"/>
        </w:behaviors>
        <w:guid w:val="{FD3DC490-2A5C-4A3E-AE88-E7A6D3B0A83D}"/>
      </w:docPartPr>
      <w:docPartBody>
        <w:p w:rsidR="00A5250F" w:rsidRDefault="008818B3" w:rsidP="008818B3">
          <w:pPr>
            <w:pStyle w:val="25C2A8432D054FCF807DBB5A278FFACF"/>
          </w:pPr>
          <w:r w:rsidRPr="00F87BE0">
            <w:rPr>
              <w:rStyle w:val="PlaceholderText"/>
            </w:rPr>
            <w:t>Choose an item.</w:t>
          </w:r>
        </w:p>
      </w:docPartBody>
    </w:docPart>
    <w:docPart>
      <w:docPartPr>
        <w:name w:val="24DBF9333BF9416D936FCD53CB4308DF"/>
        <w:category>
          <w:name w:val="General"/>
          <w:gallery w:val="placeholder"/>
        </w:category>
        <w:types>
          <w:type w:val="bbPlcHdr"/>
        </w:types>
        <w:behaviors>
          <w:behavior w:val="content"/>
        </w:behaviors>
        <w:guid w:val="{6B51ACA2-7A1C-4B43-B86F-3A334E0F5CAA}"/>
      </w:docPartPr>
      <w:docPartBody>
        <w:p w:rsidR="00A5250F" w:rsidRDefault="008818B3" w:rsidP="008818B3">
          <w:pPr>
            <w:pStyle w:val="24DBF9333BF9416D936FCD53CB4308DF"/>
          </w:pPr>
          <w:r w:rsidRPr="00F87BE0">
            <w:rPr>
              <w:rStyle w:val="PlaceholderText"/>
            </w:rPr>
            <w:t>Choose an item.</w:t>
          </w:r>
        </w:p>
      </w:docPartBody>
    </w:docPart>
    <w:docPart>
      <w:docPartPr>
        <w:name w:val="0AF38FC9AB4440F7B7B4D99062B9B0DC"/>
        <w:category>
          <w:name w:val="General"/>
          <w:gallery w:val="placeholder"/>
        </w:category>
        <w:types>
          <w:type w:val="bbPlcHdr"/>
        </w:types>
        <w:behaviors>
          <w:behavior w:val="content"/>
        </w:behaviors>
        <w:guid w:val="{F5BEF359-B744-4C9A-90C1-E15C2C46C872}"/>
      </w:docPartPr>
      <w:docPartBody>
        <w:p w:rsidR="00A5250F" w:rsidRDefault="008818B3" w:rsidP="008818B3">
          <w:pPr>
            <w:pStyle w:val="0AF38FC9AB4440F7B7B4D99062B9B0DC"/>
          </w:pPr>
          <w:r w:rsidRPr="003A71FA">
            <w:rPr>
              <w:rStyle w:val="PlaceholderText"/>
            </w:rPr>
            <w:t>Choose an item.</w:t>
          </w:r>
        </w:p>
      </w:docPartBody>
    </w:docPart>
    <w:docPart>
      <w:docPartPr>
        <w:name w:val="E4833B817D0F4BA98387F97EA75349E8"/>
        <w:category>
          <w:name w:val="General"/>
          <w:gallery w:val="placeholder"/>
        </w:category>
        <w:types>
          <w:type w:val="bbPlcHdr"/>
        </w:types>
        <w:behaviors>
          <w:behavior w:val="content"/>
        </w:behaviors>
        <w:guid w:val="{29317AF0-A2F0-4346-814D-52001D61ADA2}"/>
      </w:docPartPr>
      <w:docPartBody>
        <w:p w:rsidR="00A5250F" w:rsidRDefault="008818B3" w:rsidP="008818B3">
          <w:pPr>
            <w:pStyle w:val="E4833B817D0F4BA98387F97EA75349E8"/>
          </w:pPr>
          <w:r w:rsidRPr="00F87BE0">
            <w:rPr>
              <w:rStyle w:val="PlaceholderText"/>
            </w:rPr>
            <w:t>Choose an item.</w:t>
          </w:r>
        </w:p>
      </w:docPartBody>
    </w:docPart>
    <w:docPart>
      <w:docPartPr>
        <w:name w:val="2AC6C5AE5E374376AA1B08B6E5FDDDDA"/>
        <w:category>
          <w:name w:val="General"/>
          <w:gallery w:val="placeholder"/>
        </w:category>
        <w:types>
          <w:type w:val="bbPlcHdr"/>
        </w:types>
        <w:behaviors>
          <w:behavior w:val="content"/>
        </w:behaviors>
        <w:guid w:val="{2FE012D6-14D0-400F-8F13-6134314ECE97}"/>
      </w:docPartPr>
      <w:docPartBody>
        <w:p w:rsidR="00A5250F" w:rsidRDefault="008818B3" w:rsidP="008818B3">
          <w:pPr>
            <w:pStyle w:val="2AC6C5AE5E374376AA1B08B6E5FDDDDA"/>
          </w:pPr>
          <w:r w:rsidRPr="00F87BE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058A7"/>
    <w:rsid w:val="00026D15"/>
    <w:rsid w:val="000A5007"/>
    <w:rsid w:val="000D2971"/>
    <w:rsid w:val="000D4EC0"/>
    <w:rsid w:val="000E4266"/>
    <w:rsid w:val="000F24CB"/>
    <w:rsid w:val="0010242B"/>
    <w:rsid w:val="0010636E"/>
    <w:rsid w:val="001212E3"/>
    <w:rsid w:val="00165A5C"/>
    <w:rsid w:val="00167BB9"/>
    <w:rsid w:val="00170F53"/>
    <w:rsid w:val="00193802"/>
    <w:rsid w:val="00195724"/>
    <w:rsid w:val="001A54C8"/>
    <w:rsid w:val="001A6CC8"/>
    <w:rsid w:val="001B3572"/>
    <w:rsid w:val="001B35AB"/>
    <w:rsid w:val="001C563B"/>
    <w:rsid w:val="001E26A3"/>
    <w:rsid w:val="00206E32"/>
    <w:rsid w:val="00215AE5"/>
    <w:rsid w:val="002514BF"/>
    <w:rsid w:val="00261F29"/>
    <w:rsid w:val="0027020A"/>
    <w:rsid w:val="0027181F"/>
    <w:rsid w:val="002752B4"/>
    <w:rsid w:val="00276A47"/>
    <w:rsid w:val="0028331F"/>
    <w:rsid w:val="002835A1"/>
    <w:rsid w:val="002A1580"/>
    <w:rsid w:val="0032413D"/>
    <w:rsid w:val="003507A9"/>
    <w:rsid w:val="00381095"/>
    <w:rsid w:val="00382B7A"/>
    <w:rsid w:val="003A1358"/>
    <w:rsid w:val="003A3C7A"/>
    <w:rsid w:val="003E4880"/>
    <w:rsid w:val="00410940"/>
    <w:rsid w:val="00476C8E"/>
    <w:rsid w:val="00487616"/>
    <w:rsid w:val="004A0802"/>
    <w:rsid w:val="004A2E33"/>
    <w:rsid w:val="004A6996"/>
    <w:rsid w:val="004B0E61"/>
    <w:rsid w:val="004D5D6C"/>
    <w:rsid w:val="004E4E96"/>
    <w:rsid w:val="004E76B4"/>
    <w:rsid w:val="005155E1"/>
    <w:rsid w:val="00547030"/>
    <w:rsid w:val="0055187A"/>
    <w:rsid w:val="00555713"/>
    <w:rsid w:val="0057398D"/>
    <w:rsid w:val="005A26E3"/>
    <w:rsid w:val="005C1A32"/>
    <w:rsid w:val="005C37BC"/>
    <w:rsid w:val="005E5EBB"/>
    <w:rsid w:val="005F4310"/>
    <w:rsid w:val="005F45FA"/>
    <w:rsid w:val="00631F15"/>
    <w:rsid w:val="006416D0"/>
    <w:rsid w:val="006418E7"/>
    <w:rsid w:val="00644ED1"/>
    <w:rsid w:val="006458B4"/>
    <w:rsid w:val="0067628F"/>
    <w:rsid w:val="0068307C"/>
    <w:rsid w:val="00696819"/>
    <w:rsid w:val="006A00F0"/>
    <w:rsid w:val="006C1501"/>
    <w:rsid w:val="006C47D1"/>
    <w:rsid w:val="006D773F"/>
    <w:rsid w:val="006F6A49"/>
    <w:rsid w:val="00700182"/>
    <w:rsid w:val="00700ADE"/>
    <w:rsid w:val="00700E99"/>
    <w:rsid w:val="0071662A"/>
    <w:rsid w:val="00746003"/>
    <w:rsid w:val="00762707"/>
    <w:rsid w:val="00764DAA"/>
    <w:rsid w:val="00773C7C"/>
    <w:rsid w:val="0079425C"/>
    <w:rsid w:val="007B1B56"/>
    <w:rsid w:val="007B2036"/>
    <w:rsid w:val="007C03D0"/>
    <w:rsid w:val="007E3A61"/>
    <w:rsid w:val="007F0167"/>
    <w:rsid w:val="008221D6"/>
    <w:rsid w:val="0083453C"/>
    <w:rsid w:val="00840EFF"/>
    <w:rsid w:val="008434B2"/>
    <w:rsid w:val="00845764"/>
    <w:rsid w:val="00851550"/>
    <w:rsid w:val="00860E8D"/>
    <w:rsid w:val="008818B3"/>
    <w:rsid w:val="0088568B"/>
    <w:rsid w:val="00892E50"/>
    <w:rsid w:val="008932B0"/>
    <w:rsid w:val="0089741D"/>
    <w:rsid w:val="008A5141"/>
    <w:rsid w:val="008C14EC"/>
    <w:rsid w:val="008D108D"/>
    <w:rsid w:val="008D39A8"/>
    <w:rsid w:val="009029A6"/>
    <w:rsid w:val="009121DA"/>
    <w:rsid w:val="00934988"/>
    <w:rsid w:val="00965628"/>
    <w:rsid w:val="009801F3"/>
    <w:rsid w:val="00985D10"/>
    <w:rsid w:val="009D3197"/>
    <w:rsid w:val="009E29BD"/>
    <w:rsid w:val="009F5B3B"/>
    <w:rsid w:val="00A048A3"/>
    <w:rsid w:val="00A04A1A"/>
    <w:rsid w:val="00A32F9A"/>
    <w:rsid w:val="00A36265"/>
    <w:rsid w:val="00A3685D"/>
    <w:rsid w:val="00A434BB"/>
    <w:rsid w:val="00A44757"/>
    <w:rsid w:val="00A5250F"/>
    <w:rsid w:val="00A80E8B"/>
    <w:rsid w:val="00AA2D52"/>
    <w:rsid w:val="00AB0575"/>
    <w:rsid w:val="00AB6DC1"/>
    <w:rsid w:val="00AC4FB4"/>
    <w:rsid w:val="00AD1708"/>
    <w:rsid w:val="00AF5565"/>
    <w:rsid w:val="00B04F09"/>
    <w:rsid w:val="00B46B89"/>
    <w:rsid w:val="00B94EA3"/>
    <w:rsid w:val="00B96E7A"/>
    <w:rsid w:val="00BA4E4C"/>
    <w:rsid w:val="00BB1379"/>
    <w:rsid w:val="00BB7BC9"/>
    <w:rsid w:val="00BC626C"/>
    <w:rsid w:val="00BC7087"/>
    <w:rsid w:val="00C122A2"/>
    <w:rsid w:val="00C36364"/>
    <w:rsid w:val="00C76086"/>
    <w:rsid w:val="00C77D46"/>
    <w:rsid w:val="00D03443"/>
    <w:rsid w:val="00D061BD"/>
    <w:rsid w:val="00D10262"/>
    <w:rsid w:val="00D1297E"/>
    <w:rsid w:val="00D16608"/>
    <w:rsid w:val="00D26F0E"/>
    <w:rsid w:val="00D2775D"/>
    <w:rsid w:val="00D37302"/>
    <w:rsid w:val="00D55046"/>
    <w:rsid w:val="00D639BD"/>
    <w:rsid w:val="00D77F12"/>
    <w:rsid w:val="00D77F50"/>
    <w:rsid w:val="00D81951"/>
    <w:rsid w:val="00DC04BD"/>
    <w:rsid w:val="00DC2C46"/>
    <w:rsid w:val="00E0081B"/>
    <w:rsid w:val="00E14D4F"/>
    <w:rsid w:val="00E224B1"/>
    <w:rsid w:val="00E23ABE"/>
    <w:rsid w:val="00E32B17"/>
    <w:rsid w:val="00E34C4C"/>
    <w:rsid w:val="00E4078E"/>
    <w:rsid w:val="00E708E0"/>
    <w:rsid w:val="00E95182"/>
    <w:rsid w:val="00EA24DE"/>
    <w:rsid w:val="00EA7D23"/>
    <w:rsid w:val="00EB0453"/>
    <w:rsid w:val="00EB6534"/>
    <w:rsid w:val="00EF2274"/>
    <w:rsid w:val="00F03206"/>
    <w:rsid w:val="00F27D5C"/>
    <w:rsid w:val="00F34AD7"/>
    <w:rsid w:val="00F40226"/>
    <w:rsid w:val="00F5752C"/>
    <w:rsid w:val="00F93A8C"/>
    <w:rsid w:val="00F93E69"/>
    <w:rsid w:val="00FA559C"/>
    <w:rsid w:val="00FC1DAC"/>
    <w:rsid w:val="00FD3C9E"/>
    <w:rsid w:val="00FE35B9"/>
    <w:rsid w:val="00FF4B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18B3"/>
    <w:rPr>
      <w:color w:val="808080"/>
      <w:lang w:val="en-GB" w:bidi="ar-DZ"/>
    </w:rPr>
  </w:style>
  <w:style w:type="paragraph" w:customStyle="1" w:styleId="D7F8C3C5CC9A4F8385125AB6127199D5">
    <w:name w:val="D7F8C3C5CC9A4F8385125AB6127199D5"/>
    <w:rsid w:val="00B94EA3"/>
  </w:style>
  <w:style w:type="paragraph" w:customStyle="1" w:styleId="41ECB19C4C634928AA70A0A82A464723">
    <w:name w:val="41ECB19C4C634928AA70A0A82A464723"/>
    <w:rsid w:val="00B94EA3"/>
  </w:style>
  <w:style w:type="paragraph" w:customStyle="1" w:styleId="FCD79754042A4B5A80BFCC03BE89A473">
    <w:name w:val="FCD79754042A4B5A80BFCC03BE89A473"/>
    <w:rsid w:val="00B94EA3"/>
  </w:style>
  <w:style w:type="paragraph" w:customStyle="1" w:styleId="909FF1E9688946CA9EB4AF2B890D9C58">
    <w:name w:val="909FF1E9688946CA9EB4AF2B890D9C58"/>
    <w:rsid w:val="00B94EA3"/>
  </w:style>
  <w:style w:type="paragraph" w:customStyle="1" w:styleId="5C159B4A33829B46BB8751D5E4A387AA">
    <w:name w:val="5C159B4A33829B46BB8751D5E4A387AA"/>
    <w:pPr>
      <w:spacing w:after="0" w:line="240" w:lineRule="auto"/>
    </w:pPr>
    <w:rPr>
      <w:sz w:val="24"/>
      <w:szCs w:val="24"/>
      <w:lang w:val="nl-NL" w:eastAsia="nl-NL"/>
    </w:rPr>
  </w:style>
  <w:style w:type="paragraph" w:customStyle="1" w:styleId="0BF41694DADE4830AE1467F37A6F1E91">
    <w:name w:val="0BF41694DADE4830AE1467F37A6F1E91"/>
    <w:rsid w:val="00B94EA3"/>
  </w:style>
  <w:style w:type="paragraph" w:customStyle="1" w:styleId="10ECE96D80623F4ABB2CA7B6160199A3">
    <w:name w:val="10ECE96D80623F4ABB2CA7B6160199A3"/>
    <w:pPr>
      <w:spacing w:after="0" w:line="240" w:lineRule="auto"/>
    </w:pPr>
    <w:rPr>
      <w:sz w:val="24"/>
      <w:szCs w:val="24"/>
      <w:lang w:val="nl-NL" w:eastAsia="nl-NL"/>
    </w:rPr>
  </w:style>
  <w:style w:type="paragraph" w:customStyle="1" w:styleId="6374DA8F485C42BA960A04FB51D30FA5">
    <w:name w:val="6374DA8F485C42BA960A04FB51D30FA5"/>
    <w:rsid w:val="00B94EA3"/>
  </w:style>
  <w:style w:type="paragraph" w:customStyle="1" w:styleId="B25959AFB2DF4A7AA8EB1A78B5E66C17">
    <w:name w:val="B25959AFB2DF4A7AA8EB1A78B5E66C17"/>
    <w:rsid w:val="00B94EA3"/>
  </w:style>
  <w:style w:type="paragraph" w:customStyle="1" w:styleId="5153F734074A430AB1AFA3015E87C24B">
    <w:name w:val="5153F734074A430AB1AFA3015E87C24B"/>
    <w:rsid w:val="00B94EA3"/>
  </w:style>
  <w:style w:type="paragraph" w:customStyle="1" w:styleId="260FAC0D271F4559B0EB30F3B485BA77">
    <w:name w:val="260FAC0D271F4559B0EB30F3B485BA77"/>
    <w:rsid w:val="00B94EA3"/>
  </w:style>
  <w:style w:type="paragraph" w:customStyle="1" w:styleId="A7A51E05F58E4B969CCA269EED08A458">
    <w:name w:val="A7A51E05F58E4B969CCA269EED08A458"/>
    <w:rsid w:val="00B94EA3"/>
  </w:style>
  <w:style w:type="paragraph" w:customStyle="1" w:styleId="97291ECE13FE4A1A8DFC324718894C57">
    <w:name w:val="97291ECE13FE4A1A8DFC324718894C57"/>
    <w:rsid w:val="00B94EA3"/>
  </w:style>
  <w:style w:type="paragraph" w:customStyle="1" w:styleId="A9A91EB31E9845F0A04320A5F3128D4E">
    <w:name w:val="A9A91EB31E9845F0A04320A5F3128D4E"/>
    <w:rsid w:val="00B94EA3"/>
  </w:style>
  <w:style w:type="paragraph" w:customStyle="1" w:styleId="5A6A680EEB844219A11CF85358F99447">
    <w:name w:val="5A6A680EEB844219A11CF85358F99447"/>
    <w:rsid w:val="00B94EA3"/>
  </w:style>
  <w:style w:type="paragraph" w:customStyle="1" w:styleId="CDA28AF04C124C4F8B839BAF9229B211">
    <w:name w:val="CDA28AF04C124C4F8B839BAF9229B211"/>
    <w:rsid w:val="00B94EA3"/>
  </w:style>
  <w:style w:type="paragraph" w:customStyle="1" w:styleId="19F237F92740418496D31248F53C1B5E">
    <w:name w:val="19F237F92740418496D31248F53C1B5E"/>
    <w:rsid w:val="00B94EA3"/>
  </w:style>
  <w:style w:type="paragraph" w:customStyle="1" w:styleId="F1FAAAE5555E461BBFBA48AF694F2073">
    <w:name w:val="F1FAAAE5555E461BBFBA48AF694F2073"/>
    <w:rsid w:val="00B94EA3"/>
  </w:style>
  <w:style w:type="paragraph" w:customStyle="1" w:styleId="9067410BED2E244483122E9050E6CDAF">
    <w:name w:val="9067410BED2E244483122E9050E6CDAF"/>
    <w:pPr>
      <w:spacing w:after="0" w:line="240" w:lineRule="auto"/>
    </w:pPr>
    <w:rPr>
      <w:sz w:val="24"/>
      <w:szCs w:val="24"/>
      <w:lang w:val="nl-NL" w:eastAsia="nl-NL"/>
    </w:rPr>
  </w:style>
  <w:style w:type="paragraph" w:customStyle="1" w:styleId="7A285B909F899E43A4EFE52861D4EA01">
    <w:name w:val="7A285B909F899E43A4EFE52861D4EA01"/>
    <w:pPr>
      <w:spacing w:after="0" w:line="240" w:lineRule="auto"/>
    </w:pPr>
    <w:rPr>
      <w:sz w:val="24"/>
      <w:szCs w:val="24"/>
      <w:lang w:val="nl-NL" w:eastAsia="nl-NL"/>
    </w:rPr>
  </w:style>
  <w:style w:type="paragraph" w:customStyle="1" w:styleId="017BB4E984D532408BA7CCD63321F528">
    <w:name w:val="017BB4E984D532408BA7CCD63321F528"/>
    <w:pPr>
      <w:spacing w:after="0" w:line="240" w:lineRule="auto"/>
    </w:pPr>
    <w:rPr>
      <w:sz w:val="24"/>
      <w:szCs w:val="24"/>
      <w:lang w:val="nl-NL" w:eastAsia="nl-NL"/>
    </w:rPr>
  </w:style>
  <w:style w:type="paragraph" w:customStyle="1" w:styleId="54974769D4FC47C09F0632035DEB8841">
    <w:name w:val="54974769D4FC47C09F0632035DEB8841"/>
  </w:style>
  <w:style w:type="paragraph" w:customStyle="1" w:styleId="BFD18746B0FC4EB8AD55DC4577C12E8C">
    <w:name w:val="BFD18746B0FC4EB8AD55DC4577C12E8C"/>
    <w:rsid w:val="005C37BC"/>
  </w:style>
  <w:style w:type="paragraph" w:customStyle="1" w:styleId="5EB9208FBE5440E08D490605601FDDDF">
    <w:name w:val="5EB9208FBE5440E08D490605601FDDDF"/>
    <w:rsid w:val="004A6996"/>
  </w:style>
  <w:style w:type="paragraph" w:customStyle="1" w:styleId="F7051CB0A0824C3FB31095172D705BC2">
    <w:name w:val="F7051CB0A0824C3FB31095172D705BC2"/>
  </w:style>
  <w:style w:type="paragraph" w:customStyle="1" w:styleId="620EB1238B754C9F90BF2196A6305080">
    <w:name w:val="620EB1238B754C9F90BF2196A6305080"/>
  </w:style>
  <w:style w:type="paragraph" w:customStyle="1" w:styleId="F1997446CD94471F82410D91A1B965EF">
    <w:name w:val="F1997446CD94471F82410D91A1B965EF"/>
  </w:style>
  <w:style w:type="paragraph" w:customStyle="1" w:styleId="5D83C155285B4429A3BF0B46DAEF321B">
    <w:name w:val="5D83C155285B4429A3BF0B46DAEF321B"/>
  </w:style>
  <w:style w:type="paragraph" w:customStyle="1" w:styleId="3125D41874104DFBB5BE97B8AA08CB0B">
    <w:name w:val="3125D41874104DFBB5BE97B8AA08CB0B"/>
    <w:rsid w:val="00840EFF"/>
  </w:style>
  <w:style w:type="paragraph" w:customStyle="1" w:styleId="DAFD92FB2881436AACA161A6EEC409E3">
    <w:name w:val="DAFD92FB2881436AACA161A6EEC409E3"/>
    <w:rsid w:val="00840EFF"/>
  </w:style>
  <w:style w:type="paragraph" w:customStyle="1" w:styleId="A1EC798E706C4F8BAB6C68222659FE3F">
    <w:name w:val="A1EC798E706C4F8BAB6C68222659FE3F"/>
    <w:rsid w:val="00E0081B"/>
  </w:style>
  <w:style w:type="paragraph" w:customStyle="1" w:styleId="7F77BDD916C74D489123243EE82B33B9">
    <w:name w:val="7F77BDD916C74D489123243EE82B33B9"/>
    <w:rsid w:val="00E0081B"/>
  </w:style>
  <w:style w:type="paragraph" w:customStyle="1" w:styleId="C457C8DC56734791B98340615010C3EB">
    <w:name w:val="C457C8DC56734791B98340615010C3EB"/>
    <w:rsid w:val="00A36265"/>
  </w:style>
  <w:style w:type="paragraph" w:customStyle="1" w:styleId="C570465D303A41C8ACAE31F625F43D53">
    <w:name w:val="C570465D303A41C8ACAE31F625F43D53"/>
    <w:rsid w:val="00A36265"/>
  </w:style>
  <w:style w:type="paragraph" w:customStyle="1" w:styleId="362C65023A6144F1B0F2EB307B865E21">
    <w:name w:val="362C65023A6144F1B0F2EB307B865E21"/>
    <w:rsid w:val="00A36265"/>
  </w:style>
  <w:style w:type="paragraph" w:customStyle="1" w:styleId="32E240BD92C640C9830A5C22C9934B40">
    <w:name w:val="32E240BD92C640C9830A5C22C9934B40"/>
    <w:rsid w:val="00A36265"/>
  </w:style>
  <w:style w:type="paragraph" w:customStyle="1" w:styleId="D14F5096F9F244D4933A12B9321D2C68">
    <w:name w:val="D14F5096F9F244D4933A12B9321D2C68"/>
    <w:rsid w:val="008221D6"/>
  </w:style>
  <w:style w:type="paragraph" w:customStyle="1" w:styleId="3C50696E3030427794CA0BFF221A96CE">
    <w:name w:val="3C50696E3030427794CA0BFF221A96CE"/>
    <w:rsid w:val="008221D6"/>
  </w:style>
  <w:style w:type="paragraph" w:customStyle="1" w:styleId="7E0CEB49DEB74B20AB04132AF364F4FA">
    <w:name w:val="7E0CEB49DEB74B20AB04132AF364F4FA"/>
    <w:rsid w:val="008221D6"/>
  </w:style>
  <w:style w:type="paragraph" w:customStyle="1" w:styleId="4C65E0D2CE4A4A73BA6DA08EA7CC01ED">
    <w:name w:val="4C65E0D2CE4A4A73BA6DA08EA7CC01ED"/>
    <w:rsid w:val="008221D6"/>
  </w:style>
  <w:style w:type="paragraph" w:customStyle="1" w:styleId="DFF67D0A9182497695125501354925D8">
    <w:name w:val="DFF67D0A9182497695125501354925D8"/>
    <w:rsid w:val="008221D6"/>
  </w:style>
  <w:style w:type="paragraph" w:customStyle="1" w:styleId="0D8784564D9A45C1BB3DAB42FE7C0F70">
    <w:name w:val="0D8784564D9A45C1BB3DAB42FE7C0F70"/>
    <w:rsid w:val="008221D6"/>
  </w:style>
  <w:style w:type="paragraph" w:customStyle="1" w:styleId="30749F28D71C4F9BBC9623C906B30CFC">
    <w:name w:val="30749F28D71C4F9BBC9623C906B30CFC"/>
    <w:rsid w:val="008221D6"/>
  </w:style>
  <w:style w:type="paragraph" w:customStyle="1" w:styleId="EA9757AF6FD24F1390E4C817EFC9804C">
    <w:name w:val="EA9757AF6FD24F1390E4C817EFC9804C"/>
    <w:rsid w:val="008221D6"/>
  </w:style>
  <w:style w:type="paragraph" w:customStyle="1" w:styleId="502D2441488E4D86BAF64EC27542D6CA">
    <w:name w:val="502D2441488E4D86BAF64EC27542D6CA"/>
    <w:rsid w:val="008221D6"/>
  </w:style>
  <w:style w:type="paragraph" w:customStyle="1" w:styleId="4FA115BF54AC4657AF2CCFAA9D0DCCED">
    <w:name w:val="4FA115BF54AC4657AF2CCFAA9D0DCCED"/>
    <w:rsid w:val="008221D6"/>
  </w:style>
  <w:style w:type="paragraph" w:customStyle="1" w:styleId="645CE502F40F4B24A961AC08F4FFB997">
    <w:name w:val="645CE502F40F4B24A961AC08F4FFB997"/>
    <w:rsid w:val="008221D6"/>
  </w:style>
  <w:style w:type="paragraph" w:customStyle="1" w:styleId="495DD6F0B32042E4AEE6D24F910E0C00">
    <w:name w:val="495DD6F0B32042E4AEE6D24F910E0C00"/>
    <w:rsid w:val="008221D6"/>
  </w:style>
  <w:style w:type="paragraph" w:customStyle="1" w:styleId="DB4A518F50C944D184D73AB4BD921FD1">
    <w:name w:val="DB4A518F50C944D184D73AB4BD921FD1"/>
    <w:rsid w:val="001C563B"/>
  </w:style>
  <w:style w:type="paragraph" w:customStyle="1" w:styleId="199A428118C94B5D9D0202D86B1C82AC">
    <w:name w:val="199A428118C94B5D9D0202D86B1C82AC"/>
    <w:rsid w:val="001C563B"/>
  </w:style>
  <w:style w:type="paragraph" w:customStyle="1" w:styleId="F8F73EC006DA4D9C9B82A93583AE5B77">
    <w:name w:val="F8F73EC006DA4D9C9B82A93583AE5B77"/>
    <w:rsid w:val="001C563B"/>
  </w:style>
  <w:style w:type="paragraph" w:customStyle="1" w:styleId="295B84732E2F4E8A8C831D1F7C43AFA9">
    <w:name w:val="295B84732E2F4E8A8C831D1F7C43AFA9"/>
    <w:rsid w:val="008221D6"/>
  </w:style>
  <w:style w:type="paragraph" w:customStyle="1" w:styleId="FC080F6CAADC4495A8DC6D3BED7BBB9A">
    <w:name w:val="FC080F6CAADC4495A8DC6D3BED7BBB9A"/>
    <w:rsid w:val="008221D6"/>
  </w:style>
  <w:style w:type="paragraph" w:customStyle="1" w:styleId="372710A6DEE041F18A9BF5ABFFC134BC">
    <w:name w:val="372710A6DEE041F18A9BF5ABFFC134BC"/>
    <w:rsid w:val="008221D6"/>
  </w:style>
  <w:style w:type="paragraph" w:customStyle="1" w:styleId="F68D90091D224D72BAAC34DE11974220">
    <w:name w:val="F68D90091D224D72BAAC34DE11974220"/>
    <w:rsid w:val="001C563B"/>
  </w:style>
  <w:style w:type="paragraph" w:customStyle="1" w:styleId="83CE4652EDB045C78B086581EDE7139A">
    <w:name w:val="83CE4652EDB045C78B086581EDE7139A"/>
    <w:rsid w:val="001C563B"/>
  </w:style>
  <w:style w:type="paragraph" w:customStyle="1" w:styleId="BE47B4AFF1BF436DBEF5BB20815DA383">
    <w:name w:val="BE47B4AFF1BF436DBEF5BB20815DA383"/>
    <w:rsid w:val="001C563B"/>
  </w:style>
  <w:style w:type="paragraph" w:customStyle="1" w:styleId="E53DF655FDFA4C5DA861FC5DFF90DF2B">
    <w:name w:val="E53DF655FDFA4C5DA861FC5DFF90DF2B"/>
    <w:rsid w:val="001C563B"/>
  </w:style>
  <w:style w:type="paragraph" w:customStyle="1" w:styleId="68ED94FF706549AA96C23C96F3CA2D27">
    <w:name w:val="68ED94FF706549AA96C23C96F3CA2D27"/>
    <w:rsid w:val="001C563B"/>
  </w:style>
  <w:style w:type="paragraph" w:customStyle="1" w:styleId="5526B617743F437D8F4881D3122A768B">
    <w:name w:val="5526B617743F437D8F4881D3122A768B"/>
    <w:rsid w:val="001C563B"/>
  </w:style>
  <w:style w:type="paragraph" w:customStyle="1" w:styleId="2DE572EF055640568117350D6D737879">
    <w:name w:val="2DE572EF055640568117350D6D737879"/>
    <w:rsid w:val="001C563B"/>
  </w:style>
  <w:style w:type="paragraph" w:customStyle="1" w:styleId="451365FB9A91409A91744C1209DFA5C8">
    <w:name w:val="451365FB9A91409A91744C1209DFA5C8"/>
    <w:rsid w:val="001C563B"/>
  </w:style>
  <w:style w:type="paragraph" w:customStyle="1" w:styleId="EAD2102DBC924941AE3E1475E75FCE8E">
    <w:name w:val="EAD2102DBC924941AE3E1475E75FCE8E"/>
    <w:rsid w:val="001C563B"/>
  </w:style>
  <w:style w:type="paragraph" w:customStyle="1" w:styleId="532712FDD7F544C58FD4A8C37C1BC8CE">
    <w:name w:val="532712FDD7F544C58FD4A8C37C1BC8CE"/>
    <w:rsid w:val="001C563B"/>
  </w:style>
  <w:style w:type="paragraph" w:customStyle="1" w:styleId="AB784526A8444050951A8316301C6CC8">
    <w:name w:val="AB784526A8444050951A8316301C6CC8"/>
    <w:rsid w:val="001C563B"/>
  </w:style>
  <w:style w:type="paragraph" w:customStyle="1" w:styleId="FEE8965BC050468994E49782D6D12E4E">
    <w:name w:val="FEE8965BC050468994E49782D6D12E4E"/>
    <w:rsid w:val="001C563B"/>
  </w:style>
  <w:style w:type="paragraph" w:customStyle="1" w:styleId="1773D003A0894E3E8E7C8E173D314087">
    <w:name w:val="1773D003A0894E3E8E7C8E173D314087"/>
    <w:rsid w:val="001C563B"/>
  </w:style>
  <w:style w:type="paragraph" w:customStyle="1" w:styleId="98F207BB351F41D58D9B3D93957DCE38">
    <w:name w:val="98F207BB351F41D58D9B3D93957DCE38"/>
    <w:rsid w:val="001C563B"/>
  </w:style>
  <w:style w:type="paragraph" w:customStyle="1" w:styleId="96BADB837DA8462EA2F51A5AAF109E00">
    <w:name w:val="96BADB837DA8462EA2F51A5AAF109E00"/>
    <w:rsid w:val="001C563B"/>
  </w:style>
  <w:style w:type="paragraph" w:customStyle="1" w:styleId="F98837CC1CDB460985165B68BF8D704C">
    <w:name w:val="F98837CC1CDB460985165B68BF8D704C"/>
    <w:rsid w:val="00FE35B9"/>
  </w:style>
  <w:style w:type="paragraph" w:customStyle="1" w:styleId="DE0F81EC174B464A825F4420FD510FD1">
    <w:name w:val="DE0F81EC174B464A825F4420FD510FD1"/>
    <w:rsid w:val="00FE35B9"/>
  </w:style>
  <w:style w:type="paragraph" w:customStyle="1" w:styleId="CCC6E27158224AF28A5A0F7AB49000FB">
    <w:name w:val="CCC6E27158224AF28A5A0F7AB49000FB"/>
    <w:rsid w:val="00FE35B9"/>
  </w:style>
  <w:style w:type="paragraph" w:customStyle="1" w:styleId="312A3E865CB347329AECE28CE8DF9ED8">
    <w:name w:val="312A3E865CB347329AECE28CE8DF9ED8"/>
    <w:rsid w:val="0088568B"/>
  </w:style>
  <w:style w:type="paragraph" w:customStyle="1" w:styleId="2E2DD5B9740D4FA1B944E0BADE358FC1">
    <w:name w:val="2E2DD5B9740D4FA1B944E0BADE358FC1"/>
    <w:rsid w:val="0088568B"/>
  </w:style>
  <w:style w:type="paragraph" w:customStyle="1" w:styleId="0A8B8B685E07410E8066615E54B2B28E">
    <w:name w:val="0A8B8B685E07410E8066615E54B2B28E"/>
    <w:rsid w:val="0088568B"/>
  </w:style>
  <w:style w:type="paragraph" w:customStyle="1" w:styleId="305C9E392AF6423DA18A3006BEBD71F2">
    <w:name w:val="305C9E392AF6423DA18A3006BEBD71F2"/>
    <w:rsid w:val="0088568B"/>
  </w:style>
  <w:style w:type="paragraph" w:customStyle="1" w:styleId="886FA09402B14393A66842183A7E18DD">
    <w:name w:val="886FA09402B14393A66842183A7E18DD"/>
    <w:rsid w:val="0088568B"/>
  </w:style>
  <w:style w:type="paragraph" w:customStyle="1" w:styleId="8407D6B9E64449BF89790E6E61B9E7E9">
    <w:name w:val="8407D6B9E64449BF89790E6E61B9E7E9"/>
    <w:rsid w:val="0088568B"/>
  </w:style>
  <w:style w:type="paragraph" w:customStyle="1" w:styleId="6B56766C86D44F0C9CE9A0D303D40F50">
    <w:name w:val="6B56766C86D44F0C9CE9A0D303D40F50"/>
    <w:rsid w:val="0088568B"/>
  </w:style>
  <w:style w:type="paragraph" w:customStyle="1" w:styleId="C134D46E4E634A5DA31722C635609FBA">
    <w:name w:val="C134D46E4E634A5DA31722C635609FBA"/>
    <w:rsid w:val="0088568B"/>
  </w:style>
  <w:style w:type="paragraph" w:customStyle="1" w:styleId="D6837342BE1B43B398A62F7098BDA830">
    <w:name w:val="D6837342BE1B43B398A62F7098BDA830"/>
    <w:rsid w:val="0088568B"/>
  </w:style>
  <w:style w:type="paragraph" w:customStyle="1" w:styleId="F55B9597F27848A29525871554400572">
    <w:name w:val="F55B9597F27848A29525871554400572"/>
    <w:rsid w:val="0088568B"/>
  </w:style>
  <w:style w:type="paragraph" w:customStyle="1" w:styleId="1DF1F205EEC14A588263BF5878FEA34E">
    <w:name w:val="1DF1F205EEC14A588263BF5878FEA34E"/>
    <w:rsid w:val="0088568B"/>
  </w:style>
  <w:style w:type="paragraph" w:customStyle="1" w:styleId="1FE5B8CED5FC482A813E18814699C0FD">
    <w:name w:val="1FE5B8CED5FC482A813E18814699C0FD"/>
    <w:rsid w:val="0088568B"/>
  </w:style>
  <w:style w:type="paragraph" w:customStyle="1" w:styleId="3FF827642D964A3BB676ADA3E99E5537">
    <w:name w:val="3FF827642D964A3BB676ADA3E99E5537"/>
    <w:rsid w:val="0088568B"/>
  </w:style>
  <w:style w:type="paragraph" w:customStyle="1" w:styleId="B8E1297BB45C4EE28ABDEC02229E7E37">
    <w:name w:val="B8E1297BB45C4EE28ABDEC02229E7E37"/>
    <w:rsid w:val="0088568B"/>
  </w:style>
  <w:style w:type="paragraph" w:customStyle="1" w:styleId="906EE82006CD4163AB4C3FEADAF6C3A2">
    <w:name w:val="906EE82006CD4163AB4C3FEADAF6C3A2"/>
    <w:rsid w:val="004E76B4"/>
  </w:style>
  <w:style w:type="paragraph" w:customStyle="1" w:styleId="D6EA2B17C4414CBDBC1E79CF9A4684BE">
    <w:name w:val="D6EA2B17C4414CBDBC1E79CF9A4684BE"/>
    <w:rsid w:val="0088568B"/>
  </w:style>
  <w:style w:type="paragraph" w:customStyle="1" w:styleId="B75075B2931F4DC1BAF9661A70A725CA">
    <w:name w:val="B75075B2931F4DC1BAF9661A70A725CA"/>
    <w:rsid w:val="0088568B"/>
  </w:style>
  <w:style w:type="paragraph" w:customStyle="1" w:styleId="0F13370CC72440FE9CE40392B3183D27">
    <w:name w:val="0F13370CC72440FE9CE40392B3183D27"/>
    <w:rsid w:val="0088568B"/>
  </w:style>
  <w:style w:type="paragraph" w:customStyle="1" w:styleId="3B8176C9D6384F5BB5C23473D1A0026F">
    <w:name w:val="3B8176C9D6384F5BB5C23473D1A0026F"/>
    <w:rsid w:val="0088568B"/>
  </w:style>
  <w:style w:type="paragraph" w:customStyle="1" w:styleId="213BF3F909FC44F5B049A96056E0FD11">
    <w:name w:val="213BF3F909FC44F5B049A96056E0FD11"/>
    <w:rsid w:val="0088568B"/>
  </w:style>
  <w:style w:type="paragraph" w:customStyle="1" w:styleId="4C41D58BFC3E492185604C9F1407035B">
    <w:name w:val="4C41D58BFC3E492185604C9F1407035B"/>
    <w:rsid w:val="0088568B"/>
  </w:style>
  <w:style w:type="paragraph" w:customStyle="1" w:styleId="D2EFFB5450F5492F84C04CFB294E7CCB">
    <w:name w:val="D2EFFB5450F5492F84C04CFB294E7CCB"/>
    <w:rsid w:val="0088568B"/>
  </w:style>
  <w:style w:type="paragraph" w:customStyle="1" w:styleId="EC155C2D527C4D5986C5DE2B8D760C3B">
    <w:name w:val="EC155C2D527C4D5986C5DE2B8D760C3B"/>
    <w:rsid w:val="0088568B"/>
  </w:style>
  <w:style w:type="paragraph" w:customStyle="1" w:styleId="EA5FB272B4964C54AFDC384A504E10B9">
    <w:name w:val="EA5FB272B4964C54AFDC384A504E10B9"/>
    <w:rsid w:val="0088568B"/>
  </w:style>
  <w:style w:type="paragraph" w:customStyle="1" w:styleId="617A2276B32944A1A0DF897EC8DDAFC7">
    <w:name w:val="617A2276B32944A1A0DF897EC8DDAFC7"/>
    <w:rsid w:val="0088568B"/>
  </w:style>
  <w:style w:type="paragraph" w:customStyle="1" w:styleId="CA19C625541242DEA5A8F1D1DFD08962">
    <w:name w:val="CA19C625541242DEA5A8F1D1DFD08962"/>
    <w:rsid w:val="0088568B"/>
  </w:style>
  <w:style w:type="paragraph" w:customStyle="1" w:styleId="28037EF984E54C70A51F0813C2853596">
    <w:name w:val="28037EF984E54C70A51F0813C2853596"/>
    <w:rsid w:val="0088568B"/>
  </w:style>
  <w:style w:type="paragraph" w:customStyle="1" w:styleId="F391E64E3F8D4A3BA4BA7B98979318C1">
    <w:name w:val="F391E64E3F8D4A3BA4BA7B98979318C1"/>
    <w:rsid w:val="0088568B"/>
  </w:style>
  <w:style w:type="paragraph" w:customStyle="1" w:styleId="72177C945F474E67B1648F5854A367E3">
    <w:name w:val="72177C945F474E67B1648F5854A367E3"/>
    <w:rsid w:val="0088568B"/>
  </w:style>
  <w:style w:type="paragraph" w:customStyle="1" w:styleId="5877BA53CC1545CF9BBB970A32F06F2A">
    <w:name w:val="5877BA53CC1545CF9BBB970A32F06F2A"/>
    <w:rsid w:val="0088568B"/>
  </w:style>
  <w:style w:type="paragraph" w:customStyle="1" w:styleId="882B15B4C30441B8BA742E48F9E05864">
    <w:name w:val="882B15B4C30441B8BA742E48F9E05864"/>
    <w:rsid w:val="004E76B4"/>
  </w:style>
  <w:style w:type="paragraph" w:customStyle="1" w:styleId="D71FC6C436734512840EE4168A9839C1">
    <w:name w:val="D71FC6C436734512840EE4168A9839C1"/>
    <w:rsid w:val="0088568B"/>
  </w:style>
  <w:style w:type="paragraph" w:customStyle="1" w:styleId="44A9CC8B3E164A3DA3E3C70100613B44">
    <w:name w:val="44A9CC8B3E164A3DA3E3C70100613B44"/>
    <w:rsid w:val="0088568B"/>
  </w:style>
  <w:style w:type="paragraph" w:customStyle="1" w:styleId="4021DFCE170749C1A603C8ED16A7A3A7">
    <w:name w:val="4021DFCE170749C1A603C8ED16A7A3A7"/>
    <w:rsid w:val="0088568B"/>
  </w:style>
  <w:style w:type="paragraph" w:customStyle="1" w:styleId="AB318C7845914BF8AA99C2DFD9ED114C">
    <w:name w:val="AB318C7845914BF8AA99C2DFD9ED114C"/>
    <w:rsid w:val="0088568B"/>
  </w:style>
  <w:style w:type="paragraph" w:customStyle="1" w:styleId="74A1E5C3486547528EAF3FA4B147E09A">
    <w:name w:val="74A1E5C3486547528EAF3FA4B147E09A"/>
    <w:rsid w:val="0088568B"/>
  </w:style>
  <w:style w:type="paragraph" w:customStyle="1" w:styleId="98753218787E40E1B14BF7774A7589FA">
    <w:name w:val="98753218787E40E1B14BF7774A7589FA"/>
    <w:rsid w:val="0088568B"/>
  </w:style>
  <w:style w:type="paragraph" w:customStyle="1" w:styleId="322BB0023E67434EB72DE72D5ADAD757">
    <w:name w:val="322BB0023E67434EB72DE72D5ADAD757"/>
    <w:rsid w:val="0088568B"/>
  </w:style>
  <w:style w:type="paragraph" w:customStyle="1" w:styleId="3AB22B2E5A7F4485A7D2C60439C83C87">
    <w:name w:val="3AB22B2E5A7F4485A7D2C60439C83C87"/>
    <w:rsid w:val="0088568B"/>
  </w:style>
  <w:style w:type="paragraph" w:customStyle="1" w:styleId="CE85F8DA9A5741DC837D63FE0A23A90D">
    <w:name w:val="CE85F8DA9A5741DC837D63FE0A23A90D"/>
    <w:rsid w:val="0088568B"/>
  </w:style>
  <w:style w:type="paragraph" w:customStyle="1" w:styleId="EF30A674A9124EE9BD2AF2A3B3950699">
    <w:name w:val="EF30A674A9124EE9BD2AF2A3B3950699"/>
    <w:rsid w:val="0088568B"/>
  </w:style>
  <w:style w:type="paragraph" w:customStyle="1" w:styleId="29F3E4B65D7A43CBA94A2A54E5C9B146">
    <w:name w:val="29F3E4B65D7A43CBA94A2A54E5C9B146"/>
    <w:rsid w:val="0088568B"/>
  </w:style>
  <w:style w:type="paragraph" w:customStyle="1" w:styleId="62772099F1E64371B9D81A1CE1A926DD">
    <w:name w:val="62772099F1E64371B9D81A1CE1A926DD"/>
    <w:rsid w:val="0088568B"/>
  </w:style>
  <w:style w:type="paragraph" w:customStyle="1" w:styleId="03629A282CA342559B026E0805FCADA9">
    <w:name w:val="03629A282CA342559B026E0805FCADA9"/>
    <w:rsid w:val="0088568B"/>
  </w:style>
  <w:style w:type="paragraph" w:customStyle="1" w:styleId="74E9A62B580F426390D9735CD333DC4F">
    <w:name w:val="74E9A62B580F426390D9735CD333DC4F"/>
    <w:rsid w:val="0088568B"/>
  </w:style>
  <w:style w:type="paragraph" w:customStyle="1" w:styleId="9DE39B37E21B42F9B3EB1BA2382B5201">
    <w:name w:val="9DE39B37E21B42F9B3EB1BA2382B5201"/>
    <w:rsid w:val="0088568B"/>
  </w:style>
  <w:style w:type="paragraph" w:customStyle="1" w:styleId="78A9ACFA6A824CE589574A86044C36C2">
    <w:name w:val="78A9ACFA6A824CE589574A86044C36C2"/>
    <w:rsid w:val="004E76B4"/>
  </w:style>
  <w:style w:type="paragraph" w:customStyle="1" w:styleId="8EFB92D2B27D4BAFB56DE3324A8FD14E">
    <w:name w:val="8EFB92D2B27D4BAFB56DE3324A8FD14E"/>
    <w:rsid w:val="0088568B"/>
  </w:style>
  <w:style w:type="paragraph" w:customStyle="1" w:styleId="E33D66906D1F4A5481F045E95B308555">
    <w:name w:val="E33D66906D1F4A5481F045E95B308555"/>
    <w:rsid w:val="0088568B"/>
  </w:style>
  <w:style w:type="paragraph" w:customStyle="1" w:styleId="150243FB5659438D9EA9B0824B25A1B0">
    <w:name w:val="150243FB5659438D9EA9B0824B25A1B0"/>
    <w:rsid w:val="0088568B"/>
  </w:style>
  <w:style w:type="paragraph" w:customStyle="1" w:styleId="B90ADE3379AB4A0CAFED98D9A5258124">
    <w:name w:val="B90ADE3379AB4A0CAFED98D9A5258124"/>
    <w:rsid w:val="0088568B"/>
  </w:style>
  <w:style w:type="paragraph" w:customStyle="1" w:styleId="0B5BE91DC6BE4D8FB4D5CD2992DB8444">
    <w:name w:val="0B5BE91DC6BE4D8FB4D5CD2992DB8444"/>
    <w:rsid w:val="0088568B"/>
  </w:style>
  <w:style w:type="paragraph" w:customStyle="1" w:styleId="3FE82D78FEA3461EBAD88108BA2CBEDC">
    <w:name w:val="3FE82D78FEA3461EBAD88108BA2CBEDC"/>
    <w:rsid w:val="0088568B"/>
  </w:style>
  <w:style w:type="paragraph" w:customStyle="1" w:styleId="D5661B1904524A0BAC4A5853BCC26F69">
    <w:name w:val="D5661B1904524A0BAC4A5853BCC26F69"/>
    <w:rsid w:val="0088568B"/>
  </w:style>
  <w:style w:type="paragraph" w:customStyle="1" w:styleId="F5DA3857A64140C7B32D9C474E9A8EEC">
    <w:name w:val="F5DA3857A64140C7B32D9C474E9A8EEC"/>
    <w:rsid w:val="0088568B"/>
  </w:style>
  <w:style w:type="paragraph" w:customStyle="1" w:styleId="E62C477A3A6541FDB9E4C13002489A9C">
    <w:name w:val="E62C477A3A6541FDB9E4C13002489A9C"/>
    <w:rsid w:val="0088568B"/>
  </w:style>
  <w:style w:type="paragraph" w:customStyle="1" w:styleId="D8A28480D4E743FF9287456048C42A6E">
    <w:name w:val="D8A28480D4E743FF9287456048C42A6E"/>
    <w:rsid w:val="0088568B"/>
  </w:style>
  <w:style w:type="paragraph" w:customStyle="1" w:styleId="FADD41673655406C81F2279CBC0FF0B7">
    <w:name w:val="FADD41673655406C81F2279CBC0FF0B7"/>
    <w:rsid w:val="0088568B"/>
  </w:style>
  <w:style w:type="paragraph" w:customStyle="1" w:styleId="2C551F43B4AE4492920DE099DE86F8D0">
    <w:name w:val="2C551F43B4AE4492920DE099DE86F8D0"/>
    <w:rsid w:val="0088568B"/>
  </w:style>
  <w:style w:type="paragraph" w:customStyle="1" w:styleId="BFB77582084447D4B52366CD19BBEB2D">
    <w:name w:val="BFB77582084447D4B52366CD19BBEB2D"/>
    <w:rsid w:val="0088568B"/>
  </w:style>
  <w:style w:type="paragraph" w:customStyle="1" w:styleId="D502B72C2B2A4247B602627AA093225E">
    <w:name w:val="D502B72C2B2A4247B602627AA093225E"/>
    <w:rsid w:val="0088568B"/>
  </w:style>
  <w:style w:type="paragraph" w:customStyle="1" w:styleId="FBA9BA399706494CADDD6FAE9044F1F9">
    <w:name w:val="FBA9BA399706494CADDD6FAE9044F1F9"/>
    <w:rsid w:val="0088568B"/>
  </w:style>
  <w:style w:type="paragraph" w:customStyle="1" w:styleId="D20DFB2C38604718AD7D44763DFBFE24">
    <w:name w:val="D20DFB2C38604718AD7D44763DFBFE24"/>
    <w:rsid w:val="004E76B4"/>
  </w:style>
  <w:style w:type="paragraph" w:customStyle="1" w:styleId="341817503E8E4A7A96A162E768609A9D">
    <w:name w:val="341817503E8E4A7A96A162E768609A9D"/>
    <w:rsid w:val="0088568B"/>
  </w:style>
  <w:style w:type="paragraph" w:customStyle="1" w:styleId="5734982468B14E98AEFFC66B37E558D2">
    <w:name w:val="5734982468B14E98AEFFC66B37E558D2"/>
    <w:rsid w:val="0088568B"/>
  </w:style>
  <w:style w:type="paragraph" w:customStyle="1" w:styleId="CFFD6A9C6F6041CCB612E082E7C2B73A">
    <w:name w:val="CFFD6A9C6F6041CCB612E082E7C2B73A"/>
    <w:rsid w:val="0088568B"/>
  </w:style>
  <w:style w:type="paragraph" w:customStyle="1" w:styleId="88AE63E4C7DD44F38A4EBBF7DCA7FA78">
    <w:name w:val="88AE63E4C7DD44F38A4EBBF7DCA7FA78"/>
    <w:rsid w:val="0088568B"/>
  </w:style>
  <w:style w:type="paragraph" w:customStyle="1" w:styleId="5BCC21225B8D4A8D809680E3C2B07CBE">
    <w:name w:val="5BCC21225B8D4A8D809680E3C2B07CBE"/>
    <w:rsid w:val="004E76B4"/>
  </w:style>
  <w:style w:type="paragraph" w:customStyle="1" w:styleId="FD7A370818104915B76810946D0C55A9">
    <w:name w:val="FD7A370818104915B76810946D0C55A9"/>
    <w:rsid w:val="0088568B"/>
  </w:style>
  <w:style w:type="paragraph" w:customStyle="1" w:styleId="1F0625D1768445908A67870AE0B6D5DC">
    <w:name w:val="1F0625D1768445908A67870AE0B6D5DC"/>
    <w:rsid w:val="0088568B"/>
  </w:style>
  <w:style w:type="paragraph" w:customStyle="1" w:styleId="2E7D8F99732A4A7C9A967B95DAB283BE">
    <w:name w:val="2E7D8F99732A4A7C9A967B95DAB283BE"/>
    <w:rsid w:val="0088568B"/>
  </w:style>
  <w:style w:type="paragraph" w:customStyle="1" w:styleId="3372D63DFD9B44589A941C19D2580D7B">
    <w:name w:val="3372D63DFD9B44589A941C19D2580D7B"/>
    <w:rsid w:val="0088568B"/>
  </w:style>
  <w:style w:type="paragraph" w:customStyle="1" w:styleId="8F8B0BF09C9A4F24BA8CE33901E674FF">
    <w:name w:val="8F8B0BF09C9A4F24BA8CE33901E674FF"/>
    <w:rsid w:val="0088568B"/>
  </w:style>
  <w:style w:type="paragraph" w:customStyle="1" w:styleId="08FBDDC505BA4ECEB89BD6BDD1DD506F">
    <w:name w:val="08FBDDC505BA4ECEB89BD6BDD1DD506F"/>
    <w:rsid w:val="0088568B"/>
  </w:style>
  <w:style w:type="paragraph" w:customStyle="1" w:styleId="051A6F0E39584867858C7C137DEC8590">
    <w:name w:val="051A6F0E39584867858C7C137DEC8590"/>
    <w:rsid w:val="0088568B"/>
  </w:style>
  <w:style w:type="paragraph" w:customStyle="1" w:styleId="FEBDEB3561894FDAB9D9D849B394AD1A">
    <w:name w:val="FEBDEB3561894FDAB9D9D849B394AD1A"/>
    <w:rsid w:val="0088568B"/>
  </w:style>
  <w:style w:type="paragraph" w:customStyle="1" w:styleId="BD45BD2448BA4BD0A5DE1C4CE798B362">
    <w:name w:val="BD45BD2448BA4BD0A5DE1C4CE798B362"/>
    <w:rsid w:val="0088568B"/>
  </w:style>
  <w:style w:type="paragraph" w:customStyle="1" w:styleId="D961BCA250784D82906F286101B494C2">
    <w:name w:val="D961BCA250784D82906F286101B494C2"/>
    <w:rsid w:val="0088568B"/>
  </w:style>
  <w:style w:type="paragraph" w:customStyle="1" w:styleId="07EF4C8D253543FBBF5C8E5E8D934CE5">
    <w:name w:val="07EF4C8D253543FBBF5C8E5E8D934CE5"/>
    <w:rsid w:val="0088568B"/>
  </w:style>
  <w:style w:type="paragraph" w:customStyle="1" w:styleId="B6169FF3B696446D834E29B0ACCB4C09">
    <w:name w:val="B6169FF3B696446D834E29B0ACCB4C09"/>
    <w:rsid w:val="0088568B"/>
  </w:style>
  <w:style w:type="paragraph" w:customStyle="1" w:styleId="56788CFB226A41E7BD5DC230C962DA2A">
    <w:name w:val="56788CFB226A41E7BD5DC230C962DA2A"/>
    <w:rsid w:val="0088568B"/>
  </w:style>
  <w:style w:type="paragraph" w:customStyle="1" w:styleId="5B47879B855A4B92A06E8ADA35756887">
    <w:name w:val="5B47879B855A4B92A06E8ADA35756887"/>
    <w:rsid w:val="0088568B"/>
  </w:style>
  <w:style w:type="paragraph" w:customStyle="1" w:styleId="6732A6ED8A7D43DC912ACF584ADF1B1A">
    <w:name w:val="6732A6ED8A7D43DC912ACF584ADF1B1A"/>
    <w:rsid w:val="0088568B"/>
  </w:style>
  <w:style w:type="paragraph" w:customStyle="1" w:styleId="CF26E9469CD1471F82266E1A7E1343E2">
    <w:name w:val="CF26E9469CD1471F82266E1A7E1343E2"/>
    <w:rsid w:val="0088568B"/>
  </w:style>
  <w:style w:type="paragraph" w:customStyle="1" w:styleId="7738A87395274FE0A9E9E30118FB017C">
    <w:name w:val="7738A87395274FE0A9E9E30118FB017C"/>
    <w:rsid w:val="0088568B"/>
  </w:style>
  <w:style w:type="paragraph" w:customStyle="1" w:styleId="E3BD2C7220024DC490F773327E91E268">
    <w:name w:val="E3BD2C7220024DC490F773327E91E268"/>
    <w:rsid w:val="0088568B"/>
  </w:style>
  <w:style w:type="paragraph" w:customStyle="1" w:styleId="6E44F91CB5E24B5DA27F504B83FAB2AB">
    <w:name w:val="6E44F91CB5E24B5DA27F504B83FAB2AB"/>
    <w:rsid w:val="0088568B"/>
  </w:style>
  <w:style w:type="paragraph" w:customStyle="1" w:styleId="DA83D40616E34193B0512AA918741957">
    <w:name w:val="DA83D40616E34193B0512AA918741957"/>
    <w:rsid w:val="0088568B"/>
  </w:style>
  <w:style w:type="paragraph" w:customStyle="1" w:styleId="1CC5F34ACFC8498484ABF0B72FD573C5">
    <w:name w:val="1CC5F34ACFC8498484ABF0B72FD573C5"/>
    <w:rsid w:val="0088568B"/>
  </w:style>
  <w:style w:type="paragraph" w:customStyle="1" w:styleId="E8786CEC55A54FFA87B0C24D4B67DDD1">
    <w:name w:val="E8786CEC55A54FFA87B0C24D4B67DDD1"/>
    <w:rsid w:val="0088568B"/>
  </w:style>
  <w:style w:type="paragraph" w:customStyle="1" w:styleId="2F32DBB676764FFA913725C6FA82E0CE">
    <w:name w:val="2F32DBB676764FFA913725C6FA82E0CE"/>
    <w:rsid w:val="0088568B"/>
  </w:style>
  <w:style w:type="paragraph" w:customStyle="1" w:styleId="44775FC15E9B4F8C91DA08185D08CFF8">
    <w:name w:val="44775FC15E9B4F8C91DA08185D08CFF8"/>
    <w:rsid w:val="0088568B"/>
  </w:style>
  <w:style w:type="paragraph" w:customStyle="1" w:styleId="A61DD1BFEFF7496E951145B729974A10">
    <w:name w:val="A61DD1BFEFF7496E951145B729974A10"/>
    <w:rsid w:val="0088568B"/>
  </w:style>
  <w:style w:type="paragraph" w:customStyle="1" w:styleId="B2DC3593A9794C5BBDDEF78D0A1CCD51">
    <w:name w:val="B2DC3593A9794C5BBDDEF78D0A1CCD51"/>
    <w:rsid w:val="0088568B"/>
  </w:style>
  <w:style w:type="paragraph" w:customStyle="1" w:styleId="86731B8255C349109A8CC50C10ADD81E">
    <w:name w:val="86731B8255C349109A8CC50C10ADD81E"/>
    <w:rsid w:val="0088568B"/>
  </w:style>
  <w:style w:type="paragraph" w:customStyle="1" w:styleId="BFBD54D57F684CEA8AA9415DA7BE0C2D">
    <w:name w:val="BFBD54D57F684CEA8AA9415DA7BE0C2D"/>
    <w:rsid w:val="0088568B"/>
  </w:style>
  <w:style w:type="paragraph" w:customStyle="1" w:styleId="C89545D185454FD6A89A5BD5B6EB5FC9">
    <w:name w:val="C89545D185454FD6A89A5BD5B6EB5FC9"/>
    <w:rsid w:val="0088568B"/>
  </w:style>
  <w:style w:type="paragraph" w:customStyle="1" w:styleId="601B1333B0AE496380FF54E6F85564ED">
    <w:name w:val="601B1333B0AE496380FF54E6F85564ED"/>
    <w:rsid w:val="0088568B"/>
  </w:style>
  <w:style w:type="paragraph" w:customStyle="1" w:styleId="56473D03EF0547FF83266C82F3A2F110">
    <w:name w:val="56473D03EF0547FF83266C82F3A2F110"/>
    <w:rsid w:val="0088568B"/>
  </w:style>
  <w:style w:type="paragraph" w:customStyle="1" w:styleId="163AD49806744D41913D172BE17ABB82">
    <w:name w:val="163AD49806744D41913D172BE17ABB82"/>
    <w:rsid w:val="0088568B"/>
  </w:style>
  <w:style w:type="paragraph" w:customStyle="1" w:styleId="A3927F9BD64E43A9A5AE7C0B061B2FA7">
    <w:name w:val="A3927F9BD64E43A9A5AE7C0B061B2FA7"/>
    <w:rsid w:val="0088568B"/>
  </w:style>
  <w:style w:type="paragraph" w:customStyle="1" w:styleId="C8E478B051C2426285E11B7FA1696A4A">
    <w:name w:val="C8E478B051C2426285E11B7FA1696A4A"/>
    <w:rsid w:val="0088568B"/>
  </w:style>
  <w:style w:type="paragraph" w:customStyle="1" w:styleId="2F8E3FA9D6974891B2289AF04431EF9E">
    <w:name w:val="2F8E3FA9D6974891B2289AF04431EF9E"/>
    <w:rsid w:val="0088568B"/>
  </w:style>
  <w:style w:type="paragraph" w:customStyle="1" w:styleId="30D5D20B02174DB3A77CD365D4B5AF0B">
    <w:name w:val="30D5D20B02174DB3A77CD365D4B5AF0B"/>
    <w:rsid w:val="0088568B"/>
  </w:style>
  <w:style w:type="paragraph" w:customStyle="1" w:styleId="7060AFBA90B44D7EB4CE3B8F019F928F">
    <w:name w:val="7060AFBA90B44D7EB4CE3B8F019F928F"/>
    <w:rsid w:val="0088568B"/>
  </w:style>
  <w:style w:type="paragraph" w:customStyle="1" w:styleId="AF12768CF39C4909BF530D8A0CFE33B8">
    <w:name w:val="AF12768CF39C4909BF530D8A0CFE33B8"/>
    <w:rsid w:val="0088568B"/>
  </w:style>
  <w:style w:type="paragraph" w:customStyle="1" w:styleId="4CA5BBA949394C05ADB1E9DE4052C06A">
    <w:name w:val="4CA5BBA949394C05ADB1E9DE4052C06A"/>
    <w:rsid w:val="0088568B"/>
  </w:style>
  <w:style w:type="paragraph" w:customStyle="1" w:styleId="6A9EADB55972456A8ADD10344E06FB2C">
    <w:name w:val="6A9EADB55972456A8ADD10344E06FB2C"/>
    <w:rsid w:val="0088568B"/>
  </w:style>
  <w:style w:type="paragraph" w:customStyle="1" w:styleId="5E859725C18B4ADBAFDA71C3D29E935F">
    <w:name w:val="5E859725C18B4ADBAFDA71C3D29E935F"/>
    <w:rsid w:val="0088568B"/>
  </w:style>
  <w:style w:type="paragraph" w:customStyle="1" w:styleId="B167496CF055474B9041DDC0FE6436F7">
    <w:name w:val="B167496CF055474B9041DDC0FE6436F7"/>
    <w:rsid w:val="004E76B4"/>
  </w:style>
  <w:style w:type="paragraph" w:customStyle="1" w:styleId="C38D7EEB498F4821A38921D9FB669613">
    <w:name w:val="C38D7EEB498F4821A38921D9FB669613"/>
    <w:rsid w:val="0088568B"/>
  </w:style>
  <w:style w:type="paragraph" w:customStyle="1" w:styleId="DFCFCDB5F59140D09D06C2A2C28C76E1">
    <w:name w:val="DFCFCDB5F59140D09D06C2A2C28C76E1"/>
    <w:rsid w:val="0088568B"/>
  </w:style>
  <w:style w:type="paragraph" w:customStyle="1" w:styleId="7E6C3A5568484FB18DEF1D07BEFC8C48">
    <w:name w:val="7E6C3A5568484FB18DEF1D07BEFC8C48"/>
    <w:rsid w:val="0088568B"/>
  </w:style>
  <w:style w:type="paragraph" w:customStyle="1" w:styleId="3046A29847BE4F189832A20B9763FB72">
    <w:name w:val="3046A29847BE4F189832A20B9763FB72"/>
    <w:rsid w:val="0088568B"/>
  </w:style>
  <w:style w:type="paragraph" w:customStyle="1" w:styleId="0F7D465DD74D4A16A7F4148A9258A7E1">
    <w:name w:val="0F7D465DD74D4A16A7F4148A9258A7E1"/>
    <w:rsid w:val="0088568B"/>
  </w:style>
  <w:style w:type="paragraph" w:customStyle="1" w:styleId="38A202CD948A4A0A9C260F6EEA963CDA">
    <w:name w:val="38A202CD948A4A0A9C260F6EEA963CDA"/>
    <w:rsid w:val="0088568B"/>
  </w:style>
  <w:style w:type="paragraph" w:customStyle="1" w:styleId="6C4AF9BDE79D47499CD441AC0C44C5A4">
    <w:name w:val="6C4AF9BDE79D47499CD441AC0C44C5A4"/>
    <w:rsid w:val="0088568B"/>
  </w:style>
  <w:style w:type="paragraph" w:customStyle="1" w:styleId="43DAB7A8E880464FB624DDD4ECA6140E">
    <w:name w:val="43DAB7A8E880464FB624DDD4ECA6140E"/>
    <w:rsid w:val="0088568B"/>
  </w:style>
  <w:style w:type="paragraph" w:customStyle="1" w:styleId="1AD1FBD35576445DA4944872E6A6852C">
    <w:name w:val="1AD1FBD35576445DA4944872E6A6852C"/>
    <w:rsid w:val="0088568B"/>
  </w:style>
  <w:style w:type="paragraph" w:customStyle="1" w:styleId="786B6F3B6E1647178A255393EF476754">
    <w:name w:val="786B6F3B6E1647178A255393EF476754"/>
    <w:rsid w:val="0088568B"/>
  </w:style>
  <w:style w:type="paragraph" w:customStyle="1" w:styleId="0E7407302B58438492F4032854784DC8">
    <w:name w:val="0E7407302B58438492F4032854784DC8"/>
    <w:rsid w:val="0088568B"/>
  </w:style>
  <w:style w:type="paragraph" w:customStyle="1" w:styleId="AFD3C97F98F94011969C062D4E15DCCE">
    <w:name w:val="AFD3C97F98F94011969C062D4E15DCCE"/>
    <w:rsid w:val="0088568B"/>
  </w:style>
  <w:style w:type="paragraph" w:customStyle="1" w:styleId="5C14C375CBB04BEC813A09003CA5B4F0">
    <w:name w:val="5C14C375CBB04BEC813A09003CA5B4F0"/>
    <w:rsid w:val="0088568B"/>
  </w:style>
  <w:style w:type="paragraph" w:customStyle="1" w:styleId="7EF1BD2F7FBC46E889B472366D9A4BB7">
    <w:name w:val="7EF1BD2F7FBC46E889B472366D9A4BB7"/>
    <w:rsid w:val="0088568B"/>
  </w:style>
  <w:style w:type="paragraph" w:customStyle="1" w:styleId="DF106E81A41F4AEA9DD99AD55381C469">
    <w:name w:val="DF106E81A41F4AEA9DD99AD55381C469"/>
    <w:rsid w:val="0088568B"/>
  </w:style>
  <w:style w:type="paragraph" w:customStyle="1" w:styleId="B4CC3D6C57FF4FECB49A72EEFF02EE81">
    <w:name w:val="B4CC3D6C57FF4FECB49A72EEFF02EE81"/>
    <w:rsid w:val="0088568B"/>
  </w:style>
  <w:style w:type="paragraph" w:customStyle="1" w:styleId="7594472E1F784FFCB2A10A3CDF0B7B6F">
    <w:name w:val="7594472E1F784FFCB2A10A3CDF0B7B6F"/>
    <w:rsid w:val="0088568B"/>
  </w:style>
  <w:style w:type="paragraph" w:customStyle="1" w:styleId="AE13A00AB2C04B7EB21A9B9F94172653">
    <w:name w:val="AE13A00AB2C04B7EB21A9B9F94172653"/>
    <w:rsid w:val="0088568B"/>
  </w:style>
  <w:style w:type="paragraph" w:customStyle="1" w:styleId="D985689509C64C4C98E80BF9DB369B2B">
    <w:name w:val="D985689509C64C4C98E80BF9DB369B2B"/>
    <w:rsid w:val="0088568B"/>
  </w:style>
  <w:style w:type="paragraph" w:customStyle="1" w:styleId="718F3933369245DE839C62CEF9049211">
    <w:name w:val="718F3933369245DE839C62CEF9049211"/>
    <w:rsid w:val="0088568B"/>
  </w:style>
  <w:style w:type="paragraph" w:customStyle="1" w:styleId="1A3BEA66FCAD4D0A9E2C7F3B67DAC735">
    <w:name w:val="1A3BEA66FCAD4D0A9E2C7F3B67DAC735"/>
    <w:rsid w:val="0088568B"/>
  </w:style>
  <w:style w:type="paragraph" w:customStyle="1" w:styleId="8A8E27B87D8E429CA690F391376ABE6E">
    <w:name w:val="8A8E27B87D8E429CA690F391376ABE6E"/>
    <w:rsid w:val="0088568B"/>
  </w:style>
  <w:style w:type="paragraph" w:customStyle="1" w:styleId="9392174E9E77422885BB1E6583445CE6">
    <w:name w:val="9392174E9E77422885BB1E6583445CE6"/>
    <w:rsid w:val="0088568B"/>
  </w:style>
  <w:style w:type="paragraph" w:customStyle="1" w:styleId="D0EFE2F5673D416E822DEBD5C2C90331">
    <w:name w:val="D0EFE2F5673D416E822DEBD5C2C90331"/>
    <w:rsid w:val="0088568B"/>
  </w:style>
  <w:style w:type="paragraph" w:customStyle="1" w:styleId="043B6CB022674870A9FAA4E0C51735F0">
    <w:name w:val="043B6CB022674870A9FAA4E0C51735F0"/>
    <w:rsid w:val="0088568B"/>
  </w:style>
  <w:style w:type="paragraph" w:customStyle="1" w:styleId="DB15C2F6C44A497DA224A87F6F88F32A">
    <w:name w:val="DB15C2F6C44A497DA224A87F6F88F32A"/>
    <w:rsid w:val="0088568B"/>
  </w:style>
  <w:style w:type="paragraph" w:customStyle="1" w:styleId="13F607B5393A41C0BDB7237439969E4B">
    <w:name w:val="13F607B5393A41C0BDB7237439969E4B"/>
    <w:rsid w:val="0088568B"/>
  </w:style>
  <w:style w:type="paragraph" w:customStyle="1" w:styleId="28F47F06958648CC95819F48D92781BC">
    <w:name w:val="28F47F06958648CC95819F48D92781BC"/>
    <w:rsid w:val="0088568B"/>
  </w:style>
  <w:style w:type="paragraph" w:customStyle="1" w:styleId="F9183C925E1A4CB2856DE17171810249">
    <w:name w:val="F9183C925E1A4CB2856DE17171810249"/>
    <w:rsid w:val="0088568B"/>
  </w:style>
  <w:style w:type="paragraph" w:customStyle="1" w:styleId="04415ED7659044DC995E0FA47AADC33B">
    <w:name w:val="04415ED7659044DC995E0FA47AADC33B"/>
    <w:rsid w:val="0088568B"/>
  </w:style>
  <w:style w:type="paragraph" w:customStyle="1" w:styleId="9CE3583CBD2948A4A19A889CF2D18946">
    <w:name w:val="9CE3583CBD2948A4A19A889CF2D18946"/>
    <w:rsid w:val="0088568B"/>
  </w:style>
  <w:style w:type="paragraph" w:customStyle="1" w:styleId="AC1188964D5F4E08B41FB36B5EAE8474">
    <w:name w:val="AC1188964D5F4E08B41FB36B5EAE8474"/>
    <w:rsid w:val="0088568B"/>
  </w:style>
  <w:style w:type="paragraph" w:customStyle="1" w:styleId="89D2A29E7A21404AA1B987C7190ECCF8">
    <w:name w:val="89D2A29E7A21404AA1B987C7190ECCF8"/>
    <w:rsid w:val="0088568B"/>
  </w:style>
  <w:style w:type="paragraph" w:customStyle="1" w:styleId="876099E512EA43F5AFAC62662571CA8E">
    <w:name w:val="876099E512EA43F5AFAC62662571CA8E"/>
    <w:rsid w:val="0088568B"/>
  </w:style>
  <w:style w:type="paragraph" w:customStyle="1" w:styleId="6EC4E510AA5649C9AFEBAD4BE2F7FF78">
    <w:name w:val="6EC4E510AA5649C9AFEBAD4BE2F7FF78"/>
    <w:rsid w:val="0088568B"/>
  </w:style>
  <w:style w:type="paragraph" w:customStyle="1" w:styleId="DB2AF0104C7F492C88C58F4E50D288E5">
    <w:name w:val="DB2AF0104C7F492C88C58F4E50D288E5"/>
    <w:rsid w:val="0088568B"/>
  </w:style>
  <w:style w:type="paragraph" w:customStyle="1" w:styleId="249E99808EE042DDA6E114B5E354B57F">
    <w:name w:val="249E99808EE042DDA6E114B5E354B57F"/>
    <w:rsid w:val="0088568B"/>
  </w:style>
  <w:style w:type="paragraph" w:customStyle="1" w:styleId="5BF7FBD204ED4C2FA661C0473EBE2C6F">
    <w:name w:val="5BF7FBD204ED4C2FA661C0473EBE2C6F"/>
    <w:rsid w:val="0088568B"/>
  </w:style>
  <w:style w:type="paragraph" w:customStyle="1" w:styleId="D53EB0665AB6449CBC41EBDBCBF5DD9C">
    <w:name w:val="D53EB0665AB6449CBC41EBDBCBF5DD9C"/>
    <w:rsid w:val="0088568B"/>
  </w:style>
  <w:style w:type="paragraph" w:customStyle="1" w:styleId="EDC990004B334E1B8DEDDC3701B2D306">
    <w:name w:val="EDC990004B334E1B8DEDDC3701B2D306"/>
    <w:rsid w:val="0088568B"/>
  </w:style>
  <w:style w:type="paragraph" w:customStyle="1" w:styleId="9664617502BC44E0ACF2251128B80EAF">
    <w:name w:val="9664617502BC44E0ACF2251128B80EAF"/>
    <w:rsid w:val="0088568B"/>
  </w:style>
  <w:style w:type="paragraph" w:customStyle="1" w:styleId="6A462470D4F9460290D4CEF3B3C18E2C">
    <w:name w:val="6A462470D4F9460290D4CEF3B3C18E2C"/>
    <w:rsid w:val="0088568B"/>
  </w:style>
  <w:style w:type="paragraph" w:customStyle="1" w:styleId="07E14E25734D4C248DDF1E57A4AC92EC">
    <w:name w:val="07E14E25734D4C248DDF1E57A4AC92EC"/>
    <w:rsid w:val="0088568B"/>
  </w:style>
  <w:style w:type="paragraph" w:customStyle="1" w:styleId="C02EE9771FC54CF58234C8DD7601D224">
    <w:name w:val="C02EE9771FC54CF58234C8DD7601D224"/>
    <w:rsid w:val="0088568B"/>
  </w:style>
  <w:style w:type="paragraph" w:customStyle="1" w:styleId="14F370DF47CD435B90B0EBF955D38CF7">
    <w:name w:val="14F370DF47CD435B90B0EBF955D38CF7"/>
    <w:rsid w:val="0088568B"/>
  </w:style>
  <w:style w:type="paragraph" w:customStyle="1" w:styleId="04D86B15704E4F719EE7D1E2D9B4A39E">
    <w:name w:val="04D86B15704E4F719EE7D1E2D9B4A39E"/>
    <w:rsid w:val="0088568B"/>
  </w:style>
  <w:style w:type="paragraph" w:customStyle="1" w:styleId="E752778F1B974ACDBABB3E2718895A75">
    <w:name w:val="E752778F1B974ACDBABB3E2718895A75"/>
    <w:rsid w:val="0088568B"/>
  </w:style>
  <w:style w:type="paragraph" w:customStyle="1" w:styleId="BFFBA6E61D7243E28A847DE228279F32">
    <w:name w:val="BFFBA6E61D7243E28A847DE228279F32"/>
    <w:rsid w:val="0088568B"/>
  </w:style>
  <w:style w:type="paragraph" w:customStyle="1" w:styleId="F21A33B89CA94A79BA4FB566D4647843">
    <w:name w:val="F21A33B89CA94A79BA4FB566D4647843"/>
    <w:rsid w:val="0088568B"/>
  </w:style>
  <w:style w:type="paragraph" w:customStyle="1" w:styleId="F6A668F1F7D04A3D816EAF8BD940EED9">
    <w:name w:val="F6A668F1F7D04A3D816EAF8BD940EED9"/>
    <w:rsid w:val="0088568B"/>
  </w:style>
  <w:style w:type="paragraph" w:customStyle="1" w:styleId="8AA5C526E5FE46F0893C3964F1C3A387">
    <w:name w:val="8AA5C526E5FE46F0893C3964F1C3A387"/>
    <w:rsid w:val="0088568B"/>
  </w:style>
  <w:style w:type="paragraph" w:customStyle="1" w:styleId="16B11823B8A343EFA9239AB333D9FCFC">
    <w:name w:val="16B11823B8A343EFA9239AB333D9FCFC"/>
    <w:rsid w:val="0088568B"/>
  </w:style>
  <w:style w:type="paragraph" w:customStyle="1" w:styleId="F7333BC79A9F41BD91A3E04B658058C4">
    <w:name w:val="F7333BC79A9F41BD91A3E04B658058C4"/>
    <w:rsid w:val="0088568B"/>
  </w:style>
  <w:style w:type="paragraph" w:customStyle="1" w:styleId="A891305330E14172B87191DEEE07FE24">
    <w:name w:val="A891305330E14172B87191DEEE07FE24"/>
    <w:rsid w:val="0088568B"/>
  </w:style>
  <w:style w:type="paragraph" w:customStyle="1" w:styleId="6F053B5BE4DA42D69C715F0E786B3978">
    <w:name w:val="6F053B5BE4DA42D69C715F0E786B3978"/>
    <w:rsid w:val="004E76B4"/>
  </w:style>
  <w:style w:type="paragraph" w:customStyle="1" w:styleId="69F3E123358B48F7B384E7A247E14473">
    <w:name w:val="69F3E123358B48F7B384E7A247E14473"/>
    <w:rsid w:val="0088568B"/>
  </w:style>
  <w:style w:type="paragraph" w:customStyle="1" w:styleId="B02202E8CDA24B2A9A8B9C4847E39DA6">
    <w:name w:val="B02202E8CDA24B2A9A8B9C4847E39DA6"/>
    <w:rsid w:val="0088568B"/>
  </w:style>
  <w:style w:type="paragraph" w:customStyle="1" w:styleId="F8198036C99E47D6948A2B04D1173F72">
    <w:name w:val="F8198036C99E47D6948A2B04D1173F72"/>
    <w:rsid w:val="0088568B"/>
  </w:style>
  <w:style w:type="paragraph" w:customStyle="1" w:styleId="6FDC0026E5CF44D0A09C3D35A87E0682">
    <w:name w:val="6FDC0026E5CF44D0A09C3D35A87E0682"/>
    <w:rsid w:val="0088568B"/>
  </w:style>
  <w:style w:type="paragraph" w:customStyle="1" w:styleId="F20C56DCAD2F4B2D942664556B869D32">
    <w:name w:val="F20C56DCAD2F4B2D942664556B869D32"/>
    <w:rsid w:val="0088568B"/>
  </w:style>
  <w:style w:type="paragraph" w:customStyle="1" w:styleId="C07CC35B5D794D399BB22C1003A9C62F">
    <w:name w:val="C07CC35B5D794D399BB22C1003A9C62F"/>
    <w:rsid w:val="0088568B"/>
  </w:style>
  <w:style w:type="paragraph" w:customStyle="1" w:styleId="E16DFF75AD814D8A9256D22947438B40">
    <w:name w:val="E16DFF75AD814D8A9256D22947438B40"/>
    <w:rsid w:val="0088568B"/>
  </w:style>
  <w:style w:type="paragraph" w:customStyle="1" w:styleId="C3349E27B5964E9C9EC06BB35C021E14">
    <w:name w:val="C3349E27B5964E9C9EC06BB35C021E14"/>
    <w:rsid w:val="0088568B"/>
  </w:style>
  <w:style w:type="paragraph" w:customStyle="1" w:styleId="B641DC641A084E0EBC8FB7ECC203BD78">
    <w:name w:val="B641DC641A084E0EBC8FB7ECC203BD78"/>
    <w:rsid w:val="0088568B"/>
  </w:style>
  <w:style w:type="paragraph" w:customStyle="1" w:styleId="ADC081203688411B9F560F721911504F">
    <w:name w:val="ADC081203688411B9F560F721911504F"/>
    <w:rsid w:val="0088568B"/>
  </w:style>
  <w:style w:type="paragraph" w:customStyle="1" w:styleId="D6279F3C82804726BFD04D9DC8AAE6CB">
    <w:name w:val="D6279F3C82804726BFD04D9DC8AAE6CB"/>
    <w:rsid w:val="0088568B"/>
  </w:style>
  <w:style w:type="paragraph" w:customStyle="1" w:styleId="9D14E02913F6453BA738097D9F29B8D3">
    <w:name w:val="9D14E02913F6453BA738097D9F29B8D3"/>
    <w:rsid w:val="0088568B"/>
  </w:style>
  <w:style w:type="paragraph" w:customStyle="1" w:styleId="371713302A414B0AACF359042A31723D">
    <w:name w:val="371713302A414B0AACF359042A31723D"/>
    <w:rsid w:val="0088568B"/>
  </w:style>
  <w:style w:type="paragraph" w:customStyle="1" w:styleId="22CBFEA44F734389A5BF958EC8AA4B1B">
    <w:name w:val="22CBFEA44F734389A5BF958EC8AA4B1B"/>
    <w:rsid w:val="0088568B"/>
  </w:style>
  <w:style w:type="paragraph" w:customStyle="1" w:styleId="B1B52AA8EB4A45DE8DF0C057F5A386F0">
    <w:name w:val="B1B52AA8EB4A45DE8DF0C057F5A386F0"/>
    <w:rsid w:val="0088568B"/>
  </w:style>
  <w:style w:type="paragraph" w:customStyle="1" w:styleId="1EF752C426FC44ACA4A2B588556CD6A1">
    <w:name w:val="1EF752C426FC44ACA4A2B588556CD6A1"/>
    <w:rsid w:val="0088568B"/>
  </w:style>
  <w:style w:type="paragraph" w:customStyle="1" w:styleId="8626C9B72DE54490AE59E99C44E95020">
    <w:name w:val="8626C9B72DE54490AE59E99C44E95020"/>
    <w:rsid w:val="0088568B"/>
  </w:style>
  <w:style w:type="paragraph" w:customStyle="1" w:styleId="81FCA8051AE74F448F14D554FACF8A2E">
    <w:name w:val="81FCA8051AE74F448F14D554FACF8A2E"/>
    <w:rsid w:val="0088568B"/>
  </w:style>
  <w:style w:type="paragraph" w:customStyle="1" w:styleId="C018744C95E245BF97E8B9D8C564962B">
    <w:name w:val="C018744C95E245BF97E8B9D8C564962B"/>
    <w:rsid w:val="0088568B"/>
  </w:style>
  <w:style w:type="paragraph" w:customStyle="1" w:styleId="79B3D4D1A29547EBB85FD1F0BB437E10">
    <w:name w:val="79B3D4D1A29547EBB85FD1F0BB437E10"/>
    <w:rsid w:val="0088568B"/>
  </w:style>
  <w:style w:type="paragraph" w:customStyle="1" w:styleId="B6D276A1CDC947BFA89E8E20AF9E86DE">
    <w:name w:val="B6D276A1CDC947BFA89E8E20AF9E86DE"/>
    <w:rsid w:val="0088568B"/>
  </w:style>
  <w:style w:type="paragraph" w:customStyle="1" w:styleId="FD3FD37E83704C5E9FDD159B74F98DC8">
    <w:name w:val="FD3FD37E83704C5E9FDD159B74F98DC8"/>
    <w:rsid w:val="0088568B"/>
  </w:style>
  <w:style w:type="paragraph" w:customStyle="1" w:styleId="19DD10954C544AA080F2356CBADA1A12">
    <w:name w:val="19DD10954C544AA080F2356CBADA1A12"/>
    <w:rsid w:val="0088568B"/>
  </w:style>
  <w:style w:type="paragraph" w:customStyle="1" w:styleId="2A20FC7D10F34CB2B5B66F648F745720">
    <w:name w:val="2A20FC7D10F34CB2B5B66F648F745720"/>
    <w:rsid w:val="0088568B"/>
  </w:style>
  <w:style w:type="paragraph" w:customStyle="1" w:styleId="20FF434A9C274B2AA75905698711FC62">
    <w:name w:val="20FF434A9C274B2AA75905698711FC62"/>
    <w:rsid w:val="0088568B"/>
  </w:style>
  <w:style w:type="paragraph" w:customStyle="1" w:styleId="0E1C90A098CC418BBE4B93E8561D93BC">
    <w:name w:val="0E1C90A098CC418BBE4B93E8561D93BC"/>
    <w:rsid w:val="0088568B"/>
  </w:style>
  <w:style w:type="paragraph" w:customStyle="1" w:styleId="3520C5A082EF497E9936443C39532913">
    <w:name w:val="3520C5A082EF497E9936443C39532913"/>
    <w:rsid w:val="0088568B"/>
  </w:style>
  <w:style w:type="paragraph" w:customStyle="1" w:styleId="21BFE842553A4C65B4B5BC39A287507E">
    <w:name w:val="21BFE842553A4C65B4B5BC39A287507E"/>
    <w:rsid w:val="0088568B"/>
  </w:style>
  <w:style w:type="paragraph" w:customStyle="1" w:styleId="200478774815435C93FB1A069C8609CD">
    <w:name w:val="200478774815435C93FB1A069C8609CD"/>
    <w:rsid w:val="0088568B"/>
  </w:style>
  <w:style w:type="paragraph" w:customStyle="1" w:styleId="1F1D49688DA04C4AA3D9E11251206FAE">
    <w:name w:val="1F1D49688DA04C4AA3D9E11251206FAE"/>
    <w:rsid w:val="0088568B"/>
  </w:style>
  <w:style w:type="paragraph" w:customStyle="1" w:styleId="3A9E860E6E9647CE93EB73A75CEFBCC3">
    <w:name w:val="3A9E860E6E9647CE93EB73A75CEFBCC3"/>
    <w:rsid w:val="0088568B"/>
  </w:style>
  <w:style w:type="paragraph" w:customStyle="1" w:styleId="687B0089C39B4B269DDB2571E8CC1544">
    <w:name w:val="687B0089C39B4B269DDB2571E8CC1544"/>
    <w:rsid w:val="0088568B"/>
  </w:style>
  <w:style w:type="paragraph" w:customStyle="1" w:styleId="816D7ED2F118495BAC2DCCF966CD1464">
    <w:name w:val="816D7ED2F118495BAC2DCCF966CD1464"/>
    <w:rsid w:val="0088568B"/>
  </w:style>
  <w:style w:type="paragraph" w:customStyle="1" w:styleId="1E8DA806CFB6425BA8CA8272EA547841">
    <w:name w:val="1E8DA806CFB6425BA8CA8272EA547841"/>
    <w:rsid w:val="0088568B"/>
  </w:style>
  <w:style w:type="paragraph" w:customStyle="1" w:styleId="9B085FBC69F34666B5DDDE4C31422D82">
    <w:name w:val="9B085FBC69F34666B5DDDE4C31422D82"/>
    <w:rsid w:val="0088568B"/>
  </w:style>
  <w:style w:type="paragraph" w:customStyle="1" w:styleId="3E81B3FE3BE44DAAB29914BDD0EF4DBC">
    <w:name w:val="3E81B3FE3BE44DAAB29914BDD0EF4DBC"/>
    <w:rsid w:val="0088568B"/>
  </w:style>
  <w:style w:type="paragraph" w:customStyle="1" w:styleId="A970C2446AC04C44A24EDDB066439C87">
    <w:name w:val="A970C2446AC04C44A24EDDB066439C87"/>
    <w:rsid w:val="0088568B"/>
  </w:style>
  <w:style w:type="paragraph" w:customStyle="1" w:styleId="EF2AC4AC3E6545148CA837B413F02B4A">
    <w:name w:val="EF2AC4AC3E6545148CA837B413F02B4A"/>
    <w:rsid w:val="0088568B"/>
  </w:style>
  <w:style w:type="paragraph" w:customStyle="1" w:styleId="2BE078A4D87A42AE90F594E3405E0A7D">
    <w:name w:val="2BE078A4D87A42AE90F594E3405E0A7D"/>
    <w:rsid w:val="0088568B"/>
  </w:style>
  <w:style w:type="paragraph" w:customStyle="1" w:styleId="7633616C18664659A5A654302D0B85C4">
    <w:name w:val="7633616C18664659A5A654302D0B85C4"/>
    <w:rsid w:val="0088568B"/>
  </w:style>
  <w:style w:type="paragraph" w:customStyle="1" w:styleId="5E305B0B317946AF9A5D0DB61E6F21ED">
    <w:name w:val="5E305B0B317946AF9A5D0DB61E6F21ED"/>
    <w:rsid w:val="0088568B"/>
  </w:style>
  <w:style w:type="paragraph" w:customStyle="1" w:styleId="BBDE3470E21E4981ADF2017A0DACDE1E">
    <w:name w:val="BBDE3470E21E4981ADF2017A0DACDE1E"/>
    <w:rsid w:val="0088568B"/>
  </w:style>
  <w:style w:type="paragraph" w:customStyle="1" w:styleId="413D773EACDA423A936EBA09F9BAF0DE">
    <w:name w:val="413D773EACDA423A936EBA09F9BAF0DE"/>
    <w:rsid w:val="0088568B"/>
  </w:style>
  <w:style w:type="paragraph" w:customStyle="1" w:styleId="07A2898208864FD18A60820634386CF8">
    <w:name w:val="07A2898208864FD18A60820634386CF8"/>
    <w:rsid w:val="0088568B"/>
  </w:style>
  <w:style w:type="paragraph" w:customStyle="1" w:styleId="DCF82C2546D5490C91CBD6E0D334D24F">
    <w:name w:val="DCF82C2546D5490C91CBD6E0D334D24F"/>
    <w:rsid w:val="0088568B"/>
  </w:style>
  <w:style w:type="paragraph" w:customStyle="1" w:styleId="1891220D33104CA285BBFB7E9FE53313">
    <w:name w:val="1891220D33104CA285BBFB7E9FE53313"/>
    <w:rsid w:val="0088568B"/>
  </w:style>
  <w:style w:type="paragraph" w:customStyle="1" w:styleId="3044A2D6102247649A82AA2AC87EC31C">
    <w:name w:val="3044A2D6102247649A82AA2AC87EC31C"/>
    <w:rsid w:val="0088568B"/>
  </w:style>
  <w:style w:type="paragraph" w:customStyle="1" w:styleId="18042068FA2F42AABB77C8A51CAD81DD">
    <w:name w:val="18042068FA2F42AABB77C8A51CAD81DD"/>
    <w:rsid w:val="0088568B"/>
  </w:style>
  <w:style w:type="paragraph" w:customStyle="1" w:styleId="5FFA56D32956473CAC592084800060E5">
    <w:name w:val="5FFA56D32956473CAC592084800060E5"/>
    <w:rsid w:val="0088568B"/>
  </w:style>
  <w:style w:type="paragraph" w:customStyle="1" w:styleId="CF5B6F72A5724B5EA1B487823AAFB7DF">
    <w:name w:val="CF5B6F72A5724B5EA1B487823AAFB7DF"/>
    <w:rsid w:val="0088568B"/>
  </w:style>
  <w:style w:type="paragraph" w:customStyle="1" w:styleId="6E6D7BFECAD0425DAB682485843E8125">
    <w:name w:val="6E6D7BFECAD0425DAB682485843E8125"/>
    <w:rsid w:val="0088568B"/>
  </w:style>
  <w:style w:type="paragraph" w:customStyle="1" w:styleId="8CBE422ED4D94D66BA2E66190EF9C610">
    <w:name w:val="8CBE422ED4D94D66BA2E66190EF9C610"/>
    <w:rsid w:val="0088568B"/>
  </w:style>
  <w:style w:type="paragraph" w:customStyle="1" w:styleId="0E7D85AF50DF447497D951196A0EA731">
    <w:name w:val="0E7D85AF50DF447497D951196A0EA731"/>
    <w:rsid w:val="0088568B"/>
  </w:style>
  <w:style w:type="paragraph" w:customStyle="1" w:styleId="BAA9F12928F24662AF0E811624F532B3">
    <w:name w:val="BAA9F12928F24662AF0E811624F532B3"/>
    <w:rsid w:val="0088568B"/>
  </w:style>
  <w:style w:type="paragraph" w:customStyle="1" w:styleId="C7E07BE91A0349D89870FC38A794DF91">
    <w:name w:val="C7E07BE91A0349D89870FC38A794DF91"/>
    <w:rsid w:val="004E76B4"/>
  </w:style>
  <w:style w:type="paragraph" w:customStyle="1" w:styleId="A9A7FEE3CF344042881B981F5F31AADC">
    <w:name w:val="A9A7FEE3CF344042881B981F5F31AADC"/>
    <w:rsid w:val="0088568B"/>
  </w:style>
  <w:style w:type="paragraph" w:customStyle="1" w:styleId="499246F436C14BE7981CF606DB6311C0">
    <w:name w:val="499246F436C14BE7981CF606DB6311C0"/>
    <w:rsid w:val="0088568B"/>
  </w:style>
  <w:style w:type="paragraph" w:customStyle="1" w:styleId="EF9D32B2D8B940C293786334F31022E5">
    <w:name w:val="EF9D32B2D8B940C293786334F31022E5"/>
    <w:rsid w:val="0088568B"/>
  </w:style>
  <w:style w:type="paragraph" w:customStyle="1" w:styleId="0573E7C4EDA6438DB1B4C096E6C3DE87">
    <w:name w:val="0573E7C4EDA6438DB1B4C096E6C3DE87"/>
    <w:rsid w:val="0088568B"/>
  </w:style>
  <w:style w:type="paragraph" w:customStyle="1" w:styleId="B6B05E5D58FD4A5CAEAF9352E0A151A5">
    <w:name w:val="B6B05E5D58FD4A5CAEAF9352E0A151A5"/>
    <w:rsid w:val="0088568B"/>
  </w:style>
  <w:style w:type="paragraph" w:customStyle="1" w:styleId="53F6EF7A14E848CC873D06305D00B7EC">
    <w:name w:val="53F6EF7A14E848CC873D06305D00B7EC"/>
    <w:rsid w:val="0088568B"/>
  </w:style>
  <w:style w:type="paragraph" w:customStyle="1" w:styleId="40A5C6F3C8E5409F9F2D5BAC374EBE39">
    <w:name w:val="40A5C6F3C8E5409F9F2D5BAC374EBE39"/>
    <w:rsid w:val="0088568B"/>
  </w:style>
  <w:style w:type="paragraph" w:customStyle="1" w:styleId="149FEBA7B56246648CD7775F7FB03FE4">
    <w:name w:val="149FEBA7B56246648CD7775F7FB03FE4"/>
    <w:rsid w:val="0088568B"/>
  </w:style>
  <w:style w:type="paragraph" w:customStyle="1" w:styleId="8B565CDD516F4CE188E584C9E1EEC77A">
    <w:name w:val="8B565CDD516F4CE188E584C9E1EEC77A"/>
    <w:rsid w:val="0088568B"/>
  </w:style>
  <w:style w:type="paragraph" w:customStyle="1" w:styleId="0A3DBEBF14FF4993AA29539D6C5322F2">
    <w:name w:val="0A3DBEBF14FF4993AA29539D6C5322F2"/>
    <w:rsid w:val="0088568B"/>
  </w:style>
  <w:style w:type="paragraph" w:customStyle="1" w:styleId="9A99B023C6DB41618D7AF1A0358402D9">
    <w:name w:val="9A99B023C6DB41618D7AF1A0358402D9"/>
    <w:rsid w:val="0088568B"/>
  </w:style>
  <w:style w:type="paragraph" w:customStyle="1" w:styleId="4C526849ACD74D0DBF0640361EDEB7FA">
    <w:name w:val="4C526849ACD74D0DBF0640361EDEB7FA"/>
    <w:rsid w:val="0088568B"/>
  </w:style>
  <w:style w:type="paragraph" w:customStyle="1" w:styleId="0F6C6638C89F466599B0BBF99D1D75FE">
    <w:name w:val="0F6C6638C89F466599B0BBF99D1D75FE"/>
    <w:rsid w:val="0088568B"/>
  </w:style>
  <w:style w:type="paragraph" w:customStyle="1" w:styleId="9995FF0C057A4128AA858878DE46C42D">
    <w:name w:val="9995FF0C057A4128AA858878DE46C42D"/>
    <w:rsid w:val="0088568B"/>
  </w:style>
  <w:style w:type="paragraph" w:customStyle="1" w:styleId="2E8D2B4778AC431C98A945254E4B22B9">
    <w:name w:val="2E8D2B4778AC431C98A945254E4B22B9"/>
    <w:rsid w:val="0088568B"/>
  </w:style>
  <w:style w:type="paragraph" w:customStyle="1" w:styleId="0229A7FF392C4207917851E6B25407FB">
    <w:name w:val="0229A7FF392C4207917851E6B25407FB"/>
    <w:rsid w:val="0088568B"/>
  </w:style>
  <w:style w:type="paragraph" w:customStyle="1" w:styleId="52812D765902488193EABA1CD4C26525">
    <w:name w:val="52812D765902488193EABA1CD4C26525"/>
    <w:rsid w:val="0088568B"/>
  </w:style>
  <w:style w:type="paragraph" w:customStyle="1" w:styleId="F2C38B2419D14417BCA99E57F1156EFE">
    <w:name w:val="F2C38B2419D14417BCA99E57F1156EFE"/>
    <w:rsid w:val="0088568B"/>
  </w:style>
  <w:style w:type="paragraph" w:customStyle="1" w:styleId="D2A95A6E88C44DAF9EC9E302BD74D3BD">
    <w:name w:val="D2A95A6E88C44DAF9EC9E302BD74D3BD"/>
    <w:rsid w:val="0088568B"/>
  </w:style>
  <w:style w:type="paragraph" w:customStyle="1" w:styleId="C43D3D5CE2944D46A4AF8474F63B58EF">
    <w:name w:val="C43D3D5CE2944D46A4AF8474F63B58EF"/>
    <w:rsid w:val="0088568B"/>
  </w:style>
  <w:style w:type="paragraph" w:customStyle="1" w:styleId="6EBED5F7A8564E99AEEB5310930F7A37">
    <w:name w:val="6EBED5F7A8564E99AEEB5310930F7A37"/>
    <w:rsid w:val="0088568B"/>
  </w:style>
  <w:style w:type="paragraph" w:customStyle="1" w:styleId="08FD48FEBDCA403EA4D144FCC8F8AF50">
    <w:name w:val="08FD48FEBDCA403EA4D144FCC8F8AF50"/>
    <w:rsid w:val="0088568B"/>
  </w:style>
  <w:style w:type="paragraph" w:customStyle="1" w:styleId="D67CCE374F374E0292BF3CDA8597FEF3">
    <w:name w:val="D67CCE374F374E0292BF3CDA8597FEF3"/>
    <w:rsid w:val="0088568B"/>
  </w:style>
  <w:style w:type="paragraph" w:customStyle="1" w:styleId="8F60C3A760BA40DCB61E3703B60862EB">
    <w:name w:val="8F60C3A760BA40DCB61E3703B60862EB"/>
    <w:rsid w:val="0088568B"/>
  </w:style>
  <w:style w:type="paragraph" w:customStyle="1" w:styleId="EB743699CA1247C6B2B58A0F022BF89A">
    <w:name w:val="EB743699CA1247C6B2B58A0F022BF89A"/>
    <w:rsid w:val="0088568B"/>
  </w:style>
  <w:style w:type="paragraph" w:customStyle="1" w:styleId="CB8F7894C5554751905520624AF414C8">
    <w:name w:val="CB8F7894C5554751905520624AF414C8"/>
    <w:rsid w:val="0088568B"/>
  </w:style>
  <w:style w:type="paragraph" w:customStyle="1" w:styleId="03CFE0172F534A89BA8725C42EC249FA">
    <w:name w:val="03CFE0172F534A89BA8725C42EC249FA"/>
    <w:rsid w:val="0088568B"/>
  </w:style>
  <w:style w:type="paragraph" w:customStyle="1" w:styleId="6CE6E195CCAB4CACA1DF86CC917D2416">
    <w:name w:val="6CE6E195CCAB4CACA1DF86CC917D2416"/>
    <w:rsid w:val="0088568B"/>
  </w:style>
  <w:style w:type="paragraph" w:customStyle="1" w:styleId="0217F50A29C6423C979920DFB8A54D55">
    <w:name w:val="0217F50A29C6423C979920DFB8A54D55"/>
    <w:rsid w:val="0088568B"/>
  </w:style>
  <w:style w:type="paragraph" w:customStyle="1" w:styleId="F1C3929B10B446608D3209D952C5EF61">
    <w:name w:val="F1C3929B10B446608D3209D952C5EF61"/>
    <w:rsid w:val="0088568B"/>
  </w:style>
  <w:style w:type="paragraph" w:customStyle="1" w:styleId="B7031F2E1A2F43B1B88499B020E59C93">
    <w:name w:val="B7031F2E1A2F43B1B88499B020E59C93"/>
    <w:rsid w:val="0088568B"/>
  </w:style>
  <w:style w:type="paragraph" w:customStyle="1" w:styleId="0E0998D4334F447AAA39E1017415B715">
    <w:name w:val="0E0998D4334F447AAA39E1017415B715"/>
    <w:rsid w:val="0088568B"/>
  </w:style>
  <w:style w:type="paragraph" w:customStyle="1" w:styleId="322DC7F2AE66478A9B1E8DFA6F87F348">
    <w:name w:val="322DC7F2AE66478A9B1E8DFA6F87F348"/>
    <w:rsid w:val="0088568B"/>
  </w:style>
  <w:style w:type="paragraph" w:customStyle="1" w:styleId="8EFE0E62C731450CA7233B732FD3FDF3">
    <w:name w:val="8EFE0E62C731450CA7233B732FD3FDF3"/>
    <w:rsid w:val="0088568B"/>
  </w:style>
  <w:style w:type="paragraph" w:customStyle="1" w:styleId="08504D5E664648B6AA2644625A03A0D7">
    <w:name w:val="08504D5E664648B6AA2644625A03A0D7"/>
    <w:rsid w:val="0088568B"/>
  </w:style>
  <w:style w:type="paragraph" w:customStyle="1" w:styleId="C82C9B84CE664512B5D25223679D85D1">
    <w:name w:val="C82C9B84CE664512B5D25223679D85D1"/>
    <w:rsid w:val="0088568B"/>
  </w:style>
  <w:style w:type="paragraph" w:customStyle="1" w:styleId="81BD61CB286D4A28883FC566DC05BEE2">
    <w:name w:val="81BD61CB286D4A28883FC566DC05BEE2"/>
    <w:rsid w:val="0088568B"/>
  </w:style>
  <w:style w:type="paragraph" w:customStyle="1" w:styleId="6208E66D8220441EBF59446F52DAE973">
    <w:name w:val="6208E66D8220441EBF59446F52DAE973"/>
    <w:rsid w:val="0088568B"/>
  </w:style>
  <w:style w:type="paragraph" w:customStyle="1" w:styleId="225B972073D04589A571954C4E1EFC83">
    <w:name w:val="225B972073D04589A571954C4E1EFC83"/>
    <w:rsid w:val="0088568B"/>
  </w:style>
  <w:style w:type="paragraph" w:customStyle="1" w:styleId="6F3667A772694C9E8E5D5A3A3B6D535A">
    <w:name w:val="6F3667A772694C9E8E5D5A3A3B6D535A"/>
    <w:rsid w:val="0088568B"/>
  </w:style>
  <w:style w:type="paragraph" w:customStyle="1" w:styleId="D8DDE364C39042FC83D6A9B892F53644">
    <w:name w:val="D8DDE364C39042FC83D6A9B892F53644"/>
    <w:rsid w:val="0088568B"/>
  </w:style>
  <w:style w:type="paragraph" w:customStyle="1" w:styleId="91FF3106A8524E58956ED76A335C1AB9">
    <w:name w:val="91FF3106A8524E58956ED76A335C1AB9"/>
    <w:rsid w:val="0088568B"/>
  </w:style>
  <w:style w:type="paragraph" w:customStyle="1" w:styleId="C19F0F069C38470CA8FB724E74F43B5D">
    <w:name w:val="C19F0F069C38470CA8FB724E74F43B5D"/>
    <w:rsid w:val="0088568B"/>
  </w:style>
  <w:style w:type="paragraph" w:customStyle="1" w:styleId="0D6E5F06CCA142C0802FFBCDE9A17CA3">
    <w:name w:val="0D6E5F06CCA142C0802FFBCDE9A17CA3"/>
    <w:rsid w:val="0088568B"/>
  </w:style>
  <w:style w:type="paragraph" w:customStyle="1" w:styleId="F1B23E1B028744399CF78D953115AFE4">
    <w:name w:val="F1B23E1B028744399CF78D953115AFE4"/>
    <w:rsid w:val="0088568B"/>
  </w:style>
  <w:style w:type="paragraph" w:customStyle="1" w:styleId="8F06E505F2824C9E8070C9325C6CEBA0">
    <w:name w:val="8F06E505F2824C9E8070C9325C6CEBA0"/>
    <w:rsid w:val="0088568B"/>
  </w:style>
  <w:style w:type="paragraph" w:customStyle="1" w:styleId="0302E230DCC94043B76454A66FD89F08">
    <w:name w:val="0302E230DCC94043B76454A66FD89F08"/>
    <w:rsid w:val="0088568B"/>
  </w:style>
  <w:style w:type="paragraph" w:customStyle="1" w:styleId="38966DCE42A14796B1B0E54078FE0CDA">
    <w:name w:val="38966DCE42A14796B1B0E54078FE0CDA"/>
    <w:rsid w:val="0088568B"/>
  </w:style>
  <w:style w:type="paragraph" w:customStyle="1" w:styleId="95888DCC62E44C6CB47C26C5FB409622">
    <w:name w:val="95888DCC62E44C6CB47C26C5FB409622"/>
    <w:rsid w:val="0088568B"/>
  </w:style>
  <w:style w:type="paragraph" w:customStyle="1" w:styleId="5F890854A8C042D8AE063A55B91FB912">
    <w:name w:val="5F890854A8C042D8AE063A55B91FB912"/>
    <w:rsid w:val="0088568B"/>
  </w:style>
  <w:style w:type="paragraph" w:customStyle="1" w:styleId="136141CD0201421C9348D04A0CFC7A56">
    <w:name w:val="136141CD0201421C9348D04A0CFC7A56"/>
    <w:rsid w:val="0088568B"/>
  </w:style>
  <w:style w:type="paragraph" w:customStyle="1" w:styleId="2E24AD3938164DA48D2AB381209023F8">
    <w:name w:val="2E24AD3938164DA48D2AB381209023F8"/>
    <w:rsid w:val="0088568B"/>
  </w:style>
  <w:style w:type="paragraph" w:customStyle="1" w:styleId="99B5E7F3DD0947DD984238215ABEFF53">
    <w:name w:val="99B5E7F3DD0947DD984238215ABEFF53"/>
    <w:rsid w:val="0088568B"/>
  </w:style>
  <w:style w:type="paragraph" w:customStyle="1" w:styleId="A9B4CF737D434CCCA59450C120249A0D">
    <w:name w:val="A9B4CF737D434CCCA59450C120249A0D"/>
    <w:rsid w:val="0088568B"/>
  </w:style>
  <w:style w:type="paragraph" w:customStyle="1" w:styleId="94AAE299B363472E8754AC8B3932EA32">
    <w:name w:val="94AAE299B363472E8754AC8B3932EA32"/>
    <w:rsid w:val="004E76B4"/>
  </w:style>
  <w:style w:type="paragraph" w:customStyle="1" w:styleId="8E28A2F7A3494E9CB1488327873A7BBE">
    <w:name w:val="8E28A2F7A3494E9CB1488327873A7BBE"/>
    <w:rsid w:val="0088568B"/>
  </w:style>
  <w:style w:type="paragraph" w:customStyle="1" w:styleId="485C998859E64399A0EC648E55C6DE36">
    <w:name w:val="485C998859E64399A0EC648E55C6DE36"/>
    <w:rsid w:val="0088568B"/>
  </w:style>
  <w:style w:type="paragraph" w:customStyle="1" w:styleId="FAFB6925E725470486309477338DAD06">
    <w:name w:val="FAFB6925E725470486309477338DAD06"/>
    <w:rsid w:val="0088568B"/>
  </w:style>
  <w:style w:type="paragraph" w:customStyle="1" w:styleId="4865FAB9E519432AB067158E8E83319A">
    <w:name w:val="4865FAB9E519432AB067158E8E83319A"/>
    <w:rsid w:val="0088568B"/>
  </w:style>
  <w:style w:type="paragraph" w:customStyle="1" w:styleId="1DB23CC0F49148DE9B8C6895748ED7B8">
    <w:name w:val="1DB23CC0F49148DE9B8C6895748ED7B8"/>
    <w:rsid w:val="0088568B"/>
  </w:style>
  <w:style w:type="paragraph" w:customStyle="1" w:styleId="F1DB69227F6342FF8AE108F276C4A28E">
    <w:name w:val="F1DB69227F6342FF8AE108F276C4A28E"/>
    <w:rsid w:val="0088568B"/>
  </w:style>
  <w:style w:type="paragraph" w:customStyle="1" w:styleId="7476ED880F624F6394135603C3F4E692">
    <w:name w:val="7476ED880F624F6394135603C3F4E692"/>
    <w:rsid w:val="0088568B"/>
  </w:style>
  <w:style w:type="paragraph" w:customStyle="1" w:styleId="6773BF47131F42A695C547DD37ABECAA">
    <w:name w:val="6773BF47131F42A695C547DD37ABECAA"/>
    <w:rsid w:val="0088568B"/>
  </w:style>
  <w:style w:type="paragraph" w:customStyle="1" w:styleId="6384401255504A11A2B9DCAFA55A9346">
    <w:name w:val="6384401255504A11A2B9DCAFA55A9346"/>
    <w:rsid w:val="0088568B"/>
  </w:style>
  <w:style w:type="paragraph" w:customStyle="1" w:styleId="F2E6DE61D5DE4EF6BA9A01B43E4403D2">
    <w:name w:val="F2E6DE61D5DE4EF6BA9A01B43E4403D2"/>
    <w:rsid w:val="004E76B4"/>
  </w:style>
  <w:style w:type="paragraph" w:customStyle="1" w:styleId="D0E03D6CDA05432BBC47EDC36A8FF1F1">
    <w:name w:val="D0E03D6CDA05432BBC47EDC36A8FF1F1"/>
    <w:rsid w:val="004E76B4"/>
  </w:style>
  <w:style w:type="paragraph" w:customStyle="1" w:styleId="D5175FDAEEE645CD8A793502396FEC84">
    <w:name w:val="D5175FDAEEE645CD8A793502396FEC84"/>
    <w:rsid w:val="004E76B4"/>
  </w:style>
  <w:style w:type="paragraph" w:customStyle="1" w:styleId="35F1E7957A374EAAA8315A696CA765A2">
    <w:name w:val="35F1E7957A374EAAA8315A696CA765A2"/>
    <w:rsid w:val="004E76B4"/>
  </w:style>
  <w:style w:type="paragraph" w:customStyle="1" w:styleId="DDE1F7138B9C405CA24CD809E38D11C9">
    <w:name w:val="DDE1F7138B9C405CA24CD809E38D11C9"/>
    <w:rsid w:val="004E76B4"/>
  </w:style>
  <w:style w:type="paragraph" w:customStyle="1" w:styleId="3B433A8A8FC74F02ACF3B566011310DD">
    <w:name w:val="3B433A8A8FC74F02ACF3B566011310DD"/>
    <w:rsid w:val="004E76B4"/>
  </w:style>
  <w:style w:type="paragraph" w:customStyle="1" w:styleId="ADA3E30062374D74A2790081A2E54704">
    <w:name w:val="ADA3E30062374D74A2790081A2E54704"/>
    <w:rsid w:val="004E76B4"/>
  </w:style>
  <w:style w:type="paragraph" w:customStyle="1" w:styleId="AB81F39745314216A1FA1E1989E19793">
    <w:name w:val="AB81F39745314216A1FA1E1989E19793"/>
    <w:rsid w:val="004E76B4"/>
  </w:style>
  <w:style w:type="paragraph" w:customStyle="1" w:styleId="16F2F9F674794888AA9379B30E6DD710">
    <w:name w:val="16F2F9F674794888AA9379B30E6DD710"/>
    <w:rsid w:val="004E76B4"/>
  </w:style>
  <w:style w:type="paragraph" w:customStyle="1" w:styleId="40B93FA2BAC04402A4C48DA6BFD77611">
    <w:name w:val="40B93FA2BAC04402A4C48DA6BFD77611"/>
    <w:rsid w:val="004E76B4"/>
  </w:style>
  <w:style w:type="paragraph" w:customStyle="1" w:styleId="6F7E7854930241208A797D08F73BD489">
    <w:name w:val="6F7E7854930241208A797D08F73BD489"/>
    <w:rsid w:val="004E76B4"/>
  </w:style>
  <w:style w:type="paragraph" w:customStyle="1" w:styleId="21E023BD624547E49593821E4AC22026">
    <w:name w:val="21E023BD624547E49593821E4AC22026"/>
    <w:rsid w:val="004E76B4"/>
  </w:style>
  <w:style w:type="paragraph" w:customStyle="1" w:styleId="5E34156BC2534CA19781D4E8F50899E0">
    <w:name w:val="5E34156BC2534CA19781D4E8F50899E0"/>
    <w:rsid w:val="004E76B4"/>
  </w:style>
  <w:style w:type="paragraph" w:customStyle="1" w:styleId="31E8180D0E7042CE812A86A2651863B5">
    <w:name w:val="31E8180D0E7042CE812A86A2651863B5"/>
    <w:rsid w:val="004E76B4"/>
  </w:style>
  <w:style w:type="paragraph" w:customStyle="1" w:styleId="4E170D0794AE4545861D5DD18F6D6809">
    <w:name w:val="4E170D0794AE4545861D5DD18F6D6809"/>
    <w:rsid w:val="004E76B4"/>
  </w:style>
  <w:style w:type="paragraph" w:customStyle="1" w:styleId="BF6C6B7E5C41435AB4ADB2CDB0F4E7D4">
    <w:name w:val="BF6C6B7E5C41435AB4ADB2CDB0F4E7D4"/>
    <w:rsid w:val="004E76B4"/>
  </w:style>
  <w:style w:type="paragraph" w:customStyle="1" w:styleId="1D880D66C5C74D02A3CC885407CA296C">
    <w:name w:val="1D880D66C5C74D02A3CC885407CA296C"/>
    <w:rsid w:val="004E76B4"/>
  </w:style>
  <w:style w:type="paragraph" w:customStyle="1" w:styleId="255CF5E4B1744031BD36EF7501D51C78">
    <w:name w:val="255CF5E4B1744031BD36EF7501D51C78"/>
    <w:rsid w:val="004E76B4"/>
  </w:style>
  <w:style w:type="paragraph" w:customStyle="1" w:styleId="9A5443A0917C4F8E97CDBBE85F1931D9">
    <w:name w:val="9A5443A0917C4F8E97CDBBE85F1931D9"/>
    <w:rsid w:val="004E76B4"/>
  </w:style>
  <w:style w:type="paragraph" w:customStyle="1" w:styleId="69ED8EB51AC14C51B50EA5E03F6318C3">
    <w:name w:val="69ED8EB51AC14C51B50EA5E03F6318C3"/>
    <w:rsid w:val="004E76B4"/>
  </w:style>
  <w:style w:type="paragraph" w:customStyle="1" w:styleId="4485541FE4834FE4BA981475FC8712DB">
    <w:name w:val="4485541FE4834FE4BA981475FC8712DB"/>
    <w:rsid w:val="004E76B4"/>
  </w:style>
  <w:style w:type="paragraph" w:customStyle="1" w:styleId="A0A263C1845946638F0D305B493105B6">
    <w:name w:val="A0A263C1845946638F0D305B493105B6"/>
    <w:rsid w:val="004E76B4"/>
  </w:style>
  <w:style w:type="paragraph" w:customStyle="1" w:styleId="AEF5AD7E429C4D64AECC23F31D79BE2A">
    <w:name w:val="AEF5AD7E429C4D64AECC23F31D79BE2A"/>
    <w:rsid w:val="004E76B4"/>
  </w:style>
  <w:style w:type="paragraph" w:customStyle="1" w:styleId="72986820E3D249868A80B624DDC7667B">
    <w:name w:val="72986820E3D249868A80B624DDC7667B"/>
    <w:rsid w:val="004E76B4"/>
  </w:style>
  <w:style w:type="paragraph" w:customStyle="1" w:styleId="FAC687C9884D415480EB02DEC73C966E">
    <w:name w:val="FAC687C9884D415480EB02DEC73C966E"/>
    <w:rsid w:val="004E76B4"/>
  </w:style>
  <w:style w:type="paragraph" w:customStyle="1" w:styleId="30869DF3BF0C47ACB46C0D37B08024FF">
    <w:name w:val="30869DF3BF0C47ACB46C0D37B08024FF"/>
    <w:rsid w:val="004E76B4"/>
  </w:style>
  <w:style w:type="paragraph" w:customStyle="1" w:styleId="4E7B76258DBB426CBA9CD3C5A527F6E0">
    <w:name w:val="4E7B76258DBB426CBA9CD3C5A527F6E0"/>
    <w:rsid w:val="004E76B4"/>
  </w:style>
  <w:style w:type="paragraph" w:customStyle="1" w:styleId="2B411236729C454BA03461FA2A308D35">
    <w:name w:val="2B411236729C454BA03461FA2A308D35"/>
    <w:rsid w:val="004E76B4"/>
  </w:style>
  <w:style w:type="paragraph" w:customStyle="1" w:styleId="623F61965D6F4992982B325014B23B3F">
    <w:name w:val="623F61965D6F4992982B325014B23B3F"/>
    <w:rsid w:val="004E76B4"/>
  </w:style>
  <w:style w:type="paragraph" w:customStyle="1" w:styleId="C39A125C9D8F4CB0A80E1FBABBF09A2B">
    <w:name w:val="C39A125C9D8F4CB0A80E1FBABBF09A2B"/>
    <w:rsid w:val="004E76B4"/>
  </w:style>
  <w:style w:type="paragraph" w:customStyle="1" w:styleId="6245C185970A4E12A8B0E6E7E3CF1710">
    <w:name w:val="6245C185970A4E12A8B0E6E7E3CF1710"/>
    <w:rsid w:val="004E76B4"/>
  </w:style>
  <w:style w:type="paragraph" w:customStyle="1" w:styleId="D39C1978374B41B192E929F3A9EA574C">
    <w:name w:val="D39C1978374B41B192E929F3A9EA574C"/>
    <w:rsid w:val="004E76B4"/>
  </w:style>
  <w:style w:type="paragraph" w:customStyle="1" w:styleId="80C2128CB46A48339B39989068AC1116">
    <w:name w:val="80C2128CB46A48339B39989068AC1116"/>
    <w:rsid w:val="004E76B4"/>
  </w:style>
  <w:style w:type="paragraph" w:customStyle="1" w:styleId="91CC9EB151D548ED9735E1985007ABC5">
    <w:name w:val="91CC9EB151D548ED9735E1985007ABC5"/>
    <w:rsid w:val="004E76B4"/>
  </w:style>
  <w:style w:type="paragraph" w:customStyle="1" w:styleId="E575BF8E0B094579998C6A3EFF95D1CC">
    <w:name w:val="E575BF8E0B094579998C6A3EFF95D1CC"/>
    <w:rsid w:val="004E76B4"/>
  </w:style>
  <w:style w:type="paragraph" w:customStyle="1" w:styleId="515BFDB6B1444EDE94E9437266AA7A32">
    <w:name w:val="515BFDB6B1444EDE94E9437266AA7A32"/>
    <w:rsid w:val="004E76B4"/>
  </w:style>
  <w:style w:type="paragraph" w:customStyle="1" w:styleId="9B3A89B2313E4EE69E64CEE7D8EFC6F7">
    <w:name w:val="9B3A89B2313E4EE69E64CEE7D8EFC6F7"/>
    <w:rsid w:val="004E76B4"/>
  </w:style>
  <w:style w:type="paragraph" w:customStyle="1" w:styleId="BA7163D7D6384E1E88D9AF5BA0E3A427">
    <w:name w:val="BA7163D7D6384E1E88D9AF5BA0E3A427"/>
    <w:rsid w:val="004E76B4"/>
  </w:style>
  <w:style w:type="paragraph" w:customStyle="1" w:styleId="A98480F11CA54586A400E77265FEC33C">
    <w:name w:val="A98480F11CA54586A400E77265FEC33C"/>
    <w:rsid w:val="004E76B4"/>
  </w:style>
  <w:style w:type="paragraph" w:customStyle="1" w:styleId="227A170236B3480FBBFBDFADC873D0D6">
    <w:name w:val="227A170236B3480FBBFBDFADC873D0D6"/>
    <w:rsid w:val="004E76B4"/>
  </w:style>
  <w:style w:type="paragraph" w:customStyle="1" w:styleId="2C481955ACFD4623982447524E1D0D6D">
    <w:name w:val="2C481955ACFD4623982447524E1D0D6D"/>
    <w:rsid w:val="004E76B4"/>
  </w:style>
  <w:style w:type="paragraph" w:customStyle="1" w:styleId="3D529D3D861D48E5956624C3ADB198E4">
    <w:name w:val="3D529D3D861D48E5956624C3ADB198E4"/>
    <w:rsid w:val="004E76B4"/>
  </w:style>
  <w:style w:type="paragraph" w:customStyle="1" w:styleId="B20D1F134A9342889412418D43384D96">
    <w:name w:val="B20D1F134A9342889412418D43384D96"/>
    <w:rsid w:val="004E76B4"/>
  </w:style>
  <w:style w:type="paragraph" w:customStyle="1" w:styleId="4ABC6B5F03F84CE89153A1F2CE86A1AB">
    <w:name w:val="4ABC6B5F03F84CE89153A1F2CE86A1AB"/>
    <w:rsid w:val="004E76B4"/>
  </w:style>
  <w:style w:type="paragraph" w:customStyle="1" w:styleId="7D6CE51AB0C84A959B95FBBABCAFADB8">
    <w:name w:val="7D6CE51AB0C84A959B95FBBABCAFADB8"/>
    <w:rsid w:val="004E76B4"/>
  </w:style>
  <w:style w:type="paragraph" w:customStyle="1" w:styleId="33436A9FF74B4CE9AF612F2F44BD0E8B">
    <w:name w:val="33436A9FF74B4CE9AF612F2F44BD0E8B"/>
    <w:rsid w:val="004E76B4"/>
  </w:style>
  <w:style w:type="paragraph" w:customStyle="1" w:styleId="94117CC42FF14DE4BFB8D16D764A943D">
    <w:name w:val="94117CC42FF14DE4BFB8D16D764A943D"/>
    <w:rsid w:val="004E76B4"/>
  </w:style>
  <w:style w:type="paragraph" w:customStyle="1" w:styleId="3C21AF9721E847CB9031935E7896AF35">
    <w:name w:val="3C21AF9721E847CB9031935E7896AF35"/>
    <w:rsid w:val="004E76B4"/>
  </w:style>
  <w:style w:type="paragraph" w:customStyle="1" w:styleId="8DA2E97D19CF46F384C92401660652D2">
    <w:name w:val="8DA2E97D19CF46F384C92401660652D2"/>
    <w:rsid w:val="004E76B4"/>
  </w:style>
  <w:style w:type="paragraph" w:customStyle="1" w:styleId="27D236E2598344FC8B53782CEA1F75D8">
    <w:name w:val="27D236E2598344FC8B53782CEA1F75D8"/>
    <w:rsid w:val="004E76B4"/>
  </w:style>
  <w:style w:type="paragraph" w:customStyle="1" w:styleId="5F2AE981D8E24646846CEBA7A5A7F563">
    <w:name w:val="5F2AE981D8E24646846CEBA7A5A7F563"/>
    <w:rsid w:val="004E76B4"/>
  </w:style>
  <w:style w:type="paragraph" w:customStyle="1" w:styleId="94793C5234F7458089CF28CF454B918E">
    <w:name w:val="94793C5234F7458089CF28CF454B918E"/>
    <w:rsid w:val="004E76B4"/>
  </w:style>
  <w:style w:type="paragraph" w:customStyle="1" w:styleId="23214038BCAA4A42B336B5AD0288CDDA">
    <w:name w:val="23214038BCAA4A42B336B5AD0288CDDA"/>
    <w:rsid w:val="004E76B4"/>
  </w:style>
  <w:style w:type="paragraph" w:customStyle="1" w:styleId="29A41E1944784256A71D6B503C385407">
    <w:name w:val="29A41E1944784256A71D6B503C385407"/>
    <w:rsid w:val="004E76B4"/>
  </w:style>
  <w:style w:type="paragraph" w:customStyle="1" w:styleId="05E5381151D246F6B2B234752921C865">
    <w:name w:val="05E5381151D246F6B2B234752921C865"/>
    <w:rsid w:val="004E76B4"/>
  </w:style>
  <w:style w:type="paragraph" w:customStyle="1" w:styleId="C8A792C3B3474D4EB25B50371A192499">
    <w:name w:val="C8A792C3B3474D4EB25B50371A192499"/>
    <w:rsid w:val="004E76B4"/>
  </w:style>
  <w:style w:type="paragraph" w:customStyle="1" w:styleId="1066AC524B6E495F9127D6F402BD9205">
    <w:name w:val="1066AC524B6E495F9127D6F402BD9205"/>
    <w:rsid w:val="004E76B4"/>
  </w:style>
  <w:style w:type="paragraph" w:customStyle="1" w:styleId="3A906041469F4947977A290CFCD456AB">
    <w:name w:val="3A906041469F4947977A290CFCD456AB"/>
    <w:rsid w:val="004E76B4"/>
  </w:style>
  <w:style w:type="paragraph" w:customStyle="1" w:styleId="44DDD4AE66E245D3AE54B1A059ADB960">
    <w:name w:val="44DDD4AE66E245D3AE54B1A059ADB960"/>
    <w:rsid w:val="004E76B4"/>
  </w:style>
  <w:style w:type="paragraph" w:customStyle="1" w:styleId="6D07850A312F43A6AEA065A64043A89B">
    <w:name w:val="6D07850A312F43A6AEA065A64043A89B"/>
    <w:rsid w:val="004E76B4"/>
  </w:style>
  <w:style w:type="paragraph" w:customStyle="1" w:styleId="6C3B024781F644A78574C4DDDA8048D4">
    <w:name w:val="6C3B024781F644A78574C4DDDA8048D4"/>
    <w:rsid w:val="004E76B4"/>
  </w:style>
  <w:style w:type="paragraph" w:customStyle="1" w:styleId="B37C941A35284E5DB643C6DD77B75093">
    <w:name w:val="B37C941A35284E5DB643C6DD77B75093"/>
    <w:rsid w:val="004E76B4"/>
  </w:style>
  <w:style w:type="paragraph" w:customStyle="1" w:styleId="02BC240FE6B8445383BCE7F6571E7416">
    <w:name w:val="02BC240FE6B8445383BCE7F6571E7416"/>
    <w:rsid w:val="004E76B4"/>
  </w:style>
  <w:style w:type="paragraph" w:customStyle="1" w:styleId="1D2A5DF91A034BE4B86FC4A9CC0D0988">
    <w:name w:val="1D2A5DF91A034BE4B86FC4A9CC0D0988"/>
    <w:rsid w:val="004E76B4"/>
  </w:style>
  <w:style w:type="paragraph" w:customStyle="1" w:styleId="82F0ABC78EF44912A74E9682BC11D11D">
    <w:name w:val="82F0ABC78EF44912A74E9682BC11D11D"/>
    <w:rsid w:val="004E76B4"/>
  </w:style>
  <w:style w:type="paragraph" w:customStyle="1" w:styleId="F7D3600BA03C4B3BB3DFBC50B8BE0F48">
    <w:name w:val="F7D3600BA03C4B3BB3DFBC50B8BE0F48"/>
    <w:rsid w:val="004E76B4"/>
  </w:style>
  <w:style w:type="paragraph" w:customStyle="1" w:styleId="6AACB34E155444D39F77A95D7243600F">
    <w:name w:val="6AACB34E155444D39F77A95D7243600F"/>
    <w:rsid w:val="004E76B4"/>
  </w:style>
  <w:style w:type="paragraph" w:customStyle="1" w:styleId="DD70A182557346989DE2262057607B9C">
    <w:name w:val="DD70A182557346989DE2262057607B9C"/>
    <w:rsid w:val="004E76B4"/>
  </w:style>
  <w:style w:type="paragraph" w:customStyle="1" w:styleId="7DB62C666D18474485FB69CE9D1F1825">
    <w:name w:val="7DB62C666D18474485FB69CE9D1F1825"/>
    <w:rsid w:val="004E76B4"/>
  </w:style>
  <w:style w:type="paragraph" w:customStyle="1" w:styleId="DED02B71A5B14DD2ACA6B6DD49ACA393">
    <w:name w:val="DED02B71A5B14DD2ACA6B6DD49ACA393"/>
    <w:rsid w:val="004E76B4"/>
  </w:style>
  <w:style w:type="paragraph" w:customStyle="1" w:styleId="CED3A7F21C7343498609BC3360F6E0CE">
    <w:name w:val="CED3A7F21C7343498609BC3360F6E0CE"/>
    <w:rsid w:val="004E76B4"/>
  </w:style>
  <w:style w:type="paragraph" w:customStyle="1" w:styleId="D07732F69C0C4F36846A9EC755CB086C">
    <w:name w:val="D07732F69C0C4F36846A9EC755CB086C"/>
    <w:rsid w:val="004E76B4"/>
  </w:style>
  <w:style w:type="paragraph" w:customStyle="1" w:styleId="11DDC1FE9681467FA304B5A0100ED029">
    <w:name w:val="11DDC1FE9681467FA304B5A0100ED029"/>
    <w:rsid w:val="004E76B4"/>
  </w:style>
  <w:style w:type="paragraph" w:customStyle="1" w:styleId="95FA34892A7C40589AB0AF29982BC490">
    <w:name w:val="95FA34892A7C40589AB0AF29982BC490"/>
    <w:rsid w:val="004E76B4"/>
  </w:style>
  <w:style w:type="paragraph" w:customStyle="1" w:styleId="0DCE74063CE84477BF5FD9BA217862CC">
    <w:name w:val="0DCE74063CE84477BF5FD9BA217862CC"/>
    <w:rsid w:val="004E76B4"/>
  </w:style>
  <w:style w:type="paragraph" w:customStyle="1" w:styleId="2F5142B9907A47D1A847F21159F75588">
    <w:name w:val="2F5142B9907A47D1A847F21159F75588"/>
    <w:rsid w:val="004E76B4"/>
  </w:style>
  <w:style w:type="paragraph" w:customStyle="1" w:styleId="F589531E0CB74D2499ADAB890341F1E2">
    <w:name w:val="F589531E0CB74D2499ADAB890341F1E2"/>
    <w:rsid w:val="004E76B4"/>
  </w:style>
  <w:style w:type="paragraph" w:customStyle="1" w:styleId="7EB0B06FE02242A59C85C9DCBFB67305">
    <w:name w:val="7EB0B06FE02242A59C85C9DCBFB67305"/>
    <w:rsid w:val="004E76B4"/>
  </w:style>
  <w:style w:type="paragraph" w:customStyle="1" w:styleId="57C7266B37A445BF9ED48C05C175D700">
    <w:name w:val="57C7266B37A445BF9ED48C05C175D700"/>
    <w:rsid w:val="004E76B4"/>
  </w:style>
  <w:style w:type="paragraph" w:customStyle="1" w:styleId="39D94ED928164EDCB7B01CF0C5F1F3ED">
    <w:name w:val="39D94ED928164EDCB7B01CF0C5F1F3ED"/>
    <w:rsid w:val="004E76B4"/>
  </w:style>
  <w:style w:type="paragraph" w:customStyle="1" w:styleId="D8BA357930334FBC9DC26791A82BD654">
    <w:name w:val="D8BA357930334FBC9DC26791A82BD654"/>
    <w:rsid w:val="004E76B4"/>
  </w:style>
  <w:style w:type="paragraph" w:customStyle="1" w:styleId="5C013175328C4D6383612CB3A81C97B9">
    <w:name w:val="5C013175328C4D6383612CB3A81C97B9"/>
    <w:rsid w:val="004E76B4"/>
  </w:style>
  <w:style w:type="paragraph" w:customStyle="1" w:styleId="7FA5271C9E7B453AA34DA57C3CA4522D">
    <w:name w:val="7FA5271C9E7B453AA34DA57C3CA4522D"/>
    <w:rsid w:val="004E76B4"/>
  </w:style>
  <w:style w:type="paragraph" w:customStyle="1" w:styleId="32DDD7F5386C4620BE0853264AB2EA09">
    <w:name w:val="32DDD7F5386C4620BE0853264AB2EA09"/>
    <w:rsid w:val="004E76B4"/>
  </w:style>
  <w:style w:type="paragraph" w:customStyle="1" w:styleId="70018FAF81B747C4A3B51F9E0C6E29E6">
    <w:name w:val="70018FAF81B747C4A3B51F9E0C6E29E6"/>
    <w:rsid w:val="004E76B4"/>
  </w:style>
  <w:style w:type="paragraph" w:customStyle="1" w:styleId="0CFF387F75D74020A695DDBD17C5E9B5">
    <w:name w:val="0CFF387F75D74020A695DDBD17C5E9B5"/>
    <w:rsid w:val="004E76B4"/>
  </w:style>
  <w:style w:type="paragraph" w:customStyle="1" w:styleId="62F906EDA3794FACAFB73B535B0C4DF4">
    <w:name w:val="62F906EDA3794FACAFB73B535B0C4DF4"/>
    <w:rsid w:val="004E76B4"/>
  </w:style>
  <w:style w:type="paragraph" w:customStyle="1" w:styleId="4570CEBC48B34B64827DD126BB83E01F">
    <w:name w:val="4570CEBC48B34B64827DD126BB83E01F"/>
    <w:rsid w:val="00A434BB"/>
  </w:style>
  <w:style w:type="paragraph" w:customStyle="1" w:styleId="90516E5BC02B4D37A407A2C4BB9002E5">
    <w:name w:val="90516E5BC02B4D37A407A2C4BB9002E5"/>
    <w:rsid w:val="00A434BB"/>
  </w:style>
  <w:style w:type="paragraph" w:customStyle="1" w:styleId="F7E6EF4C37B74E1A809840B8EA62D800">
    <w:name w:val="F7E6EF4C37B74E1A809840B8EA62D800"/>
  </w:style>
  <w:style w:type="paragraph" w:customStyle="1" w:styleId="839AE0B8CEFA40B7B25EB4775E6E1337">
    <w:name w:val="839AE0B8CEFA40B7B25EB4775E6E1337"/>
  </w:style>
  <w:style w:type="paragraph" w:customStyle="1" w:styleId="BBB6EA1C6F8B4764A5A7263E417B6F0D">
    <w:name w:val="BBB6EA1C6F8B4764A5A7263E417B6F0D"/>
  </w:style>
  <w:style w:type="paragraph" w:customStyle="1" w:styleId="27F6062163DC41AF90D067B935496344">
    <w:name w:val="27F6062163DC41AF90D067B935496344"/>
  </w:style>
  <w:style w:type="paragraph" w:customStyle="1" w:styleId="0B5075E0B4AB440AB97DE3886C00029B">
    <w:name w:val="0B5075E0B4AB440AB97DE3886C00029B"/>
  </w:style>
  <w:style w:type="paragraph" w:customStyle="1" w:styleId="FCA07647AC8644A2A86A8651F2A8188E">
    <w:name w:val="FCA07647AC8644A2A86A8651F2A8188E"/>
  </w:style>
  <w:style w:type="paragraph" w:customStyle="1" w:styleId="347FF1696983458294E47AA885BDAC25">
    <w:name w:val="347FF1696983458294E47AA885BDAC25"/>
  </w:style>
  <w:style w:type="paragraph" w:customStyle="1" w:styleId="194456BF0FF74193A152343C86A29ABE">
    <w:name w:val="194456BF0FF74193A152343C86A29ABE"/>
  </w:style>
  <w:style w:type="paragraph" w:customStyle="1" w:styleId="E1BE0C8C7020447EB147EB1A19DF7230">
    <w:name w:val="E1BE0C8C7020447EB147EB1A19DF7230"/>
  </w:style>
  <w:style w:type="paragraph" w:customStyle="1" w:styleId="5461737E4D5B4977819FFB71E1808FE0">
    <w:name w:val="5461737E4D5B4977819FFB71E1808FE0"/>
  </w:style>
  <w:style w:type="paragraph" w:customStyle="1" w:styleId="DBE125D660024C0A9069C04416AA99C5">
    <w:name w:val="DBE125D660024C0A9069C04416AA99C5"/>
  </w:style>
  <w:style w:type="paragraph" w:customStyle="1" w:styleId="9F74EA8EB6754530A9FC24D00A55E84C">
    <w:name w:val="9F74EA8EB6754530A9FC24D00A55E84C"/>
  </w:style>
  <w:style w:type="paragraph" w:customStyle="1" w:styleId="2DD9E334D32E4F3593600359286064C2">
    <w:name w:val="2DD9E334D32E4F3593600359286064C2"/>
  </w:style>
  <w:style w:type="paragraph" w:customStyle="1" w:styleId="65AF3075DAE74C18BF663E3EB39ACDCE">
    <w:name w:val="65AF3075DAE74C18BF663E3EB39ACDCE"/>
  </w:style>
  <w:style w:type="paragraph" w:customStyle="1" w:styleId="37C413FAA6A6456BBB95966FFBED3682">
    <w:name w:val="37C413FAA6A6456BBB95966FFBED3682"/>
  </w:style>
  <w:style w:type="paragraph" w:customStyle="1" w:styleId="0F5598BCB2784E5583E999CC5AFBEFF5">
    <w:name w:val="0F5598BCB2784E5583E999CC5AFBEFF5"/>
  </w:style>
  <w:style w:type="paragraph" w:customStyle="1" w:styleId="657A86B88BC548CC9BB8A2476C65E353">
    <w:name w:val="657A86B88BC548CC9BB8A2476C65E353"/>
  </w:style>
  <w:style w:type="paragraph" w:customStyle="1" w:styleId="047CB5C8082C4968BC95313C31D91214">
    <w:name w:val="047CB5C8082C4968BC95313C31D91214"/>
  </w:style>
  <w:style w:type="paragraph" w:customStyle="1" w:styleId="94519AAF48504229870822B8BDFC2AA0">
    <w:name w:val="94519AAF48504229870822B8BDFC2AA0"/>
  </w:style>
  <w:style w:type="paragraph" w:customStyle="1" w:styleId="0BCD09C3401B473AB4D13180CC12D2A4">
    <w:name w:val="0BCD09C3401B473AB4D13180CC12D2A4"/>
  </w:style>
  <w:style w:type="paragraph" w:customStyle="1" w:styleId="434491338456421D86DACAB606162049">
    <w:name w:val="434491338456421D86DACAB606162049"/>
  </w:style>
  <w:style w:type="paragraph" w:customStyle="1" w:styleId="14F37051BDED45B0B9386226693D877C">
    <w:name w:val="14F37051BDED45B0B9386226693D877C"/>
  </w:style>
  <w:style w:type="paragraph" w:customStyle="1" w:styleId="28EDCE4A12424B04BC044619F19463F0">
    <w:name w:val="28EDCE4A12424B04BC044619F19463F0"/>
  </w:style>
  <w:style w:type="paragraph" w:customStyle="1" w:styleId="4027B07ABD484BECA835A6E1E921DA5E">
    <w:name w:val="4027B07ABD484BECA835A6E1E921DA5E"/>
  </w:style>
  <w:style w:type="paragraph" w:customStyle="1" w:styleId="EC2521D32EEC431A9520D9BBA0CB099B">
    <w:name w:val="EC2521D32EEC431A9520D9BBA0CB099B"/>
  </w:style>
  <w:style w:type="paragraph" w:customStyle="1" w:styleId="BB841524F15440528436CE640D59E7E2">
    <w:name w:val="BB841524F15440528436CE640D59E7E2"/>
  </w:style>
  <w:style w:type="paragraph" w:customStyle="1" w:styleId="8443193A2DD54DE798441EF929FC0A81">
    <w:name w:val="8443193A2DD54DE798441EF929FC0A81"/>
  </w:style>
  <w:style w:type="paragraph" w:customStyle="1" w:styleId="A288EA5DC3C6422B9B47E1DBFE553306">
    <w:name w:val="A288EA5DC3C6422B9B47E1DBFE553306"/>
  </w:style>
  <w:style w:type="paragraph" w:customStyle="1" w:styleId="6C3068C9E38A464785BA4AD22F1D768E">
    <w:name w:val="6C3068C9E38A464785BA4AD22F1D768E"/>
  </w:style>
  <w:style w:type="paragraph" w:customStyle="1" w:styleId="AB278CC485214D59AD4AC1D678BC00BB">
    <w:name w:val="AB278CC485214D59AD4AC1D678BC00BB"/>
  </w:style>
  <w:style w:type="paragraph" w:customStyle="1" w:styleId="4C6E92489465460AA79954EA0444D0BA">
    <w:name w:val="4C6E92489465460AA79954EA0444D0BA"/>
  </w:style>
  <w:style w:type="paragraph" w:customStyle="1" w:styleId="148BEB25393F4F41BA347ADC33A7C047">
    <w:name w:val="148BEB25393F4F41BA347ADC33A7C047"/>
  </w:style>
  <w:style w:type="paragraph" w:customStyle="1" w:styleId="F2DD3D0AA88A46D0BF00A9009ABA7F8D">
    <w:name w:val="F2DD3D0AA88A46D0BF00A9009ABA7F8D"/>
  </w:style>
  <w:style w:type="paragraph" w:customStyle="1" w:styleId="C6056B8A19A04F7A8F23711D11890500">
    <w:name w:val="C6056B8A19A04F7A8F23711D11890500"/>
  </w:style>
  <w:style w:type="paragraph" w:customStyle="1" w:styleId="97B34588E46744FCB64639E67D296178">
    <w:name w:val="97B34588E46744FCB64639E67D296178"/>
  </w:style>
  <w:style w:type="paragraph" w:customStyle="1" w:styleId="44AF5ECA5B15456EB0C5224C77844232">
    <w:name w:val="44AF5ECA5B15456EB0C5224C77844232"/>
  </w:style>
  <w:style w:type="paragraph" w:customStyle="1" w:styleId="D8F75999581C4561B27F382C75958C1A">
    <w:name w:val="D8F75999581C4561B27F382C75958C1A"/>
  </w:style>
  <w:style w:type="paragraph" w:customStyle="1" w:styleId="1119FAA2CD734619AE86343C9B45D145">
    <w:name w:val="1119FAA2CD734619AE86343C9B45D145"/>
  </w:style>
  <w:style w:type="paragraph" w:customStyle="1" w:styleId="1D0644AA3470475EB13B9FCEA723B3B4">
    <w:name w:val="1D0644AA3470475EB13B9FCEA723B3B4"/>
  </w:style>
  <w:style w:type="paragraph" w:customStyle="1" w:styleId="5F9C7F804FDA4836BDD2865FA868A566">
    <w:name w:val="5F9C7F804FDA4836BDD2865FA868A566"/>
  </w:style>
  <w:style w:type="paragraph" w:customStyle="1" w:styleId="A3AE92AB8BBA4B96BA7C06259C4339B9">
    <w:name w:val="A3AE92AB8BBA4B96BA7C06259C4339B9"/>
  </w:style>
  <w:style w:type="paragraph" w:customStyle="1" w:styleId="75EB4676C8324C56B657CCE8EC7692D5">
    <w:name w:val="75EB4676C8324C56B657CCE8EC7692D5"/>
  </w:style>
  <w:style w:type="paragraph" w:customStyle="1" w:styleId="5D507BB516004DBBB374455D6BC273FD">
    <w:name w:val="5D507BB516004DBBB374455D6BC273FD"/>
  </w:style>
  <w:style w:type="paragraph" w:customStyle="1" w:styleId="44ADDAE233344F6AB9B3D14957DB6129">
    <w:name w:val="44ADDAE233344F6AB9B3D14957DB6129"/>
  </w:style>
  <w:style w:type="paragraph" w:customStyle="1" w:styleId="2DD72A93A86B49DA92D0821ED86B53BC">
    <w:name w:val="2DD72A93A86B49DA92D0821ED86B53BC"/>
  </w:style>
  <w:style w:type="paragraph" w:customStyle="1" w:styleId="D5C467D37A364E39A8917814B54F700E">
    <w:name w:val="D5C467D37A364E39A8917814B54F700E"/>
  </w:style>
  <w:style w:type="paragraph" w:customStyle="1" w:styleId="057841120E7146CBBCAED1FEC413A098">
    <w:name w:val="057841120E7146CBBCAED1FEC413A098"/>
  </w:style>
  <w:style w:type="paragraph" w:customStyle="1" w:styleId="30E070550B644941A04A2ACD471AC761">
    <w:name w:val="30E070550B644941A04A2ACD471AC761"/>
  </w:style>
  <w:style w:type="paragraph" w:customStyle="1" w:styleId="AD77663408B44F5F9FC32D1C9FD3543E">
    <w:name w:val="AD77663408B44F5F9FC32D1C9FD3543E"/>
  </w:style>
  <w:style w:type="paragraph" w:customStyle="1" w:styleId="38CFEC9E3C4545AAB133C78559950301">
    <w:name w:val="38CFEC9E3C4545AAB133C78559950301"/>
  </w:style>
  <w:style w:type="paragraph" w:customStyle="1" w:styleId="7C0214D3A9E649F8B3A9282B7FF963FD">
    <w:name w:val="7C0214D3A9E649F8B3A9282B7FF963FD"/>
  </w:style>
  <w:style w:type="paragraph" w:customStyle="1" w:styleId="46707AE06CB74655A6158248BC9780FD">
    <w:name w:val="46707AE06CB74655A6158248BC9780FD"/>
  </w:style>
  <w:style w:type="paragraph" w:customStyle="1" w:styleId="0A49E98166234E8D99E52EB0AC7DD22B">
    <w:name w:val="0A49E98166234E8D99E52EB0AC7DD22B"/>
  </w:style>
  <w:style w:type="paragraph" w:customStyle="1" w:styleId="EAA354349FB1492B93F9AA6DDF0DBB87">
    <w:name w:val="EAA354349FB1492B93F9AA6DDF0DBB87"/>
  </w:style>
  <w:style w:type="paragraph" w:customStyle="1" w:styleId="5C1DC145DA5C48D3A7201FA77F495EFF">
    <w:name w:val="5C1DC145DA5C48D3A7201FA77F495EFF"/>
  </w:style>
  <w:style w:type="paragraph" w:customStyle="1" w:styleId="3FEC529D069A4131B45530B439C2A0D9">
    <w:name w:val="3FEC529D069A4131B45530B439C2A0D9"/>
  </w:style>
  <w:style w:type="paragraph" w:customStyle="1" w:styleId="5AEEB34F7CB548F18228F7BD1815302D">
    <w:name w:val="5AEEB34F7CB548F18228F7BD1815302D"/>
  </w:style>
  <w:style w:type="paragraph" w:customStyle="1" w:styleId="50DEB883799646708FB83A35C8C74C74">
    <w:name w:val="50DEB883799646708FB83A35C8C74C74"/>
  </w:style>
  <w:style w:type="paragraph" w:customStyle="1" w:styleId="9731AA01EFB040BD8F1C4380BBEB5AEF">
    <w:name w:val="9731AA01EFB040BD8F1C4380BBEB5AEF"/>
  </w:style>
  <w:style w:type="paragraph" w:customStyle="1" w:styleId="76096906C0A4474A8BE8C8AAD6FB8C77">
    <w:name w:val="76096906C0A4474A8BE8C8AAD6FB8C77"/>
  </w:style>
  <w:style w:type="paragraph" w:customStyle="1" w:styleId="2FEBAA4D80BA4C39A32B9EE40CFFFDD9">
    <w:name w:val="2FEBAA4D80BA4C39A32B9EE40CFFFDD9"/>
  </w:style>
  <w:style w:type="paragraph" w:customStyle="1" w:styleId="A7DE6AE685C848DBAD2F89BE025AEC48">
    <w:name w:val="A7DE6AE685C848DBAD2F89BE025AEC48"/>
  </w:style>
  <w:style w:type="paragraph" w:customStyle="1" w:styleId="6013D1F27BA94A7DB77414D63C559C1B">
    <w:name w:val="6013D1F27BA94A7DB77414D63C559C1B"/>
  </w:style>
  <w:style w:type="paragraph" w:customStyle="1" w:styleId="85F386406264405FABE219CC94E78705">
    <w:name w:val="85F386406264405FABE219CC94E78705"/>
  </w:style>
  <w:style w:type="paragraph" w:customStyle="1" w:styleId="808A7605E8DB4EDEBF67AE64E79BC425">
    <w:name w:val="808A7605E8DB4EDEBF67AE64E79BC425"/>
  </w:style>
  <w:style w:type="paragraph" w:customStyle="1" w:styleId="272CA8B275B2436FA27A44D6F0E5EC09">
    <w:name w:val="272CA8B275B2436FA27A44D6F0E5EC09"/>
  </w:style>
  <w:style w:type="paragraph" w:customStyle="1" w:styleId="E396BE8BE0424DC7A66B96C64617E25E">
    <w:name w:val="E396BE8BE0424DC7A66B96C64617E25E"/>
  </w:style>
  <w:style w:type="paragraph" w:customStyle="1" w:styleId="070A006FBF8A42409D59DBCDF51BC90B">
    <w:name w:val="070A006FBF8A42409D59DBCDF51BC90B"/>
  </w:style>
  <w:style w:type="paragraph" w:customStyle="1" w:styleId="7A9E1FEF82C54450A3330BD11465A77C">
    <w:name w:val="7A9E1FEF82C54450A3330BD11465A77C"/>
  </w:style>
  <w:style w:type="paragraph" w:customStyle="1" w:styleId="BBC0E88053264C259BC1B19E382BD6E1">
    <w:name w:val="BBC0E88053264C259BC1B19E382BD6E1"/>
  </w:style>
  <w:style w:type="paragraph" w:customStyle="1" w:styleId="EB9F14E3E84B419EB484B5BE5943AE93">
    <w:name w:val="EB9F14E3E84B419EB484B5BE5943AE93"/>
  </w:style>
  <w:style w:type="paragraph" w:customStyle="1" w:styleId="C7BD27AA0BA74800961CF207F07E4B02">
    <w:name w:val="C7BD27AA0BA74800961CF207F07E4B02"/>
  </w:style>
  <w:style w:type="paragraph" w:customStyle="1" w:styleId="0987602E636C482592016595652C2F64">
    <w:name w:val="0987602E636C482592016595652C2F64"/>
  </w:style>
  <w:style w:type="paragraph" w:customStyle="1" w:styleId="3284DEF6390A4EAEACDD691ABAC80CFB">
    <w:name w:val="3284DEF6390A4EAEACDD691ABAC80CFB"/>
  </w:style>
  <w:style w:type="paragraph" w:customStyle="1" w:styleId="3B389B5235F84861A9F5FFBAC175F77B">
    <w:name w:val="3B389B5235F84861A9F5FFBAC175F77B"/>
  </w:style>
  <w:style w:type="paragraph" w:customStyle="1" w:styleId="24207C9250EE4A408049E0E56111BDA2">
    <w:name w:val="24207C9250EE4A408049E0E56111BDA2"/>
  </w:style>
  <w:style w:type="paragraph" w:customStyle="1" w:styleId="3E7D5BEAF848449ABF909DDD4D62793F">
    <w:name w:val="3E7D5BEAF848449ABF909DDD4D62793F"/>
    <w:rsid w:val="002752B4"/>
  </w:style>
  <w:style w:type="paragraph" w:customStyle="1" w:styleId="67C98A9B714B43CF8189768C41436F4D">
    <w:name w:val="67C98A9B714B43CF8189768C41436F4D"/>
    <w:rsid w:val="002752B4"/>
  </w:style>
  <w:style w:type="paragraph" w:customStyle="1" w:styleId="F7ADB0AD898744839881597E428AEC7B">
    <w:name w:val="F7ADB0AD898744839881597E428AEC7B"/>
    <w:rsid w:val="002752B4"/>
  </w:style>
  <w:style w:type="paragraph" w:customStyle="1" w:styleId="11667642FD4244B6B2D29D8E24D3E344">
    <w:name w:val="11667642FD4244B6B2D29D8E24D3E344"/>
    <w:rsid w:val="002752B4"/>
  </w:style>
  <w:style w:type="paragraph" w:customStyle="1" w:styleId="9F22DC4DB1C34B01915C9FDF626B1265">
    <w:name w:val="9F22DC4DB1C34B01915C9FDF626B1265"/>
    <w:rsid w:val="002752B4"/>
  </w:style>
  <w:style w:type="paragraph" w:customStyle="1" w:styleId="7540548416FA4C97B62C003ED78297B3">
    <w:name w:val="7540548416FA4C97B62C003ED78297B3"/>
    <w:rsid w:val="002752B4"/>
  </w:style>
  <w:style w:type="paragraph" w:customStyle="1" w:styleId="4BEF2BB0087649EF883FCC49F57B7163">
    <w:name w:val="4BEF2BB0087649EF883FCC49F57B7163"/>
    <w:rsid w:val="002752B4"/>
  </w:style>
  <w:style w:type="paragraph" w:customStyle="1" w:styleId="DD4B82A723CC43BBBADB527CAE85D31A">
    <w:name w:val="DD4B82A723CC43BBBADB527CAE85D31A"/>
    <w:rsid w:val="002752B4"/>
  </w:style>
  <w:style w:type="paragraph" w:customStyle="1" w:styleId="42298A2D54C142A69A438484DFFB2E09">
    <w:name w:val="42298A2D54C142A69A438484DFFB2E09"/>
    <w:rsid w:val="004A0802"/>
  </w:style>
  <w:style w:type="paragraph" w:customStyle="1" w:styleId="EC806B0053E84F4D93AD51DA9E633BB4">
    <w:name w:val="EC806B0053E84F4D93AD51DA9E633BB4"/>
    <w:rsid w:val="004A0802"/>
  </w:style>
  <w:style w:type="paragraph" w:customStyle="1" w:styleId="2D5ED58E82AD462AB7DEFE9A0677F75A">
    <w:name w:val="2D5ED58E82AD462AB7DEFE9A0677F75A"/>
    <w:rsid w:val="00D1297E"/>
  </w:style>
  <w:style w:type="paragraph" w:customStyle="1" w:styleId="9D249A5760E245718BEA706D0B547B53">
    <w:name w:val="9D249A5760E245718BEA706D0B547B53"/>
  </w:style>
  <w:style w:type="paragraph" w:customStyle="1" w:styleId="702705103F1345B1A5C5158235BDA9B4">
    <w:name w:val="702705103F1345B1A5C5158235BDA9B4"/>
  </w:style>
  <w:style w:type="paragraph" w:customStyle="1" w:styleId="92BAC18AAC524B31AF07C71B583A6912">
    <w:name w:val="92BAC18AAC524B31AF07C71B583A6912"/>
  </w:style>
  <w:style w:type="paragraph" w:customStyle="1" w:styleId="5E68159DD2BF4110B3D3680447DC49CF">
    <w:name w:val="5E68159DD2BF4110B3D3680447DC49CF"/>
    <w:rsid w:val="00892E50"/>
  </w:style>
  <w:style w:type="paragraph" w:customStyle="1" w:styleId="8D517CE4D1D74AD0A49B982717504E1A">
    <w:name w:val="8D517CE4D1D74AD0A49B982717504E1A"/>
    <w:rsid w:val="00892E50"/>
  </w:style>
  <w:style w:type="paragraph" w:customStyle="1" w:styleId="AA3D4B6E7B2D496FA6A9753EAF4DBE1F">
    <w:name w:val="AA3D4B6E7B2D496FA6A9753EAF4DBE1F"/>
    <w:rsid w:val="00860E8D"/>
  </w:style>
  <w:style w:type="paragraph" w:customStyle="1" w:styleId="93A093F477904B83A45B99A976D0EEC6">
    <w:name w:val="93A093F477904B83A45B99A976D0EEC6"/>
    <w:rsid w:val="00860E8D"/>
  </w:style>
  <w:style w:type="paragraph" w:customStyle="1" w:styleId="4DFC49A2826745BC91FC7F05DDD23F75">
    <w:name w:val="4DFC49A2826745BC91FC7F05DDD23F75"/>
    <w:rsid w:val="00860E8D"/>
  </w:style>
  <w:style w:type="paragraph" w:customStyle="1" w:styleId="D6E6C0EA796441C6BDA4B2C2743413C4">
    <w:name w:val="D6E6C0EA796441C6BDA4B2C2743413C4"/>
    <w:rsid w:val="00860E8D"/>
  </w:style>
  <w:style w:type="paragraph" w:customStyle="1" w:styleId="DAF9766BAF84438EAB4E1C1D832788B5">
    <w:name w:val="DAF9766BAF84438EAB4E1C1D832788B5"/>
    <w:rsid w:val="00860E8D"/>
  </w:style>
  <w:style w:type="paragraph" w:customStyle="1" w:styleId="7A5762CE77FC4D109985579FA52DD509">
    <w:name w:val="7A5762CE77FC4D109985579FA52DD509"/>
    <w:rsid w:val="00555713"/>
  </w:style>
  <w:style w:type="paragraph" w:customStyle="1" w:styleId="75A2A259EB6E4AD58B0EBBCCAD07F533">
    <w:name w:val="75A2A259EB6E4AD58B0EBBCCAD07F533"/>
    <w:rsid w:val="00555713"/>
  </w:style>
  <w:style w:type="paragraph" w:customStyle="1" w:styleId="4B0B7CCFFEE9400DA2BB2A9A54106320">
    <w:name w:val="4B0B7CCFFEE9400DA2BB2A9A54106320"/>
    <w:rsid w:val="00555713"/>
  </w:style>
  <w:style w:type="paragraph" w:customStyle="1" w:styleId="EA471F6BBC184EA696623533DE8CDB6A">
    <w:name w:val="EA471F6BBC184EA696623533DE8CDB6A"/>
    <w:rsid w:val="00555713"/>
  </w:style>
  <w:style w:type="paragraph" w:customStyle="1" w:styleId="5340D6CEEB604ADDA6187B9A7CBA2B31">
    <w:name w:val="5340D6CEEB604ADDA6187B9A7CBA2B31"/>
    <w:rsid w:val="00555713"/>
  </w:style>
  <w:style w:type="paragraph" w:customStyle="1" w:styleId="7E5B3F3D8B4A42D6A25E68091F0DB551">
    <w:name w:val="7E5B3F3D8B4A42D6A25E68091F0DB551"/>
    <w:rsid w:val="00555713"/>
  </w:style>
  <w:style w:type="paragraph" w:customStyle="1" w:styleId="DC0A098AFC654A91BF4E7CB3908920EC">
    <w:name w:val="DC0A098AFC654A91BF4E7CB3908920EC"/>
    <w:rsid w:val="00555713"/>
  </w:style>
  <w:style w:type="paragraph" w:customStyle="1" w:styleId="32BF319BD1CE400BA9C49BDD7B517529">
    <w:name w:val="32BF319BD1CE400BA9C49BDD7B517529"/>
    <w:rsid w:val="00555713"/>
  </w:style>
  <w:style w:type="paragraph" w:customStyle="1" w:styleId="BA5A96035CAA40E28C94D323749AAC99">
    <w:name w:val="BA5A96035CAA40E28C94D323749AAC99"/>
    <w:rsid w:val="00555713"/>
  </w:style>
  <w:style w:type="paragraph" w:customStyle="1" w:styleId="9888C464E1BB4FBB87BF1FCBF5553EB0">
    <w:name w:val="9888C464E1BB4FBB87BF1FCBF5553EB0"/>
    <w:rsid w:val="00555713"/>
  </w:style>
  <w:style w:type="paragraph" w:customStyle="1" w:styleId="57CBD497B51B4A1BAD00D61D103615D5">
    <w:name w:val="57CBD497B51B4A1BAD00D61D103615D5"/>
    <w:rsid w:val="00555713"/>
  </w:style>
  <w:style w:type="paragraph" w:customStyle="1" w:styleId="7B56B7B4718D4AB6B18ABF6BDC86F2C4">
    <w:name w:val="7B56B7B4718D4AB6B18ABF6BDC86F2C4"/>
    <w:rsid w:val="00555713"/>
  </w:style>
  <w:style w:type="paragraph" w:customStyle="1" w:styleId="E82FBFC838DF4C06A397EB402577F173">
    <w:name w:val="E82FBFC838DF4C06A397EB402577F173"/>
    <w:rsid w:val="00555713"/>
  </w:style>
  <w:style w:type="paragraph" w:customStyle="1" w:styleId="ECDAF1C020D64656A3D6B6C356C035E9">
    <w:name w:val="ECDAF1C020D64656A3D6B6C356C035E9"/>
    <w:rsid w:val="00555713"/>
  </w:style>
  <w:style w:type="paragraph" w:customStyle="1" w:styleId="7E0E408D3F0A4C3BB10CF8D81968A66E">
    <w:name w:val="7E0E408D3F0A4C3BB10CF8D81968A66E"/>
    <w:rsid w:val="00555713"/>
  </w:style>
  <w:style w:type="paragraph" w:customStyle="1" w:styleId="CD02A2FE6A9146CEB720646D5013AD60">
    <w:name w:val="CD02A2FE6A9146CEB720646D5013AD60"/>
    <w:rsid w:val="00555713"/>
  </w:style>
  <w:style w:type="paragraph" w:customStyle="1" w:styleId="C0406EB7CBCF49C4A51E0A56C1ADBA71">
    <w:name w:val="C0406EB7CBCF49C4A51E0A56C1ADBA71"/>
    <w:rsid w:val="00555713"/>
  </w:style>
  <w:style w:type="paragraph" w:customStyle="1" w:styleId="0FFD3D378BCE42B9B6CA19B1851C0663">
    <w:name w:val="0FFD3D378BCE42B9B6CA19B1851C0663"/>
    <w:rsid w:val="00555713"/>
  </w:style>
  <w:style w:type="paragraph" w:customStyle="1" w:styleId="F297341041414FD19CE3E814B883B38F">
    <w:name w:val="F297341041414FD19CE3E814B883B38F"/>
    <w:rsid w:val="00555713"/>
  </w:style>
  <w:style w:type="paragraph" w:customStyle="1" w:styleId="45A691196A414DD99D1C0B5CB6F00EB1">
    <w:name w:val="45A691196A414DD99D1C0B5CB6F00EB1"/>
    <w:rsid w:val="00555713"/>
  </w:style>
  <w:style w:type="paragraph" w:customStyle="1" w:styleId="080F8D6447B444B7B3954C598E150080">
    <w:name w:val="080F8D6447B444B7B3954C598E150080"/>
    <w:rsid w:val="00555713"/>
  </w:style>
  <w:style w:type="paragraph" w:customStyle="1" w:styleId="193BC6176B374275A8033912A6D59B45">
    <w:name w:val="193BC6176B374275A8033912A6D59B45"/>
    <w:rsid w:val="00555713"/>
  </w:style>
  <w:style w:type="paragraph" w:customStyle="1" w:styleId="437AAE84B48B49B185AADF03A68F5DAE">
    <w:name w:val="437AAE84B48B49B185AADF03A68F5DAE"/>
    <w:rsid w:val="00555713"/>
  </w:style>
  <w:style w:type="paragraph" w:customStyle="1" w:styleId="52D01CB6DB52469D94F48793EAB0B77E">
    <w:name w:val="52D01CB6DB52469D94F48793EAB0B77E"/>
    <w:rsid w:val="00555713"/>
  </w:style>
  <w:style w:type="paragraph" w:customStyle="1" w:styleId="B12EAA0019E141A6919BA1AD36ECDD3E">
    <w:name w:val="B12EAA0019E141A6919BA1AD36ECDD3E"/>
    <w:rsid w:val="00555713"/>
  </w:style>
  <w:style w:type="paragraph" w:customStyle="1" w:styleId="4DFDE60FD82549D5B836CEABB9CFD6D6">
    <w:name w:val="4DFDE60FD82549D5B836CEABB9CFD6D6"/>
    <w:rsid w:val="00555713"/>
  </w:style>
  <w:style w:type="paragraph" w:customStyle="1" w:styleId="65CB4F71FF624E4690BBB69EED5C2976">
    <w:name w:val="65CB4F71FF624E4690BBB69EED5C2976"/>
    <w:rsid w:val="00985D10"/>
  </w:style>
  <w:style w:type="paragraph" w:customStyle="1" w:styleId="96BC353B8F1B490DAF98EE78C6B0AEB1">
    <w:name w:val="96BC353B8F1B490DAF98EE78C6B0AEB1"/>
    <w:rsid w:val="00985D10"/>
  </w:style>
  <w:style w:type="paragraph" w:customStyle="1" w:styleId="416140D3AAF146E3A0DDF912604E36B3">
    <w:name w:val="416140D3AAF146E3A0DDF912604E36B3"/>
    <w:rsid w:val="00985D10"/>
  </w:style>
  <w:style w:type="paragraph" w:customStyle="1" w:styleId="860EFFC950394D8EB1F20454D17DF1B1">
    <w:name w:val="860EFFC950394D8EB1F20454D17DF1B1"/>
    <w:rsid w:val="00985D10"/>
  </w:style>
  <w:style w:type="paragraph" w:customStyle="1" w:styleId="EE5D486F93B14852852D3CC0BEE78C50">
    <w:name w:val="EE5D486F93B14852852D3CC0BEE78C50"/>
    <w:rsid w:val="00985D10"/>
  </w:style>
  <w:style w:type="paragraph" w:customStyle="1" w:styleId="B9CA9F63BB0940D0BC094AE75AD6DC73">
    <w:name w:val="B9CA9F63BB0940D0BC094AE75AD6DC73"/>
    <w:rsid w:val="00985D10"/>
  </w:style>
  <w:style w:type="paragraph" w:customStyle="1" w:styleId="8831A291D0CF4723956F61A866E3E748">
    <w:name w:val="8831A291D0CF4723956F61A866E3E748"/>
    <w:rsid w:val="00985D10"/>
  </w:style>
  <w:style w:type="paragraph" w:customStyle="1" w:styleId="ADAA40471D494EDDAB57376E4E3A6FAC">
    <w:name w:val="ADAA40471D494EDDAB57376E4E3A6FAC"/>
    <w:rsid w:val="00985D10"/>
  </w:style>
  <w:style w:type="paragraph" w:customStyle="1" w:styleId="C6AB1F8868A0468588D8BE7011DDA7C1">
    <w:name w:val="C6AB1F8868A0468588D8BE7011DDA7C1"/>
    <w:rsid w:val="0083453C"/>
  </w:style>
  <w:style w:type="paragraph" w:customStyle="1" w:styleId="3DAA7EAB23024B97A4FF6861823D76A1">
    <w:name w:val="3DAA7EAB23024B97A4FF6861823D76A1"/>
    <w:rsid w:val="0083453C"/>
  </w:style>
  <w:style w:type="paragraph" w:customStyle="1" w:styleId="237EA634D709491FBE9243135F185473">
    <w:name w:val="237EA634D709491FBE9243135F185473"/>
    <w:rsid w:val="0083453C"/>
  </w:style>
  <w:style w:type="paragraph" w:customStyle="1" w:styleId="98B83028D6404E53910316AF7805BB5D">
    <w:name w:val="98B83028D6404E53910316AF7805BB5D"/>
    <w:rsid w:val="0083453C"/>
  </w:style>
  <w:style w:type="paragraph" w:customStyle="1" w:styleId="7C5E74E730204379BB3F9DFDC35A3DBD">
    <w:name w:val="7C5E74E730204379BB3F9DFDC35A3DBD"/>
    <w:rsid w:val="0083453C"/>
  </w:style>
  <w:style w:type="paragraph" w:customStyle="1" w:styleId="8632AC6D102B49969DA28C80BA8AA813">
    <w:name w:val="8632AC6D102B49969DA28C80BA8AA813"/>
    <w:rsid w:val="0083453C"/>
  </w:style>
  <w:style w:type="paragraph" w:customStyle="1" w:styleId="448C611F28F04960B0F09C2D8D35140B">
    <w:name w:val="448C611F28F04960B0F09C2D8D35140B"/>
    <w:rsid w:val="0083453C"/>
  </w:style>
  <w:style w:type="paragraph" w:customStyle="1" w:styleId="966CF51EB0FF4E2FA953411EA4812BF4">
    <w:name w:val="966CF51EB0FF4E2FA953411EA4812BF4"/>
    <w:rsid w:val="0083453C"/>
  </w:style>
  <w:style w:type="paragraph" w:customStyle="1" w:styleId="8A02CD51D378499A8B8CCCC77960E926">
    <w:name w:val="8A02CD51D378499A8B8CCCC77960E926"/>
    <w:rsid w:val="0083453C"/>
  </w:style>
  <w:style w:type="paragraph" w:customStyle="1" w:styleId="34CD917AB27C4F48A047EDF0F7F13BF3">
    <w:name w:val="34CD917AB27C4F48A047EDF0F7F13BF3"/>
    <w:rsid w:val="0083453C"/>
  </w:style>
  <w:style w:type="paragraph" w:customStyle="1" w:styleId="5E4E10D3FD1E4A67BEBEF57300CF3125">
    <w:name w:val="5E4E10D3FD1E4A67BEBEF57300CF3125"/>
    <w:rsid w:val="0083453C"/>
  </w:style>
  <w:style w:type="paragraph" w:customStyle="1" w:styleId="67640E5F4A7D4CE48A57BA7F7B95CE31">
    <w:name w:val="67640E5F4A7D4CE48A57BA7F7B95CE31"/>
    <w:rsid w:val="0083453C"/>
  </w:style>
  <w:style w:type="paragraph" w:customStyle="1" w:styleId="2E08D784AC2445F98B2F38CA4AD507DD">
    <w:name w:val="2E08D784AC2445F98B2F38CA4AD507DD"/>
    <w:rsid w:val="0083453C"/>
  </w:style>
  <w:style w:type="paragraph" w:customStyle="1" w:styleId="EA6B80393426427DB423AC1B0FD6EE59">
    <w:name w:val="EA6B80393426427DB423AC1B0FD6EE59"/>
    <w:rsid w:val="0083453C"/>
  </w:style>
  <w:style w:type="paragraph" w:customStyle="1" w:styleId="D96780E4F705495990A754BFEC4F2674">
    <w:name w:val="D96780E4F705495990A754BFEC4F2674"/>
    <w:rsid w:val="0083453C"/>
  </w:style>
  <w:style w:type="paragraph" w:customStyle="1" w:styleId="65B7799152C74B1DB6741130C7AB4284">
    <w:name w:val="65B7799152C74B1DB6741130C7AB4284"/>
    <w:rsid w:val="0083453C"/>
  </w:style>
  <w:style w:type="paragraph" w:customStyle="1" w:styleId="F950869DF3104316BA00D3841C26CC84">
    <w:name w:val="F950869DF3104316BA00D3841C26CC84"/>
    <w:rsid w:val="0083453C"/>
  </w:style>
  <w:style w:type="paragraph" w:customStyle="1" w:styleId="980B086870604D95BC2CA447DC422A37">
    <w:name w:val="980B086870604D95BC2CA447DC422A37"/>
    <w:rsid w:val="0083453C"/>
  </w:style>
  <w:style w:type="paragraph" w:customStyle="1" w:styleId="7761E5CD73C54A978769D6C9067EF1D9">
    <w:name w:val="7761E5CD73C54A978769D6C9067EF1D9"/>
    <w:rsid w:val="0083453C"/>
  </w:style>
  <w:style w:type="paragraph" w:customStyle="1" w:styleId="FA04BB62EE9E46CBBB7E3B63B347BF6D">
    <w:name w:val="FA04BB62EE9E46CBBB7E3B63B347BF6D"/>
    <w:rsid w:val="0083453C"/>
  </w:style>
  <w:style w:type="paragraph" w:customStyle="1" w:styleId="C59C4807906C49F5A79A299C3AEE5668">
    <w:name w:val="C59C4807906C49F5A79A299C3AEE5668"/>
    <w:rsid w:val="0083453C"/>
  </w:style>
  <w:style w:type="paragraph" w:customStyle="1" w:styleId="E97069A194E54A99B69A9779D36FB0CE">
    <w:name w:val="E97069A194E54A99B69A9779D36FB0CE"/>
    <w:rsid w:val="0083453C"/>
  </w:style>
  <w:style w:type="paragraph" w:customStyle="1" w:styleId="C0026B029F254E849F5B0FC6AAEAA7D8">
    <w:name w:val="C0026B029F254E849F5B0FC6AAEAA7D8"/>
    <w:rsid w:val="0083453C"/>
  </w:style>
  <w:style w:type="paragraph" w:customStyle="1" w:styleId="650C67345C9D44C1806AC9A3BD669565">
    <w:name w:val="650C67345C9D44C1806AC9A3BD669565"/>
    <w:rsid w:val="0083453C"/>
  </w:style>
  <w:style w:type="paragraph" w:customStyle="1" w:styleId="31C58D48BDE64F129BFD9752FDD4551D">
    <w:name w:val="31C58D48BDE64F129BFD9752FDD4551D"/>
    <w:rsid w:val="0083453C"/>
  </w:style>
  <w:style w:type="paragraph" w:customStyle="1" w:styleId="9D58BAC5FF7742A79DE7017C9CFE5152">
    <w:name w:val="9D58BAC5FF7742A79DE7017C9CFE5152"/>
    <w:rsid w:val="0083453C"/>
  </w:style>
  <w:style w:type="paragraph" w:customStyle="1" w:styleId="7F28D4D9908647DB9D7202A60FACC9B5">
    <w:name w:val="7F28D4D9908647DB9D7202A60FACC9B5"/>
    <w:rsid w:val="0083453C"/>
  </w:style>
  <w:style w:type="paragraph" w:customStyle="1" w:styleId="73DF9514C3A949F5819474244898C704">
    <w:name w:val="73DF9514C3A949F5819474244898C704"/>
    <w:rsid w:val="0083453C"/>
  </w:style>
  <w:style w:type="paragraph" w:customStyle="1" w:styleId="BB2C38AB33F244F3A784134D163113B9">
    <w:name w:val="BB2C38AB33F244F3A784134D163113B9"/>
    <w:rsid w:val="0083453C"/>
  </w:style>
  <w:style w:type="paragraph" w:customStyle="1" w:styleId="EF5C2F14CA7242F681B6433A4D7099F3">
    <w:name w:val="EF5C2F14CA7242F681B6433A4D7099F3"/>
    <w:rsid w:val="0083453C"/>
  </w:style>
  <w:style w:type="paragraph" w:customStyle="1" w:styleId="1B00CC3240AE4CB881F7932F19B18A7E">
    <w:name w:val="1B00CC3240AE4CB881F7932F19B18A7E"/>
    <w:rsid w:val="0083453C"/>
  </w:style>
  <w:style w:type="paragraph" w:customStyle="1" w:styleId="75394BCCC2E044B6A24234832BE29B3A">
    <w:name w:val="75394BCCC2E044B6A24234832BE29B3A"/>
    <w:rsid w:val="0083453C"/>
  </w:style>
  <w:style w:type="paragraph" w:customStyle="1" w:styleId="35C7C355172044E188C024F04BB4A2D0">
    <w:name w:val="35C7C355172044E188C024F04BB4A2D0"/>
    <w:rsid w:val="0083453C"/>
  </w:style>
  <w:style w:type="paragraph" w:customStyle="1" w:styleId="DC7FD5E2FD9B4D31A5440715E85C40A3">
    <w:name w:val="DC7FD5E2FD9B4D31A5440715E85C40A3"/>
    <w:rsid w:val="0083453C"/>
  </w:style>
  <w:style w:type="paragraph" w:customStyle="1" w:styleId="DD8743E3D44D401C87F5D2BC13C839BB">
    <w:name w:val="DD8743E3D44D401C87F5D2BC13C839BB"/>
    <w:rsid w:val="0083453C"/>
  </w:style>
  <w:style w:type="paragraph" w:customStyle="1" w:styleId="3063C40134F2478D9FE4210D49A7BEBA">
    <w:name w:val="3063C40134F2478D9FE4210D49A7BEBA"/>
    <w:rsid w:val="0083453C"/>
  </w:style>
  <w:style w:type="paragraph" w:customStyle="1" w:styleId="F5D83552B09C4136B60CC609FADA8933">
    <w:name w:val="F5D83552B09C4136B60CC609FADA8933"/>
    <w:rsid w:val="0083453C"/>
  </w:style>
  <w:style w:type="paragraph" w:customStyle="1" w:styleId="5F8C6865E7744081A3636BE1BF613731">
    <w:name w:val="5F8C6865E7744081A3636BE1BF613731"/>
    <w:rsid w:val="008818B3"/>
    <w:rPr>
      <w:lang w:val="en-NL" w:eastAsia="en-NL"/>
    </w:rPr>
  </w:style>
  <w:style w:type="paragraph" w:customStyle="1" w:styleId="D0D658B83DC94F5AA1AF9FD00D75F94F">
    <w:name w:val="D0D658B83DC94F5AA1AF9FD00D75F94F"/>
    <w:rsid w:val="008818B3"/>
    <w:rPr>
      <w:lang w:val="en-NL" w:eastAsia="en-NL"/>
    </w:rPr>
  </w:style>
  <w:style w:type="paragraph" w:customStyle="1" w:styleId="2C267EEE7EF0465CAD83EBC9FEB8BC1F">
    <w:name w:val="2C267EEE7EF0465CAD83EBC9FEB8BC1F"/>
    <w:rsid w:val="008818B3"/>
    <w:rPr>
      <w:lang w:val="en-NL" w:eastAsia="en-NL"/>
    </w:rPr>
  </w:style>
  <w:style w:type="paragraph" w:customStyle="1" w:styleId="3C0CCC4F64B54E31807E0DA43412D024">
    <w:name w:val="3C0CCC4F64B54E31807E0DA43412D024"/>
    <w:rsid w:val="008818B3"/>
    <w:rPr>
      <w:lang w:val="en-NL" w:eastAsia="en-NL"/>
    </w:rPr>
  </w:style>
  <w:style w:type="paragraph" w:customStyle="1" w:styleId="FB40CE0515B04AF0AE8D670C9422C928">
    <w:name w:val="FB40CE0515B04AF0AE8D670C9422C928"/>
    <w:rsid w:val="008818B3"/>
    <w:rPr>
      <w:lang w:val="en-NL" w:eastAsia="en-NL"/>
    </w:rPr>
  </w:style>
  <w:style w:type="paragraph" w:customStyle="1" w:styleId="E23C01490BEC4B05B0543EC26A235F59">
    <w:name w:val="E23C01490BEC4B05B0543EC26A235F59"/>
    <w:rsid w:val="008818B3"/>
    <w:rPr>
      <w:lang w:val="en-NL" w:eastAsia="en-NL"/>
    </w:rPr>
  </w:style>
  <w:style w:type="paragraph" w:customStyle="1" w:styleId="9C069D4D6D4F46A48D8260D69EC4E520">
    <w:name w:val="9C069D4D6D4F46A48D8260D69EC4E520"/>
    <w:rsid w:val="008818B3"/>
    <w:rPr>
      <w:lang w:val="en-NL" w:eastAsia="en-NL"/>
    </w:rPr>
  </w:style>
  <w:style w:type="paragraph" w:customStyle="1" w:styleId="25C2A8432D054FCF807DBB5A278FFACF">
    <w:name w:val="25C2A8432D054FCF807DBB5A278FFACF"/>
    <w:rsid w:val="008818B3"/>
    <w:rPr>
      <w:lang w:val="en-NL" w:eastAsia="en-NL"/>
    </w:rPr>
  </w:style>
  <w:style w:type="paragraph" w:customStyle="1" w:styleId="24DBF9333BF9416D936FCD53CB4308DF">
    <w:name w:val="24DBF9333BF9416D936FCD53CB4308DF"/>
    <w:rsid w:val="008818B3"/>
    <w:rPr>
      <w:lang w:val="en-NL" w:eastAsia="en-NL"/>
    </w:rPr>
  </w:style>
  <w:style w:type="paragraph" w:customStyle="1" w:styleId="0AF38FC9AB4440F7B7B4D99062B9B0DC">
    <w:name w:val="0AF38FC9AB4440F7B7B4D99062B9B0DC"/>
    <w:rsid w:val="008818B3"/>
    <w:rPr>
      <w:lang w:val="en-NL" w:eastAsia="en-NL"/>
    </w:rPr>
  </w:style>
  <w:style w:type="paragraph" w:customStyle="1" w:styleId="E4833B817D0F4BA98387F97EA75349E8">
    <w:name w:val="E4833B817D0F4BA98387F97EA75349E8"/>
    <w:rsid w:val="008818B3"/>
    <w:rPr>
      <w:lang w:val="en-NL" w:eastAsia="en-NL"/>
    </w:rPr>
  </w:style>
  <w:style w:type="paragraph" w:customStyle="1" w:styleId="2AC6C5AE5E374376AA1B08B6E5FDDDDA">
    <w:name w:val="2AC6C5AE5E374376AA1B08B6E5FDDDDA"/>
    <w:rsid w:val="008818B3"/>
    <w:rPr>
      <w:lang w:val="en-NL" w:eastAsia="en-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IconOverlay xmlns="http://schemas.microsoft.com/sharepoint/v4" xsi:nil="true"/>
    <Division xmlns="d5f9d153-8b19-4d1f-8beb-540f73341324">Gegevensdiensten</Division>
    <Note xmlns="d5f9d153-8b19-4d1f-8beb-540f73341324" xsi:nil="true"/>
    <lcf76f155ced4ddcb4097134ff3c332f xmlns="d5f9d153-8b19-4d1f-8beb-540f73341324">
      <Terms xmlns="http://schemas.microsoft.com/office/infopath/2007/PartnerControls"/>
    </lcf76f155ced4ddcb4097134ff3c332f>
    <TaxCatchAll xmlns="168e0357-5b39-4600-91c2-bfff6e896513" xsi:nil="true"/>
  </documentManagement>
</p:properties>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74D3C0F7-F994-49EC-AFDE-B9A680955C87}">
  <ds:schemaRefs>
    <ds:schemaRef ds:uri="http://schemas.openxmlformats.org/officeDocument/2006/bibliography"/>
  </ds:schemaRefs>
</ds:datastoreItem>
</file>

<file path=customXml/itemProps3.xml><?xml version="1.0" encoding="utf-8"?>
<ds:datastoreItem xmlns:ds="http://schemas.openxmlformats.org/officeDocument/2006/customXml" ds:itemID="{36D0B2E9-110C-4BA3-A9C1-592E66872FA8}"/>
</file>

<file path=customXml/itemProps4.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http://schemas.microsoft.com/sharepoint/v3"/>
    <ds:schemaRef ds:uri="168e0357-5b39-4600-91c2-bfff6e896513"/>
    <ds:schemaRef ds:uri="a3c66166-e9f9-48ad-a188-7f59308ffed0"/>
    <ds:schemaRef ds:uri="950eb5cf-cfcb-45ee-b563-973cf3dc3138"/>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3</TotalTime>
  <Pages>75</Pages>
  <Words>14374</Words>
  <Characters>81938</Characters>
  <Application>Microsoft Office Word</Application>
  <DocSecurity>0</DocSecurity>
  <Lines>682</Lines>
  <Paragraphs>192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DXC Technology</Company>
  <LinksUpToDate>false</LinksUpToDate>
  <CharactersWithSpaces>96120</CharactersWithSpaces>
  <SharedDoc>false</SharedDoc>
  <HLinks>
    <vt:vector size="276" baseType="variant">
      <vt:variant>
        <vt:i4>5046340</vt:i4>
      </vt:variant>
      <vt:variant>
        <vt:i4>273</vt:i4>
      </vt:variant>
      <vt:variant>
        <vt:i4>0</vt:i4>
      </vt:variant>
      <vt:variant>
        <vt:i4>5</vt:i4>
      </vt:variant>
      <vt:variant>
        <vt:lpwstr>https://www.ibm.com/docs/en/iis/11.7?topic=concepts-architecture-information-server-enterprise-search</vt:lpwstr>
      </vt:variant>
      <vt:variant>
        <vt:lpwstr/>
      </vt:variant>
      <vt:variant>
        <vt:i4>3473494</vt:i4>
      </vt:variant>
      <vt:variant>
        <vt:i4>267</vt:i4>
      </vt:variant>
      <vt:variant>
        <vt:i4>0</vt:i4>
      </vt:variant>
      <vt:variant>
        <vt:i4>5</vt:i4>
      </vt:variant>
      <vt:variant>
        <vt:lpwstr>https://www.ibm.com/software/passportadvantage/pvu_licensing_for_customers.html</vt:lpwstr>
      </vt:variant>
      <vt:variant>
        <vt:lpwstr/>
      </vt:variant>
      <vt:variant>
        <vt:i4>1179696</vt:i4>
      </vt:variant>
      <vt:variant>
        <vt:i4>260</vt:i4>
      </vt:variant>
      <vt:variant>
        <vt:i4>0</vt:i4>
      </vt:variant>
      <vt:variant>
        <vt:i4>5</vt:i4>
      </vt:variant>
      <vt:variant>
        <vt:lpwstr/>
      </vt:variant>
      <vt:variant>
        <vt:lpwstr>_Toc113613316</vt:lpwstr>
      </vt:variant>
      <vt:variant>
        <vt:i4>1179696</vt:i4>
      </vt:variant>
      <vt:variant>
        <vt:i4>254</vt:i4>
      </vt:variant>
      <vt:variant>
        <vt:i4>0</vt:i4>
      </vt:variant>
      <vt:variant>
        <vt:i4>5</vt:i4>
      </vt:variant>
      <vt:variant>
        <vt:lpwstr/>
      </vt:variant>
      <vt:variant>
        <vt:lpwstr>_Toc113613315</vt:lpwstr>
      </vt:variant>
      <vt:variant>
        <vt:i4>1179696</vt:i4>
      </vt:variant>
      <vt:variant>
        <vt:i4>248</vt:i4>
      </vt:variant>
      <vt:variant>
        <vt:i4>0</vt:i4>
      </vt:variant>
      <vt:variant>
        <vt:i4>5</vt:i4>
      </vt:variant>
      <vt:variant>
        <vt:lpwstr/>
      </vt:variant>
      <vt:variant>
        <vt:lpwstr>_Toc113613314</vt:lpwstr>
      </vt:variant>
      <vt:variant>
        <vt:i4>1179696</vt:i4>
      </vt:variant>
      <vt:variant>
        <vt:i4>242</vt:i4>
      </vt:variant>
      <vt:variant>
        <vt:i4>0</vt:i4>
      </vt:variant>
      <vt:variant>
        <vt:i4>5</vt:i4>
      </vt:variant>
      <vt:variant>
        <vt:lpwstr/>
      </vt:variant>
      <vt:variant>
        <vt:lpwstr>_Toc113613313</vt:lpwstr>
      </vt:variant>
      <vt:variant>
        <vt:i4>1179696</vt:i4>
      </vt:variant>
      <vt:variant>
        <vt:i4>236</vt:i4>
      </vt:variant>
      <vt:variant>
        <vt:i4>0</vt:i4>
      </vt:variant>
      <vt:variant>
        <vt:i4>5</vt:i4>
      </vt:variant>
      <vt:variant>
        <vt:lpwstr/>
      </vt:variant>
      <vt:variant>
        <vt:lpwstr>_Toc113613312</vt:lpwstr>
      </vt:variant>
      <vt:variant>
        <vt:i4>1179696</vt:i4>
      </vt:variant>
      <vt:variant>
        <vt:i4>230</vt:i4>
      </vt:variant>
      <vt:variant>
        <vt:i4>0</vt:i4>
      </vt:variant>
      <vt:variant>
        <vt:i4>5</vt:i4>
      </vt:variant>
      <vt:variant>
        <vt:lpwstr/>
      </vt:variant>
      <vt:variant>
        <vt:lpwstr>_Toc113613311</vt:lpwstr>
      </vt:variant>
      <vt:variant>
        <vt:i4>1179696</vt:i4>
      </vt:variant>
      <vt:variant>
        <vt:i4>224</vt:i4>
      </vt:variant>
      <vt:variant>
        <vt:i4>0</vt:i4>
      </vt:variant>
      <vt:variant>
        <vt:i4>5</vt:i4>
      </vt:variant>
      <vt:variant>
        <vt:lpwstr/>
      </vt:variant>
      <vt:variant>
        <vt:lpwstr>_Toc113613310</vt:lpwstr>
      </vt:variant>
      <vt:variant>
        <vt:i4>1245232</vt:i4>
      </vt:variant>
      <vt:variant>
        <vt:i4>218</vt:i4>
      </vt:variant>
      <vt:variant>
        <vt:i4>0</vt:i4>
      </vt:variant>
      <vt:variant>
        <vt:i4>5</vt:i4>
      </vt:variant>
      <vt:variant>
        <vt:lpwstr/>
      </vt:variant>
      <vt:variant>
        <vt:lpwstr>_Toc113613309</vt:lpwstr>
      </vt:variant>
      <vt:variant>
        <vt:i4>1245232</vt:i4>
      </vt:variant>
      <vt:variant>
        <vt:i4>212</vt:i4>
      </vt:variant>
      <vt:variant>
        <vt:i4>0</vt:i4>
      </vt:variant>
      <vt:variant>
        <vt:i4>5</vt:i4>
      </vt:variant>
      <vt:variant>
        <vt:lpwstr/>
      </vt:variant>
      <vt:variant>
        <vt:lpwstr>_Toc113613308</vt:lpwstr>
      </vt:variant>
      <vt:variant>
        <vt:i4>1245232</vt:i4>
      </vt:variant>
      <vt:variant>
        <vt:i4>206</vt:i4>
      </vt:variant>
      <vt:variant>
        <vt:i4>0</vt:i4>
      </vt:variant>
      <vt:variant>
        <vt:i4>5</vt:i4>
      </vt:variant>
      <vt:variant>
        <vt:lpwstr/>
      </vt:variant>
      <vt:variant>
        <vt:lpwstr>_Toc113613307</vt:lpwstr>
      </vt:variant>
      <vt:variant>
        <vt:i4>1245232</vt:i4>
      </vt:variant>
      <vt:variant>
        <vt:i4>200</vt:i4>
      </vt:variant>
      <vt:variant>
        <vt:i4>0</vt:i4>
      </vt:variant>
      <vt:variant>
        <vt:i4>5</vt:i4>
      </vt:variant>
      <vt:variant>
        <vt:lpwstr/>
      </vt:variant>
      <vt:variant>
        <vt:lpwstr>_Toc113613306</vt:lpwstr>
      </vt:variant>
      <vt:variant>
        <vt:i4>1245232</vt:i4>
      </vt:variant>
      <vt:variant>
        <vt:i4>194</vt:i4>
      </vt:variant>
      <vt:variant>
        <vt:i4>0</vt:i4>
      </vt:variant>
      <vt:variant>
        <vt:i4>5</vt:i4>
      </vt:variant>
      <vt:variant>
        <vt:lpwstr/>
      </vt:variant>
      <vt:variant>
        <vt:lpwstr>_Toc113613305</vt:lpwstr>
      </vt:variant>
      <vt:variant>
        <vt:i4>1245232</vt:i4>
      </vt:variant>
      <vt:variant>
        <vt:i4>188</vt:i4>
      </vt:variant>
      <vt:variant>
        <vt:i4>0</vt:i4>
      </vt:variant>
      <vt:variant>
        <vt:i4>5</vt:i4>
      </vt:variant>
      <vt:variant>
        <vt:lpwstr/>
      </vt:variant>
      <vt:variant>
        <vt:lpwstr>_Toc113613304</vt:lpwstr>
      </vt:variant>
      <vt:variant>
        <vt:i4>1245232</vt:i4>
      </vt:variant>
      <vt:variant>
        <vt:i4>182</vt:i4>
      </vt:variant>
      <vt:variant>
        <vt:i4>0</vt:i4>
      </vt:variant>
      <vt:variant>
        <vt:i4>5</vt:i4>
      </vt:variant>
      <vt:variant>
        <vt:lpwstr/>
      </vt:variant>
      <vt:variant>
        <vt:lpwstr>_Toc113613303</vt:lpwstr>
      </vt:variant>
      <vt:variant>
        <vt:i4>1245232</vt:i4>
      </vt:variant>
      <vt:variant>
        <vt:i4>176</vt:i4>
      </vt:variant>
      <vt:variant>
        <vt:i4>0</vt:i4>
      </vt:variant>
      <vt:variant>
        <vt:i4>5</vt:i4>
      </vt:variant>
      <vt:variant>
        <vt:lpwstr/>
      </vt:variant>
      <vt:variant>
        <vt:lpwstr>_Toc113613302</vt:lpwstr>
      </vt:variant>
      <vt:variant>
        <vt:i4>1245232</vt:i4>
      </vt:variant>
      <vt:variant>
        <vt:i4>170</vt:i4>
      </vt:variant>
      <vt:variant>
        <vt:i4>0</vt:i4>
      </vt:variant>
      <vt:variant>
        <vt:i4>5</vt:i4>
      </vt:variant>
      <vt:variant>
        <vt:lpwstr/>
      </vt:variant>
      <vt:variant>
        <vt:lpwstr>_Toc113613301</vt:lpwstr>
      </vt:variant>
      <vt:variant>
        <vt:i4>1245232</vt:i4>
      </vt:variant>
      <vt:variant>
        <vt:i4>164</vt:i4>
      </vt:variant>
      <vt:variant>
        <vt:i4>0</vt:i4>
      </vt:variant>
      <vt:variant>
        <vt:i4>5</vt:i4>
      </vt:variant>
      <vt:variant>
        <vt:lpwstr/>
      </vt:variant>
      <vt:variant>
        <vt:lpwstr>_Toc113613300</vt:lpwstr>
      </vt:variant>
      <vt:variant>
        <vt:i4>1703985</vt:i4>
      </vt:variant>
      <vt:variant>
        <vt:i4>158</vt:i4>
      </vt:variant>
      <vt:variant>
        <vt:i4>0</vt:i4>
      </vt:variant>
      <vt:variant>
        <vt:i4>5</vt:i4>
      </vt:variant>
      <vt:variant>
        <vt:lpwstr/>
      </vt:variant>
      <vt:variant>
        <vt:lpwstr>_Toc113613299</vt:lpwstr>
      </vt:variant>
      <vt:variant>
        <vt:i4>1703985</vt:i4>
      </vt:variant>
      <vt:variant>
        <vt:i4>152</vt:i4>
      </vt:variant>
      <vt:variant>
        <vt:i4>0</vt:i4>
      </vt:variant>
      <vt:variant>
        <vt:i4>5</vt:i4>
      </vt:variant>
      <vt:variant>
        <vt:lpwstr/>
      </vt:variant>
      <vt:variant>
        <vt:lpwstr>_Toc113613298</vt:lpwstr>
      </vt:variant>
      <vt:variant>
        <vt:i4>1703985</vt:i4>
      </vt:variant>
      <vt:variant>
        <vt:i4>146</vt:i4>
      </vt:variant>
      <vt:variant>
        <vt:i4>0</vt:i4>
      </vt:variant>
      <vt:variant>
        <vt:i4>5</vt:i4>
      </vt:variant>
      <vt:variant>
        <vt:lpwstr/>
      </vt:variant>
      <vt:variant>
        <vt:lpwstr>_Toc113613297</vt:lpwstr>
      </vt:variant>
      <vt:variant>
        <vt:i4>1703985</vt:i4>
      </vt:variant>
      <vt:variant>
        <vt:i4>140</vt:i4>
      </vt:variant>
      <vt:variant>
        <vt:i4>0</vt:i4>
      </vt:variant>
      <vt:variant>
        <vt:i4>5</vt:i4>
      </vt:variant>
      <vt:variant>
        <vt:lpwstr/>
      </vt:variant>
      <vt:variant>
        <vt:lpwstr>_Toc113613296</vt:lpwstr>
      </vt:variant>
      <vt:variant>
        <vt:i4>1703985</vt:i4>
      </vt:variant>
      <vt:variant>
        <vt:i4>134</vt:i4>
      </vt:variant>
      <vt:variant>
        <vt:i4>0</vt:i4>
      </vt:variant>
      <vt:variant>
        <vt:i4>5</vt:i4>
      </vt:variant>
      <vt:variant>
        <vt:lpwstr/>
      </vt:variant>
      <vt:variant>
        <vt:lpwstr>_Toc113613295</vt:lpwstr>
      </vt:variant>
      <vt:variant>
        <vt:i4>1703985</vt:i4>
      </vt:variant>
      <vt:variant>
        <vt:i4>128</vt:i4>
      </vt:variant>
      <vt:variant>
        <vt:i4>0</vt:i4>
      </vt:variant>
      <vt:variant>
        <vt:i4>5</vt:i4>
      </vt:variant>
      <vt:variant>
        <vt:lpwstr/>
      </vt:variant>
      <vt:variant>
        <vt:lpwstr>_Toc113613294</vt:lpwstr>
      </vt:variant>
      <vt:variant>
        <vt:i4>1703985</vt:i4>
      </vt:variant>
      <vt:variant>
        <vt:i4>122</vt:i4>
      </vt:variant>
      <vt:variant>
        <vt:i4>0</vt:i4>
      </vt:variant>
      <vt:variant>
        <vt:i4>5</vt:i4>
      </vt:variant>
      <vt:variant>
        <vt:lpwstr/>
      </vt:variant>
      <vt:variant>
        <vt:lpwstr>_Toc113613293</vt:lpwstr>
      </vt:variant>
      <vt:variant>
        <vt:i4>1703985</vt:i4>
      </vt:variant>
      <vt:variant>
        <vt:i4>116</vt:i4>
      </vt:variant>
      <vt:variant>
        <vt:i4>0</vt:i4>
      </vt:variant>
      <vt:variant>
        <vt:i4>5</vt:i4>
      </vt:variant>
      <vt:variant>
        <vt:lpwstr/>
      </vt:variant>
      <vt:variant>
        <vt:lpwstr>_Toc113613292</vt:lpwstr>
      </vt:variant>
      <vt:variant>
        <vt:i4>1703985</vt:i4>
      </vt:variant>
      <vt:variant>
        <vt:i4>110</vt:i4>
      </vt:variant>
      <vt:variant>
        <vt:i4>0</vt:i4>
      </vt:variant>
      <vt:variant>
        <vt:i4>5</vt:i4>
      </vt:variant>
      <vt:variant>
        <vt:lpwstr/>
      </vt:variant>
      <vt:variant>
        <vt:lpwstr>_Toc113613291</vt:lpwstr>
      </vt:variant>
      <vt:variant>
        <vt:i4>1703985</vt:i4>
      </vt:variant>
      <vt:variant>
        <vt:i4>104</vt:i4>
      </vt:variant>
      <vt:variant>
        <vt:i4>0</vt:i4>
      </vt:variant>
      <vt:variant>
        <vt:i4>5</vt:i4>
      </vt:variant>
      <vt:variant>
        <vt:lpwstr/>
      </vt:variant>
      <vt:variant>
        <vt:lpwstr>_Toc113613290</vt:lpwstr>
      </vt:variant>
      <vt:variant>
        <vt:i4>1769521</vt:i4>
      </vt:variant>
      <vt:variant>
        <vt:i4>98</vt:i4>
      </vt:variant>
      <vt:variant>
        <vt:i4>0</vt:i4>
      </vt:variant>
      <vt:variant>
        <vt:i4>5</vt:i4>
      </vt:variant>
      <vt:variant>
        <vt:lpwstr/>
      </vt:variant>
      <vt:variant>
        <vt:lpwstr>_Toc113613289</vt:lpwstr>
      </vt:variant>
      <vt:variant>
        <vt:i4>1769521</vt:i4>
      </vt:variant>
      <vt:variant>
        <vt:i4>92</vt:i4>
      </vt:variant>
      <vt:variant>
        <vt:i4>0</vt:i4>
      </vt:variant>
      <vt:variant>
        <vt:i4>5</vt:i4>
      </vt:variant>
      <vt:variant>
        <vt:lpwstr/>
      </vt:variant>
      <vt:variant>
        <vt:lpwstr>_Toc113613288</vt:lpwstr>
      </vt:variant>
      <vt:variant>
        <vt:i4>1769521</vt:i4>
      </vt:variant>
      <vt:variant>
        <vt:i4>86</vt:i4>
      </vt:variant>
      <vt:variant>
        <vt:i4>0</vt:i4>
      </vt:variant>
      <vt:variant>
        <vt:i4>5</vt:i4>
      </vt:variant>
      <vt:variant>
        <vt:lpwstr/>
      </vt:variant>
      <vt:variant>
        <vt:lpwstr>_Toc113613287</vt:lpwstr>
      </vt:variant>
      <vt:variant>
        <vt:i4>1769521</vt:i4>
      </vt:variant>
      <vt:variant>
        <vt:i4>80</vt:i4>
      </vt:variant>
      <vt:variant>
        <vt:i4>0</vt:i4>
      </vt:variant>
      <vt:variant>
        <vt:i4>5</vt:i4>
      </vt:variant>
      <vt:variant>
        <vt:lpwstr/>
      </vt:variant>
      <vt:variant>
        <vt:lpwstr>_Toc113613286</vt:lpwstr>
      </vt:variant>
      <vt:variant>
        <vt:i4>1769521</vt:i4>
      </vt:variant>
      <vt:variant>
        <vt:i4>74</vt:i4>
      </vt:variant>
      <vt:variant>
        <vt:i4>0</vt:i4>
      </vt:variant>
      <vt:variant>
        <vt:i4>5</vt:i4>
      </vt:variant>
      <vt:variant>
        <vt:lpwstr/>
      </vt:variant>
      <vt:variant>
        <vt:lpwstr>_Toc113613285</vt:lpwstr>
      </vt:variant>
      <vt:variant>
        <vt:i4>1769521</vt:i4>
      </vt:variant>
      <vt:variant>
        <vt:i4>68</vt:i4>
      </vt:variant>
      <vt:variant>
        <vt:i4>0</vt:i4>
      </vt:variant>
      <vt:variant>
        <vt:i4>5</vt:i4>
      </vt:variant>
      <vt:variant>
        <vt:lpwstr/>
      </vt:variant>
      <vt:variant>
        <vt:lpwstr>_Toc113613284</vt:lpwstr>
      </vt:variant>
      <vt:variant>
        <vt:i4>1769521</vt:i4>
      </vt:variant>
      <vt:variant>
        <vt:i4>62</vt:i4>
      </vt:variant>
      <vt:variant>
        <vt:i4>0</vt:i4>
      </vt:variant>
      <vt:variant>
        <vt:i4>5</vt:i4>
      </vt:variant>
      <vt:variant>
        <vt:lpwstr/>
      </vt:variant>
      <vt:variant>
        <vt:lpwstr>_Toc113613283</vt:lpwstr>
      </vt:variant>
      <vt:variant>
        <vt:i4>1769521</vt:i4>
      </vt:variant>
      <vt:variant>
        <vt:i4>56</vt:i4>
      </vt:variant>
      <vt:variant>
        <vt:i4>0</vt:i4>
      </vt:variant>
      <vt:variant>
        <vt:i4>5</vt:i4>
      </vt:variant>
      <vt:variant>
        <vt:lpwstr/>
      </vt:variant>
      <vt:variant>
        <vt:lpwstr>_Toc113613282</vt:lpwstr>
      </vt:variant>
      <vt:variant>
        <vt:i4>1769521</vt:i4>
      </vt:variant>
      <vt:variant>
        <vt:i4>50</vt:i4>
      </vt:variant>
      <vt:variant>
        <vt:i4>0</vt:i4>
      </vt:variant>
      <vt:variant>
        <vt:i4>5</vt:i4>
      </vt:variant>
      <vt:variant>
        <vt:lpwstr/>
      </vt:variant>
      <vt:variant>
        <vt:lpwstr>_Toc113613281</vt:lpwstr>
      </vt:variant>
      <vt:variant>
        <vt:i4>1769521</vt:i4>
      </vt:variant>
      <vt:variant>
        <vt:i4>44</vt:i4>
      </vt:variant>
      <vt:variant>
        <vt:i4>0</vt:i4>
      </vt:variant>
      <vt:variant>
        <vt:i4>5</vt:i4>
      </vt:variant>
      <vt:variant>
        <vt:lpwstr/>
      </vt:variant>
      <vt:variant>
        <vt:lpwstr>_Toc113613280</vt:lpwstr>
      </vt:variant>
      <vt:variant>
        <vt:i4>1310769</vt:i4>
      </vt:variant>
      <vt:variant>
        <vt:i4>38</vt:i4>
      </vt:variant>
      <vt:variant>
        <vt:i4>0</vt:i4>
      </vt:variant>
      <vt:variant>
        <vt:i4>5</vt:i4>
      </vt:variant>
      <vt:variant>
        <vt:lpwstr/>
      </vt:variant>
      <vt:variant>
        <vt:lpwstr>_Toc113613279</vt:lpwstr>
      </vt:variant>
      <vt:variant>
        <vt:i4>1310769</vt:i4>
      </vt:variant>
      <vt:variant>
        <vt:i4>32</vt:i4>
      </vt:variant>
      <vt:variant>
        <vt:i4>0</vt:i4>
      </vt:variant>
      <vt:variant>
        <vt:i4>5</vt:i4>
      </vt:variant>
      <vt:variant>
        <vt:lpwstr/>
      </vt:variant>
      <vt:variant>
        <vt:lpwstr>_Toc113613278</vt:lpwstr>
      </vt:variant>
      <vt:variant>
        <vt:i4>1310769</vt:i4>
      </vt:variant>
      <vt:variant>
        <vt:i4>26</vt:i4>
      </vt:variant>
      <vt:variant>
        <vt:i4>0</vt:i4>
      </vt:variant>
      <vt:variant>
        <vt:i4>5</vt:i4>
      </vt:variant>
      <vt:variant>
        <vt:lpwstr/>
      </vt:variant>
      <vt:variant>
        <vt:lpwstr>_Toc113613277</vt:lpwstr>
      </vt:variant>
      <vt:variant>
        <vt:i4>1310769</vt:i4>
      </vt:variant>
      <vt:variant>
        <vt:i4>20</vt:i4>
      </vt:variant>
      <vt:variant>
        <vt:i4>0</vt:i4>
      </vt:variant>
      <vt:variant>
        <vt:i4>5</vt:i4>
      </vt:variant>
      <vt:variant>
        <vt:lpwstr/>
      </vt:variant>
      <vt:variant>
        <vt:lpwstr>_Toc113613276</vt:lpwstr>
      </vt:variant>
      <vt:variant>
        <vt:i4>1310769</vt:i4>
      </vt:variant>
      <vt:variant>
        <vt:i4>14</vt:i4>
      </vt:variant>
      <vt:variant>
        <vt:i4>0</vt:i4>
      </vt:variant>
      <vt:variant>
        <vt:i4>5</vt:i4>
      </vt:variant>
      <vt:variant>
        <vt:lpwstr/>
      </vt:variant>
      <vt:variant>
        <vt:lpwstr>_Toc113613275</vt:lpwstr>
      </vt:variant>
      <vt:variant>
        <vt:i4>1310769</vt:i4>
      </vt:variant>
      <vt:variant>
        <vt:i4>8</vt:i4>
      </vt:variant>
      <vt:variant>
        <vt:i4>0</vt:i4>
      </vt:variant>
      <vt:variant>
        <vt:i4>5</vt:i4>
      </vt:variant>
      <vt:variant>
        <vt:lpwstr/>
      </vt:variant>
      <vt:variant>
        <vt:lpwstr>_Toc113613274</vt:lpwstr>
      </vt:variant>
      <vt:variant>
        <vt:i4>1310769</vt:i4>
      </vt:variant>
      <vt:variant>
        <vt:i4>2</vt:i4>
      </vt:variant>
      <vt:variant>
        <vt:i4>0</vt:i4>
      </vt:variant>
      <vt:variant>
        <vt:i4>5</vt:i4>
      </vt:variant>
      <vt:variant>
        <vt:lpwstr/>
      </vt:variant>
      <vt:variant>
        <vt:lpwstr>_Toc113613273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 Kuijper</dc:creator>
  <cp:keywords/>
  <dc:description/>
  <cp:lastModifiedBy>Capelle, Jan Jaap</cp:lastModifiedBy>
  <cp:revision>4</cp:revision>
  <cp:lastPrinted>2021-04-13T14:14:00Z</cp:lastPrinted>
  <dcterms:created xsi:type="dcterms:W3CDTF">2023-07-06T09:01:00Z</dcterms:created>
  <dcterms:modified xsi:type="dcterms:W3CDTF">2023-07-06T09:04:00Z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Order">
    <vt:r8>12546000</vt:r8>
  </property>
  <property fmtid="{D5CDD505-2E9C-101B-9397-08002B2CF9AE}" pid="18" name="xd_Signature">
    <vt:bool>false</vt:bool>
  </property>
  <property fmtid="{D5CDD505-2E9C-101B-9397-08002B2CF9AE}" pid="19" name="SharedWithUsers">
    <vt:lpwstr>268;#Janssen, Ron;#335;#Cheung, Simon M (Siu Man Cheung);#262;#Grevel, Peter</vt:lpwstr>
  </property>
  <property fmtid="{D5CDD505-2E9C-101B-9397-08002B2CF9AE}" pid="20" name="xd_ProgID">
    <vt:lpwstr/>
  </property>
  <property fmtid="{D5CDD505-2E9C-101B-9397-08002B2CF9AE}" pid="21" name="ComplianceAssetId">
    <vt:lpwstr/>
  </property>
  <property fmtid="{D5CDD505-2E9C-101B-9397-08002B2CF9AE}" pid="22" name="TemplateUrl">
    <vt:lpwstr/>
  </property>
  <property fmtid="{D5CDD505-2E9C-101B-9397-08002B2CF9AE}" pid="23" name="_ExtendedDescription">
    <vt:lpwstr/>
  </property>
  <property fmtid="{D5CDD505-2E9C-101B-9397-08002B2CF9AE}" pid="24" name="Imported">
    <vt:bool>true</vt:bool>
  </property>
  <property fmtid="{D5CDD505-2E9C-101B-9397-08002B2CF9AE}" pid="25" name="TriggerFlowInfo">
    <vt:lpwstr/>
  </property>
</Properties>
</file>