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55201D" w:rsidRDefault="00284D10" w:rsidP="00D43C04">
      <w:pPr>
        <w:pStyle w:val="CoverText1"/>
      </w:pPr>
      <w:r w:rsidRPr="00284D10">
        <w:rPr>
          <w:noProof/>
          <w:lang w:val="nl-NL" w:eastAsia="nl-NL" w:bidi="ar-SA"/>
        </w:rPr>
        <w:drawing>
          <wp:inline distT="0" distB="0" distL="0" distR="0" wp14:anchorId="15333B6D" wp14:editId="29F783E4">
            <wp:extent cx="1241946" cy="678294"/>
            <wp:effectExtent l="0" t="0" r="0" b="7620"/>
            <wp:docPr id="46" name="Picture 46">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284D10">
        <w:rPr>
          <w:noProof/>
        </w:rPr>
        <w:t xml:space="preserve"> </w:t>
      </w:r>
    </w:p>
    <w:p w14:paraId="714D9D0A" w14:textId="77777777" w:rsidR="00E317DE" w:rsidRPr="009E179A" w:rsidRDefault="007E4A8A" w:rsidP="00D43C04">
      <w:pPr>
        <w:pStyle w:val="CoverText1"/>
        <w:rPr>
          <w:lang w:val="en-US"/>
        </w:rPr>
      </w:pPr>
      <w:r w:rsidRPr="009E179A">
        <w:rPr>
          <w:lang w:val="en-US"/>
        </w:rPr>
        <w:t xml:space="preserve">HLD – </w:t>
      </w:r>
      <w:r w:rsidR="00480850" w:rsidRPr="009E179A">
        <w:rPr>
          <w:lang w:val="en-US"/>
        </w:rPr>
        <w:t>E</w:t>
      </w:r>
      <w:r w:rsidR="008B5EB4" w:rsidRPr="009E179A">
        <w:rPr>
          <w:lang w:val="en-US"/>
        </w:rPr>
        <w:t>XC</w:t>
      </w:r>
      <w:r w:rsidRPr="009E179A">
        <w:rPr>
          <w:lang w:val="en-US"/>
        </w:rPr>
        <w:t xml:space="preserve"> </w:t>
      </w:r>
    </w:p>
    <w:p w14:paraId="0C6A4671" w14:textId="320E8CBA" w:rsidR="00D43C04" w:rsidRPr="003050A0" w:rsidRDefault="007E4A8A" w:rsidP="00D43C04">
      <w:pPr>
        <w:pStyle w:val="CoverText1"/>
        <w:rPr>
          <w:lang w:val="en-US"/>
        </w:rPr>
      </w:pPr>
      <w:r w:rsidRPr="009E179A">
        <w:rPr>
          <w:lang w:val="en-US"/>
        </w:rPr>
        <w:br/>
      </w:r>
      <w:r w:rsidR="00CC0E27" w:rsidRPr="003050A0">
        <w:rPr>
          <w:lang w:val="en-US"/>
        </w:rPr>
        <w:t>E</w:t>
      </w:r>
      <w:r w:rsidR="008B5EB4" w:rsidRPr="003050A0">
        <w:rPr>
          <w:lang w:val="en-US"/>
        </w:rPr>
        <w:t>xcasso</w:t>
      </w:r>
      <w:r w:rsidR="00780E86">
        <w:rPr>
          <w:lang w:val="en-US"/>
        </w:rPr>
        <w:t>-Complex</w:t>
      </w:r>
      <w:r w:rsidR="009638AF" w:rsidRPr="003050A0">
        <w:rPr>
          <w:lang w:val="en-US"/>
        </w:rPr>
        <w:t xml:space="preserve"> </w:t>
      </w:r>
      <w:r w:rsidR="00E317DE">
        <w:rPr>
          <w:lang w:val="en-US"/>
        </w:rPr>
        <w:t>(VFV)</w:t>
      </w:r>
    </w:p>
    <w:p w14:paraId="641D1ED6" w14:textId="77777777" w:rsidR="00D43C04" w:rsidRPr="009E179A" w:rsidRDefault="00D43C04" w:rsidP="00D43C04">
      <w:pPr>
        <w:pStyle w:val="CoverText2"/>
        <w:rPr>
          <w:lang w:val="en-US"/>
        </w:rPr>
      </w:pPr>
    </w:p>
    <w:p w14:paraId="0169A798" w14:textId="3E1E896F" w:rsidR="00E82411" w:rsidRPr="003050A0" w:rsidRDefault="00E82411" w:rsidP="00D43C04">
      <w:pPr>
        <w:pStyle w:val="CoverText2"/>
        <w:rPr>
          <w:lang w:val="en-US"/>
        </w:rPr>
      </w:pPr>
      <w:r w:rsidRPr="003050A0">
        <w:rPr>
          <w:lang w:val="en-US"/>
        </w:rPr>
        <w:t>Version:</w:t>
      </w:r>
      <w:r w:rsidR="009207EF" w:rsidRPr="003050A0">
        <w:rPr>
          <w:lang w:val="en-US"/>
        </w:rPr>
        <w:t xml:space="preserve">  </w:t>
      </w:r>
      <w:r w:rsidR="00E84237">
        <w:rPr>
          <w:lang w:val="en-US"/>
        </w:rPr>
        <w:t>1</w:t>
      </w:r>
      <w:r w:rsidR="008A4500">
        <w:rPr>
          <w:lang w:val="en-US"/>
        </w:rPr>
        <w:t>.</w:t>
      </w:r>
      <w:r w:rsidR="00D14727">
        <w:rPr>
          <w:lang w:val="en-US"/>
        </w:rPr>
        <w:t>3</w:t>
      </w:r>
    </w:p>
    <w:p w14:paraId="7DAB0CF8" w14:textId="452B5215" w:rsidR="008429AD" w:rsidRPr="006B0C02" w:rsidRDefault="00E82411" w:rsidP="006B0C02">
      <w:pPr>
        <w:pStyle w:val="CoverText2"/>
        <w:rPr>
          <w:lang w:val="en-US"/>
        </w:rPr>
      </w:pPr>
      <w:r w:rsidRPr="003050A0">
        <w:rPr>
          <w:lang w:val="en-US"/>
        </w:rPr>
        <w:t xml:space="preserve">Date: </w:t>
      </w:r>
      <w:r w:rsidR="009E44DE">
        <w:rPr>
          <w:lang w:val="en-US"/>
        </w:rPr>
        <w:t>1</w:t>
      </w:r>
      <w:r w:rsidR="00581590">
        <w:rPr>
          <w:lang w:val="en-US"/>
        </w:rPr>
        <w:t>7</w:t>
      </w:r>
      <w:r w:rsidR="006C62F7">
        <w:rPr>
          <w:lang w:val="en-US"/>
        </w:rPr>
        <w:t xml:space="preserve"> </w:t>
      </w:r>
      <w:r w:rsidR="00D14727">
        <w:rPr>
          <w:lang w:val="en-US"/>
        </w:rPr>
        <w:t>November</w:t>
      </w:r>
      <w:r w:rsidR="006C62F7">
        <w:rPr>
          <w:lang w:val="en-US"/>
        </w:rPr>
        <w:t xml:space="preserve"> 2023</w:t>
      </w:r>
      <w:r w:rsidRPr="003050A0">
        <w:rPr>
          <w:lang w:val="en-US"/>
        </w:rPr>
        <w:t xml:space="preserve">  </w:t>
      </w: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7541D10B" w:rsidR="00873354" w:rsidRDefault="00873354" w:rsidP="00950DEC">
      <w:pPr>
        <w:rPr>
          <w:sz w:val="20"/>
        </w:rPr>
      </w:pPr>
      <w:r>
        <w:rPr>
          <w:sz w:val="20"/>
        </w:rPr>
        <w:t xml:space="preserve">This </w:t>
      </w:r>
      <w:proofErr w:type="gramStart"/>
      <w:r w:rsidR="00C968D4">
        <w:rPr>
          <w:sz w:val="20"/>
        </w:rPr>
        <w:t>High Level</w:t>
      </w:r>
      <w:proofErr w:type="gramEnd"/>
      <w:r w:rsidR="00C968D4">
        <w:rPr>
          <w:sz w:val="20"/>
        </w:rPr>
        <w:t xml:space="preserve">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4F35C3">
      <w:pPr>
        <w:pStyle w:val="ListParagraph"/>
        <w:numPr>
          <w:ilvl w:val="0"/>
          <w:numId w:val="62"/>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w:t>
      </w:r>
      <w:proofErr w:type="gramStart"/>
      <w:r w:rsidR="001A6DA4">
        <w:rPr>
          <w:sz w:val="20"/>
        </w:rPr>
        <w:t>review</w:t>
      </w:r>
      <w:proofErr w:type="gramEnd"/>
    </w:p>
    <w:p w14:paraId="05103786" w14:textId="3043A9AD" w:rsidR="001A6DA4" w:rsidRDefault="00864879" w:rsidP="004F35C3">
      <w:pPr>
        <w:pStyle w:val="ListParagraph"/>
        <w:numPr>
          <w:ilvl w:val="0"/>
          <w:numId w:val="62"/>
        </w:numPr>
        <w:rPr>
          <w:sz w:val="20"/>
        </w:rPr>
      </w:pPr>
      <w:r>
        <w:rPr>
          <w:sz w:val="20"/>
        </w:rPr>
        <w:t>P</w:t>
      </w:r>
      <w:r w:rsidR="00ED03B4">
        <w:rPr>
          <w:sz w:val="20"/>
        </w:rPr>
        <w:t>lan and execute</w:t>
      </w:r>
      <w:r w:rsidR="00AD7301">
        <w:rPr>
          <w:sz w:val="20"/>
        </w:rPr>
        <w:t xml:space="preserve"> implementation </w:t>
      </w:r>
      <w:r w:rsidR="00ED03B4">
        <w:rPr>
          <w:sz w:val="20"/>
        </w:rPr>
        <w:t xml:space="preserve">of the </w:t>
      </w:r>
      <w:proofErr w:type="gramStart"/>
      <w:r w:rsidR="00ED03B4">
        <w:rPr>
          <w:sz w:val="20"/>
        </w:rPr>
        <w:t>solution</w:t>
      </w:r>
      <w:proofErr w:type="gramEnd"/>
    </w:p>
    <w:p w14:paraId="75CAA21A" w14:textId="26AE9155" w:rsidR="00C45205" w:rsidRPr="00782F30" w:rsidRDefault="00864879" w:rsidP="004F35C3">
      <w:pPr>
        <w:pStyle w:val="ListParagraph"/>
        <w:numPr>
          <w:ilvl w:val="0"/>
          <w:numId w:val="62"/>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4F35C3">
      <w:pPr>
        <w:pStyle w:val="ListParagraph"/>
        <w:numPr>
          <w:ilvl w:val="0"/>
          <w:numId w:val="60"/>
        </w:numPr>
        <w:rPr>
          <w:sz w:val="20"/>
        </w:rPr>
      </w:pPr>
      <w:r>
        <w:rPr>
          <w:sz w:val="20"/>
        </w:rPr>
        <w:t>An overview of the application and its architecture</w:t>
      </w:r>
    </w:p>
    <w:p w14:paraId="073D6589" w14:textId="64E748EA"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1297697C" w14:textId="77777777" w:rsidR="001409DE" w:rsidRDefault="00805752" w:rsidP="004F35C3">
      <w:pPr>
        <w:pStyle w:val="ListParagraph"/>
        <w:numPr>
          <w:ilvl w:val="0"/>
          <w:numId w:val="60"/>
        </w:numPr>
        <w:rPr>
          <w:sz w:val="20"/>
        </w:rPr>
      </w:pPr>
      <w:r w:rsidRPr="001409DE">
        <w:rPr>
          <w:sz w:val="20"/>
        </w:rPr>
        <w:t>Solution description</w:t>
      </w:r>
    </w:p>
    <w:p w14:paraId="32DC09AA" w14:textId="776FAEF2" w:rsidR="00502A2B" w:rsidRPr="001409DE" w:rsidRDefault="00502A2B" w:rsidP="004F35C3">
      <w:pPr>
        <w:pStyle w:val="ListParagraph"/>
        <w:numPr>
          <w:ilvl w:val="1"/>
          <w:numId w:val="60"/>
        </w:numPr>
        <w:rPr>
          <w:sz w:val="20"/>
        </w:rPr>
      </w:pPr>
      <w:r w:rsidRPr="001409DE">
        <w:rPr>
          <w:sz w:val="20"/>
        </w:rPr>
        <w:t xml:space="preserve">By default, the solution will use standard services from the DXC </w:t>
      </w:r>
      <w:proofErr w:type="spellStart"/>
      <w:r w:rsidRPr="001409DE">
        <w:rPr>
          <w:sz w:val="20"/>
        </w:rPr>
        <w:t>catalog</w:t>
      </w:r>
      <w:proofErr w:type="spellEnd"/>
      <w:r w:rsidRPr="001409DE">
        <w:rPr>
          <w:sz w:val="20"/>
        </w:rPr>
        <w:t xml:space="preserve">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4F35C3">
      <w:pPr>
        <w:pStyle w:val="BodyText1"/>
        <w:numPr>
          <w:ilvl w:val="0"/>
          <w:numId w:val="61"/>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4F35C3">
      <w:pPr>
        <w:pStyle w:val="BodyText1"/>
        <w:numPr>
          <w:ilvl w:val="0"/>
          <w:numId w:val="61"/>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w:t>
      </w:r>
      <w:proofErr w:type="gramStart"/>
      <w:r w:rsidRPr="00C07641">
        <w:rPr>
          <w:rFonts w:cs="Arial"/>
          <w:sz w:val="20"/>
          <w:lang w:val="en-US"/>
        </w:rPr>
        <w:t>service;</w:t>
      </w:r>
      <w:proofErr w:type="gramEnd"/>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4F35C3">
      <w:pPr>
        <w:pStyle w:val="BodyText1"/>
        <w:numPr>
          <w:ilvl w:val="0"/>
          <w:numId w:val="63"/>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4F35C3">
      <w:pPr>
        <w:pStyle w:val="BodyText1"/>
        <w:numPr>
          <w:ilvl w:val="0"/>
          <w:numId w:val="63"/>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t</w:t>
      </w:r>
      <w:r>
        <w:rPr>
          <w:rFonts w:cs="Arial"/>
          <w:sz w:val="20"/>
          <w:lang w:val="nl-NL"/>
        </w:rPr>
        <w:t>echnical management handbook)</w:t>
      </w:r>
    </w:p>
    <w:p w14:paraId="30305F91" w14:textId="3431C0C0" w:rsidR="003D7738" w:rsidRDefault="003D7738" w:rsidP="004F35C3">
      <w:pPr>
        <w:pStyle w:val="BodyText1"/>
        <w:numPr>
          <w:ilvl w:val="0"/>
          <w:numId w:val="63"/>
        </w:numPr>
        <w:rPr>
          <w:rFonts w:cs="Arial"/>
          <w:sz w:val="20"/>
          <w:lang w:val="nl-NL"/>
        </w:rPr>
      </w:pPr>
      <w:r>
        <w:rPr>
          <w:rFonts w:cs="Arial"/>
          <w:sz w:val="20"/>
          <w:lang w:val="nl-NL"/>
        </w:rPr>
        <w:t xml:space="preserve">Technisch Koppelvlak Document (TKD – technical </w:t>
      </w:r>
      <w:r w:rsidR="00343B03">
        <w:rPr>
          <w:rFonts w:cs="Arial"/>
          <w:sz w:val="20"/>
          <w:lang w:val="nl-NL"/>
        </w:rPr>
        <w:t>interface document)</w:t>
      </w:r>
    </w:p>
    <w:p w14:paraId="02DAC27A" w14:textId="79F5D8FB" w:rsidR="003C3C8C" w:rsidRPr="003D2009" w:rsidRDefault="00F14A59" w:rsidP="004F35C3">
      <w:pPr>
        <w:pStyle w:val="BodyText1"/>
        <w:numPr>
          <w:ilvl w:val="0"/>
          <w:numId w:val="63"/>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proofErr w:type="spellStart"/>
      <w:r w:rsidR="00866C81" w:rsidRPr="00512503">
        <w:rPr>
          <w:rFonts w:cs="Arial"/>
          <w:sz w:val="20"/>
          <w:lang w:val="en-US"/>
        </w:rPr>
        <w:t>HandBoek</w:t>
      </w:r>
      <w:proofErr w:type="spellEnd"/>
      <w:r w:rsidR="00866C81" w:rsidRPr="00512503">
        <w:rPr>
          <w:rFonts w:cs="Arial"/>
          <w:sz w:val="20"/>
          <w:lang w:val="en-US"/>
        </w:rPr>
        <w:t xml:space="preserve">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w:t>
      </w:r>
      <w:proofErr w:type="gramStart"/>
      <w:r w:rsidR="00D606C3" w:rsidRPr="004632E7">
        <w:rPr>
          <w:sz w:val="20"/>
        </w:rPr>
        <w:t>e.g.</w:t>
      </w:r>
      <w:proofErr w:type="gramEnd"/>
      <w:r w:rsidR="00D606C3" w:rsidRPr="004632E7">
        <w:rPr>
          <w:sz w:val="20"/>
        </w:rPr>
        <w:t xml:space="preserve">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w:t>
      </w:r>
      <w:proofErr w:type="gramStart"/>
      <w:r w:rsidR="0062461F">
        <w:rPr>
          <w:sz w:val="20"/>
        </w:rPr>
        <w:t>i.e.</w:t>
      </w:r>
      <w:proofErr w:type="gramEnd"/>
      <w:r w:rsidR="0062461F">
        <w:rPr>
          <w:sz w:val="20"/>
        </w:rPr>
        <w:t xml:space="preserv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06BB789E" w14:textId="0DDE346B" w:rsidR="00F67638" w:rsidRDefault="00D43C04">
      <w:pPr>
        <w:pStyle w:val="TOC1"/>
        <w:rPr>
          <w:rFonts w:asciiTheme="minorHAnsi" w:eastAsiaTheme="minorEastAsia" w:hAnsiTheme="minorHAnsi" w:cstheme="minorBidi"/>
          <w:b w:val="0"/>
          <w:szCs w:val="22"/>
          <w:lang w:bidi="ar-SA"/>
        </w:rPr>
      </w:pPr>
      <w:r>
        <w:rPr>
          <w:b w:val="0"/>
          <w:lang w:val="cy-GB"/>
        </w:rPr>
        <w:fldChar w:fldCharType="begin"/>
      </w:r>
      <w:r w:rsidR="00164834">
        <w:rPr>
          <w:b w:val="0"/>
        </w:rPr>
        <w:instrText>TOC \o "1-2" \h \z</w:instrText>
      </w:r>
      <w:r>
        <w:rPr>
          <w:b w:val="0"/>
          <w:lang w:val="cy-GB"/>
        </w:rPr>
        <w:fldChar w:fldCharType="separate"/>
      </w:r>
      <w:hyperlink w:anchor="_Toc118721244" w:history="1">
        <w:r w:rsidR="00F67638" w:rsidRPr="002C2C81">
          <w:rPr>
            <w:rStyle w:val="Hyperlink"/>
          </w:rPr>
          <w:t>1</w:t>
        </w:r>
        <w:r w:rsidR="00F67638">
          <w:rPr>
            <w:rFonts w:asciiTheme="minorHAnsi" w:eastAsiaTheme="minorEastAsia" w:hAnsiTheme="minorHAnsi" w:cstheme="minorBidi"/>
            <w:b w:val="0"/>
            <w:szCs w:val="22"/>
            <w:lang w:bidi="ar-SA"/>
          </w:rPr>
          <w:tab/>
        </w:r>
        <w:r w:rsidR="00F67638" w:rsidRPr="002C2C81">
          <w:rPr>
            <w:rStyle w:val="Hyperlink"/>
          </w:rPr>
          <w:t>Application Overview</w:t>
        </w:r>
        <w:r w:rsidR="00F67638">
          <w:rPr>
            <w:webHidden/>
          </w:rPr>
          <w:tab/>
        </w:r>
        <w:r w:rsidR="00F67638">
          <w:rPr>
            <w:webHidden/>
          </w:rPr>
          <w:fldChar w:fldCharType="begin"/>
        </w:r>
        <w:r w:rsidR="00F67638">
          <w:rPr>
            <w:webHidden/>
          </w:rPr>
          <w:instrText xml:space="preserve"> PAGEREF _Toc118721244 \h </w:instrText>
        </w:r>
        <w:r w:rsidR="00F67638">
          <w:rPr>
            <w:webHidden/>
          </w:rPr>
        </w:r>
        <w:r w:rsidR="00F67638">
          <w:rPr>
            <w:webHidden/>
          </w:rPr>
          <w:fldChar w:fldCharType="separate"/>
        </w:r>
        <w:r w:rsidR="00F67638">
          <w:rPr>
            <w:webHidden/>
          </w:rPr>
          <w:t>4</w:t>
        </w:r>
        <w:r w:rsidR="00F67638">
          <w:rPr>
            <w:webHidden/>
          </w:rPr>
          <w:fldChar w:fldCharType="end"/>
        </w:r>
      </w:hyperlink>
    </w:p>
    <w:p w14:paraId="610EF414" w14:textId="61DE53A9" w:rsidR="00F67638" w:rsidRDefault="000450A1">
      <w:pPr>
        <w:pStyle w:val="TOC2"/>
        <w:rPr>
          <w:rFonts w:asciiTheme="minorHAnsi" w:eastAsiaTheme="minorEastAsia" w:hAnsiTheme="minorHAnsi" w:cstheme="minorBidi"/>
          <w:noProof/>
          <w:szCs w:val="22"/>
          <w:lang w:eastAsia="en-GB" w:bidi="ar-SA"/>
        </w:rPr>
      </w:pPr>
      <w:hyperlink w:anchor="_Toc118721245" w:history="1">
        <w:r w:rsidR="00F67638" w:rsidRPr="002C2C81">
          <w:rPr>
            <w:rStyle w:val="Hyperlink"/>
            <w:noProof/>
          </w:rPr>
          <w:t>1.1</w:t>
        </w:r>
        <w:r w:rsidR="00F67638">
          <w:rPr>
            <w:rFonts w:asciiTheme="minorHAnsi" w:eastAsiaTheme="minorEastAsia" w:hAnsiTheme="minorHAnsi" w:cstheme="minorBidi"/>
            <w:noProof/>
            <w:szCs w:val="22"/>
            <w:lang w:eastAsia="en-GB" w:bidi="ar-SA"/>
          </w:rPr>
          <w:tab/>
        </w:r>
        <w:r w:rsidR="00F67638" w:rsidRPr="002C2C81">
          <w:rPr>
            <w:rStyle w:val="Hyperlink"/>
            <w:noProof/>
          </w:rPr>
          <w:t>Introduction</w:t>
        </w:r>
        <w:r w:rsidR="00F67638">
          <w:rPr>
            <w:noProof/>
            <w:webHidden/>
          </w:rPr>
          <w:tab/>
        </w:r>
        <w:r w:rsidR="00F67638">
          <w:rPr>
            <w:noProof/>
            <w:webHidden/>
          </w:rPr>
          <w:fldChar w:fldCharType="begin"/>
        </w:r>
        <w:r w:rsidR="00F67638">
          <w:rPr>
            <w:noProof/>
            <w:webHidden/>
          </w:rPr>
          <w:instrText xml:space="preserve"> PAGEREF _Toc118721245 \h </w:instrText>
        </w:r>
        <w:r w:rsidR="00F67638">
          <w:rPr>
            <w:noProof/>
            <w:webHidden/>
          </w:rPr>
        </w:r>
        <w:r w:rsidR="00F67638">
          <w:rPr>
            <w:noProof/>
            <w:webHidden/>
          </w:rPr>
          <w:fldChar w:fldCharType="separate"/>
        </w:r>
        <w:r w:rsidR="00F67638">
          <w:rPr>
            <w:noProof/>
            <w:webHidden/>
          </w:rPr>
          <w:t>4</w:t>
        </w:r>
        <w:r w:rsidR="00F67638">
          <w:rPr>
            <w:noProof/>
            <w:webHidden/>
          </w:rPr>
          <w:fldChar w:fldCharType="end"/>
        </w:r>
      </w:hyperlink>
    </w:p>
    <w:p w14:paraId="15B68354" w14:textId="0750B610" w:rsidR="00F67638" w:rsidRDefault="000450A1">
      <w:pPr>
        <w:pStyle w:val="TOC2"/>
        <w:rPr>
          <w:rFonts w:asciiTheme="minorHAnsi" w:eastAsiaTheme="minorEastAsia" w:hAnsiTheme="minorHAnsi" w:cstheme="minorBidi"/>
          <w:noProof/>
          <w:szCs w:val="22"/>
          <w:lang w:eastAsia="en-GB" w:bidi="ar-SA"/>
        </w:rPr>
      </w:pPr>
      <w:hyperlink w:anchor="_Toc118721246" w:history="1">
        <w:r w:rsidR="00F67638" w:rsidRPr="002C2C81">
          <w:rPr>
            <w:rStyle w:val="Hyperlink"/>
            <w:noProof/>
          </w:rPr>
          <w:t>1.2</w:t>
        </w:r>
        <w:r w:rsidR="00F67638">
          <w:rPr>
            <w:rFonts w:asciiTheme="minorHAnsi" w:eastAsiaTheme="minorEastAsia" w:hAnsiTheme="minorHAnsi" w:cstheme="minorBidi"/>
            <w:noProof/>
            <w:szCs w:val="22"/>
            <w:lang w:eastAsia="en-GB" w:bidi="ar-SA"/>
          </w:rPr>
          <w:tab/>
        </w:r>
        <w:r w:rsidR="00F67638" w:rsidRPr="002C2C81">
          <w:rPr>
            <w:rStyle w:val="Hyperlink"/>
            <w:noProof/>
          </w:rPr>
          <w:t>Application use cases</w:t>
        </w:r>
        <w:r w:rsidR="00F67638">
          <w:rPr>
            <w:noProof/>
            <w:webHidden/>
          </w:rPr>
          <w:tab/>
        </w:r>
        <w:r w:rsidR="00F67638">
          <w:rPr>
            <w:noProof/>
            <w:webHidden/>
          </w:rPr>
          <w:fldChar w:fldCharType="begin"/>
        </w:r>
        <w:r w:rsidR="00F67638">
          <w:rPr>
            <w:noProof/>
            <w:webHidden/>
          </w:rPr>
          <w:instrText xml:space="preserve"> PAGEREF _Toc118721246 \h </w:instrText>
        </w:r>
        <w:r w:rsidR="00F67638">
          <w:rPr>
            <w:noProof/>
            <w:webHidden/>
          </w:rPr>
        </w:r>
        <w:r w:rsidR="00F67638">
          <w:rPr>
            <w:noProof/>
            <w:webHidden/>
          </w:rPr>
          <w:fldChar w:fldCharType="separate"/>
        </w:r>
        <w:r w:rsidR="00F67638">
          <w:rPr>
            <w:noProof/>
            <w:webHidden/>
          </w:rPr>
          <w:t>4</w:t>
        </w:r>
        <w:r w:rsidR="00F67638">
          <w:rPr>
            <w:noProof/>
            <w:webHidden/>
          </w:rPr>
          <w:fldChar w:fldCharType="end"/>
        </w:r>
      </w:hyperlink>
    </w:p>
    <w:p w14:paraId="15D8DBC0" w14:textId="5B76276A" w:rsidR="00F67638" w:rsidRDefault="000450A1">
      <w:pPr>
        <w:pStyle w:val="TOC2"/>
        <w:rPr>
          <w:rFonts w:asciiTheme="minorHAnsi" w:eastAsiaTheme="minorEastAsia" w:hAnsiTheme="minorHAnsi" w:cstheme="minorBidi"/>
          <w:noProof/>
          <w:szCs w:val="22"/>
          <w:lang w:eastAsia="en-GB" w:bidi="ar-SA"/>
        </w:rPr>
      </w:pPr>
      <w:hyperlink w:anchor="_Toc118721247" w:history="1">
        <w:r w:rsidR="00F67638" w:rsidRPr="002C2C81">
          <w:rPr>
            <w:rStyle w:val="Hyperlink"/>
            <w:noProof/>
          </w:rPr>
          <w:t>1.3</w:t>
        </w:r>
        <w:r w:rsidR="00F67638">
          <w:rPr>
            <w:rFonts w:asciiTheme="minorHAnsi" w:eastAsiaTheme="minorEastAsia" w:hAnsiTheme="minorHAnsi" w:cstheme="minorBidi"/>
            <w:noProof/>
            <w:szCs w:val="22"/>
            <w:lang w:eastAsia="en-GB" w:bidi="ar-SA"/>
          </w:rPr>
          <w:tab/>
        </w:r>
        <w:r w:rsidR="00F67638" w:rsidRPr="002C2C81">
          <w:rPr>
            <w:rStyle w:val="Hyperlink"/>
            <w:noProof/>
          </w:rPr>
          <w:t>Out of Scope</w:t>
        </w:r>
        <w:r w:rsidR="00F67638">
          <w:rPr>
            <w:noProof/>
            <w:webHidden/>
          </w:rPr>
          <w:tab/>
        </w:r>
        <w:r w:rsidR="00F67638">
          <w:rPr>
            <w:noProof/>
            <w:webHidden/>
          </w:rPr>
          <w:fldChar w:fldCharType="begin"/>
        </w:r>
        <w:r w:rsidR="00F67638">
          <w:rPr>
            <w:noProof/>
            <w:webHidden/>
          </w:rPr>
          <w:instrText xml:space="preserve"> PAGEREF _Toc118721247 \h </w:instrText>
        </w:r>
        <w:r w:rsidR="00F67638">
          <w:rPr>
            <w:noProof/>
            <w:webHidden/>
          </w:rPr>
        </w:r>
        <w:r w:rsidR="00F67638">
          <w:rPr>
            <w:noProof/>
            <w:webHidden/>
          </w:rPr>
          <w:fldChar w:fldCharType="separate"/>
        </w:r>
        <w:r w:rsidR="00F67638">
          <w:rPr>
            <w:noProof/>
            <w:webHidden/>
          </w:rPr>
          <w:t>4</w:t>
        </w:r>
        <w:r w:rsidR="00F67638">
          <w:rPr>
            <w:noProof/>
            <w:webHidden/>
          </w:rPr>
          <w:fldChar w:fldCharType="end"/>
        </w:r>
      </w:hyperlink>
    </w:p>
    <w:p w14:paraId="3B730B00" w14:textId="3C070216" w:rsidR="00F67638" w:rsidRDefault="000450A1">
      <w:pPr>
        <w:pStyle w:val="TOC1"/>
        <w:rPr>
          <w:rFonts w:asciiTheme="minorHAnsi" w:eastAsiaTheme="minorEastAsia" w:hAnsiTheme="minorHAnsi" w:cstheme="minorBidi"/>
          <w:b w:val="0"/>
          <w:szCs w:val="22"/>
          <w:lang w:bidi="ar-SA"/>
        </w:rPr>
      </w:pPr>
      <w:hyperlink w:anchor="_Toc118721248" w:history="1">
        <w:r w:rsidR="00F67638" w:rsidRPr="002C2C81">
          <w:rPr>
            <w:rStyle w:val="Hyperlink"/>
            <w:lang w:val="fr-FR"/>
          </w:rPr>
          <w:t>2</w:t>
        </w:r>
        <w:r w:rsidR="00F67638">
          <w:rPr>
            <w:rFonts w:asciiTheme="minorHAnsi" w:eastAsiaTheme="minorEastAsia" w:hAnsiTheme="minorHAnsi" w:cstheme="minorBidi"/>
            <w:b w:val="0"/>
            <w:szCs w:val="22"/>
            <w:lang w:bidi="ar-SA"/>
          </w:rPr>
          <w:tab/>
        </w:r>
        <w:r w:rsidR="00F67638" w:rsidRPr="002C2C81">
          <w:rPr>
            <w:rStyle w:val="Hyperlink"/>
            <w:lang w:val="fr-FR"/>
          </w:rPr>
          <w:t>Architecture</w:t>
        </w:r>
        <w:r w:rsidR="00F67638">
          <w:rPr>
            <w:webHidden/>
          </w:rPr>
          <w:tab/>
        </w:r>
        <w:r w:rsidR="00F67638">
          <w:rPr>
            <w:webHidden/>
          </w:rPr>
          <w:fldChar w:fldCharType="begin"/>
        </w:r>
        <w:r w:rsidR="00F67638">
          <w:rPr>
            <w:webHidden/>
          </w:rPr>
          <w:instrText xml:space="preserve"> PAGEREF _Toc118721248 \h </w:instrText>
        </w:r>
        <w:r w:rsidR="00F67638">
          <w:rPr>
            <w:webHidden/>
          </w:rPr>
        </w:r>
        <w:r w:rsidR="00F67638">
          <w:rPr>
            <w:webHidden/>
          </w:rPr>
          <w:fldChar w:fldCharType="separate"/>
        </w:r>
        <w:r w:rsidR="00F67638">
          <w:rPr>
            <w:webHidden/>
          </w:rPr>
          <w:t>5</w:t>
        </w:r>
        <w:r w:rsidR="00F67638">
          <w:rPr>
            <w:webHidden/>
          </w:rPr>
          <w:fldChar w:fldCharType="end"/>
        </w:r>
      </w:hyperlink>
    </w:p>
    <w:p w14:paraId="4779C5F5" w14:textId="0F865AC0" w:rsidR="00F67638" w:rsidRDefault="000450A1">
      <w:pPr>
        <w:pStyle w:val="TOC2"/>
        <w:rPr>
          <w:rFonts w:asciiTheme="minorHAnsi" w:eastAsiaTheme="minorEastAsia" w:hAnsiTheme="minorHAnsi" w:cstheme="minorBidi"/>
          <w:noProof/>
          <w:szCs w:val="22"/>
          <w:lang w:eastAsia="en-GB" w:bidi="ar-SA"/>
        </w:rPr>
      </w:pPr>
      <w:hyperlink w:anchor="_Toc118721249" w:history="1">
        <w:r w:rsidR="00F67638" w:rsidRPr="002C2C81">
          <w:rPr>
            <w:rStyle w:val="Hyperlink"/>
            <w:noProof/>
          </w:rPr>
          <w:t>2.1</w:t>
        </w:r>
        <w:r w:rsidR="00F67638">
          <w:rPr>
            <w:rFonts w:asciiTheme="minorHAnsi" w:eastAsiaTheme="minorEastAsia" w:hAnsiTheme="minorHAnsi" w:cstheme="minorBidi"/>
            <w:noProof/>
            <w:szCs w:val="22"/>
            <w:lang w:eastAsia="en-GB" w:bidi="ar-SA"/>
          </w:rPr>
          <w:tab/>
        </w:r>
        <w:r w:rsidR="00F67638" w:rsidRPr="002C2C81">
          <w:rPr>
            <w:rStyle w:val="Hyperlink"/>
            <w:noProof/>
          </w:rPr>
          <w:t>Conceptual</w:t>
        </w:r>
        <w:r w:rsidR="00F67638">
          <w:rPr>
            <w:noProof/>
            <w:webHidden/>
          </w:rPr>
          <w:tab/>
        </w:r>
        <w:r w:rsidR="00F67638">
          <w:rPr>
            <w:noProof/>
            <w:webHidden/>
          </w:rPr>
          <w:fldChar w:fldCharType="begin"/>
        </w:r>
        <w:r w:rsidR="00F67638">
          <w:rPr>
            <w:noProof/>
            <w:webHidden/>
          </w:rPr>
          <w:instrText xml:space="preserve"> PAGEREF _Toc118721249 \h </w:instrText>
        </w:r>
        <w:r w:rsidR="00F67638">
          <w:rPr>
            <w:noProof/>
            <w:webHidden/>
          </w:rPr>
        </w:r>
        <w:r w:rsidR="00F67638">
          <w:rPr>
            <w:noProof/>
            <w:webHidden/>
          </w:rPr>
          <w:fldChar w:fldCharType="separate"/>
        </w:r>
        <w:r w:rsidR="00F67638">
          <w:rPr>
            <w:noProof/>
            <w:webHidden/>
          </w:rPr>
          <w:t>5</w:t>
        </w:r>
        <w:r w:rsidR="00F67638">
          <w:rPr>
            <w:noProof/>
            <w:webHidden/>
          </w:rPr>
          <w:fldChar w:fldCharType="end"/>
        </w:r>
      </w:hyperlink>
    </w:p>
    <w:p w14:paraId="25AC225F" w14:textId="27592027" w:rsidR="00F67638" w:rsidRDefault="000450A1">
      <w:pPr>
        <w:pStyle w:val="TOC2"/>
        <w:rPr>
          <w:rFonts w:asciiTheme="minorHAnsi" w:eastAsiaTheme="minorEastAsia" w:hAnsiTheme="minorHAnsi" w:cstheme="minorBidi"/>
          <w:noProof/>
          <w:szCs w:val="22"/>
          <w:lang w:eastAsia="en-GB" w:bidi="ar-SA"/>
        </w:rPr>
      </w:pPr>
      <w:hyperlink w:anchor="_Toc118721250" w:history="1">
        <w:r w:rsidR="00F67638" w:rsidRPr="002C2C81">
          <w:rPr>
            <w:rStyle w:val="Hyperlink"/>
            <w:noProof/>
          </w:rPr>
          <w:t>2.2</w:t>
        </w:r>
        <w:r w:rsidR="00F67638">
          <w:rPr>
            <w:rFonts w:asciiTheme="minorHAnsi" w:eastAsiaTheme="minorEastAsia" w:hAnsiTheme="minorHAnsi" w:cstheme="minorBidi"/>
            <w:noProof/>
            <w:szCs w:val="22"/>
            <w:lang w:eastAsia="en-GB" w:bidi="ar-SA"/>
          </w:rPr>
          <w:tab/>
        </w:r>
        <w:r w:rsidR="00F67638" w:rsidRPr="002C2C81">
          <w:rPr>
            <w:rStyle w:val="Hyperlink"/>
            <w:noProof/>
          </w:rPr>
          <w:t>Context diagram</w:t>
        </w:r>
        <w:r w:rsidR="00F67638">
          <w:rPr>
            <w:noProof/>
            <w:webHidden/>
          </w:rPr>
          <w:tab/>
        </w:r>
        <w:r w:rsidR="00F67638">
          <w:rPr>
            <w:noProof/>
            <w:webHidden/>
          </w:rPr>
          <w:fldChar w:fldCharType="begin"/>
        </w:r>
        <w:r w:rsidR="00F67638">
          <w:rPr>
            <w:noProof/>
            <w:webHidden/>
          </w:rPr>
          <w:instrText xml:space="preserve"> PAGEREF _Toc118721250 \h </w:instrText>
        </w:r>
        <w:r w:rsidR="00F67638">
          <w:rPr>
            <w:noProof/>
            <w:webHidden/>
          </w:rPr>
        </w:r>
        <w:r w:rsidR="00F67638">
          <w:rPr>
            <w:noProof/>
            <w:webHidden/>
          </w:rPr>
          <w:fldChar w:fldCharType="separate"/>
        </w:r>
        <w:r w:rsidR="00F67638">
          <w:rPr>
            <w:noProof/>
            <w:webHidden/>
          </w:rPr>
          <w:t>6</w:t>
        </w:r>
        <w:r w:rsidR="00F67638">
          <w:rPr>
            <w:noProof/>
            <w:webHidden/>
          </w:rPr>
          <w:fldChar w:fldCharType="end"/>
        </w:r>
      </w:hyperlink>
    </w:p>
    <w:p w14:paraId="57AF4C3C" w14:textId="5BD5E46A" w:rsidR="00F67638" w:rsidRDefault="000450A1">
      <w:pPr>
        <w:pStyle w:val="TOC1"/>
        <w:rPr>
          <w:rFonts w:asciiTheme="minorHAnsi" w:eastAsiaTheme="minorEastAsia" w:hAnsiTheme="minorHAnsi" w:cstheme="minorBidi"/>
          <w:b w:val="0"/>
          <w:szCs w:val="22"/>
          <w:lang w:bidi="ar-SA"/>
        </w:rPr>
      </w:pPr>
      <w:hyperlink w:anchor="_Toc118721251" w:history="1">
        <w:r w:rsidR="00F67638" w:rsidRPr="002C2C81">
          <w:rPr>
            <w:rStyle w:val="Hyperlink"/>
            <w:lang w:val="en-US"/>
          </w:rPr>
          <w:t>3</w:t>
        </w:r>
        <w:r w:rsidR="00F67638">
          <w:rPr>
            <w:rFonts w:asciiTheme="minorHAnsi" w:eastAsiaTheme="minorEastAsia" w:hAnsiTheme="minorHAnsi" w:cstheme="minorBidi"/>
            <w:b w:val="0"/>
            <w:szCs w:val="22"/>
            <w:lang w:bidi="ar-SA"/>
          </w:rPr>
          <w:tab/>
        </w:r>
        <w:r w:rsidR="00F67638" w:rsidRPr="002C2C81">
          <w:rPr>
            <w:rStyle w:val="Hyperlink"/>
            <w:lang w:val="en-US"/>
          </w:rPr>
          <w:t>Functional Requirements</w:t>
        </w:r>
        <w:r w:rsidR="00F67638">
          <w:rPr>
            <w:webHidden/>
          </w:rPr>
          <w:tab/>
        </w:r>
        <w:r w:rsidR="00F67638">
          <w:rPr>
            <w:webHidden/>
          </w:rPr>
          <w:fldChar w:fldCharType="begin"/>
        </w:r>
        <w:r w:rsidR="00F67638">
          <w:rPr>
            <w:webHidden/>
          </w:rPr>
          <w:instrText xml:space="preserve"> PAGEREF _Toc118721251 \h </w:instrText>
        </w:r>
        <w:r w:rsidR="00F67638">
          <w:rPr>
            <w:webHidden/>
          </w:rPr>
        </w:r>
        <w:r w:rsidR="00F67638">
          <w:rPr>
            <w:webHidden/>
          </w:rPr>
          <w:fldChar w:fldCharType="separate"/>
        </w:r>
        <w:r w:rsidR="00F67638">
          <w:rPr>
            <w:webHidden/>
          </w:rPr>
          <w:t>16</w:t>
        </w:r>
        <w:r w:rsidR="00F67638">
          <w:rPr>
            <w:webHidden/>
          </w:rPr>
          <w:fldChar w:fldCharType="end"/>
        </w:r>
      </w:hyperlink>
    </w:p>
    <w:p w14:paraId="7B0C7CB3" w14:textId="3E33FBD4" w:rsidR="00F67638" w:rsidRDefault="000450A1">
      <w:pPr>
        <w:pStyle w:val="TOC1"/>
        <w:rPr>
          <w:rFonts w:asciiTheme="minorHAnsi" w:eastAsiaTheme="minorEastAsia" w:hAnsiTheme="minorHAnsi" w:cstheme="minorBidi"/>
          <w:b w:val="0"/>
          <w:szCs w:val="22"/>
          <w:lang w:bidi="ar-SA"/>
        </w:rPr>
      </w:pPr>
      <w:hyperlink w:anchor="_Toc118721252" w:history="1">
        <w:r w:rsidR="00F67638" w:rsidRPr="002C2C81">
          <w:rPr>
            <w:rStyle w:val="Hyperlink"/>
            <w:lang w:val="en-US"/>
          </w:rPr>
          <w:t>4</w:t>
        </w:r>
        <w:r w:rsidR="00F67638">
          <w:rPr>
            <w:rFonts w:asciiTheme="minorHAnsi" w:eastAsiaTheme="minorEastAsia" w:hAnsiTheme="minorHAnsi" w:cstheme="minorBidi"/>
            <w:b w:val="0"/>
            <w:szCs w:val="22"/>
            <w:lang w:bidi="ar-SA"/>
          </w:rPr>
          <w:tab/>
        </w:r>
        <w:r w:rsidR="00F67638" w:rsidRPr="002C2C81">
          <w:rPr>
            <w:rStyle w:val="Hyperlink"/>
            <w:lang w:val="en-US"/>
          </w:rPr>
          <w:t>Non-Functional Requirements</w:t>
        </w:r>
        <w:r w:rsidR="00F67638">
          <w:rPr>
            <w:webHidden/>
          </w:rPr>
          <w:tab/>
        </w:r>
        <w:r w:rsidR="00F67638">
          <w:rPr>
            <w:webHidden/>
          </w:rPr>
          <w:fldChar w:fldCharType="begin"/>
        </w:r>
        <w:r w:rsidR="00F67638">
          <w:rPr>
            <w:webHidden/>
          </w:rPr>
          <w:instrText xml:space="preserve"> PAGEREF _Toc118721252 \h </w:instrText>
        </w:r>
        <w:r w:rsidR="00F67638">
          <w:rPr>
            <w:webHidden/>
          </w:rPr>
        </w:r>
        <w:r w:rsidR="00F67638">
          <w:rPr>
            <w:webHidden/>
          </w:rPr>
          <w:fldChar w:fldCharType="separate"/>
        </w:r>
        <w:r w:rsidR="00F67638">
          <w:rPr>
            <w:webHidden/>
          </w:rPr>
          <w:t>17</w:t>
        </w:r>
        <w:r w:rsidR="00F67638">
          <w:rPr>
            <w:webHidden/>
          </w:rPr>
          <w:fldChar w:fldCharType="end"/>
        </w:r>
      </w:hyperlink>
    </w:p>
    <w:p w14:paraId="2918D63D" w14:textId="01F066CF" w:rsidR="00F67638" w:rsidRDefault="000450A1">
      <w:pPr>
        <w:pStyle w:val="TOC2"/>
        <w:rPr>
          <w:rFonts w:asciiTheme="minorHAnsi" w:eastAsiaTheme="minorEastAsia" w:hAnsiTheme="minorHAnsi" w:cstheme="minorBidi"/>
          <w:noProof/>
          <w:szCs w:val="22"/>
          <w:lang w:eastAsia="en-GB" w:bidi="ar-SA"/>
        </w:rPr>
      </w:pPr>
      <w:hyperlink w:anchor="_Toc118721253" w:history="1">
        <w:r w:rsidR="00F67638" w:rsidRPr="002C2C81">
          <w:rPr>
            <w:rStyle w:val="Hyperlink"/>
            <w:noProof/>
          </w:rPr>
          <w:t>4.1</w:t>
        </w:r>
        <w:r w:rsidR="00F67638">
          <w:rPr>
            <w:rFonts w:asciiTheme="minorHAnsi" w:eastAsiaTheme="minorEastAsia" w:hAnsiTheme="minorHAnsi" w:cstheme="minorBidi"/>
            <w:noProof/>
            <w:szCs w:val="22"/>
            <w:lang w:eastAsia="en-GB" w:bidi="ar-SA"/>
          </w:rPr>
          <w:tab/>
        </w:r>
        <w:r w:rsidR="00F67638" w:rsidRPr="002C2C81">
          <w:rPr>
            <w:rStyle w:val="Hyperlink"/>
            <w:noProof/>
          </w:rPr>
          <w:t>Security &amp; Compliance classifications</w:t>
        </w:r>
        <w:r w:rsidR="00F67638">
          <w:rPr>
            <w:noProof/>
            <w:webHidden/>
          </w:rPr>
          <w:tab/>
        </w:r>
        <w:r w:rsidR="00F67638">
          <w:rPr>
            <w:noProof/>
            <w:webHidden/>
          </w:rPr>
          <w:fldChar w:fldCharType="begin"/>
        </w:r>
        <w:r w:rsidR="00F67638">
          <w:rPr>
            <w:noProof/>
            <w:webHidden/>
          </w:rPr>
          <w:instrText xml:space="preserve"> PAGEREF _Toc118721253 \h </w:instrText>
        </w:r>
        <w:r w:rsidR="00F67638">
          <w:rPr>
            <w:noProof/>
            <w:webHidden/>
          </w:rPr>
        </w:r>
        <w:r w:rsidR="00F67638">
          <w:rPr>
            <w:noProof/>
            <w:webHidden/>
          </w:rPr>
          <w:fldChar w:fldCharType="separate"/>
        </w:r>
        <w:r w:rsidR="00F67638">
          <w:rPr>
            <w:noProof/>
            <w:webHidden/>
          </w:rPr>
          <w:t>17</w:t>
        </w:r>
        <w:r w:rsidR="00F67638">
          <w:rPr>
            <w:noProof/>
            <w:webHidden/>
          </w:rPr>
          <w:fldChar w:fldCharType="end"/>
        </w:r>
      </w:hyperlink>
    </w:p>
    <w:p w14:paraId="38DFBBB3" w14:textId="2231C85B" w:rsidR="00F67638" w:rsidRDefault="000450A1">
      <w:pPr>
        <w:pStyle w:val="TOC2"/>
        <w:rPr>
          <w:rFonts w:asciiTheme="minorHAnsi" w:eastAsiaTheme="minorEastAsia" w:hAnsiTheme="minorHAnsi" w:cstheme="minorBidi"/>
          <w:noProof/>
          <w:szCs w:val="22"/>
          <w:lang w:eastAsia="en-GB" w:bidi="ar-SA"/>
        </w:rPr>
      </w:pPr>
      <w:hyperlink w:anchor="_Toc118721254" w:history="1">
        <w:r w:rsidR="00F67638" w:rsidRPr="002C2C81">
          <w:rPr>
            <w:rStyle w:val="Hyperlink"/>
            <w:noProof/>
          </w:rPr>
          <w:t>4.2</w:t>
        </w:r>
        <w:r w:rsidR="00F67638">
          <w:rPr>
            <w:rFonts w:asciiTheme="minorHAnsi" w:eastAsiaTheme="minorEastAsia" w:hAnsiTheme="minorHAnsi" w:cstheme="minorBidi"/>
            <w:noProof/>
            <w:szCs w:val="22"/>
            <w:lang w:eastAsia="en-GB" w:bidi="ar-SA"/>
          </w:rPr>
          <w:tab/>
        </w:r>
        <w:r w:rsidR="00F67638" w:rsidRPr="002C2C81">
          <w:rPr>
            <w:rStyle w:val="Hyperlink"/>
            <w:noProof/>
          </w:rPr>
          <w:t>System and Software requirements</w:t>
        </w:r>
        <w:r w:rsidR="00F67638">
          <w:rPr>
            <w:noProof/>
            <w:webHidden/>
          </w:rPr>
          <w:tab/>
        </w:r>
        <w:r w:rsidR="00F67638">
          <w:rPr>
            <w:noProof/>
            <w:webHidden/>
          </w:rPr>
          <w:fldChar w:fldCharType="begin"/>
        </w:r>
        <w:r w:rsidR="00F67638">
          <w:rPr>
            <w:noProof/>
            <w:webHidden/>
          </w:rPr>
          <w:instrText xml:space="preserve"> PAGEREF _Toc118721254 \h </w:instrText>
        </w:r>
        <w:r w:rsidR="00F67638">
          <w:rPr>
            <w:noProof/>
            <w:webHidden/>
          </w:rPr>
        </w:r>
        <w:r w:rsidR="00F67638">
          <w:rPr>
            <w:noProof/>
            <w:webHidden/>
          </w:rPr>
          <w:fldChar w:fldCharType="separate"/>
        </w:r>
        <w:r w:rsidR="00F67638">
          <w:rPr>
            <w:noProof/>
            <w:webHidden/>
          </w:rPr>
          <w:t>17</w:t>
        </w:r>
        <w:r w:rsidR="00F67638">
          <w:rPr>
            <w:noProof/>
            <w:webHidden/>
          </w:rPr>
          <w:fldChar w:fldCharType="end"/>
        </w:r>
      </w:hyperlink>
    </w:p>
    <w:p w14:paraId="7A309E30" w14:textId="779AC355" w:rsidR="00F67638" w:rsidRDefault="000450A1">
      <w:pPr>
        <w:pStyle w:val="TOC2"/>
        <w:rPr>
          <w:rFonts w:asciiTheme="minorHAnsi" w:eastAsiaTheme="minorEastAsia" w:hAnsiTheme="minorHAnsi" w:cstheme="minorBidi"/>
          <w:noProof/>
          <w:szCs w:val="22"/>
          <w:lang w:eastAsia="en-GB" w:bidi="ar-SA"/>
        </w:rPr>
      </w:pPr>
      <w:hyperlink w:anchor="_Toc118721255" w:history="1">
        <w:r w:rsidR="00F67638" w:rsidRPr="002C2C81">
          <w:rPr>
            <w:rStyle w:val="Hyperlink"/>
            <w:noProof/>
          </w:rPr>
          <w:t>4.3</w:t>
        </w:r>
        <w:r w:rsidR="00F67638">
          <w:rPr>
            <w:rFonts w:asciiTheme="minorHAnsi" w:eastAsiaTheme="minorEastAsia" w:hAnsiTheme="minorHAnsi" w:cstheme="minorBidi"/>
            <w:noProof/>
            <w:szCs w:val="22"/>
            <w:lang w:eastAsia="en-GB" w:bidi="ar-SA"/>
          </w:rPr>
          <w:tab/>
        </w:r>
        <w:r w:rsidR="00F67638" w:rsidRPr="002C2C81">
          <w:rPr>
            <w:rStyle w:val="Hyperlink"/>
            <w:noProof/>
          </w:rPr>
          <w:t>Availability</w:t>
        </w:r>
        <w:r w:rsidR="00F67638">
          <w:rPr>
            <w:noProof/>
            <w:webHidden/>
          </w:rPr>
          <w:tab/>
        </w:r>
        <w:r w:rsidR="00F67638">
          <w:rPr>
            <w:noProof/>
            <w:webHidden/>
          </w:rPr>
          <w:fldChar w:fldCharType="begin"/>
        </w:r>
        <w:r w:rsidR="00F67638">
          <w:rPr>
            <w:noProof/>
            <w:webHidden/>
          </w:rPr>
          <w:instrText xml:space="preserve"> PAGEREF _Toc118721255 \h </w:instrText>
        </w:r>
        <w:r w:rsidR="00F67638">
          <w:rPr>
            <w:noProof/>
            <w:webHidden/>
          </w:rPr>
        </w:r>
        <w:r w:rsidR="00F67638">
          <w:rPr>
            <w:noProof/>
            <w:webHidden/>
          </w:rPr>
          <w:fldChar w:fldCharType="separate"/>
        </w:r>
        <w:r w:rsidR="00F67638">
          <w:rPr>
            <w:noProof/>
            <w:webHidden/>
          </w:rPr>
          <w:t>18</w:t>
        </w:r>
        <w:r w:rsidR="00F67638">
          <w:rPr>
            <w:noProof/>
            <w:webHidden/>
          </w:rPr>
          <w:fldChar w:fldCharType="end"/>
        </w:r>
      </w:hyperlink>
    </w:p>
    <w:p w14:paraId="36318150" w14:textId="7D739746" w:rsidR="00F67638" w:rsidRDefault="000450A1">
      <w:pPr>
        <w:pStyle w:val="TOC2"/>
        <w:rPr>
          <w:rFonts w:asciiTheme="minorHAnsi" w:eastAsiaTheme="minorEastAsia" w:hAnsiTheme="minorHAnsi" w:cstheme="minorBidi"/>
          <w:noProof/>
          <w:szCs w:val="22"/>
          <w:lang w:eastAsia="en-GB" w:bidi="ar-SA"/>
        </w:rPr>
      </w:pPr>
      <w:hyperlink w:anchor="_Toc118721256" w:history="1">
        <w:r w:rsidR="00F67638" w:rsidRPr="002C2C81">
          <w:rPr>
            <w:rStyle w:val="Hyperlink"/>
            <w:noProof/>
          </w:rPr>
          <w:t>4.4</w:t>
        </w:r>
        <w:r w:rsidR="00F67638">
          <w:rPr>
            <w:rFonts w:asciiTheme="minorHAnsi" w:eastAsiaTheme="minorEastAsia" w:hAnsiTheme="minorHAnsi" w:cstheme="minorBidi"/>
            <w:noProof/>
            <w:szCs w:val="22"/>
            <w:lang w:eastAsia="en-GB" w:bidi="ar-SA"/>
          </w:rPr>
          <w:tab/>
        </w:r>
        <w:r w:rsidR="00F67638" w:rsidRPr="002C2C81">
          <w:rPr>
            <w:rStyle w:val="Hyperlink"/>
            <w:noProof/>
          </w:rPr>
          <w:t>Security requirements</w:t>
        </w:r>
        <w:r w:rsidR="00F67638">
          <w:rPr>
            <w:noProof/>
            <w:webHidden/>
          </w:rPr>
          <w:tab/>
        </w:r>
        <w:r w:rsidR="00F67638">
          <w:rPr>
            <w:noProof/>
            <w:webHidden/>
          </w:rPr>
          <w:fldChar w:fldCharType="begin"/>
        </w:r>
        <w:r w:rsidR="00F67638">
          <w:rPr>
            <w:noProof/>
            <w:webHidden/>
          </w:rPr>
          <w:instrText xml:space="preserve"> PAGEREF _Toc118721256 \h </w:instrText>
        </w:r>
        <w:r w:rsidR="00F67638">
          <w:rPr>
            <w:noProof/>
            <w:webHidden/>
          </w:rPr>
        </w:r>
        <w:r w:rsidR="00F67638">
          <w:rPr>
            <w:noProof/>
            <w:webHidden/>
          </w:rPr>
          <w:fldChar w:fldCharType="separate"/>
        </w:r>
        <w:r w:rsidR="00F67638">
          <w:rPr>
            <w:noProof/>
            <w:webHidden/>
          </w:rPr>
          <w:t>18</w:t>
        </w:r>
        <w:r w:rsidR="00F67638">
          <w:rPr>
            <w:noProof/>
            <w:webHidden/>
          </w:rPr>
          <w:fldChar w:fldCharType="end"/>
        </w:r>
      </w:hyperlink>
    </w:p>
    <w:p w14:paraId="243AA6DE" w14:textId="590DC3C3" w:rsidR="00F67638" w:rsidRDefault="000450A1">
      <w:pPr>
        <w:pStyle w:val="TOC2"/>
        <w:rPr>
          <w:rFonts w:asciiTheme="minorHAnsi" w:eastAsiaTheme="minorEastAsia" w:hAnsiTheme="minorHAnsi" w:cstheme="minorBidi"/>
          <w:noProof/>
          <w:szCs w:val="22"/>
          <w:lang w:eastAsia="en-GB" w:bidi="ar-SA"/>
        </w:rPr>
      </w:pPr>
      <w:hyperlink w:anchor="_Toc118721257" w:history="1">
        <w:r w:rsidR="00F67638" w:rsidRPr="002C2C81">
          <w:rPr>
            <w:rStyle w:val="Hyperlink"/>
            <w:noProof/>
          </w:rPr>
          <w:t>4.5</w:t>
        </w:r>
        <w:r w:rsidR="00F67638">
          <w:rPr>
            <w:rFonts w:asciiTheme="minorHAnsi" w:eastAsiaTheme="minorEastAsia" w:hAnsiTheme="minorHAnsi" w:cstheme="minorBidi"/>
            <w:noProof/>
            <w:szCs w:val="22"/>
            <w:lang w:eastAsia="en-GB" w:bidi="ar-SA"/>
          </w:rPr>
          <w:tab/>
        </w:r>
        <w:r w:rsidR="00F67638" w:rsidRPr="002C2C81">
          <w:rPr>
            <w:rStyle w:val="Hyperlink"/>
            <w:noProof/>
          </w:rPr>
          <w:t>System management</w:t>
        </w:r>
        <w:r w:rsidR="00F67638">
          <w:rPr>
            <w:noProof/>
            <w:webHidden/>
          </w:rPr>
          <w:tab/>
        </w:r>
        <w:r w:rsidR="00F67638">
          <w:rPr>
            <w:noProof/>
            <w:webHidden/>
          </w:rPr>
          <w:fldChar w:fldCharType="begin"/>
        </w:r>
        <w:r w:rsidR="00F67638">
          <w:rPr>
            <w:noProof/>
            <w:webHidden/>
          </w:rPr>
          <w:instrText xml:space="preserve"> PAGEREF _Toc118721257 \h </w:instrText>
        </w:r>
        <w:r w:rsidR="00F67638">
          <w:rPr>
            <w:noProof/>
            <w:webHidden/>
          </w:rPr>
        </w:r>
        <w:r w:rsidR="00F67638">
          <w:rPr>
            <w:noProof/>
            <w:webHidden/>
          </w:rPr>
          <w:fldChar w:fldCharType="separate"/>
        </w:r>
        <w:r w:rsidR="00F67638">
          <w:rPr>
            <w:noProof/>
            <w:webHidden/>
          </w:rPr>
          <w:t>18</w:t>
        </w:r>
        <w:r w:rsidR="00F67638">
          <w:rPr>
            <w:noProof/>
            <w:webHidden/>
          </w:rPr>
          <w:fldChar w:fldCharType="end"/>
        </w:r>
      </w:hyperlink>
    </w:p>
    <w:p w14:paraId="79204D17" w14:textId="466E1498" w:rsidR="00F67638" w:rsidRDefault="000450A1">
      <w:pPr>
        <w:pStyle w:val="TOC2"/>
        <w:rPr>
          <w:rFonts w:asciiTheme="minorHAnsi" w:eastAsiaTheme="minorEastAsia" w:hAnsiTheme="minorHAnsi" w:cstheme="minorBidi"/>
          <w:noProof/>
          <w:szCs w:val="22"/>
          <w:lang w:eastAsia="en-GB" w:bidi="ar-SA"/>
        </w:rPr>
      </w:pPr>
      <w:hyperlink w:anchor="_Toc118721258" w:history="1">
        <w:r w:rsidR="00F67638" w:rsidRPr="002C2C81">
          <w:rPr>
            <w:rStyle w:val="Hyperlink"/>
            <w:noProof/>
          </w:rPr>
          <w:t>4.6</w:t>
        </w:r>
        <w:r w:rsidR="00F67638">
          <w:rPr>
            <w:rFonts w:asciiTheme="minorHAnsi" w:eastAsiaTheme="minorEastAsia" w:hAnsiTheme="minorHAnsi" w:cstheme="minorBidi"/>
            <w:noProof/>
            <w:szCs w:val="22"/>
            <w:lang w:eastAsia="en-GB" w:bidi="ar-SA"/>
          </w:rPr>
          <w:tab/>
        </w:r>
        <w:r w:rsidR="00F67638" w:rsidRPr="002C2C81">
          <w:rPr>
            <w:rStyle w:val="Hyperlink"/>
            <w:noProof/>
          </w:rPr>
          <w:t>Backup and Recovery</w:t>
        </w:r>
        <w:r w:rsidR="00F67638">
          <w:rPr>
            <w:noProof/>
            <w:webHidden/>
          </w:rPr>
          <w:tab/>
        </w:r>
        <w:r w:rsidR="00F67638">
          <w:rPr>
            <w:noProof/>
            <w:webHidden/>
          </w:rPr>
          <w:fldChar w:fldCharType="begin"/>
        </w:r>
        <w:r w:rsidR="00F67638">
          <w:rPr>
            <w:noProof/>
            <w:webHidden/>
          </w:rPr>
          <w:instrText xml:space="preserve"> PAGEREF _Toc118721258 \h </w:instrText>
        </w:r>
        <w:r w:rsidR="00F67638">
          <w:rPr>
            <w:noProof/>
            <w:webHidden/>
          </w:rPr>
        </w:r>
        <w:r w:rsidR="00F67638">
          <w:rPr>
            <w:noProof/>
            <w:webHidden/>
          </w:rPr>
          <w:fldChar w:fldCharType="separate"/>
        </w:r>
        <w:r w:rsidR="00F67638">
          <w:rPr>
            <w:noProof/>
            <w:webHidden/>
          </w:rPr>
          <w:t>18</w:t>
        </w:r>
        <w:r w:rsidR="00F67638">
          <w:rPr>
            <w:noProof/>
            <w:webHidden/>
          </w:rPr>
          <w:fldChar w:fldCharType="end"/>
        </w:r>
      </w:hyperlink>
    </w:p>
    <w:p w14:paraId="673A5F44" w14:textId="201B38C9" w:rsidR="00F67638" w:rsidRDefault="000450A1">
      <w:pPr>
        <w:pStyle w:val="TOC2"/>
        <w:rPr>
          <w:rFonts w:asciiTheme="minorHAnsi" w:eastAsiaTheme="minorEastAsia" w:hAnsiTheme="minorHAnsi" w:cstheme="minorBidi"/>
          <w:noProof/>
          <w:szCs w:val="22"/>
          <w:lang w:eastAsia="en-GB" w:bidi="ar-SA"/>
        </w:rPr>
      </w:pPr>
      <w:hyperlink w:anchor="_Toc118721259" w:history="1">
        <w:r w:rsidR="00F67638" w:rsidRPr="002C2C81">
          <w:rPr>
            <w:rStyle w:val="Hyperlink"/>
            <w:noProof/>
          </w:rPr>
          <w:t>4.7</w:t>
        </w:r>
        <w:r w:rsidR="00F67638">
          <w:rPr>
            <w:rFonts w:asciiTheme="minorHAnsi" w:eastAsiaTheme="minorEastAsia" w:hAnsiTheme="minorHAnsi" w:cstheme="minorBidi"/>
            <w:noProof/>
            <w:szCs w:val="22"/>
            <w:lang w:eastAsia="en-GB" w:bidi="ar-SA"/>
          </w:rPr>
          <w:tab/>
        </w:r>
        <w:r w:rsidR="00F67638" w:rsidRPr="002C2C81">
          <w:rPr>
            <w:rStyle w:val="Hyperlink"/>
            <w:noProof/>
          </w:rPr>
          <w:t>Storage replication</w:t>
        </w:r>
        <w:r w:rsidR="00F67638">
          <w:rPr>
            <w:noProof/>
            <w:webHidden/>
          </w:rPr>
          <w:tab/>
        </w:r>
        <w:r w:rsidR="00F67638">
          <w:rPr>
            <w:noProof/>
            <w:webHidden/>
          </w:rPr>
          <w:fldChar w:fldCharType="begin"/>
        </w:r>
        <w:r w:rsidR="00F67638">
          <w:rPr>
            <w:noProof/>
            <w:webHidden/>
          </w:rPr>
          <w:instrText xml:space="preserve"> PAGEREF _Toc118721259 \h </w:instrText>
        </w:r>
        <w:r w:rsidR="00F67638">
          <w:rPr>
            <w:noProof/>
            <w:webHidden/>
          </w:rPr>
        </w:r>
        <w:r w:rsidR="00F67638">
          <w:rPr>
            <w:noProof/>
            <w:webHidden/>
          </w:rPr>
          <w:fldChar w:fldCharType="separate"/>
        </w:r>
        <w:r w:rsidR="00F67638">
          <w:rPr>
            <w:noProof/>
            <w:webHidden/>
          </w:rPr>
          <w:t>19</w:t>
        </w:r>
        <w:r w:rsidR="00F67638">
          <w:rPr>
            <w:noProof/>
            <w:webHidden/>
          </w:rPr>
          <w:fldChar w:fldCharType="end"/>
        </w:r>
      </w:hyperlink>
    </w:p>
    <w:p w14:paraId="4565B3E8" w14:textId="5B990B2E" w:rsidR="00F67638" w:rsidRDefault="000450A1">
      <w:pPr>
        <w:pStyle w:val="TOC2"/>
        <w:rPr>
          <w:rFonts w:asciiTheme="minorHAnsi" w:eastAsiaTheme="minorEastAsia" w:hAnsiTheme="minorHAnsi" w:cstheme="minorBidi"/>
          <w:noProof/>
          <w:szCs w:val="22"/>
          <w:lang w:eastAsia="en-GB" w:bidi="ar-SA"/>
        </w:rPr>
      </w:pPr>
      <w:hyperlink w:anchor="_Toc118721260" w:history="1">
        <w:r w:rsidR="00F67638" w:rsidRPr="002C2C81">
          <w:rPr>
            <w:rStyle w:val="Hyperlink"/>
            <w:noProof/>
          </w:rPr>
          <w:t>4.8</w:t>
        </w:r>
        <w:r w:rsidR="00F67638">
          <w:rPr>
            <w:rFonts w:asciiTheme="minorHAnsi" w:eastAsiaTheme="minorEastAsia" w:hAnsiTheme="minorHAnsi" w:cstheme="minorBidi"/>
            <w:noProof/>
            <w:szCs w:val="22"/>
            <w:lang w:eastAsia="en-GB" w:bidi="ar-SA"/>
          </w:rPr>
          <w:tab/>
        </w:r>
        <w:r w:rsidR="00F67638" w:rsidRPr="002C2C81">
          <w:rPr>
            <w:rStyle w:val="Hyperlink"/>
            <w:noProof/>
          </w:rPr>
          <w:t>Scalability</w:t>
        </w:r>
        <w:r w:rsidR="00F67638">
          <w:rPr>
            <w:noProof/>
            <w:webHidden/>
          </w:rPr>
          <w:tab/>
        </w:r>
        <w:r w:rsidR="00F67638">
          <w:rPr>
            <w:noProof/>
            <w:webHidden/>
          </w:rPr>
          <w:fldChar w:fldCharType="begin"/>
        </w:r>
        <w:r w:rsidR="00F67638">
          <w:rPr>
            <w:noProof/>
            <w:webHidden/>
          </w:rPr>
          <w:instrText xml:space="preserve"> PAGEREF _Toc118721260 \h </w:instrText>
        </w:r>
        <w:r w:rsidR="00F67638">
          <w:rPr>
            <w:noProof/>
            <w:webHidden/>
          </w:rPr>
        </w:r>
        <w:r w:rsidR="00F67638">
          <w:rPr>
            <w:noProof/>
            <w:webHidden/>
          </w:rPr>
          <w:fldChar w:fldCharType="separate"/>
        </w:r>
        <w:r w:rsidR="00F67638">
          <w:rPr>
            <w:noProof/>
            <w:webHidden/>
          </w:rPr>
          <w:t>19</w:t>
        </w:r>
        <w:r w:rsidR="00F67638">
          <w:rPr>
            <w:noProof/>
            <w:webHidden/>
          </w:rPr>
          <w:fldChar w:fldCharType="end"/>
        </w:r>
      </w:hyperlink>
    </w:p>
    <w:p w14:paraId="69B39CF3" w14:textId="409823D2" w:rsidR="00F67638" w:rsidRDefault="000450A1">
      <w:pPr>
        <w:pStyle w:val="TOC2"/>
        <w:rPr>
          <w:rFonts w:asciiTheme="minorHAnsi" w:eastAsiaTheme="minorEastAsia" w:hAnsiTheme="minorHAnsi" w:cstheme="minorBidi"/>
          <w:noProof/>
          <w:szCs w:val="22"/>
          <w:lang w:eastAsia="en-GB" w:bidi="ar-SA"/>
        </w:rPr>
      </w:pPr>
      <w:hyperlink w:anchor="_Toc118721261" w:history="1">
        <w:r w:rsidR="00F67638" w:rsidRPr="002C2C81">
          <w:rPr>
            <w:rStyle w:val="Hyperlink"/>
            <w:noProof/>
          </w:rPr>
          <w:t>4.9</w:t>
        </w:r>
        <w:r w:rsidR="00F67638">
          <w:rPr>
            <w:rFonts w:asciiTheme="minorHAnsi" w:eastAsiaTheme="minorEastAsia" w:hAnsiTheme="minorHAnsi" w:cstheme="minorBidi"/>
            <w:noProof/>
            <w:szCs w:val="22"/>
            <w:lang w:eastAsia="en-GB" w:bidi="ar-SA"/>
          </w:rPr>
          <w:tab/>
        </w:r>
        <w:r w:rsidR="00F67638" w:rsidRPr="002C2C81">
          <w:rPr>
            <w:rStyle w:val="Hyperlink"/>
            <w:noProof/>
          </w:rPr>
          <w:t>Disaster Recovery</w:t>
        </w:r>
        <w:r w:rsidR="00F67638">
          <w:rPr>
            <w:noProof/>
            <w:webHidden/>
          </w:rPr>
          <w:tab/>
        </w:r>
        <w:r w:rsidR="00F67638">
          <w:rPr>
            <w:noProof/>
            <w:webHidden/>
          </w:rPr>
          <w:fldChar w:fldCharType="begin"/>
        </w:r>
        <w:r w:rsidR="00F67638">
          <w:rPr>
            <w:noProof/>
            <w:webHidden/>
          </w:rPr>
          <w:instrText xml:space="preserve"> PAGEREF _Toc118721261 \h </w:instrText>
        </w:r>
        <w:r w:rsidR="00F67638">
          <w:rPr>
            <w:noProof/>
            <w:webHidden/>
          </w:rPr>
        </w:r>
        <w:r w:rsidR="00F67638">
          <w:rPr>
            <w:noProof/>
            <w:webHidden/>
          </w:rPr>
          <w:fldChar w:fldCharType="separate"/>
        </w:r>
        <w:r w:rsidR="00F67638">
          <w:rPr>
            <w:noProof/>
            <w:webHidden/>
          </w:rPr>
          <w:t>19</w:t>
        </w:r>
        <w:r w:rsidR="00F67638">
          <w:rPr>
            <w:noProof/>
            <w:webHidden/>
          </w:rPr>
          <w:fldChar w:fldCharType="end"/>
        </w:r>
      </w:hyperlink>
    </w:p>
    <w:p w14:paraId="2A991608" w14:textId="723B298D" w:rsidR="00F67638" w:rsidRDefault="000450A1">
      <w:pPr>
        <w:pStyle w:val="TOC2"/>
        <w:rPr>
          <w:rFonts w:asciiTheme="minorHAnsi" w:eastAsiaTheme="minorEastAsia" w:hAnsiTheme="minorHAnsi" w:cstheme="minorBidi"/>
          <w:noProof/>
          <w:szCs w:val="22"/>
          <w:lang w:eastAsia="en-GB" w:bidi="ar-SA"/>
        </w:rPr>
      </w:pPr>
      <w:hyperlink w:anchor="_Toc118721262" w:history="1">
        <w:r w:rsidR="00F67638" w:rsidRPr="002C2C81">
          <w:rPr>
            <w:rStyle w:val="Hyperlink"/>
            <w:noProof/>
            <w:lang w:val="en-US"/>
          </w:rPr>
          <w:t>4.10</w:t>
        </w:r>
        <w:r w:rsidR="00F67638">
          <w:rPr>
            <w:rFonts w:asciiTheme="minorHAnsi" w:eastAsiaTheme="minorEastAsia" w:hAnsiTheme="minorHAnsi" w:cstheme="minorBidi"/>
            <w:noProof/>
            <w:szCs w:val="22"/>
            <w:lang w:eastAsia="en-GB" w:bidi="ar-SA"/>
          </w:rPr>
          <w:tab/>
        </w:r>
        <w:r w:rsidR="00F67638" w:rsidRPr="002C2C81">
          <w:rPr>
            <w:rStyle w:val="Hyperlink"/>
            <w:noProof/>
            <w:lang w:val="en-US"/>
          </w:rPr>
          <w:t>Infrastructure Technical Constraints</w:t>
        </w:r>
        <w:r w:rsidR="00F67638">
          <w:rPr>
            <w:noProof/>
            <w:webHidden/>
          </w:rPr>
          <w:tab/>
        </w:r>
        <w:r w:rsidR="00F67638">
          <w:rPr>
            <w:noProof/>
            <w:webHidden/>
          </w:rPr>
          <w:fldChar w:fldCharType="begin"/>
        </w:r>
        <w:r w:rsidR="00F67638">
          <w:rPr>
            <w:noProof/>
            <w:webHidden/>
          </w:rPr>
          <w:instrText xml:space="preserve"> PAGEREF _Toc118721262 \h </w:instrText>
        </w:r>
        <w:r w:rsidR="00F67638">
          <w:rPr>
            <w:noProof/>
            <w:webHidden/>
          </w:rPr>
        </w:r>
        <w:r w:rsidR="00F67638">
          <w:rPr>
            <w:noProof/>
            <w:webHidden/>
          </w:rPr>
          <w:fldChar w:fldCharType="separate"/>
        </w:r>
        <w:r w:rsidR="00F67638">
          <w:rPr>
            <w:noProof/>
            <w:webHidden/>
          </w:rPr>
          <w:t>19</w:t>
        </w:r>
        <w:r w:rsidR="00F67638">
          <w:rPr>
            <w:noProof/>
            <w:webHidden/>
          </w:rPr>
          <w:fldChar w:fldCharType="end"/>
        </w:r>
      </w:hyperlink>
    </w:p>
    <w:p w14:paraId="4DEEFF22" w14:textId="286D59AD" w:rsidR="00F67638" w:rsidRDefault="000450A1">
      <w:pPr>
        <w:pStyle w:val="TOC2"/>
        <w:rPr>
          <w:rFonts w:asciiTheme="minorHAnsi" w:eastAsiaTheme="minorEastAsia" w:hAnsiTheme="minorHAnsi" w:cstheme="minorBidi"/>
          <w:noProof/>
          <w:szCs w:val="22"/>
          <w:lang w:eastAsia="en-GB" w:bidi="ar-SA"/>
        </w:rPr>
      </w:pPr>
      <w:hyperlink w:anchor="_Toc118721263" w:history="1">
        <w:r w:rsidR="00F67638" w:rsidRPr="002C2C81">
          <w:rPr>
            <w:rStyle w:val="Hyperlink"/>
            <w:noProof/>
          </w:rPr>
          <w:t>4.11</w:t>
        </w:r>
        <w:r w:rsidR="00F67638">
          <w:rPr>
            <w:rFonts w:asciiTheme="minorHAnsi" w:eastAsiaTheme="minorEastAsia" w:hAnsiTheme="minorHAnsi" w:cstheme="minorBidi"/>
            <w:noProof/>
            <w:szCs w:val="22"/>
            <w:lang w:eastAsia="en-GB" w:bidi="ar-SA"/>
          </w:rPr>
          <w:tab/>
        </w:r>
        <w:r w:rsidR="00F67638" w:rsidRPr="002C2C81">
          <w:rPr>
            <w:rStyle w:val="Hyperlink"/>
            <w:noProof/>
          </w:rPr>
          <w:t>DXC TAB requirements</w:t>
        </w:r>
        <w:r w:rsidR="00F67638">
          <w:rPr>
            <w:noProof/>
            <w:webHidden/>
          </w:rPr>
          <w:tab/>
        </w:r>
        <w:r w:rsidR="00F67638">
          <w:rPr>
            <w:noProof/>
            <w:webHidden/>
          </w:rPr>
          <w:fldChar w:fldCharType="begin"/>
        </w:r>
        <w:r w:rsidR="00F67638">
          <w:rPr>
            <w:noProof/>
            <w:webHidden/>
          </w:rPr>
          <w:instrText xml:space="preserve"> PAGEREF _Toc118721263 \h </w:instrText>
        </w:r>
        <w:r w:rsidR="00F67638">
          <w:rPr>
            <w:noProof/>
            <w:webHidden/>
          </w:rPr>
        </w:r>
        <w:r w:rsidR="00F67638">
          <w:rPr>
            <w:noProof/>
            <w:webHidden/>
          </w:rPr>
          <w:fldChar w:fldCharType="separate"/>
        </w:r>
        <w:r w:rsidR="00F67638">
          <w:rPr>
            <w:noProof/>
            <w:webHidden/>
          </w:rPr>
          <w:t>19</w:t>
        </w:r>
        <w:r w:rsidR="00F67638">
          <w:rPr>
            <w:noProof/>
            <w:webHidden/>
          </w:rPr>
          <w:fldChar w:fldCharType="end"/>
        </w:r>
      </w:hyperlink>
    </w:p>
    <w:p w14:paraId="64BE871A" w14:textId="56926F1D" w:rsidR="00F67638" w:rsidRDefault="000450A1">
      <w:pPr>
        <w:pStyle w:val="TOC1"/>
        <w:rPr>
          <w:rFonts w:asciiTheme="minorHAnsi" w:eastAsiaTheme="minorEastAsia" w:hAnsiTheme="minorHAnsi" w:cstheme="minorBidi"/>
          <w:b w:val="0"/>
          <w:szCs w:val="22"/>
          <w:lang w:bidi="ar-SA"/>
        </w:rPr>
      </w:pPr>
      <w:hyperlink w:anchor="_Toc118721264" w:history="1">
        <w:r w:rsidR="00F67638" w:rsidRPr="002C2C81">
          <w:rPr>
            <w:rStyle w:val="Hyperlink"/>
          </w:rPr>
          <w:t>5</w:t>
        </w:r>
        <w:r w:rsidR="00F67638">
          <w:rPr>
            <w:rFonts w:asciiTheme="minorHAnsi" w:eastAsiaTheme="minorEastAsia" w:hAnsiTheme="minorHAnsi" w:cstheme="minorBidi"/>
            <w:b w:val="0"/>
            <w:szCs w:val="22"/>
            <w:lang w:bidi="ar-SA"/>
          </w:rPr>
          <w:tab/>
        </w:r>
        <w:r w:rsidR="00F67638" w:rsidRPr="002C2C81">
          <w:rPr>
            <w:rStyle w:val="Hyperlink"/>
          </w:rPr>
          <w:t>Solution</w:t>
        </w:r>
        <w:r w:rsidR="00F67638">
          <w:rPr>
            <w:webHidden/>
          </w:rPr>
          <w:tab/>
        </w:r>
        <w:r w:rsidR="00F67638">
          <w:rPr>
            <w:webHidden/>
          </w:rPr>
          <w:fldChar w:fldCharType="begin"/>
        </w:r>
        <w:r w:rsidR="00F67638">
          <w:rPr>
            <w:webHidden/>
          </w:rPr>
          <w:instrText xml:space="preserve"> PAGEREF _Toc118721264 \h </w:instrText>
        </w:r>
        <w:r w:rsidR="00F67638">
          <w:rPr>
            <w:webHidden/>
          </w:rPr>
        </w:r>
        <w:r w:rsidR="00F67638">
          <w:rPr>
            <w:webHidden/>
          </w:rPr>
          <w:fldChar w:fldCharType="separate"/>
        </w:r>
        <w:r w:rsidR="00F67638">
          <w:rPr>
            <w:webHidden/>
          </w:rPr>
          <w:t>20</w:t>
        </w:r>
        <w:r w:rsidR="00F67638">
          <w:rPr>
            <w:webHidden/>
          </w:rPr>
          <w:fldChar w:fldCharType="end"/>
        </w:r>
      </w:hyperlink>
    </w:p>
    <w:p w14:paraId="7C51E2C8" w14:textId="14A450B3" w:rsidR="00F67638" w:rsidRDefault="000450A1">
      <w:pPr>
        <w:pStyle w:val="TOC2"/>
        <w:rPr>
          <w:rFonts w:asciiTheme="minorHAnsi" w:eastAsiaTheme="minorEastAsia" w:hAnsiTheme="minorHAnsi" w:cstheme="minorBidi"/>
          <w:noProof/>
          <w:szCs w:val="22"/>
          <w:lang w:eastAsia="en-GB" w:bidi="ar-SA"/>
        </w:rPr>
      </w:pPr>
      <w:hyperlink w:anchor="_Toc118721265" w:history="1">
        <w:r w:rsidR="00F67638" w:rsidRPr="002C2C81">
          <w:rPr>
            <w:rStyle w:val="Hyperlink"/>
            <w:noProof/>
          </w:rPr>
          <w:t>5.1</w:t>
        </w:r>
        <w:r w:rsidR="00F67638">
          <w:rPr>
            <w:rFonts w:asciiTheme="minorHAnsi" w:eastAsiaTheme="minorEastAsia" w:hAnsiTheme="minorHAnsi" w:cstheme="minorBidi"/>
            <w:noProof/>
            <w:szCs w:val="22"/>
            <w:lang w:eastAsia="en-GB" w:bidi="ar-SA"/>
          </w:rPr>
          <w:tab/>
        </w:r>
        <w:r w:rsidR="00F67638" w:rsidRPr="002C2C81">
          <w:rPr>
            <w:rStyle w:val="Hyperlink"/>
            <w:noProof/>
          </w:rPr>
          <w:t>Architectural Decisions</w:t>
        </w:r>
        <w:r w:rsidR="00F67638">
          <w:rPr>
            <w:noProof/>
            <w:webHidden/>
          </w:rPr>
          <w:tab/>
        </w:r>
        <w:r w:rsidR="00F67638">
          <w:rPr>
            <w:noProof/>
            <w:webHidden/>
          </w:rPr>
          <w:fldChar w:fldCharType="begin"/>
        </w:r>
        <w:r w:rsidR="00F67638">
          <w:rPr>
            <w:noProof/>
            <w:webHidden/>
          </w:rPr>
          <w:instrText xml:space="preserve"> PAGEREF _Toc118721265 \h </w:instrText>
        </w:r>
        <w:r w:rsidR="00F67638">
          <w:rPr>
            <w:noProof/>
            <w:webHidden/>
          </w:rPr>
        </w:r>
        <w:r w:rsidR="00F67638">
          <w:rPr>
            <w:noProof/>
            <w:webHidden/>
          </w:rPr>
          <w:fldChar w:fldCharType="separate"/>
        </w:r>
        <w:r w:rsidR="00F67638">
          <w:rPr>
            <w:noProof/>
            <w:webHidden/>
          </w:rPr>
          <w:t>20</w:t>
        </w:r>
        <w:r w:rsidR="00F67638">
          <w:rPr>
            <w:noProof/>
            <w:webHidden/>
          </w:rPr>
          <w:fldChar w:fldCharType="end"/>
        </w:r>
      </w:hyperlink>
    </w:p>
    <w:p w14:paraId="6C7619E6" w14:textId="252A5A77" w:rsidR="00F67638" w:rsidRDefault="000450A1">
      <w:pPr>
        <w:pStyle w:val="TOC2"/>
        <w:rPr>
          <w:rFonts w:asciiTheme="minorHAnsi" w:eastAsiaTheme="minorEastAsia" w:hAnsiTheme="minorHAnsi" w:cstheme="minorBidi"/>
          <w:noProof/>
          <w:szCs w:val="22"/>
          <w:lang w:eastAsia="en-GB" w:bidi="ar-SA"/>
        </w:rPr>
      </w:pPr>
      <w:hyperlink w:anchor="_Toc118721266" w:history="1">
        <w:r w:rsidR="00F67638" w:rsidRPr="002C2C81">
          <w:rPr>
            <w:rStyle w:val="Hyperlink"/>
            <w:noProof/>
          </w:rPr>
          <w:t>5.2</w:t>
        </w:r>
        <w:r w:rsidR="00F67638">
          <w:rPr>
            <w:rFonts w:asciiTheme="minorHAnsi" w:eastAsiaTheme="minorEastAsia" w:hAnsiTheme="minorHAnsi" w:cstheme="minorBidi"/>
            <w:noProof/>
            <w:szCs w:val="22"/>
            <w:lang w:eastAsia="en-GB" w:bidi="ar-SA"/>
          </w:rPr>
          <w:tab/>
        </w:r>
        <w:r w:rsidR="00F67638" w:rsidRPr="002C2C81">
          <w:rPr>
            <w:rStyle w:val="Hyperlink"/>
            <w:noProof/>
          </w:rPr>
          <w:t>Node descriptions and zone-projections</w:t>
        </w:r>
        <w:r w:rsidR="00F67638">
          <w:rPr>
            <w:noProof/>
            <w:webHidden/>
          </w:rPr>
          <w:tab/>
        </w:r>
        <w:r w:rsidR="00F67638">
          <w:rPr>
            <w:noProof/>
            <w:webHidden/>
          </w:rPr>
          <w:fldChar w:fldCharType="begin"/>
        </w:r>
        <w:r w:rsidR="00F67638">
          <w:rPr>
            <w:noProof/>
            <w:webHidden/>
          </w:rPr>
          <w:instrText xml:space="preserve"> PAGEREF _Toc118721266 \h </w:instrText>
        </w:r>
        <w:r w:rsidR="00F67638">
          <w:rPr>
            <w:noProof/>
            <w:webHidden/>
          </w:rPr>
        </w:r>
        <w:r w:rsidR="00F67638">
          <w:rPr>
            <w:noProof/>
            <w:webHidden/>
          </w:rPr>
          <w:fldChar w:fldCharType="separate"/>
        </w:r>
        <w:r w:rsidR="00F67638">
          <w:rPr>
            <w:noProof/>
            <w:webHidden/>
          </w:rPr>
          <w:t>21</w:t>
        </w:r>
        <w:r w:rsidR="00F67638">
          <w:rPr>
            <w:noProof/>
            <w:webHidden/>
          </w:rPr>
          <w:fldChar w:fldCharType="end"/>
        </w:r>
      </w:hyperlink>
    </w:p>
    <w:p w14:paraId="09CC8784" w14:textId="62FC6646" w:rsidR="00F67638" w:rsidRDefault="000450A1">
      <w:pPr>
        <w:pStyle w:val="TOC2"/>
        <w:rPr>
          <w:rFonts w:asciiTheme="minorHAnsi" w:eastAsiaTheme="minorEastAsia" w:hAnsiTheme="minorHAnsi" w:cstheme="minorBidi"/>
          <w:noProof/>
          <w:szCs w:val="22"/>
          <w:lang w:eastAsia="en-GB" w:bidi="ar-SA"/>
        </w:rPr>
      </w:pPr>
      <w:hyperlink w:anchor="_Toc118721267" w:history="1">
        <w:r w:rsidR="00F67638" w:rsidRPr="002C2C81">
          <w:rPr>
            <w:rStyle w:val="Hyperlink"/>
            <w:noProof/>
          </w:rPr>
          <w:t>5.3</w:t>
        </w:r>
        <w:r w:rsidR="00F67638">
          <w:rPr>
            <w:rFonts w:asciiTheme="minorHAnsi" w:eastAsiaTheme="minorEastAsia" w:hAnsiTheme="minorHAnsi" w:cstheme="minorBidi"/>
            <w:noProof/>
            <w:szCs w:val="22"/>
            <w:lang w:eastAsia="en-GB" w:bidi="ar-SA"/>
          </w:rPr>
          <w:tab/>
        </w:r>
        <w:r w:rsidR="00F67638" w:rsidRPr="002C2C81">
          <w:rPr>
            <w:rStyle w:val="Hyperlink"/>
            <w:noProof/>
          </w:rPr>
          <w:t>System diagram – Production</w:t>
        </w:r>
        <w:r w:rsidR="00F67638">
          <w:rPr>
            <w:noProof/>
            <w:webHidden/>
          </w:rPr>
          <w:tab/>
        </w:r>
        <w:r w:rsidR="00F67638">
          <w:rPr>
            <w:noProof/>
            <w:webHidden/>
          </w:rPr>
          <w:fldChar w:fldCharType="begin"/>
        </w:r>
        <w:r w:rsidR="00F67638">
          <w:rPr>
            <w:noProof/>
            <w:webHidden/>
          </w:rPr>
          <w:instrText xml:space="preserve"> PAGEREF _Toc118721267 \h </w:instrText>
        </w:r>
        <w:r w:rsidR="00F67638">
          <w:rPr>
            <w:noProof/>
            <w:webHidden/>
          </w:rPr>
        </w:r>
        <w:r w:rsidR="00F67638">
          <w:rPr>
            <w:noProof/>
            <w:webHidden/>
          </w:rPr>
          <w:fldChar w:fldCharType="separate"/>
        </w:r>
        <w:r w:rsidR="00F67638">
          <w:rPr>
            <w:noProof/>
            <w:webHidden/>
          </w:rPr>
          <w:t>23</w:t>
        </w:r>
        <w:r w:rsidR="00F67638">
          <w:rPr>
            <w:noProof/>
            <w:webHidden/>
          </w:rPr>
          <w:fldChar w:fldCharType="end"/>
        </w:r>
      </w:hyperlink>
    </w:p>
    <w:p w14:paraId="06778948" w14:textId="6D70DFC1" w:rsidR="00F67638" w:rsidRDefault="000450A1">
      <w:pPr>
        <w:pStyle w:val="TOC2"/>
        <w:rPr>
          <w:rFonts w:asciiTheme="minorHAnsi" w:eastAsiaTheme="minorEastAsia" w:hAnsiTheme="minorHAnsi" w:cstheme="minorBidi"/>
          <w:noProof/>
          <w:szCs w:val="22"/>
          <w:lang w:eastAsia="en-GB" w:bidi="ar-SA"/>
        </w:rPr>
      </w:pPr>
      <w:hyperlink w:anchor="_Toc118721268" w:history="1">
        <w:r w:rsidR="00F67638" w:rsidRPr="002C2C81">
          <w:rPr>
            <w:rStyle w:val="Hyperlink"/>
            <w:noProof/>
            <w:lang w:val="nl-NL"/>
          </w:rPr>
          <w:t>5.4</w:t>
        </w:r>
        <w:r w:rsidR="00F67638">
          <w:rPr>
            <w:rFonts w:asciiTheme="minorHAnsi" w:eastAsiaTheme="minorEastAsia" w:hAnsiTheme="minorHAnsi" w:cstheme="minorBidi"/>
            <w:noProof/>
            <w:szCs w:val="22"/>
            <w:lang w:eastAsia="en-GB" w:bidi="ar-SA"/>
          </w:rPr>
          <w:tab/>
        </w:r>
        <w:r w:rsidR="00F67638" w:rsidRPr="002C2C81">
          <w:rPr>
            <w:rStyle w:val="Hyperlink"/>
            <w:noProof/>
            <w:lang w:val="nl-NL"/>
          </w:rPr>
          <w:t>System diagram Non-Production</w:t>
        </w:r>
        <w:r w:rsidR="00F67638">
          <w:rPr>
            <w:noProof/>
            <w:webHidden/>
          </w:rPr>
          <w:tab/>
        </w:r>
        <w:r w:rsidR="00F67638">
          <w:rPr>
            <w:noProof/>
            <w:webHidden/>
          </w:rPr>
          <w:fldChar w:fldCharType="begin"/>
        </w:r>
        <w:r w:rsidR="00F67638">
          <w:rPr>
            <w:noProof/>
            <w:webHidden/>
          </w:rPr>
          <w:instrText xml:space="preserve"> PAGEREF _Toc118721268 \h </w:instrText>
        </w:r>
        <w:r w:rsidR="00F67638">
          <w:rPr>
            <w:noProof/>
            <w:webHidden/>
          </w:rPr>
        </w:r>
        <w:r w:rsidR="00F67638">
          <w:rPr>
            <w:noProof/>
            <w:webHidden/>
          </w:rPr>
          <w:fldChar w:fldCharType="separate"/>
        </w:r>
        <w:r w:rsidR="00F67638">
          <w:rPr>
            <w:noProof/>
            <w:webHidden/>
          </w:rPr>
          <w:t>24</w:t>
        </w:r>
        <w:r w:rsidR="00F67638">
          <w:rPr>
            <w:noProof/>
            <w:webHidden/>
          </w:rPr>
          <w:fldChar w:fldCharType="end"/>
        </w:r>
      </w:hyperlink>
    </w:p>
    <w:p w14:paraId="32DA36B8" w14:textId="0A8E8FF1" w:rsidR="00F67638" w:rsidRDefault="000450A1">
      <w:pPr>
        <w:pStyle w:val="TOC2"/>
        <w:rPr>
          <w:rFonts w:asciiTheme="minorHAnsi" w:eastAsiaTheme="minorEastAsia" w:hAnsiTheme="minorHAnsi" w:cstheme="minorBidi"/>
          <w:noProof/>
          <w:szCs w:val="22"/>
          <w:lang w:eastAsia="en-GB" w:bidi="ar-SA"/>
        </w:rPr>
      </w:pPr>
      <w:hyperlink w:anchor="_Toc118721269" w:history="1">
        <w:r w:rsidR="00F67638" w:rsidRPr="002C2C81">
          <w:rPr>
            <w:rStyle w:val="Hyperlink"/>
            <w:noProof/>
          </w:rPr>
          <w:t>5.5</w:t>
        </w:r>
        <w:r w:rsidR="00F67638">
          <w:rPr>
            <w:rFonts w:asciiTheme="minorHAnsi" w:eastAsiaTheme="minorEastAsia" w:hAnsiTheme="minorHAnsi" w:cstheme="minorBidi"/>
            <w:noProof/>
            <w:szCs w:val="22"/>
            <w:lang w:eastAsia="en-GB" w:bidi="ar-SA"/>
          </w:rPr>
          <w:tab/>
        </w:r>
        <w:r w:rsidR="00F67638" w:rsidRPr="002C2C81">
          <w:rPr>
            <w:rStyle w:val="Hyperlink"/>
            <w:noProof/>
          </w:rPr>
          <w:t>SBB’s</w:t>
        </w:r>
        <w:r w:rsidR="00F67638">
          <w:rPr>
            <w:noProof/>
            <w:webHidden/>
          </w:rPr>
          <w:tab/>
        </w:r>
        <w:r w:rsidR="00F67638">
          <w:rPr>
            <w:noProof/>
            <w:webHidden/>
          </w:rPr>
          <w:fldChar w:fldCharType="begin"/>
        </w:r>
        <w:r w:rsidR="00F67638">
          <w:rPr>
            <w:noProof/>
            <w:webHidden/>
          </w:rPr>
          <w:instrText xml:space="preserve"> PAGEREF _Toc118721269 \h </w:instrText>
        </w:r>
        <w:r w:rsidR="00F67638">
          <w:rPr>
            <w:noProof/>
            <w:webHidden/>
          </w:rPr>
        </w:r>
        <w:r w:rsidR="00F67638">
          <w:rPr>
            <w:noProof/>
            <w:webHidden/>
          </w:rPr>
          <w:fldChar w:fldCharType="separate"/>
        </w:r>
        <w:r w:rsidR="00F67638">
          <w:rPr>
            <w:noProof/>
            <w:webHidden/>
          </w:rPr>
          <w:t>26</w:t>
        </w:r>
        <w:r w:rsidR="00F67638">
          <w:rPr>
            <w:noProof/>
            <w:webHidden/>
          </w:rPr>
          <w:fldChar w:fldCharType="end"/>
        </w:r>
      </w:hyperlink>
    </w:p>
    <w:p w14:paraId="78720715" w14:textId="38F5B08A" w:rsidR="00F67638" w:rsidRDefault="000450A1">
      <w:pPr>
        <w:pStyle w:val="TOC2"/>
        <w:rPr>
          <w:rFonts w:asciiTheme="minorHAnsi" w:eastAsiaTheme="minorEastAsia" w:hAnsiTheme="minorHAnsi" w:cstheme="minorBidi"/>
          <w:noProof/>
          <w:szCs w:val="22"/>
          <w:lang w:eastAsia="en-GB" w:bidi="ar-SA"/>
        </w:rPr>
      </w:pPr>
      <w:hyperlink w:anchor="_Toc118721270" w:history="1">
        <w:r w:rsidR="00F67638" w:rsidRPr="002C2C81">
          <w:rPr>
            <w:rStyle w:val="Hyperlink"/>
            <w:noProof/>
          </w:rPr>
          <w:t>5.6</w:t>
        </w:r>
        <w:r w:rsidR="00F67638">
          <w:rPr>
            <w:rFonts w:asciiTheme="minorHAnsi" w:eastAsiaTheme="minorEastAsia" w:hAnsiTheme="minorHAnsi" w:cstheme="minorBidi"/>
            <w:noProof/>
            <w:szCs w:val="22"/>
            <w:lang w:eastAsia="en-GB" w:bidi="ar-SA"/>
          </w:rPr>
          <w:tab/>
        </w:r>
        <w:r w:rsidR="00F67638" w:rsidRPr="002C2C81">
          <w:rPr>
            <w:rStyle w:val="Hyperlink"/>
            <w:noProof/>
          </w:rPr>
          <w:t>Load balancers</w:t>
        </w:r>
        <w:r w:rsidR="00F67638">
          <w:rPr>
            <w:noProof/>
            <w:webHidden/>
          </w:rPr>
          <w:tab/>
        </w:r>
        <w:r w:rsidR="00F67638">
          <w:rPr>
            <w:noProof/>
            <w:webHidden/>
          </w:rPr>
          <w:fldChar w:fldCharType="begin"/>
        </w:r>
        <w:r w:rsidR="00F67638">
          <w:rPr>
            <w:noProof/>
            <w:webHidden/>
          </w:rPr>
          <w:instrText xml:space="preserve"> PAGEREF _Toc118721270 \h </w:instrText>
        </w:r>
        <w:r w:rsidR="00F67638">
          <w:rPr>
            <w:noProof/>
            <w:webHidden/>
          </w:rPr>
        </w:r>
        <w:r w:rsidR="00F67638">
          <w:rPr>
            <w:noProof/>
            <w:webHidden/>
          </w:rPr>
          <w:fldChar w:fldCharType="separate"/>
        </w:r>
        <w:r w:rsidR="00F67638">
          <w:rPr>
            <w:noProof/>
            <w:webHidden/>
          </w:rPr>
          <w:t>26</w:t>
        </w:r>
        <w:r w:rsidR="00F67638">
          <w:rPr>
            <w:noProof/>
            <w:webHidden/>
          </w:rPr>
          <w:fldChar w:fldCharType="end"/>
        </w:r>
      </w:hyperlink>
    </w:p>
    <w:p w14:paraId="4986B374" w14:textId="0A6E8B2C" w:rsidR="00F67638" w:rsidRDefault="000450A1">
      <w:pPr>
        <w:pStyle w:val="TOC2"/>
        <w:rPr>
          <w:rFonts w:asciiTheme="minorHAnsi" w:eastAsiaTheme="minorEastAsia" w:hAnsiTheme="minorHAnsi" w:cstheme="minorBidi"/>
          <w:noProof/>
          <w:szCs w:val="22"/>
          <w:lang w:eastAsia="en-GB" w:bidi="ar-SA"/>
        </w:rPr>
      </w:pPr>
      <w:hyperlink w:anchor="_Toc118721271" w:history="1">
        <w:r w:rsidR="00F67638" w:rsidRPr="002C2C81">
          <w:rPr>
            <w:rStyle w:val="Hyperlink"/>
            <w:noProof/>
          </w:rPr>
          <w:t>5.7</w:t>
        </w:r>
        <w:r w:rsidR="00F67638">
          <w:rPr>
            <w:rFonts w:asciiTheme="minorHAnsi" w:eastAsiaTheme="minorEastAsia" w:hAnsiTheme="minorHAnsi" w:cstheme="minorBidi"/>
            <w:noProof/>
            <w:szCs w:val="22"/>
            <w:lang w:eastAsia="en-GB" w:bidi="ar-SA"/>
          </w:rPr>
          <w:tab/>
        </w:r>
        <w:r w:rsidR="00F67638" w:rsidRPr="002C2C81">
          <w:rPr>
            <w:rStyle w:val="Hyperlink"/>
            <w:noProof/>
          </w:rPr>
          <w:t>Deviations from standards (RAL / EtP)</w:t>
        </w:r>
        <w:r w:rsidR="00F67638">
          <w:rPr>
            <w:noProof/>
            <w:webHidden/>
          </w:rPr>
          <w:tab/>
        </w:r>
        <w:r w:rsidR="00F67638">
          <w:rPr>
            <w:noProof/>
            <w:webHidden/>
          </w:rPr>
          <w:fldChar w:fldCharType="begin"/>
        </w:r>
        <w:r w:rsidR="00F67638">
          <w:rPr>
            <w:noProof/>
            <w:webHidden/>
          </w:rPr>
          <w:instrText xml:space="preserve"> PAGEREF _Toc118721271 \h </w:instrText>
        </w:r>
        <w:r w:rsidR="00F67638">
          <w:rPr>
            <w:noProof/>
            <w:webHidden/>
          </w:rPr>
        </w:r>
        <w:r w:rsidR="00F67638">
          <w:rPr>
            <w:noProof/>
            <w:webHidden/>
          </w:rPr>
          <w:fldChar w:fldCharType="separate"/>
        </w:r>
        <w:r w:rsidR="00F67638">
          <w:rPr>
            <w:noProof/>
            <w:webHidden/>
          </w:rPr>
          <w:t>27</w:t>
        </w:r>
        <w:r w:rsidR="00F67638">
          <w:rPr>
            <w:noProof/>
            <w:webHidden/>
          </w:rPr>
          <w:fldChar w:fldCharType="end"/>
        </w:r>
      </w:hyperlink>
    </w:p>
    <w:p w14:paraId="4F9F48AC" w14:textId="0CCACCB2" w:rsidR="00F67638" w:rsidRDefault="000450A1">
      <w:pPr>
        <w:pStyle w:val="TOC2"/>
        <w:rPr>
          <w:rFonts w:asciiTheme="minorHAnsi" w:eastAsiaTheme="minorEastAsia" w:hAnsiTheme="minorHAnsi" w:cstheme="minorBidi"/>
          <w:noProof/>
          <w:szCs w:val="22"/>
          <w:lang w:eastAsia="en-GB" w:bidi="ar-SA"/>
        </w:rPr>
      </w:pPr>
      <w:hyperlink w:anchor="_Toc118721272" w:history="1">
        <w:r w:rsidR="00F67638" w:rsidRPr="002C2C81">
          <w:rPr>
            <w:rStyle w:val="Hyperlink"/>
            <w:noProof/>
          </w:rPr>
          <w:t>5.8</w:t>
        </w:r>
        <w:r w:rsidR="00F67638">
          <w:rPr>
            <w:rFonts w:asciiTheme="minorHAnsi" w:eastAsiaTheme="minorEastAsia" w:hAnsiTheme="minorHAnsi" w:cstheme="minorBidi"/>
            <w:noProof/>
            <w:szCs w:val="22"/>
            <w:lang w:eastAsia="en-GB" w:bidi="ar-SA"/>
          </w:rPr>
          <w:tab/>
        </w:r>
        <w:r w:rsidR="00F67638" w:rsidRPr="002C2C81">
          <w:rPr>
            <w:rStyle w:val="Hyperlink"/>
            <w:noProof/>
          </w:rPr>
          <w:t>Service Management</w:t>
        </w:r>
        <w:r w:rsidR="00F67638">
          <w:rPr>
            <w:noProof/>
            <w:webHidden/>
          </w:rPr>
          <w:tab/>
        </w:r>
        <w:r w:rsidR="00F67638">
          <w:rPr>
            <w:noProof/>
            <w:webHidden/>
          </w:rPr>
          <w:fldChar w:fldCharType="begin"/>
        </w:r>
        <w:r w:rsidR="00F67638">
          <w:rPr>
            <w:noProof/>
            <w:webHidden/>
          </w:rPr>
          <w:instrText xml:space="preserve"> PAGEREF _Toc118721272 \h </w:instrText>
        </w:r>
        <w:r w:rsidR="00F67638">
          <w:rPr>
            <w:noProof/>
            <w:webHidden/>
          </w:rPr>
        </w:r>
        <w:r w:rsidR="00F67638">
          <w:rPr>
            <w:noProof/>
            <w:webHidden/>
          </w:rPr>
          <w:fldChar w:fldCharType="separate"/>
        </w:r>
        <w:r w:rsidR="00F67638">
          <w:rPr>
            <w:noProof/>
            <w:webHidden/>
          </w:rPr>
          <w:t>27</w:t>
        </w:r>
        <w:r w:rsidR="00F67638">
          <w:rPr>
            <w:noProof/>
            <w:webHidden/>
          </w:rPr>
          <w:fldChar w:fldCharType="end"/>
        </w:r>
      </w:hyperlink>
    </w:p>
    <w:p w14:paraId="2CB3DF07" w14:textId="49FF0ADC" w:rsidR="00F67638" w:rsidRDefault="000450A1">
      <w:pPr>
        <w:pStyle w:val="TOC2"/>
        <w:rPr>
          <w:rFonts w:asciiTheme="minorHAnsi" w:eastAsiaTheme="minorEastAsia" w:hAnsiTheme="minorHAnsi" w:cstheme="minorBidi"/>
          <w:noProof/>
          <w:szCs w:val="22"/>
          <w:lang w:eastAsia="en-GB" w:bidi="ar-SA"/>
        </w:rPr>
      </w:pPr>
      <w:hyperlink w:anchor="_Toc118721273" w:history="1">
        <w:r w:rsidR="00F67638" w:rsidRPr="002C2C81">
          <w:rPr>
            <w:rStyle w:val="Hyperlink"/>
            <w:noProof/>
          </w:rPr>
          <w:t>5.9</w:t>
        </w:r>
        <w:r w:rsidR="00F67638">
          <w:rPr>
            <w:rFonts w:asciiTheme="minorHAnsi" w:eastAsiaTheme="minorEastAsia" w:hAnsiTheme="minorHAnsi" w:cstheme="minorBidi"/>
            <w:noProof/>
            <w:szCs w:val="22"/>
            <w:lang w:eastAsia="en-GB" w:bidi="ar-SA"/>
          </w:rPr>
          <w:tab/>
        </w:r>
        <w:r w:rsidR="00F67638" w:rsidRPr="002C2C81">
          <w:rPr>
            <w:rStyle w:val="Hyperlink"/>
            <w:noProof/>
          </w:rPr>
          <w:t>Security</w:t>
        </w:r>
        <w:r w:rsidR="00F67638">
          <w:rPr>
            <w:noProof/>
            <w:webHidden/>
          </w:rPr>
          <w:tab/>
        </w:r>
        <w:r w:rsidR="00F67638">
          <w:rPr>
            <w:noProof/>
            <w:webHidden/>
          </w:rPr>
          <w:fldChar w:fldCharType="begin"/>
        </w:r>
        <w:r w:rsidR="00F67638">
          <w:rPr>
            <w:noProof/>
            <w:webHidden/>
          </w:rPr>
          <w:instrText xml:space="preserve"> PAGEREF _Toc118721273 \h </w:instrText>
        </w:r>
        <w:r w:rsidR="00F67638">
          <w:rPr>
            <w:noProof/>
            <w:webHidden/>
          </w:rPr>
        </w:r>
        <w:r w:rsidR="00F67638">
          <w:rPr>
            <w:noProof/>
            <w:webHidden/>
          </w:rPr>
          <w:fldChar w:fldCharType="separate"/>
        </w:r>
        <w:r w:rsidR="00F67638">
          <w:rPr>
            <w:noProof/>
            <w:webHidden/>
          </w:rPr>
          <w:t>27</w:t>
        </w:r>
        <w:r w:rsidR="00F67638">
          <w:rPr>
            <w:noProof/>
            <w:webHidden/>
          </w:rPr>
          <w:fldChar w:fldCharType="end"/>
        </w:r>
      </w:hyperlink>
    </w:p>
    <w:p w14:paraId="0B7FE2A4" w14:textId="6A7B6211" w:rsidR="00F67638" w:rsidRDefault="000450A1">
      <w:pPr>
        <w:pStyle w:val="TOC1"/>
        <w:rPr>
          <w:rFonts w:asciiTheme="minorHAnsi" w:eastAsiaTheme="minorEastAsia" w:hAnsiTheme="minorHAnsi" w:cstheme="minorBidi"/>
          <w:b w:val="0"/>
          <w:szCs w:val="22"/>
          <w:lang w:bidi="ar-SA"/>
        </w:rPr>
      </w:pPr>
      <w:hyperlink w:anchor="_Toc118721274" w:history="1">
        <w:r w:rsidR="00F67638" w:rsidRPr="002C2C81">
          <w:rPr>
            <w:rStyle w:val="Hyperlink"/>
          </w:rPr>
          <w:t>6</w:t>
        </w:r>
        <w:r w:rsidR="00F67638">
          <w:rPr>
            <w:rFonts w:asciiTheme="minorHAnsi" w:eastAsiaTheme="minorEastAsia" w:hAnsiTheme="minorHAnsi" w:cstheme="minorBidi"/>
            <w:b w:val="0"/>
            <w:szCs w:val="22"/>
            <w:lang w:bidi="ar-SA"/>
          </w:rPr>
          <w:tab/>
        </w:r>
        <w:r w:rsidR="00F67638" w:rsidRPr="002C2C81">
          <w:rPr>
            <w:rStyle w:val="Hyperlink"/>
          </w:rPr>
          <w:t>Potential future improvements</w:t>
        </w:r>
        <w:r w:rsidR="00F67638">
          <w:rPr>
            <w:webHidden/>
          </w:rPr>
          <w:tab/>
        </w:r>
        <w:r w:rsidR="00F67638">
          <w:rPr>
            <w:webHidden/>
          </w:rPr>
          <w:fldChar w:fldCharType="begin"/>
        </w:r>
        <w:r w:rsidR="00F67638">
          <w:rPr>
            <w:webHidden/>
          </w:rPr>
          <w:instrText xml:space="preserve"> PAGEREF _Toc118721274 \h </w:instrText>
        </w:r>
        <w:r w:rsidR="00F67638">
          <w:rPr>
            <w:webHidden/>
          </w:rPr>
        </w:r>
        <w:r w:rsidR="00F67638">
          <w:rPr>
            <w:webHidden/>
          </w:rPr>
          <w:fldChar w:fldCharType="separate"/>
        </w:r>
        <w:r w:rsidR="00F67638">
          <w:rPr>
            <w:webHidden/>
          </w:rPr>
          <w:t>30</w:t>
        </w:r>
        <w:r w:rsidR="00F67638">
          <w:rPr>
            <w:webHidden/>
          </w:rPr>
          <w:fldChar w:fldCharType="end"/>
        </w:r>
      </w:hyperlink>
    </w:p>
    <w:p w14:paraId="442671EA" w14:textId="7AA9B99C" w:rsidR="00F67638" w:rsidRDefault="000450A1">
      <w:pPr>
        <w:pStyle w:val="TOC1"/>
        <w:rPr>
          <w:rFonts w:asciiTheme="minorHAnsi" w:eastAsiaTheme="minorEastAsia" w:hAnsiTheme="minorHAnsi" w:cstheme="minorBidi"/>
          <w:b w:val="0"/>
          <w:szCs w:val="22"/>
          <w:lang w:bidi="ar-SA"/>
        </w:rPr>
      </w:pPr>
      <w:hyperlink w:anchor="_Toc118721275" w:history="1">
        <w:r w:rsidR="00F67638" w:rsidRPr="002C2C81">
          <w:rPr>
            <w:rStyle w:val="Hyperlink"/>
          </w:rPr>
          <w:t>Appendix A: Technology and Sizing (at design</w:t>
        </w:r>
        <w:r w:rsidR="00F67638">
          <w:rPr>
            <w:webHidden/>
          </w:rPr>
          <w:tab/>
        </w:r>
        <w:r w:rsidR="00F67638">
          <w:rPr>
            <w:webHidden/>
          </w:rPr>
          <w:fldChar w:fldCharType="begin"/>
        </w:r>
        <w:r w:rsidR="00F67638">
          <w:rPr>
            <w:webHidden/>
          </w:rPr>
          <w:instrText xml:space="preserve"> PAGEREF _Toc118721275 \h </w:instrText>
        </w:r>
        <w:r w:rsidR="00F67638">
          <w:rPr>
            <w:webHidden/>
          </w:rPr>
        </w:r>
        <w:r w:rsidR="00F67638">
          <w:rPr>
            <w:webHidden/>
          </w:rPr>
          <w:fldChar w:fldCharType="separate"/>
        </w:r>
        <w:r w:rsidR="00F67638">
          <w:rPr>
            <w:webHidden/>
          </w:rPr>
          <w:t>31</w:t>
        </w:r>
        <w:r w:rsidR="00F67638">
          <w:rPr>
            <w:webHidden/>
          </w:rPr>
          <w:fldChar w:fldCharType="end"/>
        </w:r>
      </w:hyperlink>
    </w:p>
    <w:p w14:paraId="11ECEAAA" w14:textId="6750A0D8" w:rsidR="00F67638" w:rsidRDefault="000450A1">
      <w:pPr>
        <w:pStyle w:val="TOC1"/>
        <w:rPr>
          <w:rFonts w:asciiTheme="minorHAnsi" w:eastAsiaTheme="minorEastAsia" w:hAnsiTheme="minorHAnsi" w:cstheme="minorBidi"/>
          <w:b w:val="0"/>
          <w:szCs w:val="22"/>
          <w:lang w:bidi="ar-SA"/>
        </w:rPr>
      </w:pPr>
      <w:hyperlink w:anchor="_Toc118721276" w:history="1">
        <w:r w:rsidR="00F67638" w:rsidRPr="002C2C81">
          <w:rPr>
            <w:rStyle w:val="Hyperlink"/>
            <w:lang w:val="en-US"/>
          </w:rPr>
          <w:t>Appendix B: Network Protocol Matrix</w:t>
        </w:r>
        <w:r w:rsidR="00F67638">
          <w:rPr>
            <w:webHidden/>
          </w:rPr>
          <w:tab/>
        </w:r>
        <w:r w:rsidR="00F67638">
          <w:rPr>
            <w:webHidden/>
          </w:rPr>
          <w:fldChar w:fldCharType="begin"/>
        </w:r>
        <w:r w:rsidR="00F67638">
          <w:rPr>
            <w:webHidden/>
          </w:rPr>
          <w:instrText xml:space="preserve"> PAGEREF _Toc118721276 \h </w:instrText>
        </w:r>
        <w:r w:rsidR="00F67638">
          <w:rPr>
            <w:webHidden/>
          </w:rPr>
        </w:r>
        <w:r w:rsidR="00F67638">
          <w:rPr>
            <w:webHidden/>
          </w:rPr>
          <w:fldChar w:fldCharType="separate"/>
        </w:r>
        <w:r w:rsidR="00F67638">
          <w:rPr>
            <w:webHidden/>
          </w:rPr>
          <w:t>36</w:t>
        </w:r>
        <w:r w:rsidR="00F67638">
          <w:rPr>
            <w:webHidden/>
          </w:rPr>
          <w:fldChar w:fldCharType="end"/>
        </w:r>
      </w:hyperlink>
    </w:p>
    <w:p w14:paraId="48F32844" w14:textId="6C06AB91" w:rsidR="00F67638" w:rsidRDefault="000450A1">
      <w:pPr>
        <w:pStyle w:val="TOC1"/>
        <w:rPr>
          <w:rFonts w:asciiTheme="minorHAnsi" w:eastAsiaTheme="minorEastAsia" w:hAnsiTheme="minorHAnsi" w:cstheme="minorBidi"/>
          <w:b w:val="0"/>
          <w:szCs w:val="22"/>
          <w:lang w:bidi="ar-SA"/>
        </w:rPr>
      </w:pPr>
      <w:hyperlink w:anchor="_Toc118721277" w:history="1">
        <w:r w:rsidR="00F67638" w:rsidRPr="002C2C81">
          <w:rPr>
            <w:rStyle w:val="Hyperlink"/>
            <w:lang w:val="en-US"/>
          </w:rPr>
          <w:t>Appendix C: Users and Groups</w:t>
        </w:r>
        <w:r w:rsidR="00F67638">
          <w:rPr>
            <w:webHidden/>
          </w:rPr>
          <w:tab/>
        </w:r>
        <w:r w:rsidR="00F67638">
          <w:rPr>
            <w:webHidden/>
          </w:rPr>
          <w:fldChar w:fldCharType="begin"/>
        </w:r>
        <w:r w:rsidR="00F67638">
          <w:rPr>
            <w:webHidden/>
          </w:rPr>
          <w:instrText xml:space="preserve"> PAGEREF _Toc118721277 \h </w:instrText>
        </w:r>
        <w:r w:rsidR="00F67638">
          <w:rPr>
            <w:webHidden/>
          </w:rPr>
        </w:r>
        <w:r w:rsidR="00F67638">
          <w:rPr>
            <w:webHidden/>
          </w:rPr>
          <w:fldChar w:fldCharType="separate"/>
        </w:r>
        <w:r w:rsidR="00F67638">
          <w:rPr>
            <w:webHidden/>
          </w:rPr>
          <w:t>39</w:t>
        </w:r>
        <w:r w:rsidR="00F67638">
          <w:rPr>
            <w:webHidden/>
          </w:rPr>
          <w:fldChar w:fldCharType="end"/>
        </w:r>
      </w:hyperlink>
    </w:p>
    <w:p w14:paraId="335C8E7F" w14:textId="09C4A037" w:rsidR="00F67638" w:rsidRDefault="000450A1">
      <w:pPr>
        <w:pStyle w:val="TOC1"/>
        <w:rPr>
          <w:rFonts w:asciiTheme="minorHAnsi" w:eastAsiaTheme="minorEastAsia" w:hAnsiTheme="minorHAnsi" w:cstheme="minorBidi"/>
          <w:b w:val="0"/>
          <w:szCs w:val="22"/>
          <w:lang w:bidi="ar-SA"/>
        </w:rPr>
      </w:pPr>
      <w:hyperlink w:anchor="_Toc118721278" w:history="1">
        <w:r w:rsidR="00F67638" w:rsidRPr="002C2C81">
          <w:rPr>
            <w:rStyle w:val="Hyperlink"/>
            <w:lang w:val="en-US"/>
          </w:rPr>
          <w:t>Appendix D: Security</w:t>
        </w:r>
        <w:r w:rsidR="00F67638">
          <w:rPr>
            <w:webHidden/>
          </w:rPr>
          <w:tab/>
        </w:r>
        <w:r w:rsidR="00F67638">
          <w:rPr>
            <w:webHidden/>
          </w:rPr>
          <w:fldChar w:fldCharType="begin"/>
        </w:r>
        <w:r w:rsidR="00F67638">
          <w:rPr>
            <w:webHidden/>
          </w:rPr>
          <w:instrText xml:space="preserve"> PAGEREF _Toc118721278 \h </w:instrText>
        </w:r>
        <w:r w:rsidR="00F67638">
          <w:rPr>
            <w:webHidden/>
          </w:rPr>
        </w:r>
        <w:r w:rsidR="00F67638">
          <w:rPr>
            <w:webHidden/>
          </w:rPr>
          <w:fldChar w:fldCharType="separate"/>
        </w:r>
        <w:r w:rsidR="00F67638">
          <w:rPr>
            <w:webHidden/>
          </w:rPr>
          <w:t>41</w:t>
        </w:r>
        <w:r w:rsidR="00F67638">
          <w:rPr>
            <w:webHidden/>
          </w:rPr>
          <w:fldChar w:fldCharType="end"/>
        </w:r>
      </w:hyperlink>
    </w:p>
    <w:p w14:paraId="00D37728" w14:textId="18076963" w:rsidR="00F67638" w:rsidRDefault="000450A1">
      <w:pPr>
        <w:pStyle w:val="TOC1"/>
        <w:rPr>
          <w:rFonts w:asciiTheme="minorHAnsi" w:eastAsiaTheme="minorEastAsia" w:hAnsiTheme="minorHAnsi" w:cstheme="minorBidi"/>
          <w:b w:val="0"/>
          <w:szCs w:val="22"/>
          <w:lang w:bidi="ar-SA"/>
        </w:rPr>
      </w:pPr>
      <w:hyperlink w:anchor="_Toc118721279" w:history="1">
        <w:r w:rsidR="00F67638" w:rsidRPr="002C2C81">
          <w:rPr>
            <w:rStyle w:val="Hyperlink"/>
          </w:rPr>
          <w:t>Appendix E: Glossary</w:t>
        </w:r>
        <w:r w:rsidR="00F67638">
          <w:rPr>
            <w:webHidden/>
          </w:rPr>
          <w:tab/>
        </w:r>
        <w:r w:rsidR="00F67638">
          <w:rPr>
            <w:webHidden/>
          </w:rPr>
          <w:fldChar w:fldCharType="begin"/>
        </w:r>
        <w:r w:rsidR="00F67638">
          <w:rPr>
            <w:webHidden/>
          </w:rPr>
          <w:instrText xml:space="preserve"> PAGEREF _Toc118721279 \h </w:instrText>
        </w:r>
        <w:r w:rsidR="00F67638">
          <w:rPr>
            <w:webHidden/>
          </w:rPr>
        </w:r>
        <w:r w:rsidR="00F67638">
          <w:rPr>
            <w:webHidden/>
          </w:rPr>
          <w:fldChar w:fldCharType="separate"/>
        </w:r>
        <w:r w:rsidR="00F67638">
          <w:rPr>
            <w:webHidden/>
          </w:rPr>
          <w:t>43</w:t>
        </w:r>
        <w:r w:rsidR="00F67638">
          <w:rPr>
            <w:webHidden/>
          </w:rPr>
          <w:fldChar w:fldCharType="end"/>
        </w:r>
      </w:hyperlink>
    </w:p>
    <w:p w14:paraId="4B8EE4EA" w14:textId="7DA858D3" w:rsidR="00F67638" w:rsidRDefault="000450A1">
      <w:pPr>
        <w:pStyle w:val="TOC1"/>
        <w:rPr>
          <w:rFonts w:asciiTheme="minorHAnsi" w:eastAsiaTheme="minorEastAsia" w:hAnsiTheme="minorHAnsi" w:cstheme="minorBidi"/>
          <w:b w:val="0"/>
          <w:szCs w:val="22"/>
          <w:lang w:bidi="ar-SA"/>
        </w:rPr>
      </w:pPr>
      <w:hyperlink w:anchor="_Toc118721280" w:history="1">
        <w:r w:rsidR="00F67638" w:rsidRPr="002C2C81">
          <w:rPr>
            <w:rStyle w:val="Hyperlink"/>
            <w:lang w:val="nl-NL"/>
          </w:rPr>
          <w:t>Appendix F: Legenda</w:t>
        </w:r>
        <w:r w:rsidR="00F67638">
          <w:rPr>
            <w:webHidden/>
          </w:rPr>
          <w:tab/>
        </w:r>
        <w:r w:rsidR="00F67638">
          <w:rPr>
            <w:webHidden/>
          </w:rPr>
          <w:fldChar w:fldCharType="begin"/>
        </w:r>
        <w:r w:rsidR="00F67638">
          <w:rPr>
            <w:webHidden/>
          </w:rPr>
          <w:instrText xml:space="preserve"> PAGEREF _Toc118721280 \h </w:instrText>
        </w:r>
        <w:r w:rsidR="00F67638">
          <w:rPr>
            <w:webHidden/>
          </w:rPr>
        </w:r>
        <w:r w:rsidR="00F67638">
          <w:rPr>
            <w:webHidden/>
          </w:rPr>
          <w:fldChar w:fldCharType="separate"/>
        </w:r>
        <w:r w:rsidR="00F67638">
          <w:rPr>
            <w:webHidden/>
          </w:rPr>
          <w:t>44</w:t>
        </w:r>
        <w:r w:rsidR="00F67638">
          <w:rPr>
            <w:webHidden/>
          </w:rPr>
          <w:fldChar w:fldCharType="end"/>
        </w:r>
      </w:hyperlink>
    </w:p>
    <w:p w14:paraId="43F0C55E" w14:textId="5EA446E6" w:rsidR="00F67638" w:rsidRDefault="000450A1">
      <w:pPr>
        <w:pStyle w:val="TOC2"/>
        <w:rPr>
          <w:rFonts w:asciiTheme="minorHAnsi" w:eastAsiaTheme="minorEastAsia" w:hAnsiTheme="minorHAnsi" w:cstheme="minorBidi"/>
          <w:noProof/>
          <w:szCs w:val="22"/>
          <w:lang w:eastAsia="en-GB" w:bidi="ar-SA"/>
        </w:rPr>
      </w:pPr>
      <w:hyperlink w:anchor="_Toc118721281" w:history="1">
        <w:r w:rsidR="00F67638" w:rsidRPr="002C2C81">
          <w:rPr>
            <w:rStyle w:val="Hyperlink"/>
            <w:noProof/>
            <w:lang w:val="nl-NL"/>
          </w:rPr>
          <w:t>Legenda Context Diagram</w:t>
        </w:r>
        <w:r w:rsidR="00F67638">
          <w:rPr>
            <w:noProof/>
            <w:webHidden/>
          </w:rPr>
          <w:tab/>
        </w:r>
        <w:r w:rsidR="00F67638">
          <w:rPr>
            <w:noProof/>
            <w:webHidden/>
          </w:rPr>
          <w:fldChar w:fldCharType="begin"/>
        </w:r>
        <w:r w:rsidR="00F67638">
          <w:rPr>
            <w:noProof/>
            <w:webHidden/>
          </w:rPr>
          <w:instrText xml:space="preserve"> PAGEREF _Toc118721281 \h </w:instrText>
        </w:r>
        <w:r w:rsidR="00F67638">
          <w:rPr>
            <w:noProof/>
            <w:webHidden/>
          </w:rPr>
        </w:r>
        <w:r w:rsidR="00F67638">
          <w:rPr>
            <w:noProof/>
            <w:webHidden/>
          </w:rPr>
          <w:fldChar w:fldCharType="separate"/>
        </w:r>
        <w:r w:rsidR="00F67638">
          <w:rPr>
            <w:noProof/>
            <w:webHidden/>
          </w:rPr>
          <w:t>44</w:t>
        </w:r>
        <w:r w:rsidR="00F67638">
          <w:rPr>
            <w:noProof/>
            <w:webHidden/>
          </w:rPr>
          <w:fldChar w:fldCharType="end"/>
        </w:r>
      </w:hyperlink>
    </w:p>
    <w:p w14:paraId="06D07CB8" w14:textId="3938E622" w:rsidR="00F67638" w:rsidRDefault="000450A1">
      <w:pPr>
        <w:pStyle w:val="TOC2"/>
        <w:rPr>
          <w:rFonts w:asciiTheme="minorHAnsi" w:eastAsiaTheme="minorEastAsia" w:hAnsiTheme="minorHAnsi" w:cstheme="minorBidi"/>
          <w:noProof/>
          <w:szCs w:val="22"/>
          <w:lang w:eastAsia="en-GB" w:bidi="ar-SA"/>
        </w:rPr>
      </w:pPr>
      <w:hyperlink w:anchor="_Toc118721282" w:history="1">
        <w:r w:rsidR="00F67638" w:rsidRPr="002C2C81">
          <w:rPr>
            <w:rStyle w:val="Hyperlink"/>
            <w:noProof/>
            <w:lang w:val="nl-NL"/>
          </w:rPr>
          <w:t>Legenda System Diagram</w:t>
        </w:r>
        <w:r w:rsidR="00F67638">
          <w:rPr>
            <w:noProof/>
            <w:webHidden/>
          </w:rPr>
          <w:tab/>
        </w:r>
        <w:r w:rsidR="00F67638">
          <w:rPr>
            <w:noProof/>
            <w:webHidden/>
          </w:rPr>
          <w:fldChar w:fldCharType="begin"/>
        </w:r>
        <w:r w:rsidR="00F67638">
          <w:rPr>
            <w:noProof/>
            <w:webHidden/>
          </w:rPr>
          <w:instrText xml:space="preserve"> PAGEREF _Toc118721282 \h </w:instrText>
        </w:r>
        <w:r w:rsidR="00F67638">
          <w:rPr>
            <w:noProof/>
            <w:webHidden/>
          </w:rPr>
        </w:r>
        <w:r w:rsidR="00F67638">
          <w:rPr>
            <w:noProof/>
            <w:webHidden/>
          </w:rPr>
          <w:fldChar w:fldCharType="separate"/>
        </w:r>
        <w:r w:rsidR="00F67638">
          <w:rPr>
            <w:noProof/>
            <w:webHidden/>
          </w:rPr>
          <w:t>44</w:t>
        </w:r>
        <w:r w:rsidR="00F67638">
          <w:rPr>
            <w:noProof/>
            <w:webHidden/>
          </w:rPr>
          <w:fldChar w:fldCharType="end"/>
        </w:r>
      </w:hyperlink>
    </w:p>
    <w:p w14:paraId="074D62F5" w14:textId="48D7C524" w:rsidR="00F67638" w:rsidRDefault="000450A1">
      <w:pPr>
        <w:pStyle w:val="TOC1"/>
        <w:rPr>
          <w:rFonts w:asciiTheme="minorHAnsi" w:eastAsiaTheme="minorEastAsia" w:hAnsiTheme="minorHAnsi" w:cstheme="minorBidi"/>
          <w:b w:val="0"/>
          <w:szCs w:val="22"/>
          <w:lang w:bidi="ar-SA"/>
        </w:rPr>
      </w:pPr>
      <w:hyperlink w:anchor="_Toc118721283" w:history="1">
        <w:r w:rsidR="00F67638" w:rsidRPr="002C2C81">
          <w:rPr>
            <w:rStyle w:val="Hyperlink"/>
          </w:rPr>
          <w:t>Appendix G: Control</w:t>
        </w:r>
        <w:r w:rsidR="00F67638">
          <w:rPr>
            <w:webHidden/>
          </w:rPr>
          <w:tab/>
        </w:r>
        <w:r w:rsidR="00F67638">
          <w:rPr>
            <w:webHidden/>
          </w:rPr>
          <w:fldChar w:fldCharType="begin"/>
        </w:r>
        <w:r w:rsidR="00F67638">
          <w:rPr>
            <w:webHidden/>
          </w:rPr>
          <w:instrText xml:space="preserve"> PAGEREF _Toc118721283 \h </w:instrText>
        </w:r>
        <w:r w:rsidR="00F67638">
          <w:rPr>
            <w:webHidden/>
          </w:rPr>
        </w:r>
        <w:r w:rsidR="00F67638">
          <w:rPr>
            <w:webHidden/>
          </w:rPr>
          <w:fldChar w:fldCharType="separate"/>
        </w:r>
        <w:r w:rsidR="00F67638">
          <w:rPr>
            <w:webHidden/>
          </w:rPr>
          <w:t>45</w:t>
        </w:r>
        <w:r w:rsidR="00F67638">
          <w:rPr>
            <w:webHidden/>
          </w:rPr>
          <w:fldChar w:fldCharType="end"/>
        </w:r>
      </w:hyperlink>
    </w:p>
    <w:p w14:paraId="4D248552" w14:textId="3EDA08C0"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118721244"/>
      <w:bookmarkStart w:id="1" w:name="_Toc491867634"/>
      <w:bookmarkStart w:id="2" w:name="_Hlk491788214"/>
      <w:r>
        <w:lastRenderedPageBreak/>
        <w:t>Application</w:t>
      </w:r>
      <w:r w:rsidR="00674F4D">
        <w:t xml:space="preserve"> Overview</w:t>
      </w:r>
      <w:bookmarkEnd w:id="0"/>
    </w:p>
    <w:p w14:paraId="34CC0429" w14:textId="7AA2C455" w:rsidR="006524B3" w:rsidRDefault="003B14C7" w:rsidP="00CB7060">
      <w:pPr>
        <w:pStyle w:val="Heading2"/>
      </w:pPr>
      <w:bookmarkStart w:id="3" w:name="_Toc118721245"/>
      <w:bookmarkEnd w:id="1"/>
      <w:r>
        <w:t>Introduction</w:t>
      </w:r>
      <w:bookmarkEnd w:id="3"/>
      <w:r>
        <w:t xml:space="preserve"> </w:t>
      </w:r>
    </w:p>
    <w:p w14:paraId="59D3DEAA" w14:textId="467864D7" w:rsidR="0080098F" w:rsidRDefault="0088375B" w:rsidP="0088375B">
      <w:pPr>
        <w:pStyle w:val="BodyText"/>
        <w:rPr>
          <w:color w:val="auto"/>
          <w:lang w:val="en-US"/>
        </w:rPr>
      </w:pPr>
      <w:r w:rsidRPr="006139E4">
        <w:rPr>
          <w:color w:val="auto"/>
        </w:rPr>
        <w:t xml:space="preserve">VFV (Excasso); </w:t>
      </w:r>
      <w:r w:rsidRPr="006139E4">
        <w:rPr>
          <w:color w:val="auto"/>
          <w:lang w:val="en-US"/>
        </w:rPr>
        <w:t xml:space="preserve">Excasso </w:t>
      </w:r>
      <w:r w:rsidR="00B200D8">
        <w:rPr>
          <w:color w:val="auto"/>
          <w:lang w:val="en-US"/>
        </w:rPr>
        <w:t xml:space="preserve">Complex </w:t>
      </w:r>
      <w:r w:rsidRPr="006139E4">
        <w:rPr>
          <w:color w:val="auto"/>
          <w:lang w:val="en-US"/>
        </w:rPr>
        <w:t>consists of several subsyste</w:t>
      </w:r>
      <w:r w:rsidR="00B200D8">
        <w:rPr>
          <w:color w:val="auto"/>
          <w:lang w:val="en-US"/>
        </w:rPr>
        <w:t xml:space="preserve">ms that perform specific tasks, </w:t>
      </w:r>
      <w:r w:rsidR="0080098F">
        <w:rPr>
          <w:color w:val="auto"/>
          <w:lang w:val="en-US"/>
        </w:rPr>
        <w:t>which can be found in paragraph 2.1.</w:t>
      </w:r>
    </w:p>
    <w:p w14:paraId="5BF4E82E" w14:textId="496A6558" w:rsidR="009D32BB" w:rsidRDefault="0088375B" w:rsidP="0088375B">
      <w:pPr>
        <w:pStyle w:val="BodyText"/>
        <w:rPr>
          <w:color w:val="auto"/>
          <w:lang w:val="en-US"/>
        </w:rPr>
      </w:pPr>
      <w:r w:rsidRPr="006139E4">
        <w:rPr>
          <w:iCs/>
          <w:color w:val="auto"/>
          <w:lang w:val="en-US"/>
        </w:rPr>
        <w:t>Gross/Net systems</w:t>
      </w:r>
      <w:r w:rsidRPr="006139E4">
        <w:rPr>
          <w:color w:val="auto"/>
          <w:lang w:val="en-US"/>
        </w:rPr>
        <w:t xml:space="preserve">: The excasso application processes all Gross and Net requests from several claiming systems into a ´rekening courant´ claim or payments. Built-in functionalities </w:t>
      </w:r>
      <w:proofErr w:type="gramStart"/>
      <w:r w:rsidRPr="006139E4">
        <w:rPr>
          <w:color w:val="auto"/>
          <w:lang w:val="en-US"/>
        </w:rPr>
        <w:t>are able to</w:t>
      </w:r>
      <w:proofErr w:type="gramEnd"/>
      <w:r w:rsidRPr="006139E4">
        <w:rPr>
          <w:color w:val="auto"/>
          <w:lang w:val="en-US"/>
        </w:rPr>
        <w:t xml:space="preserve"> handle the financial functionalities automatically</w:t>
      </w:r>
      <w:r w:rsidR="00C71AE9">
        <w:rPr>
          <w:color w:val="auto"/>
          <w:lang w:val="en-US"/>
        </w:rPr>
        <w:t>.</w:t>
      </w:r>
    </w:p>
    <w:p w14:paraId="5D4071C6" w14:textId="7AA6BA4C" w:rsidR="009D32BB" w:rsidRDefault="0088375B" w:rsidP="0088375B">
      <w:pPr>
        <w:pStyle w:val="BodyText"/>
        <w:rPr>
          <w:color w:val="auto"/>
          <w:lang w:val="en-US"/>
        </w:rPr>
      </w:pPr>
      <w:r w:rsidRPr="006139E4">
        <w:rPr>
          <w:iCs/>
          <w:color w:val="auto"/>
          <w:lang w:val="en-US"/>
        </w:rPr>
        <w:t>Claims (´Invorderingen´</w:t>
      </w:r>
      <w:r w:rsidR="00F7521C">
        <w:rPr>
          <w:iCs/>
          <w:color w:val="auto"/>
          <w:lang w:val="en-US"/>
        </w:rPr>
        <w:t xml:space="preserve"> or INV</w:t>
      </w:r>
      <w:r w:rsidRPr="006139E4">
        <w:rPr>
          <w:iCs/>
          <w:color w:val="auto"/>
          <w:lang w:val="en-US"/>
        </w:rPr>
        <w:t>)</w:t>
      </w:r>
      <w:r w:rsidRPr="006139E4">
        <w:rPr>
          <w:color w:val="auto"/>
          <w:lang w:val="en-US"/>
        </w:rPr>
        <w:t>: Registers internal and external claims (claims by third parties)</w:t>
      </w:r>
      <w:r w:rsidR="009D32BB">
        <w:rPr>
          <w:color w:val="auto"/>
          <w:lang w:val="en-US"/>
        </w:rPr>
        <w:t>.</w:t>
      </w:r>
      <w:r w:rsidRPr="006139E4">
        <w:rPr>
          <w:color w:val="auto"/>
          <w:lang w:val="en-US"/>
        </w:rPr>
        <w:t xml:space="preserve"> </w:t>
      </w:r>
    </w:p>
    <w:p w14:paraId="03C64294" w14:textId="7B2B0324" w:rsidR="00400CB2" w:rsidRDefault="0088375B" w:rsidP="0088375B">
      <w:pPr>
        <w:pStyle w:val="BodyText"/>
        <w:rPr>
          <w:color w:val="auto"/>
          <w:lang w:val="en-US"/>
        </w:rPr>
      </w:pPr>
      <w:r w:rsidRPr="006139E4">
        <w:rPr>
          <w:iCs/>
          <w:color w:val="auto"/>
          <w:lang w:val="en-US"/>
        </w:rPr>
        <w:t>RPO (´Regio Personeel en Organisatie´)</w:t>
      </w:r>
      <w:r w:rsidRPr="006139E4">
        <w:rPr>
          <w:color w:val="auto"/>
          <w:lang w:val="en-US"/>
        </w:rPr>
        <w:t xml:space="preserve">: Records the </w:t>
      </w:r>
      <w:r w:rsidRPr="006139E4">
        <w:rPr>
          <w:color w:val="auto"/>
        </w:rPr>
        <w:t>organisation</w:t>
      </w:r>
      <w:r w:rsidRPr="006139E4">
        <w:rPr>
          <w:color w:val="auto"/>
          <w:lang w:val="en-US"/>
        </w:rPr>
        <w:t xml:space="preserve"> diagrams and officials</w:t>
      </w:r>
      <w:r w:rsidR="009D32BB">
        <w:rPr>
          <w:color w:val="auto"/>
          <w:lang w:val="en-US"/>
        </w:rPr>
        <w:t>.</w:t>
      </w:r>
    </w:p>
    <w:p w14:paraId="1F731B01" w14:textId="35DC7E98" w:rsidR="00400CB2" w:rsidRDefault="0088375B" w:rsidP="0088375B">
      <w:pPr>
        <w:pStyle w:val="BodyText"/>
        <w:rPr>
          <w:color w:val="auto"/>
          <w:lang w:val="en-US"/>
        </w:rPr>
      </w:pPr>
      <w:r w:rsidRPr="006139E4">
        <w:rPr>
          <w:iCs/>
          <w:color w:val="auto"/>
          <w:lang w:val="en-US"/>
        </w:rPr>
        <w:t>GEM (´</w:t>
      </w:r>
      <w:proofErr w:type="spellStart"/>
      <w:r w:rsidRPr="006139E4">
        <w:rPr>
          <w:iCs/>
          <w:color w:val="auto"/>
          <w:lang w:val="en-US"/>
        </w:rPr>
        <w:t>Gemeenschappelijke</w:t>
      </w:r>
      <w:proofErr w:type="spellEnd"/>
      <w:r w:rsidRPr="006139E4">
        <w:rPr>
          <w:iCs/>
          <w:color w:val="auto"/>
          <w:lang w:val="en-US"/>
        </w:rPr>
        <w:t xml:space="preserve"> </w:t>
      </w:r>
      <w:proofErr w:type="spellStart"/>
      <w:r w:rsidRPr="006139E4">
        <w:rPr>
          <w:iCs/>
          <w:color w:val="auto"/>
          <w:lang w:val="en-US"/>
        </w:rPr>
        <w:t>fiscale</w:t>
      </w:r>
      <w:proofErr w:type="spellEnd"/>
      <w:r w:rsidRPr="006139E4">
        <w:rPr>
          <w:iCs/>
          <w:color w:val="auto"/>
          <w:lang w:val="en-US"/>
        </w:rPr>
        <w:t xml:space="preserve"> </w:t>
      </w:r>
      <w:proofErr w:type="spellStart"/>
      <w:r w:rsidRPr="006139E4">
        <w:rPr>
          <w:iCs/>
          <w:color w:val="auto"/>
          <w:lang w:val="en-US"/>
        </w:rPr>
        <w:t>persoonsgegevens</w:t>
      </w:r>
      <w:proofErr w:type="spellEnd"/>
      <w:r w:rsidRPr="006139E4">
        <w:rPr>
          <w:iCs/>
          <w:color w:val="auto"/>
          <w:lang w:val="en-US"/>
        </w:rPr>
        <w:t>´):</w:t>
      </w:r>
      <w:r w:rsidRPr="006139E4">
        <w:rPr>
          <w:color w:val="auto"/>
          <w:lang w:val="en-US"/>
        </w:rPr>
        <w:t xml:space="preserve"> Stores fiscal details which are consulted and used for verification of each payment</w:t>
      </w:r>
      <w:r w:rsidR="00400CB2">
        <w:rPr>
          <w:color w:val="auto"/>
          <w:lang w:val="en-US"/>
        </w:rPr>
        <w:t>.</w:t>
      </w:r>
    </w:p>
    <w:p w14:paraId="1ACEAC3C" w14:textId="467B4499" w:rsidR="00400CB2" w:rsidRDefault="0088375B" w:rsidP="0088375B">
      <w:pPr>
        <w:pStyle w:val="BodyText"/>
        <w:rPr>
          <w:color w:val="auto"/>
          <w:lang w:val="en-US"/>
        </w:rPr>
      </w:pPr>
      <w:r w:rsidRPr="006139E4">
        <w:rPr>
          <w:iCs/>
          <w:color w:val="auto"/>
          <w:lang w:val="en-US"/>
        </w:rPr>
        <w:t xml:space="preserve">EBH (´Excasso </w:t>
      </w:r>
      <w:proofErr w:type="spellStart"/>
      <w:r w:rsidRPr="006139E4">
        <w:rPr>
          <w:iCs/>
          <w:color w:val="auto"/>
          <w:lang w:val="en-US"/>
        </w:rPr>
        <w:t>Boekhouding</w:t>
      </w:r>
      <w:proofErr w:type="spellEnd"/>
      <w:r w:rsidRPr="006139E4">
        <w:rPr>
          <w:iCs/>
          <w:color w:val="auto"/>
          <w:lang w:val="en-US"/>
        </w:rPr>
        <w:t>´)</w:t>
      </w:r>
      <w:r w:rsidRPr="006139E4">
        <w:rPr>
          <w:color w:val="auto"/>
          <w:lang w:val="en-US"/>
        </w:rPr>
        <w:t>: Contains and maintains the definitions of journal entries. EBH receives booking rules from the various subsystems and translates these to journal entries which are transferred to the financial administration (PeopleSoft)</w:t>
      </w:r>
      <w:r w:rsidR="009D32BB">
        <w:rPr>
          <w:color w:val="auto"/>
          <w:lang w:val="en-US"/>
        </w:rPr>
        <w:t>.</w:t>
      </w:r>
    </w:p>
    <w:p w14:paraId="4F7534BC" w14:textId="22E0E12D" w:rsidR="007D5413" w:rsidRDefault="0088375B" w:rsidP="0088375B">
      <w:pPr>
        <w:pStyle w:val="BodyText"/>
        <w:rPr>
          <w:color w:val="auto"/>
          <w:lang w:val="en-US"/>
        </w:rPr>
      </w:pPr>
      <w:r w:rsidRPr="006139E4">
        <w:rPr>
          <w:iCs/>
          <w:color w:val="auto"/>
          <w:lang w:val="en-US"/>
        </w:rPr>
        <w:t>BSU (´</w:t>
      </w:r>
      <w:proofErr w:type="spellStart"/>
      <w:r w:rsidRPr="006139E4">
        <w:rPr>
          <w:iCs/>
          <w:color w:val="auto"/>
          <w:lang w:val="en-US"/>
        </w:rPr>
        <w:t>Betaling</w:t>
      </w:r>
      <w:proofErr w:type="spellEnd"/>
      <w:r w:rsidRPr="006139E4">
        <w:rPr>
          <w:iCs/>
          <w:color w:val="auto"/>
          <w:lang w:val="en-US"/>
        </w:rPr>
        <w:t xml:space="preserve"> </w:t>
      </w:r>
      <w:proofErr w:type="spellStart"/>
      <w:r w:rsidRPr="006139E4">
        <w:rPr>
          <w:iCs/>
          <w:color w:val="auto"/>
          <w:lang w:val="en-US"/>
        </w:rPr>
        <w:t>Systeem</w:t>
      </w:r>
      <w:proofErr w:type="spellEnd"/>
      <w:r w:rsidRPr="006139E4">
        <w:rPr>
          <w:iCs/>
          <w:color w:val="auto"/>
          <w:lang w:val="en-US"/>
        </w:rPr>
        <w:t xml:space="preserve"> UWV </w:t>
      </w:r>
      <w:proofErr w:type="spellStart"/>
      <w:r w:rsidRPr="006139E4">
        <w:rPr>
          <w:iCs/>
          <w:color w:val="auto"/>
          <w:lang w:val="en-US"/>
        </w:rPr>
        <w:t>Bouwnijverheid</w:t>
      </w:r>
      <w:proofErr w:type="spellEnd"/>
      <w:r w:rsidRPr="006139E4">
        <w:rPr>
          <w:iCs/>
          <w:color w:val="auto"/>
          <w:lang w:val="en-US"/>
        </w:rPr>
        <w:t>´)</w:t>
      </w:r>
      <w:r w:rsidRPr="006139E4">
        <w:rPr>
          <w:color w:val="auto"/>
          <w:lang w:val="en-US"/>
        </w:rPr>
        <w:t>: Automated, daily payments to insured or third parties</w:t>
      </w:r>
      <w:r w:rsidR="00400CB2">
        <w:rPr>
          <w:color w:val="auto"/>
          <w:lang w:val="en-US"/>
        </w:rPr>
        <w:t>.</w:t>
      </w:r>
      <w:r w:rsidRPr="006139E4">
        <w:rPr>
          <w:color w:val="auto"/>
          <w:lang w:val="en-US"/>
        </w:rPr>
        <w:t xml:space="preserve"> </w:t>
      </w:r>
    </w:p>
    <w:p w14:paraId="17CAE1CB" w14:textId="18BE1696" w:rsidR="0088375B" w:rsidRDefault="0088375B" w:rsidP="0088375B">
      <w:pPr>
        <w:pStyle w:val="BodyText"/>
        <w:rPr>
          <w:color w:val="FF0000"/>
          <w:lang w:val="en-US"/>
        </w:rPr>
      </w:pPr>
      <w:r w:rsidRPr="006139E4">
        <w:rPr>
          <w:iCs/>
          <w:color w:val="auto"/>
          <w:lang w:val="en-US"/>
        </w:rPr>
        <w:t xml:space="preserve">ALIS (´Algemeen </w:t>
      </w:r>
      <w:proofErr w:type="spellStart"/>
      <w:r w:rsidRPr="006139E4">
        <w:rPr>
          <w:iCs/>
          <w:color w:val="auto"/>
          <w:lang w:val="en-US"/>
        </w:rPr>
        <w:t>Loonbelasting</w:t>
      </w:r>
      <w:proofErr w:type="spellEnd"/>
      <w:r w:rsidRPr="006139E4">
        <w:rPr>
          <w:iCs/>
          <w:color w:val="auto"/>
          <w:lang w:val="en-US"/>
        </w:rPr>
        <w:t xml:space="preserve"> </w:t>
      </w:r>
      <w:proofErr w:type="spellStart"/>
      <w:r w:rsidRPr="006139E4">
        <w:rPr>
          <w:iCs/>
          <w:color w:val="auto"/>
          <w:lang w:val="en-US"/>
        </w:rPr>
        <w:t>InformatieSysteem</w:t>
      </w:r>
      <w:proofErr w:type="spellEnd"/>
      <w:r w:rsidRPr="006139E4">
        <w:rPr>
          <w:iCs/>
          <w:color w:val="auto"/>
          <w:lang w:val="en-US"/>
        </w:rPr>
        <w:t>´)</w:t>
      </w:r>
      <w:r w:rsidRPr="006139E4">
        <w:rPr>
          <w:color w:val="auto"/>
          <w:lang w:val="en-US"/>
        </w:rPr>
        <w:t>: Performs the fiscal information provision to the tax company.</w:t>
      </w:r>
      <w:r w:rsidR="00F7521C">
        <w:rPr>
          <w:color w:val="FF0000"/>
          <w:lang w:val="en-US"/>
        </w:rPr>
        <w:t xml:space="preserve"> </w:t>
      </w:r>
    </w:p>
    <w:p w14:paraId="6726CCE7" w14:textId="57E3691E" w:rsidR="00966A75" w:rsidRPr="00673B0F" w:rsidRDefault="00966A75" w:rsidP="0088375B">
      <w:pPr>
        <w:pStyle w:val="BodyText"/>
        <w:rPr>
          <w:color w:val="auto"/>
          <w:lang w:val="en-US"/>
        </w:rPr>
      </w:pPr>
      <w:r w:rsidRPr="00673B0F">
        <w:rPr>
          <w:color w:val="auto"/>
          <w:lang w:val="en-US"/>
        </w:rPr>
        <w:t>SBS &amp; OBS (</w:t>
      </w:r>
      <w:r w:rsidR="00DD4E26" w:rsidRPr="00673B0F">
        <w:rPr>
          <w:color w:val="auto"/>
          <w:lang w:val="en-US"/>
        </w:rPr>
        <w:t>replacing the current FBS application)</w:t>
      </w:r>
      <w:r w:rsidR="00682D31" w:rsidRPr="00673B0F">
        <w:rPr>
          <w:color w:val="auto"/>
          <w:lang w:val="en-US"/>
        </w:rPr>
        <w:t xml:space="preserve">. SBS is an application designed to </w:t>
      </w:r>
      <w:r w:rsidR="00C81C96" w:rsidRPr="00673B0F">
        <w:rPr>
          <w:color w:val="auto"/>
          <w:lang w:val="en-US"/>
        </w:rPr>
        <w:t xml:space="preserve">mutate the </w:t>
      </w:r>
      <w:r w:rsidR="00FF15A7" w:rsidRPr="00673B0F">
        <w:rPr>
          <w:color w:val="auto"/>
          <w:lang w:val="en-US"/>
        </w:rPr>
        <w:t>control tables</w:t>
      </w:r>
      <w:r w:rsidR="00104608" w:rsidRPr="00673B0F">
        <w:rPr>
          <w:color w:val="auto"/>
          <w:lang w:val="en-US"/>
        </w:rPr>
        <w:t xml:space="preserve"> for Excasso in all domains (OTAP)</w:t>
      </w:r>
      <w:r w:rsidR="002F6A2E" w:rsidRPr="00673B0F">
        <w:rPr>
          <w:color w:val="auto"/>
          <w:lang w:val="en-US"/>
        </w:rPr>
        <w:t xml:space="preserve">. OBS is an application designed to mutate the </w:t>
      </w:r>
      <w:r w:rsidR="00C7601B" w:rsidRPr="00673B0F">
        <w:rPr>
          <w:color w:val="auto"/>
          <w:lang w:val="en-US"/>
        </w:rPr>
        <w:t xml:space="preserve">other tables for Excasso in </w:t>
      </w:r>
      <w:r w:rsidR="00D55C2A" w:rsidRPr="00673B0F">
        <w:rPr>
          <w:color w:val="auto"/>
          <w:lang w:val="en-US"/>
        </w:rPr>
        <w:t xml:space="preserve">their respected domain </w:t>
      </w:r>
      <w:r w:rsidR="00C7601B" w:rsidRPr="00673B0F">
        <w:rPr>
          <w:color w:val="auto"/>
          <w:lang w:val="en-US"/>
        </w:rPr>
        <w:t>only.</w:t>
      </w:r>
    </w:p>
    <w:p w14:paraId="1A33BFF0" w14:textId="58FDB61E" w:rsidR="0044789C" w:rsidRDefault="0056321C" w:rsidP="00CB7060">
      <w:pPr>
        <w:pStyle w:val="Heading2"/>
      </w:pPr>
      <w:bookmarkStart w:id="4" w:name="_Toc118721246"/>
      <w:r>
        <w:t>A</w:t>
      </w:r>
      <w:r w:rsidR="005C6759">
        <w:t>p</w:t>
      </w:r>
      <w:r w:rsidR="00924819">
        <w:t>plication use cases</w:t>
      </w:r>
      <w:bookmarkEnd w:id="4"/>
    </w:p>
    <w:p w14:paraId="0223705C" w14:textId="6FAD5403" w:rsidR="00C251C9" w:rsidRPr="00E8200E" w:rsidRDefault="00C251C9" w:rsidP="00C251C9">
      <w:pPr>
        <w:pStyle w:val="BodyText"/>
        <w:rPr>
          <w:color w:val="auto"/>
        </w:rPr>
      </w:pPr>
      <w:r w:rsidRPr="00E8200E">
        <w:rPr>
          <w:color w:val="auto"/>
        </w:rPr>
        <w:t xml:space="preserve">Application use cases are </w:t>
      </w:r>
      <w:r w:rsidR="00B200D8">
        <w:rPr>
          <w:color w:val="auto"/>
        </w:rPr>
        <w:t>defined in 1.1.</w:t>
      </w:r>
    </w:p>
    <w:p w14:paraId="634EBD0B" w14:textId="1E631FF5" w:rsidR="00D7423E" w:rsidRDefault="00275C92" w:rsidP="00CB7060">
      <w:pPr>
        <w:pStyle w:val="Heading2"/>
      </w:pPr>
      <w:bookmarkStart w:id="5" w:name="_Toc118721247"/>
      <w:r>
        <w:t>Out of Scope</w:t>
      </w:r>
      <w:bookmarkEnd w:id="5"/>
    </w:p>
    <w:p w14:paraId="5D309681" w14:textId="77777777" w:rsidR="00D258EF" w:rsidRDefault="00D258EF" w:rsidP="00D258EF">
      <w:r w:rsidRPr="10B591C3">
        <w:rPr>
          <w:rFonts w:eastAsia="Arial" w:cs="Arial"/>
          <w:color w:val="000000" w:themeColor="text1"/>
          <w:szCs w:val="22"/>
        </w:rPr>
        <w:t>All components that belong to the UWV Office Infrastructure such as workstations, web browsers</w:t>
      </w:r>
      <w:r>
        <w:rPr>
          <w:rFonts w:eastAsia="Arial" w:cs="Arial"/>
          <w:color w:val="000000" w:themeColor="text1"/>
          <w:szCs w:val="22"/>
        </w:rPr>
        <w:t xml:space="preserve"> </w:t>
      </w:r>
      <w:r w:rsidRPr="10B591C3">
        <w:rPr>
          <w:rFonts w:eastAsia="Arial" w:cs="Arial"/>
          <w:color w:val="000000" w:themeColor="text1"/>
          <w:szCs w:val="22"/>
        </w:rPr>
        <w:t>are out of scope.</w:t>
      </w:r>
      <w:r>
        <w:t xml:space="preserve"> </w:t>
      </w:r>
    </w:p>
    <w:p w14:paraId="52FDD2BC" w14:textId="77777777" w:rsidR="00A6006F" w:rsidRPr="00D258EF" w:rsidRDefault="00A6006F" w:rsidP="00A20B23">
      <w:pPr>
        <w:pStyle w:val="BodyText"/>
      </w:pPr>
    </w:p>
    <w:p w14:paraId="346FCB64" w14:textId="3EFF4870" w:rsidR="00D7423E" w:rsidRPr="00D7423E" w:rsidRDefault="00275C92" w:rsidP="0073209C">
      <w:pPr>
        <w:pStyle w:val="Heading1"/>
        <w:rPr>
          <w:lang w:val="fr-FR"/>
        </w:rPr>
      </w:pPr>
      <w:bookmarkStart w:id="6" w:name="_Toc118721248"/>
      <w:r>
        <w:rPr>
          <w:lang w:val="fr-FR"/>
        </w:rPr>
        <w:lastRenderedPageBreak/>
        <w:t>Architectur</w:t>
      </w:r>
      <w:r w:rsidR="00F02C43">
        <w:rPr>
          <w:lang w:val="fr-FR"/>
        </w:rPr>
        <w:t>e</w:t>
      </w:r>
      <w:bookmarkEnd w:id="6"/>
    </w:p>
    <w:p w14:paraId="3FDA9CCF" w14:textId="618FDF34" w:rsidR="00D43C04" w:rsidRDefault="00F14708" w:rsidP="00CB7060">
      <w:pPr>
        <w:pStyle w:val="Heading2"/>
      </w:pPr>
      <w:bookmarkStart w:id="7" w:name="_Toc118721249"/>
      <w:r>
        <w:t>Conceptual</w:t>
      </w:r>
      <w:bookmarkEnd w:id="7"/>
    </w:p>
    <w:p w14:paraId="2A2F62A5" w14:textId="318FB665" w:rsidR="00A56AC3" w:rsidRPr="00A56AC3" w:rsidRDefault="00A56AC3" w:rsidP="00A56AC3">
      <w:pPr>
        <w:pStyle w:val="BodyText"/>
      </w:pPr>
      <w:r>
        <w:rPr>
          <w:noProof/>
          <w:sz w:val="20"/>
          <w:lang w:val="nl-NL" w:eastAsia="nl-NL"/>
        </w:rPr>
        <w:drawing>
          <wp:anchor distT="0" distB="0" distL="114300" distR="114300" simplePos="0" relativeHeight="251658240" behindDoc="0" locked="0" layoutInCell="1" allowOverlap="1" wp14:anchorId="5638BCB9" wp14:editId="68F2DE0F">
            <wp:simplePos x="914400" y="1600200"/>
            <wp:positionH relativeFrom="column">
              <wp:align>left</wp:align>
            </wp:positionH>
            <wp:positionV relativeFrom="paragraph">
              <wp:align>top</wp:align>
            </wp:positionV>
            <wp:extent cx="5731510" cy="3858895"/>
            <wp:effectExtent l="0" t="0" r="254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anchor>
        </w:drawing>
      </w:r>
      <w:r w:rsidR="00177B94">
        <w:br w:type="textWrapping" w:clear="all"/>
      </w:r>
    </w:p>
    <w:p w14:paraId="23BE5579" w14:textId="7280BEA7" w:rsidR="0056321C" w:rsidRDefault="0056321C" w:rsidP="00275C92">
      <w:pPr>
        <w:pStyle w:val="BodyText"/>
      </w:pPr>
    </w:p>
    <w:p w14:paraId="501F0467" w14:textId="77777777" w:rsidR="000D1BD0" w:rsidRDefault="000D1BD0" w:rsidP="00275C92">
      <w:pPr>
        <w:pStyle w:val="BodyText"/>
      </w:pPr>
    </w:p>
    <w:p w14:paraId="33209AF8" w14:textId="77777777" w:rsidR="0056321C" w:rsidRDefault="0056321C">
      <w:pPr>
        <w:spacing w:after="160" w:line="259" w:lineRule="auto"/>
        <w:rPr>
          <w:rFonts w:cs="Arial"/>
          <w:b/>
          <w:bCs/>
          <w:iCs/>
          <w:color w:val="auto"/>
          <w:sz w:val="32"/>
          <w:szCs w:val="28"/>
        </w:rPr>
      </w:pPr>
      <w:r>
        <w:br w:type="page"/>
      </w:r>
    </w:p>
    <w:p w14:paraId="1CE93773" w14:textId="1BE4C9DB" w:rsidR="00D7423E" w:rsidRDefault="008E63BB" w:rsidP="00CB7060">
      <w:pPr>
        <w:pStyle w:val="Heading2"/>
      </w:pPr>
      <w:bookmarkStart w:id="8" w:name="_Toc118721250"/>
      <w:r>
        <w:lastRenderedPageBreak/>
        <w:t>Context</w:t>
      </w:r>
      <w:r w:rsidR="00275C92">
        <w:t xml:space="preserve"> </w:t>
      </w:r>
      <w:r w:rsidR="00F770FF">
        <w:t>d</w:t>
      </w:r>
      <w:r w:rsidR="00BB03F9">
        <w:t>iagram</w:t>
      </w:r>
      <w:bookmarkEnd w:id="8"/>
    </w:p>
    <w:p w14:paraId="71133774" w14:textId="1C0F16A1" w:rsidR="003C5010" w:rsidRPr="003C5010" w:rsidRDefault="00905438" w:rsidP="003C5010">
      <w:pPr>
        <w:pStyle w:val="BodyText"/>
      </w:pPr>
      <w:r>
        <w:rPr>
          <w:noProof/>
        </w:rPr>
        <w:drawing>
          <wp:inline distT="0" distB="0" distL="0" distR="0" wp14:anchorId="1D3810CD" wp14:editId="106F61FE">
            <wp:extent cx="5727700" cy="53181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318125"/>
                    </a:xfrm>
                    <a:prstGeom prst="rect">
                      <a:avLst/>
                    </a:prstGeom>
                    <a:noFill/>
                    <a:ln>
                      <a:noFill/>
                    </a:ln>
                  </pic:spPr>
                </pic:pic>
              </a:graphicData>
            </a:graphic>
          </wp:inline>
        </w:drawing>
      </w:r>
    </w:p>
    <w:p w14:paraId="40F1D05E" w14:textId="09E3F1AA" w:rsidR="00D802CC" w:rsidRPr="00D802CC" w:rsidRDefault="00D802CC" w:rsidP="00D802CC">
      <w:pPr>
        <w:pStyle w:val="BodyText"/>
      </w:pPr>
    </w:p>
    <w:p w14:paraId="24C8BE4C" w14:textId="6B63B6C0" w:rsidR="00360437" w:rsidRPr="00360437" w:rsidRDefault="00360437" w:rsidP="00360437">
      <w:pPr>
        <w:pStyle w:val="BodyText"/>
      </w:pPr>
    </w:p>
    <w:p w14:paraId="528A2EBE" w14:textId="0D8EB962" w:rsidR="000361B9" w:rsidRPr="000361B9" w:rsidRDefault="000361B9" w:rsidP="000361B9">
      <w:pPr>
        <w:pStyle w:val="BodyText"/>
      </w:pPr>
    </w:p>
    <w:p w14:paraId="55B1137E" w14:textId="60201859" w:rsidR="00C07742" w:rsidRPr="00B8067A" w:rsidRDefault="00C07742" w:rsidP="00EE48D8">
      <w:pPr>
        <w:pStyle w:val="BodyText"/>
        <w:rPr>
          <w:rFonts w:ascii="Helvetica-Bold" w:hAnsi="Helvetica-Bold" w:hint="eastAsia"/>
          <w:b/>
          <w:bCs/>
          <w:noProof/>
          <w:color w:val="FF0000"/>
          <w:lang w:val="nl-NL" w:eastAsia="nl-NL" w:bidi="ar-SA"/>
        </w:rPr>
      </w:pPr>
    </w:p>
    <w:p w14:paraId="57526D43" w14:textId="2EA86443" w:rsidR="008C736E" w:rsidRDefault="008C736E">
      <w:pPr>
        <w:spacing w:after="160" w:line="259" w:lineRule="auto"/>
        <w:rPr>
          <w:rFonts w:ascii="Helvetica-Bold" w:hAnsi="Helvetica-Bold" w:hint="eastAsia"/>
          <w:b/>
          <w:bCs/>
          <w:noProof/>
          <w:color w:val="0A080D"/>
          <w:lang w:val="nl-NL" w:eastAsia="nl-NL" w:bidi="ar-SA"/>
        </w:rPr>
      </w:pPr>
      <w:r>
        <w:rPr>
          <w:rFonts w:ascii="Helvetica-Bold" w:hAnsi="Helvetica-Bold" w:hint="eastAsia"/>
          <w:b/>
          <w:bCs/>
          <w:noProof/>
          <w:color w:val="0A080D"/>
          <w:lang w:val="nl-NL" w:eastAsia="nl-NL" w:bidi="ar-SA"/>
        </w:rPr>
        <w:br w:type="page"/>
      </w:r>
    </w:p>
    <w:p w14:paraId="2861E015" w14:textId="6AA54430" w:rsidR="00B942E0" w:rsidRDefault="00B942E0" w:rsidP="004F68D6">
      <w:pPr>
        <w:pStyle w:val="Heading3"/>
      </w:pPr>
      <w:r w:rsidRPr="005A1A08">
        <w:lastRenderedPageBreak/>
        <w:t>Exte</w:t>
      </w:r>
      <w:r>
        <w:t xml:space="preserve">rnal </w:t>
      </w:r>
      <w:r w:rsidR="00F770FF">
        <w:t>e</w:t>
      </w:r>
      <w:r>
        <w:t>ntities</w:t>
      </w:r>
    </w:p>
    <w:p w14:paraId="4DDE555A" w14:textId="50B04C62" w:rsidR="00B942E0" w:rsidRPr="00000272" w:rsidRDefault="008E0DE2" w:rsidP="00B942E0">
      <w:pPr>
        <w:pStyle w:val="Heading4"/>
      </w:pPr>
      <w:r>
        <w:t>UWV User</w:t>
      </w:r>
    </w:p>
    <w:tbl>
      <w:tblPr>
        <w:tblW w:w="5344" w:type="pct"/>
        <w:tblLook w:val="0000" w:firstRow="0" w:lastRow="0" w:firstColumn="0" w:lastColumn="0" w:noHBand="0" w:noVBand="0"/>
      </w:tblPr>
      <w:tblGrid>
        <w:gridCol w:w="3104"/>
        <w:gridCol w:w="6511"/>
      </w:tblGrid>
      <w:tr w:rsidR="00893D0A" w:rsidRPr="008044BD" w14:paraId="28C48D9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D41B9" w14:textId="77777777" w:rsidR="00893D0A" w:rsidRPr="00B81AA8" w:rsidRDefault="00893D0A" w:rsidP="00893D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F42DB" w14:textId="762F4EFA" w:rsidR="00893D0A" w:rsidRPr="00A2778B" w:rsidRDefault="00893D0A" w:rsidP="00893D0A">
            <w:pPr>
              <w:pStyle w:val="TableText0"/>
              <w:keepNext/>
              <w:keepLines/>
              <w:rPr>
                <w:rFonts w:ascii="Arial" w:hAnsi="Arial" w:cs="Arial"/>
                <w:highlight w:val="yellow"/>
              </w:rPr>
            </w:pPr>
            <w:r w:rsidRPr="00A2778B">
              <w:rPr>
                <w:rFonts w:ascii="Arial" w:hAnsi="Arial" w:cs="Arial"/>
              </w:rPr>
              <w:t xml:space="preserve">End users of the </w:t>
            </w:r>
            <w:r w:rsidR="004A6006">
              <w:rPr>
                <w:rFonts w:ascii="Arial" w:hAnsi="Arial" w:cs="Arial"/>
              </w:rPr>
              <w:t>Excasso</w:t>
            </w:r>
            <w:r w:rsidR="001C22CF">
              <w:rPr>
                <w:rFonts w:ascii="Arial" w:hAnsi="Arial" w:cs="Arial"/>
              </w:rPr>
              <w:t xml:space="preserve"> Complex</w:t>
            </w:r>
            <w:r w:rsidRPr="00A2778B">
              <w:rPr>
                <w:rFonts w:ascii="Arial" w:hAnsi="Arial" w:cs="Arial"/>
              </w:rPr>
              <w:t xml:space="preserve"> frontend application via KA </w:t>
            </w:r>
            <w:proofErr w:type="spellStart"/>
            <w:r w:rsidRPr="00A2778B">
              <w:rPr>
                <w:rFonts w:ascii="Arial" w:hAnsi="Arial" w:cs="Arial"/>
              </w:rPr>
              <w:t>Werkplek</w:t>
            </w:r>
            <w:proofErr w:type="spellEnd"/>
            <w:r w:rsidRPr="00A2778B">
              <w:rPr>
                <w:rFonts w:ascii="Arial" w:hAnsi="Arial" w:cs="Arial"/>
              </w:rPr>
              <w:t xml:space="preserve"> using Browser</w:t>
            </w:r>
          </w:p>
        </w:tc>
      </w:tr>
      <w:tr w:rsidR="00893D0A" w:rsidRPr="00712180" w14:paraId="4582861D"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7F4DB" w14:textId="77777777" w:rsidR="00893D0A" w:rsidRPr="00B81AA8" w:rsidRDefault="00893D0A" w:rsidP="00893D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92EBA" w14:textId="436AB3EF" w:rsidR="00893D0A" w:rsidRPr="006B4E85" w:rsidRDefault="00A2778B" w:rsidP="00893D0A">
            <w:pPr>
              <w:pStyle w:val="TableText0"/>
              <w:keepNext/>
              <w:keepLines/>
              <w:rPr>
                <w:rFonts w:ascii="Arial" w:hAnsi="Arial" w:cs="Arial"/>
                <w:lang w:val="en-US"/>
              </w:rPr>
            </w:pPr>
            <w:r w:rsidRPr="006B4E85">
              <w:rPr>
                <w:rFonts w:ascii="Arial" w:hAnsi="Arial" w:cs="Arial"/>
                <w:lang w:val="en-US"/>
              </w:rPr>
              <w:t>H</w:t>
            </w:r>
            <w:r w:rsidR="000A20A9">
              <w:rPr>
                <w:rFonts w:ascii="Arial" w:hAnsi="Arial" w:cs="Arial"/>
                <w:lang w:val="en-US"/>
              </w:rPr>
              <w:t>TTPS:</w:t>
            </w:r>
            <w:r w:rsidRPr="006B4E85">
              <w:rPr>
                <w:rFonts w:ascii="Arial" w:hAnsi="Arial" w:cs="Arial"/>
                <w:lang w:val="en-US"/>
              </w:rPr>
              <w:t>443</w:t>
            </w:r>
          </w:p>
        </w:tc>
      </w:tr>
      <w:tr w:rsidR="00893D0A" w:rsidRPr="00712180" w14:paraId="333C0BA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B5FD9C8" w14:textId="558C72E7" w:rsidR="00893D0A" w:rsidRDefault="00893D0A" w:rsidP="00893D0A">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2E31DF" w14:textId="574F6A6D" w:rsidR="00893D0A" w:rsidRPr="006B4E85" w:rsidRDefault="00BE5FC7" w:rsidP="00893D0A">
            <w:pPr>
              <w:pStyle w:val="TableText0"/>
              <w:keepNext/>
              <w:keepLines/>
              <w:rPr>
                <w:rFonts w:ascii="Arial" w:hAnsi="Arial" w:cs="Arial"/>
                <w:lang w:val="en-US"/>
              </w:rPr>
            </w:pPr>
            <w:r w:rsidRPr="006B4E85">
              <w:rPr>
                <w:rFonts w:ascii="Arial" w:hAnsi="Arial" w:cs="Arial"/>
                <w:lang w:val="en-US"/>
              </w:rPr>
              <w:t>External</w:t>
            </w:r>
          </w:p>
        </w:tc>
      </w:tr>
      <w:tr w:rsidR="00893D0A" w:rsidRPr="006D2395" w14:paraId="6C18E297"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7149A" w14:textId="77777777" w:rsidR="00893D0A" w:rsidRDefault="00893D0A" w:rsidP="00893D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1A7C40D" w14:textId="1905C6EB" w:rsidR="00893D0A" w:rsidRPr="006B4E85" w:rsidRDefault="00BE5FC7" w:rsidP="00893D0A">
            <w:pPr>
              <w:pStyle w:val="TableText0"/>
              <w:keepNext/>
              <w:keepLines/>
              <w:rPr>
                <w:rFonts w:ascii="Arial" w:hAnsi="Arial" w:cs="Arial"/>
                <w:lang w:val="en-US"/>
              </w:rPr>
            </w:pPr>
            <w:r w:rsidRPr="006B4E85">
              <w:rPr>
                <w:rFonts w:ascii="Arial" w:hAnsi="Arial" w:cs="Arial"/>
                <w:lang w:val="en-US"/>
              </w:rPr>
              <w:t>Inbound</w:t>
            </w:r>
          </w:p>
        </w:tc>
      </w:tr>
      <w:tr w:rsidR="00893D0A" w:rsidRPr="00A540D4" w14:paraId="4B340471"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999B8" w14:textId="77777777" w:rsidR="00893D0A" w:rsidRDefault="00893D0A" w:rsidP="00893D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932D0D" w14:textId="79A63A8A" w:rsidR="00893D0A" w:rsidRPr="006B4E85" w:rsidRDefault="00E637B2" w:rsidP="00893D0A">
            <w:pPr>
              <w:pStyle w:val="TableText0"/>
              <w:keepNext/>
              <w:keepLines/>
              <w:rPr>
                <w:rFonts w:ascii="Arial" w:hAnsi="Arial" w:cs="Arial"/>
                <w:lang w:val="en-US"/>
              </w:rPr>
            </w:pPr>
            <w:r w:rsidRPr="006B4E85">
              <w:rPr>
                <w:rFonts w:ascii="Arial" w:hAnsi="Arial" w:cs="Arial"/>
                <w:lang w:val="en-US"/>
              </w:rPr>
              <w:t>Yes</w:t>
            </w:r>
          </w:p>
        </w:tc>
      </w:tr>
      <w:tr w:rsidR="00893D0A" w:rsidRPr="00B931BB" w14:paraId="5F88F6AB"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B5026" w14:textId="77777777" w:rsidR="00893D0A" w:rsidRDefault="00893D0A" w:rsidP="00893D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3A8155F" w14:textId="398FBAFB" w:rsidR="00893D0A" w:rsidRPr="006B4E85" w:rsidRDefault="00893D0A" w:rsidP="00893D0A">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RBAC (AD) </w:t>
            </w:r>
            <w:r w:rsidR="00BA5241">
              <w:rPr>
                <w:rFonts w:ascii="Arial" w:hAnsi="Arial" w:cs="Arial"/>
                <w:lang w:val="en-US"/>
              </w:rPr>
              <w:t>&amp; OAM</w:t>
            </w:r>
          </w:p>
          <w:p w14:paraId="0950102B" w14:textId="1409F352" w:rsidR="00893D0A" w:rsidRPr="006B4E85" w:rsidRDefault="00893D0A" w:rsidP="00893D0A">
            <w:pPr>
              <w:pStyle w:val="TableText0"/>
              <w:keepNext/>
              <w:keepLines/>
              <w:rPr>
                <w:rFonts w:ascii="Arial" w:hAnsi="Arial" w:cs="Arial"/>
                <w:lang w:val="en-US"/>
              </w:rPr>
            </w:pPr>
            <w:r w:rsidRPr="006B4E85">
              <w:rPr>
                <w:rFonts w:ascii="Arial" w:hAnsi="Arial" w:cs="Arial"/>
                <w:lang w:val="en-US"/>
              </w:rPr>
              <w:t xml:space="preserve">Use Certificates: yes (certificate type: Entrust /PKI </w:t>
            </w:r>
            <w:proofErr w:type="spellStart"/>
            <w:r w:rsidRPr="006B4E85">
              <w:rPr>
                <w:rFonts w:ascii="Arial" w:hAnsi="Arial" w:cs="Arial"/>
                <w:lang w:val="en-US"/>
              </w:rPr>
              <w:t>overheid</w:t>
            </w:r>
            <w:proofErr w:type="spellEnd"/>
            <w:r w:rsidRPr="006B4E85">
              <w:rPr>
                <w:rFonts w:ascii="Arial" w:hAnsi="Arial" w:cs="Arial"/>
                <w:lang w:val="en-US"/>
              </w:rPr>
              <w:t xml:space="preserve">) </w:t>
            </w:r>
          </w:p>
        </w:tc>
      </w:tr>
      <w:tr w:rsidR="00893D0A" w:rsidRPr="005220F1" w14:paraId="28332159"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BEF0A" w14:textId="77777777" w:rsidR="00893D0A" w:rsidRPr="00B81AA8" w:rsidRDefault="00893D0A" w:rsidP="00893D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BBE2235" w14:textId="7CE0B8FB" w:rsidR="00893D0A" w:rsidRPr="006B4E85" w:rsidRDefault="00FA3359" w:rsidP="00893D0A">
            <w:pPr>
              <w:pStyle w:val="TableText0"/>
              <w:keepNext/>
              <w:keepLines/>
              <w:rPr>
                <w:rFonts w:ascii="Arial" w:hAnsi="Arial" w:cs="Arial"/>
                <w:lang w:val="en-US"/>
              </w:rPr>
            </w:pPr>
            <w:r>
              <w:rPr>
                <w:rFonts w:ascii="Arial" w:hAnsi="Arial" w:cs="Arial"/>
                <w:lang w:val="en-US"/>
              </w:rPr>
              <w:t>1000+</w:t>
            </w:r>
          </w:p>
        </w:tc>
      </w:tr>
      <w:tr w:rsidR="00893D0A" w:rsidRPr="00B81AA8" w14:paraId="22080AE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4C9321DB" w14:textId="77777777" w:rsidR="00893D0A" w:rsidRPr="00B81AA8" w:rsidRDefault="00893D0A" w:rsidP="00893D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6B62F" w14:textId="70BB74F7" w:rsidR="00893D0A" w:rsidRPr="006B4E85" w:rsidRDefault="00893D0A" w:rsidP="00893D0A">
            <w:pPr>
              <w:pStyle w:val="TableText0"/>
              <w:keepNext/>
              <w:keepLines/>
              <w:rPr>
                <w:rFonts w:ascii="Arial" w:hAnsi="Arial" w:cs="Arial"/>
              </w:rPr>
            </w:pPr>
            <w:r w:rsidRPr="006B4E85">
              <w:rPr>
                <w:rFonts w:ascii="Arial" w:hAnsi="Arial" w:cs="Arial"/>
                <w:lang w:val="en-US"/>
              </w:rPr>
              <w:t>not specified</w:t>
            </w:r>
          </w:p>
        </w:tc>
      </w:tr>
      <w:tr w:rsidR="00893D0A" w:rsidRPr="00B81AA8" w14:paraId="025F9FD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82ED8" w14:textId="77777777" w:rsidR="00893D0A" w:rsidRPr="00B81AA8" w:rsidRDefault="00893D0A" w:rsidP="00893D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49DAE7" w14:textId="5D970273" w:rsidR="00893D0A" w:rsidRPr="006B4E85" w:rsidRDefault="00893D0A" w:rsidP="00893D0A">
            <w:pPr>
              <w:pStyle w:val="TableText0"/>
              <w:keepNext/>
              <w:keepLines/>
              <w:rPr>
                <w:rFonts w:ascii="Arial" w:hAnsi="Arial" w:cs="Arial"/>
              </w:rPr>
            </w:pPr>
            <w:r w:rsidRPr="006B4E85">
              <w:rPr>
                <w:rFonts w:ascii="Arial" w:hAnsi="Arial" w:cs="Arial"/>
                <w:lang w:val="en-US"/>
              </w:rPr>
              <w:t>not specified</w:t>
            </w:r>
          </w:p>
        </w:tc>
      </w:tr>
      <w:tr w:rsidR="00893D0A" w:rsidRPr="00B81AA8" w14:paraId="6E37D8A0"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4DA39" w14:textId="77777777" w:rsidR="00893D0A" w:rsidRPr="00B81AA8" w:rsidRDefault="00893D0A" w:rsidP="00893D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8B476A0" w14:textId="1D716933" w:rsidR="00893D0A" w:rsidRPr="006B4E85" w:rsidRDefault="00893D0A" w:rsidP="00893D0A">
            <w:pPr>
              <w:pStyle w:val="TableText0"/>
              <w:keepNext/>
              <w:keepLines/>
              <w:rPr>
                <w:rFonts w:ascii="Arial" w:hAnsi="Arial" w:cs="Arial"/>
              </w:rPr>
            </w:pPr>
            <w:r w:rsidRPr="006B4E85">
              <w:rPr>
                <w:rFonts w:ascii="Arial" w:hAnsi="Arial" w:cs="Arial"/>
                <w:lang w:val="en-US"/>
              </w:rPr>
              <w:t>not specified</w:t>
            </w:r>
          </w:p>
        </w:tc>
      </w:tr>
    </w:tbl>
    <w:p w14:paraId="10D264E5" w14:textId="6F6AFC98" w:rsidR="00565FC5" w:rsidRPr="00000272" w:rsidRDefault="00565FC5" w:rsidP="00565FC5">
      <w:pPr>
        <w:pStyle w:val="Heading4"/>
      </w:pPr>
      <w:r>
        <w:t xml:space="preserve">UWV </w:t>
      </w:r>
      <w:r w:rsidR="005247C4">
        <w:t>FB</w:t>
      </w:r>
    </w:p>
    <w:tbl>
      <w:tblPr>
        <w:tblW w:w="5344" w:type="pct"/>
        <w:tblLook w:val="0000" w:firstRow="0" w:lastRow="0" w:firstColumn="0" w:lastColumn="0" w:noHBand="0" w:noVBand="0"/>
      </w:tblPr>
      <w:tblGrid>
        <w:gridCol w:w="3104"/>
        <w:gridCol w:w="6511"/>
      </w:tblGrid>
      <w:tr w:rsidR="00565FC5" w:rsidRPr="008044BD" w14:paraId="7A9AB4C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55179" w14:textId="77777777" w:rsidR="00565FC5" w:rsidRPr="00B81AA8" w:rsidRDefault="00565FC5"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9C37636" w14:textId="6B722D26" w:rsidR="00565FC5" w:rsidRPr="00A2778B" w:rsidRDefault="004A6006" w:rsidP="00C2308C">
            <w:pPr>
              <w:pStyle w:val="TableText0"/>
              <w:keepNext/>
              <w:keepLines/>
              <w:rPr>
                <w:rFonts w:ascii="Arial" w:hAnsi="Arial" w:cs="Arial"/>
                <w:highlight w:val="yellow"/>
              </w:rPr>
            </w:pPr>
            <w:r w:rsidRPr="004A6006">
              <w:rPr>
                <w:rFonts w:ascii="Arial" w:hAnsi="Arial" w:cs="Arial"/>
              </w:rPr>
              <w:t xml:space="preserve">Functional maintenance of the </w:t>
            </w:r>
            <w:r>
              <w:rPr>
                <w:rFonts w:ascii="Arial" w:hAnsi="Arial" w:cs="Arial"/>
              </w:rPr>
              <w:t>Excasso Complex</w:t>
            </w:r>
            <w:r w:rsidRPr="004A6006">
              <w:rPr>
                <w:rFonts w:ascii="Arial" w:hAnsi="Arial" w:cs="Arial"/>
              </w:rPr>
              <w:t xml:space="preserve"> frontend application </w:t>
            </w:r>
            <w:r w:rsidR="00545E3C">
              <w:rPr>
                <w:rFonts w:ascii="Arial" w:hAnsi="Arial" w:cs="Arial"/>
              </w:rPr>
              <w:t>using the</w:t>
            </w:r>
            <w:r w:rsidRPr="004A6006">
              <w:rPr>
                <w:rFonts w:ascii="Arial" w:hAnsi="Arial" w:cs="Arial"/>
              </w:rPr>
              <w:t xml:space="preserve"> UCRA</w:t>
            </w:r>
            <w:r w:rsidR="00545E3C">
              <w:rPr>
                <w:rFonts w:ascii="Arial" w:hAnsi="Arial" w:cs="Arial"/>
              </w:rPr>
              <w:t xml:space="preserve"> environment</w:t>
            </w:r>
          </w:p>
        </w:tc>
      </w:tr>
      <w:tr w:rsidR="00565FC5" w:rsidRPr="00712180" w14:paraId="109BE87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63B38" w14:textId="77777777" w:rsidR="00565FC5" w:rsidRPr="00B81AA8" w:rsidRDefault="00565FC5"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BEA8FD0" w14:textId="27AA5238" w:rsidR="00565FC5" w:rsidRPr="006B4E85" w:rsidRDefault="007259AD" w:rsidP="00C2308C">
            <w:pPr>
              <w:pStyle w:val="TableText0"/>
              <w:keepNext/>
              <w:keepLines/>
              <w:rPr>
                <w:rFonts w:ascii="Arial" w:hAnsi="Arial" w:cs="Arial"/>
                <w:lang w:val="en-US"/>
              </w:rPr>
            </w:pPr>
            <w:r w:rsidRPr="007259AD">
              <w:rPr>
                <w:rFonts w:ascii="Arial" w:hAnsi="Arial" w:cs="Arial"/>
                <w:lang w:val="en-US"/>
              </w:rPr>
              <w:t>RDP</w:t>
            </w:r>
            <w:r w:rsidR="000A20A9">
              <w:rPr>
                <w:rFonts w:ascii="Arial" w:hAnsi="Arial" w:cs="Arial"/>
                <w:lang w:val="en-US"/>
              </w:rPr>
              <w:t>:</w:t>
            </w:r>
            <w:r w:rsidR="00AA5743">
              <w:rPr>
                <w:rFonts w:ascii="Arial" w:hAnsi="Arial" w:cs="Arial"/>
                <w:lang w:val="en-US"/>
              </w:rPr>
              <w:t xml:space="preserve"> </w:t>
            </w:r>
            <w:r w:rsidRPr="007259AD">
              <w:rPr>
                <w:rFonts w:ascii="Arial" w:hAnsi="Arial" w:cs="Arial"/>
                <w:lang w:val="en-US"/>
              </w:rPr>
              <w:t>3389</w:t>
            </w:r>
            <w:r w:rsidR="00FF1649">
              <w:rPr>
                <w:rFonts w:ascii="Arial" w:hAnsi="Arial" w:cs="Arial"/>
                <w:lang w:val="en-US"/>
              </w:rPr>
              <w:t xml:space="preserve"> </w:t>
            </w:r>
            <w:r w:rsidR="00AA5743">
              <w:rPr>
                <w:rFonts w:ascii="Arial" w:hAnsi="Arial" w:cs="Arial"/>
                <w:lang w:val="en-US"/>
              </w:rPr>
              <w:t>|</w:t>
            </w:r>
            <w:r w:rsidR="0009522B">
              <w:rPr>
                <w:rFonts w:ascii="Arial" w:hAnsi="Arial" w:cs="Arial"/>
                <w:lang w:val="en-US"/>
              </w:rPr>
              <w:t xml:space="preserve"> (s)</w:t>
            </w:r>
            <w:r w:rsidR="00FF1649">
              <w:rPr>
                <w:rFonts w:ascii="Arial" w:hAnsi="Arial" w:cs="Arial"/>
                <w:lang w:val="en-US"/>
              </w:rPr>
              <w:t>FTP</w:t>
            </w:r>
            <w:r w:rsidR="00D06DB2">
              <w:rPr>
                <w:rFonts w:ascii="Arial" w:hAnsi="Arial" w:cs="Arial"/>
                <w:lang w:val="en-US"/>
              </w:rPr>
              <w:t>:</w:t>
            </w:r>
            <w:r w:rsidR="00FF1649">
              <w:rPr>
                <w:rFonts w:ascii="Arial" w:hAnsi="Arial" w:cs="Arial"/>
                <w:lang w:val="en-US"/>
              </w:rPr>
              <w:t xml:space="preserve"> port </w:t>
            </w:r>
            <w:r w:rsidR="0009522B">
              <w:rPr>
                <w:rFonts w:ascii="Arial" w:hAnsi="Arial" w:cs="Arial"/>
                <w:lang w:val="en-US"/>
              </w:rPr>
              <w:t>20,</w:t>
            </w:r>
            <w:r w:rsidR="007B3131">
              <w:rPr>
                <w:rFonts w:ascii="Arial" w:hAnsi="Arial" w:cs="Arial"/>
                <w:lang w:val="en-US"/>
              </w:rPr>
              <w:t>21</w:t>
            </w:r>
            <w:r w:rsidR="0009522B">
              <w:rPr>
                <w:rFonts w:ascii="Arial" w:hAnsi="Arial" w:cs="Arial"/>
                <w:lang w:val="en-US"/>
              </w:rPr>
              <w:t xml:space="preserve">,22 </w:t>
            </w:r>
            <w:r w:rsidR="00AA5743">
              <w:rPr>
                <w:rFonts w:ascii="Arial" w:hAnsi="Arial" w:cs="Arial"/>
                <w:lang w:val="en-US"/>
              </w:rPr>
              <w:t>|</w:t>
            </w:r>
            <w:r w:rsidR="0009522B">
              <w:rPr>
                <w:rFonts w:ascii="Arial" w:hAnsi="Arial" w:cs="Arial"/>
                <w:lang w:val="en-US"/>
              </w:rPr>
              <w:t xml:space="preserve"> </w:t>
            </w:r>
            <w:r w:rsidR="00D07EA8">
              <w:rPr>
                <w:rFonts w:ascii="Arial" w:hAnsi="Arial" w:cs="Arial"/>
                <w:lang w:val="en-US"/>
              </w:rPr>
              <w:t>SMB</w:t>
            </w:r>
            <w:r w:rsidR="000A20A9">
              <w:rPr>
                <w:rFonts w:ascii="Arial" w:hAnsi="Arial" w:cs="Arial"/>
                <w:lang w:val="en-US"/>
              </w:rPr>
              <w:t>:</w:t>
            </w:r>
            <w:r w:rsidR="003C4F1B">
              <w:rPr>
                <w:rFonts w:ascii="Arial" w:hAnsi="Arial" w:cs="Arial"/>
                <w:lang w:val="en-US"/>
              </w:rPr>
              <w:t>445</w:t>
            </w:r>
            <w:r w:rsidR="0009522B">
              <w:rPr>
                <w:rFonts w:ascii="Arial" w:hAnsi="Arial" w:cs="Arial"/>
                <w:lang w:val="en-US"/>
              </w:rPr>
              <w:t xml:space="preserve"> </w:t>
            </w:r>
          </w:p>
        </w:tc>
      </w:tr>
      <w:tr w:rsidR="00565FC5" w:rsidRPr="00712180" w14:paraId="55AFD26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83114A3" w14:textId="77777777" w:rsidR="00565FC5" w:rsidRDefault="00565FC5"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DF18609" w14:textId="3C3D0FF8" w:rsidR="00565FC5" w:rsidRPr="006B4E85" w:rsidRDefault="00636020" w:rsidP="00C2308C">
            <w:pPr>
              <w:pStyle w:val="TableText0"/>
              <w:keepNext/>
              <w:keepLines/>
              <w:rPr>
                <w:rFonts w:ascii="Arial" w:hAnsi="Arial" w:cs="Arial"/>
                <w:lang w:val="en-US"/>
              </w:rPr>
            </w:pPr>
            <w:r>
              <w:rPr>
                <w:rFonts w:ascii="Arial" w:hAnsi="Arial" w:cs="Arial"/>
                <w:lang w:val="en-US"/>
              </w:rPr>
              <w:t>In</w:t>
            </w:r>
            <w:r w:rsidR="00565FC5" w:rsidRPr="006B4E85">
              <w:rPr>
                <w:rFonts w:ascii="Arial" w:hAnsi="Arial" w:cs="Arial"/>
                <w:lang w:val="en-US"/>
              </w:rPr>
              <w:t>ternal</w:t>
            </w:r>
          </w:p>
        </w:tc>
      </w:tr>
      <w:tr w:rsidR="00565FC5" w:rsidRPr="006D2395" w14:paraId="3E21196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285A31" w14:textId="77777777" w:rsidR="00565FC5" w:rsidRDefault="00565FC5"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818E54B" w14:textId="77777777" w:rsidR="00565FC5" w:rsidRPr="006B4E85" w:rsidRDefault="00565FC5" w:rsidP="00C2308C">
            <w:pPr>
              <w:pStyle w:val="TableText0"/>
              <w:keepNext/>
              <w:keepLines/>
              <w:rPr>
                <w:rFonts w:ascii="Arial" w:hAnsi="Arial" w:cs="Arial"/>
                <w:lang w:val="en-US"/>
              </w:rPr>
            </w:pPr>
            <w:r w:rsidRPr="006B4E85">
              <w:rPr>
                <w:rFonts w:ascii="Arial" w:hAnsi="Arial" w:cs="Arial"/>
                <w:lang w:val="en-US"/>
              </w:rPr>
              <w:t>Inbound</w:t>
            </w:r>
          </w:p>
        </w:tc>
      </w:tr>
      <w:tr w:rsidR="00565FC5" w:rsidRPr="00A540D4" w14:paraId="788FA5B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D8763D" w14:textId="77777777" w:rsidR="00565FC5" w:rsidRDefault="00565FC5"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93CB245" w14:textId="77777777" w:rsidR="00565FC5" w:rsidRPr="006B4E85" w:rsidRDefault="00565FC5" w:rsidP="00C2308C">
            <w:pPr>
              <w:pStyle w:val="TableText0"/>
              <w:keepNext/>
              <w:keepLines/>
              <w:rPr>
                <w:rFonts w:ascii="Arial" w:hAnsi="Arial" w:cs="Arial"/>
                <w:lang w:val="en-US"/>
              </w:rPr>
            </w:pPr>
            <w:r w:rsidRPr="006B4E85">
              <w:rPr>
                <w:rFonts w:ascii="Arial" w:hAnsi="Arial" w:cs="Arial"/>
                <w:lang w:val="en-US"/>
              </w:rPr>
              <w:t>Yes</w:t>
            </w:r>
          </w:p>
        </w:tc>
      </w:tr>
      <w:tr w:rsidR="00565FC5" w:rsidRPr="00B931BB" w14:paraId="1DC40E1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D4E3C6" w14:textId="77777777" w:rsidR="00565FC5" w:rsidRDefault="00565FC5"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3306A9" w14:textId="77777777" w:rsidR="00565FC5" w:rsidRPr="006B4E85" w:rsidRDefault="00565FC5"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RBAC (AD) </w:t>
            </w:r>
          </w:p>
          <w:p w14:paraId="3B93522B" w14:textId="02300F98" w:rsidR="00565FC5" w:rsidRPr="006B4E85" w:rsidRDefault="00565FC5" w:rsidP="00C2308C">
            <w:pPr>
              <w:pStyle w:val="TableText0"/>
              <w:keepNext/>
              <w:keepLines/>
              <w:rPr>
                <w:rFonts w:ascii="Arial" w:hAnsi="Arial" w:cs="Arial"/>
                <w:lang w:val="en-US"/>
              </w:rPr>
            </w:pPr>
            <w:r w:rsidRPr="006B4E85">
              <w:rPr>
                <w:rFonts w:ascii="Arial" w:hAnsi="Arial" w:cs="Arial"/>
                <w:lang w:val="en-US"/>
              </w:rPr>
              <w:t>Use</w:t>
            </w:r>
            <w:r w:rsidR="00562B1B">
              <w:rPr>
                <w:rFonts w:ascii="Arial" w:hAnsi="Arial" w:cs="Arial"/>
                <w:lang w:val="en-US"/>
              </w:rPr>
              <w:t xml:space="preserve">s Private/Public Keys for </w:t>
            </w:r>
            <w:r w:rsidR="00082367">
              <w:rPr>
                <w:rFonts w:ascii="Arial" w:hAnsi="Arial" w:cs="Arial"/>
                <w:lang w:val="en-US"/>
              </w:rPr>
              <w:t>sftp connections</w:t>
            </w:r>
          </w:p>
        </w:tc>
      </w:tr>
      <w:tr w:rsidR="00565FC5" w:rsidRPr="005220F1" w14:paraId="10D1230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55E6E38" w14:textId="77777777" w:rsidR="00565FC5" w:rsidRPr="00B81AA8" w:rsidRDefault="00565FC5"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2B6FB3E" w14:textId="7F5A64E3" w:rsidR="00565FC5" w:rsidRPr="006B4E85" w:rsidRDefault="00C00F7C" w:rsidP="00C2308C">
            <w:pPr>
              <w:pStyle w:val="TableText0"/>
              <w:keepNext/>
              <w:keepLines/>
              <w:rPr>
                <w:rFonts w:ascii="Arial" w:hAnsi="Arial" w:cs="Arial"/>
                <w:lang w:val="en-US"/>
              </w:rPr>
            </w:pPr>
            <w:r>
              <w:rPr>
                <w:rFonts w:ascii="Arial" w:hAnsi="Arial" w:cs="Arial"/>
                <w:lang w:val="en-US"/>
              </w:rPr>
              <w:t>5</w:t>
            </w:r>
            <w:r w:rsidR="00565FC5">
              <w:rPr>
                <w:rFonts w:ascii="Arial" w:hAnsi="Arial" w:cs="Arial"/>
                <w:lang w:val="en-US"/>
              </w:rPr>
              <w:t>+</w:t>
            </w:r>
          </w:p>
        </w:tc>
      </w:tr>
      <w:tr w:rsidR="00565FC5" w:rsidRPr="00B81AA8" w14:paraId="75C571A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239DBDF" w14:textId="77777777" w:rsidR="00565FC5" w:rsidRPr="00B81AA8" w:rsidRDefault="00565FC5"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0B4DE6A" w14:textId="77777777" w:rsidR="00565FC5" w:rsidRPr="006B4E85" w:rsidRDefault="00565FC5" w:rsidP="00C2308C">
            <w:pPr>
              <w:pStyle w:val="TableText0"/>
              <w:keepNext/>
              <w:keepLines/>
              <w:rPr>
                <w:rFonts w:ascii="Arial" w:hAnsi="Arial" w:cs="Arial"/>
              </w:rPr>
            </w:pPr>
            <w:r w:rsidRPr="006B4E85">
              <w:rPr>
                <w:rFonts w:ascii="Arial" w:hAnsi="Arial" w:cs="Arial"/>
                <w:lang w:val="en-US"/>
              </w:rPr>
              <w:t>not specified</w:t>
            </w:r>
          </w:p>
        </w:tc>
      </w:tr>
      <w:tr w:rsidR="00565FC5" w:rsidRPr="00B81AA8" w14:paraId="340E587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A5279F" w14:textId="77777777" w:rsidR="00565FC5" w:rsidRPr="00B81AA8" w:rsidRDefault="00565FC5"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EDDB9A" w14:textId="77777777" w:rsidR="00565FC5" w:rsidRPr="006B4E85" w:rsidRDefault="00565FC5" w:rsidP="00C2308C">
            <w:pPr>
              <w:pStyle w:val="TableText0"/>
              <w:keepNext/>
              <w:keepLines/>
              <w:rPr>
                <w:rFonts w:ascii="Arial" w:hAnsi="Arial" w:cs="Arial"/>
              </w:rPr>
            </w:pPr>
            <w:r w:rsidRPr="006B4E85">
              <w:rPr>
                <w:rFonts w:ascii="Arial" w:hAnsi="Arial" w:cs="Arial"/>
                <w:lang w:val="en-US"/>
              </w:rPr>
              <w:t>not specified</w:t>
            </w:r>
          </w:p>
        </w:tc>
      </w:tr>
      <w:tr w:rsidR="00565FC5" w:rsidRPr="00B81AA8" w14:paraId="3209C12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3DB6B" w14:textId="77777777" w:rsidR="00565FC5" w:rsidRPr="00B81AA8" w:rsidRDefault="00565FC5"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2E54EB9" w14:textId="77777777" w:rsidR="00565FC5" w:rsidRPr="006B4E85" w:rsidRDefault="00565FC5" w:rsidP="00C2308C">
            <w:pPr>
              <w:pStyle w:val="TableText0"/>
              <w:keepNext/>
              <w:keepLines/>
              <w:rPr>
                <w:rFonts w:ascii="Arial" w:hAnsi="Arial" w:cs="Arial"/>
              </w:rPr>
            </w:pPr>
            <w:r w:rsidRPr="006B4E85">
              <w:rPr>
                <w:rFonts w:ascii="Arial" w:hAnsi="Arial" w:cs="Arial"/>
                <w:lang w:val="en-US"/>
              </w:rPr>
              <w:t>not specified</w:t>
            </w:r>
          </w:p>
        </w:tc>
      </w:tr>
    </w:tbl>
    <w:p w14:paraId="02D8293B" w14:textId="5B957AB3" w:rsidR="00082367" w:rsidRPr="00000272" w:rsidRDefault="004E2D7D" w:rsidP="00082367">
      <w:pPr>
        <w:pStyle w:val="Heading4"/>
      </w:pPr>
      <w:r>
        <w:t>A</w:t>
      </w:r>
      <w:r w:rsidR="002A4751">
        <w:t>D / WPOL</w:t>
      </w:r>
    </w:p>
    <w:tbl>
      <w:tblPr>
        <w:tblW w:w="5344" w:type="pct"/>
        <w:tblLook w:val="0000" w:firstRow="0" w:lastRow="0" w:firstColumn="0" w:lastColumn="0" w:noHBand="0" w:noVBand="0"/>
      </w:tblPr>
      <w:tblGrid>
        <w:gridCol w:w="3104"/>
        <w:gridCol w:w="6511"/>
      </w:tblGrid>
      <w:tr w:rsidR="00082367" w:rsidRPr="008044BD" w14:paraId="0C9377A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B27BAC" w14:textId="77777777" w:rsidR="00082367" w:rsidRPr="00B81AA8" w:rsidRDefault="00082367"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3F5B05" w14:textId="0275C751" w:rsidR="00082367" w:rsidRPr="00A2778B" w:rsidRDefault="002A4751" w:rsidP="00C2308C">
            <w:pPr>
              <w:pStyle w:val="TableText0"/>
              <w:keepNext/>
              <w:keepLines/>
              <w:rPr>
                <w:rFonts w:ascii="Arial" w:hAnsi="Arial" w:cs="Arial"/>
                <w:highlight w:val="yellow"/>
              </w:rPr>
            </w:pPr>
            <w:r>
              <w:rPr>
                <w:rFonts w:ascii="Arial" w:hAnsi="Arial" w:cs="Arial"/>
              </w:rPr>
              <w:t>C</w:t>
            </w:r>
            <w:r w:rsidR="003F0893">
              <w:rPr>
                <w:rFonts w:ascii="Arial" w:hAnsi="Arial" w:cs="Arial"/>
              </w:rPr>
              <w:t xml:space="preserve">onnection to the KPN AD </w:t>
            </w:r>
            <w:proofErr w:type="spellStart"/>
            <w:r w:rsidR="003F0893">
              <w:rPr>
                <w:rFonts w:ascii="Arial" w:hAnsi="Arial" w:cs="Arial"/>
              </w:rPr>
              <w:t>Wpol</w:t>
            </w:r>
            <w:proofErr w:type="spellEnd"/>
            <w:r w:rsidR="003F0893">
              <w:rPr>
                <w:rFonts w:ascii="Arial" w:hAnsi="Arial" w:cs="Arial"/>
              </w:rPr>
              <w:t xml:space="preserve"> for verification of users entered in the ABS</w:t>
            </w:r>
          </w:p>
        </w:tc>
      </w:tr>
      <w:tr w:rsidR="00082367" w:rsidRPr="00712180" w14:paraId="6655E24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0621B49" w14:textId="77777777" w:rsidR="00082367" w:rsidRPr="00B81AA8" w:rsidRDefault="00082367"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EBD7C4A" w14:textId="236896DA" w:rsidR="00082367" w:rsidRPr="006B4E85" w:rsidRDefault="005463E4" w:rsidP="00C2308C">
            <w:pPr>
              <w:pStyle w:val="TableText0"/>
              <w:keepNext/>
              <w:keepLines/>
              <w:rPr>
                <w:rFonts w:ascii="Arial" w:hAnsi="Arial" w:cs="Arial"/>
                <w:lang w:val="en-US"/>
              </w:rPr>
            </w:pPr>
            <w:r>
              <w:rPr>
                <w:rFonts w:ascii="Arial" w:hAnsi="Arial" w:cs="Arial"/>
                <w:lang w:val="en-US"/>
              </w:rPr>
              <w:t>LDAPS:636</w:t>
            </w:r>
          </w:p>
        </w:tc>
      </w:tr>
      <w:tr w:rsidR="00082367" w:rsidRPr="00712180" w14:paraId="6F8C1BA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7D66489" w14:textId="77777777" w:rsidR="00082367" w:rsidRDefault="00082367"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6DB8BB9" w14:textId="1A79A190" w:rsidR="00082367" w:rsidRPr="006B4E85" w:rsidRDefault="005463E4" w:rsidP="00C2308C">
            <w:pPr>
              <w:pStyle w:val="TableText0"/>
              <w:keepNext/>
              <w:keepLines/>
              <w:rPr>
                <w:rFonts w:ascii="Arial" w:hAnsi="Arial" w:cs="Arial"/>
                <w:lang w:val="en-US"/>
              </w:rPr>
            </w:pPr>
            <w:r>
              <w:rPr>
                <w:rFonts w:ascii="Arial" w:hAnsi="Arial" w:cs="Arial"/>
                <w:lang w:val="en-US"/>
              </w:rPr>
              <w:t>Ex</w:t>
            </w:r>
            <w:r w:rsidR="00082367" w:rsidRPr="006B4E85">
              <w:rPr>
                <w:rFonts w:ascii="Arial" w:hAnsi="Arial" w:cs="Arial"/>
                <w:lang w:val="en-US"/>
              </w:rPr>
              <w:t>ternal</w:t>
            </w:r>
          </w:p>
        </w:tc>
      </w:tr>
      <w:tr w:rsidR="00082367" w:rsidRPr="006D2395" w14:paraId="0814CF9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D0D177A" w14:textId="77777777" w:rsidR="00082367" w:rsidRDefault="00082367"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A4A8674" w14:textId="08C5E024" w:rsidR="00082367" w:rsidRPr="006B4E85" w:rsidRDefault="005463E4" w:rsidP="00C2308C">
            <w:pPr>
              <w:pStyle w:val="TableText0"/>
              <w:keepNext/>
              <w:keepLines/>
              <w:rPr>
                <w:rFonts w:ascii="Arial" w:hAnsi="Arial" w:cs="Arial"/>
                <w:lang w:val="en-US"/>
              </w:rPr>
            </w:pPr>
            <w:r>
              <w:rPr>
                <w:rFonts w:ascii="Arial" w:hAnsi="Arial" w:cs="Arial"/>
                <w:lang w:val="en-US"/>
              </w:rPr>
              <w:t>Out</w:t>
            </w:r>
            <w:r w:rsidR="00082367" w:rsidRPr="006B4E85">
              <w:rPr>
                <w:rFonts w:ascii="Arial" w:hAnsi="Arial" w:cs="Arial"/>
                <w:lang w:val="en-US"/>
              </w:rPr>
              <w:t>bound</w:t>
            </w:r>
          </w:p>
        </w:tc>
      </w:tr>
      <w:tr w:rsidR="00082367" w:rsidRPr="00A540D4" w14:paraId="6A549E2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16D4161" w14:textId="77777777" w:rsidR="00082367" w:rsidRDefault="00082367"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771F86E" w14:textId="77777777" w:rsidR="00082367" w:rsidRPr="006B4E85" w:rsidRDefault="00082367" w:rsidP="00C2308C">
            <w:pPr>
              <w:pStyle w:val="TableText0"/>
              <w:keepNext/>
              <w:keepLines/>
              <w:rPr>
                <w:rFonts w:ascii="Arial" w:hAnsi="Arial" w:cs="Arial"/>
                <w:lang w:val="en-US"/>
              </w:rPr>
            </w:pPr>
            <w:r w:rsidRPr="006B4E85">
              <w:rPr>
                <w:rFonts w:ascii="Arial" w:hAnsi="Arial" w:cs="Arial"/>
                <w:lang w:val="en-US"/>
              </w:rPr>
              <w:t>Yes</w:t>
            </w:r>
          </w:p>
        </w:tc>
      </w:tr>
      <w:tr w:rsidR="00082367" w:rsidRPr="00B931BB" w14:paraId="72CE0F2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32FBB" w14:textId="77777777" w:rsidR="00082367" w:rsidRDefault="00082367"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B8AE74E" w14:textId="0ED963F2" w:rsidR="00082367" w:rsidRPr="006B4E85" w:rsidRDefault="00082367"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sidR="00473347">
              <w:rPr>
                <w:rFonts w:ascii="Arial" w:hAnsi="Arial" w:cs="Arial"/>
                <w:lang w:val="en-US"/>
              </w:rPr>
              <w:t>S2S</w:t>
            </w:r>
            <w:r w:rsidRPr="006B4E85">
              <w:rPr>
                <w:rFonts w:ascii="Arial" w:hAnsi="Arial" w:cs="Arial"/>
                <w:lang w:val="en-US"/>
              </w:rPr>
              <w:t xml:space="preserve"> </w:t>
            </w:r>
          </w:p>
          <w:p w14:paraId="4AD89B63" w14:textId="77777777" w:rsidR="00082367" w:rsidRPr="006B4E85" w:rsidRDefault="00082367" w:rsidP="00C2308C">
            <w:pPr>
              <w:pStyle w:val="TableText0"/>
              <w:keepNext/>
              <w:keepLines/>
              <w:rPr>
                <w:rFonts w:ascii="Arial" w:hAnsi="Arial" w:cs="Arial"/>
                <w:lang w:val="en-US"/>
              </w:rPr>
            </w:pPr>
            <w:r w:rsidRPr="006B4E85">
              <w:rPr>
                <w:rFonts w:ascii="Arial" w:hAnsi="Arial" w:cs="Arial"/>
                <w:lang w:val="en-US"/>
              </w:rPr>
              <w:t>Use</w:t>
            </w:r>
            <w:r>
              <w:rPr>
                <w:rFonts w:ascii="Arial" w:hAnsi="Arial" w:cs="Arial"/>
                <w:lang w:val="en-US"/>
              </w:rPr>
              <w:t>s Private/Public Keys for sftp connections</w:t>
            </w:r>
          </w:p>
        </w:tc>
      </w:tr>
      <w:tr w:rsidR="00082367" w:rsidRPr="005220F1" w14:paraId="7E0A71D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6279A50" w14:textId="77777777" w:rsidR="00082367" w:rsidRPr="00B81AA8" w:rsidRDefault="00082367"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857DEC9" w14:textId="1FC4AB7D" w:rsidR="00082367" w:rsidRPr="006B4E85" w:rsidRDefault="006A2F88" w:rsidP="00C2308C">
            <w:pPr>
              <w:pStyle w:val="TableText0"/>
              <w:keepNext/>
              <w:keepLines/>
              <w:rPr>
                <w:rFonts w:ascii="Arial" w:hAnsi="Arial" w:cs="Arial"/>
                <w:lang w:val="en-US"/>
              </w:rPr>
            </w:pPr>
            <w:r>
              <w:rPr>
                <w:rFonts w:ascii="Arial" w:hAnsi="Arial" w:cs="Arial"/>
                <w:lang w:val="en-US"/>
              </w:rPr>
              <w:t>Not specified</w:t>
            </w:r>
          </w:p>
        </w:tc>
      </w:tr>
      <w:tr w:rsidR="00082367" w:rsidRPr="00B81AA8" w14:paraId="19ACCBF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BD9D51" w14:textId="77777777" w:rsidR="00082367" w:rsidRPr="00B81AA8" w:rsidRDefault="00082367"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491B66" w14:textId="79DBEF78" w:rsidR="00082367" w:rsidRPr="006B4E85" w:rsidRDefault="00271F5D" w:rsidP="00C2308C">
            <w:pPr>
              <w:pStyle w:val="TableText0"/>
              <w:keepNext/>
              <w:keepLines/>
              <w:rPr>
                <w:rFonts w:ascii="Arial" w:hAnsi="Arial" w:cs="Arial"/>
              </w:rPr>
            </w:pPr>
            <w:r>
              <w:rPr>
                <w:rFonts w:ascii="Arial" w:hAnsi="Arial" w:cs="Arial"/>
                <w:lang w:val="en-US"/>
              </w:rPr>
              <w:t>N</w:t>
            </w:r>
            <w:r w:rsidR="00082367" w:rsidRPr="006B4E85">
              <w:rPr>
                <w:rFonts w:ascii="Arial" w:hAnsi="Arial" w:cs="Arial"/>
                <w:lang w:val="en-US"/>
              </w:rPr>
              <w:t>ot specified</w:t>
            </w:r>
          </w:p>
        </w:tc>
      </w:tr>
      <w:tr w:rsidR="00082367" w:rsidRPr="00B81AA8" w14:paraId="0A71567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51A314E" w14:textId="77777777" w:rsidR="00082367" w:rsidRPr="00B81AA8" w:rsidRDefault="00082367"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E23E00" w14:textId="6CA7FBAA" w:rsidR="00082367" w:rsidRPr="006B4E85" w:rsidRDefault="00271F5D" w:rsidP="00C2308C">
            <w:pPr>
              <w:pStyle w:val="TableText0"/>
              <w:keepNext/>
              <w:keepLines/>
              <w:rPr>
                <w:rFonts w:ascii="Arial" w:hAnsi="Arial" w:cs="Arial"/>
              </w:rPr>
            </w:pPr>
            <w:r>
              <w:rPr>
                <w:rFonts w:ascii="Arial" w:hAnsi="Arial" w:cs="Arial"/>
                <w:lang w:val="en-US"/>
              </w:rPr>
              <w:t>N</w:t>
            </w:r>
            <w:r w:rsidR="00082367" w:rsidRPr="006B4E85">
              <w:rPr>
                <w:rFonts w:ascii="Arial" w:hAnsi="Arial" w:cs="Arial"/>
                <w:lang w:val="en-US"/>
              </w:rPr>
              <w:t>ot specified</w:t>
            </w:r>
          </w:p>
        </w:tc>
      </w:tr>
      <w:tr w:rsidR="00082367" w:rsidRPr="00B81AA8" w14:paraId="1335E97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0F3CF2" w14:textId="77777777" w:rsidR="00082367" w:rsidRPr="00B81AA8" w:rsidRDefault="00082367"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8A1D35A" w14:textId="4574ACA3" w:rsidR="00082367" w:rsidRPr="006B4E85" w:rsidRDefault="00271F5D" w:rsidP="00C2308C">
            <w:pPr>
              <w:pStyle w:val="TableText0"/>
              <w:keepNext/>
              <w:keepLines/>
              <w:rPr>
                <w:rFonts w:ascii="Arial" w:hAnsi="Arial" w:cs="Arial"/>
              </w:rPr>
            </w:pPr>
            <w:r>
              <w:rPr>
                <w:rFonts w:ascii="Arial" w:hAnsi="Arial" w:cs="Arial"/>
                <w:lang w:val="en-US"/>
              </w:rPr>
              <w:t>N</w:t>
            </w:r>
            <w:r w:rsidR="00082367" w:rsidRPr="006B4E85">
              <w:rPr>
                <w:rFonts w:ascii="Arial" w:hAnsi="Arial" w:cs="Arial"/>
                <w:lang w:val="en-US"/>
              </w:rPr>
              <w:t>ot specified</w:t>
            </w:r>
          </w:p>
        </w:tc>
      </w:tr>
    </w:tbl>
    <w:p w14:paraId="41B2C90F" w14:textId="1470681C" w:rsidR="00082367" w:rsidRDefault="00082367" w:rsidP="00B942E0">
      <w:pPr>
        <w:pStyle w:val="BodyText"/>
        <w:rPr>
          <w:lang w:val="en-US"/>
        </w:rPr>
      </w:pPr>
    </w:p>
    <w:p w14:paraId="57D7F1C2" w14:textId="7FC1A3F9" w:rsidR="00DF0466" w:rsidRPr="00000272" w:rsidRDefault="00573C9D" w:rsidP="00DF0466">
      <w:pPr>
        <w:pStyle w:val="Heading4"/>
      </w:pPr>
      <w:r>
        <w:lastRenderedPageBreak/>
        <w:t>BAS</w:t>
      </w:r>
    </w:p>
    <w:tbl>
      <w:tblPr>
        <w:tblW w:w="5344" w:type="pct"/>
        <w:tblLook w:val="0000" w:firstRow="0" w:lastRow="0" w:firstColumn="0" w:lastColumn="0" w:noHBand="0" w:noVBand="0"/>
      </w:tblPr>
      <w:tblGrid>
        <w:gridCol w:w="3104"/>
        <w:gridCol w:w="6511"/>
      </w:tblGrid>
      <w:tr w:rsidR="00DF0466" w:rsidRPr="00DF0466" w14:paraId="00B756E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629471" w14:textId="77777777" w:rsidR="00DF0466" w:rsidRPr="00B81AA8" w:rsidRDefault="00DF0466"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AE57B48" w14:textId="0F8EBF7E" w:rsidR="00DF0466" w:rsidRPr="00DF0466" w:rsidRDefault="00573C9D" w:rsidP="00C2308C">
            <w:pPr>
              <w:pStyle w:val="TableText0"/>
              <w:keepNext/>
              <w:keepLines/>
              <w:rPr>
                <w:rFonts w:ascii="Arial" w:hAnsi="Arial" w:cs="Arial"/>
                <w:highlight w:val="yellow"/>
                <w:u w:val="words"/>
                <w:lang w:val="nl-NL"/>
              </w:rPr>
            </w:pPr>
            <w:r>
              <w:rPr>
                <w:rFonts w:ascii="Arial" w:hAnsi="Arial" w:cs="Arial"/>
                <w:lang w:val="nl-NL"/>
              </w:rPr>
              <w:t>Betalingenbes</w:t>
            </w:r>
            <w:r w:rsidR="00B44C83">
              <w:rPr>
                <w:rFonts w:ascii="Arial" w:hAnsi="Arial" w:cs="Arial"/>
                <w:lang w:val="nl-NL"/>
              </w:rPr>
              <w:t xml:space="preserve">tand, retour betalingen </w:t>
            </w:r>
          </w:p>
        </w:tc>
      </w:tr>
      <w:tr w:rsidR="00DF0466" w:rsidRPr="00712180" w14:paraId="088CD28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8D4BA9" w14:textId="77777777" w:rsidR="00DF0466" w:rsidRPr="00B81AA8" w:rsidRDefault="00DF0466"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B9C5C47" w14:textId="2EA9F9B1" w:rsidR="00DF0466" w:rsidRPr="006B4E85" w:rsidRDefault="00F31D3C" w:rsidP="00C2308C">
            <w:pPr>
              <w:pStyle w:val="TableText0"/>
              <w:keepNext/>
              <w:keepLines/>
              <w:rPr>
                <w:rFonts w:ascii="Arial" w:hAnsi="Arial" w:cs="Arial"/>
                <w:lang w:val="en-US"/>
              </w:rPr>
            </w:pPr>
            <w:r>
              <w:rPr>
                <w:rFonts w:ascii="Arial" w:hAnsi="Arial" w:cs="Arial"/>
                <w:lang w:val="en-US"/>
              </w:rPr>
              <w:t>S</w:t>
            </w:r>
            <w:r w:rsidR="00DF0466">
              <w:rPr>
                <w:rFonts w:ascii="Arial" w:hAnsi="Arial" w:cs="Arial"/>
                <w:lang w:val="en-US"/>
              </w:rPr>
              <w:t>FTP:2</w:t>
            </w:r>
            <w:r w:rsidR="00313816">
              <w:rPr>
                <w:rFonts w:ascii="Arial" w:hAnsi="Arial" w:cs="Arial"/>
                <w:lang w:val="en-US"/>
              </w:rPr>
              <w:t>2</w:t>
            </w:r>
          </w:p>
        </w:tc>
      </w:tr>
      <w:tr w:rsidR="00DF0466" w:rsidRPr="00712180" w14:paraId="0683B53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74F56C" w14:textId="77777777" w:rsidR="00DF0466" w:rsidRDefault="00DF0466"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F7FBCD" w14:textId="77777777" w:rsidR="00DF0466" w:rsidRPr="006B4E85" w:rsidRDefault="00DF0466" w:rsidP="00C2308C">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DF0466" w:rsidRPr="006D2395" w14:paraId="2611E96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5CBB0A0" w14:textId="77777777" w:rsidR="00DF0466" w:rsidRDefault="00DF0466"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2439757" w14:textId="0E32022C" w:rsidR="00DF0466" w:rsidRPr="006B4E85" w:rsidRDefault="00DF0466"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p>
        </w:tc>
      </w:tr>
      <w:tr w:rsidR="00DF0466" w:rsidRPr="00A540D4" w14:paraId="0A244EF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8347308" w14:textId="77777777" w:rsidR="00DF0466" w:rsidRDefault="00DF0466"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F2DC67C" w14:textId="62BE7BC9" w:rsidR="00DF0466" w:rsidRPr="006B4E85" w:rsidRDefault="00F31D3C" w:rsidP="00C2308C">
            <w:pPr>
              <w:pStyle w:val="TableText0"/>
              <w:keepNext/>
              <w:keepLines/>
              <w:rPr>
                <w:rFonts w:ascii="Arial" w:hAnsi="Arial" w:cs="Arial"/>
                <w:lang w:val="en-US"/>
              </w:rPr>
            </w:pPr>
            <w:r>
              <w:rPr>
                <w:rFonts w:ascii="Arial" w:hAnsi="Arial" w:cs="Arial"/>
                <w:lang w:val="en-US"/>
              </w:rPr>
              <w:t>Via SI</w:t>
            </w:r>
          </w:p>
        </w:tc>
      </w:tr>
      <w:tr w:rsidR="00DF0466" w:rsidRPr="00B931BB" w14:paraId="0E66FE6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DF59A31" w14:textId="77777777" w:rsidR="00DF0466" w:rsidRDefault="00DF0466"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C91CB4" w14:textId="77777777" w:rsidR="00DF0466" w:rsidRDefault="00DF0466"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sidR="00BF5272">
              <w:rPr>
                <w:rFonts w:ascii="Arial" w:hAnsi="Arial" w:cs="Arial"/>
                <w:lang w:val="en-US"/>
              </w:rPr>
              <w:t>S2S</w:t>
            </w:r>
            <w:r w:rsidRPr="006B4E85">
              <w:rPr>
                <w:rFonts w:ascii="Arial" w:hAnsi="Arial" w:cs="Arial"/>
                <w:lang w:val="en-US"/>
              </w:rPr>
              <w:t xml:space="preserve"> </w:t>
            </w:r>
          </w:p>
          <w:p w14:paraId="3F1B1E52" w14:textId="535EE082" w:rsidR="00381BF8" w:rsidRPr="006B4E85" w:rsidRDefault="00381BF8" w:rsidP="00C2308C">
            <w:pPr>
              <w:pStyle w:val="TableText0"/>
              <w:keepNext/>
              <w:keepLines/>
              <w:rPr>
                <w:rFonts w:ascii="Arial" w:hAnsi="Arial" w:cs="Arial"/>
                <w:lang w:val="en-US"/>
              </w:rPr>
            </w:pPr>
            <w:r w:rsidRPr="00381BF8">
              <w:rPr>
                <w:rFonts w:ascii="Arial" w:hAnsi="Arial" w:cs="Arial"/>
                <w:lang w:val="en-US"/>
              </w:rPr>
              <w:t xml:space="preserve">Other: public- en </w:t>
            </w:r>
            <w:proofErr w:type="spellStart"/>
            <w:r w:rsidRPr="00381BF8">
              <w:rPr>
                <w:rFonts w:ascii="Arial" w:hAnsi="Arial" w:cs="Arial"/>
                <w:lang w:val="en-US"/>
              </w:rPr>
              <w:t>privatkey</w:t>
            </w:r>
            <w:proofErr w:type="spellEnd"/>
          </w:p>
        </w:tc>
      </w:tr>
      <w:tr w:rsidR="00DF0466" w:rsidRPr="005220F1" w14:paraId="2AB2355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03A0A90" w14:textId="77777777" w:rsidR="00DF0466" w:rsidRPr="00B81AA8" w:rsidRDefault="00DF0466"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DB3EDAF" w14:textId="77777777" w:rsidR="00DF0466" w:rsidRPr="006B4E85" w:rsidRDefault="00DF0466" w:rsidP="00C2308C">
            <w:pPr>
              <w:pStyle w:val="TableText0"/>
              <w:keepNext/>
              <w:keepLines/>
              <w:rPr>
                <w:rFonts w:ascii="Arial" w:hAnsi="Arial" w:cs="Arial"/>
                <w:lang w:val="en-US"/>
              </w:rPr>
            </w:pPr>
            <w:r>
              <w:rPr>
                <w:rFonts w:ascii="Arial" w:hAnsi="Arial" w:cs="Arial"/>
                <w:lang w:val="en-US"/>
              </w:rPr>
              <w:t>Not specified</w:t>
            </w:r>
          </w:p>
        </w:tc>
      </w:tr>
      <w:tr w:rsidR="00DF0466" w:rsidRPr="00B81AA8" w14:paraId="56BF059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4C0F1" w14:textId="77777777" w:rsidR="00DF0466" w:rsidRPr="00B81AA8" w:rsidRDefault="00DF0466"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5AA6D4" w14:textId="77777777" w:rsidR="00DF0466" w:rsidRPr="006B4E85" w:rsidRDefault="00DF046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DF0466" w:rsidRPr="00B81AA8" w14:paraId="6DD356D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945F48D" w14:textId="77777777" w:rsidR="00DF0466" w:rsidRPr="00B81AA8" w:rsidRDefault="00DF0466"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BC3B3BF" w14:textId="77777777" w:rsidR="00DF0466" w:rsidRPr="006B4E85" w:rsidRDefault="00DF046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DF0466" w:rsidRPr="00B81AA8" w14:paraId="02C2DC8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84A21" w14:textId="77777777" w:rsidR="00DF0466" w:rsidRPr="00B81AA8" w:rsidRDefault="00DF0466"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C00B8EB" w14:textId="77777777" w:rsidR="00DF0466" w:rsidRPr="006B4E85" w:rsidRDefault="00DF046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7C49FDD2" w14:textId="2ACAFCBB" w:rsidR="004E715D" w:rsidRPr="00000272" w:rsidRDefault="004E715D" w:rsidP="004E715D">
      <w:pPr>
        <w:pStyle w:val="Heading4"/>
      </w:pPr>
      <w:r>
        <w:t>MAWW</w:t>
      </w:r>
    </w:p>
    <w:tbl>
      <w:tblPr>
        <w:tblW w:w="5344" w:type="pct"/>
        <w:tblLook w:val="0000" w:firstRow="0" w:lastRow="0" w:firstColumn="0" w:lastColumn="0" w:noHBand="0" w:noVBand="0"/>
      </w:tblPr>
      <w:tblGrid>
        <w:gridCol w:w="3104"/>
        <w:gridCol w:w="6511"/>
      </w:tblGrid>
      <w:tr w:rsidR="004E715D" w:rsidRPr="00581590" w14:paraId="2AB8CB7D"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3D9B5E32" w14:textId="77777777" w:rsidR="004E715D" w:rsidRPr="00B81AA8" w:rsidRDefault="004E715D" w:rsidP="00BF51BB">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C797637" w14:textId="244E263A" w:rsidR="004E715D" w:rsidRPr="00DF0466" w:rsidRDefault="00313816" w:rsidP="00BF51BB">
            <w:pPr>
              <w:pStyle w:val="TableText0"/>
              <w:keepNext/>
              <w:keepLines/>
              <w:rPr>
                <w:rFonts w:ascii="Arial" w:hAnsi="Arial" w:cs="Arial"/>
                <w:highlight w:val="yellow"/>
                <w:u w:val="words"/>
                <w:lang w:val="nl-NL"/>
              </w:rPr>
            </w:pPr>
            <w:r w:rsidRPr="00313816">
              <w:rPr>
                <w:rFonts w:ascii="Arial" w:hAnsi="Arial" w:cs="Arial"/>
                <w:lang w:val="nl-NL"/>
              </w:rPr>
              <w:t>Ophalen/verwijderen machtigingen aangeleverd door MAWW</w:t>
            </w:r>
          </w:p>
        </w:tc>
      </w:tr>
      <w:tr w:rsidR="004E715D" w:rsidRPr="00712180" w14:paraId="587F1623"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0E633409" w14:textId="77777777" w:rsidR="004E715D" w:rsidRPr="00B81AA8" w:rsidRDefault="004E715D" w:rsidP="00BF51BB">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ECFE489" w14:textId="381A758D" w:rsidR="004E715D" w:rsidRPr="006B4E85" w:rsidRDefault="004E715D" w:rsidP="00BF51BB">
            <w:pPr>
              <w:pStyle w:val="TableText0"/>
              <w:keepNext/>
              <w:keepLines/>
              <w:rPr>
                <w:rFonts w:ascii="Arial" w:hAnsi="Arial" w:cs="Arial"/>
                <w:lang w:val="en-US"/>
              </w:rPr>
            </w:pPr>
            <w:r>
              <w:rPr>
                <w:rFonts w:ascii="Arial" w:hAnsi="Arial" w:cs="Arial"/>
                <w:lang w:val="en-US"/>
              </w:rPr>
              <w:t>SFTP:2</w:t>
            </w:r>
            <w:r w:rsidR="00313816">
              <w:rPr>
                <w:rFonts w:ascii="Arial" w:hAnsi="Arial" w:cs="Arial"/>
                <w:lang w:val="en-US"/>
              </w:rPr>
              <w:t>2</w:t>
            </w:r>
          </w:p>
        </w:tc>
      </w:tr>
      <w:tr w:rsidR="004E715D" w:rsidRPr="00712180" w14:paraId="08EB927D"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1E8129AA" w14:textId="77777777" w:rsidR="004E715D" w:rsidRDefault="004E715D" w:rsidP="00BF51B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C281647" w14:textId="77777777" w:rsidR="004E715D" w:rsidRPr="006B4E85" w:rsidRDefault="004E715D" w:rsidP="00BF51BB">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4E715D" w:rsidRPr="006D2395" w14:paraId="67CEC39B"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505F8014" w14:textId="77777777" w:rsidR="004E715D" w:rsidRDefault="004E715D" w:rsidP="00BF51B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AC161B8" w14:textId="37601919" w:rsidR="004E715D" w:rsidRPr="006B4E85" w:rsidRDefault="003E7763" w:rsidP="00BF51BB">
            <w:pPr>
              <w:pStyle w:val="TableText0"/>
              <w:keepNext/>
              <w:keepLines/>
              <w:rPr>
                <w:rFonts w:ascii="Arial" w:hAnsi="Arial" w:cs="Arial"/>
                <w:lang w:val="en-US"/>
              </w:rPr>
            </w:pPr>
            <w:r>
              <w:rPr>
                <w:rFonts w:ascii="Arial" w:hAnsi="Arial" w:cs="Arial"/>
                <w:lang w:val="en-US"/>
              </w:rPr>
              <w:t>Out</w:t>
            </w:r>
            <w:r w:rsidR="00313816">
              <w:rPr>
                <w:rFonts w:ascii="Arial" w:hAnsi="Arial" w:cs="Arial"/>
                <w:lang w:val="en-US"/>
              </w:rPr>
              <w:t>bound</w:t>
            </w:r>
          </w:p>
        </w:tc>
      </w:tr>
      <w:tr w:rsidR="004E715D" w:rsidRPr="00A540D4" w14:paraId="446F1411"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02330394" w14:textId="77777777" w:rsidR="004E715D" w:rsidRDefault="004E715D" w:rsidP="00BF51B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A1CF850" w14:textId="77777777" w:rsidR="004E715D" w:rsidRPr="006B4E85" w:rsidRDefault="004E715D" w:rsidP="00BF51BB">
            <w:pPr>
              <w:pStyle w:val="TableText0"/>
              <w:keepNext/>
              <w:keepLines/>
              <w:rPr>
                <w:rFonts w:ascii="Arial" w:hAnsi="Arial" w:cs="Arial"/>
                <w:lang w:val="en-US"/>
              </w:rPr>
            </w:pPr>
            <w:r>
              <w:rPr>
                <w:rFonts w:ascii="Arial" w:hAnsi="Arial" w:cs="Arial"/>
                <w:lang w:val="en-US"/>
              </w:rPr>
              <w:t>Via SI</w:t>
            </w:r>
          </w:p>
        </w:tc>
      </w:tr>
      <w:tr w:rsidR="004E715D" w:rsidRPr="00B931BB" w14:paraId="35ADBF1E"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7461BC72" w14:textId="77777777" w:rsidR="004E715D" w:rsidRDefault="004E715D" w:rsidP="00BF51B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9F7A77A" w14:textId="77777777" w:rsidR="004E715D" w:rsidRDefault="004E715D" w:rsidP="00BF51BB">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r w:rsidRPr="006B4E85">
              <w:rPr>
                <w:rFonts w:ascii="Arial" w:hAnsi="Arial" w:cs="Arial"/>
                <w:lang w:val="en-US"/>
              </w:rPr>
              <w:t xml:space="preserve"> </w:t>
            </w:r>
          </w:p>
          <w:p w14:paraId="64874D4F" w14:textId="0CE0CF09" w:rsidR="00381BF8" w:rsidRPr="006B4E85" w:rsidRDefault="00381BF8" w:rsidP="00BF51BB">
            <w:pPr>
              <w:pStyle w:val="TableText0"/>
              <w:keepNext/>
              <w:keepLines/>
              <w:rPr>
                <w:rFonts w:ascii="Arial" w:hAnsi="Arial" w:cs="Arial"/>
                <w:lang w:val="en-US"/>
              </w:rPr>
            </w:pPr>
            <w:r w:rsidRPr="00381BF8">
              <w:rPr>
                <w:rFonts w:ascii="Arial" w:hAnsi="Arial" w:cs="Arial"/>
                <w:lang w:val="en-US"/>
              </w:rPr>
              <w:t xml:space="preserve">Other: public- en </w:t>
            </w:r>
            <w:proofErr w:type="spellStart"/>
            <w:r w:rsidRPr="00381BF8">
              <w:rPr>
                <w:rFonts w:ascii="Arial" w:hAnsi="Arial" w:cs="Arial"/>
                <w:lang w:val="en-US"/>
              </w:rPr>
              <w:t>privatkey</w:t>
            </w:r>
            <w:proofErr w:type="spellEnd"/>
          </w:p>
        </w:tc>
      </w:tr>
      <w:tr w:rsidR="004E715D" w:rsidRPr="005220F1" w14:paraId="799D95B0"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6589BF8F" w14:textId="77777777" w:rsidR="004E715D" w:rsidRPr="00B81AA8" w:rsidRDefault="004E715D" w:rsidP="00BF51B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086ACBC" w14:textId="77777777" w:rsidR="004E715D" w:rsidRPr="006B4E85" w:rsidRDefault="004E715D" w:rsidP="00BF51BB">
            <w:pPr>
              <w:pStyle w:val="TableText0"/>
              <w:keepNext/>
              <w:keepLines/>
              <w:rPr>
                <w:rFonts w:ascii="Arial" w:hAnsi="Arial" w:cs="Arial"/>
                <w:lang w:val="en-US"/>
              </w:rPr>
            </w:pPr>
            <w:r>
              <w:rPr>
                <w:rFonts w:ascii="Arial" w:hAnsi="Arial" w:cs="Arial"/>
                <w:lang w:val="en-US"/>
              </w:rPr>
              <w:t>Not specified</w:t>
            </w:r>
          </w:p>
        </w:tc>
      </w:tr>
      <w:tr w:rsidR="004E715D" w:rsidRPr="00B81AA8" w14:paraId="0795C315"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2D8488A2" w14:textId="77777777" w:rsidR="004E715D" w:rsidRPr="00B81AA8" w:rsidRDefault="004E715D" w:rsidP="00BF51B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7A86E4" w14:textId="77777777" w:rsidR="004E715D" w:rsidRPr="006B4E85" w:rsidRDefault="004E715D" w:rsidP="00BF51BB">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4E715D" w:rsidRPr="00B81AA8" w14:paraId="08E8ED59"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17699F79" w14:textId="77777777" w:rsidR="004E715D" w:rsidRPr="00B81AA8" w:rsidRDefault="004E715D" w:rsidP="00BF51B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A17AA31" w14:textId="77777777" w:rsidR="004E715D" w:rsidRPr="006B4E85" w:rsidRDefault="004E715D" w:rsidP="00BF51BB">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4E715D" w:rsidRPr="00B81AA8" w14:paraId="6C33CCD8" w14:textId="77777777" w:rsidTr="00BF51BB">
        <w:tc>
          <w:tcPr>
            <w:tcW w:w="1614" w:type="pct"/>
            <w:tcBorders>
              <w:top w:val="single" w:sz="6" w:space="0" w:color="auto"/>
              <w:left w:val="single" w:sz="12" w:space="0" w:color="auto"/>
              <w:bottom w:val="single" w:sz="6" w:space="0" w:color="auto"/>
              <w:right w:val="single" w:sz="6" w:space="0" w:color="auto"/>
            </w:tcBorders>
            <w:shd w:val="clear" w:color="auto" w:fill="E6E6E6"/>
          </w:tcPr>
          <w:p w14:paraId="6AE6371C" w14:textId="77777777" w:rsidR="004E715D" w:rsidRPr="00B81AA8" w:rsidRDefault="004E715D" w:rsidP="00BF51BB">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CDD2DD4" w14:textId="77777777" w:rsidR="004E715D" w:rsidRPr="006B4E85" w:rsidRDefault="004E715D" w:rsidP="00BF51BB">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48D1D0CA" w14:textId="4A172FA9" w:rsidR="00BF5272" w:rsidRPr="00000272" w:rsidRDefault="00BF5272" w:rsidP="00BF5272">
      <w:pPr>
        <w:pStyle w:val="Heading4"/>
      </w:pPr>
      <w:r>
        <w:t>B</w:t>
      </w:r>
      <w:r w:rsidR="001A4A09">
        <w:t>VV</w:t>
      </w:r>
    </w:p>
    <w:tbl>
      <w:tblPr>
        <w:tblW w:w="5344" w:type="pct"/>
        <w:tblLook w:val="0000" w:firstRow="0" w:lastRow="0" w:firstColumn="0" w:lastColumn="0" w:noHBand="0" w:noVBand="0"/>
      </w:tblPr>
      <w:tblGrid>
        <w:gridCol w:w="3104"/>
        <w:gridCol w:w="6511"/>
      </w:tblGrid>
      <w:tr w:rsidR="00BF5272" w:rsidRPr="00581590" w14:paraId="2E348BC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443A2C9" w14:textId="77777777" w:rsidR="00BF5272" w:rsidRPr="00B81AA8" w:rsidRDefault="00BF5272"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1C8C4D9" w14:textId="284A7083" w:rsidR="00BF5272" w:rsidRPr="00DF0466" w:rsidRDefault="00C226AA" w:rsidP="00C2308C">
            <w:pPr>
              <w:pStyle w:val="TableText0"/>
              <w:keepNext/>
              <w:keepLines/>
              <w:rPr>
                <w:rFonts w:ascii="Arial" w:hAnsi="Arial" w:cs="Arial"/>
                <w:highlight w:val="yellow"/>
                <w:u w:val="words"/>
                <w:lang w:val="nl-NL"/>
              </w:rPr>
            </w:pPr>
            <w:r>
              <w:rPr>
                <w:rFonts w:ascii="Arial" w:hAnsi="Arial" w:cs="Arial"/>
                <w:lang w:val="nl-NL"/>
              </w:rPr>
              <w:t>Opsturen bestand, ophalen beslagvrije voet</w:t>
            </w:r>
            <w:r w:rsidR="006D1D7A">
              <w:rPr>
                <w:rFonts w:ascii="Arial" w:hAnsi="Arial" w:cs="Arial"/>
                <w:lang w:val="nl-NL"/>
              </w:rPr>
              <w:t xml:space="preserve"> via XML</w:t>
            </w:r>
            <w:r>
              <w:rPr>
                <w:rFonts w:ascii="Arial" w:hAnsi="Arial" w:cs="Arial"/>
                <w:lang w:val="nl-NL"/>
              </w:rPr>
              <w:t>, registreren modelmededeling</w:t>
            </w:r>
          </w:p>
        </w:tc>
      </w:tr>
      <w:tr w:rsidR="00BF5272" w:rsidRPr="00712180" w14:paraId="1421A64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0E32E0E" w14:textId="77777777" w:rsidR="00BF5272" w:rsidRPr="00B81AA8" w:rsidRDefault="00BF5272"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66AA3FC" w14:textId="716BC8C6" w:rsidR="00BF5272" w:rsidRPr="006B4E85" w:rsidRDefault="006B046A" w:rsidP="00C2308C">
            <w:pPr>
              <w:pStyle w:val="TableText0"/>
              <w:keepNext/>
              <w:keepLines/>
              <w:rPr>
                <w:rFonts w:ascii="Arial" w:hAnsi="Arial" w:cs="Arial"/>
                <w:lang w:val="en-US"/>
              </w:rPr>
            </w:pPr>
            <w:r>
              <w:rPr>
                <w:rFonts w:ascii="Arial" w:hAnsi="Arial" w:cs="Arial"/>
                <w:lang w:val="en-US"/>
              </w:rPr>
              <w:t>s</w:t>
            </w:r>
            <w:r w:rsidR="00BF5272">
              <w:rPr>
                <w:rFonts w:ascii="Arial" w:hAnsi="Arial" w:cs="Arial"/>
                <w:lang w:val="en-US"/>
              </w:rPr>
              <w:t>FTP:2</w:t>
            </w:r>
            <w:r>
              <w:rPr>
                <w:rFonts w:ascii="Arial" w:hAnsi="Arial" w:cs="Arial"/>
                <w:lang w:val="en-US"/>
              </w:rPr>
              <w:t>2, Soap/Https:443</w:t>
            </w:r>
          </w:p>
        </w:tc>
      </w:tr>
      <w:tr w:rsidR="00BF5272" w:rsidRPr="00712180" w14:paraId="6E080CD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F5DB2B" w14:textId="77777777" w:rsidR="00BF5272" w:rsidRDefault="00BF5272"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7E602D9" w14:textId="77777777" w:rsidR="00BF5272" w:rsidRPr="006B4E85" w:rsidRDefault="00BF5272" w:rsidP="00C2308C">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BF5272" w:rsidRPr="006D2395" w14:paraId="2C4696E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5E12497" w14:textId="77777777" w:rsidR="00BF5272" w:rsidRDefault="00BF5272"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9458D32" w14:textId="77777777" w:rsidR="00BF5272" w:rsidRPr="006B4E85" w:rsidRDefault="00BF5272"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r>
              <w:rPr>
                <w:rFonts w:ascii="Arial" w:hAnsi="Arial" w:cs="Arial"/>
                <w:lang w:val="en-US"/>
              </w:rPr>
              <w:t>, Inbound</w:t>
            </w:r>
          </w:p>
        </w:tc>
      </w:tr>
      <w:tr w:rsidR="00BF5272" w:rsidRPr="00A540D4" w14:paraId="693698A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B18BAD2" w14:textId="77777777" w:rsidR="00BF5272" w:rsidRDefault="00BF5272"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EC3D105" w14:textId="6EBFBE73" w:rsidR="00BF5272" w:rsidRPr="006B4E85" w:rsidRDefault="00BF5272" w:rsidP="00C2308C">
            <w:pPr>
              <w:pStyle w:val="TableText0"/>
              <w:keepNext/>
              <w:keepLines/>
              <w:rPr>
                <w:rFonts w:ascii="Arial" w:hAnsi="Arial" w:cs="Arial"/>
                <w:lang w:val="en-US"/>
              </w:rPr>
            </w:pPr>
            <w:proofErr w:type="gramStart"/>
            <w:r w:rsidRPr="006B4E85">
              <w:rPr>
                <w:rFonts w:ascii="Arial" w:hAnsi="Arial" w:cs="Arial"/>
                <w:lang w:val="en-US"/>
              </w:rPr>
              <w:t>Yes</w:t>
            </w:r>
            <w:proofErr w:type="gramEnd"/>
            <w:r w:rsidR="004474D4">
              <w:rPr>
                <w:rFonts w:ascii="Arial" w:hAnsi="Arial" w:cs="Arial"/>
                <w:lang w:val="en-US"/>
              </w:rPr>
              <w:t xml:space="preserve"> for Soap</w:t>
            </w:r>
            <w:r w:rsidR="003F29F1">
              <w:rPr>
                <w:rFonts w:ascii="Arial" w:hAnsi="Arial" w:cs="Arial"/>
                <w:lang w:val="en-US"/>
              </w:rPr>
              <w:t xml:space="preserve"> (Inbound)</w:t>
            </w:r>
            <w:r w:rsidR="004474D4">
              <w:rPr>
                <w:rFonts w:ascii="Arial" w:hAnsi="Arial" w:cs="Arial"/>
                <w:lang w:val="en-US"/>
              </w:rPr>
              <w:t>, via SI for SFTP</w:t>
            </w:r>
            <w:r w:rsidR="003F29F1">
              <w:rPr>
                <w:rFonts w:ascii="Arial" w:hAnsi="Arial" w:cs="Arial"/>
                <w:lang w:val="en-US"/>
              </w:rPr>
              <w:t xml:space="preserve"> (Outbound)</w:t>
            </w:r>
          </w:p>
        </w:tc>
      </w:tr>
      <w:tr w:rsidR="00BF5272" w:rsidRPr="00B931BB" w14:paraId="5FBAB79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E8A8DBD" w14:textId="77777777" w:rsidR="00BF5272" w:rsidRDefault="00BF5272"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46C7469" w14:textId="691A32DD" w:rsidR="00BF5272" w:rsidRPr="006B4E85" w:rsidRDefault="00BF5272"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r w:rsidRPr="006B4E85">
              <w:rPr>
                <w:rFonts w:ascii="Arial" w:hAnsi="Arial" w:cs="Arial"/>
                <w:lang w:val="en-US"/>
              </w:rPr>
              <w:t xml:space="preserve"> </w:t>
            </w:r>
            <w:r w:rsidR="00EA7658">
              <w:rPr>
                <w:rFonts w:ascii="Arial" w:hAnsi="Arial" w:cs="Arial"/>
                <w:lang w:val="en-US"/>
              </w:rPr>
              <w:t>(Public/Private key)</w:t>
            </w:r>
          </w:p>
        </w:tc>
      </w:tr>
      <w:tr w:rsidR="00BF5272" w:rsidRPr="005220F1" w14:paraId="4749B70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921CE5C" w14:textId="77777777" w:rsidR="00BF5272" w:rsidRPr="00B81AA8" w:rsidRDefault="00BF5272"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0F6633B" w14:textId="77777777" w:rsidR="00BF5272" w:rsidRPr="006B4E85" w:rsidRDefault="00BF5272" w:rsidP="00C2308C">
            <w:pPr>
              <w:pStyle w:val="TableText0"/>
              <w:keepNext/>
              <w:keepLines/>
              <w:rPr>
                <w:rFonts w:ascii="Arial" w:hAnsi="Arial" w:cs="Arial"/>
                <w:lang w:val="en-US"/>
              </w:rPr>
            </w:pPr>
            <w:r>
              <w:rPr>
                <w:rFonts w:ascii="Arial" w:hAnsi="Arial" w:cs="Arial"/>
                <w:lang w:val="en-US"/>
              </w:rPr>
              <w:t>Not specified</w:t>
            </w:r>
          </w:p>
        </w:tc>
      </w:tr>
      <w:tr w:rsidR="00BF5272" w:rsidRPr="00B81AA8" w14:paraId="497FED1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FF9D9F" w14:textId="77777777" w:rsidR="00BF5272" w:rsidRPr="00B81AA8" w:rsidRDefault="00BF5272"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4ED64B" w14:textId="77777777" w:rsidR="00BF5272" w:rsidRPr="006B4E85" w:rsidRDefault="00BF5272"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BF5272" w:rsidRPr="00B81AA8" w14:paraId="5AF23FC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6555B" w14:textId="77777777" w:rsidR="00BF5272" w:rsidRPr="00B81AA8" w:rsidRDefault="00BF5272"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CF55608" w14:textId="77777777" w:rsidR="00BF5272" w:rsidRPr="006B4E85" w:rsidRDefault="00BF5272"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BF5272" w:rsidRPr="00B81AA8" w14:paraId="15352BB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86A5F1" w14:textId="77777777" w:rsidR="00BF5272" w:rsidRPr="00B81AA8" w:rsidRDefault="00BF5272"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A98DBCD" w14:textId="77777777" w:rsidR="00BF5272" w:rsidRPr="006B4E85" w:rsidRDefault="00BF5272"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03AE3B7C" w14:textId="77777777" w:rsidR="00716150" w:rsidRDefault="00716150" w:rsidP="00381DC6">
      <w:pPr>
        <w:pStyle w:val="BodyText"/>
      </w:pPr>
    </w:p>
    <w:p w14:paraId="237B3BE2" w14:textId="77777777" w:rsidR="00716150" w:rsidRPr="00381DC6" w:rsidRDefault="00716150" w:rsidP="00381DC6">
      <w:pPr>
        <w:pStyle w:val="BodyText"/>
      </w:pPr>
      <w:r w:rsidRPr="00381DC6">
        <w:br w:type="page"/>
      </w:r>
    </w:p>
    <w:p w14:paraId="6231E2D0" w14:textId="4E2CB07B" w:rsidR="00C90616" w:rsidRPr="00000272" w:rsidRDefault="00C90616" w:rsidP="00C90616">
      <w:pPr>
        <w:pStyle w:val="Heading4"/>
      </w:pPr>
      <w:r>
        <w:lastRenderedPageBreak/>
        <w:t>CJIB</w:t>
      </w:r>
    </w:p>
    <w:tbl>
      <w:tblPr>
        <w:tblW w:w="5344" w:type="pct"/>
        <w:tblLook w:val="0000" w:firstRow="0" w:lastRow="0" w:firstColumn="0" w:lastColumn="0" w:noHBand="0" w:noVBand="0"/>
      </w:tblPr>
      <w:tblGrid>
        <w:gridCol w:w="3104"/>
        <w:gridCol w:w="6511"/>
      </w:tblGrid>
      <w:tr w:rsidR="00C90616" w:rsidRPr="00C90616" w14:paraId="7F2B699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ED72399" w14:textId="77777777" w:rsidR="00C90616" w:rsidRPr="00B81AA8" w:rsidRDefault="00C90616"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7D7CDA" w14:textId="77E5F59F" w:rsidR="00C90616" w:rsidRPr="00245ED6" w:rsidRDefault="00C90616" w:rsidP="00C2308C">
            <w:pPr>
              <w:pStyle w:val="TableText0"/>
              <w:keepNext/>
              <w:keepLines/>
              <w:rPr>
                <w:rFonts w:ascii="Arial" w:hAnsi="Arial" w:cs="Arial"/>
                <w:highlight w:val="yellow"/>
              </w:rPr>
            </w:pPr>
            <w:r w:rsidRPr="00245ED6">
              <w:rPr>
                <w:rFonts w:ascii="Arial" w:hAnsi="Arial" w:cs="Arial"/>
              </w:rPr>
              <w:t>Sending and Receiving XML notices</w:t>
            </w:r>
          </w:p>
        </w:tc>
      </w:tr>
      <w:tr w:rsidR="00C90616" w:rsidRPr="00712180" w14:paraId="0AF44E2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F7FDBF8" w14:textId="77777777" w:rsidR="00C90616" w:rsidRPr="00B81AA8" w:rsidRDefault="00C90616"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7267F74" w14:textId="1BE13EBD" w:rsidR="00C90616" w:rsidRPr="006B4E85" w:rsidRDefault="00C90616" w:rsidP="00C2308C">
            <w:pPr>
              <w:pStyle w:val="TableText0"/>
              <w:keepNext/>
              <w:keepLines/>
              <w:rPr>
                <w:rFonts w:ascii="Arial" w:hAnsi="Arial" w:cs="Arial"/>
                <w:lang w:val="en-US"/>
              </w:rPr>
            </w:pPr>
            <w:r>
              <w:rPr>
                <w:rFonts w:ascii="Arial" w:hAnsi="Arial" w:cs="Arial"/>
                <w:lang w:val="en-US"/>
              </w:rPr>
              <w:t>FTP:2</w:t>
            </w:r>
            <w:r w:rsidR="00245ED6">
              <w:rPr>
                <w:rFonts w:ascii="Arial" w:hAnsi="Arial" w:cs="Arial"/>
                <w:lang w:val="en-US"/>
              </w:rPr>
              <w:t>1</w:t>
            </w:r>
          </w:p>
        </w:tc>
      </w:tr>
      <w:tr w:rsidR="00C90616" w:rsidRPr="00712180" w14:paraId="1DF5B0E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965D1F4" w14:textId="77777777" w:rsidR="00C90616" w:rsidRDefault="00C90616"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2345D8D" w14:textId="746D9621" w:rsidR="00C90616" w:rsidRPr="006B4E85" w:rsidRDefault="00BC1786" w:rsidP="00C2308C">
            <w:pPr>
              <w:pStyle w:val="TableText0"/>
              <w:keepNext/>
              <w:keepLines/>
              <w:rPr>
                <w:rFonts w:ascii="Arial" w:hAnsi="Arial" w:cs="Arial"/>
                <w:lang w:val="en-US"/>
              </w:rPr>
            </w:pPr>
            <w:r>
              <w:rPr>
                <w:rFonts w:ascii="Arial" w:hAnsi="Arial" w:cs="Arial"/>
                <w:lang w:val="en-US"/>
              </w:rPr>
              <w:t>External</w:t>
            </w:r>
          </w:p>
        </w:tc>
      </w:tr>
      <w:tr w:rsidR="00C90616" w:rsidRPr="006D2395" w14:paraId="7A065C1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8F8C97" w14:textId="77777777" w:rsidR="00C90616" w:rsidRDefault="00C90616"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F11696E" w14:textId="77777777" w:rsidR="00C90616" w:rsidRPr="006B4E85" w:rsidRDefault="00C90616"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r>
              <w:rPr>
                <w:rFonts w:ascii="Arial" w:hAnsi="Arial" w:cs="Arial"/>
                <w:lang w:val="en-US"/>
              </w:rPr>
              <w:t>, Inbound</w:t>
            </w:r>
          </w:p>
        </w:tc>
      </w:tr>
      <w:tr w:rsidR="00C90616" w:rsidRPr="00A540D4" w14:paraId="52FC567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7512B" w14:textId="77777777" w:rsidR="00C90616" w:rsidRDefault="00C90616"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C1B9A8" w14:textId="24D2593D" w:rsidR="00C90616" w:rsidRPr="006B4E85" w:rsidRDefault="006C0B3E" w:rsidP="00C2308C">
            <w:pPr>
              <w:pStyle w:val="TableText0"/>
              <w:keepNext/>
              <w:keepLines/>
              <w:rPr>
                <w:rFonts w:ascii="Arial" w:hAnsi="Arial" w:cs="Arial"/>
                <w:lang w:val="en-US"/>
              </w:rPr>
            </w:pPr>
            <w:r>
              <w:rPr>
                <w:rFonts w:ascii="Arial" w:hAnsi="Arial" w:cs="Arial"/>
                <w:lang w:val="en-US"/>
              </w:rPr>
              <w:t xml:space="preserve">No, </w:t>
            </w:r>
            <w:r w:rsidR="00C90616">
              <w:rPr>
                <w:rFonts w:ascii="Arial" w:hAnsi="Arial" w:cs="Arial"/>
                <w:lang w:val="en-US"/>
              </w:rPr>
              <w:t>via S</w:t>
            </w:r>
            <w:r>
              <w:rPr>
                <w:rFonts w:ascii="Arial" w:hAnsi="Arial" w:cs="Arial"/>
                <w:lang w:val="en-US"/>
              </w:rPr>
              <w:t>I</w:t>
            </w:r>
          </w:p>
        </w:tc>
      </w:tr>
      <w:tr w:rsidR="00C90616" w:rsidRPr="00B931BB" w14:paraId="400DAAB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E1DEC" w14:textId="77777777" w:rsidR="00C90616" w:rsidRDefault="00C90616"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81EC8E4" w14:textId="72BD866A" w:rsidR="00C90616" w:rsidRPr="006B4E85" w:rsidRDefault="00C90616"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r w:rsidRPr="006B4E85">
              <w:rPr>
                <w:rFonts w:ascii="Arial" w:hAnsi="Arial" w:cs="Arial"/>
                <w:lang w:val="en-US"/>
              </w:rPr>
              <w:t xml:space="preserve"> </w:t>
            </w:r>
            <w:r w:rsidR="006C0B3E">
              <w:rPr>
                <w:rFonts w:ascii="Arial" w:hAnsi="Arial" w:cs="Arial"/>
                <w:lang w:val="en-US"/>
              </w:rPr>
              <w:t>(</w:t>
            </w:r>
            <w:r w:rsidR="003E5770">
              <w:rPr>
                <w:rFonts w:ascii="Arial" w:hAnsi="Arial" w:cs="Arial"/>
                <w:lang w:val="en-US"/>
              </w:rPr>
              <w:t>Service Account)</w:t>
            </w:r>
          </w:p>
        </w:tc>
      </w:tr>
      <w:tr w:rsidR="00C90616" w:rsidRPr="005220F1" w14:paraId="44880DA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5B3127" w14:textId="77777777" w:rsidR="00C90616" w:rsidRPr="00B81AA8" w:rsidRDefault="00C90616"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799CFB" w14:textId="77777777" w:rsidR="00C90616" w:rsidRPr="006B4E85" w:rsidRDefault="00C90616" w:rsidP="00C2308C">
            <w:pPr>
              <w:pStyle w:val="TableText0"/>
              <w:keepNext/>
              <w:keepLines/>
              <w:rPr>
                <w:rFonts w:ascii="Arial" w:hAnsi="Arial" w:cs="Arial"/>
                <w:lang w:val="en-US"/>
              </w:rPr>
            </w:pPr>
            <w:r>
              <w:rPr>
                <w:rFonts w:ascii="Arial" w:hAnsi="Arial" w:cs="Arial"/>
                <w:lang w:val="en-US"/>
              </w:rPr>
              <w:t>Not specified</w:t>
            </w:r>
          </w:p>
        </w:tc>
      </w:tr>
      <w:tr w:rsidR="00C90616" w:rsidRPr="00B81AA8" w14:paraId="022F50E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8133B6" w14:textId="77777777" w:rsidR="00C90616" w:rsidRPr="00B81AA8" w:rsidRDefault="00C90616"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1A997BF" w14:textId="77777777" w:rsidR="00C90616" w:rsidRPr="006B4E85" w:rsidRDefault="00C9061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C90616" w:rsidRPr="00B81AA8" w14:paraId="6D977ED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408C6E" w14:textId="77777777" w:rsidR="00C90616" w:rsidRPr="00B81AA8" w:rsidRDefault="00C90616"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3584D3B" w14:textId="77777777" w:rsidR="00C90616" w:rsidRPr="006B4E85" w:rsidRDefault="00C9061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C90616" w:rsidRPr="00B81AA8" w14:paraId="1DFC491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E8DC1C" w14:textId="77777777" w:rsidR="00C90616" w:rsidRPr="00B81AA8" w:rsidRDefault="00C90616"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B510366" w14:textId="77777777" w:rsidR="00C90616" w:rsidRPr="006B4E85" w:rsidRDefault="00C90616"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4891B6E9" w14:textId="34B6AA59" w:rsidR="003E5770" w:rsidRPr="00000272" w:rsidRDefault="00DD1FC5" w:rsidP="003E5770">
      <w:pPr>
        <w:pStyle w:val="Heading4"/>
      </w:pPr>
      <w:r>
        <w:t>DWH</w:t>
      </w:r>
    </w:p>
    <w:tbl>
      <w:tblPr>
        <w:tblW w:w="5344" w:type="pct"/>
        <w:tblLook w:val="0000" w:firstRow="0" w:lastRow="0" w:firstColumn="0" w:lastColumn="0" w:noHBand="0" w:noVBand="0"/>
      </w:tblPr>
      <w:tblGrid>
        <w:gridCol w:w="3104"/>
        <w:gridCol w:w="6511"/>
      </w:tblGrid>
      <w:tr w:rsidR="003E5770" w:rsidRPr="00C90616" w14:paraId="7495208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922F418" w14:textId="77777777" w:rsidR="003E5770" w:rsidRPr="00B81AA8" w:rsidRDefault="003E5770"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CFB0253" w14:textId="678F3E5E" w:rsidR="003E5770" w:rsidRPr="00245ED6" w:rsidRDefault="00DD1FC5" w:rsidP="00C2308C">
            <w:pPr>
              <w:pStyle w:val="TableText0"/>
              <w:keepNext/>
              <w:keepLines/>
              <w:rPr>
                <w:rFonts w:ascii="Arial" w:hAnsi="Arial" w:cs="Arial"/>
                <w:highlight w:val="yellow"/>
              </w:rPr>
            </w:pPr>
            <w:proofErr w:type="spellStart"/>
            <w:r w:rsidRPr="00DD1FC5">
              <w:rPr>
                <w:rFonts w:ascii="Arial" w:hAnsi="Arial" w:cs="Arial"/>
              </w:rPr>
              <w:t>D</w:t>
            </w:r>
            <w:r>
              <w:rPr>
                <w:rFonts w:ascii="Arial" w:hAnsi="Arial" w:cs="Arial"/>
              </w:rPr>
              <w:t>ataWareHouse</w:t>
            </w:r>
            <w:proofErr w:type="spellEnd"/>
            <w:r w:rsidR="003D7D1F">
              <w:rPr>
                <w:rFonts w:ascii="Arial" w:hAnsi="Arial" w:cs="Arial"/>
              </w:rPr>
              <w:t xml:space="preserve"> + DWH BO Business Objects</w:t>
            </w:r>
          </w:p>
        </w:tc>
      </w:tr>
      <w:tr w:rsidR="003E5770" w:rsidRPr="00712180" w14:paraId="2324FCB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80E27AD" w14:textId="77777777" w:rsidR="003E5770" w:rsidRPr="00B81AA8" w:rsidRDefault="003E5770"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14CDB8" w14:textId="69F482B9" w:rsidR="003E5770" w:rsidRPr="006B4E85" w:rsidRDefault="003E5770" w:rsidP="00C2308C">
            <w:pPr>
              <w:pStyle w:val="TableText0"/>
              <w:keepNext/>
              <w:keepLines/>
              <w:rPr>
                <w:rFonts w:ascii="Arial" w:hAnsi="Arial" w:cs="Arial"/>
                <w:lang w:val="en-US"/>
              </w:rPr>
            </w:pPr>
            <w:r>
              <w:rPr>
                <w:rFonts w:ascii="Arial" w:hAnsi="Arial" w:cs="Arial"/>
                <w:lang w:val="en-US"/>
              </w:rPr>
              <w:t>FTP:21</w:t>
            </w:r>
            <w:r w:rsidR="003D7D1F">
              <w:rPr>
                <w:rFonts w:ascii="Arial" w:hAnsi="Arial" w:cs="Arial"/>
                <w:lang w:val="en-US"/>
              </w:rPr>
              <w:t>, SQL*Net:1526</w:t>
            </w:r>
          </w:p>
        </w:tc>
      </w:tr>
      <w:tr w:rsidR="003E5770" w:rsidRPr="00712180" w14:paraId="2DA4720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CFEB4B1" w14:textId="77777777" w:rsidR="003E5770" w:rsidRDefault="003E5770"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266D274" w14:textId="77777777" w:rsidR="003E5770" w:rsidRPr="006B4E85" w:rsidRDefault="003E5770" w:rsidP="00C2308C">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3E5770" w:rsidRPr="006D2395" w14:paraId="07A59B9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8B82242" w14:textId="77777777" w:rsidR="003E5770" w:rsidRDefault="003E5770"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070708" w14:textId="62742558" w:rsidR="003E5770" w:rsidRPr="006B4E85" w:rsidRDefault="003E5770"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r w:rsidR="00262C17">
              <w:rPr>
                <w:rFonts w:ascii="Arial" w:hAnsi="Arial" w:cs="Arial"/>
                <w:lang w:val="en-US"/>
              </w:rPr>
              <w:t xml:space="preserve"> and Inbound</w:t>
            </w:r>
          </w:p>
        </w:tc>
      </w:tr>
      <w:tr w:rsidR="003E5770" w:rsidRPr="00A540D4" w14:paraId="6624389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74DE59C" w14:textId="77777777" w:rsidR="003E5770" w:rsidRDefault="003E5770"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6E8D02" w14:textId="2C7AD7B5" w:rsidR="003E5770" w:rsidRPr="006B4E85" w:rsidRDefault="00434616" w:rsidP="00C2308C">
            <w:pPr>
              <w:pStyle w:val="TableText0"/>
              <w:keepNext/>
              <w:keepLines/>
              <w:rPr>
                <w:rFonts w:ascii="Arial" w:hAnsi="Arial" w:cs="Arial"/>
                <w:lang w:val="en-US"/>
              </w:rPr>
            </w:pPr>
            <w:r>
              <w:rPr>
                <w:rFonts w:ascii="Arial" w:hAnsi="Arial" w:cs="Arial"/>
                <w:lang w:val="en-US"/>
              </w:rPr>
              <w:t>Yes</w:t>
            </w:r>
          </w:p>
        </w:tc>
      </w:tr>
      <w:tr w:rsidR="003E5770" w:rsidRPr="00B931BB" w14:paraId="207EF04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9C529A" w14:textId="77777777" w:rsidR="003E5770" w:rsidRDefault="003E5770"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619A295" w14:textId="77777777" w:rsidR="003E5770" w:rsidRPr="006B4E85" w:rsidRDefault="003E5770"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r w:rsidRPr="006B4E85">
              <w:rPr>
                <w:rFonts w:ascii="Arial" w:hAnsi="Arial" w:cs="Arial"/>
                <w:lang w:val="en-US"/>
              </w:rPr>
              <w:t xml:space="preserve"> </w:t>
            </w:r>
            <w:r>
              <w:rPr>
                <w:rFonts w:ascii="Arial" w:hAnsi="Arial" w:cs="Arial"/>
                <w:lang w:val="en-US"/>
              </w:rPr>
              <w:t>(Service Account)</w:t>
            </w:r>
          </w:p>
        </w:tc>
      </w:tr>
      <w:tr w:rsidR="003E5770" w:rsidRPr="005220F1" w14:paraId="5617235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D52FA2" w14:textId="77777777" w:rsidR="003E5770" w:rsidRPr="00B81AA8" w:rsidRDefault="003E5770"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913124" w14:textId="77777777" w:rsidR="003E5770" w:rsidRPr="006B4E85" w:rsidRDefault="003E5770" w:rsidP="00C2308C">
            <w:pPr>
              <w:pStyle w:val="TableText0"/>
              <w:keepNext/>
              <w:keepLines/>
              <w:rPr>
                <w:rFonts w:ascii="Arial" w:hAnsi="Arial" w:cs="Arial"/>
                <w:lang w:val="en-US"/>
              </w:rPr>
            </w:pPr>
            <w:r>
              <w:rPr>
                <w:rFonts w:ascii="Arial" w:hAnsi="Arial" w:cs="Arial"/>
                <w:lang w:val="en-US"/>
              </w:rPr>
              <w:t>Not specified</w:t>
            </w:r>
          </w:p>
        </w:tc>
      </w:tr>
      <w:tr w:rsidR="003E5770" w:rsidRPr="00B81AA8" w14:paraId="64EF1EA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0B4BF90" w14:textId="77777777" w:rsidR="003E5770" w:rsidRPr="00B81AA8" w:rsidRDefault="003E5770"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25DF2A" w14:textId="77777777" w:rsidR="003E5770" w:rsidRPr="006B4E85" w:rsidRDefault="003E5770"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3E5770" w:rsidRPr="00B81AA8" w14:paraId="3F38128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477E90D" w14:textId="77777777" w:rsidR="003E5770" w:rsidRPr="00B81AA8" w:rsidRDefault="003E5770"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7345F47" w14:textId="77777777" w:rsidR="003E5770" w:rsidRPr="006B4E85" w:rsidRDefault="003E5770"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3E5770" w:rsidRPr="00B81AA8" w14:paraId="0488AF3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2C199D" w14:textId="77777777" w:rsidR="003E5770" w:rsidRPr="00B81AA8" w:rsidRDefault="003E5770"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7DF81EF" w14:textId="77777777" w:rsidR="003E5770" w:rsidRPr="006B4E85" w:rsidRDefault="003E5770"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4827E503" w14:textId="02377930" w:rsidR="004761ED" w:rsidRPr="00000272" w:rsidRDefault="00D44CCC" w:rsidP="004761ED">
      <w:pPr>
        <w:pStyle w:val="Heading4"/>
      </w:pPr>
      <w:r>
        <w:t>EGV</w:t>
      </w:r>
    </w:p>
    <w:tbl>
      <w:tblPr>
        <w:tblW w:w="5344" w:type="pct"/>
        <w:tblLook w:val="0000" w:firstRow="0" w:lastRow="0" w:firstColumn="0" w:lastColumn="0" w:noHBand="0" w:noVBand="0"/>
      </w:tblPr>
      <w:tblGrid>
        <w:gridCol w:w="3104"/>
        <w:gridCol w:w="6511"/>
      </w:tblGrid>
      <w:tr w:rsidR="004761ED" w:rsidRPr="00C90616" w14:paraId="726DE18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D898439" w14:textId="77777777" w:rsidR="004761ED" w:rsidRPr="00B81AA8" w:rsidRDefault="004761ED"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FA25A45" w14:textId="41BC3089" w:rsidR="004761ED" w:rsidRPr="00245ED6" w:rsidRDefault="00801E9B" w:rsidP="00C2308C">
            <w:pPr>
              <w:pStyle w:val="TableText0"/>
              <w:keepNext/>
              <w:keepLines/>
              <w:rPr>
                <w:rFonts w:ascii="Arial" w:hAnsi="Arial" w:cs="Arial"/>
                <w:highlight w:val="yellow"/>
              </w:rPr>
            </w:pPr>
            <w:proofErr w:type="spellStart"/>
            <w:r>
              <w:rPr>
                <w:rFonts w:ascii="Arial" w:hAnsi="Arial" w:cs="Arial"/>
              </w:rPr>
              <w:t>Raadplegen</w:t>
            </w:r>
            <w:proofErr w:type="spellEnd"/>
            <w:r>
              <w:rPr>
                <w:rFonts w:ascii="Arial" w:hAnsi="Arial" w:cs="Arial"/>
              </w:rPr>
              <w:t xml:space="preserve"> Dossier</w:t>
            </w:r>
          </w:p>
        </w:tc>
      </w:tr>
      <w:tr w:rsidR="004761ED" w:rsidRPr="00712180" w14:paraId="1572468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C72F247" w14:textId="77777777" w:rsidR="004761ED" w:rsidRPr="00B81AA8" w:rsidRDefault="004761ED"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0C58AFF" w14:textId="2BFA2A56" w:rsidR="004761ED" w:rsidRPr="006B4E85" w:rsidRDefault="009624D7" w:rsidP="00C2308C">
            <w:pPr>
              <w:pStyle w:val="TableText0"/>
              <w:keepNext/>
              <w:keepLines/>
              <w:rPr>
                <w:rFonts w:ascii="Arial" w:hAnsi="Arial" w:cs="Arial"/>
                <w:lang w:val="en-US"/>
              </w:rPr>
            </w:pPr>
            <w:r>
              <w:rPr>
                <w:rFonts w:ascii="Arial" w:hAnsi="Arial" w:cs="Arial"/>
                <w:lang w:val="en-US"/>
              </w:rPr>
              <w:t>SOAP</w:t>
            </w:r>
            <w:r w:rsidR="00A679D4">
              <w:rPr>
                <w:rFonts w:ascii="Arial" w:hAnsi="Arial" w:cs="Arial"/>
                <w:lang w:val="en-US"/>
              </w:rPr>
              <w:t>/HTTPS:443</w:t>
            </w:r>
          </w:p>
        </w:tc>
      </w:tr>
      <w:tr w:rsidR="004761ED" w:rsidRPr="00712180" w14:paraId="3F497E5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C09A155" w14:textId="77777777" w:rsidR="004761ED" w:rsidRDefault="004761ED"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7F1B5C" w14:textId="77777777" w:rsidR="004761ED" w:rsidRPr="006B4E85" w:rsidRDefault="004761ED" w:rsidP="00C2308C">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4761ED" w:rsidRPr="006D2395" w14:paraId="58183F8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801132" w14:textId="77777777" w:rsidR="004761ED" w:rsidRDefault="004761ED"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92052E1" w14:textId="77777777" w:rsidR="004761ED" w:rsidRPr="006B4E85" w:rsidRDefault="004761ED"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p>
        </w:tc>
      </w:tr>
      <w:tr w:rsidR="004761ED" w:rsidRPr="00A540D4" w14:paraId="4EE887F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4B0A4F" w14:textId="77777777" w:rsidR="004761ED" w:rsidRDefault="004761ED"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AD74115" w14:textId="77777777" w:rsidR="004761ED" w:rsidRPr="006B4E85" w:rsidRDefault="004761ED" w:rsidP="00C2308C">
            <w:pPr>
              <w:pStyle w:val="TableText0"/>
              <w:keepNext/>
              <w:keepLines/>
              <w:rPr>
                <w:rFonts w:ascii="Arial" w:hAnsi="Arial" w:cs="Arial"/>
                <w:lang w:val="en-US"/>
              </w:rPr>
            </w:pPr>
            <w:r>
              <w:rPr>
                <w:rFonts w:ascii="Arial" w:hAnsi="Arial" w:cs="Arial"/>
                <w:lang w:val="en-US"/>
              </w:rPr>
              <w:t>Yes</w:t>
            </w:r>
          </w:p>
        </w:tc>
      </w:tr>
      <w:tr w:rsidR="004761ED" w:rsidRPr="00B931BB" w14:paraId="2A30326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3DCB3" w14:textId="77777777" w:rsidR="004761ED" w:rsidRDefault="004761ED"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426A90E" w14:textId="065A71E6" w:rsidR="004761ED" w:rsidRPr="006B4E85" w:rsidRDefault="004761ED"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p>
        </w:tc>
      </w:tr>
      <w:tr w:rsidR="004761ED" w:rsidRPr="005220F1" w14:paraId="0DCE25A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09D191" w14:textId="77777777" w:rsidR="004761ED" w:rsidRPr="00B81AA8" w:rsidRDefault="004761ED"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B953BD" w14:textId="77777777" w:rsidR="004761ED" w:rsidRPr="006B4E85" w:rsidRDefault="004761ED" w:rsidP="00C2308C">
            <w:pPr>
              <w:pStyle w:val="TableText0"/>
              <w:keepNext/>
              <w:keepLines/>
              <w:rPr>
                <w:rFonts w:ascii="Arial" w:hAnsi="Arial" w:cs="Arial"/>
                <w:lang w:val="en-US"/>
              </w:rPr>
            </w:pPr>
            <w:r>
              <w:rPr>
                <w:rFonts w:ascii="Arial" w:hAnsi="Arial" w:cs="Arial"/>
                <w:lang w:val="en-US"/>
              </w:rPr>
              <w:t>Not specified</w:t>
            </w:r>
          </w:p>
        </w:tc>
      </w:tr>
      <w:tr w:rsidR="004761ED" w:rsidRPr="00B81AA8" w14:paraId="3C81210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886F652" w14:textId="77777777" w:rsidR="004761ED" w:rsidRPr="00B81AA8" w:rsidRDefault="004761ED"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CA4774A" w14:textId="77777777" w:rsidR="004761ED" w:rsidRPr="006B4E85" w:rsidRDefault="004761ED"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4761ED" w:rsidRPr="00B81AA8" w14:paraId="4CB5D13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DC1C5F" w14:textId="77777777" w:rsidR="004761ED" w:rsidRPr="00B81AA8" w:rsidRDefault="004761ED"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7394FC3" w14:textId="77777777" w:rsidR="004761ED" w:rsidRPr="006B4E85" w:rsidRDefault="004761ED"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4761ED" w:rsidRPr="00B81AA8" w14:paraId="6A7C474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821F7" w14:textId="77777777" w:rsidR="004761ED" w:rsidRPr="00B81AA8" w:rsidRDefault="004761ED"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CABEBA6" w14:textId="77777777" w:rsidR="004761ED" w:rsidRPr="006B4E85" w:rsidRDefault="004761ED"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1AB43F2D" w14:textId="77777777" w:rsidR="00381DC6" w:rsidRDefault="00381DC6" w:rsidP="00381DC6">
      <w:pPr>
        <w:pStyle w:val="BodyText"/>
      </w:pPr>
    </w:p>
    <w:p w14:paraId="06FD9A57" w14:textId="27724084" w:rsidR="00B611E8" w:rsidRPr="00000272" w:rsidRDefault="00B611E8" w:rsidP="00B611E8">
      <w:pPr>
        <w:pStyle w:val="Heading4"/>
      </w:pPr>
      <w:r>
        <w:lastRenderedPageBreak/>
        <w:t>JIM</w:t>
      </w:r>
      <w:r w:rsidR="003941E9">
        <w:t>/FEZ</w:t>
      </w:r>
    </w:p>
    <w:tbl>
      <w:tblPr>
        <w:tblW w:w="5344" w:type="pct"/>
        <w:tblLook w:val="0000" w:firstRow="0" w:lastRow="0" w:firstColumn="0" w:lastColumn="0" w:noHBand="0" w:noVBand="0"/>
      </w:tblPr>
      <w:tblGrid>
        <w:gridCol w:w="3104"/>
        <w:gridCol w:w="6511"/>
      </w:tblGrid>
      <w:tr w:rsidR="00B611E8" w:rsidRPr="00C90616" w14:paraId="4C3A2F3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A16BB85" w14:textId="77777777" w:rsidR="00B611E8" w:rsidRPr="00B81AA8" w:rsidRDefault="00B611E8"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524B4D5" w14:textId="34BAAC49" w:rsidR="00B611E8" w:rsidRPr="00245ED6" w:rsidRDefault="00BF2F9F" w:rsidP="00C2308C">
            <w:pPr>
              <w:pStyle w:val="TableText0"/>
              <w:keepNext/>
              <w:keepLines/>
              <w:rPr>
                <w:rFonts w:ascii="Arial" w:hAnsi="Arial" w:cs="Arial"/>
                <w:highlight w:val="yellow"/>
              </w:rPr>
            </w:pPr>
            <w:proofErr w:type="spellStart"/>
            <w:r w:rsidRPr="00BF2F9F">
              <w:rPr>
                <w:rFonts w:ascii="Arial" w:hAnsi="Arial" w:cs="Arial"/>
              </w:rPr>
              <w:t>Leveren</w:t>
            </w:r>
            <w:proofErr w:type="spellEnd"/>
            <w:r w:rsidRPr="00BF2F9F">
              <w:rPr>
                <w:rFonts w:ascii="Arial" w:hAnsi="Arial" w:cs="Arial"/>
              </w:rPr>
              <w:t xml:space="preserve"> </w:t>
            </w:r>
            <w:proofErr w:type="spellStart"/>
            <w:r w:rsidRPr="00BF2F9F">
              <w:rPr>
                <w:rFonts w:ascii="Arial" w:hAnsi="Arial" w:cs="Arial"/>
              </w:rPr>
              <w:t>Boekhoudinformatie</w:t>
            </w:r>
            <w:proofErr w:type="spellEnd"/>
          </w:p>
        </w:tc>
      </w:tr>
      <w:tr w:rsidR="00B611E8" w:rsidRPr="00712180" w14:paraId="6484D9F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F3210AB" w14:textId="77777777" w:rsidR="00B611E8" w:rsidRPr="00B81AA8" w:rsidRDefault="00B611E8"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EB65918" w14:textId="6FD5DA7F" w:rsidR="00B611E8" w:rsidRPr="006B4E85" w:rsidRDefault="00B611E8" w:rsidP="00C2308C">
            <w:pPr>
              <w:pStyle w:val="TableText0"/>
              <w:keepNext/>
              <w:keepLines/>
              <w:rPr>
                <w:rFonts w:ascii="Arial" w:hAnsi="Arial" w:cs="Arial"/>
                <w:lang w:val="en-US"/>
              </w:rPr>
            </w:pPr>
            <w:r>
              <w:rPr>
                <w:rFonts w:ascii="Arial" w:hAnsi="Arial" w:cs="Arial"/>
                <w:lang w:val="en-US"/>
              </w:rPr>
              <w:t>S</w:t>
            </w:r>
            <w:r w:rsidR="00BF2F9F">
              <w:rPr>
                <w:rFonts w:ascii="Arial" w:hAnsi="Arial" w:cs="Arial"/>
                <w:lang w:val="en-US"/>
              </w:rPr>
              <w:t>F</w:t>
            </w:r>
            <w:r>
              <w:rPr>
                <w:rFonts w:ascii="Arial" w:hAnsi="Arial" w:cs="Arial"/>
                <w:lang w:val="en-US"/>
              </w:rPr>
              <w:t>TP:</w:t>
            </w:r>
            <w:r w:rsidR="00BF2F9F">
              <w:rPr>
                <w:rFonts w:ascii="Arial" w:hAnsi="Arial" w:cs="Arial"/>
                <w:lang w:val="en-US"/>
              </w:rPr>
              <w:t>22</w:t>
            </w:r>
          </w:p>
        </w:tc>
      </w:tr>
      <w:tr w:rsidR="00B611E8" w:rsidRPr="00712180" w14:paraId="5125552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7ABAAE1" w14:textId="77777777" w:rsidR="00B611E8" w:rsidRDefault="00B611E8"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C7701F" w14:textId="77777777" w:rsidR="00B611E8" w:rsidRPr="006B4E85" w:rsidRDefault="00B611E8" w:rsidP="00C2308C">
            <w:pPr>
              <w:pStyle w:val="TableText0"/>
              <w:keepNext/>
              <w:keepLines/>
              <w:rPr>
                <w:rFonts w:ascii="Arial" w:hAnsi="Arial" w:cs="Arial"/>
                <w:lang w:val="en-US"/>
              </w:rPr>
            </w:pPr>
            <w:r>
              <w:rPr>
                <w:rFonts w:ascii="Arial" w:hAnsi="Arial" w:cs="Arial"/>
                <w:lang w:val="en-US"/>
              </w:rPr>
              <w:t>In</w:t>
            </w:r>
            <w:r w:rsidRPr="006B4E85">
              <w:rPr>
                <w:rFonts w:ascii="Arial" w:hAnsi="Arial" w:cs="Arial"/>
                <w:lang w:val="en-US"/>
              </w:rPr>
              <w:t>ternal</w:t>
            </w:r>
          </w:p>
        </w:tc>
      </w:tr>
      <w:tr w:rsidR="00B611E8" w:rsidRPr="006D2395" w14:paraId="7CD7080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041087F" w14:textId="77777777" w:rsidR="00B611E8" w:rsidRDefault="00B611E8"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9EFBA9D" w14:textId="77777777" w:rsidR="00B611E8" w:rsidRPr="006B4E85" w:rsidRDefault="00B611E8" w:rsidP="00C2308C">
            <w:pPr>
              <w:pStyle w:val="TableText0"/>
              <w:keepNext/>
              <w:keepLines/>
              <w:rPr>
                <w:rFonts w:ascii="Arial" w:hAnsi="Arial" w:cs="Arial"/>
                <w:lang w:val="en-US"/>
              </w:rPr>
            </w:pPr>
            <w:r>
              <w:rPr>
                <w:rFonts w:ascii="Arial" w:hAnsi="Arial" w:cs="Arial"/>
                <w:lang w:val="en-US"/>
              </w:rPr>
              <w:t>Out</w:t>
            </w:r>
            <w:r w:rsidRPr="006B4E85">
              <w:rPr>
                <w:rFonts w:ascii="Arial" w:hAnsi="Arial" w:cs="Arial"/>
                <w:lang w:val="en-US"/>
              </w:rPr>
              <w:t>bound</w:t>
            </w:r>
          </w:p>
        </w:tc>
      </w:tr>
      <w:tr w:rsidR="00B611E8" w:rsidRPr="00A540D4" w14:paraId="73189CE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05AE8A6" w14:textId="77777777" w:rsidR="00B611E8" w:rsidRDefault="00B611E8"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A9C23DD" w14:textId="348544CF" w:rsidR="00B611E8" w:rsidRPr="006B4E85" w:rsidRDefault="006C4C68" w:rsidP="00C2308C">
            <w:pPr>
              <w:pStyle w:val="TableText0"/>
              <w:keepNext/>
              <w:keepLines/>
              <w:rPr>
                <w:rFonts w:ascii="Arial" w:hAnsi="Arial" w:cs="Arial"/>
                <w:lang w:val="en-US"/>
              </w:rPr>
            </w:pPr>
            <w:r>
              <w:rPr>
                <w:rFonts w:ascii="Arial" w:hAnsi="Arial" w:cs="Arial"/>
                <w:lang w:val="en-US"/>
              </w:rPr>
              <w:t>No via SI</w:t>
            </w:r>
          </w:p>
        </w:tc>
      </w:tr>
      <w:tr w:rsidR="00B611E8" w:rsidRPr="00B931BB" w14:paraId="146C65D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48AFBA" w14:textId="77777777" w:rsidR="00B611E8" w:rsidRDefault="00B611E8"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98A29A5" w14:textId="365901D9" w:rsidR="00B611E8" w:rsidRPr="006B4E85" w:rsidRDefault="00B611E8" w:rsidP="00C2308C">
            <w:pPr>
              <w:pStyle w:val="TableText0"/>
              <w:keepNext/>
              <w:keepLines/>
              <w:rPr>
                <w:rFonts w:ascii="Arial" w:hAnsi="Arial" w:cs="Arial"/>
                <w:lang w:val="en-US"/>
              </w:rPr>
            </w:pPr>
            <w:proofErr w:type="spellStart"/>
            <w:r w:rsidRPr="006B4E85">
              <w:rPr>
                <w:rFonts w:ascii="Arial" w:hAnsi="Arial" w:cs="Arial"/>
                <w:lang w:val="en-US"/>
              </w:rPr>
              <w:t>Authorisation</w:t>
            </w:r>
            <w:proofErr w:type="spellEnd"/>
            <w:r w:rsidRPr="006B4E85">
              <w:rPr>
                <w:rFonts w:ascii="Arial" w:hAnsi="Arial" w:cs="Arial"/>
                <w:lang w:val="en-US"/>
              </w:rPr>
              <w:t xml:space="preserve"> method: </w:t>
            </w:r>
            <w:r>
              <w:rPr>
                <w:rFonts w:ascii="Arial" w:hAnsi="Arial" w:cs="Arial"/>
                <w:lang w:val="en-US"/>
              </w:rPr>
              <w:t>S2S</w:t>
            </w:r>
            <w:r w:rsidR="006C4C68">
              <w:rPr>
                <w:rFonts w:ascii="Arial" w:hAnsi="Arial" w:cs="Arial"/>
                <w:lang w:val="en-US"/>
              </w:rPr>
              <w:t xml:space="preserve"> (Public, </w:t>
            </w:r>
            <w:proofErr w:type="spellStart"/>
            <w:r w:rsidR="006C4C68">
              <w:rPr>
                <w:rFonts w:ascii="Arial" w:hAnsi="Arial" w:cs="Arial"/>
                <w:lang w:val="en-US"/>
              </w:rPr>
              <w:t>Privatekey</w:t>
            </w:r>
            <w:proofErr w:type="spellEnd"/>
            <w:r w:rsidR="006C4C68">
              <w:rPr>
                <w:rFonts w:ascii="Arial" w:hAnsi="Arial" w:cs="Arial"/>
                <w:lang w:val="en-US"/>
              </w:rPr>
              <w:t>)</w:t>
            </w:r>
          </w:p>
        </w:tc>
      </w:tr>
      <w:tr w:rsidR="00B611E8" w:rsidRPr="005220F1" w14:paraId="2514943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8B230D" w14:textId="77777777" w:rsidR="00B611E8" w:rsidRPr="00B81AA8" w:rsidRDefault="00B611E8"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DCC6390" w14:textId="77777777" w:rsidR="00B611E8" w:rsidRPr="006B4E85" w:rsidRDefault="00B611E8" w:rsidP="00C2308C">
            <w:pPr>
              <w:pStyle w:val="TableText0"/>
              <w:keepNext/>
              <w:keepLines/>
              <w:rPr>
                <w:rFonts w:ascii="Arial" w:hAnsi="Arial" w:cs="Arial"/>
                <w:lang w:val="en-US"/>
              </w:rPr>
            </w:pPr>
            <w:r>
              <w:rPr>
                <w:rFonts w:ascii="Arial" w:hAnsi="Arial" w:cs="Arial"/>
                <w:lang w:val="en-US"/>
              </w:rPr>
              <w:t>Not specified</w:t>
            </w:r>
          </w:p>
        </w:tc>
      </w:tr>
      <w:tr w:rsidR="00B611E8" w:rsidRPr="00B81AA8" w14:paraId="3739D69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18689B3" w14:textId="77777777" w:rsidR="00B611E8" w:rsidRPr="00B81AA8" w:rsidRDefault="00B611E8"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5D66B4" w14:textId="77777777" w:rsidR="00B611E8" w:rsidRPr="006B4E85" w:rsidRDefault="00B611E8"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B611E8" w:rsidRPr="00B81AA8" w14:paraId="35913CF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EA3878" w14:textId="77777777" w:rsidR="00B611E8" w:rsidRPr="00B81AA8" w:rsidRDefault="00B611E8"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48536B9" w14:textId="77777777" w:rsidR="00B611E8" w:rsidRPr="006B4E85" w:rsidRDefault="00B611E8"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r w:rsidR="00B611E8" w:rsidRPr="00B81AA8" w14:paraId="362B34D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C769F" w14:textId="77777777" w:rsidR="00B611E8" w:rsidRPr="00B81AA8" w:rsidRDefault="00B611E8"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7BF6FA7" w14:textId="77777777" w:rsidR="00B611E8" w:rsidRPr="006B4E85" w:rsidRDefault="00B611E8" w:rsidP="00C2308C">
            <w:pPr>
              <w:pStyle w:val="TableText0"/>
              <w:keepNext/>
              <w:keepLines/>
              <w:rPr>
                <w:rFonts w:ascii="Arial" w:hAnsi="Arial" w:cs="Arial"/>
              </w:rPr>
            </w:pPr>
            <w:r>
              <w:rPr>
                <w:rFonts w:ascii="Arial" w:hAnsi="Arial" w:cs="Arial"/>
                <w:lang w:val="en-US"/>
              </w:rPr>
              <w:t>N</w:t>
            </w:r>
            <w:r w:rsidRPr="006B4E85">
              <w:rPr>
                <w:rFonts w:ascii="Arial" w:hAnsi="Arial" w:cs="Arial"/>
                <w:lang w:val="en-US"/>
              </w:rPr>
              <w:t>ot specified</w:t>
            </w:r>
          </w:p>
        </w:tc>
      </w:tr>
    </w:tbl>
    <w:p w14:paraId="5353324E" w14:textId="2A448ABA" w:rsidR="00AC4EF6" w:rsidRPr="00000272" w:rsidRDefault="00724595" w:rsidP="00AC4EF6">
      <w:pPr>
        <w:pStyle w:val="Heading4"/>
      </w:pPr>
      <w:r>
        <w:t>GCU</w:t>
      </w:r>
    </w:p>
    <w:tbl>
      <w:tblPr>
        <w:tblW w:w="5344" w:type="pct"/>
        <w:tblLook w:val="0000" w:firstRow="0" w:lastRow="0" w:firstColumn="0" w:lastColumn="0" w:noHBand="0" w:noVBand="0"/>
      </w:tblPr>
      <w:tblGrid>
        <w:gridCol w:w="3104"/>
        <w:gridCol w:w="6511"/>
      </w:tblGrid>
      <w:tr w:rsidR="00AC4EF6" w:rsidRPr="00C90616" w14:paraId="79F6FAC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BDCD20" w14:textId="77777777" w:rsidR="00AC4EF6" w:rsidRPr="00B81AA8" w:rsidRDefault="00AC4EF6"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17328F4" w14:textId="440366D0" w:rsidR="00AC4EF6" w:rsidRPr="00B76750" w:rsidRDefault="00B76750" w:rsidP="00C2308C">
            <w:pPr>
              <w:pStyle w:val="TableText0"/>
              <w:keepNext/>
              <w:keepLines/>
              <w:rPr>
                <w:rFonts w:ascii="Arial" w:hAnsi="Arial" w:cs="Arial"/>
              </w:rPr>
            </w:pPr>
            <w:r>
              <w:rPr>
                <w:rFonts w:ascii="Arial" w:hAnsi="Arial" w:cs="Arial"/>
              </w:rPr>
              <w:t>Brief Parameters</w:t>
            </w:r>
          </w:p>
        </w:tc>
      </w:tr>
      <w:tr w:rsidR="00AC4EF6" w:rsidRPr="00712180" w14:paraId="32EAB66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003C01" w14:textId="77777777" w:rsidR="00AC4EF6" w:rsidRPr="00B81AA8" w:rsidRDefault="00AC4EF6"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B0AA864" w14:textId="114FBDB8" w:rsidR="00AC4EF6" w:rsidRPr="00B76750" w:rsidRDefault="00AC4EF6" w:rsidP="00C2308C">
            <w:pPr>
              <w:pStyle w:val="TableText0"/>
              <w:keepNext/>
              <w:keepLines/>
              <w:rPr>
                <w:rFonts w:ascii="Arial" w:hAnsi="Arial" w:cs="Arial"/>
                <w:lang w:val="en-US"/>
              </w:rPr>
            </w:pPr>
            <w:r w:rsidRPr="00B76750">
              <w:rPr>
                <w:rFonts w:ascii="Arial" w:hAnsi="Arial" w:cs="Arial"/>
                <w:lang w:val="en-US"/>
              </w:rPr>
              <w:t>S</w:t>
            </w:r>
            <w:r w:rsidR="005E6F79">
              <w:rPr>
                <w:rFonts w:ascii="Arial" w:hAnsi="Arial" w:cs="Arial"/>
                <w:lang w:val="en-US"/>
              </w:rPr>
              <w:t>OAP/HTTP</w:t>
            </w:r>
            <w:r w:rsidRPr="00B76750">
              <w:rPr>
                <w:rFonts w:ascii="Arial" w:hAnsi="Arial" w:cs="Arial"/>
                <w:lang w:val="en-US"/>
              </w:rPr>
              <w:t>:</w:t>
            </w:r>
            <w:r w:rsidR="005E6F79">
              <w:rPr>
                <w:rFonts w:ascii="Arial" w:hAnsi="Arial" w:cs="Arial"/>
                <w:lang w:val="en-US"/>
              </w:rPr>
              <w:t>80, MQ:7501</w:t>
            </w:r>
          </w:p>
        </w:tc>
      </w:tr>
      <w:tr w:rsidR="00AC4EF6" w:rsidRPr="00712180" w14:paraId="1C7BCEE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638DF6" w14:textId="77777777" w:rsidR="00AC4EF6" w:rsidRDefault="00AC4EF6"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34A17B2" w14:textId="77777777" w:rsidR="00AC4EF6" w:rsidRPr="00B76750" w:rsidRDefault="00AC4EF6" w:rsidP="00C2308C">
            <w:pPr>
              <w:pStyle w:val="TableText0"/>
              <w:keepNext/>
              <w:keepLines/>
              <w:rPr>
                <w:rFonts w:ascii="Arial" w:hAnsi="Arial" w:cs="Arial"/>
                <w:lang w:val="en-US"/>
              </w:rPr>
            </w:pPr>
            <w:r w:rsidRPr="00B76750">
              <w:rPr>
                <w:rFonts w:ascii="Arial" w:hAnsi="Arial" w:cs="Arial"/>
                <w:lang w:val="en-US"/>
              </w:rPr>
              <w:t>Internal</w:t>
            </w:r>
          </w:p>
        </w:tc>
      </w:tr>
      <w:tr w:rsidR="00AC4EF6" w:rsidRPr="006D2395" w14:paraId="642AB8D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BE039B" w14:textId="77777777" w:rsidR="00AC4EF6" w:rsidRDefault="00AC4EF6"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89D4347" w14:textId="05AA6FCD" w:rsidR="00AC4EF6" w:rsidRPr="00B76750" w:rsidRDefault="00112002" w:rsidP="00C2308C">
            <w:pPr>
              <w:pStyle w:val="TableText0"/>
              <w:keepNext/>
              <w:keepLines/>
              <w:rPr>
                <w:rFonts w:ascii="Arial" w:hAnsi="Arial" w:cs="Arial"/>
                <w:lang w:val="en-US"/>
              </w:rPr>
            </w:pPr>
            <w:r>
              <w:rPr>
                <w:rFonts w:ascii="Arial" w:hAnsi="Arial" w:cs="Arial"/>
                <w:lang w:val="en-US"/>
              </w:rPr>
              <w:t xml:space="preserve">Inbound, </w:t>
            </w:r>
            <w:r w:rsidR="00AC4EF6" w:rsidRPr="00B76750">
              <w:rPr>
                <w:rFonts w:ascii="Arial" w:hAnsi="Arial" w:cs="Arial"/>
                <w:lang w:val="en-US"/>
              </w:rPr>
              <w:t>Outbound</w:t>
            </w:r>
          </w:p>
        </w:tc>
      </w:tr>
      <w:tr w:rsidR="00AC4EF6" w:rsidRPr="00A540D4" w14:paraId="530FB78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601AC81" w14:textId="77777777" w:rsidR="00AC4EF6" w:rsidRDefault="00AC4EF6"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943A4A3" w14:textId="5DA8E553" w:rsidR="00AC4EF6" w:rsidRPr="00B76750" w:rsidRDefault="00C103F6" w:rsidP="00C2308C">
            <w:pPr>
              <w:pStyle w:val="TableText0"/>
              <w:keepNext/>
              <w:keepLines/>
              <w:rPr>
                <w:rFonts w:ascii="Arial" w:hAnsi="Arial" w:cs="Arial"/>
                <w:lang w:val="en-US"/>
              </w:rPr>
            </w:pPr>
            <w:r>
              <w:rPr>
                <w:rFonts w:ascii="Arial" w:hAnsi="Arial" w:cs="Arial"/>
                <w:lang w:val="en-US"/>
              </w:rPr>
              <w:t>Yes</w:t>
            </w:r>
          </w:p>
        </w:tc>
      </w:tr>
      <w:tr w:rsidR="00AC4EF6" w:rsidRPr="00B931BB" w14:paraId="71DCF2C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00F710" w14:textId="77777777" w:rsidR="00AC4EF6" w:rsidRDefault="00AC4EF6"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912D0B1" w14:textId="13BDAA83" w:rsidR="00AC4EF6" w:rsidRPr="00B76750" w:rsidRDefault="00AC4EF6"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AC4EF6" w:rsidRPr="005220F1" w14:paraId="3C37E34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45A0239" w14:textId="77777777" w:rsidR="00AC4EF6" w:rsidRPr="00B81AA8" w:rsidRDefault="00AC4EF6"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C142763" w14:textId="77777777" w:rsidR="00AC4EF6" w:rsidRPr="00B76750" w:rsidRDefault="00AC4EF6" w:rsidP="00C2308C">
            <w:pPr>
              <w:pStyle w:val="TableText0"/>
              <w:keepNext/>
              <w:keepLines/>
              <w:rPr>
                <w:rFonts w:ascii="Arial" w:hAnsi="Arial" w:cs="Arial"/>
                <w:lang w:val="en-US"/>
              </w:rPr>
            </w:pPr>
            <w:r w:rsidRPr="00B76750">
              <w:rPr>
                <w:rFonts w:ascii="Arial" w:hAnsi="Arial" w:cs="Arial"/>
                <w:lang w:val="en-US"/>
              </w:rPr>
              <w:t>Not specified</w:t>
            </w:r>
          </w:p>
        </w:tc>
      </w:tr>
      <w:tr w:rsidR="00AC4EF6" w:rsidRPr="00B81AA8" w14:paraId="1AAED88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716B3E5" w14:textId="77777777" w:rsidR="00AC4EF6" w:rsidRPr="00B81AA8" w:rsidRDefault="00AC4EF6"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D002C43" w14:textId="77777777" w:rsidR="00AC4EF6" w:rsidRPr="00B76750" w:rsidRDefault="00AC4EF6" w:rsidP="00C2308C">
            <w:pPr>
              <w:pStyle w:val="TableText0"/>
              <w:keepNext/>
              <w:keepLines/>
              <w:rPr>
                <w:rFonts w:ascii="Arial" w:hAnsi="Arial" w:cs="Arial"/>
              </w:rPr>
            </w:pPr>
            <w:r w:rsidRPr="00B76750">
              <w:rPr>
                <w:rFonts w:ascii="Arial" w:hAnsi="Arial" w:cs="Arial"/>
                <w:lang w:val="en-US"/>
              </w:rPr>
              <w:t>Not specified</w:t>
            </w:r>
          </w:p>
        </w:tc>
      </w:tr>
      <w:tr w:rsidR="00AC4EF6" w:rsidRPr="00B81AA8" w14:paraId="183D97D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B5E393" w14:textId="77777777" w:rsidR="00AC4EF6" w:rsidRPr="00B81AA8" w:rsidRDefault="00AC4EF6"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CE85625" w14:textId="77777777" w:rsidR="00AC4EF6" w:rsidRPr="00B76750" w:rsidRDefault="00AC4EF6" w:rsidP="00C2308C">
            <w:pPr>
              <w:pStyle w:val="TableText0"/>
              <w:keepNext/>
              <w:keepLines/>
              <w:rPr>
                <w:rFonts w:ascii="Arial" w:hAnsi="Arial" w:cs="Arial"/>
              </w:rPr>
            </w:pPr>
            <w:r w:rsidRPr="00B76750">
              <w:rPr>
                <w:rFonts w:ascii="Arial" w:hAnsi="Arial" w:cs="Arial"/>
                <w:lang w:val="en-US"/>
              </w:rPr>
              <w:t>Not specified</w:t>
            </w:r>
          </w:p>
        </w:tc>
      </w:tr>
      <w:tr w:rsidR="00AC4EF6" w:rsidRPr="00B81AA8" w14:paraId="72ADBCF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DF6069E" w14:textId="77777777" w:rsidR="00AC4EF6" w:rsidRPr="00B81AA8" w:rsidRDefault="00AC4EF6"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2689F23" w14:textId="77777777" w:rsidR="00AC4EF6" w:rsidRPr="00B76750" w:rsidRDefault="00AC4EF6" w:rsidP="00C2308C">
            <w:pPr>
              <w:pStyle w:val="TableText0"/>
              <w:keepNext/>
              <w:keepLines/>
              <w:rPr>
                <w:rFonts w:ascii="Arial" w:hAnsi="Arial" w:cs="Arial"/>
              </w:rPr>
            </w:pPr>
            <w:r w:rsidRPr="00B76750">
              <w:rPr>
                <w:rFonts w:ascii="Arial" w:hAnsi="Arial" w:cs="Arial"/>
                <w:lang w:val="en-US"/>
              </w:rPr>
              <w:t>Not specified</w:t>
            </w:r>
          </w:p>
        </w:tc>
      </w:tr>
    </w:tbl>
    <w:p w14:paraId="0F961DAA" w14:textId="12C2BC55" w:rsidR="00C103F6" w:rsidRPr="00000272" w:rsidRDefault="00FC5C31" w:rsidP="00C103F6">
      <w:pPr>
        <w:pStyle w:val="Heading4"/>
      </w:pPr>
      <w:r>
        <w:t>OSW</w:t>
      </w:r>
    </w:p>
    <w:tbl>
      <w:tblPr>
        <w:tblW w:w="5344" w:type="pct"/>
        <w:tblLook w:val="0000" w:firstRow="0" w:lastRow="0" w:firstColumn="0" w:lastColumn="0" w:noHBand="0" w:noVBand="0"/>
      </w:tblPr>
      <w:tblGrid>
        <w:gridCol w:w="3104"/>
        <w:gridCol w:w="6511"/>
      </w:tblGrid>
      <w:tr w:rsidR="00C103F6" w:rsidRPr="00C90616" w14:paraId="3D6ED0E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CFCBB1B" w14:textId="77777777" w:rsidR="00C103F6" w:rsidRPr="00B81AA8" w:rsidRDefault="00C103F6"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6A2C510" w14:textId="4BB219F1" w:rsidR="00C103F6" w:rsidRPr="00B76750" w:rsidRDefault="003B3078" w:rsidP="00C2308C">
            <w:pPr>
              <w:pStyle w:val="TableText0"/>
              <w:keepNext/>
              <w:keepLines/>
              <w:rPr>
                <w:rFonts w:ascii="Arial" w:hAnsi="Arial" w:cs="Arial"/>
              </w:rPr>
            </w:pPr>
            <w:r>
              <w:rPr>
                <w:rFonts w:ascii="Arial" w:hAnsi="Arial" w:cs="Arial"/>
              </w:rPr>
              <w:t>Combination of WWF,</w:t>
            </w:r>
            <w:r w:rsidR="001848D6">
              <w:rPr>
                <w:rFonts w:ascii="Arial" w:hAnsi="Arial" w:cs="Arial"/>
              </w:rPr>
              <w:t xml:space="preserve"> </w:t>
            </w:r>
            <w:r>
              <w:rPr>
                <w:rFonts w:ascii="Arial" w:hAnsi="Arial" w:cs="Arial"/>
              </w:rPr>
              <w:t>IOW,</w:t>
            </w:r>
            <w:r w:rsidR="001848D6">
              <w:rPr>
                <w:rFonts w:ascii="Arial" w:hAnsi="Arial" w:cs="Arial"/>
              </w:rPr>
              <w:t xml:space="preserve"> </w:t>
            </w:r>
            <w:r>
              <w:rPr>
                <w:rFonts w:ascii="Arial" w:hAnsi="Arial" w:cs="Arial"/>
              </w:rPr>
              <w:t>WWW</w:t>
            </w:r>
          </w:p>
        </w:tc>
      </w:tr>
      <w:tr w:rsidR="00C103F6" w:rsidRPr="00712180" w14:paraId="73E3B77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5007F3" w14:textId="77777777" w:rsidR="00C103F6" w:rsidRPr="00B81AA8" w:rsidRDefault="00C103F6"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C4DE8AB" w14:textId="3B8C1C58" w:rsidR="00C103F6" w:rsidRPr="00B76750" w:rsidRDefault="008B370E" w:rsidP="00C2308C">
            <w:pPr>
              <w:pStyle w:val="TableText0"/>
              <w:keepNext/>
              <w:keepLines/>
              <w:rPr>
                <w:rFonts w:ascii="Arial" w:hAnsi="Arial" w:cs="Arial"/>
                <w:lang w:val="en-US"/>
              </w:rPr>
            </w:pPr>
            <w:r>
              <w:rPr>
                <w:rFonts w:ascii="Arial" w:hAnsi="Arial" w:cs="Arial"/>
                <w:lang w:val="en-US"/>
              </w:rPr>
              <w:t>FTP:21, SFTP:22, SOAP/HTTPS:443</w:t>
            </w:r>
          </w:p>
        </w:tc>
      </w:tr>
      <w:tr w:rsidR="00C103F6" w:rsidRPr="00712180" w14:paraId="213418C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25E26" w14:textId="77777777" w:rsidR="00C103F6" w:rsidRDefault="00C103F6"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E28C7B" w14:textId="77777777" w:rsidR="00C103F6" w:rsidRPr="00B76750" w:rsidRDefault="00C103F6" w:rsidP="00C2308C">
            <w:pPr>
              <w:pStyle w:val="TableText0"/>
              <w:keepNext/>
              <w:keepLines/>
              <w:rPr>
                <w:rFonts w:ascii="Arial" w:hAnsi="Arial" w:cs="Arial"/>
                <w:lang w:val="en-US"/>
              </w:rPr>
            </w:pPr>
            <w:r w:rsidRPr="00B76750">
              <w:rPr>
                <w:rFonts w:ascii="Arial" w:hAnsi="Arial" w:cs="Arial"/>
                <w:lang w:val="en-US"/>
              </w:rPr>
              <w:t>Internal</w:t>
            </w:r>
          </w:p>
        </w:tc>
      </w:tr>
      <w:tr w:rsidR="00C103F6" w:rsidRPr="006D2395" w14:paraId="53D06ED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6A6C5A8" w14:textId="77777777" w:rsidR="00C103F6" w:rsidRDefault="00C103F6"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6F9AF8D" w14:textId="77777777" w:rsidR="00C103F6" w:rsidRPr="00B76750" w:rsidRDefault="00C103F6" w:rsidP="00C2308C">
            <w:pPr>
              <w:pStyle w:val="TableText0"/>
              <w:keepNext/>
              <w:keepLines/>
              <w:rPr>
                <w:rFonts w:ascii="Arial" w:hAnsi="Arial" w:cs="Arial"/>
                <w:lang w:val="en-US"/>
              </w:rPr>
            </w:pPr>
            <w:r>
              <w:rPr>
                <w:rFonts w:ascii="Arial" w:hAnsi="Arial" w:cs="Arial"/>
                <w:lang w:val="en-US"/>
              </w:rPr>
              <w:t xml:space="preserve">Inbound, </w:t>
            </w:r>
            <w:r w:rsidRPr="00B76750">
              <w:rPr>
                <w:rFonts w:ascii="Arial" w:hAnsi="Arial" w:cs="Arial"/>
                <w:lang w:val="en-US"/>
              </w:rPr>
              <w:t>Outbound</w:t>
            </w:r>
          </w:p>
        </w:tc>
      </w:tr>
      <w:tr w:rsidR="00C103F6" w:rsidRPr="000C4DFF" w14:paraId="601DDD5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82369" w14:textId="77777777" w:rsidR="00C103F6" w:rsidRDefault="00C103F6"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AB36B08" w14:textId="450B2258" w:rsidR="00C103F6" w:rsidRPr="00B76750" w:rsidRDefault="00982009" w:rsidP="00C2308C">
            <w:pPr>
              <w:pStyle w:val="TableText0"/>
              <w:keepNext/>
              <w:keepLines/>
              <w:rPr>
                <w:rFonts w:ascii="Arial" w:hAnsi="Arial" w:cs="Arial"/>
                <w:lang w:val="en-US"/>
              </w:rPr>
            </w:pPr>
            <w:r>
              <w:rPr>
                <w:rFonts w:ascii="Arial" w:hAnsi="Arial" w:cs="Arial"/>
                <w:lang w:val="en-US"/>
              </w:rPr>
              <w:t>No, Outbound via SI (FTP, SFTP)</w:t>
            </w:r>
            <w:r w:rsidR="000C4DFF">
              <w:rPr>
                <w:rFonts w:ascii="Arial" w:hAnsi="Arial" w:cs="Arial"/>
                <w:lang w:val="en-US"/>
              </w:rPr>
              <w:t>, Inbound via SI (SOAP).</w:t>
            </w:r>
          </w:p>
        </w:tc>
      </w:tr>
      <w:tr w:rsidR="00C103F6" w:rsidRPr="00B931BB" w14:paraId="6020E77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4C1E8E3" w14:textId="77777777" w:rsidR="00C103F6" w:rsidRDefault="00C103F6"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E103DD5" w14:textId="70F90E5A" w:rsidR="00C103F6" w:rsidRPr="00B76750" w:rsidRDefault="00C103F6"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sidR="00405725">
              <w:rPr>
                <w:rFonts w:ascii="Arial" w:hAnsi="Arial" w:cs="Arial"/>
                <w:lang w:val="en-US"/>
              </w:rPr>
              <w:t xml:space="preserve"> (Private/</w:t>
            </w:r>
            <w:proofErr w:type="spellStart"/>
            <w:r w:rsidR="00405725">
              <w:rPr>
                <w:rFonts w:ascii="Arial" w:hAnsi="Arial" w:cs="Arial"/>
                <w:lang w:val="en-US"/>
              </w:rPr>
              <w:t>Publickey</w:t>
            </w:r>
            <w:proofErr w:type="spellEnd"/>
            <w:r w:rsidR="001A55F5">
              <w:rPr>
                <w:rFonts w:ascii="Arial" w:hAnsi="Arial" w:cs="Arial"/>
                <w:lang w:val="en-US"/>
              </w:rPr>
              <w:t xml:space="preserve">, </w:t>
            </w:r>
            <w:proofErr w:type="spellStart"/>
            <w:r w:rsidR="001A55F5">
              <w:rPr>
                <w:rFonts w:ascii="Arial" w:hAnsi="Arial" w:cs="Arial"/>
                <w:lang w:val="en-US"/>
              </w:rPr>
              <w:t>ServiceAccount</w:t>
            </w:r>
            <w:proofErr w:type="spellEnd"/>
            <w:r w:rsidR="001A55F5">
              <w:rPr>
                <w:rFonts w:ascii="Arial" w:hAnsi="Arial" w:cs="Arial"/>
                <w:lang w:val="en-US"/>
              </w:rPr>
              <w:t>)</w:t>
            </w:r>
          </w:p>
        </w:tc>
      </w:tr>
      <w:tr w:rsidR="00C103F6" w:rsidRPr="005220F1" w14:paraId="4041707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5CF7A7" w14:textId="77777777" w:rsidR="00C103F6" w:rsidRPr="00B81AA8" w:rsidRDefault="00C103F6"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E95B4AF" w14:textId="77777777" w:rsidR="00C103F6" w:rsidRPr="00B76750" w:rsidRDefault="00C103F6" w:rsidP="00C2308C">
            <w:pPr>
              <w:pStyle w:val="TableText0"/>
              <w:keepNext/>
              <w:keepLines/>
              <w:rPr>
                <w:rFonts w:ascii="Arial" w:hAnsi="Arial" w:cs="Arial"/>
                <w:lang w:val="en-US"/>
              </w:rPr>
            </w:pPr>
            <w:r w:rsidRPr="00B76750">
              <w:rPr>
                <w:rFonts w:ascii="Arial" w:hAnsi="Arial" w:cs="Arial"/>
                <w:lang w:val="en-US"/>
              </w:rPr>
              <w:t>Not specified</w:t>
            </w:r>
          </w:p>
        </w:tc>
      </w:tr>
      <w:tr w:rsidR="00C103F6" w:rsidRPr="00B81AA8" w14:paraId="6E643DD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39B35" w14:textId="77777777" w:rsidR="00C103F6" w:rsidRPr="00B81AA8" w:rsidRDefault="00C103F6"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E61945" w14:textId="77777777" w:rsidR="00C103F6" w:rsidRPr="00B76750" w:rsidRDefault="00C103F6" w:rsidP="00C2308C">
            <w:pPr>
              <w:pStyle w:val="TableText0"/>
              <w:keepNext/>
              <w:keepLines/>
              <w:rPr>
                <w:rFonts w:ascii="Arial" w:hAnsi="Arial" w:cs="Arial"/>
              </w:rPr>
            </w:pPr>
            <w:r w:rsidRPr="00B76750">
              <w:rPr>
                <w:rFonts w:ascii="Arial" w:hAnsi="Arial" w:cs="Arial"/>
                <w:lang w:val="en-US"/>
              </w:rPr>
              <w:t>Not specified</w:t>
            </w:r>
          </w:p>
        </w:tc>
      </w:tr>
      <w:tr w:rsidR="00C103F6" w:rsidRPr="00B81AA8" w14:paraId="6ECBC2F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6A434EC" w14:textId="77777777" w:rsidR="00C103F6" w:rsidRPr="00B81AA8" w:rsidRDefault="00C103F6"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48F0BFD" w14:textId="77777777" w:rsidR="00C103F6" w:rsidRPr="00B76750" w:rsidRDefault="00C103F6" w:rsidP="00C2308C">
            <w:pPr>
              <w:pStyle w:val="TableText0"/>
              <w:keepNext/>
              <w:keepLines/>
              <w:rPr>
                <w:rFonts w:ascii="Arial" w:hAnsi="Arial" w:cs="Arial"/>
              </w:rPr>
            </w:pPr>
            <w:r w:rsidRPr="00B76750">
              <w:rPr>
                <w:rFonts w:ascii="Arial" w:hAnsi="Arial" w:cs="Arial"/>
                <w:lang w:val="en-US"/>
              </w:rPr>
              <w:t>Not specified</w:t>
            </w:r>
          </w:p>
        </w:tc>
      </w:tr>
      <w:tr w:rsidR="00C103F6" w:rsidRPr="00B81AA8" w14:paraId="3E75D9D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3B109" w14:textId="77777777" w:rsidR="00C103F6" w:rsidRPr="00B81AA8" w:rsidRDefault="00C103F6"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AAB7360" w14:textId="77777777" w:rsidR="00C103F6" w:rsidRPr="00B76750" w:rsidRDefault="00C103F6" w:rsidP="00C2308C">
            <w:pPr>
              <w:pStyle w:val="TableText0"/>
              <w:keepNext/>
              <w:keepLines/>
              <w:rPr>
                <w:rFonts w:ascii="Arial" w:hAnsi="Arial" w:cs="Arial"/>
              </w:rPr>
            </w:pPr>
            <w:r w:rsidRPr="00B76750">
              <w:rPr>
                <w:rFonts w:ascii="Arial" w:hAnsi="Arial" w:cs="Arial"/>
                <w:lang w:val="en-US"/>
              </w:rPr>
              <w:t>Not specified</w:t>
            </w:r>
          </w:p>
        </w:tc>
      </w:tr>
    </w:tbl>
    <w:p w14:paraId="46FDBC45" w14:textId="314070BB" w:rsidR="00326132" w:rsidRDefault="00326132">
      <w:pPr>
        <w:spacing w:after="160" w:line="259" w:lineRule="auto"/>
        <w:rPr>
          <w:b/>
          <w:bCs/>
          <w:color w:val="auto"/>
          <w:sz w:val="26"/>
          <w:szCs w:val="28"/>
        </w:rPr>
      </w:pPr>
    </w:p>
    <w:p w14:paraId="1031874F" w14:textId="32FA538E" w:rsidR="00326132" w:rsidRDefault="00326132">
      <w:pPr>
        <w:spacing w:after="160" w:line="259" w:lineRule="auto"/>
        <w:rPr>
          <w:b/>
          <w:bCs/>
          <w:color w:val="auto"/>
          <w:sz w:val="26"/>
          <w:szCs w:val="28"/>
        </w:rPr>
      </w:pPr>
    </w:p>
    <w:p w14:paraId="465E7878" w14:textId="77777777" w:rsidR="002743E4" w:rsidRDefault="002743E4">
      <w:pPr>
        <w:spacing w:after="160" w:line="259" w:lineRule="auto"/>
        <w:rPr>
          <w:b/>
          <w:bCs/>
          <w:color w:val="auto"/>
          <w:sz w:val="26"/>
          <w:szCs w:val="28"/>
        </w:rPr>
      </w:pPr>
    </w:p>
    <w:p w14:paraId="64FE46A2" w14:textId="224492E3" w:rsidR="00C057C7" w:rsidRDefault="00C057C7" w:rsidP="00C057C7">
      <w:pPr>
        <w:pStyle w:val="Heading4"/>
      </w:pPr>
      <w:r>
        <w:lastRenderedPageBreak/>
        <w:t>WWO</w:t>
      </w:r>
    </w:p>
    <w:tbl>
      <w:tblPr>
        <w:tblW w:w="5344" w:type="pct"/>
        <w:tblLook w:val="0000" w:firstRow="0" w:lastRow="0" w:firstColumn="0" w:lastColumn="0" w:noHBand="0" w:noVBand="0"/>
      </w:tblPr>
      <w:tblGrid>
        <w:gridCol w:w="3104"/>
        <w:gridCol w:w="6511"/>
      </w:tblGrid>
      <w:tr w:rsidR="00C057C7" w:rsidRPr="00C90616" w14:paraId="44E043E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9E8AD7D" w14:textId="77777777" w:rsidR="00C057C7" w:rsidRPr="00B81AA8" w:rsidRDefault="00C057C7"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E5458D2" w14:textId="287FE8E0" w:rsidR="00C057C7" w:rsidRPr="00B76750" w:rsidRDefault="00BF345B" w:rsidP="00C2308C">
            <w:pPr>
              <w:pStyle w:val="TableText0"/>
              <w:keepNext/>
              <w:keepLines/>
              <w:rPr>
                <w:rFonts w:ascii="Arial" w:hAnsi="Arial" w:cs="Arial"/>
              </w:rPr>
            </w:pPr>
            <w:proofErr w:type="spellStart"/>
            <w:r w:rsidRPr="00BF345B">
              <w:rPr>
                <w:rFonts w:ascii="Arial" w:hAnsi="Arial" w:cs="Arial"/>
              </w:rPr>
              <w:t>WerkloosheidsWet</w:t>
            </w:r>
            <w:proofErr w:type="spellEnd"/>
            <w:r w:rsidRPr="00BF345B">
              <w:rPr>
                <w:rFonts w:ascii="Arial" w:hAnsi="Arial" w:cs="Arial"/>
              </w:rPr>
              <w:t xml:space="preserve"> </w:t>
            </w:r>
            <w:proofErr w:type="spellStart"/>
            <w:r w:rsidRPr="00BF345B">
              <w:rPr>
                <w:rFonts w:ascii="Arial" w:hAnsi="Arial" w:cs="Arial"/>
              </w:rPr>
              <w:t>Ontslag</w:t>
            </w:r>
            <w:proofErr w:type="spellEnd"/>
          </w:p>
        </w:tc>
      </w:tr>
      <w:tr w:rsidR="00C057C7" w:rsidRPr="00712180" w14:paraId="7BED756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A9A1064" w14:textId="77777777" w:rsidR="00C057C7" w:rsidRPr="00B81AA8" w:rsidRDefault="00C057C7"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73C8DC" w14:textId="5DB22952" w:rsidR="00C057C7" w:rsidRPr="00B76750" w:rsidRDefault="00C057C7" w:rsidP="00C2308C">
            <w:pPr>
              <w:pStyle w:val="TableText0"/>
              <w:keepNext/>
              <w:keepLines/>
              <w:rPr>
                <w:rFonts w:ascii="Arial" w:hAnsi="Arial" w:cs="Arial"/>
                <w:lang w:val="en-US"/>
              </w:rPr>
            </w:pPr>
            <w:r>
              <w:rPr>
                <w:rFonts w:ascii="Arial" w:hAnsi="Arial" w:cs="Arial"/>
                <w:lang w:val="en-US"/>
              </w:rPr>
              <w:t>SFTP:22</w:t>
            </w:r>
          </w:p>
        </w:tc>
      </w:tr>
      <w:tr w:rsidR="00C057C7" w:rsidRPr="00712180" w14:paraId="095FC8A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BE4703" w14:textId="77777777" w:rsidR="00C057C7" w:rsidRDefault="00C057C7"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1B72053" w14:textId="77777777" w:rsidR="00C057C7" w:rsidRPr="00B76750" w:rsidRDefault="00C057C7" w:rsidP="00C2308C">
            <w:pPr>
              <w:pStyle w:val="TableText0"/>
              <w:keepNext/>
              <w:keepLines/>
              <w:rPr>
                <w:rFonts w:ascii="Arial" w:hAnsi="Arial" w:cs="Arial"/>
                <w:lang w:val="en-US"/>
              </w:rPr>
            </w:pPr>
            <w:r w:rsidRPr="00B76750">
              <w:rPr>
                <w:rFonts w:ascii="Arial" w:hAnsi="Arial" w:cs="Arial"/>
                <w:lang w:val="en-US"/>
              </w:rPr>
              <w:t>Internal</w:t>
            </w:r>
          </w:p>
        </w:tc>
      </w:tr>
      <w:tr w:rsidR="00C057C7" w:rsidRPr="006D2395" w14:paraId="7C8DD35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AA1607F" w14:textId="77777777" w:rsidR="00C057C7" w:rsidRDefault="00C057C7"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FFB9F5" w14:textId="2DD84074" w:rsidR="00C057C7" w:rsidRPr="00B76750" w:rsidRDefault="00C057C7" w:rsidP="00C2308C">
            <w:pPr>
              <w:pStyle w:val="TableText0"/>
              <w:keepNext/>
              <w:keepLines/>
              <w:rPr>
                <w:rFonts w:ascii="Arial" w:hAnsi="Arial" w:cs="Arial"/>
                <w:lang w:val="en-US"/>
              </w:rPr>
            </w:pPr>
            <w:r w:rsidRPr="00B76750">
              <w:rPr>
                <w:rFonts w:ascii="Arial" w:hAnsi="Arial" w:cs="Arial"/>
                <w:lang w:val="en-US"/>
              </w:rPr>
              <w:t>Outbound</w:t>
            </w:r>
          </w:p>
        </w:tc>
      </w:tr>
      <w:tr w:rsidR="00C057C7" w:rsidRPr="00A540D4" w14:paraId="0A38FD1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7F129DC" w14:textId="77777777" w:rsidR="00C057C7" w:rsidRDefault="00C057C7"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9DFCFF0" w14:textId="341332D9" w:rsidR="00C057C7" w:rsidRPr="00B76750" w:rsidRDefault="00C057C7" w:rsidP="00C2308C">
            <w:pPr>
              <w:pStyle w:val="TableText0"/>
              <w:keepNext/>
              <w:keepLines/>
              <w:rPr>
                <w:rFonts w:ascii="Arial" w:hAnsi="Arial" w:cs="Arial"/>
                <w:lang w:val="en-US"/>
              </w:rPr>
            </w:pPr>
            <w:r>
              <w:rPr>
                <w:rFonts w:ascii="Arial" w:hAnsi="Arial" w:cs="Arial"/>
                <w:lang w:val="en-US"/>
              </w:rPr>
              <w:t>No, Outbound via SI (SFTP)</w:t>
            </w:r>
          </w:p>
        </w:tc>
      </w:tr>
      <w:tr w:rsidR="00C057C7" w:rsidRPr="00B931BB" w14:paraId="077BA4E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750FE3E" w14:textId="77777777" w:rsidR="00C057C7" w:rsidRDefault="00C057C7"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936698B" w14:textId="77777777" w:rsidR="00C057C7" w:rsidRPr="00B76750" w:rsidRDefault="00C057C7"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(Private/</w:t>
            </w:r>
            <w:proofErr w:type="spellStart"/>
            <w:r>
              <w:rPr>
                <w:rFonts w:ascii="Arial" w:hAnsi="Arial" w:cs="Arial"/>
                <w:lang w:val="en-US"/>
              </w:rPr>
              <w:t>Publickey</w:t>
            </w:r>
            <w:proofErr w:type="spellEnd"/>
            <w:r>
              <w:rPr>
                <w:rFonts w:ascii="Arial" w:hAnsi="Arial" w:cs="Arial"/>
                <w:lang w:val="en-US"/>
              </w:rPr>
              <w:t xml:space="preserve">, </w:t>
            </w:r>
            <w:proofErr w:type="spellStart"/>
            <w:r>
              <w:rPr>
                <w:rFonts w:ascii="Arial" w:hAnsi="Arial" w:cs="Arial"/>
                <w:lang w:val="en-US"/>
              </w:rPr>
              <w:t>ServiceAccount</w:t>
            </w:r>
            <w:proofErr w:type="spellEnd"/>
            <w:r>
              <w:rPr>
                <w:rFonts w:ascii="Arial" w:hAnsi="Arial" w:cs="Arial"/>
                <w:lang w:val="en-US"/>
              </w:rPr>
              <w:t>)</w:t>
            </w:r>
          </w:p>
        </w:tc>
      </w:tr>
      <w:tr w:rsidR="00C057C7" w:rsidRPr="005220F1" w14:paraId="73C34E9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D712C19" w14:textId="77777777" w:rsidR="00C057C7" w:rsidRPr="00B81AA8" w:rsidRDefault="00C057C7"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B5852F" w14:textId="77777777" w:rsidR="00C057C7" w:rsidRPr="00B76750" w:rsidRDefault="00C057C7" w:rsidP="00C2308C">
            <w:pPr>
              <w:pStyle w:val="TableText0"/>
              <w:keepNext/>
              <w:keepLines/>
              <w:rPr>
                <w:rFonts w:ascii="Arial" w:hAnsi="Arial" w:cs="Arial"/>
                <w:lang w:val="en-US"/>
              </w:rPr>
            </w:pPr>
            <w:r w:rsidRPr="00B76750">
              <w:rPr>
                <w:rFonts w:ascii="Arial" w:hAnsi="Arial" w:cs="Arial"/>
                <w:lang w:val="en-US"/>
              </w:rPr>
              <w:t>Not specified</w:t>
            </w:r>
          </w:p>
        </w:tc>
      </w:tr>
      <w:tr w:rsidR="00C057C7" w:rsidRPr="00B81AA8" w14:paraId="40100BC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6A9D922" w14:textId="77777777" w:rsidR="00C057C7" w:rsidRPr="00B81AA8" w:rsidRDefault="00C057C7"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CFBB9B4" w14:textId="77777777" w:rsidR="00C057C7" w:rsidRPr="00B76750" w:rsidRDefault="00C057C7" w:rsidP="00C2308C">
            <w:pPr>
              <w:pStyle w:val="TableText0"/>
              <w:keepNext/>
              <w:keepLines/>
              <w:rPr>
                <w:rFonts w:ascii="Arial" w:hAnsi="Arial" w:cs="Arial"/>
              </w:rPr>
            </w:pPr>
            <w:r w:rsidRPr="00B76750">
              <w:rPr>
                <w:rFonts w:ascii="Arial" w:hAnsi="Arial" w:cs="Arial"/>
                <w:lang w:val="en-US"/>
              </w:rPr>
              <w:t>Not specified</w:t>
            </w:r>
          </w:p>
        </w:tc>
      </w:tr>
      <w:tr w:rsidR="00C057C7" w:rsidRPr="00B81AA8" w14:paraId="448F364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29FAB07" w14:textId="77777777" w:rsidR="00C057C7" w:rsidRPr="00B81AA8" w:rsidRDefault="00C057C7"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2710310" w14:textId="77777777" w:rsidR="00C057C7" w:rsidRPr="00B76750" w:rsidRDefault="00C057C7" w:rsidP="00C2308C">
            <w:pPr>
              <w:pStyle w:val="TableText0"/>
              <w:keepNext/>
              <w:keepLines/>
              <w:rPr>
                <w:rFonts w:ascii="Arial" w:hAnsi="Arial" w:cs="Arial"/>
              </w:rPr>
            </w:pPr>
            <w:r w:rsidRPr="00B76750">
              <w:rPr>
                <w:rFonts w:ascii="Arial" w:hAnsi="Arial" w:cs="Arial"/>
                <w:lang w:val="en-US"/>
              </w:rPr>
              <w:t>Not specified</w:t>
            </w:r>
          </w:p>
        </w:tc>
      </w:tr>
      <w:tr w:rsidR="00C057C7" w:rsidRPr="00B81AA8" w14:paraId="5AFC859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5224E36" w14:textId="77777777" w:rsidR="00C057C7" w:rsidRPr="00B81AA8" w:rsidRDefault="00C057C7"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01F473B" w14:textId="77777777" w:rsidR="00C057C7" w:rsidRPr="00B76750" w:rsidRDefault="00C057C7" w:rsidP="00C2308C">
            <w:pPr>
              <w:pStyle w:val="TableText0"/>
              <w:keepNext/>
              <w:keepLines/>
              <w:rPr>
                <w:rFonts w:ascii="Arial" w:hAnsi="Arial" w:cs="Arial"/>
              </w:rPr>
            </w:pPr>
            <w:r w:rsidRPr="00B76750">
              <w:rPr>
                <w:rFonts w:ascii="Arial" w:hAnsi="Arial" w:cs="Arial"/>
                <w:lang w:val="en-US"/>
              </w:rPr>
              <w:t>Not specified</w:t>
            </w:r>
          </w:p>
        </w:tc>
      </w:tr>
    </w:tbl>
    <w:p w14:paraId="52EAB533" w14:textId="39C6681C" w:rsidR="00446946" w:rsidRPr="00000272" w:rsidRDefault="00446946" w:rsidP="00446946">
      <w:pPr>
        <w:pStyle w:val="Heading4"/>
      </w:pPr>
      <w:proofErr w:type="spellStart"/>
      <w:r>
        <w:t>QRadar</w:t>
      </w:r>
      <w:proofErr w:type="spellEnd"/>
    </w:p>
    <w:tbl>
      <w:tblPr>
        <w:tblW w:w="5344" w:type="pct"/>
        <w:tblLook w:val="0000" w:firstRow="0" w:lastRow="0" w:firstColumn="0" w:lastColumn="0" w:noHBand="0" w:noVBand="0"/>
      </w:tblPr>
      <w:tblGrid>
        <w:gridCol w:w="3104"/>
        <w:gridCol w:w="6511"/>
      </w:tblGrid>
      <w:tr w:rsidR="00446946" w:rsidRPr="00C90616" w14:paraId="71BC3AA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1363A93" w14:textId="77777777" w:rsidR="00446946" w:rsidRPr="00B81AA8" w:rsidRDefault="00446946"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871D318" w14:textId="285BA2FA" w:rsidR="00446946" w:rsidRPr="00B76750" w:rsidRDefault="00446946" w:rsidP="00C2308C">
            <w:pPr>
              <w:pStyle w:val="TableText0"/>
              <w:keepNext/>
              <w:keepLines/>
              <w:rPr>
                <w:rFonts w:ascii="Arial" w:hAnsi="Arial" w:cs="Arial"/>
              </w:rPr>
            </w:pPr>
            <w:r>
              <w:rPr>
                <w:rFonts w:ascii="Arial" w:hAnsi="Arial" w:cs="Arial"/>
              </w:rPr>
              <w:t>Lomo</w:t>
            </w:r>
            <w:r w:rsidR="00560971">
              <w:rPr>
                <w:rFonts w:ascii="Arial" w:hAnsi="Arial" w:cs="Arial"/>
              </w:rPr>
              <w:t xml:space="preserve">, delivering data to </w:t>
            </w:r>
            <w:proofErr w:type="spellStart"/>
            <w:r w:rsidR="00560971">
              <w:rPr>
                <w:rFonts w:ascii="Arial" w:hAnsi="Arial" w:cs="Arial"/>
              </w:rPr>
              <w:t>QRadar</w:t>
            </w:r>
            <w:proofErr w:type="spellEnd"/>
            <w:r w:rsidR="00560971">
              <w:rPr>
                <w:rFonts w:ascii="Arial" w:hAnsi="Arial" w:cs="Arial"/>
              </w:rPr>
              <w:t xml:space="preserve">. </w:t>
            </w:r>
            <w:r w:rsidR="00C56915">
              <w:rPr>
                <w:rFonts w:ascii="Arial" w:hAnsi="Arial" w:cs="Arial"/>
              </w:rPr>
              <w:t>Storing Transactions.</w:t>
            </w:r>
            <w:r>
              <w:rPr>
                <w:rFonts w:ascii="Arial" w:hAnsi="Arial" w:cs="Arial"/>
              </w:rPr>
              <w:t xml:space="preserve"> </w:t>
            </w:r>
          </w:p>
        </w:tc>
      </w:tr>
      <w:tr w:rsidR="00446946" w:rsidRPr="00712180" w14:paraId="7970ED0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D23DB75" w14:textId="77777777" w:rsidR="00446946" w:rsidRPr="00B81AA8" w:rsidRDefault="00446946"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3A704D3" w14:textId="74638AB2" w:rsidR="00446946" w:rsidRPr="00B76750" w:rsidRDefault="00446946" w:rsidP="00C2308C">
            <w:pPr>
              <w:pStyle w:val="TableText0"/>
              <w:keepNext/>
              <w:keepLines/>
              <w:rPr>
                <w:rFonts w:ascii="Arial" w:hAnsi="Arial" w:cs="Arial"/>
                <w:lang w:val="en-US"/>
              </w:rPr>
            </w:pPr>
            <w:r>
              <w:rPr>
                <w:rFonts w:ascii="Arial" w:hAnsi="Arial" w:cs="Arial"/>
                <w:lang w:val="en-US"/>
              </w:rPr>
              <w:t>SFTP:</w:t>
            </w:r>
            <w:r w:rsidR="00C56915">
              <w:rPr>
                <w:rFonts w:ascii="Arial" w:hAnsi="Arial" w:cs="Arial"/>
                <w:lang w:val="en-US"/>
              </w:rPr>
              <w:t>22</w:t>
            </w:r>
          </w:p>
        </w:tc>
      </w:tr>
      <w:tr w:rsidR="00446946" w:rsidRPr="00712180" w14:paraId="59175B6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C418E89" w14:textId="77777777" w:rsidR="00446946" w:rsidRDefault="00446946"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A06271C" w14:textId="77777777" w:rsidR="00446946" w:rsidRPr="00B76750" w:rsidRDefault="00446946" w:rsidP="00C2308C">
            <w:pPr>
              <w:pStyle w:val="TableText0"/>
              <w:keepNext/>
              <w:keepLines/>
              <w:rPr>
                <w:rFonts w:ascii="Arial" w:hAnsi="Arial" w:cs="Arial"/>
                <w:lang w:val="en-US"/>
              </w:rPr>
            </w:pPr>
            <w:r w:rsidRPr="00B76750">
              <w:rPr>
                <w:rFonts w:ascii="Arial" w:hAnsi="Arial" w:cs="Arial"/>
                <w:lang w:val="en-US"/>
              </w:rPr>
              <w:t>Internal</w:t>
            </w:r>
          </w:p>
        </w:tc>
      </w:tr>
      <w:tr w:rsidR="00446946" w:rsidRPr="006D2395" w14:paraId="633B531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01B40FB" w14:textId="77777777" w:rsidR="00446946" w:rsidRDefault="00446946"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098DBF6" w14:textId="1F15A7A5" w:rsidR="00446946" w:rsidRPr="00B76750" w:rsidRDefault="00446946" w:rsidP="00C2308C">
            <w:pPr>
              <w:pStyle w:val="TableText0"/>
              <w:keepNext/>
              <w:keepLines/>
              <w:rPr>
                <w:rFonts w:ascii="Arial" w:hAnsi="Arial" w:cs="Arial"/>
                <w:lang w:val="en-US"/>
              </w:rPr>
            </w:pPr>
            <w:r w:rsidRPr="00B76750">
              <w:rPr>
                <w:rFonts w:ascii="Arial" w:hAnsi="Arial" w:cs="Arial"/>
                <w:lang w:val="en-US"/>
              </w:rPr>
              <w:t>Outbound</w:t>
            </w:r>
          </w:p>
        </w:tc>
      </w:tr>
      <w:tr w:rsidR="00446946" w:rsidRPr="00A540D4" w14:paraId="2623E59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5EF9AAE" w14:textId="77777777" w:rsidR="00446946" w:rsidRDefault="00446946"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40DF2AF" w14:textId="366E2625" w:rsidR="00446946" w:rsidRPr="00B76750" w:rsidRDefault="00446946" w:rsidP="00C2308C">
            <w:pPr>
              <w:pStyle w:val="TableText0"/>
              <w:keepNext/>
              <w:keepLines/>
              <w:rPr>
                <w:rFonts w:ascii="Arial" w:hAnsi="Arial" w:cs="Arial"/>
                <w:lang w:val="en-US"/>
              </w:rPr>
            </w:pPr>
            <w:r>
              <w:rPr>
                <w:rFonts w:ascii="Arial" w:hAnsi="Arial" w:cs="Arial"/>
                <w:lang w:val="en-US"/>
              </w:rPr>
              <w:t xml:space="preserve">No, Outbound via SI </w:t>
            </w:r>
          </w:p>
        </w:tc>
      </w:tr>
      <w:tr w:rsidR="00446946" w:rsidRPr="00B931BB" w14:paraId="706E5E3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A2B864E" w14:textId="77777777" w:rsidR="00446946" w:rsidRDefault="00446946"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CC3DE0" w14:textId="78EB0CBE" w:rsidR="00446946" w:rsidRPr="00B76750" w:rsidRDefault="00446946"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(Private/</w:t>
            </w:r>
            <w:proofErr w:type="spellStart"/>
            <w:r>
              <w:rPr>
                <w:rFonts w:ascii="Arial" w:hAnsi="Arial" w:cs="Arial"/>
                <w:lang w:val="en-US"/>
              </w:rPr>
              <w:t>Publickey</w:t>
            </w:r>
            <w:proofErr w:type="spellEnd"/>
            <w:r>
              <w:rPr>
                <w:rFonts w:ascii="Arial" w:hAnsi="Arial" w:cs="Arial"/>
                <w:lang w:val="en-US"/>
              </w:rPr>
              <w:t>)</w:t>
            </w:r>
          </w:p>
        </w:tc>
      </w:tr>
      <w:tr w:rsidR="00446946" w:rsidRPr="005220F1" w14:paraId="62FAAEC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2050E6" w14:textId="77777777" w:rsidR="00446946" w:rsidRPr="00B81AA8" w:rsidRDefault="00446946"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3CC62E4" w14:textId="77777777" w:rsidR="00446946" w:rsidRPr="00B76750" w:rsidRDefault="00446946" w:rsidP="00C2308C">
            <w:pPr>
              <w:pStyle w:val="TableText0"/>
              <w:keepNext/>
              <w:keepLines/>
              <w:rPr>
                <w:rFonts w:ascii="Arial" w:hAnsi="Arial" w:cs="Arial"/>
                <w:lang w:val="en-US"/>
              </w:rPr>
            </w:pPr>
            <w:r w:rsidRPr="00B76750">
              <w:rPr>
                <w:rFonts w:ascii="Arial" w:hAnsi="Arial" w:cs="Arial"/>
                <w:lang w:val="en-US"/>
              </w:rPr>
              <w:t>Not specified</w:t>
            </w:r>
          </w:p>
        </w:tc>
      </w:tr>
      <w:tr w:rsidR="00446946" w:rsidRPr="00B81AA8" w14:paraId="2110488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60FDBFD" w14:textId="77777777" w:rsidR="00446946" w:rsidRPr="00B81AA8" w:rsidRDefault="00446946"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9774EA0" w14:textId="77777777" w:rsidR="00446946" w:rsidRPr="00B76750" w:rsidRDefault="00446946" w:rsidP="00C2308C">
            <w:pPr>
              <w:pStyle w:val="TableText0"/>
              <w:keepNext/>
              <w:keepLines/>
              <w:rPr>
                <w:rFonts w:ascii="Arial" w:hAnsi="Arial" w:cs="Arial"/>
              </w:rPr>
            </w:pPr>
            <w:r w:rsidRPr="00B76750">
              <w:rPr>
                <w:rFonts w:ascii="Arial" w:hAnsi="Arial" w:cs="Arial"/>
                <w:lang w:val="en-US"/>
              </w:rPr>
              <w:t>Not specified</w:t>
            </w:r>
          </w:p>
        </w:tc>
      </w:tr>
      <w:tr w:rsidR="00446946" w:rsidRPr="00B81AA8" w14:paraId="087BD82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8BB85A4" w14:textId="77777777" w:rsidR="00446946" w:rsidRPr="00B81AA8" w:rsidRDefault="00446946"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D029E33" w14:textId="77777777" w:rsidR="00446946" w:rsidRPr="00B76750" w:rsidRDefault="00446946" w:rsidP="00C2308C">
            <w:pPr>
              <w:pStyle w:val="TableText0"/>
              <w:keepNext/>
              <w:keepLines/>
              <w:rPr>
                <w:rFonts w:ascii="Arial" w:hAnsi="Arial" w:cs="Arial"/>
              </w:rPr>
            </w:pPr>
            <w:r w:rsidRPr="00B76750">
              <w:rPr>
                <w:rFonts w:ascii="Arial" w:hAnsi="Arial" w:cs="Arial"/>
                <w:lang w:val="en-US"/>
              </w:rPr>
              <w:t>Not specified</w:t>
            </w:r>
          </w:p>
        </w:tc>
      </w:tr>
      <w:tr w:rsidR="00446946" w:rsidRPr="00B81AA8" w14:paraId="52E5106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2030E7" w14:textId="77777777" w:rsidR="00446946" w:rsidRPr="00B81AA8" w:rsidRDefault="00446946"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800D47F" w14:textId="77777777" w:rsidR="00446946" w:rsidRPr="00B76750" w:rsidRDefault="00446946" w:rsidP="00C2308C">
            <w:pPr>
              <w:pStyle w:val="TableText0"/>
              <w:keepNext/>
              <w:keepLines/>
              <w:rPr>
                <w:rFonts w:ascii="Arial" w:hAnsi="Arial" w:cs="Arial"/>
              </w:rPr>
            </w:pPr>
            <w:r w:rsidRPr="00B76750">
              <w:rPr>
                <w:rFonts w:ascii="Arial" w:hAnsi="Arial" w:cs="Arial"/>
                <w:lang w:val="en-US"/>
              </w:rPr>
              <w:t>Not specified</w:t>
            </w:r>
          </w:p>
        </w:tc>
      </w:tr>
    </w:tbl>
    <w:p w14:paraId="1B0F04B9" w14:textId="044291A3" w:rsidR="000A6D6D" w:rsidRPr="00000272" w:rsidRDefault="004D2C7F" w:rsidP="000A6D6D">
      <w:pPr>
        <w:pStyle w:val="Heading4"/>
      </w:pPr>
      <w:r>
        <w:t>LZV</w:t>
      </w:r>
    </w:p>
    <w:tbl>
      <w:tblPr>
        <w:tblW w:w="5344" w:type="pct"/>
        <w:tblLook w:val="0000" w:firstRow="0" w:lastRow="0" w:firstColumn="0" w:lastColumn="0" w:noHBand="0" w:noVBand="0"/>
      </w:tblPr>
      <w:tblGrid>
        <w:gridCol w:w="3104"/>
        <w:gridCol w:w="6511"/>
      </w:tblGrid>
      <w:tr w:rsidR="000A6D6D" w:rsidRPr="00C90616" w14:paraId="49493F4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A34F956" w14:textId="77777777" w:rsidR="000A6D6D" w:rsidRPr="00B81AA8" w:rsidRDefault="000A6D6D"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D4E20B3" w14:textId="306700FA" w:rsidR="000A6D6D" w:rsidRPr="00B76750" w:rsidRDefault="004D2C7F" w:rsidP="00C2308C">
            <w:pPr>
              <w:pStyle w:val="TableText0"/>
              <w:keepNext/>
              <w:keepLines/>
              <w:rPr>
                <w:rFonts w:ascii="Arial" w:hAnsi="Arial" w:cs="Arial"/>
              </w:rPr>
            </w:pPr>
            <w:proofErr w:type="spellStart"/>
            <w:r>
              <w:rPr>
                <w:rFonts w:ascii="Arial" w:hAnsi="Arial" w:cs="Arial"/>
              </w:rPr>
              <w:t>Luziver</w:t>
            </w:r>
            <w:proofErr w:type="spellEnd"/>
            <w:r w:rsidR="000A6D6D">
              <w:rPr>
                <w:rFonts w:ascii="Arial" w:hAnsi="Arial" w:cs="Arial"/>
              </w:rPr>
              <w:t xml:space="preserve"> </w:t>
            </w:r>
          </w:p>
        </w:tc>
      </w:tr>
      <w:tr w:rsidR="000A6D6D" w:rsidRPr="00712180" w14:paraId="76AE773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E69BB" w14:textId="77777777" w:rsidR="000A6D6D" w:rsidRPr="00B81AA8" w:rsidRDefault="000A6D6D"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5FAEEF8" w14:textId="77777777" w:rsidR="000A6D6D" w:rsidRPr="00B76750" w:rsidRDefault="000A6D6D" w:rsidP="00C2308C">
            <w:pPr>
              <w:pStyle w:val="TableText0"/>
              <w:keepNext/>
              <w:keepLines/>
              <w:rPr>
                <w:rFonts w:ascii="Arial" w:hAnsi="Arial" w:cs="Arial"/>
                <w:lang w:val="en-US"/>
              </w:rPr>
            </w:pPr>
            <w:r>
              <w:rPr>
                <w:rFonts w:ascii="Arial" w:hAnsi="Arial" w:cs="Arial"/>
                <w:lang w:val="en-US"/>
              </w:rPr>
              <w:t>SFTP:22</w:t>
            </w:r>
          </w:p>
        </w:tc>
      </w:tr>
      <w:tr w:rsidR="000A6D6D" w:rsidRPr="00712180" w14:paraId="341FCDB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E211C27" w14:textId="77777777" w:rsidR="000A6D6D" w:rsidRDefault="000A6D6D"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741D89C" w14:textId="77777777" w:rsidR="000A6D6D" w:rsidRPr="00B76750" w:rsidRDefault="000A6D6D" w:rsidP="00C2308C">
            <w:pPr>
              <w:pStyle w:val="TableText0"/>
              <w:keepNext/>
              <w:keepLines/>
              <w:rPr>
                <w:rFonts w:ascii="Arial" w:hAnsi="Arial" w:cs="Arial"/>
                <w:lang w:val="en-US"/>
              </w:rPr>
            </w:pPr>
            <w:r w:rsidRPr="00B76750">
              <w:rPr>
                <w:rFonts w:ascii="Arial" w:hAnsi="Arial" w:cs="Arial"/>
                <w:lang w:val="en-US"/>
              </w:rPr>
              <w:t>Internal</w:t>
            </w:r>
          </w:p>
        </w:tc>
      </w:tr>
      <w:tr w:rsidR="000A6D6D" w:rsidRPr="006D2395" w14:paraId="6DFD9D8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3238E77" w14:textId="77777777" w:rsidR="000A6D6D" w:rsidRDefault="000A6D6D"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1D52C8" w14:textId="77777777" w:rsidR="000A6D6D" w:rsidRPr="00B76750" w:rsidRDefault="000A6D6D" w:rsidP="00C2308C">
            <w:pPr>
              <w:pStyle w:val="TableText0"/>
              <w:keepNext/>
              <w:keepLines/>
              <w:rPr>
                <w:rFonts w:ascii="Arial" w:hAnsi="Arial" w:cs="Arial"/>
                <w:lang w:val="en-US"/>
              </w:rPr>
            </w:pPr>
            <w:r w:rsidRPr="00B76750">
              <w:rPr>
                <w:rFonts w:ascii="Arial" w:hAnsi="Arial" w:cs="Arial"/>
                <w:lang w:val="en-US"/>
              </w:rPr>
              <w:t>Outbound</w:t>
            </w:r>
          </w:p>
        </w:tc>
      </w:tr>
      <w:tr w:rsidR="000A6D6D" w:rsidRPr="00A540D4" w14:paraId="3D3DE4E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91C400" w14:textId="77777777" w:rsidR="000A6D6D" w:rsidRDefault="000A6D6D"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418FA0F" w14:textId="77777777" w:rsidR="000A6D6D" w:rsidRPr="00B76750" w:rsidRDefault="000A6D6D" w:rsidP="00C2308C">
            <w:pPr>
              <w:pStyle w:val="TableText0"/>
              <w:keepNext/>
              <w:keepLines/>
              <w:rPr>
                <w:rFonts w:ascii="Arial" w:hAnsi="Arial" w:cs="Arial"/>
                <w:lang w:val="en-US"/>
              </w:rPr>
            </w:pPr>
            <w:r>
              <w:rPr>
                <w:rFonts w:ascii="Arial" w:hAnsi="Arial" w:cs="Arial"/>
                <w:lang w:val="en-US"/>
              </w:rPr>
              <w:t xml:space="preserve">No, Outbound via SI </w:t>
            </w:r>
          </w:p>
        </w:tc>
      </w:tr>
      <w:tr w:rsidR="000A6D6D" w:rsidRPr="00B931BB" w14:paraId="35DC02D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A83F28D" w14:textId="77777777" w:rsidR="000A6D6D" w:rsidRDefault="000A6D6D"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FCC346" w14:textId="77777777" w:rsidR="000A6D6D" w:rsidRPr="00B76750" w:rsidRDefault="000A6D6D"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(Private/</w:t>
            </w:r>
            <w:proofErr w:type="spellStart"/>
            <w:r>
              <w:rPr>
                <w:rFonts w:ascii="Arial" w:hAnsi="Arial" w:cs="Arial"/>
                <w:lang w:val="en-US"/>
              </w:rPr>
              <w:t>Publickey</w:t>
            </w:r>
            <w:proofErr w:type="spellEnd"/>
            <w:r>
              <w:rPr>
                <w:rFonts w:ascii="Arial" w:hAnsi="Arial" w:cs="Arial"/>
                <w:lang w:val="en-US"/>
              </w:rPr>
              <w:t>)</w:t>
            </w:r>
          </w:p>
        </w:tc>
      </w:tr>
      <w:tr w:rsidR="000A6D6D" w:rsidRPr="005220F1" w14:paraId="510BCDA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4A9C0" w14:textId="77777777" w:rsidR="000A6D6D" w:rsidRPr="00B81AA8" w:rsidRDefault="000A6D6D"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D10078" w14:textId="77777777" w:rsidR="000A6D6D" w:rsidRPr="00B76750" w:rsidRDefault="000A6D6D" w:rsidP="00C2308C">
            <w:pPr>
              <w:pStyle w:val="TableText0"/>
              <w:keepNext/>
              <w:keepLines/>
              <w:rPr>
                <w:rFonts w:ascii="Arial" w:hAnsi="Arial" w:cs="Arial"/>
                <w:lang w:val="en-US"/>
              </w:rPr>
            </w:pPr>
            <w:r w:rsidRPr="00B76750">
              <w:rPr>
                <w:rFonts w:ascii="Arial" w:hAnsi="Arial" w:cs="Arial"/>
                <w:lang w:val="en-US"/>
              </w:rPr>
              <w:t>Not specified</w:t>
            </w:r>
          </w:p>
        </w:tc>
      </w:tr>
      <w:tr w:rsidR="000A6D6D" w:rsidRPr="00B81AA8" w14:paraId="71A389A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CE272" w14:textId="77777777" w:rsidR="000A6D6D" w:rsidRPr="00B81AA8" w:rsidRDefault="000A6D6D"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0E80F66" w14:textId="77777777" w:rsidR="000A6D6D" w:rsidRPr="00B76750" w:rsidRDefault="000A6D6D" w:rsidP="00C2308C">
            <w:pPr>
              <w:pStyle w:val="TableText0"/>
              <w:keepNext/>
              <w:keepLines/>
              <w:rPr>
                <w:rFonts w:ascii="Arial" w:hAnsi="Arial" w:cs="Arial"/>
              </w:rPr>
            </w:pPr>
            <w:r w:rsidRPr="00B76750">
              <w:rPr>
                <w:rFonts w:ascii="Arial" w:hAnsi="Arial" w:cs="Arial"/>
                <w:lang w:val="en-US"/>
              </w:rPr>
              <w:t>Not specified</w:t>
            </w:r>
          </w:p>
        </w:tc>
      </w:tr>
      <w:tr w:rsidR="000A6D6D" w:rsidRPr="00B81AA8" w14:paraId="09A4DFE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E5B8F2" w14:textId="77777777" w:rsidR="000A6D6D" w:rsidRPr="00B81AA8" w:rsidRDefault="000A6D6D"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CF4E292" w14:textId="77777777" w:rsidR="000A6D6D" w:rsidRPr="00B76750" w:rsidRDefault="000A6D6D" w:rsidP="00C2308C">
            <w:pPr>
              <w:pStyle w:val="TableText0"/>
              <w:keepNext/>
              <w:keepLines/>
              <w:rPr>
                <w:rFonts w:ascii="Arial" w:hAnsi="Arial" w:cs="Arial"/>
              </w:rPr>
            </w:pPr>
            <w:r w:rsidRPr="00B76750">
              <w:rPr>
                <w:rFonts w:ascii="Arial" w:hAnsi="Arial" w:cs="Arial"/>
                <w:lang w:val="en-US"/>
              </w:rPr>
              <w:t>Not specified</w:t>
            </w:r>
          </w:p>
        </w:tc>
      </w:tr>
      <w:tr w:rsidR="000A6D6D" w:rsidRPr="00B81AA8" w14:paraId="0F870D9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52E1A8D" w14:textId="77777777" w:rsidR="000A6D6D" w:rsidRPr="00B81AA8" w:rsidRDefault="000A6D6D"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4BD5C34" w14:textId="77777777" w:rsidR="000A6D6D" w:rsidRPr="00B76750" w:rsidRDefault="000A6D6D" w:rsidP="00C2308C">
            <w:pPr>
              <w:pStyle w:val="TableText0"/>
              <w:keepNext/>
              <w:keepLines/>
              <w:rPr>
                <w:rFonts w:ascii="Arial" w:hAnsi="Arial" w:cs="Arial"/>
              </w:rPr>
            </w:pPr>
            <w:r w:rsidRPr="00B76750">
              <w:rPr>
                <w:rFonts w:ascii="Arial" w:hAnsi="Arial" w:cs="Arial"/>
                <w:lang w:val="en-US"/>
              </w:rPr>
              <w:t>Not specified</w:t>
            </w:r>
          </w:p>
        </w:tc>
      </w:tr>
    </w:tbl>
    <w:p w14:paraId="68C2160A" w14:textId="77777777" w:rsidR="00CD3CCF" w:rsidRDefault="00CD3CCF" w:rsidP="00CD3CCF">
      <w:pPr>
        <w:pStyle w:val="BodyText"/>
      </w:pPr>
    </w:p>
    <w:p w14:paraId="11F97056" w14:textId="78D47AD6" w:rsidR="00B53997" w:rsidRDefault="002C1771" w:rsidP="00E578BA">
      <w:pPr>
        <w:pStyle w:val="Heading4"/>
      </w:pPr>
      <w:proofErr w:type="spellStart"/>
      <w:r>
        <w:lastRenderedPageBreak/>
        <w:t>KPN</w:t>
      </w:r>
      <w:r w:rsidR="00FA5D0A">
        <w:t>M</w:t>
      </w:r>
      <w:r>
        <w:t>ail</w:t>
      </w:r>
      <w:proofErr w:type="spellEnd"/>
    </w:p>
    <w:tbl>
      <w:tblPr>
        <w:tblW w:w="5344" w:type="pct"/>
        <w:tblLook w:val="0000" w:firstRow="0" w:lastRow="0" w:firstColumn="0" w:lastColumn="0" w:noHBand="0" w:noVBand="0"/>
      </w:tblPr>
      <w:tblGrid>
        <w:gridCol w:w="3104"/>
        <w:gridCol w:w="6511"/>
      </w:tblGrid>
      <w:tr w:rsidR="00E578BA" w:rsidRPr="00C90616" w14:paraId="48C1724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575269" w14:textId="77777777" w:rsidR="00E578BA" w:rsidRPr="00B81AA8" w:rsidRDefault="00E578BA"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6013E58" w14:textId="623941C9" w:rsidR="00E578BA" w:rsidRPr="00B76750" w:rsidRDefault="00145DE0" w:rsidP="00C2308C">
            <w:pPr>
              <w:pStyle w:val="TableText0"/>
              <w:keepNext/>
              <w:keepLines/>
              <w:rPr>
                <w:rFonts w:ascii="Arial" w:hAnsi="Arial" w:cs="Arial"/>
              </w:rPr>
            </w:pPr>
            <w:r>
              <w:rPr>
                <w:rFonts w:ascii="Arial" w:hAnsi="Arial" w:cs="Arial"/>
              </w:rPr>
              <w:t>KPN Mail Relay</w:t>
            </w:r>
          </w:p>
        </w:tc>
      </w:tr>
      <w:tr w:rsidR="00E578BA" w:rsidRPr="00712180" w14:paraId="227852C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04A3CD3" w14:textId="77777777" w:rsidR="00E578BA" w:rsidRPr="00B81AA8" w:rsidRDefault="00E578BA"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B0C507A" w14:textId="1B3AA6E4" w:rsidR="00E578BA" w:rsidRPr="00B76750" w:rsidRDefault="00E578BA" w:rsidP="00C2308C">
            <w:pPr>
              <w:pStyle w:val="TableText0"/>
              <w:keepNext/>
              <w:keepLines/>
              <w:rPr>
                <w:rFonts w:ascii="Arial" w:hAnsi="Arial" w:cs="Arial"/>
                <w:lang w:val="en-US"/>
              </w:rPr>
            </w:pPr>
            <w:r>
              <w:rPr>
                <w:rFonts w:ascii="Arial" w:hAnsi="Arial" w:cs="Arial"/>
                <w:lang w:val="en-US"/>
              </w:rPr>
              <w:t>S</w:t>
            </w:r>
            <w:r w:rsidR="00145DE0">
              <w:rPr>
                <w:rFonts w:ascii="Arial" w:hAnsi="Arial" w:cs="Arial"/>
                <w:lang w:val="en-US"/>
              </w:rPr>
              <w:t>M</w:t>
            </w:r>
            <w:r>
              <w:rPr>
                <w:rFonts w:ascii="Arial" w:hAnsi="Arial" w:cs="Arial"/>
                <w:lang w:val="en-US"/>
              </w:rPr>
              <w:t>TP:2</w:t>
            </w:r>
            <w:r w:rsidR="00145DE0">
              <w:rPr>
                <w:rFonts w:ascii="Arial" w:hAnsi="Arial" w:cs="Arial"/>
                <w:lang w:val="en-US"/>
              </w:rPr>
              <w:t>5</w:t>
            </w:r>
          </w:p>
        </w:tc>
      </w:tr>
      <w:tr w:rsidR="00E578BA" w:rsidRPr="00712180" w14:paraId="24BA5A8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0B8875" w14:textId="77777777" w:rsidR="00E578BA" w:rsidRDefault="00E578BA"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E7EE23F" w14:textId="5029340F" w:rsidR="00E578BA" w:rsidRPr="00B76750" w:rsidRDefault="00A3360A" w:rsidP="00C2308C">
            <w:pPr>
              <w:pStyle w:val="TableText0"/>
              <w:keepNext/>
              <w:keepLines/>
              <w:rPr>
                <w:rFonts w:ascii="Arial" w:hAnsi="Arial" w:cs="Arial"/>
                <w:lang w:val="en-US"/>
              </w:rPr>
            </w:pPr>
            <w:r>
              <w:rPr>
                <w:rFonts w:ascii="Arial" w:hAnsi="Arial" w:cs="Arial"/>
                <w:lang w:val="en-US"/>
              </w:rPr>
              <w:t>Ext</w:t>
            </w:r>
            <w:r w:rsidR="00E578BA" w:rsidRPr="00B76750">
              <w:rPr>
                <w:rFonts w:ascii="Arial" w:hAnsi="Arial" w:cs="Arial"/>
                <w:lang w:val="en-US"/>
              </w:rPr>
              <w:t>ernal</w:t>
            </w:r>
          </w:p>
        </w:tc>
      </w:tr>
      <w:tr w:rsidR="00E578BA" w:rsidRPr="006D2395" w14:paraId="2945E7A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C3016D5" w14:textId="77777777" w:rsidR="00E578BA" w:rsidRDefault="00E578BA"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BE8B3C8" w14:textId="77777777" w:rsidR="00E578BA" w:rsidRPr="00B76750" w:rsidRDefault="00E578BA" w:rsidP="00C2308C">
            <w:pPr>
              <w:pStyle w:val="TableText0"/>
              <w:keepNext/>
              <w:keepLines/>
              <w:rPr>
                <w:rFonts w:ascii="Arial" w:hAnsi="Arial" w:cs="Arial"/>
                <w:lang w:val="en-US"/>
              </w:rPr>
            </w:pPr>
            <w:r w:rsidRPr="00B76750">
              <w:rPr>
                <w:rFonts w:ascii="Arial" w:hAnsi="Arial" w:cs="Arial"/>
                <w:lang w:val="en-US"/>
              </w:rPr>
              <w:t>Outbound</w:t>
            </w:r>
          </w:p>
        </w:tc>
      </w:tr>
      <w:tr w:rsidR="00E578BA" w:rsidRPr="00A540D4" w14:paraId="5D79E98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9D4F65D" w14:textId="77777777" w:rsidR="00E578BA" w:rsidRDefault="00E578BA"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9FC41EC" w14:textId="34A09803" w:rsidR="00E578BA" w:rsidRPr="00B76750" w:rsidRDefault="00A3360A" w:rsidP="00C2308C">
            <w:pPr>
              <w:pStyle w:val="TableText0"/>
              <w:keepNext/>
              <w:keepLines/>
              <w:rPr>
                <w:rFonts w:ascii="Arial" w:hAnsi="Arial" w:cs="Arial"/>
                <w:lang w:val="en-US"/>
              </w:rPr>
            </w:pPr>
            <w:r>
              <w:rPr>
                <w:rFonts w:ascii="Arial" w:hAnsi="Arial" w:cs="Arial"/>
                <w:lang w:val="en-US"/>
              </w:rPr>
              <w:t>Yes</w:t>
            </w:r>
            <w:r w:rsidR="00E578BA">
              <w:rPr>
                <w:rFonts w:ascii="Arial" w:hAnsi="Arial" w:cs="Arial"/>
                <w:lang w:val="en-US"/>
              </w:rPr>
              <w:t xml:space="preserve"> </w:t>
            </w:r>
          </w:p>
        </w:tc>
      </w:tr>
      <w:tr w:rsidR="00E578BA" w:rsidRPr="00B931BB" w14:paraId="7A885D2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01B8F1" w14:textId="77777777" w:rsidR="00E578BA" w:rsidRDefault="00E578BA"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20AC8C" w14:textId="287FAF35" w:rsidR="00E578BA" w:rsidRPr="00B76750" w:rsidRDefault="00E578BA"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E578BA" w:rsidRPr="005220F1" w14:paraId="44E7A8C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C69DF3B" w14:textId="77777777" w:rsidR="00E578BA" w:rsidRPr="00B81AA8" w:rsidRDefault="00E578BA"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4A5BA44" w14:textId="77777777" w:rsidR="00E578BA" w:rsidRPr="00B76750" w:rsidRDefault="00E578BA" w:rsidP="00C2308C">
            <w:pPr>
              <w:pStyle w:val="TableText0"/>
              <w:keepNext/>
              <w:keepLines/>
              <w:rPr>
                <w:rFonts w:ascii="Arial" w:hAnsi="Arial" w:cs="Arial"/>
                <w:lang w:val="en-US"/>
              </w:rPr>
            </w:pPr>
            <w:r w:rsidRPr="00B76750">
              <w:rPr>
                <w:rFonts w:ascii="Arial" w:hAnsi="Arial" w:cs="Arial"/>
                <w:lang w:val="en-US"/>
              </w:rPr>
              <w:t>Not specified</w:t>
            </w:r>
          </w:p>
        </w:tc>
      </w:tr>
      <w:tr w:rsidR="00E578BA" w:rsidRPr="00B81AA8" w14:paraId="4527F35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641DD17" w14:textId="77777777" w:rsidR="00E578BA" w:rsidRPr="00B81AA8" w:rsidRDefault="00E578BA"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7CB8131" w14:textId="77777777" w:rsidR="00E578BA" w:rsidRPr="00B76750" w:rsidRDefault="00E578BA" w:rsidP="00C2308C">
            <w:pPr>
              <w:pStyle w:val="TableText0"/>
              <w:keepNext/>
              <w:keepLines/>
              <w:rPr>
                <w:rFonts w:ascii="Arial" w:hAnsi="Arial" w:cs="Arial"/>
              </w:rPr>
            </w:pPr>
            <w:r w:rsidRPr="00B76750">
              <w:rPr>
                <w:rFonts w:ascii="Arial" w:hAnsi="Arial" w:cs="Arial"/>
                <w:lang w:val="en-US"/>
              </w:rPr>
              <w:t>Not specified</w:t>
            </w:r>
          </w:p>
        </w:tc>
      </w:tr>
      <w:tr w:rsidR="00E578BA" w:rsidRPr="00B81AA8" w14:paraId="0C0F9B0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8B02A54" w14:textId="77777777" w:rsidR="00E578BA" w:rsidRPr="00B81AA8" w:rsidRDefault="00E578BA"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548F71" w14:textId="77777777" w:rsidR="00E578BA" w:rsidRPr="00B76750" w:rsidRDefault="00E578BA" w:rsidP="00C2308C">
            <w:pPr>
              <w:pStyle w:val="TableText0"/>
              <w:keepNext/>
              <w:keepLines/>
              <w:rPr>
                <w:rFonts w:ascii="Arial" w:hAnsi="Arial" w:cs="Arial"/>
              </w:rPr>
            </w:pPr>
            <w:r w:rsidRPr="00B76750">
              <w:rPr>
                <w:rFonts w:ascii="Arial" w:hAnsi="Arial" w:cs="Arial"/>
                <w:lang w:val="en-US"/>
              </w:rPr>
              <w:t>Not specified</w:t>
            </w:r>
          </w:p>
        </w:tc>
      </w:tr>
      <w:tr w:rsidR="00E578BA" w:rsidRPr="00B81AA8" w14:paraId="42547E0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DBA0446" w14:textId="77777777" w:rsidR="00E578BA" w:rsidRPr="00B81AA8" w:rsidRDefault="00E578BA"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442D0E3" w14:textId="77777777" w:rsidR="00E578BA" w:rsidRPr="00B76750" w:rsidRDefault="00E578BA" w:rsidP="00C2308C">
            <w:pPr>
              <w:pStyle w:val="TableText0"/>
              <w:keepNext/>
              <w:keepLines/>
              <w:rPr>
                <w:rFonts w:ascii="Arial" w:hAnsi="Arial" w:cs="Arial"/>
              </w:rPr>
            </w:pPr>
            <w:r w:rsidRPr="00B76750">
              <w:rPr>
                <w:rFonts w:ascii="Arial" w:hAnsi="Arial" w:cs="Arial"/>
                <w:lang w:val="en-US"/>
              </w:rPr>
              <w:t>Not specified</w:t>
            </w:r>
          </w:p>
        </w:tc>
      </w:tr>
    </w:tbl>
    <w:p w14:paraId="331AA29D" w14:textId="3BF43BE6" w:rsidR="00DE68BF" w:rsidRPr="00000272" w:rsidRDefault="007254C0" w:rsidP="00B53997">
      <w:pPr>
        <w:pStyle w:val="Heading4"/>
      </w:pPr>
      <w:r>
        <w:t>ODS</w:t>
      </w:r>
    </w:p>
    <w:tbl>
      <w:tblPr>
        <w:tblW w:w="5344" w:type="pct"/>
        <w:tblLook w:val="0000" w:firstRow="0" w:lastRow="0" w:firstColumn="0" w:lastColumn="0" w:noHBand="0" w:noVBand="0"/>
      </w:tblPr>
      <w:tblGrid>
        <w:gridCol w:w="3104"/>
        <w:gridCol w:w="6511"/>
      </w:tblGrid>
      <w:tr w:rsidR="00DE68BF" w:rsidRPr="00C90616" w14:paraId="2601ADC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D2599" w14:textId="77777777" w:rsidR="00DE68BF" w:rsidRPr="00B81AA8" w:rsidRDefault="00DE68BF"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1F819C8" w14:textId="7A67A465" w:rsidR="00DE68BF" w:rsidRPr="00B76750" w:rsidRDefault="00F074E1" w:rsidP="00C2308C">
            <w:pPr>
              <w:pStyle w:val="TableText0"/>
              <w:keepNext/>
              <w:keepLines/>
              <w:rPr>
                <w:rFonts w:ascii="Arial" w:hAnsi="Arial" w:cs="Arial"/>
              </w:rPr>
            </w:pPr>
            <w:r>
              <w:rPr>
                <w:rFonts w:ascii="Arial" w:hAnsi="Arial" w:cs="Arial"/>
              </w:rPr>
              <w:t xml:space="preserve">Operational </w:t>
            </w:r>
            <w:proofErr w:type="spellStart"/>
            <w:r>
              <w:rPr>
                <w:rFonts w:ascii="Arial" w:hAnsi="Arial" w:cs="Arial"/>
              </w:rPr>
              <w:t>Data</w:t>
            </w:r>
            <w:r w:rsidR="00FA732B">
              <w:rPr>
                <w:rFonts w:ascii="Arial" w:hAnsi="Arial" w:cs="Arial"/>
              </w:rPr>
              <w:t>Store</w:t>
            </w:r>
            <w:proofErr w:type="spellEnd"/>
          </w:p>
        </w:tc>
      </w:tr>
      <w:tr w:rsidR="00DE68BF" w:rsidRPr="00712180" w14:paraId="6AA8353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756865" w14:textId="77777777" w:rsidR="00DE68BF" w:rsidRPr="00B81AA8" w:rsidRDefault="00DE68BF"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832A9C9" w14:textId="1C8A274C" w:rsidR="00DE68BF" w:rsidRPr="00B76750" w:rsidRDefault="00DE68BF" w:rsidP="00C2308C">
            <w:pPr>
              <w:pStyle w:val="TableText0"/>
              <w:keepNext/>
              <w:keepLines/>
              <w:rPr>
                <w:rFonts w:ascii="Arial" w:hAnsi="Arial" w:cs="Arial"/>
                <w:lang w:val="en-US"/>
              </w:rPr>
            </w:pPr>
            <w:r>
              <w:rPr>
                <w:rFonts w:ascii="Arial" w:hAnsi="Arial" w:cs="Arial"/>
                <w:lang w:val="en-US"/>
              </w:rPr>
              <w:t>S</w:t>
            </w:r>
            <w:r w:rsidR="00FA732B">
              <w:rPr>
                <w:rFonts w:ascii="Arial" w:hAnsi="Arial" w:cs="Arial"/>
                <w:lang w:val="en-US"/>
              </w:rPr>
              <w:t>OAP/HT</w:t>
            </w:r>
            <w:r>
              <w:rPr>
                <w:rFonts w:ascii="Arial" w:hAnsi="Arial" w:cs="Arial"/>
                <w:lang w:val="en-US"/>
              </w:rPr>
              <w:t>TP:</w:t>
            </w:r>
            <w:r w:rsidR="00FA732B">
              <w:rPr>
                <w:rFonts w:ascii="Arial" w:hAnsi="Arial" w:cs="Arial"/>
                <w:lang w:val="en-US"/>
              </w:rPr>
              <w:t>80, FTP:21</w:t>
            </w:r>
          </w:p>
        </w:tc>
      </w:tr>
      <w:tr w:rsidR="00DE68BF" w:rsidRPr="00712180" w14:paraId="258D230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20F98B0" w14:textId="77777777" w:rsidR="00DE68BF" w:rsidRDefault="00DE68BF"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B6179DF" w14:textId="461A2513" w:rsidR="00DE68BF" w:rsidRPr="00B76750" w:rsidRDefault="002C0534" w:rsidP="00C2308C">
            <w:pPr>
              <w:pStyle w:val="TableText0"/>
              <w:keepNext/>
              <w:keepLines/>
              <w:rPr>
                <w:rFonts w:ascii="Arial" w:hAnsi="Arial" w:cs="Arial"/>
                <w:lang w:val="en-US"/>
              </w:rPr>
            </w:pPr>
            <w:r>
              <w:rPr>
                <w:rFonts w:ascii="Arial" w:hAnsi="Arial" w:cs="Arial"/>
                <w:lang w:val="en-US"/>
              </w:rPr>
              <w:t>In</w:t>
            </w:r>
            <w:r w:rsidR="00DE68BF">
              <w:rPr>
                <w:rFonts w:ascii="Arial" w:hAnsi="Arial" w:cs="Arial"/>
                <w:lang w:val="en-US"/>
              </w:rPr>
              <w:t>t</w:t>
            </w:r>
            <w:r w:rsidR="00DE68BF" w:rsidRPr="00B76750">
              <w:rPr>
                <w:rFonts w:ascii="Arial" w:hAnsi="Arial" w:cs="Arial"/>
                <w:lang w:val="en-US"/>
              </w:rPr>
              <w:t>ernal</w:t>
            </w:r>
          </w:p>
        </w:tc>
      </w:tr>
      <w:tr w:rsidR="00DE68BF" w:rsidRPr="006D2395" w14:paraId="5FE41F0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847950" w14:textId="77777777" w:rsidR="00DE68BF" w:rsidRDefault="00DE68BF"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F2EC263" w14:textId="0FDA5F56" w:rsidR="00DE68BF" w:rsidRPr="00B76750" w:rsidRDefault="00DE68BF" w:rsidP="00C2308C">
            <w:pPr>
              <w:pStyle w:val="TableText0"/>
              <w:keepNext/>
              <w:keepLines/>
              <w:rPr>
                <w:rFonts w:ascii="Arial" w:hAnsi="Arial" w:cs="Arial"/>
                <w:lang w:val="en-US"/>
              </w:rPr>
            </w:pPr>
            <w:r w:rsidRPr="00B76750">
              <w:rPr>
                <w:rFonts w:ascii="Arial" w:hAnsi="Arial" w:cs="Arial"/>
                <w:lang w:val="en-US"/>
              </w:rPr>
              <w:t>Outbound</w:t>
            </w:r>
            <w:r w:rsidR="002A0064">
              <w:rPr>
                <w:rFonts w:ascii="Arial" w:hAnsi="Arial" w:cs="Arial"/>
                <w:lang w:val="en-US"/>
              </w:rPr>
              <w:t>, Inbound</w:t>
            </w:r>
          </w:p>
        </w:tc>
      </w:tr>
      <w:tr w:rsidR="00DE68BF" w:rsidRPr="00A540D4" w14:paraId="3827DF6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D86A821" w14:textId="77777777" w:rsidR="00DE68BF" w:rsidRDefault="00DE68BF"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1ECE55C" w14:textId="77777777" w:rsidR="00DE68BF" w:rsidRPr="00B76750" w:rsidRDefault="00DE68BF" w:rsidP="00C2308C">
            <w:pPr>
              <w:pStyle w:val="TableText0"/>
              <w:keepNext/>
              <w:keepLines/>
              <w:rPr>
                <w:rFonts w:ascii="Arial" w:hAnsi="Arial" w:cs="Arial"/>
                <w:lang w:val="en-US"/>
              </w:rPr>
            </w:pPr>
            <w:r>
              <w:rPr>
                <w:rFonts w:ascii="Arial" w:hAnsi="Arial" w:cs="Arial"/>
                <w:lang w:val="en-US"/>
              </w:rPr>
              <w:t xml:space="preserve">Yes </w:t>
            </w:r>
          </w:p>
        </w:tc>
      </w:tr>
      <w:tr w:rsidR="00DE68BF" w:rsidRPr="00B931BB" w14:paraId="0F6C674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32CBD" w14:textId="77777777" w:rsidR="00DE68BF" w:rsidRDefault="00DE68BF"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0C84E30" w14:textId="77777777" w:rsidR="00DE68BF" w:rsidRPr="00B76750" w:rsidRDefault="00DE68BF"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DE68BF" w:rsidRPr="005220F1" w14:paraId="58A8AA3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C2A81E" w14:textId="77777777" w:rsidR="00DE68BF" w:rsidRPr="00B81AA8" w:rsidRDefault="00DE68BF"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2B86FDF" w14:textId="77777777" w:rsidR="00DE68BF" w:rsidRPr="00B76750" w:rsidRDefault="00DE68BF" w:rsidP="00C2308C">
            <w:pPr>
              <w:pStyle w:val="TableText0"/>
              <w:keepNext/>
              <w:keepLines/>
              <w:rPr>
                <w:rFonts w:ascii="Arial" w:hAnsi="Arial" w:cs="Arial"/>
                <w:lang w:val="en-US"/>
              </w:rPr>
            </w:pPr>
            <w:r w:rsidRPr="00B76750">
              <w:rPr>
                <w:rFonts w:ascii="Arial" w:hAnsi="Arial" w:cs="Arial"/>
                <w:lang w:val="en-US"/>
              </w:rPr>
              <w:t>Not specified</w:t>
            </w:r>
          </w:p>
        </w:tc>
      </w:tr>
      <w:tr w:rsidR="00DE68BF" w:rsidRPr="00B81AA8" w14:paraId="50D1448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6982E" w14:textId="77777777" w:rsidR="00DE68BF" w:rsidRPr="00B81AA8" w:rsidRDefault="00DE68BF"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1591041" w14:textId="77777777" w:rsidR="00DE68BF" w:rsidRPr="00B76750" w:rsidRDefault="00DE68BF" w:rsidP="00C2308C">
            <w:pPr>
              <w:pStyle w:val="TableText0"/>
              <w:keepNext/>
              <w:keepLines/>
              <w:rPr>
                <w:rFonts w:ascii="Arial" w:hAnsi="Arial" w:cs="Arial"/>
              </w:rPr>
            </w:pPr>
            <w:r w:rsidRPr="00B76750">
              <w:rPr>
                <w:rFonts w:ascii="Arial" w:hAnsi="Arial" w:cs="Arial"/>
                <w:lang w:val="en-US"/>
              </w:rPr>
              <w:t>Not specified</w:t>
            </w:r>
          </w:p>
        </w:tc>
      </w:tr>
      <w:tr w:rsidR="00DE68BF" w:rsidRPr="00B81AA8" w14:paraId="3880AE9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73F1B15" w14:textId="77777777" w:rsidR="00DE68BF" w:rsidRPr="00B81AA8" w:rsidRDefault="00DE68BF"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FEB55F" w14:textId="77777777" w:rsidR="00DE68BF" w:rsidRPr="00B76750" w:rsidRDefault="00DE68BF" w:rsidP="00C2308C">
            <w:pPr>
              <w:pStyle w:val="TableText0"/>
              <w:keepNext/>
              <w:keepLines/>
              <w:rPr>
                <w:rFonts w:ascii="Arial" w:hAnsi="Arial" w:cs="Arial"/>
              </w:rPr>
            </w:pPr>
            <w:r w:rsidRPr="00B76750">
              <w:rPr>
                <w:rFonts w:ascii="Arial" w:hAnsi="Arial" w:cs="Arial"/>
                <w:lang w:val="en-US"/>
              </w:rPr>
              <w:t>Not specified</w:t>
            </w:r>
          </w:p>
        </w:tc>
      </w:tr>
      <w:tr w:rsidR="00DE68BF" w:rsidRPr="00B81AA8" w14:paraId="4DF3520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BB6AFB9" w14:textId="77777777" w:rsidR="00DE68BF" w:rsidRPr="00B81AA8" w:rsidRDefault="00DE68BF"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A801004" w14:textId="77777777" w:rsidR="00DE68BF" w:rsidRPr="00B76750" w:rsidRDefault="00DE68BF" w:rsidP="00C2308C">
            <w:pPr>
              <w:pStyle w:val="TableText0"/>
              <w:keepNext/>
              <w:keepLines/>
              <w:rPr>
                <w:rFonts w:ascii="Arial" w:hAnsi="Arial" w:cs="Arial"/>
              </w:rPr>
            </w:pPr>
            <w:r w:rsidRPr="00B76750">
              <w:rPr>
                <w:rFonts w:ascii="Arial" w:hAnsi="Arial" w:cs="Arial"/>
                <w:lang w:val="en-US"/>
              </w:rPr>
              <w:t>Not specified</w:t>
            </w:r>
          </w:p>
        </w:tc>
      </w:tr>
    </w:tbl>
    <w:p w14:paraId="0055B19C" w14:textId="59DC5E38" w:rsidR="002A0064" w:rsidRPr="00000272" w:rsidRDefault="008C2EBB" w:rsidP="002A0064">
      <w:pPr>
        <w:pStyle w:val="Heading4"/>
      </w:pPr>
      <w:r>
        <w:t>PHO</w:t>
      </w:r>
    </w:p>
    <w:tbl>
      <w:tblPr>
        <w:tblW w:w="5344" w:type="pct"/>
        <w:tblLook w:val="0000" w:firstRow="0" w:lastRow="0" w:firstColumn="0" w:lastColumn="0" w:noHBand="0" w:noVBand="0"/>
      </w:tblPr>
      <w:tblGrid>
        <w:gridCol w:w="3104"/>
        <w:gridCol w:w="6511"/>
      </w:tblGrid>
      <w:tr w:rsidR="002A0064" w:rsidRPr="00C90616" w14:paraId="776DDD8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B5275" w14:textId="77777777" w:rsidR="002A0064" w:rsidRPr="00B81AA8" w:rsidRDefault="002A0064"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5E759D3" w14:textId="611834AA" w:rsidR="002A0064" w:rsidRPr="00B76750" w:rsidRDefault="008C2EBB" w:rsidP="00C2308C">
            <w:pPr>
              <w:pStyle w:val="TableText0"/>
              <w:keepNext/>
              <w:keepLines/>
              <w:rPr>
                <w:rFonts w:ascii="Arial" w:hAnsi="Arial" w:cs="Arial"/>
              </w:rPr>
            </w:pPr>
            <w:r>
              <w:rPr>
                <w:rFonts w:ascii="Arial" w:hAnsi="Arial" w:cs="Arial"/>
              </w:rPr>
              <w:t xml:space="preserve">Phoeniks, </w:t>
            </w:r>
            <w:proofErr w:type="spellStart"/>
            <w:r>
              <w:rPr>
                <w:rFonts w:ascii="Arial" w:hAnsi="Arial" w:cs="Arial"/>
              </w:rPr>
              <w:t>Handhaving</w:t>
            </w:r>
            <w:proofErr w:type="spellEnd"/>
            <w:r>
              <w:rPr>
                <w:rFonts w:ascii="Arial" w:hAnsi="Arial" w:cs="Arial"/>
              </w:rPr>
              <w:t xml:space="preserve"> (Fraud)</w:t>
            </w:r>
          </w:p>
        </w:tc>
      </w:tr>
      <w:tr w:rsidR="002A0064" w:rsidRPr="00712180" w14:paraId="7C81BA7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850C5" w14:textId="77777777" w:rsidR="002A0064" w:rsidRPr="00B81AA8" w:rsidRDefault="002A0064"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19F6F68" w14:textId="48B61138" w:rsidR="002A0064" w:rsidRPr="00B76750" w:rsidRDefault="002A0064" w:rsidP="00C2308C">
            <w:pPr>
              <w:pStyle w:val="TableText0"/>
              <w:keepNext/>
              <w:keepLines/>
              <w:rPr>
                <w:rFonts w:ascii="Arial" w:hAnsi="Arial" w:cs="Arial"/>
                <w:lang w:val="en-US"/>
              </w:rPr>
            </w:pPr>
            <w:r>
              <w:rPr>
                <w:rFonts w:ascii="Arial" w:hAnsi="Arial" w:cs="Arial"/>
                <w:lang w:val="en-US"/>
              </w:rPr>
              <w:t>S</w:t>
            </w:r>
            <w:r w:rsidR="008C2EBB">
              <w:rPr>
                <w:rFonts w:ascii="Arial" w:hAnsi="Arial" w:cs="Arial"/>
                <w:lang w:val="en-US"/>
              </w:rPr>
              <w:t>F</w:t>
            </w:r>
            <w:r>
              <w:rPr>
                <w:rFonts w:ascii="Arial" w:hAnsi="Arial" w:cs="Arial"/>
                <w:lang w:val="en-US"/>
              </w:rPr>
              <w:t>TP:2</w:t>
            </w:r>
            <w:r w:rsidR="008C2EBB">
              <w:rPr>
                <w:rFonts w:ascii="Arial" w:hAnsi="Arial" w:cs="Arial"/>
                <w:lang w:val="en-US"/>
              </w:rPr>
              <w:t>2</w:t>
            </w:r>
          </w:p>
        </w:tc>
      </w:tr>
      <w:tr w:rsidR="002A0064" w:rsidRPr="00712180" w14:paraId="1A53FA7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7DACD88" w14:textId="77777777" w:rsidR="002A0064" w:rsidRDefault="002A0064"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00BA8B5" w14:textId="77777777" w:rsidR="002A0064" w:rsidRPr="00B76750" w:rsidRDefault="002A0064"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2A0064" w:rsidRPr="006D2395" w14:paraId="3206404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2BCE22E" w14:textId="77777777" w:rsidR="002A0064" w:rsidRDefault="002A0064"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33DB99B" w14:textId="5C6AB42B" w:rsidR="002A0064" w:rsidRPr="00B76750" w:rsidRDefault="002A0064" w:rsidP="00C2308C">
            <w:pPr>
              <w:pStyle w:val="TableText0"/>
              <w:keepNext/>
              <w:keepLines/>
              <w:rPr>
                <w:rFonts w:ascii="Arial" w:hAnsi="Arial" w:cs="Arial"/>
                <w:lang w:val="en-US"/>
              </w:rPr>
            </w:pPr>
            <w:r w:rsidRPr="00B76750">
              <w:rPr>
                <w:rFonts w:ascii="Arial" w:hAnsi="Arial" w:cs="Arial"/>
                <w:lang w:val="en-US"/>
              </w:rPr>
              <w:t>Outbound</w:t>
            </w:r>
          </w:p>
        </w:tc>
      </w:tr>
      <w:tr w:rsidR="002A0064" w:rsidRPr="00A540D4" w14:paraId="4697616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4DDD7BD" w14:textId="77777777" w:rsidR="002A0064" w:rsidRDefault="002A0064"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DAA3A9D" w14:textId="004FB13D" w:rsidR="002A0064" w:rsidRPr="00B76750" w:rsidRDefault="00064D4B" w:rsidP="00C2308C">
            <w:pPr>
              <w:pStyle w:val="TableText0"/>
              <w:keepNext/>
              <w:keepLines/>
              <w:rPr>
                <w:rFonts w:ascii="Arial" w:hAnsi="Arial" w:cs="Arial"/>
                <w:lang w:val="en-US"/>
              </w:rPr>
            </w:pPr>
            <w:r>
              <w:rPr>
                <w:rFonts w:ascii="Arial" w:hAnsi="Arial" w:cs="Arial"/>
                <w:lang w:val="en-US"/>
              </w:rPr>
              <w:t>No via SI</w:t>
            </w:r>
          </w:p>
        </w:tc>
      </w:tr>
      <w:tr w:rsidR="002A0064" w:rsidRPr="00B931BB" w14:paraId="370C7AB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8810B2E" w14:textId="77777777" w:rsidR="002A0064" w:rsidRDefault="002A0064"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996BE39" w14:textId="685D07A4" w:rsidR="002A0064" w:rsidRPr="00B76750" w:rsidRDefault="002A0064"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sidR="00064D4B">
              <w:rPr>
                <w:rFonts w:ascii="Arial" w:hAnsi="Arial" w:cs="Arial"/>
                <w:lang w:val="en-US"/>
              </w:rPr>
              <w:t xml:space="preserve"> (Public/</w:t>
            </w:r>
            <w:proofErr w:type="spellStart"/>
            <w:r w:rsidR="00064D4B">
              <w:rPr>
                <w:rFonts w:ascii="Arial" w:hAnsi="Arial" w:cs="Arial"/>
                <w:lang w:val="en-US"/>
              </w:rPr>
              <w:t>Privatekey</w:t>
            </w:r>
            <w:proofErr w:type="spellEnd"/>
            <w:r w:rsidR="00064D4B">
              <w:rPr>
                <w:rFonts w:ascii="Arial" w:hAnsi="Arial" w:cs="Arial"/>
                <w:lang w:val="en-US"/>
              </w:rPr>
              <w:t>)</w:t>
            </w:r>
          </w:p>
        </w:tc>
      </w:tr>
      <w:tr w:rsidR="002A0064" w:rsidRPr="005220F1" w14:paraId="46705C3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4CD3298" w14:textId="77777777" w:rsidR="002A0064" w:rsidRPr="00B81AA8" w:rsidRDefault="002A0064"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1AE92D" w14:textId="77777777" w:rsidR="002A0064" w:rsidRPr="00B76750" w:rsidRDefault="002A0064" w:rsidP="00C2308C">
            <w:pPr>
              <w:pStyle w:val="TableText0"/>
              <w:keepNext/>
              <w:keepLines/>
              <w:rPr>
                <w:rFonts w:ascii="Arial" w:hAnsi="Arial" w:cs="Arial"/>
                <w:lang w:val="en-US"/>
              </w:rPr>
            </w:pPr>
            <w:r w:rsidRPr="00B76750">
              <w:rPr>
                <w:rFonts w:ascii="Arial" w:hAnsi="Arial" w:cs="Arial"/>
                <w:lang w:val="en-US"/>
              </w:rPr>
              <w:t>Not specified</w:t>
            </w:r>
          </w:p>
        </w:tc>
      </w:tr>
      <w:tr w:rsidR="002A0064" w:rsidRPr="00B81AA8" w14:paraId="586C0B5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8E36A4" w14:textId="77777777" w:rsidR="002A0064" w:rsidRPr="00B81AA8" w:rsidRDefault="002A0064"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DD3262A" w14:textId="77777777" w:rsidR="002A0064" w:rsidRPr="00B76750" w:rsidRDefault="002A0064" w:rsidP="00C2308C">
            <w:pPr>
              <w:pStyle w:val="TableText0"/>
              <w:keepNext/>
              <w:keepLines/>
              <w:rPr>
                <w:rFonts w:ascii="Arial" w:hAnsi="Arial" w:cs="Arial"/>
              </w:rPr>
            </w:pPr>
            <w:r w:rsidRPr="00B76750">
              <w:rPr>
                <w:rFonts w:ascii="Arial" w:hAnsi="Arial" w:cs="Arial"/>
                <w:lang w:val="en-US"/>
              </w:rPr>
              <w:t>Not specified</w:t>
            </w:r>
          </w:p>
        </w:tc>
      </w:tr>
      <w:tr w:rsidR="002A0064" w:rsidRPr="00B81AA8" w14:paraId="0AAB6EA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3FD2DED" w14:textId="77777777" w:rsidR="002A0064" w:rsidRPr="00B81AA8" w:rsidRDefault="002A0064"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D7C4F2" w14:textId="77777777" w:rsidR="002A0064" w:rsidRPr="00B76750" w:rsidRDefault="002A0064" w:rsidP="00C2308C">
            <w:pPr>
              <w:pStyle w:val="TableText0"/>
              <w:keepNext/>
              <w:keepLines/>
              <w:rPr>
                <w:rFonts w:ascii="Arial" w:hAnsi="Arial" w:cs="Arial"/>
              </w:rPr>
            </w:pPr>
            <w:r w:rsidRPr="00B76750">
              <w:rPr>
                <w:rFonts w:ascii="Arial" w:hAnsi="Arial" w:cs="Arial"/>
                <w:lang w:val="en-US"/>
              </w:rPr>
              <w:t>Not specified</w:t>
            </w:r>
          </w:p>
        </w:tc>
      </w:tr>
      <w:tr w:rsidR="002A0064" w:rsidRPr="00B81AA8" w14:paraId="4A888AB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DC1B8DD" w14:textId="77777777" w:rsidR="002A0064" w:rsidRPr="00B81AA8" w:rsidRDefault="002A0064"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BDDE435" w14:textId="77777777" w:rsidR="002A0064" w:rsidRPr="00B76750" w:rsidRDefault="002A0064" w:rsidP="00C2308C">
            <w:pPr>
              <w:pStyle w:val="TableText0"/>
              <w:keepNext/>
              <w:keepLines/>
              <w:rPr>
                <w:rFonts w:ascii="Arial" w:hAnsi="Arial" w:cs="Arial"/>
              </w:rPr>
            </w:pPr>
            <w:r w:rsidRPr="00B76750">
              <w:rPr>
                <w:rFonts w:ascii="Arial" w:hAnsi="Arial" w:cs="Arial"/>
                <w:lang w:val="en-US"/>
              </w:rPr>
              <w:t>Not specified</w:t>
            </w:r>
          </w:p>
        </w:tc>
      </w:tr>
    </w:tbl>
    <w:p w14:paraId="7030071B" w14:textId="77777777" w:rsidR="00C361BD" w:rsidRDefault="00C361BD" w:rsidP="00C361BD">
      <w:pPr>
        <w:pStyle w:val="BodyText"/>
      </w:pPr>
    </w:p>
    <w:p w14:paraId="39CEC7F7" w14:textId="7D8D7A63" w:rsidR="00B02CE0" w:rsidRPr="00000272" w:rsidRDefault="000E566A" w:rsidP="00B02CE0">
      <w:pPr>
        <w:pStyle w:val="Heading4"/>
      </w:pPr>
      <w:proofErr w:type="spellStart"/>
      <w:r>
        <w:lastRenderedPageBreak/>
        <w:t>ResaFasa</w:t>
      </w:r>
      <w:proofErr w:type="spellEnd"/>
    </w:p>
    <w:tbl>
      <w:tblPr>
        <w:tblW w:w="5344" w:type="pct"/>
        <w:tblLook w:val="0000" w:firstRow="0" w:lastRow="0" w:firstColumn="0" w:lastColumn="0" w:noHBand="0" w:noVBand="0"/>
      </w:tblPr>
      <w:tblGrid>
        <w:gridCol w:w="3104"/>
        <w:gridCol w:w="6511"/>
      </w:tblGrid>
      <w:tr w:rsidR="00B02CE0" w:rsidRPr="00ED4877" w14:paraId="3667E70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A2FC3" w14:textId="77777777" w:rsidR="00B02CE0" w:rsidRPr="00B81AA8" w:rsidRDefault="00B02CE0"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9672E4B" w14:textId="71921B5F" w:rsidR="00B02CE0" w:rsidRPr="00ED4877" w:rsidRDefault="00B96616" w:rsidP="00C2308C">
            <w:pPr>
              <w:pStyle w:val="TableText0"/>
              <w:keepNext/>
              <w:keepLines/>
              <w:rPr>
                <w:rFonts w:ascii="Arial" w:hAnsi="Arial" w:cs="Arial"/>
                <w:lang w:val="nl-NL"/>
              </w:rPr>
            </w:pPr>
            <w:r w:rsidRPr="00ED4877">
              <w:rPr>
                <w:rFonts w:ascii="Arial" w:hAnsi="Arial" w:cs="Arial"/>
                <w:lang w:val="nl-NL"/>
              </w:rPr>
              <w:t>ReSaFaSa</w:t>
            </w:r>
            <w:r w:rsidR="00ED4877" w:rsidRPr="00ED4877">
              <w:rPr>
                <w:rFonts w:ascii="Arial" w:hAnsi="Arial" w:cs="Arial"/>
                <w:lang w:val="nl-NL"/>
              </w:rPr>
              <w:t xml:space="preserve"> opdrachten AOWP, afkeuringen, o</w:t>
            </w:r>
            <w:r w:rsidR="00ED4877">
              <w:rPr>
                <w:rFonts w:ascii="Arial" w:hAnsi="Arial" w:cs="Arial"/>
                <w:lang w:val="nl-NL"/>
              </w:rPr>
              <w:t>phalen boekhoudingen</w:t>
            </w:r>
          </w:p>
        </w:tc>
      </w:tr>
      <w:tr w:rsidR="00B02CE0" w:rsidRPr="00712180" w14:paraId="04B3D33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629EB" w14:textId="77777777" w:rsidR="00B02CE0" w:rsidRPr="00B81AA8" w:rsidRDefault="00B02CE0"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C52EF51" w14:textId="68556913" w:rsidR="00B02CE0" w:rsidRPr="00B76750" w:rsidRDefault="00B02CE0" w:rsidP="00C2308C">
            <w:pPr>
              <w:pStyle w:val="TableText0"/>
              <w:keepNext/>
              <w:keepLines/>
              <w:rPr>
                <w:rFonts w:ascii="Arial" w:hAnsi="Arial" w:cs="Arial"/>
                <w:lang w:val="en-US"/>
              </w:rPr>
            </w:pPr>
            <w:r>
              <w:rPr>
                <w:rFonts w:ascii="Arial" w:hAnsi="Arial" w:cs="Arial"/>
                <w:lang w:val="en-US"/>
              </w:rPr>
              <w:t>SOAP/HTTP:80, FTP:21</w:t>
            </w:r>
            <w:r w:rsidR="00A06F8F">
              <w:rPr>
                <w:rFonts w:ascii="Arial" w:hAnsi="Arial" w:cs="Arial"/>
                <w:lang w:val="en-US"/>
              </w:rPr>
              <w:t>, SFTP:</w:t>
            </w:r>
            <w:r w:rsidR="00CE4B77">
              <w:rPr>
                <w:rFonts w:ascii="Arial" w:hAnsi="Arial" w:cs="Arial"/>
                <w:lang w:val="en-US"/>
              </w:rPr>
              <w:t>22</w:t>
            </w:r>
          </w:p>
        </w:tc>
      </w:tr>
      <w:tr w:rsidR="00B02CE0" w:rsidRPr="00712180" w14:paraId="4111A4D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9AD56" w14:textId="77777777" w:rsidR="00B02CE0" w:rsidRDefault="00B02CE0"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B3B6800" w14:textId="77777777" w:rsidR="00B02CE0" w:rsidRPr="00B76750" w:rsidRDefault="00B02CE0"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B02CE0" w:rsidRPr="006D2395" w14:paraId="1C87E15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CED989B" w14:textId="77777777" w:rsidR="00B02CE0" w:rsidRDefault="00B02CE0"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2045D9C" w14:textId="77777777" w:rsidR="00B02CE0" w:rsidRPr="00B76750" w:rsidRDefault="00B02CE0" w:rsidP="00C2308C">
            <w:pPr>
              <w:pStyle w:val="TableText0"/>
              <w:keepNext/>
              <w:keepLines/>
              <w:rPr>
                <w:rFonts w:ascii="Arial" w:hAnsi="Arial" w:cs="Arial"/>
                <w:lang w:val="en-US"/>
              </w:rPr>
            </w:pPr>
            <w:r w:rsidRPr="00B76750">
              <w:rPr>
                <w:rFonts w:ascii="Arial" w:hAnsi="Arial" w:cs="Arial"/>
                <w:lang w:val="en-US"/>
              </w:rPr>
              <w:t>Outbound</w:t>
            </w:r>
            <w:r>
              <w:rPr>
                <w:rFonts w:ascii="Arial" w:hAnsi="Arial" w:cs="Arial"/>
                <w:lang w:val="en-US"/>
              </w:rPr>
              <w:t>, Inbound</w:t>
            </w:r>
          </w:p>
        </w:tc>
      </w:tr>
      <w:tr w:rsidR="00B02CE0" w:rsidRPr="00A540D4" w14:paraId="509DC8B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CC53C" w14:textId="77777777" w:rsidR="00B02CE0" w:rsidRDefault="00B02CE0"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7876796" w14:textId="213A2327" w:rsidR="00B02CE0" w:rsidRPr="00B76750" w:rsidRDefault="00B02CE0" w:rsidP="00C2308C">
            <w:pPr>
              <w:pStyle w:val="TableText0"/>
              <w:keepNext/>
              <w:keepLines/>
              <w:rPr>
                <w:rFonts w:ascii="Arial" w:hAnsi="Arial" w:cs="Arial"/>
                <w:lang w:val="en-US"/>
              </w:rPr>
            </w:pPr>
            <w:proofErr w:type="gramStart"/>
            <w:r>
              <w:rPr>
                <w:rFonts w:ascii="Arial" w:hAnsi="Arial" w:cs="Arial"/>
                <w:lang w:val="en-US"/>
              </w:rPr>
              <w:t>Yes</w:t>
            </w:r>
            <w:proofErr w:type="gramEnd"/>
            <w:r w:rsidR="00CE4B77">
              <w:rPr>
                <w:rFonts w:ascii="Arial" w:hAnsi="Arial" w:cs="Arial"/>
                <w:lang w:val="en-US"/>
              </w:rPr>
              <w:t xml:space="preserve"> on inbound via </w:t>
            </w:r>
            <w:proofErr w:type="spellStart"/>
            <w:r w:rsidR="00CE4B77">
              <w:rPr>
                <w:rFonts w:ascii="Arial" w:hAnsi="Arial" w:cs="Arial"/>
                <w:lang w:val="en-US"/>
              </w:rPr>
              <w:t>WebServices</w:t>
            </w:r>
            <w:proofErr w:type="spellEnd"/>
            <w:r w:rsidR="00CE4B77">
              <w:rPr>
                <w:rFonts w:ascii="Arial" w:hAnsi="Arial" w:cs="Arial"/>
                <w:lang w:val="en-US"/>
              </w:rPr>
              <w:t>, Outbound via SI</w:t>
            </w:r>
          </w:p>
        </w:tc>
      </w:tr>
      <w:tr w:rsidR="00B02CE0" w:rsidRPr="00B931BB" w14:paraId="720E899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0294162" w14:textId="77777777" w:rsidR="00B02CE0" w:rsidRDefault="00B02CE0"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A56232" w14:textId="77777777" w:rsidR="00FC1E75" w:rsidRDefault="00B02CE0"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sidR="00D97A34">
              <w:rPr>
                <w:rFonts w:ascii="Arial" w:hAnsi="Arial" w:cs="Arial"/>
                <w:lang w:val="en-US"/>
              </w:rPr>
              <w:t xml:space="preserve"> </w:t>
            </w:r>
          </w:p>
          <w:p w14:paraId="59BE3BF2" w14:textId="43C5DE37" w:rsidR="00B02CE0" w:rsidRPr="00B76750" w:rsidRDefault="00FC1E75" w:rsidP="00C2308C">
            <w:pPr>
              <w:pStyle w:val="TableText0"/>
              <w:keepNext/>
              <w:keepLines/>
              <w:rPr>
                <w:rFonts w:ascii="Arial" w:hAnsi="Arial" w:cs="Arial"/>
                <w:lang w:val="en-US"/>
              </w:rPr>
            </w:pPr>
            <w:r>
              <w:rPr>
                <w:rFonts w:ascii="Arial" w:hAnsi="Arial" w:cs="Arial"/>
                <w:lang w:val="en-US"/>
              </w:rPr>
              <w:t xml:space="preserve">Other: </w:t>
            </w:r>
            <w:proofErr w:type="spellStart"/>
            <w:r w:rsidR="00D97A34">
              <w:rPr>
                <w:rFonts w:ascii="Arial" w:hAnsi="Arial" w:cs="Arial"/>
                <w:lang w:val="en-US"/>
              </w:rPr>
              <w:t>ServiceAccount</w:t>
            </w:r>
            <w:proofErr w:type="spellEnd"/>
            <w:r w:rsidR="00D97A34">
              <w:rPr>
                <w:rFonts w:ascii="Arial" w:hAnsi="Arial" w:cs="Arial"/>
                <w:lang w:val="en-US"/>
              </w:rPr>
              <w:t xml:space="preserve"> </w:t>
            </w:r>
            <w:r w:rsidR="006D4FF6">
              <w:rPr>
                <w:rFonts w:ascii="Arial" w:hAnsi="Arial" w:cs="Arial"/>
                <w:lang w:val="en-US"/>
              </w:rPr>
              <w:t xml:space="preserve">with FTP </w:t>
            </w:r>
            <w:r w:rsidR="00D97A34">
              <w:rPr>
                <w:rFonts w:ascii="Arial" w:hAnsi="Arial" w:cs="Arial"/>
                <w:lang w:val="en-US"/>
              </w:rPr>
              <w:t>and Privat/</w:t>
            </w:r>
            <w:proofErr w:type="spellStart"/>
            <w:r w:rsidR="00D97A34">
              <w:rPr>
                <w:rFonts w:ascii="Arial" w:hAnsi="Arial" w:cs="Arial"/>
                <w:lang w:val="en-US"/>
              </w:rPr>
              <w:t>Publickey</w:t>
            </w:r>
            <w:proofErr w:type="spellEnd"/>
            <w:r w:rsidR="006D4FF6">
              <w:rPr>
                <w:rFonts w:ascii="Arial" w:hAnsi="Arial" w:cs="Arial"/>
                <w:lang w:val="en-US"/>
              </w:rPr>
              <w:t xml:space="preserve"> with</w:t>
            </w:r>
            <w:r w:rsidR="004A3B08">
              <w:rPr>
                <w:rFonts w:ascii="Arial" w:hAnsi="Arial" w:cs="Arial"/>
                <w:lang w:val="en-US"/>
              </w:rPr>
              <w:t xml:space="preserve"> SFTP</w:t>
            </w:r>
          </w:p>
        </w:tc>
      </w:tr>
      <w:tr w:rsidR="00B02CE0" w:rsidRPr="005220F1" w14:paraId="72FA9AD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2C1DF38" w14:textId="77777777" w:rsidR="00B02CE0" w:rsidRPr="00B81AA8" w:rsidRDefault="00B02CE0"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29D2E00" w14:textId="77777777" w:rsidR="00B02CE0" w:rsidRPr="00B76750" w:rsidRDefault="00B02CE0" w:rsidP="00C2308C">
            <w:pPr>
              <w:pStyle w:val="TableText0"/>
              <w:keepNext/>
              <w:keepLines/>
              <w:rPr>
                <w:rFonts w:ascii="Arial" w:hAnsi="Arial" w:cs="Arial"/>
                <w:lang w:val="en-US"/>
              </w:rPr>
            </w:pPr>
            <w:r w:rsidRPr="00B76750">
              <w:rPr>
                <w:rFonts w:ascii="Arial" w:hAnsi="Arial" w:cs="Arial"/>
                <w:lang w:val="en-US"/>
              </w:rPr>
              <w:t>Not specified</w:t>
            </w:r>
          </w:p>
        </w:tc>
      </w:tr>
      <w:tr w:rsidR="00B02CE0" w:rsidRPr="00B81AA8" w14:paraId="5C7BF07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1389C5" w14:textId="77777777" w:rsidR="00B02CE0" w:rsidRPr="00B81AA8" w:rsidRDefault="00B02CE0"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9905AF" w14:textId="77777777" w:rsidR="00B02CE0" w:rsidRPr="00B76750" w:rsidRDefault="00B02CE0" w:rsidP="00C2308C">
            <w:pPr>
              <w:pStyle w:val="TableText0"/>
              <w:keepNext/>
              <w:keepLines/>
              <w:rPr>
                <w:rFonts w:ascii="Arial" w:hAnsi="Arial" w:cs="Arial"/>
              </w:rPr>
            </w:pPr>
            <w:r w:rsidRPr="00B76750">
              <w:rPr>
                <w:rFonts w:ascii="Arial" w:hAnsi="Arial" w:cs="Arial"/>
                <w:lang w:val="en-US"/>
              </w:rPr>
              <w:t>Not specified</w:t>
            </w:r>
          </w:p>
        </w:tc>
      </w:tr>
      <w:tr w:rsidR="00B02CE0" w:rsidRPr="00B81AA8" w14:paraId="3D67F25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9C5535C" w14:textId="77777777" w:rsidR="00B02CE0" w:rsidRPr="00B81AA8" w:rsidRDefault="00B02CE0"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21BBE7F" w14:textId="77777777" w:rsidR="00B02CE0" w:rsidRPr="00B76750" w:rsidRDefault="00B02CE0" w:rsidP="00C2308C">
            <w:pPr>
              <w:pStyle w:val="TableText0"/>
              <w:keepNext/>
              <w:keepLines/>
              <w:rPr>
                <w:rFonts w:ascii="Arial" w:hAnsi="Arial" w:cs="Arial"/>
              </w:rPr>
            </w:pPr>
            <w:r w:rsidRPr="00B76750">
              <w:rPr>
                <w:rFonts w:ascii="Arial" w:hAnsi="Arial" w:cs="Arial"/>
                <w:lang w:val="en-US"/>
              </w:rPr>
              <w:t>Not specified</w:t>
            </w:r>
          </w:p>
        </w:tc>
      </w:tr>
      <w:tr w:rsidR="00B02CE0" w:rsidRPr="00B81AA8" w14:paraId="68A14F7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7C7E1A5" w14:textId="77777777" w:rsidR="00B02CE0" w:rsidRPr="00B81AA8" w:rsidRDefault="00B02CE0"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A285713" w14:textId="77777777" w:rsidR="00B02CE0" w:rsidRPr="00B76750" w:rsidRDefault="00B02CE0" w:rsidP="00C2308C">
            <w:pPr>
              <w:pStyle w:val="TableText0"/>
              <w:keepNext/>
              <w:keepLines/>
              <w:rPr>
                <w:rFonts w:ascii="Arial" w:hAnsi="Arial" w:cs="Arial"/>
              </w:rPr>
            </w:pPr>
            <w:r w:rsidRPr="00B76750">
              <w:rPr>
                <w:rFonts w:ascii="Arial" w:hAnsi="Arial" w:cs="Arial"/>
                <w:lang w:val="en-US"/>
              </w:rPr>
              <w:t>Not specified</w:t>
            </w:r>
          </w:p>
        </w:tc>
      </w:tr>
    </w:tbl>
    <w:p w14:paraId="147B765F" w14:textId="575C3879" w:rsidR="00D97A34" w:rsidRPr="00B53997" w:rsidRDefault="00F27E5F" w:rsidP="00B53997">
      <w:pPr>
        <w:pStyle w:val="Heading4"/>
      </w:pPr>
      <w:r>
        <w:t>TNT</w:t>
      </w:r>
    </w:p>
    <w:tbl>
      <w:tblPr>
        <w:tblW w:w="5344" w:type="pct"/>
        <w:tblLook w:val="0000" w:firstRow="0" w:lastRow="0" w:firstColumn="0" w:lastColumn="0" w:noHBand="0" w:noVBand="0"/>
      </w:tblPr>
      <w:tblGrid>
        <w:gridCol w:w="3104"/>
        <w:gridCol w:w="6511"/>
      </w:tblGrid>
      <w:tr w:rsidR="00D97A34" w:rsidRPr="00C90616" w14:paraId="39C71D1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78D93A" w14:textId="77777777" w:rsidR="00D97A34" w:rsidRPr="00B81AA8" w:rsidRDefault="00D97A34"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32612F" w14:textId="0B693F14" w:rsidR="00D97A34" w:rsidRPr="00B76750" w:rsidRDefault="00F27E5F" w:rsidP="00C2308C">
            <w:pPr>
              <w:pStyle w:val="TableText0"/>
              <w:keepNext/>
              <w:keepLines/>
              <w:rPr>
                <w:rFonts w:ascii="Arial" w:hAnsi="Arial" w:cs="Arial"/>
              </w:rPr>
            </w:pPr>
            <w:r>
              <w:rPr>
                <w:rFonts w:ascii="Arial" w:hAnsi="Arial" w:cs="Arial"/>
              </w:rPr>
              <w:t xml:space="preserve">Postcode </w:t>
            </w:r>
            <w:proofErr w:type="spellStart"/>
            <w:r>
              <w:rPr>
                <w:rFonts w:ascii="Arial" w:hAnsi="Arial" w:cs="Arial"/>
              </w:rPr>
              <w:t>Tabel</w:t>
            </w:r>
            <w:proofErr w:type="spellEnd"/>
          </w:p>
        </w:tc>
      </w:tr>
      <w:tr w:rsidR="00D97A34" w:rsidRPr="00712180" w14:paraId="2259A83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6B4E7F5" w14:textId="77777777" w:rsidR="00D97A34" w:rsidRPr="00B81AA8" w:rsidRDefault="00D97A34"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533769A" w14:textId="0FB7D342" w:rsidR="00D97A34" w:rsidRPr="00B76750" w:rsidRDefault="00D97A34" w:rsidP="00C2308C">
            <w:pPr>
              <w:pStyle w:val="TableText0"/>
              <w:keepNext/>
              <w:keepLines/>
              <w:rPr>
                <w:rFonts w:ascii="Arial" w:hAnsi="Arial" w:cs="Arial"/>
                <w:lang w:val="en-US"/>
              </w:rPr>
            </w:pPr>
            <w:r>
              <w:rPr>
                <w:rFonts w:ascii="Arial" w:hAnsi="Arial" w:cs="Arial"/>
                <w:lang w:val="en-US"/>
              </w:rPr>
              <w:t>SOAP/HTTP:80</w:t>
            </w:r>
          </w:p>
        </w:tc>
      </w:tr>
      <w:tr w:rsidR="00D97A34" w:rsidRPr="00712180" w14:paraId="6D356E3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64D1F" w14:textId="77777777" w:rsidR="00D97A34" w:rsidRDefault="00D97A34"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519789F" w14:textId="7E48D234" w:rsidR="00D97A34" w:rsidRPr="00B76750" w:rsidRDefault="00694ECC" w:rsidP="00C2308C">
            <w:pPr>
              <w:pStyle w:val="TableText0"/>
              <w:keepNext/>
              <w:keepLines/>
              <w:rPr>
                <w:rFonts w:ascii="Arial" w:hAnsi="Arial" w:cs="Arial"/>
                <w:lang w:val="en-US"/>
              </w:rPr>
            </w:pPr>
            <w:r>
              <w:rPr>
                <w:rFonts w:ascii="Arial" w:hAnsi="Arial" w:cs="Arial"/>
                <w:lang w:val="en-US"/>
              </w:rPr>
              <w:t>Ex</w:t>
            </w:r>
            <w:r w:rsidR="00D97A34">
              <w:rPr>
                <w:rFonts w:ascii="Arial" w:hAnsi="Arial" w:cs="Arial"/>
                <w:lang w:val="en-US"/>
              </w:rPr>
              <w:t>t</w:t>
            </w:r>
            <w:r w:rsidR="00D97A34" w:rsidRPr="00B76750">
              <w:rPr>
                <w:rFonts w:ascii="Arial" w:hAnsi="Arial" w:cs="Arial"/>
                <w:lang w:val="en-US"/>
              </w:rPr>
              <w:t>ernal</w:t>
            </w:r>
          </w:p>
        </w:tc>
      </w:tr>
      <w:tr w:rsidR="00D97A34" w:rsidRPr="006D2395" w14:paraId="1660FF4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1F099" w14:textId="77777777" w:rsidR="00D97A34" w:rsidRDefault="00D97A34"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207F579" w14:textId="3DB4F5EB" w:rsidR="00D97A34" w:rsidRPr="00B76750" w:rsidRDefault="00D97A34" w:rsidP="00C2308C">
            <w:pPr>
              <w:pStyle w:val="TableText0"/>
              <w:keepNext/>
              <w:keepLines/>
              <w:rPr>
                <w:rFonts w:ascii="Arial" w:hAnsi="Arial" w:cs="Arial"/>
                <w:lang w:val="en-US"/>
              </w:rPr>
            </w:pPr>
            <w:r w:rsidRPr="00B76750">
              <w:rPr>
                <w:rFonts w:ascii="Arial" w:hAnsi="Arial" w:cs="Arial"/>
                <w:lang w:val="en-US"/>
              </w:rPr>
              <w:t>Outbound</w:t>
            </w:r>
          </w:p>
        </w:tc>
      </w:tr>
      <w:tr w:rsidR="00D97A34" w:rsidRPr="00A540D4" w14:paraId="648BE24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22DCB84" w14:textId="77777777" w:rsidR="00D97A34" w:rsidRDefault="00D97A34"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1E54B70" w14:textId="77777777" w:rsidR="00D97A34" w:rsidRPr="00B76750" w:rsidRDefault="00D97A34" w:rsidP="00C2308C">
            <w:pPr>
              <w:pStyle w:val="TableText0"/>
              <w:keepNext/>
              <w:keepLines/>
              <w:rPr>
                <w:rFonts w:ascii="Arial" w:hAnsi="Arial" w:cs="Arial"/>
                <w:lang w:val="en-US"/>
              </w:rPr>
            </w:pPr>
            <w:r>
              <w:rPr>
                <w:rFonts w:ascii="Arial" w:hAnsi="Arial" w:cs="Arial"/>
                <w:lang w:val="en-US"/>
              </w:rPr>
              <w:t xml:space="preserve">Yes </w:t>
            </w:r>
          </w:p>
        </w:tc>
      </w:tr>
      <w:tr w:rsidR="00D97A34" w:rsidRPr="00B931BB" w14:paraId="6C5A3D4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4886B" w14:textId="77777777" w:rsidR="00D97A34" w:rsidRDefault="00D97A34"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A26DC7" w14:textId="77777777" w:rsidR="00D97A34" w:rsidRPr="00B76750" w:rsidRDefault="00D97A34"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D97A34" w:rsidRPr="005220F1" w14:paraId="32AF1FD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CED289A" w14:textId="77777777" w:rsidR="00D97A34" w:rsidRPr="00B81AA8" w:rsidRDefault="00D97A34"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3B8021" w14:textId="77777777" w:rsidR="00D97A34" w:rsidRPr="00B76750" w:rsidRDefault="00D97A34" w:rsidP="00C2308C">
            <w:pPr>
              <w:pStyle w:val="TableText0"/>
              <w:keepNext/>
              <w:keepLines/>
              <w:rPr>
                <w:rFonts w:ascii="Arial" w:hAnsi="Arial" w:cs="Arial"/>
                <w:lang w:val="en-US"/>
              </w:rPr>
            </w:pPr>
            <w:r w:rsidRPr="00B76750">
              <w:rPr>
                <w:rFonts w:ascii="Arial" w:hAnsi="Arial" w:cs="Arial"/>
                <w:lang w:val="en-US"/>
              </w:rPr>
              <w:t>Not specified</w:t>
            </w:r>
          </w:p>
        </w:tc>
      </w:tr>
      <w:tr w:rsidR="00D97A34" w:rsidRPr="00B81AA8" w14:paraId="26976FB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365819B" w14:textId="77777777" w:rsidR="00D97A34" w:rsidRPr="00B81AA8" w:rsidRDefault="00D97A34"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829CC81" w14:textId="77777777" w:rsidR="00D97A34" w:rsidRPr="00B76750" w:rsidRDefault="00D97A34" w:rsidP="00C2308C">
            <w:pPr>
              <w:pStyle w:val="TableText0"/>
              <w:keepNext/>
              <w:keepLines/>
              <w:rPr>
                <w:rFonts w:ascii="Arial" w:hAnsi="Arial" w:cs="Arial"/>
              </w:rPr>
            </w:pPr>
            <w:r w:rsidRPr="00B76750">
              <w:rPr>
                <w:rFonts w:ascii="Arial" w:hAnsi="Arial" w:cs="Arial"/>
                <w:lang w:val="en-US"/>
              </w:rPr>
              <w:t>Not specified</w:t>
            </w:r>
          </w:p>
        </w:tc>
      </w:tr>
      <w:tr w:rsidR="00D97A34" w:rsidRPr="00B81AA8" w14:paraId="291D154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AA5AD2E" w14:textId="77777777" w:rsidR="00D97A34" w:rsidRPr="00B81AA8" w:rsidRDefault="00D97A34"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0F16E30" w14:textId="77777777" w:rsidR="00D97A34" w:rsidRPr="00B76750" w:rsidRDefault="00D97A34" w:rsidP="00C2308C">
            <w:pPr>
              <w:pStyle w:val="TableText0"/>
              <w:keepNext/>
              <w:keepLines/>
              <w:rPr>
                <w:rFonts w:ascii="Arial" w:hAnsi="Arial" w:cs="Arial"/>
              </w:rPr>
            </w:pPr>
            <w:r w:rsidRPr="00B76750">
              <w:rPr>
                <w:rFonts w:ascii="Arial" w:hAnsi="Arial" w:cs="Arial"/>
                <w:lang w:val="en-US"/>
              </w:rPr>
              <w:t>Not specified</w:t>
            </w:r>
          </w:p>
        </w:tc>
      </w:tr>
      <w:tr w:rsidR="00D97A34" w:rsidRPr="00B81AA8" w14:paraId="1EDA602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BC64FEF" w14:textId="77777777" w:rsidR="00D97A34" w:rsidRPr="00B81AA8" w:rsidRDefault="00D97A34"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61F5696D" w14:textId="77777777" w:rsidR="00D97A34" w:rsidRPr="00B76750" w:rsidRDefault="00D97A34" w:rsidP="00C2308C">
            <w:pPr>
              <w:pStyle w:val="TableText0"/>
              <w:keepNext/>
              <w:keepLines/>
              <w:rPr>
                <w:rFonts w:ascii="Arial" w:hAnsi="Arial" w:cs="Arial"/>
              </w:rPr>
            </w:pPr>
            <w:r w:rsidRPr="00B76750">
              <w:rPr>
                <w:rFonts w:ascii="Arial" w:hAnsi="Arial" w:cs="Arial"/>
                <w:lang w:val="en-US"/>
              </w:rPr>
              <w:t>Not specified</w:t>
            </w:r>
          </w:p>
        </w:tc>
      </w:tr>
    </w:tbl>
    <w:p w14:paraId="0C2C239D" w14:textId="4B8E8E41" w:rsidR="003905CC" w:rsidRPr="00000272" w:rsidRDefault="00A15FC3" w:rsidP="003905CC">
      <w:pPr>
        <w:pStyle w:val="Heading4"/>
      </w:pPr>
      <w:r>
        <w:t>UZ</w:t>
      </w:r>
      <w:r w:rsidR="003905CC">
        <w:t>S</w:t>
      </w:r>
    </w:p>
    <w:tbl>
      <w:tblPr>
        <w:tblW w:w="5344" w:type="pct"/>
        <w:tblLook w:val="0000" w:firstRow="0" w:lastRow="0" w:firstColumn="0" w:lastColumn="0" w:noHBand="0" w:noVBand="0"/>
      </w:tblPr>
      <w:tblGrid>
        <w:gridCol w:w="3104"/>
        <w:gridCol w:w="6511"/>
      </w:tblGrid>
      <w:tr w:rsidR="003905CC" w:rsidRPr="00C90616" w14:paraId="129948F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5EFA48" w14:textId="77777777" w:rsidR="003905CC" w:rsidRPr="00B81AA8" w:rsidRDefault="003905CC"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AB45122" w14:textId="2DFC7BE3" w:rsidR="003905CC" w:rsidRPr="00B76750" w:rsidRDefault="00FA11DD" w:rsidP="00C2308C">
            <w:pPr>
              <w:pStyle w:val="TableText0"/>
              <w:keepNext/>
              <w:keepLines/>
              <w:rPr>
                <w:rFonts w:ascii="Arial" w:hAnsi="Arial" w:cs="Arial"/>
              </w:rPr>
            </w:pPr>
            <w:proofErr w:type="spellStart"/>
            <w:r>
              <w:rPr>
                <w:rFonts w:ascii="Arial" w:hAnsi="Arial" w:cs="Arial"/>
              </w:rPr>
              <w:t>Ziektewet</w:t>
            </w:r>
            <w:proofErr w:type="spellEnd"/>
            <w:r>
              <w:rPr>
                <w:rFonts w:ascii="Arial" w:hAnsi="Arial" w:cs="Arial"/>
              </w:rPr>
              <w:t xml:space="preserve"> </w:t>
            </w:r>
            <w:proofErr w:type="spellStart"/>
            <w:r>
              <w:rPr>
                <w:rFonts w:ascii="Arial" w:hAnsi="Arial" w:cs="Arial"/>
              </w:rPr>
              <w:t>Systeem</w:t>
            </w:r>
            <w:proofErr w:type="spellEnd"/>
          </w:p>
        </w:tc>
      </w:tr>
      <w:tr w:rsidR="003905CC" w:rsidRPr="00712180" w14:paraId="7364535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8FF2E3" w14:textId="77777777" w:rsidR="003905CC" w:rsidRPr="00B81AA8" w:rsidRDefault="003905CC"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6659DD2" w14:textId="33EAC948" w:rsidR="003905CC" w:rsidRPr="00B76750" w:rsidRDefault="003905CC" w:rsidP="00C2308C">
            <w:pPr>
              <w:pStyle w:val="TableText0"/>
              <w:keepNext/>
              <w:keepLines/>
              <w:rPr>
                <w:rFonts w:ascii="Arial" w:hAnsi="Arial" w:cs="Arial"/>
                <w:lang w:val="en-US"/>
              </w:rPr>
            </w:pPr>
            <w:r>
              <w:rPr>
                <w:rFonts w:ascii="Arial" w:hAnsi="Arial" w:cs="Arial"/>
                <w:lang w:val="en-US"/>
              </w:rPr>
              <w:t>FTP:21</w:t>
            </w:r>
            <w:r w:rsidR="002A7DA0">
              <w:rPr>
                <w:rFonts w:ascii="Arial" w:hAnsi="Arial" w:cs="Arial"/>
                <w:lang w:val="en-US"/>
              </w:rPr>
              <w:t>, SFTP:22</w:t>
            </w:r>
          </w:p>
        </w:tc>
      </w:tr>
      <w:tr w:rsidR="003905CC" w:rsidRPr="00712180" w14:paraId="4F8CF5F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ADDE01C" w14:textId="77777777" w:rsidR="003905CC" w:rsidRDefault="003905CC"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CEB724E" w14:textId="77777777" w:rsidR="003905CC" w:rsidRPr="00B76750" w:rsidRDefault="003905CC"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3905CC" w:rsidRPr="006D2395" w14:paraId="2EEFAD6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DC530EA" w14:textId="77777777" w:rsidR="003905CC" w:rsidRDefault="003905CC"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0F26A95" w14:textId="77777777" w:rsidR="003905CC" w:rsidRPr="00B76750" w:rsidRDefault="003905CC" w:rsidP="00C2308C">
            <w:pPr>
              <w:pStyle w:val="TableText0"/>
              <w:keepNext/>
              <w:keepLines/>
              <w:rPr>
                <w:rFonts w:ascii="Arial" w:hAnsi="Arial" w:cs="Arial"/>
                <w:lang w:val="en-US"/>
              </w:rPr>
            </w:pPr>
            <w:r w:rsidRPr="00B76750">
              <w:rPr>
                <w:rFonts w:ascii="Arial" w:hAnsi="Arial" w:cs="Arial"/>
                <w:lang w:val="en-US"/>
              </w:rPr>
              <w:t>Outbound</w:t>
            </w:r>
            <w:r>
              <w:rPr>
                <w:rFonts w:ascii="Arial" w:hAnsi="Arial" w:cs="Arial"/>
                <w:lang w:val="en-US"/>
              </w:rPr>
              <w:t>, Inbound</w:t>
            </w:r>
          </w:p>
        </w:tc>
      </w:tr>
      <w:tr w:rsidR="003905CC" w:rsidRPr="00A540D4" w14:paraId="3B9AC48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BDCD32A" w14:textId="77777777" w:rsidR="003905CC" w:rsidRDefault="003905CC"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9DBE50" w14:textId="4650508B" w:rsidR="003905CC" w:rsidRPr="00B76750" w:rsidRDefault="003905CC" w:rsidP="00C2308C">
            <w:pPr>
              <w:pStyle w:val="TableText0"/>
              <w:keepNext/>
              <w:keepLines/>
              <w:rPr>
                <w:rFonts w:ascii="Arial" w:hAnsi="Arial" w:cs="Arial"/>
                <w:lang w:val="en-US"/>
              </w:rPr>
            </w:pPr>
            <w:r>
              <w:rPr>
                <w:rFonts w:ascii="Arial" w:hAnsi="Arial" w:cs="Arial"/>
                <w:lang w:val="en-US"/>
              </w:rPr>
              <w:t>Yes</w:t>
            </w:r>
            <w:r w:rsidR="005E270B">
              <w:rPr>
                <w:rFonts w:ascii="Arial" w:hAnsi="Arial" w:cs="Arial"/>
                <w:lang w:val="en-US"/>
              </w:rPr>
              <w:t xml:space="preserve"> and No (via SI)</w:t>
            </w:r>
            <w:r>
              <w:rPr>
                <w:rFonts w:ascii="Arial" w:hAnsi="Arial" w:cs="Arial"/>
                <w:lang w:val="en-US"/>
              </w:rPr>
              <w:t xml:space="preserve"> </w:t>
            </w:r>
          </w:p>
        </w:tc>
      </w:tr>
      <w:tr w:rsidR="003905CC" w:rsidRPr="00B931BB" w14:paraId="334B323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B73259F" w14:textId="77777777" w:rsidR="003905CC" w:rsidRDefault="003905CC"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B18745" w14:textId="77777777" w:rsidR="004A3B08" w:rsidRDefault="004A3B08" w:rsidP="004A3B08">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w:t>
            </w:r>
          </w:p>
          <w:p w14:paraId="4B771AC7" w14:textId="6A9F3BFA" w:rsidR="003905CC" w:rsidRPr="00B76750" w:rsidRDefault="004A3B08" w:rsidP="004A3B08">
            <w:pPr>
              <w:pStyle w:val="TableText0"/>
              <w:keepNext/>
              <w:keepLines/>
              <w:rPr>
                <w:rFonts w:ascii="Arial" w:hAnsi="Arial" w:cs="Arial"/>
                <w:lang w:val="en-US"/>
              </w:rPr>
            </w:pPr>
            <w:r>
              <w:rPr>
                <w:rFonts w:ascii="Arial" w:hAnsi="Arial" w:cs="Arial"/>
                <w:lang w:val="en-US"/>
              </w:rPr>
              <w:t xml:space="preserve">Other: </w:t>
            </w:r>
            <w:proofErr w:type="spellStart"/>
            <w:r>
              <w:rPr>
                <w:rFonts w:ascii="Arial" w:hAnsi="Arial" w:cs="Arial"/>
                <w:lang w:val="en-US"/>
              </w:rPr>
              <w:t>ServiceAccount</w:t>
            </w:r>
            <w:proofErr w:type="spellEnd"/>
            <w:r>
              <w:rPr>
                <w:rFonts w:ascii="Arial" w:hAnsi="Arial" w:cs="Arial"/>
                <w:lang w:val="en-US"/>
              </w:rPr>
              <w:t xml:space="preserve"> with FTP and Privat/</w:t>
            </w:r>
            <w:proofErr w:type="spellStart"/>
            <w:r>
              <w:rPr>
                <w:rFonts w:ascii="Arial" w:hAnsi="Arial" w:cs="Arial"/>
                <w:lang w:val="en-US"/>
              </w:rPr>
              <w:t>Publickey</w:t>
            </w:r>
            <w:proofErr w:type="spellEnd"/>
            <w:r>
              <w:rPr>
                <w:rFonts w:ascii="Arial" w:hAnsi="Arial" w:cs="Arial"/>
                <w:lang w:val="en-US"/>
              </w:rPr>
              <w:t xml:space="preserve"> with SFTP</w:t>
            </w:r>
          </w:p>
        </w:tc>
      </w:tr>
      <w:tr w:rsidR="003905CC" w:rsidRPr="005220F1" w14:paraId="6819589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6D22D5D" w14:textId="77777777" w:rsidR="003905CC" w:rsidRPr="00B81AA8" w:rsidRDefault="003905CC"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232A45" w14:textId="77777777" w:rsidR="003905CC" w:rsidRPr="00B76750" w:rsidRDefault="003905CC" w:rsidP="00C2308C">
            <w:pPr>
              <w:pStyle w:val="TableText0"/>
              <w:keepNext/>
              <w:keepLines/>
              <w:rPr>
                <w:rFonts w:ascii="Arial" w:hAnsi="Arial" w:cs="Arial"/>
                <w:lang w:val="en-US"/>
              </w:rPr>
            </w:pPr>
            <w:r w:rsidRPr="00B76750">
              <w:rPr>
                <w:rFonts w:ascii="Arial" w:hAnsi="Arial" w:cs="Arial"/>
                <w:lang w:val="en-US"/>
              </w:rPr>
              <w:t>Not specified</w:t>
            </w:r>
          </w:p>
        </w:tc>
      </w:tr>
      <w:tr w:rsidR="003905CC" w:rsidRPr="00B81AA8" w14:paraId="5007C2F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F690D59" w14:textId="77777777" w:rsidR="003905CC" w:rsidRPr="00B81AA8" w:rsidRDefault="003905CC"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C31DD68" w14:textId="77777777" w:rsidR="003905CC" w:rsidRPr="00B76750" w:rsidRDefault="003905CC" w:rsidP="00C2308C">
            <w:pPr>
              <w:pStyle w:val="TableText0"/>
              <w:keepNext/>
              <w:keepLines/>
              <w:rPr>
                <w:rFonts w:ascii="Arial" w:hAnsi="Arial" w:cs="Arial"/>
              </w:rPr>
            </w:pPr>
            <w:r w:rsidRPr="00B76750">
              <w:rPr>
                <w:rFonts w:ascii="Arial" w:hAnsi="Arial" w:cs="Arial"/>
                <w:lang w:val="en-US"/>
              </w:rPr>
              <w:t>Not specified</w:t>
            </w:r>
          </w:p>
        </w:tc>
      </w:tr>
      <w:tr w:rsidR="003905CC" w:rsidRPr="00B81AA8" w14:paraId="4306B49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F2BA9" w14:textId="77777777" w:rsidR="003905CC" w:rsidRPr="00B81AA8" w:rsidRDefault="003905CC"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ACAD97F" w14:textId="77777777" w:rsidR="003905CC" w:rsidRPr="00B76750" w:rsidRDefault="003905CC" w:rsidP="00C2308C">
            <w:pPr>
              <w:pStyle w:val="TableText0"/>
              <w:keepNext/>
              <w:keepLines/>
              <w:rPr>
                <w:rFonts w:ascii="Arial" w:hAnsi="Arial" w:cs="Arial"/>
              </w:rPr>
            </w:pPr>
            <w:r w:rsidRPr="00B76750">
              <w:rPr>
                <w:rFonts w:ascii="Arial" w:hAnsi="Arial" w:cs="Arial"/>
                <w:lang w:val="en-US"/>
              </w:rPr>
              <w:t>Not specified</w:t>
            </w:r>
          </w:p>
        </w:tc>
      </w:tr>
      <w:tr w:rsidR="003905CC" w:rsidRPr="00B81AA8" w14:paraId="02C6181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34A6AA1" w14:textId="77777777" w:rsidR="003905CC" w:rsidRPr="00B81AA8" w:rsidRDefault="003905CC"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8E98CAA" w14:textId="77777777" w:rsidR="003905CC" w:rsidRPr="00B76750" w:rsidRDefault="003905CC" w:rsidP="00C2308C">
            <w:pPr>
              <w:pStyle w:val="TableText0"/>
              <w:keepNext/>
              <w:keepLines/>
              <w:rPr>
                <w:rFonts w:ascii="Arial" w:hAnsi="Arial" w:cs="Arial"/>
              </w:rPr>
            </w:pPr>
            <w:r w:rsidRPr="00B76750">
              <w:rPr>
                <w:rFonts w:ascii="Arial" w:hAnsi="Arial" w:cs="Arial"/>
                <w:lang w:val="en-US"/>
              </w:rPr>
              <w:t>Not specified</w:t>
            </w:r>
          </w:p>
        </w:tc>
      </w:tr>
    </w:tbl>
    <w:p w14:paraId="4B82B1A5" w14:textId="77777777" w:rsidR="00C361BD" w:rsidRDefault="00C361BD" w:rsidP="00574832">
      <w:pPr>
        <w:pStyle w:val="BodyText"/>
        <w:rPr>
          <w:color w:val="auto"/>
          <w:sz w:val="26"/>
          <w:szCs w:val="28"/>
        </w:rPr>
      </w:pPr>
      <w:r>
        <w:br w:type="page"/>
      </w:r>
    </w:p>
    <w:p w14:paraId="2767EA00" w14:textId="213A0FF3" w:rsidR="0016281B" w:rsidRPr="00000272" w:rsidRDefault="0016281B" w:rsidP="0016281B">
      <w:pPr>
        <w:pStyle w:val="Heading4"/>
      </w:pPr>
      <w:r>
        <w:lastRenderedPageBreak/>
        <w:t>BFT</w:t>
      </w:r>
    </w:p>
    <w:tbl>
      <w:tblPr>
        <w:tblW w:w="5344" w:type="pct"/>
        <w:tblLook w:val="0000" w:firstRow="0" w:lastRow="0" w:firstColumn="0" w:lastColumn="0" w:noHBand="0" w:noVBand="0"/>
      </w:tblPr>
      <w:tblGrid>
        <w:gridCol w:w="3104"/>
        <w:gridCol w:w="6511"/>
      </w:tblGrid>
      <w:tr w:rsidR="0016281B" w:rsidRPr="002A3BFE" w14:paraId="1A5739D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888CF66" w14:textId="77777777" w:rsidR="0016281B" w:rsidRPr="00B81AA8" w:rsidRDefault="0016281B"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3896E40" w14:textId="324D42BF" w:rsidR="0016281B" w:rsidRPr="002A3BFE" w:rsidRDefault="005916F1" w:rsidP="00C2308C">
            <w:pPr>
              <w:pStyle w:val="TableText0"/>
              <w:keepNext/>
              <w:keepLines/>
              <w:rPr>
                <w:rFonts w:ascii="Arial" w:hAnsi="Arial" w:cs="Arial"/>
                <w:lang w:val="nl-NL"/>
              </w:rPr>
            </w:pPr>
            <w:r w:rsidRPr="002A3BFE">
              <w:rPr>
                <w:rFonts w:ascii="Arial" w:hAnsi="Arial" w:cs="Arial"/>
                <w:lang w:val="nl-NL"/>
              </w:rPr>
              <w:t>Belastingdienst FileTransfer</w:t>
            </w:r>
            <w:r w:rsidR="002A3BFE" w:rsidRPr="002A3BFE">
              <w:rPr>
                <w:rFonts w:ascii="Arial" w:hAnsi="Arial" w:cs="Arial"/>
                <w:lang w:val="nl-NL"/>
              </w:rPr>
              <w:t>; loonaangifteberichten (sftp), o</w:t>
            </w:r>
            <w:r w:rsidR="002A3BFE">
              <w:rPr>
                <w:rFonts w:ascii="Arial" w:hAnsi="Arial" w:cs="Arial"/>
                <w:lang w:val="nl-NL"/>
              </w:rPr>
              <w:t>phalen loonbelastingtabellen (ftp)</w:t>
            </w:r>
          </w:p>
        </w:tc>
      </w:tr>
      <w:tr w:rsidR="0016281B" w:rsidRPr="00712180" w14:paraId="6653FC9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F527D24" w14:textId="77777777" w:rsidR="0016281B" w:rsidRPr="00B81AA8" w:rsidRDefault="0016281B"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97A2F9" w14:textId="6117997B" w:rsidR="0016281B" w:rsidRPr="00B76750" w:rsidRDefault="0016281B" w:rsidP="00C2308C">
            <w:pPr>
              <w:pStyle w:val="TableText0"/>
              <w:keepNext/>
              <w:keepLines/>
              <w:rPr>
                <w:rFonts w:ascii="Arial" w:hAnsi="Arial" w:cs="Arial"/>
                <w:lang w:val="en-US"/>
              </w:rPr>
            </w:pPr>
            <w:r>
              <w:rPr>
                <w:rFonts w:ascii="Arial" w:hAnsi="Arial" w:cs="Arial"/>
                <w:lang w:val="en-US"/>
              </w:rPr>
              <w:t>SFTP:22</w:t>
            </w:r>
            <w:r w:rsidR="00430A56">
              <w:rPr>
                <w:rFonts w:ascii="Arial" w:hAnsi="Arial" w:cs="Arial"/>
                <w:lang w:val="en-US"/>
              </w:rPr>
              <w:t>, FTP:21</w:t>
            </w:r>
          </w:p>
        </w:tc>
      </w:tr>
      <w:tr w:rsidR="0016281B" w:rsidRPr="00712180" w14:paraId="401C6C3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F0D969A" w14:textId="77777777" w:rsidR="0016281B" w:rsidRDefault="0016281B"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7576DD0" w14:textId="77777777" w:rsidR="0016281B" w:rsidRPr="00B76750" w:rsidRDefault="0016281B"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16281B" w:rsidRPr="006D2395" w14:paraId="33A7E3C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D6FBDBE" w14:textId="77777777" w:rsidR="0016281B" w:rsidRDefault="0016281B"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2CED400" w14:textId="5C57E758" w:rsidR="0016281B" w:rsidRPr="00B76750" w:rsidRDefault="0016281B" w:rsidP="00C2308C">
            <w:pPr>
              <w:pStyle w:val="TableText0"/>
              <w:keepNext/>
              <w:keepLines/>
              <w:rPr>
                <w:rFonts w:ascii="Arial" w:hAnsi="Arial" w:cs="Arial"/>
                <w:lang w:val="en-US"/>
              </w:rPr>
            </w:pPr>
            <w:r w:rsidRPr="00B76750">
              <w:rPr>
                <w:rFonts w:ascii="Arial" w:hAnsi="Arial" w:cs="Arial"/>
                <w:lang w:val="en-US"/>
              </w:rPr>
              <w:t>Outbound</w:t>
            </w:r>
          </w:p>
        </w:tc>
      </w:tr>
      <w:tr w:rsidR="0016281B" w:rsidRPr="00A540D4" w14:paraId="6E8648D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AD9688F" w14:textId="77777777" w:rsidR="0016281B" w:rsidRDefault="0016281B"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18D230C" w14:textId="0608BDDA" w:rsidR="0016281B" w:rsidRPr="00B76750" w:rsidRDefault="0016281B" w:rsidP="00C2308C">
            <w:pPr>
              <w:pStyle w:val="TableText0"/>
              <w:keepNext/>
              <w:keepLines/>
              <w:rPr>
                <w:rFonts w:ascii="Arial" w:hAnsi="Arial" w:cs="Arial"/>
                <w:lang w:val="en-US"/>
              </w:rPr>
            </w:pPr>
            <w:r>
              <w:rPr>
                <w:rFonts w:ascii="Arial" w:hAnsi="Arial" w:cs="Arial"/>
                <w:lang w:val="en-US"/>
              </w:rPr>
              <w:t xml:space="preserve">No (via SI) </w:t>
            </w:r>
          </w:p>
        </w:tc>
      </w:tr>
      <w:tr w:rsidR="0016281B" w:rsidRPr="00B931BB" w14:paraId="2B966E3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0A46261" w14:textId="77777777" w:rsidR="0016281B" w:rsidRDefault="0016281B"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D5EDECF" w14:textId="77777777" w:rsidR="0016281B" w:rsidRPr="00B76750" w:rsidRDefault="0016281B"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(Service Account and Private/</w:t>
            </w:r>
            <w:proofErr w:type="spellStart"/>
            <w:r>
              <w:rPr>
                <w:rFonts w:ascii="Arial" w:hAnsi="Arial" w:cs="Arial"/>
                <w:lang w:val="en-US"/>
              </w:rPr>
              <w:t>Publickey</w:t>
            </w:r>
            <w:proofErr w:type="spellEnd"/>
            <w:r>
              <w:rPr>
                <w:rFonts w:ascii="Arial" w:hAnsi="Arial" w:cs="Arial"/>
                <w:lang w:val="en-US"/>
              </w:rPr>
              <w:t>)</w:t>
            </w:r>
          </w:p>
        </w:tc>
      </w:tr>
      <w:tr w:rsidR="0016281B" w:rsidRPr="005220F1" w14:paraId="796016F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50DE9C0" w14:textId="77777777" w:rsidR="0016281B" w:rsidRPr="00B81AA8" w:rsidRDefault="0016281B"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1CD3B13" w14:textId="77777777" w:rsidR="0016281B" w:rsidRPr="00B76750" w:rsidRDefault="0016281B" w:rsidP="00C2308C">
            <w:pPr>
              <w:pStyle w:val="TableText0"/>
              <w:keepNext/>
              <w:keepLines/>
              <w:rPr>
                <w:rFonts w:ascii="Arial" w:hAnsi="Arial" w:cs="Arial"/>
                <w:lang w:val="en-US"/>
              </w:rPr>
            </w:pPr>
            <w:r w:rsidRPr="00B76750">
              <w:rPr>
                <w:rFonts w:ascii="Arial" w:hAnsi="Arial" w:cs="Arial"/>
                <w:lang w:val="en-US"/>
              </w:rPr>
              <w:t>Not specified</w:t>
            </w:r>
          </w:p>
        </w:tc>
      </w:tr>
      <w:tr w:rsidR="0016281B" w:rsidRPr="00B81AA8" w14:paraId="2C1CF6E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5D5A51" w14:textId="77777777" w:rsidR="0016281B" w:rsidRPr="00B81AA8" w:rsidRDefault="0016281B"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5EC0F2" w14:textId="77777777" w:rsidR="0016281B" w:rsidRPr="00B76750" w:rsidRDefault="0016281B" w:rsidP="00C2308C">
            <w:pPr>
              <w:pStyle w:val="TableText0"/>
              <w:keepNext/>
              <w:keepLines/>
              <w:rPr>
                <w:rFonts w:ascii="Arial" w:hAnsi="Arial" w:cs="Arial"/>
              </w:rPr>
            </w:pPr>
            <w:r w:rsidRPr="00B76750">
              <w:rPr>
                <w:rFonts w:ascii="Arial" w:hAnsi="Arial" w:cs="Arial"/>
                <w:lang w:val="en-US"/>
              </w:rPr>
              <w:t>Not specified</w:t>
            </w:r>
          </w:p>
        </w:tc>
      </w:tr>
      <w:tr w:rsidR="0016281B" w:rsidRPr="00B81AA8" w14:paraId="547F068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9DB67" w14:textId="77777777" w:rsidR="0016281B" w:rsidRPr="00B81AA8" w:rsidRDefault="0016281B"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CA3018B" w14:textId="77777777" w:rsidR="0016281B" w:rsidRPr="00B76750" w:rsidRDefault="0016281B" w:rsidP="00C2308C">
            <w:pPr>
              <w:pStyle w:val="TableText0"/>
              <w:keepNext/>
              <w:keepLines/>
              <w:rPr>
                <w:rFonts w:ascii="Arial" w:hAnsi="Arial" w:cs="Arial"/>
              </w:rPr>
            </w:pPr>
            <w:r w:rsidRPr="00B76750">
              <w:rPr>
                <w:rFonts w:ascii="Arial" w:hAnsi="Arial" w:cs="Arial"/>
                <w:lang w:val="en-US"/>
              </w:rPr>
              <w:t>Not specified</w:t>
            </w:r>
          </w:p>
        </w:tc>
      </w:tr>
      <w:tr w:rsidR="0016281B" w:rsidRPr="00B81AA8" w14:paraId="4A51974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82ABC31" w14:textId="77777777" w:rsidR="0016281B" w:rsidRPr="00B81AA8" w:rsidRDefault="0016281B"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A827866" w14:textId="77777777" w:rsidR="0016281B" w:rsidRPr="00B76750" w:rsidRDefault="0016281B" w:rsidP="00C2308C">
            <w:pPr>
              <w:pStyle w:val="TableText0"/>
              <w:keepNext/>
              <w:keepLines/>
              <w:rPr>
                <w:rFonts w:ascii="Arial" w:hAnsi="Arial" w:cs="Arial"/>
              </w:rPr>
            </w:pPr>
            <w:r w:rsidRPr="00B76750">
              <w:rPr>
                <w:rFonts w:ascii="Arial" w:hAnsi="Arial" w:cs="Arial"/>
                <w:lang w:val="en-US"/>
              </w:rPr>
              <w:t>Not specified</w:t>
            </w:r>
          </w:p>
        </w:tc>
      </w:tr>
    </w:tbl>
    <w:p w14:paraId="7EF3D773" w14:textId="21F9ECB4" w:rsidR="00ED3027" w:rsidRPr="00000272" w:rsidRDefault="00ED3027" w:rsidP="00ED3027">
      <w:pPr>
        <w:pStyle w:val="Heading4"/>
      </w:pPr>
      <w:r>
        <w:t>DIM</w:t>
      </w:r>
    </w:p>
    <w:tbl>
      <w:tblPr>
        <w:tblW w:w="5344" w:type="pct"/>
        <w:tblLook w:val="0000" w:firstRow="0" w:lastRow="0" w:firstColumn="0" w:lastColumn="0" w:noHBand="0" w:noVBand="0"/>
      </w:tblPr>
      <w:tblGrid>
        <w:gridCol w:w="3104"/>
        <w:gridCol w:w="6511"/>
      </w:tblGrid>
      <w:tr w:rsidR="00ED3027" w:rsidRPr="00C90616" w14:paraId="65F2DD1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B9D424C" w14:textId="77777777" w:rsidR="00ED3027" w:rsidRPr="00B81AA8" w:rsidRDefault="00ED3027"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B0550A1" w14:textId="3135A63B" w:rsidR="00ED3027" w:rsidRPr="00B76750" w:rsidRDefault="00ED3027" w:rsidP="00C2308C">
            <w:pPr>
              <w:pStyle w:val="TableText0"/>
              <w:keepNext/>
              <w:keepLines/>
              <w:rPr>
                <w:rFonts w:ascii="Arial" w:hAnsi="Arial" w:cs="Arial"/>
              </w:rPr>
            </w:pPr>
            <w:proofErr w:type="spellStart"/>
            <w:r>
              <w:rPr>
                <w:rFonts w:ascii="Arial" w:hAnsi="Arial" w:cs="Arial"/>
              </w:rPr>
              <w:t>Datafabriek</w:t>
            </w:r>
            <w:proofErr w:type="spellEnd"/>
            <w:r w:rsidR="00A822D6">
              <w:rPr>
                <w:rFonts w:ascii="Arial" w:hAnsi="Arial" w:cs="Arial"/>
              </w:rPr>
              <w:t>, sending of a weekly</w:t>
            </w:r>
            <w:r w:rsidR="003164E5">
              <w:rPr>
                <w:rFonts w:ascii="Arial" w:hAnsi="Arial" w:cs="Arial"/>
              </w:rPr>
              <w:t>/monthly</w:t>
            </w:r>
            <w:r w:rsidR="00A822D6">
              <w:rPr>
                <w:rFonts w:ascii="Arial" w:hAnsi="Arial" w:cs="Arial"/>
              </w:rPr>
              <w:t xml:space="preserve"> manual created </w:t>
            </w:r>
            <w:proofErr w:type="spellStart"/>
            <w:r w:rsidR="00A822D6">
              <w:rPr>
                <w:rFonts w:ascii="Arial" w:hAnsi="Arial" w:cs="Arial"/>
              </w:rPr>
              <w:t>parfile</w:t>
            </w:r>
            <w:proofErr w:type="spellEnd"/>
            <w:r w:rsidR="00A822D6">
              <w:rPr>
                <w:rFonts w:ascii="Arial" w:hAnsi="Arial" w:cs="Arial"/>
              </w:rPr>
              <w:t xml:space="preserve"> by TAB</w:t>
            </w:r>
          </w:p>
        </w:tc>
      </w:tr>
      <w:tr w:rsidR="00ED3027" w:rsidRPr="00712180" w14:paraId="5F2CD4C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117D84D" w14:textId="77777777" w:rsidR="00ED3027" w:rsidRPr="00B81AA8" w:rsidRDefault="00ED3027"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AD1D6DD" w14:textId="78FDA385" w:rsidR="00ED3027" w:rsidRPr="00B76750" w:rsidRDefault="00ED3027" w:rsidP="00C2308C">
            <w:pPr>
              <w:pStyle w:val="TableText0"/>
              <w:keepNext/>
              <w:keepLines/>
              <w:rPr>
                <w:rFonts w:ascii="Arial" w:hAnsi="Arial" w:cs="Arial"/>
                <w:lang w:val="en-US"/>
              </w:rPr>
            </w:pPr>
            <w:r>
              <w:rPr>
                <w:rFonts w:ascii="Arial" w:hAnsi="Arial" w:cs="Arial"/>
                <w:lang w:val="en-US"/>
              </w:rPr>
              <w:t>FTP:2</w:t>
            </w:r>
            <w:r w:rsidR="00641F7D">
              <w:rPr>
                <w:rFonts w:ascii="Arial" w:hAnsi="Arial" w:cs="Arial"/>
                <w:lang w:val="en-US"/>
              </w:rPr>
              <w:t>1</w:t>
            </w:r>
          </w:p>
        </w:tc>
      </w:tr>
      <w:tr w:rsidR="00ED3027" w:rsidRPr="00712180" w14:paraId="01A1ED2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EB6667" w14:textId="77777777" w:rsidR="00ED3027" w:rsidRDefault="00ED3027"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2C45948" w14:textId="77777777" w:rsidR="00ED3027" w:rsidRPr="00B76750" w:rsidRDefault="00ED3027"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ED3027" w:rsidRPr="006D2395" w14:paraId="0DF1DC0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C13F4BE" w14:textId="77777777" w:rsidR="00ED3027" w:rsidRDefault="00ED3027"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4A0F55D" w14:textId="77777777" w:rsidR="00ED3027" w:rsidRPr="00B76750" w:rsidRDefault="00ED3027" w:rsidP="00C2308C">
            <w:pPr>
              <w:pStyle w:val="TableText0"/>
              <w:keepNext/>
              <w:keepLines/>
              <w:rPr>
                <w:rFonts w:ascii="Arial" w:hAnsi="Arial" w:cs="Arial"/>
                <w:lang w:val="en-US"/>
              </w:rPr>
            </w:pPr>
            <w:r w:rsidRPr="00B76750">
              <w:rPr>
                <w:rFonts w:ascii="Arial" w:hAnsi="Arial" w:cs="Arial"/>
                <w:lang w:val="en-US"/>
              </w:rPr>
              <w:t>Outbound</w:t>
            </w:r>
          </w:p>
        </w:tc>
      </w:tr>
      <w:tr w:rsidR="00ED3027" w:rsidRPr="00A540D4" w14:paraId="013BDFC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920FCC" w14:textId="77777777" w:rsidR="00ED3027" w:rsidRDefault="00ED3027"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874BB23" w14:textId="77777777" w:rsidR="00ED3027" w:rsidRPr="00B76750" w:rsidRDefault="00ED3027" w:rsidP="00C2308C">
            <w:pPr>
              <w:pStyle w:val="TableText0"/>
              <w:keepNext/>
              <w:keepLines/>
              <w:rPr>
                <w:rFonts w:ascii="Arial" w:hAnsi="Arial" w:cs="Arial"/>
                <w:lang w:val="en-US"/>
              </w:rPr>
            </w:pPr>
            <w:r>
              <w:rPr>
                <w:rFonts w:ascii="Arial" w:hAnsi="Arial" w:cs="Arial"/>
                <w:lang w:val="en-US"/>
              </w:rPr>
              <w:t xml:space="preserve">No (via SI) </w:t>
            </w:r>
          </w:p>
        </w:tc>
      </w:tr>
      <w:tr w:rsidR="00ED3027" w:rsidRPr="00B931BB" w14:paraId="4D00013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10448ED" w14:textId="77777777" w:rsidR="00ED3027" w:rsidRDefault="00ED3027"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6EAD6D" w14:textId="090824C7" w:rsidR="00ED3027" w:rsidRPr="00B76750" w:rsidRDefault="00ED3027"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r>
              <w:rPr>
                <w:rFonts w:ascii="Arial" w:hAnsi="Arial" w:cs="Arial"/>
                <w:lang w:val="en-US"/>
              </w:rPr>
              <w:t xml:space="preserve"> (Service Account)</w:t>
            </w:r>
          </w:p>
        </w:tc>
      </w:tr>
      <w:tr w:rsidR="00ED3027" w:rsidRPr="005220F1" w14:paraId="5576D25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43C8EC7" w14:textId="77777777" w:rsidR="00ED3027" w:rsidRPr="00B81AA8" w:rsidRDefault="00ED3027"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3E274E" w14:textId="77777777" w:rsidR="00ED3027" w:rsidRPr="00B76750" w:rsidRDefault="00ED3027" w:rsidP="00C2308C">
            <w:pPr>
              <w:pStyle w:val="TableText0"/>
              <w:keepNext/>
              <w:keepLines/>
              <w:rPr>
                <w:rFonts w:ascii="Arial" w:hAnsi="Arial" w:cs="Arial"/>
                <w:lang w:val="en-US"/>
              </w:rPr>
            </w:pPr>
            <w:r w:rsidRPr="00B76750">
              <w:rPr>
                <w:rFonts w:ascii="Arial" w:hAnsi="Arial" w:cs="Arial"/>
                <w:lang w:val="en-US"/>
              </w:rPr>
              <w:t>Not specified</w:t>
            </w:r>
          </w:p>
        </w:tc>
      </w:tr>
      <w:tr w:rsidR="00ED3027" w:rsidRPr="00B81AA8" w14:paraId="3216CC5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A6F7EB6" w14:textId="77777777" w:rsidR="00ED3027" w:rsidRPr="00B81AA8" w:rsidRDefault="00ED3027"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25CEDAD" w14:textId="77777777" w:rsidR="00ED3027" w:rsidRPr="00B76750" w:rsidRDefault="00ED3027" w:rsidP="00C2308C">
            <w:pPr>
              <w:pStyle w:val="TableText0"/>
              <w:keepNext/>
              <w:keepLines/>
              <w:rPr>
                <w:rFonts w:ascii="Arial" w:hAnsi="Arial" w:cs="Arial"/>
              </w:rPr>
            </w:pPr>
            <w:r w:rsidRPr="00B76750">
              <w:rPr>
                <w:rFonts w:ascii="Arial" w:hAnsi="Arial" w:cs="Arial"/>
                <w:lang w:val="en-US"/>
              </w:rPr>
              <w:t>Not specified</w:t>
            </w:r>
          </w:p>
        </w:tc>
      </w:tr>
      <w:tr w:rsidR="00ED3027" w:rsidRPr="00B81AA8" w14:paraId="7A8845B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FAA95FA" w14:textId="77777777" w:rsidR="00ED3027" w:rsidRPr="00B81AA8" w:rsidRDefault="00ED3027"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E486645" w14:textId="77777777" w:rsidR="00ED3027" w:rsidRPr="00B76750" w:rsidRDefault="00ED3027" w:rsidP="00C2308C">
            <w:pPr>
              <w:pStyle w:val="TableText0"/>
              <w:keepNext/>
              <w:keepLines/>
              <w:rPr>
                <w:rFonts w:ascii="Arial" w:hAnsi="Arial" w:cs="Arial"/>
              </w:rPr>
            </w:pPr>
            <w:r w:rsidRPr="00B76750">
              <w:rPr>
                <w:rFonts w:ascii="Arial" w:hAnsi="Arial" w:cs="Arial"/>
                <w:lang w:val="en-US"/>
              </w:rPr>
              <w:t>Not specified</w:t>
            </w:r>
          </w:p>
        </w:tc>
      </w:tr>
      <w:tr w:rsidR="00ED3027" w:rsidRPr="00B81AA8" w14:paraId="1157187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8E7B02F" w14:textId="77777777" w:rsidR="00ED3027" w:rsidRPr="00B81AA8" w:rsidRDefault="00ED3027"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B5EDD28" w14:textId="77777777" w:rsidR="00ED3027" w:rsidRPr="00B76750" w:rsidRDefault="00ED3027" w:rsidP="00C2308C">
            <w:pPr>
              <w:pStyle w:val="TableText0"/>
              <w:keepNext/>
              <w:keepLines/>
              <w:rPr>
                <w:rFonts w:ascii="Arial" w:hAnsi="Arial" w:cs="Arial"/>
              </w:rPr>
            </w:pPr>
            <w:r w:rsidRPr="00B76750">
              <w:rPr>
                <w:rFonts w:ascii="Arial" w:hAnsi="Arial" w:cs="Arial"/>
                <w:lang w:val="en-US"/>
              </w:rPr>
              <w:t>Not specified</w:t>
            </w:r>
          </w:p>
        </w:tc>
      </w:tr>
    </w:tbl>
    <w:p w14:paraId="46E92ABC" w14:textId="4CF81D05" w:rsidR="001C7235" w:rsidRPr="00000272" w:rsidRDefault="001C7235" w:rsidP="001C7235">
      <w:pPr>
        <w:pStyle w:val="Heading4"/>
      </w:pPr>
      <w:r>
        <w:t>VEBO</w:t>
      </w:r>
      <w:r w:rsidR="00546E84">
        <w:t xml:space="preserve"> (</w:t>
      </w:r>
      <w:proofErr w:type="spellStart"/>
      <w:r w:rsidR="00546E84">
        <w:t>eVOI</w:t>
      </w:r>
      <w:proofErr w:type="spellEnd"/>
      <w:r w:rsidR="00546E84">
        <w:t>)</w:t>
      </w:r>
    </w:p>
    <w:tbl>
      <w:tblPr>
        <w:tblW w:w="5344" w:type="pct"/>
        <w:tblLook w:val="0000" w:firstRow="0" w:lastRow="0" w:firstColumn="0" w:lastColumn="0" w:noHBand="0" w:noVBand="0"/>
      </w:tblPr>
      <w:tblGrid>
        <w:gridCol w:w="3104"/>
        <w:gridCol w:w="6511"/>
      </w:tblGrid>
      <w:tr w:rsidR="001C7235" w:rsidRPr="00103371" w14:paraId="1BB63CD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A195791" w14:textId="77777777" w:rsidR="001C7235" w:rsidRPr="00B81AA8" w:rsidRDefault="001C7235"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415DBF" w14:textId="134A9A83" w:rsidR="001C7235" w:rsidRPr="00C41E11" w:rsidRDefault="00EB5EF9" w:rsidP="00C2308C">
            <w:pPr>
              <w:pStyle w:val="TableText0"/>
              <w:keepNext/>
              <w:keepLines/>
              <w:rPr>
                <w:rFonts w:ascii="Arial" w:hAnsi="Arial" w:cs="Arial"/>
                <w:lang w:val="nl-NL"/>
              </w:rPr>
            </w:pPr>
            <w:r w:rsidRPr="00C41E11">
              <w:rPr>
                <w:rFonts w:ascii="Arial" w:hAnsi="Arial" w:cs="Arial"/>
                <w:lang w:val="nl-NL"/>
              </w:rPr>
              <w:t>VEBO (Uitkeringsbeslagen Personen</w:t>
            </w:r>
            <w:r w:rsidR="005D2ED1" w:rsidRPr="00C41E11">
              <w:rPr>
                <w:rFonts w:ascii="Arial" w:hAnsi="Arial" w:cs="Arial"/>
                <w:lang w:val="nl-NL"/>
              </w:rPr>
              <w:t>)</w:t>
            </w:r>
          </w:p>
        </w:tc>
      </w:tr>
      <w:tr w:rsidR="001C7235" w:rsidRPr="00712180" w14:paraId="24D1482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948860E" w14:textId="77777777" w:rsidR="001C7235" w:rsidRPr="00B81AA8" w:rsidRDefault="001C7235"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E4B9649" w14:textId="724906CB" w:rsidR="001C7235" w:rsidRPr="00B76750" w:rsidRDefault="003610FA" w:rsidP="00C2308C">
            <w:pPr>
              <w:pStyle w:val="TableText0"/>
              <w:keepNext/>
              <w:keepLines/>
              <w:rPr>
                <w:rFonts w:ascii="Arial" w:hAnsi="Arial" w:cs="Arial"/>
                <w:lang w:val="en-US"/>
              </w:rPr>
            </w:pPr>
            <w:r>
              <w:rPr>
                <w:rFonts w:ascii="Arial" w:hAnsi="Arial" w:cs="Arial"/>
                <w:lang w:val="en-US"/>
              </w:rPr>
              <w:t>SOAP/HTTP:80</w:t>
            </w:r>
          </w:p>
        </w:tc>
      </w:tr>
      <w:tr w:rsidR="001C7235" w:rsidRPr="00712180" w14:paraId="78BA94C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9237C" w14:textId="77777777" w:rsidR="001C7235" w:rsidRDefault="001C7235"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E630B70" w14:textId="08EDBAF7" w:rsidR="001C7235" w:rsidRPr="00B76750" w:rsidRDefault="003D1401" w:rsidP="00C2308C">
            <w:pPr>
              <w:pStyle w:val="TableText0"/>
              <w:keepNext/>
              <w:keepLines/>
              <w:rPr>
                <w:rFonts w:ascii="Arial" w:hAnsi="Arial" w:cs="Arial"/>
                <w:lang w:val="en-US"/>
              </w:rPr>
            </w:pPr>
            <w:r>
              <w:rPr>
                <w:rFonts w:ascii="Arial" w:hAnsi="Arial" w:cs="Arial"/>
                <w:lang w:val="en-US"/>
              </w:rPr>
              <w:t>External</w:t>
            </w:r>
          </w:p>
        </w:tc>
      </w:tr>
      <w:tr w:rsidR="001C7235" w:rsidRPr="006D2395" w14:paraId="459B98C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8EADFB4" w14:textId="77777777" w:rsidR="001C7235" w:rsidRDefault="001C7235"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594B975" w14:textId="3FF886F9" w:rsidR="001C7235" w:rsidRPr="00B76750" w:rsidRDefault="00C41E11" w:rsidP="00C2308C">
            <w:pPr>
              <w:pStyle w:val="TableText0"/>
              <w:keepNext/>
              <w:keepLines/>
              <w:rPr>
                <w:rFonts w:ascii="Arial" w:hAnsi="Arial" w:cs="Arial"/>
                <w:lang w:val="en-US"/>
              </w:rPr>
            </w:pPr>
            <w:r>
              <w:rPr>
                <w:rFonts w:ascii="Arial" w:hAnsi="Arial" w:cs="Arial"/>
                <w:lang w:val="en-US"/>
              </w:rPr>
              <w:t>In</w:t>
            </w:r>
            <w:r w:rsidR="001C7235" w:rsidRPr="00B76750">
              <w:rPr>
                <w:rFonts w:ascii="Arial" w:hAnsi="Arial" w:cs="Arial"/>
                <w:lang w:val="en-US"/>
              </w:rPr>
              <w:t>bound</w:t>
            </w:r>
          </w:p>
        </w:tc>
      </w:tr>
      <w:tr w:rsidR="001C7235" w:rsidRPr="00A540D4" w14:paraId="5CA5E42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D407A2E" w14:textId="77777777" w:rsidR="001C7235" w:rsidRDefault="001C7235"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D9C34E4" w14:textId="77777777" w:rsidR="001C7235" w:rsidRPr="00B76750" w:rsidRDefault="001C7235" w:rsidP="00C2308C">
            <w:pPr>
              <w:pStyle w:val="TableText0"/>
              <w:keepNext/>
              <w:keepLines/>
              <w:rPr>
                <w:rFonts w:ascii="Arial" w:hAnsi="Arial" w:cs="Arial"/>
                <w:lang w:val="en-US"/>
              </w:rPr>
            </w:pPr>
            <w:r>
              <w:rPr>
                <w:rFonts w:ascii="Arial" w:hAnsi="Arial" w:cs="Arial"/>
                <w:lang w:val="en-US"/>
              </w:rPr>
              <w:t xml:space="preserve">No (via SI) </w:t>
            </w:r>
          </w:p>
        </w:tc>
      </w:tr>
      <w:tr w:rsidR="001C7235" w:rsidRPr="00B931BB" w14:paraId="463E92C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32F418D" w14:textId="77777777" w:rsidR="001C7235" w:rsidRDefault="001C7235"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6F2A8B3" w14:textId="3040E4FA" w:rsidR="001C7235" w:rsidRPr="00B76750" w:rsidRDefault="001C7235"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1C7235" w:rsidRPr="005220F1" w14:paraId="510BA7A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9919529" w14:textId="77777777" w:rsidR="001C7235" w:rsidRPr="00B81AA8" w:rsidRDefault="001C7235"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1440EE" w14:textId="77777777" w:rsidR="001C7235" w:rsidRPr="00B76750" w:rsidRDefault="001C7235" w:rsidP="00C2308C">
            <w:pPr>
              <w:pStyle w:val="TableText0"/>
              <w:keepNext/>
              <w:keepLines/>
              <w:rPr>
                <w:rFonts w:ascii="Arial" w:hAnsi="Arial" w:cs="Arial"/>
                <w:lang w:val="en-US"/>
              </w:rPr>
            </w:pPr>
            <w:r w:rsidRPr="00B76750">
              <w:rPr>
                <w:rFonts w:ascii="Arial" w:hAnsi="Arial" w:cs="Arial"/>
                <w:lang w:val="en-US"/>
              </w:rPr>
              <w:t>Not specified</w:t>
            </w:r>
          </w:p>
        </w:tc>
      </w:tr>
      <w:tr w:rsidR="001C7235" w:rsidRPr="00B81AA8" w14:paraId="185B8BA6"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C810C" w14:textId="77777777" w:rsidR="001C7235" w:rsidRPr="00B81AA8" w:rsidRDefault="001C7235"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15F841A" w14:textId="77777777" w:rsidR="001C7235" w:rsidRPr="00B76750" w:rsidRDefault="001C7235" w:rsidP="00C2308C">
            <w:pPr>
              <w:pStyle w:val="TableText0"/>
              <w:keepNext/>
              <w:keepLines/>
              <w:rPr>
                <w:rFonts w:ascii="Arial" w:hAnsi="Arial" w:cs="Arial"/>
              </w:rPr>
            </w:pPr>
            <w:r w:rsidRPr="00B76750">
              <w:rPr>
                <w:rFonts w:ascii="Arial" w:hAnsi="Arial" w:cs="Arial"/>
                <w:lang w:val="en-US"/>
              </w:rPr>
              <w:t>Not specified</w:t>
            </w:r>
          </w:p>
        </w:tc>
      </w:tr>
      <w:tr w:rsidR="001C7235" w:rsidRPr="00B81AA8" w14:paraId="548208C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092D9C" w14:textId="77777777" w:rsidR="001C7235" w:rsidRPr="00B81AA8" w:rsidRDefault="001C7235"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276607" w14:textId="77777777" w:rsidR="001C7235" w:rsidRPr="00B76750" w:rsidRDefault="001C7235" w:rsidP="00C2308C">
            <w:pPr>
              <w:pStyle w:val="TableText0"/>
              <w:keepNext/>
              <w:keepLines/>
              <w:rPr>
                <w:rFonts w:ascii="Arial" w:hAnsi="Arial" w:cs="Arial"/>
              </w:rPr>
            </w:pPr>
            <w:r w:rsidRPr="00B76750">
              <w:rPr>
                <w:rFonts w:ascii="Arial" w:hAnsi="Arial" w:cs="Arial"/>
                <w:lang w:val="en-US"/>
              </w:rPr>
              <w:t>Not specified</w:t>
            </w:r>
          </w:p>
        </w:tc>
      </w:tr>
      <w:tr w:rsidR="001C7235" w:rsidRPr="00B81AA8" w14:paraId="77C5328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B97022D" w14:textId="77777777" w:rsidR="001C7235" w:rsidRPr="00B81AA8" w:rsidRDefault="001C7235"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B3B29F4" w14:textId="77777777" w:rsidR="001C7235" w:rsidRPr="00B76750" w:rsidRDefault="001C7235" w:rsidP="00C2308C">
            <w:pPr>
              <w:pStyle w:val="TableText0"/>
              <w:keepNext/>
              <w:keepLines/>
              <w:rPr>
                <w:rFonts w:ascii="Arial" w:hAnsi="Arial" w:cs="Arial"/>
              </w:rPr>
            </w:pPr>
            <w:r w:rsidRPr="00B76750">
              <w:rPr>
                <w:rFonts w:ascii="Arial" w:hAnsi="Arial" w:cs="Arial"/>
                <w:lang w:val="en-US"/>
              </w:rPr>
              <w:t>Not specified</w:t>
            </w:r>
          </w:p>
        </w:tc>
      </w:tr>
    </w:tbl>
    <w:p w14:paraId="5036B055" w14:textId="77777777" w:rsidR="00574832" w:rsidRDefault="00574832" w:rsidP="00574832">
      <w:pPr>
        <w:pStyle w:val="BodyText"/>
      </w:pPr>
    </w:p>
    <w:p w14:paraId="6C0DC1B3" w14:textId="77777777" w:rsidR="00574832" w:rsidRDefault="00574832" w:rsidP="00574832">
      <w:pPr>
        <w:pStyle w:val="BodyText"/>
        <w:rPr>
          <w:b/>
          <w:bCs/>
          <w:color w:val="auto"/>
          <w:sz w:val="26"/>
          <w:szCs w:val="28"/>
        </w:rPr>
      </w:pPr>
      <w:r>
        <w:br w:type="page"/>
      </w:r>
    </w:p>
    <w:p w14:paraId="2592B9B3" w14:textId="444ECD96" w:rsidR="00BA11F7" w:rsidRPr="00000272" w:rsidRDefault="008A74AE" w:rsidP="00BA11F7">
      <w:pPr>
        <w:pStyle w:val="Heading4"/>
      </w:pPr>
      <w:proofErr w:type="spellStart"/>
      <w:r>
        <w:lastRenderedPageBreak/>
        <w:t>Klantbeeld</w:t>
      </w:r>
      <w:proofErr w:type="spellEnd"/>
    </w:p>
    <w:tbl>
      <w:tblPr>
        <w:tblW w:w="5344" w:type="pct"/>
        <w:tblLook w:val="0000" w:firstRow="0" w:lastRow="0" w:firstColumn="0" w:lastColumn="0" w:noHBand="0" w:noVBand="0"/>
      </w:tblPr>
      <w:tblGrid>
        <w:gridCol w:w="3104"/>
        <w:gridCol w:w="6511"/>
      </w:tblGrid>
      <w:tr w:rsidR="00BA11F7" w:rsidRPr="00581590" w14:paraId="337464F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8EAD91A" w14:textId="77777777" w:rsidR="00BA11F7" w:rsidRPr="00B81AA8" w:rsidRDefault="00BA11F7"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4978274" w14:textId="4D0E93CD" w:rsidR="00BA11F7" w:rsidRPr="00CC61CB" w:rsidRDefault="008A74AE" w:rsidP="00C2308C">
            <w:pPr>
              <w:pStyle w:val="TableText0"/>
              <w:keepNext/>
              <w:keepLines/>
              <w:rPr>
                <w:rFonts w:ascii="Arial" w:hAnsi="Arial" w:cs="Arial"/>
                <w:lang w:val="nl-NL"/>
              </w:rPr>
            </w:pPr>
            <w:r w:rsidRPr="00CC61CB">
              <w:rPr>
                <w:rFonts w:ascii="Arial" w:hAnsi="Arial" w:cs="Arial"/>
                <w:lang w:val="nl-NL"/>
              </w:rPr>
              <w:t xml:space="preserve">GUP service </w:t>
            </w:r>
            <w:r w:rsidR="00927A25">
              <w:rPr>
                <w:rFonts w:ascii="Arial" w:hAnsi="Arial" w:cs="Arial"/>
                <w:lang w:val="nl-NL"/>
              </w:rPr>
              <w:t>E</w:t>
            </w:r>
            <w:r w:rsidR="00AF4288">
              <w:rPr>
                <w:rFonts w:ascii="Arial" w:hAnsi="Arial" w:cs="Arial"/>
                <w:lang w:val="nl-NL"/>
              </w:rPr>
              <w:t>XC</w:t>
            </w:r>
            <w:r w:rsidRPr="00CC61CB">
              <w:rPr>
                <w:rFonts w:ascii="Arial" w:hAnsi="Arial" w:cs="Arial"/>
                <w:lang w:val="nl-NL"/>
              </w:rPr>
              <w:t xml:space="preserve"> KB V</w:t>
            </w:r>
            <w:r w:rsidR="00CC61CB" w:rsidRPr="00CC61CB">
              <w:rPr>
                <w:rFonts w:ascii="Arial" w:hAnsi="Arial" w:cs="Arial"/>
                <w:lang w:val="nl-NL"/>
              </w:rPr>
              <w:t xml:space="preserve">0100 http: aanvragen </w:t>
            </w:r>
            <w:r w:rsidR="00CC61CB">
              <w:rPr>
                <w:rFonts w:ascii="Arial" w:hAnsi="Arial" w:cs="Arial"/>
                <w:lang w:val="nl-NL"/>
              </w:rPr>
              <w:t>klantbeeld</w:t>
            </w:r>
          </w:p>
        </w:tc>
      </w:tr>
      <w:tr w:rsidR="00BA11F7" w:rsidRPr="00712180" w14:paraId="68D5837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3526D37" w14:textId="77777777" w:rsidR="00BA11F7" w:rsidRPr="00B81AA8" w:rsidRDefault="00BA11F7"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C3498C4" w14:textId="541F59FA" w:rsidR="00BA11F7" w:rsidRPr="00B76750" w:rsidRDefault="00CC61CB" w:rsidP="00C2308C">
            <w:pPr>
              <w:pStyle w:val="TableText0"/>
              <w:keepNext/>
              <w:keepLines/>
              <w:rPr>
                <w:rFonts w:ascii="Arial" w:hAnsi="Arial" w:cs="Arial"/>
                <w:lang w:val="en-US"/>
              </w:rPr>
            </w:pPr>
            <w:r>
              <w:rPr>
                <w:rFonts w:ascii="Arial" w:hAnsi="Arial" w:cs="Arial"/>
                <w:lang w:val="en-US"/>
              </w:rPr>
              <w:t>https:443</w:t>
            </w:r>
          </w:p>
        </w:tc>
      </w:tr>
      <w:tr w:rsidR="00BA11F7" w:rsidRPr="00712180" w14:paraId="7E0F1AB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221A4DA" w14:textId="77777777" w:rsidR="00BA11F7" w:rsidRDefault="00BA11F7"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FBE2E9D" w14:textId="77777777" w:rsidR="00BA11F7" w:rsidRPr="00B76750" w:rsidRDefault="00BA11F7"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BA11F7" w:rsidRPr="006D2395" w14:paraId="192E883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47FFA74" w14:textId="77777777" w:rsidR="00BA11F7" w:rsidRDefault="00BA11F7"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CB7FB3F" w14:textId="0666DBE8" w:rsidR="00BA11F7" w:rsidRPr="00B76750" w:rsidRDefault="00CC61CB" w:rsidP="00C2308C">
            <w:pPr>
              <w:pStyle w:val="TableText0"/>
              <w:keepNext/>
              <w:keepLines/>
              <w:rPr>
                <w:rFonts w:ascii="Arial" w:hAnsi="Arial" w:cs="Arial"/>
                <w:lang w:val="en-US"/>
              </w:rPr>
            </w:pPr>
            <w:r>
              <w:rPr>
                <w:rFonts w:ascii="Arial" w:hAnsi="Arial" w:cs="Arial"/>
                <w:lang w:val="en-US"/>
              </w:rPr>
              <w:t>Outbound</w:t>
            </w:r>
          </w:p>
        </w:tc>
      </w:tr>
      <w:tr w:rsidR="00BA11F7" w:rsidRPr="00A540D4" w14:paraId="2C05635E"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B6D49" w14:textId="77777777" w:rsidR="00BA11F7" w:rsidRDefault="00BA11F7"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0C46D1" w14:textId="03F4EAA0" w:rsidR="00BA11F7" w:rsidRPr="00B76750" w:rsidRDefault="00BA11F7" w:rsidP="00C2308C">
            <w:pPr>
              <w:pStyle w:val="TableText0"/>
              <w:keepNext/>
              <w:keepLines/>
              <w:rPr>
                <w:rFonts w:ascii="Arial" w:hAnsi="Arial" w:cs="Arial"/>
                <w:lang w:val="en-US"/>
              </w:rPr>
            </w:pPr>
            <w:r>
              <w:rPr>
                <w:rFonts w:ascii="Arial" w:hAnsi="Arial" w:cs="Arial"/>
                <w:lang w:val="en-US"/>
              </w:rPr>
              <w:t xml:space="preserve">Yes </w:t>
            </w:r>
          </w:p>
        </w:tc>
      </w:tr>
      <w:tr w:rsidR="00BA11F7" w:rsidRPr="00B931BB" w14:paraId="27FD6185"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5C1E3C4" w14:textId="77777777" w:rsidR="00BA11F7" w:rsidRDefault="00BA11F7"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4BC625" w14:textId="77777777" w:rsidR="00BA11F7" w:rsidRPr="00B76750" w:rsidRDefault="00BA11F7"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BA11F7" w:rsidRPr="005220F1" w14:paraId="7E2BA28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E92EA42" w14:textId="77777777" w:rsidR="00BA11F7" w:rsidRPr="00B81AA8" w:rsidRDefault="00BA11F7"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531AFA2" w14:textId="77777777" w:rsidR="00BA11F7" w:rsidRPr="00B76750" w:rsidRDefault="00BA11F7" w:rsidP="00C2308C">
            <w:pPr>
              <w:pStyle w:val="TableText0"/>
              <w:keepNext/>
              <w:keepLines/>
              <w:rPr>
                <w:rFonts w:ascii="Arial" w:hAnsi="Arial" w:cs="Arial"/>
                <w:lang w:val="en-US"/>
              </w:rPr>
            </w:pPr>
            <w:r w:rsidRPr="00B76750">
              <w:rPr>
                <w:rFonts w:ascii="Arial" w:hAnsi="Arial" w:cs="Arial"/>
                <w:lang w:val="en-US"/>
              </w:rPr>
              <w:t>Not specified</w:t>
            </w:r>
          </w:p>
        </w:tc>
      </w:tr>
      <w:tr w:rsidR="00BA11F7" w:rsidRPr="00B81AA8" w14:paraId="650C279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B071C96" w14:textId="77777777" w:rsidR="00BA11F7" w:rsidRPr="00B81AA8" w:rsidRDefault="00BA11F7"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E096F7" w14:textId="77777777" w:rsidR="00BA11F7" w:rsidRPr="00B76750" w:rsidRDefault="00BA11F7" w:rsidP="00C2308C">
            <w:pPr>
              <w:pStyle w:val="TableText0"/>
              <w:keepNext/>
              <w:keepLines/>
              <w:rPr>
                <w:rFonts w:ascii="Arial" w:hAnsi="Arial" w:cs="Arial"/>
              </w:rPr>
            </w:pPr>
            <w:r w:rsidRPr="00B76750">
              <w:rPr>
                <w:rFonts w:ascii="Arial" w:hAnsi="Arial" w:cs="Arial"/>
                <w:lang w:val="en-US"/>
              </w:rPr>
              <w:t>Not specified</w:t>
            </w:r>
          </w:p>
        </w:tc>
      </w:tr>
      <w:tr w:rsidR="00BA11F7" w:rsidRPr="00B81AA8" w14:paraId="5769A8B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E56DB77" w14:textId="77777777" w:rsidR="00BA11F7" w:rsidRPr="00B81AA8" w:rsidRDefault="00BA11F7"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52E2C64" w14:textId="77777777" w:rsidR="00BA11F7" w:rsidRPr="00B76750" w:rsidRDefault="00BA11F7" w:rsidP="00C2308C">
            <w:pPr>
              <w:pStyle w:val="TableText0"/>
              <w:keepNext/>
              <w:keepLines/>
              <w:rPr>
                <w:rFonts w:ascii="Arial" w:hAnsi="Arial" w:cs="Arial"/>
              </w:rPr>
            </w:pPr>
            <w:r w:rsidRPr="00B76750">
              <w:rPr>
                <w:rFonts w:ascii="Arial" w:hAnsi="Arial" w:cs="Arial"/>
                <w:lang w:val="en-US"/>
              </w:rPr>
              <w:t>Not specified</w:t>
            </w:r>
          </w:p>
        </w:tc>
      </w:tr>
      <w:tr w:rsidR="00BA11F7" w:rsidRPr="00B81AA8" w14:paraId="5507AE4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B7AF4D0" w14:textId="77777777" w:rsidR="00BA11F7" w:rsidRPr="00B81AA8" w:rsidRDefault="00BA11F7"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70E921A" w14:textId="77777777" w:rsidR="00BA11F7" w:rsidRPr="00B76750" w:rsidRDefault="00BA11F7" w:rsidP="00C2308C">
            <w:pPr>
              <w:pStyle w:val="TableText0"/>
              <w:keepNext/>
              <w:keepLines/>
              <w:rPr>
                <w:rFonts w:ascii="Arial" w:hAnsi="Arial" w:cs="Arial"/>
              </w:rPr>
            </w:pPr>
            <w:r w:rsidRPr="00B76750">
              <w:rPr>
                <w:rFonts w:ascii="Arial" w:hAnsi="Arial" w:cs="Arial"/>
                <w:lang w:val="en-US"/>
              </w:rPr>
              <w:t>Not specified</w:t>
            </w:r>
          </w:p>
        </w:tc>
      </w:tr>
    </w:tbl>
    <w:p w14:paraId="3EDD536C" w14:textId="002BBBAA" w:rsidR="00BB7DED" w:rsidRPr="00000272" w:rsidRDefault="00F94FC1" w:rsidP="00BB7DED">
      <w:pPr>
        <w:pStyle w:val="Heading4"/>
      </w:pPr>
      <w:r>
        <w:t>BBS</w:t>
      </w:r>
    </w:p>
    <w:tbl>
      <w:tblPr>
        <w:tblW w:w="5344" w:type="pct"/>
        <w:tblLook w:val="0000" w:firstRow="0" w:lastRow="0" w:firstColumn="0" w:lastColumn="0" w:noHBand="0" w:noVBand="0"/>
      </w:tblPr>
      <w:tblGrid>
        <w:gridCol w:w="3104"/>
        <w:gridCol w:w="6511"/>
      </w:tblGrid>
      <w:tr w:rsidR="00BB7DED" w:rsidRPr="00C41E11" w14:paraId="6CC0106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BD6388A" w14:textId="77777777" w:rsidR="00BB7DED" w:rsidRPr="00B81AA8" w:rsidRDefault="00BB7DED"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443EBF5" w14:textId="43B69AC5" w:rsidR="00BB7DED" w:rsidRPr="00C41E11" w:rsidRDefault="00F94FC1" w:rsidP="00C2308C">
            <w:pPr>
              <w:pStyle w:val="TableText0"/>
              <w:keepNext/>
              <w:keepLines/>
              <w:rPr>
                <w:rFonts w:ascii="Arial" w:hAnsi="Arial" w:cs="Arial"/>
                <w:lang w:val="nl-NL"/>
              </w:rPr>
            </w:pPr>
            <w:r>
              <w:rPr>
                <w:rFonts w:ascii="Arial" w:hAnsi="Arial" w:cs="Arial"/>
                <w:lang w:val="nl-NL"/>
              </w:rPr>
              <w:t>BBS</w:t>
            </w:r>
            <w:r w:rsidR="00B61499">
              <w:rPr>
                <w:rFonts w:ascii="Arial" w:hAnsi="Arial" w:cs="Arial"/>
                <w:lang w:val="nl-NL"/>
              </w:rPr>
              <w:t>, Opvragen Werkgeverspremie</w:t>
            </w:r>
          </w:p>
        </w:tc>
      </w:tr>
      <w:tr w:rsidR="00BB7DED" w:rsidRPr="00712180" w14:paraId="2F91A6A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F436B09" w14:textId="77777777" w:rsidR="00BB7DED" w:rsidRPr="00B81AA8" w:rsidRDefault="00BB7DED"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6E03B8" w14:textId="77777777" w:rsidR="00BB7DED" w:rsidRPr="00B76750" w:rsidRDefault="00BB7DED" w:rsidP="00C2308C">
            <w:pPr>
              <w:pStyle w:val="TableText0"/>
              <w:keepNext/>
              <w:keepLines/>
              <w:rPr>
                <w:rFonts w:ascii="Arial" w:hAnsi="Arial" w:cs="Arial"/>
                <w:lang w:val="en-US"/>
              </w:rPr>
            </w:pPr>
            <w:r>
              <w:rPr>
                <w:rFonts w:ascii="Arial" w:hAnsi="Arial" w:cs="Arial"/>
                <w:lang w:val="en-US"/>
              </w:rPr>
              <w:t>SOAP/HTTP:80</w:t>
            </w:r>
          </w:p>
        </w:tc>
      </w:tr>
      <w:tr w:rsidR="00BB7DED" w:rsidRPr="00712180" w14:paraId="10E5A87F"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1B40601" w14:textId="77777777" w:rsidR="00BB7DED" w:rsidRDefault="00BB7DED"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2570EF4" w14:textId="77777777" w:rsidR="00BB7DED" w:rsidRPr="00B76750" w:rsidRDefault="00BB7DED" w:rsidP="00C2308C">
            <w:pPr>
              <w:pStyle w:val="TableText0"/>
              <w:keepNext/>
              <w:keepLines/>
              <w:rPr>
                <w:rFonts w:ascii="Arial" w:hAnsi="Arial" w:cs="Arial"/>
                <w:lang w:val="en-US"/>
              </w:rPr>
            </w:pPr>
            <w:r>
              <w:rPr>
                <w:rFonts w:ascii="Arial" w:hAnsi="Arial" w:cs="Arial"/>
                <w:lang w:val="en-US"/>
              </w:rPr>
              <w:t>Int</w:t>
            </w:r>
            <w:r w:rsidRPr="00B76750">
              <w:rPr>
                <w:rFonts w:ascii="Arial" w:hAnsi="Arial" w:cs="Arial"/>
                <w:lang w:val="en-US"/>
              </w:rPr>
              <w:t>ernal</w:t>
            </w:r>
          </w:p>
        </w:tc>
      </w:tr>
      <w:tr w:rsidR="00BB7DED" w:rsidRPr="006D2395" w14:paraId="400A1EB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57DD24C" w14:textId="77777777" w:rsidR="00BB7DED" w:rsidRDefault="00BB7DED"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6F9965C" w14:textId="47E03EE1" w:rsidR="00BB7DED" w:rsidRPr="00B76750" w:rsidRDefault="00586CFD" w:rsidP="00C2308C">
            <w:pPr>
              <w:pStyle w:val="TableText0"/>
              <w:keepNext/>
              <w:keepLines/>
              <w:rPr>
                <w:rFonts w:ascii="Arial" w:hAnsi="Arial" w:cs="Arial"/>
                <w:lang w:val="en-US"/>
              </w:rPr>
            </w:pPr>
            <w:r>
              <w:rPr>
                <w:rFonts w:ascii="Arial" w:hAnsi="Arial" w:cs="Arial"/>
                <w:lang w:val="en-US"/>
              </w:rPr>
              <w:t>Out</w:t>
            </w:r>
            <w:r w:rsidR="00BB7DED" w:rsidRPr="00B76750">
              <w:rPr>
                <w:rFonts w:ascii="Arial" w:hAnsi="Arial" w:cs="Arial"/>
                <w:lang w:val="en-US"/>
              </w:rPr>
              <w:t>bound</w:t>
            </w:r>
          </w:p>
        </w:tc>
      </w:tr>
      <w:tr w:rsidR="00BB7DED" w:rsidRPr="00A540D4" w14:paraId="1E729304"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491D68" w14:textId="77777777" w:rsidR="00BB7DED" w:rsidRDefault="00BB7DED"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2FA1133" w14:textId="77777777" w:rsidR="00BB7DED" w:rsidRPr="00B76750" w:rsidRDefault="00BB7DED" w:rsidP="00C2308C">
            <w:pPr>
              <w:pStyle w:val="TableText0"/>
              <w:keepNext/>
              <w:keepLines/>
              <w:rPr>
                <w:rFonts w:ascii="Arial" w:hAnsi="Arial" w:cs="Arial"/>
                <w:lang w:val="en-US"/>
              </w:rPr>
            </w:pPr>
            <w:r>
              <w:rPr>
                <w:rFonts w:ascii="Arial" w:hAnsi="Arial" w:cs="Arial"/>
                <w:lang w:val="en-US"/>
              </w:rPr>
              <w:t xml:space="preserve">No (via SI) </w:t>
            </w:r>
          </w:p>
        </w:tc>
      </w:tr>
      <w:tr w:rsidR="00BB7DED" w:rsidRPr="00B931BB" w14:paraId="7AE43289"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C7ED0DA" w14:textId="77777777" w:rsidR="00BB7DED" w:rsidRDefault="00BB7DED"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81F1137" w14:textId="77777777" w:rsidR="00BB7DED" w:rsidRPr="00B76750" w:rsidRDefault="00BB7DED"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BB7DED" w:rsidRPr="005220F1" w14:paraId="7EC5F1F7"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F739D85" w14:textId="77777777" w:rsidR="00BB7DED" w:rsidRPr="00B81AA8" w:rsidRDefault="00BB7DED"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16EB296" w14:textId="77777777" w:rsidR="00BB7DED" w:rsidRPr="00B76750" w:rsidRDefault="00BB7DED" w:rsidP="00C2308C">
            <w:pPr>
              <w:pStyle w:val="TableText0"/>
              <w:keepNext/>
              <w:keepLines/>
              <w:rPr>
                <w:rFonts w:ascii="Arial" w:hAnsi="Arial" w:cs="Arial"/>
                <w:lang w:val="en-US"/>
              </w:rPr>
            </w:pPr>
            <w:r w:rsidRPr="00B76750">
              <w:rPr>
                <w:rFonts w:ascii="Arial" w:hAnsi="Arial" w:cs="Arial"/>
                <w:lang w:val="en-US"/>
              </w:rPr>
              <w:t>Not specified</w:t>
            </w:r>
          </w:p>
        </w:tc>
      </w:tr>
      <w:tr w:rsidR="00BB7DED" w:rsidRPr="00B81AA8" w14:paraId="7A9FC9A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AE089E5" w14:textId="77777777" w:rsidR="00BB7DED" w:rsidRPr="00B81AA8" w:rsidRDefault="00BB7DED"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16BEBA" w14:textId="77777777" w:rsidR="00BB7DED" w:rsidRPr="00B76750" w:rsidRDefault="00BB7DED" w:rsidP="00C2308C">
            <w:pPr>
              <w:pStyle w:val="TableText0"/>
              <w:keepNext/>
              <w:keepLines/>
              <w:rPr>
                <w:rFonts w:ascii="Arial" w:hAnsi="Arial" w:cs="Arial"/>
              </w:rPr>
            </w:pPr>
            <w:r w:rsidRPr="00B76750">
              <w:rPr>
                <w:rFonts w:ascii="Arial" w:hAnsi="Arial" w:cs="Arial"/>
                <w:lang w:val="en-US"/>
              </w:rPr>
              <w:t>Not specified</w:t>
            </w:r>
          </w:p>
        </w:tc>
      </w:tr>
      <w:tr w:rsidR="00BB7DED" w:rsidRPr="00B81AA8" w14:paraId="7C3ACC4C"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F08BF19" w14:textId="77777777" w:rsidR="00BB7DED" w:rsidRPr="00B81AA8" w:rsidRDefault="00BB7DED"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D980669" w14:textId="77777777" w:rsidR="00BB7DED" w:rsidRPr="00B76750" w:rsidRDefault="00BB7DED" w:rsidP="00C2308C">
            <w:pPr>
              <w:pStyle w:val="TableText0"/>
              <w:keepNext/>
              <w:keepLines/>
              <w:rPr>
                <w:rFonts w:ascii="Arial" w:hAnsi="Arial" w:cs="Arial"/>
              </w:rPr>
            </w:pPr>
            <w:r w:rsidRPr="00B76750">
              <w:rPr>
                <w:rFonts w:ascii="Arial" w:hAnsi="Arial" w:cs="Arial"/>
                <w:lang w:val="en-US"/>
              </w:rPr>
              <w:t>Not specified</w:t>
            </w:r>
          </w:p>
        </w:tc>
      </w:tr>
      <w:tr w:rsidR="00BB7DED" w:rsidRPr="00B81AA8" w14:paraId="4FCA69C1"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76BC7E03" w14:textId="77777777" w:rsidR="00BB7DED" w:rsidRPr="00B81AA8" w:rsidRDefault="00BB7DED"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83B236A" w14:textId="77777777" w:rsidR="00BB7DED" w:rsidRPr="00B76750" w:rsidRDefault="00BB7DED" w:rsidP="00C2308C">
            <w:pPr>
              <w:pStyle w:val="TableText0"/>
              <w:keepNext/>
              <w:keepLines/>
              <w:rPr>
                <w:rFonts w:ascii="Arial" w:hAnsi="Arial" w:cs="Arial"/>
              </w:rPr>
            </w:pPr>
            <w:r w:rsidRPr="00B76750">
              <w:rPr>
                <w:rFonts w:ascii="Arial" w:hAnsi="Arial" w:cs="Arial"/>
                <w:lang w:val="en-US"/>
              </w:rPr>
              <w:t>Not specified</w:t>
            </w:r>
          </w:p>
        </w:tc>
      </w:tr>
    </w:tbl>
    <w:p w14:paraId="5EE9D7A7" w14:textId="24DF6EAE" w:rsidR="00586CFD" w:rsidRPr="00000272" w:rsidRDefault="00586CFD" w:rsidP="00586CFD">
      <w:pPr>
        <w:pStyle w:val="Heading4"/>
      </w:pPr>
      <w:r>
        <w:t>MOM</w:t>
      </w:r>
    </w:p>
    <w:tbl>
      <w:tblPr>
        <w:tblW w:w="5344" w:type="pct"/>
        <w:tblLook w:val="0000" w:firstRow="0" w:lastRow="0" w:firstColumn="0" w:lastColumn="0" w:noHBand="0" w:noVBand="0"/>
      </w:tblPr>
      <w:tblGrid>
        <w:gridCol w:w="3104"/>
        <w:gridCol w:w="6511"/>
      </w:tblGrid>
      <w:tr w:rsidR="00586CFD" w:rsidRPr="00581590" w14:paraId="24A1528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4C030612" w14:textId="77777777" w:rsidR="00586CFD" w:rsidRPr="00B81AA8" w:rsidRDefault="00586CFD" w:rsidP="00C2308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B0CC9AA" w14:textId="1060942D" w:rsidR="00586CFD" w:rsidRPr="00C41E11" w:rsidRDefault="009D2A0A" w:rsidP="00C2308C">
            <w:pPr>
              <w:pStyle w:val="TableText0"/>
              <w:keepNext/>
              <w:keepLines/>
              <w:rPr>
                <w:rFonts w:ascii="Arial" w:hAnsi="Arial" w:cs="Arial"/>
                <w:lang w:val="nl-NL"/>
              </w:rPr>
            </w:pPr>
            <w:r>
              <w:rPr>
                <w:rFonts w:ascii="Arial" w:hAnsi="Arial" w:cs="Arial"/>
                <w:lang w:val="nl-NL"/>
              </w:rPr>
              <w:t>Printing Jaaropgave and correctie Jaaropgave</w:t>
            </w:r>
          </w:p>
        </w:tc>
      </w:tr>
      <w:tr w:rsidR="00586CFD" w:rsidRPr="00712180" w14:paraId="41811E2A"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5BE7E1BA" w14:textId="77777777" w:rsidR="00586CFD" w:rsidRPr="00B81AA8" w:rsidRDefault="00586CFD" w:rsidP="00C2308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9CB90DB" w14:textId="06CA9A7F" w:rsidR="00586CFD" w:rsidRPr="00B76750" w:rsidRDefault="00647B15" w:rsidP="00C2308C">
            <w:pPr>
              <w:pStyle w:val="TableText0"/>
              <w:keepNext/>
              <w:keepLines/>
              <w:rPr>
                <w:rFonts w:ascii="Arial" w:hAnsi="Arial" w:cs="Arial"/>
                <w:lang w:val="en-US"/>
              </w:rPr>
            </w:pPr>
            <w:r>
              <w:rPr>
                <w:rFonts w:ascii="Arial" w:hAnsi="Arial" w:cs="Arial"/>
                <w:lang w:val="en-US"/>
              </w:rPr>
              <w:t>FTP:21</w:t>
            </w:r>
          </w:p>
        </w:tc>
      </w:tr>
      <w:tr w:rsidR="00586CFD" w:rsidRPr="00712180" w14:paraId="597D32AD"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16F0DB9" w14:textId="77777777" w:rsidR="00586CFD" w:rsidRDefault="00586CFD" w:rsidP="00C2308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C6E2B3A" w14:textId="004A006F" w:rsidR="00586CFD" w:rsidRPr="00B76750" w:rsidRDefault="009D2A0A" w:rsidP="00C2308C">
            <w:pPr>
              <w:pStyle w:val="TableText0"/>
              <w:keepNext/>
              <w:keepLines/>
              <w:rPr>
                <w:rFonts w:ascii="Arial" w:hAnsi="Arial" w:cs="Arial"/>
                <w:lang w:val="en-US"/>
              </w:rPr>
            </w:pPr>
            <w:r>
              <w:rPr>
                <w:rFonts w:ascii="Arial" w:hAnsi="Arial" w:cs="Arial"/>
                <w:lang w:val="en-US"/>
              </w:rPr>
              <w:t>Ex</w:t>
            </w:r>
            <w:r w:rsidR="00586CFD">
              <w:rPr>
                <w:rFonts w:ascii="Arial" w:hAnsi="Arial" w:cs="Arial"/>
                <w:lang w:val="en-US"/>
              </w:rPr>
              <w:t>t</w:t>
            </w:r>
            <w:r w:rsidR="00586CFD" w:rsidRPr="00B76750">
              <w:rPr>
                <w:rFonts w:ascii="Arial" w:hAnsi="Arial" w:cs="Arial"/>
                <w:lang w:val="en-US"/>
              </w:rPr>
              <w:t>ernal</w:t>
            </w:r>
          </w:p>
        </w:tc>
      </w:tr>
      <w:tr w:rsidR="00586CFD" w:rsidRPr="006D2395" w14:paraId="5748BCE0"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30DF230" w14:textId="77777777" w:rsidR="00586CFD" w:rsidRDefault="00586CFD" w:rsidP="00C2308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910DF06" w14:textId="77777777" w:rsidR="00586CFD" w:rsidRPr="00B76750" w:rsidRDefault="00586CFD" w:rsidP="00C2308C">
            <w:pPr>
              <w:pStyle w:val="TableText0"/>
              <w:keepNext/>
              <w:keepLines/>
              <w:rPr>
                <w:rFonts w:ascii="Arial" w:hAnsi="Arial" w:cs="Arial"/>
                <w:lang w:val="en-US"/>
              </w:rPr>
            </w:pPr>
            <w:r>
              <w:rPr>
                <w:rFonts w:ascii="Arial" w:hAnsi="Arial" w:cs="Arial"/>
                <w:lang w:val="en-US"/>
              </w:rPr>
              <w:t>Out</w:t>
            </w:r>
            <w:r w:rsidRPr="00B76750">
              <w:rPr>
                <w:rFonts w:ascii="Arial" w:hAnsi="Arial" w:cs="Arial"/>
                <w:lang w:val="en-US"/>
              </w:rPr>
              <w:t>bound</w:t>
            </w:r>
          </w:p>
        </w:tc>
      </w:tr>
      <w:tr w:rsidR="00586CFD" w:rsidRPr="00A540D4" w14:paraId="4DA2421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C82B318" w14:textId="77777777" w:rsidR="00586CFD" w:rsidRDefault="00586CFD" w:rsidP="00C2308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D1D71C4" w14:textId="30063484" w:rsidR="00586CFD" w:rsidRPr="00B76750" w:rsidRDefault="00647B15" w:rsidP="00C2308C">
            <w:pPr>
              <w:pStyle w:val="TableText0"/>
              <w:keepNext/>
              <w:keepLines/>
              <w:rPr>
                <w:rFonts w:ascii="Arial" w:hAnsi="Arial" w:cs="Arial"/>
                <w:lang w:val="en-US"/>
              </w:rPr>
            </w:pPr>
            <w:r>
              <w:rPr>
                <w:rFonts w:ascii="Arial" w:hAnsi="Arial" w:cs="Arial"/>
                <w:lang w:val="en-US"/>
              </w:rPr>
              <w:t>YES</w:t>
            </w:r>
            <w:r w:rsidR="00586CFD">
              <w:rPr>
                <w:rFonts w:ascii="Arial" w:hAnsi="Arial" w:cs="Arial"/>
                <w:lang w:val="en-US"/>
              </w:rPr>
              <w:t xml:space="preserve"> </w:t>
            </w:r>
          </w:p>
        </w:tc>
      </w:tr>
      <w:tr w:rsidR="00586CFD" w:rsidRPr="00B931BB" w14:paraId="3155971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64CD8C85" w14:textId="77777777" w:rsidR="00586CFD" w:rsidRDefault="00586CFD" w:rsidP="00C2308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94BE4E" w14:textId="77777777" w:rsidR="00586CFD" w:rsidRPr="00B76750" w:rsidRDefault="00586CFD" w:rsidP="00C2308C">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S2S</w:t>
            </w:r>
          </w:p>
        </w:tc>
      </w:tr>
      <w:tr w:rsidR="00586CFD" w:rsidRPr="005220F1" w14:paraId="46000722"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3B91541F" w14:textId="77777777" w:rsidR="00586CFD" w:rsidRPr="00B81AA8" w:rsidRDefault="00586CFD" w:rsidP="00C2308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1550725" w14:textId="77777777" w:rsidR="00586CFD" w:rsidRPr="00B76750" w:rsidRDefault="00586CFD" w:rsidP="00C2308C">
            <w:pPr>
              <w:pStyle w:val="TableText0"/>
              <w:keepNext/>
              <w:keepLines/>
              <w:rPr>
                <w:rFonts w:ascii="Arial" w:hAnsi="Arial" w:cs="Arial"/>
                <w:lang w:val="en-US"/>
              </w:rPr>
            </w:pPr>
            <w:r w:rsidRPr="00B76750">
              <w:rPr>
                <w:rFonts w:ascii="Arial" w:hAnsi="Arial" w:cs="Arial"/>
                <w:lang w:val="en-US"/>
              </w:rPr>
              <w:t>Not specified</w:t>
            </w:r>
          </w:p>
        </w:tc>
      </w:tr>
      <w:tr w:rsidR="00586CFD" w:rsidRPr="00B81AA8" w14:paraId="0128BADB"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0A1E8463" w14:textId="77777777" w:rsidR="00586CFD" w:rsidRPr="00B81AA8" w:rsidRDefault="00586CFD" w:rsidP="00C2308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FC9860F" w14:textId="77777777" w:rsidR="00586CFD" w:rsidRPr="00B76750" w:rsidRDefault="00586CFD" w:rsidP="00C2308C">
            <w:pPr>
              <w:pStyle w:val="TableText0"/>
              <w:keepNext/>
              <w:keepLines/>
              <w:rPr>
                <w:rFonts w:ascii="Arial" w:hAnsi="Arial" w:cs="Arial"/>
              </w:rPr>
            </w:pPr>
            <w:r w:rsidRPr="00B76750">
              <w:rPr>
                <w:rFonts w:ascii="Arial" w:hAnsi="Arial" w:cs="Arial"/>
                <w:lang w:val="en-US"/>
              </w:rPr>
              <w:t>Not specified</w:t>
            </w:r>
          </w:p>
        </w:tc>
      </w:tr>
      <w:tr w:rsidR="00586CFD" w:rsidRPr="00B81AA8" w14:paraId="4E2CF9E3"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12950907" w14:textId="77777777" w:rsidR="00586CFD" w:rsidRPr="00B81AA8" w:rsidRDefault="00586CFD" w:rsidP="00C2308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A87FE20" w14:textId="77777777" w:rsidR="00586CFD" w:rsidRPr="00B76750" w:rsidRDefault="00586CFD" w:rsidP="00C2308C">
            <w:pPr>
              <w:pStyle w:val="TableText0"/>
              <w:keepNext/>
              <w:keepLines/>
              <w:rPr>
                <w:rFonts w:ascii="Arial" w:hAnsi="Arial" w:cs="Arial"/>
              </w:rPr>
            </w:pPr>
            <w:r w:rsidRPr="00B76750">
              <w:rPr>
                <w:rFonts w:ascii="Arial" w:hAnsi="Arial" w:cs="Arial"/>
                <w:lang w:val="en-US"/>
              </w:rPr>
              <w:t>Not specified</w:t>
            </w:r>
          </w:p>
        </w:tc>
      </w:tr>
      <w:tr w:rsidR="00586CFD" w:rsidRPr="00B81AA8" w14:paraId="0E1D50E8" w14:textId="77777777" w:rsidTr="00C2308C">
        <w:tc>
          <w:tcPr>
            <w:tcW w:w="1614" w:type="pct"/>
            <w:tcBorders>
              <w:top w:val="single" w:sz="6" w:space="0" w:color="auto"/>
              <w:left w:val="single" w:sz="12" w:space="0" w:color="auto"/>
              <w:bottom w:val="single" w:sz="6" w:space="0" w:color="auto"/>
              <w:right w:val="single" w:sz="6" w:space="0" w:color="auto"/>
            </w:tcBorders>
            <w:shd w:val="clear" w:color="auto" w:fill="E6E6E6"/>
          </w:tcPr>
          <w:p w14:paraId="2E7B5D0C" w14:textId="77777777" w:rsidR="00586CFD" w:rsidRPr="00B81AA8" w:rsidRDefault="00586CFD" w:rsidP="00C2308C">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DAD5832" w14:textId="77777777" w:rsidR="00586CFD" w:rsidRPr="00B76750" w:rsidRDefault="00586CFD" w:rsidP="00C2308C">
            <w:pPr>
              <w:pStyle w:val="TableText0"/>
              <w:keepNext/>
              <w:keepLines/>
              <w:rPr>
                <w:rFonts w:ascii="Arial" w:hAnsi="Arial" w:cs="Arial"/>
              </w:rPr>
            </w:pPr>
            <w:r w:rsidRPr="00B76750">
              <w:rPr>
                <w:rFonts w:ascii="Arial" w:hAnsi="Arial" w:cs="Arial"/>
                <w:lang w:val="en-US"/>
              </w:rPr>
              <w:t>Not specified</w:t>
            </w:r>
          </w:p>
        </w:tc>
      </w:tr>
    </w:tbl>
    <w:p w14:paraId="669B1566" w14:textId="77777777" w:rsidR="00660D93" w:rsidRDefault="00660D93" w:rsidP="00660D93">
      <w:pPr>
        <w:pStyle w:val="BodyText"/>
        <w:rPr>
          <w:lang w:val="en-US"/>
        </w:rPr>
      </w:pPr>
    </w:p>
    <w:p w14:paraId="6B736F82" w14:textId="2A1995AA" w:rsidR="00D5610C" w:rsidRPr="00000272" w:rsidRDefault="003C07DC" w:rsidP="00D5610C">
      <w:pPr>
        <w:pStyle w:val="Heading4"/>
      </w:pPr>
      <w:r>
        <w:lastRenderedPageBreak/>
        <w:t>TWDA</w:t>
      </w:r>
    </w:p>
    <w:tbl>
      <w:tblPr>
        <w:tblW w:w="5344" w:type="pct"/>
        <w:tblLook w:val="0000" w:firstRow="0" w:lastRow="0" w:firstColumn="0" w:lastColumn="0" w:noHBand="0" w:noVBand="0"/>
      </w:tblPr>
      <w:tblGrid>
        <w:gridCol w:w="3104"/>
        <w:gridCol w:w="6511"/>
      </w:tblGrid>
      <w:tr w:rsidR="00D5610C" w:rsidRPr="003C07DC" w14:paraId="74B334D9"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9BA0C"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CB346E3" w14:textId="0EA72240" w:rsidR="00D5610C" w:rsidRPr="003C07DC" w:rsidRDefault="003C07DC" w:rsidP="00CB0F09">
            <w:pPr>
              <w:pStyle w:val="TableText0"/>
              <w:keepNext/>
              <w:keepLines/>
              <w:rPr>
                <w:rFonts w:ascii="Arial" w:hAnsi="Arial" w:cs="Arial"/>
              </w:rPr>
            </w:pPr>
            <w:r w:rsidRPr="003C07DC">
              <w:rPr>
                <w:rFonts w:ascii="Arial" w:hAnsi="Arial" w:cs="Arial"/>
              </w:rPr>
              <w:t>TWDA access to Query D</w:t>
            </w:r>
            <w:r>
              <w:rPr>
                <w:rFonts w:ascii="Arial" w:hAnsi="Arial" w:cs="Arial"/>
              </w:rPr>
              <w:t>atabase</w:t>
            </w:r>
            <w:r w:rsidR="00505F82">
              <w:rPr>
                <w:rFonts w:ascii="Arial" w:hAnsi="Arial" w:cs="Arial"/>
              </w:rPr>
              <w:t>, for reporting purposes</w:t>
            </w:r>
          </w:p>
        </w:tc>
      </w:tr>
      <w:tr w:rsidR="00D5610C" w:rsidRPr="00712180" w14:paraId="35497988"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19FF667D" w14:textId="77777777" w:rsidR="00D5610C" w:rsidRPr="00B81AA8" w:rsidRDefault="00D5610C" w:rsidP="00CB0F0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60B9469" w14:textId="728A1CDD" w:rsidR="00D5610C" w:rsidRPr="00B76750" w:rsidRDefault="00505F82" w:rsidP="00CB0F09">
            <w:pPr>
              <w:pStyle w:val="TableText0"/>
              <w:keepNext/>
              <w:keepLines/>
              <w:rPr>
                <w:rFonts w:ascii="Arial" w:hAnsi="Arial" w:cs="Arial"/>
                <w:lang w:val="en-US"/>
              </w:rPr>
            </w:pPr>
            <w:r>
              <w:rPr>
                <w:rFonts w:ascii="Arial" w:hAnsi="Arial" w:cs="Arial"/>
                <w:lang w:val="en-US"/>
              </w:rPr>
              <w:t>SQL*Net: 1526</w:t>
            </w:r>
          </w:p>
        </w:tc>
      </w:tr>
      <w:tr w:rsidR="00D5610C" w:rsidRPr="00712180" w14:paraId="161CC2E4"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5EC813C5" w14:textId="77777777" w:rsidR="00D5610C" w:rsidRDefault="00D5610C" w:rsidP="00CB0F0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CAB63B4" w14:textId="33D8C6EC" w:rsidR="00D5610C" w:rsidRPr="00B76750" w:rsidRDefault="002D4ABE" w:rsidP="00CB0F09">
            <w:pPr>
              <w:pStyle w:val="TableText0"/>
              <w:keepNext/>
              <w:keepLines/>
              <w:rPr>
                <w:rFonts w:ascii="Arial" w:hAnsi="Arial" w:cs="Arial"/>
                <w:lang w:val="en-US"/>
              </w:rPr>
            </w:pPr>
            <w:r>
              <w:rPr>
                <w:rFonts w:ascii="Arial" w:hAnsi="Arial" w:cs="Arial"/>
                <w:lang w:val="en-US"/>
              </w:rPr>
              <w:t>Internal</w:t>
            </w:r>
          </w:p>
        </w:tc>
      </w:tr>
      <w:tr w:rsidR="00D5610C" w:rsidRPr="006D2395" w14:paraId="722592E1"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686D57C7" w14:textId="77777777" w:rsidR="00D5610C" w:rsidRDefault="00D5610C" w:rsidP="00CB0F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CD5AEA" w14:textId="164ADD4B" w:rsidR="00D5610C" w:rsidRPr="00B76750" w:rsidRDefault="002D4ABE" w:rsidP="00CB0F09">
            <w:pPr>
              <w:pStyle w:val="TableText0"/>
              <w:keepNext/>
              <w:keepLines/>
              <w:rPr>
                <w:rFonts w:ascii="Arial" w:hAnsi="Arial" w:cs="Arial"/>
                <w:lang w:val="en-US"/>
              </w:rPr>
            </w:pPr>
            <w:r>
              <w:rPr>
                <w:rFonts w:ascii="Arial" w:hAnsi="Arial" w:cs="Arial"/>
                <w:lang w:val="en-US"/>
              </w:rPr>
              <w:t>In</w:t>
            </w:r>
            <w:r w:rsidR="00D5610C" w:rsidRPr="00B76750">
              <w:rPr>
                <w:rFonts w:ascii="Arial" w:hAnsi="Arial" w:cs="Arial"/>
                <w:lang w:val="en-US"/>
              </w:rPr>
              <w:t>bound</w:t>
            </w:r>
          </w:p>
        </w:tc>
      </w:tr>
      <w:tr w:rsidR="00D5610C" w:rsidRPr="00A540D4" w14:paraId="2FAB08BE"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2680B3B5" w14:textId="77777777" w:rsidR="00D5610C" w:rsidRDefault="00D5610C" w:rsidP="00CB0F0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27AE4DF" w14:textId="77777777" w:rsidR="00D5610C" w:rsidRPr="00B76750" w:rsidRDefault="00D5610C" w:rsidP="00CB0F09">
            <w:pPr>
              <w:pStyle w:val="TableText0"/>
              <w:keepNext/>
              <w:keepLines/>
              <w:rPr>
                <w:rFonts w:ascii="Arial" w:hAnsi="Arial" w:cs="Arial"/>
                <w:lang w:val="en-US"/>
              </w:rPr>
            </w:pPr>
            <w:r>
              <w:rPr>
                <w:rFonts w:ascii="Arial" w:hAnsi="Arial" w:cs="Arial"/>
                <w:lang w:val="en-US"/>
              </w:rPr>
              <w:t xml:space="preserve">YES </w:t>
            </w:r>
          </w:p>
        </w:tc>
      </w:tr>
      <w:tr w:rsidR="00D5610C" w:rsidRPr="00B931BB" w14:paraId="5E85AC43"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4F7B30AC" w14:textId="77777777" w:rsidR="00D5610C" w:rsidRDefault="00D5610C" w:rsidP="00CB0F0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407138C" w14:textId="12966581" w:rsidR="00D5610C" w:rsidRPr="00B76750" w:rsidRDefault="00D5610C" w:rsidP="00CB0F09">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w:t>
            </w:r>
            <w:r w:rsidR="005105DF">
              <w:rPr>
                <w:rFonts w:ascii="Arial" w:hAnsi="Arial" w:cs="Arial"/>
                <w:lang w:val="en-US"/>
              </w:rPr>
              <w:t>Local database user / password</w:t>
            </w:r>
          </w:p>
        </w:tc>
      </w:tr>
      <w:tr w:rsidR="00D5610C" w:rsidRPr="005220F1" w14:paraId="1A8E3454"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492E6E57"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54BDDF1" w14:textId="77777777" w:rsidR="00D5610C" w:rsidRPr="00B76750" w:rsidRDefault="00D5610C" w:rsidP="00CB0F09">
            <w:pPr>
              <w:pStyle w:val="TableText0"/>
              <w:keepNext/>
              <w:keepLines/>
              <w:rPr>
                <w:rFonts w:ascii="Arial" w:hAnsi="Arial" w:cs="Arial"/>
                <w:lang w:val="en-US"/>
              </w:rPr>
            </w:pPr>
            <w:r w:rsidRPr="00B76750">
              <w:rPr>
                <w:rFonts w:ascii="Arial" w:hAnsi="Arial" w:cs="Arial"/>
                <w:lang w:val="en-US"/>
              </w:rPr>
              <w:t>Not specified</w:t>
            </w:r>
          </w:p>
        </w:tc>
      </w:tr>
      <w:tr w:rsidR="00D5610C" w:rsidRPr="00B81AA8" w14:paraId="2CB02CE9"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5C7A42D2"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96256FE"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r w:rsidR="00D5610C" w:rsidRPr="00B81AA8" w14:paraId="13EFB939"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7DB7A9ED"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9FEEDA6"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r w:rsidR="00D5610C" w:rsidRPr="00B81AA8" w14:paraId="652BDD3D"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6EA170DC"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7387C1"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bl>
    <w:p w14:paraId="5ED35D1A" w14:textId="0A44F02B" w:rsidR="00D5610C" w:rsidRPr="00000272" w:rsidRDefault="005105DF" w:rsidP="00D5610C">
      <w:pPr>
        <w:pStyle w:val="Heading4"/>
      </w:pPr>
      <w:proofErr w:type="spellStart"/>
      <w:r>
        <w:t>Sjaak</w:t>
      </w:r>
      <w:proofErr w:type="spellEnd"/>
    </w:p>
    <w:tbl>
      <w:tblPr>
        <w:tblW w:w="5344" w:type="pct"/>
        <w:tblLook w:val="0000" w:firstRow="0" w:lastRow="0" w:firstColumn="0" w:lastColumn="0" w:noHBand="0" w:noVBand="0"/>
      </w:tblPr>
      <w:tblGrid>
        <w:gridCol w:w="3104"/>
        <w:gridCol w:w="6511"/>
      </w:tblGrid>
      <w:tr w:rsidR="00D5610C" w:rsidRPr="0056180C" w14:paraId="11B60A6B"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79685"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46519E" w14:textId="5E93FEEC" w:rsidR="00D5610C" w:rsidRPr="0056180C" w:rsidRDefault="0056180C" w:rsidP="00CB0F09">
            <w:pPr>
              <w:pStyle w:val="TableText0"/>
              <w:keepNext/>
              <w:keepLines/>
              <w:rPr>
                <w:rFonts w:ascii="Arial" w:hAnsi="Arial" w:cs="Arial"/>
              </w:rPr>
            </w:pPr>
            <w:r w:rsidRPr="0056180C">
              <w:rPr>
                <w:rFonts w:ascii="Arial" w:hAnsi="Arial" w:cs="Arial"/>
              </w:rPr>
              <w:t xml:space="preserve">Monitoring of </w:t>
            </w:r>
            <w:proofErr w:type="spellStart"/>
            <w:r w:rsidRPr="0056180C">
              <w:rPr>
                <w:rFonts w:ascii="Arial" w:hAnsi="Arial" w:cs="Arial"/>
              </w:rPr>
              <w:t>timedifference</w:t>
            </w:r>
            <w:proofErr w:type="spellEnd"/>
            <w:r w:rsidRPr="0056180C">
              <w:rPr>
                <w:rFonts w:ascii="Arial" w:hAnsi="Arial" w:cs="Arial"/>
              </w:rPr>
              <w:t xml:space="preserve"> between d</w:t>
            </w:r>
            <w:r>
              <w:rPr>
                <w:rFonts w:ascii="Arial" w:hAnsi="Arial" w:cs="Arial"/>
              </w:rPr>
              <w:t>atabase and logical standby database (</w:t>
            </w:r>
            <w:proofErr w:type="spellStart"/>
            <w:r>
              <w:rPr>
                <w:rFonts w:ascii="Arial" w:hAnsi="Arial" w:cs="Arial"/>
              </w:rPr>
              <w:t>querydatabase</w:t>
            </w:r>
            <w:proofErr w:type="spellEnd"/>
            <w:r>
              <w:rPr>
                <w:rFonts w:ascii="Arial" w:hAnsi="Arial" w:cs="Arial"/>
              </w:rPr>
              <w:t>)</w:t>
            </w:r>
          </w:p>
        </w:tc>
      </w:tr>
      <w:tr w:rsidR="00D5610C" w:rsidRPr="00712180" w14:paraId="500E64CF"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0FBA738E" w14:textId="77777777" w:rsidR="00D5610C" w:rsidRPr="00B81AA8" w:rsidRDefault="00D5610C" w:rsidP="00CB0F0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EEFC967" w14:textId="0607D1A4" w:rsidR="00D5610C" w:rsidRPr="00B76750" w:rsidRDefault="0056180C" w:rsidP="00CB0F09">
            <w:pPr>
              <w:pStyle w:val="TableText0"/>
              <w:keepNext/>
              <w:keepLines/>
              <w:rPr>
                <w:rFonts w:ascii="Arial" w:hAnsi="Arial" w:cs="Arial"/>
                <w:lang w:val="en-US"/>
              </w:rPr>
            </w:pPr>
            <w:r>
              <w:rPr>
                <w:rFonts w:ascii="Arial" w:hAnsi="Arial" w:cs="Arial"/>
                <w:lang w:val="en-US"/>
              </w:rPr>
              <w:t>SQL*Net: 1526</w:t>
            </w:r>
          </w:p>
        </w:tc>
      </w:tr>
      <w:tr w:rsidR="00D5610C" w:rsidRPr="00712180" w14:paraId="0CB89FED"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533E44B8" w14:textId="77777777" w:rsidR="00D5610C" w:rsidRDefault="00D5610C" w:rsidP="00CB0F0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6DF39C9" w14:textId="77777777" w:rsidR="00D5610C" w:rsidRPr="00B76750" w:rsidRDefault="00D5610C" w:rsidP="00CB0F09">
            <w:pPr>
              <w:pStyle w:val="TableText0"/>
              <w:keepNext/>
              <w:keepLines/>
              <w:rPr>
                <w:rFonts w:ascii="Arial" w:hAnsi="Arial" w:cs="Arial"/>
                <w:lang w:val="en-US"/>
              </w:rPr>
            </w:pPr>
            <w:r>
              <w:rPr>
                <w:rFonts w:ascii="Arial" w:hAnsi="Arial" w:cs="Arial"/>
                <w:lang w:val="en-US"/>
              </w:rPr>
              <w:t>Ext</w:t>
            </w:r>
            <w:r w:rsidRPr="00B76750">
              <w:rPr>
                <w:rFonts w:ascii="Arial" w:hAnsi="Arial" w:cs="Arial"/>
                <w:lang w:val="en-US"/>
              </w:rPr>
              <w:t>ernal</w:t>
            </w:r>
          </w:p>
        </w:tc>
      </w:tr>
      <w:tr w:rsidR="00D5610C" w:rsidRPr="006D2395" w14:paraId="147E3B2F"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BFAA7" w14:textId="77777777" w:rsidR="00D5610C" w:rsidRDefault="00D5610C" w:rsidP="00CB0F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F2B8AF3" w14:textId="5F8BD5D0" w:rsidR="00D5610C" w:rsidRPr="00B76750" w:rsidRDefault="0056180C" w:rsidP="00CB0F09">
            <w:pPr>
              <w:pStyle w:val="TableText0"/>
              <w:keepNext/>
              <w:keepLines/>
              <w:rPr>
                <w:rFonts w:ascii="Arial" w:hAnsi="Arial" w:cs="Arial"/>
                <w:lang w:val="en-US"/>
              </w:rPr>
            </w:pPr>
            <w:r>
              <w:rPr>
                <w:rFonts w:ascii="Arial" w:hAnsi="Arial" w:cs="Arial"/>
                <w:lang w:val="en-US"/>
              </w:rPr>
              <w:t>In</w:t>
            </w:r>
            <w:r w:rsidR="00D5610C" w:rsidRPr="00B76750">
              <w:rPr>
                <w:rFonts w:ascii="Arial" w:hAnsi="Arial" w:cs="Arial"/>
                <w:lang w:val="en-US"/>
              </w:rPr>
              <w:t>bound</w:t>
            </w:r>
          </w:p>
        </w:tc>
      </w:tr>
      <w:tr w:rsidR="00D5610C" w:rsidRPr="00A540D4" w14:paraId="2D572601"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148AC" w14:textId="77777777" w:rsidR="00D5610C" w:rsidRDefault="00D5610C" w:rsidP="00CB0F0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13DDD14" w14:textId="77777777" w:rsidR="00D5610C" w:rsidRPr="00B76750" w:rsidRDefault="00D5610C" w:rsidP="00CB0F09">
            <w:pPr>
              <w:pStyle w:val="TableText0"/>
              <w:keepNext/>
              <w:keepLines/>
              <w:rPr>
                <w:rFonts w:ascii="Arial" w:hAnsi="Arial" w:cs="Arial"/>
                <w:lang w:val="en-US"/>
              </w:rPr>
            </w:pPr>
            <w:r>
              <w:rPr>
                <w:rFonts w:ascii="Arial" w:hAnsi="Arial" w:cs="Arial"/>
                <w:lang w:val="en-US"/>
              </w:rPr>
              <w:t xml:space="preserve">YES </w:t>
            </w:r>
          </w:p>
        </w:tc>
      </w:tr>
      <w:tr w:rsidR="00D5610C" w:rsidRPr="00B931BB" w14:paraId="574748AC"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0359B0C2" w14:textId="77777777" w:rsidR="00D5610C" w:rsidRDefault="00D5610C" w:rsidP="00CB0F0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2DEC564" w14:textId="3240B674" w:rsidR="00D5610C" w:rsidRPr="00B76750" w:rsidRDefault="00D5610C" w:rsidP="00CB0F09">
            <w:pPr>
              <w:pStyle w:val="TableText0"/>
              <w:keepNext/>
              <w:keepLines/>
              <w:rPr>
                <w:rFonts w:ascii="Arial" w:hAnsi="Arial" w:cs="Arial"/>
                <w:lang w:val="en-US"/>
              </w:rPr>
            </w:pPr>
            <w:proofErr w:type="spellStart"/>
            <w:r w:rsidRPr="00B76750">
              <w:rPr>
                <w:rFonts w:ascii="Arial" w:hAnsi="Arial" w:cs="Arial"/>
                <w:lang w:val="en-US"/>
              </w:rPr>
              <w:t>Authorisation</w:t>
            </w:r>
            <w:proofErr w:type="spellEnd"/>
            <w:r w:rsidRPr="00B76750">
              <w:rPr>
                <w:rFonts w:ascii="Arial" w:hAnsi="Arial" w:cs="Arial"/>
                <w:lang w:val="en-US"/>
              </w:rPr>
              <w:t xml:space="preserve"> method: </w:t>
            </w:r>
            <w:r w:rsidR="0056180C">
              <w:rPr>
                <w:rFonts w:ascii="Arial" w:hAnsi="Arial" w:cs="Arial"/>
                <w:lang w:val="en-US"/>
              </w:rPr>
              <w:t>Local database user / password</w:t>
            </w:r>
          </w:p>
        </w:tc>
      </w:tr>
      <w:tr w:rsidR="00D5610C" w:rsidRPr="005220F1" w14:paraId="214954EB"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64BBC2ED"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231F324" w14:textId="77777777" w:rsidR="00D5610C" w:rsidRPr="00B76750" w:rsidRDefault="00D5610C" w:rsidP="00CB0F09">
            <w:pPr>
              <w:pStyle w:val="TableText0"/>
              <w:keepNext/>
              <w:keepLines/>
              <w:rPr>
                <w:rFonts w:ascii="Arial" w:hAnsi="Arial" w:cs="Arial"/>
                <w:lang w:val="en-US"/>
              </w:rPr>
            </w:pPr>
            <w:r w:rsidRPr="00B76750">
              <w:rPr>
                <w:rFonts w:ascii="Arial" w:hAnsi="Arial" w:cs="Arial"/>
                <w:lang w:val="en-US"/>
              </w:rPr>
              <w:t>Not specified</w:t>
            </w:r>
          </w:p>
        </w:tc>
      </w:tr>
      <w:tr w:rsidR="00D5610C" w:rsidRPr="00B81AA8" w14:paraId="64F88C94"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154B6EA0"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9DFACE5"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r w:rsidR="00D5610C" w:rsidRPr="00B81AA8" w14:paraId="10E4272F"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2E35FD3B"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84096C0"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r w:rsidR="00D5610C" w:rsidRPr="00B81AA8" w14:paraId="7F5CE180" w14:textId="77777777" w:rsidTr="00CB0F09">
        <w:tc>
          <w:tcPr>
            <w:tcW w:w="1614" w:type="pct"/>
            <w:tcBorders>
              <w:top w:val="single" w:sz="6" w:space="0" w:color="auto"/>
              <w:left w:val="single" w:sz="12" w:space="0" w:color="auto"/>
              <w:bottom w:val="single" w:sz="6" w:space="0" w:color="auto"/>
              <w:right w:val="single" w:sz="6" w:space="0" w:color="auto"/>
            </w:tcBorders>
            <w:shd w:val="clear" w:color="auto" w:fill="E6E6E6"/>
          </w:tcPr>
          <w:p w14:paraId="1BBFEAFA" w14:textId="77777777" w:rsidR="00D5610C" w:rsidRPr="00B81AA8" w:rsidRDefault="00D5610C" w:rsidP="00CB0F09">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CA63570" w14:textId="77777777" w:rsidR="00D5610C" w:rsidRPr="00B76750" w:rsidRDefault="00D5610C" w:rsidP="00CB0F09">
            <w:pPr>
              <w:pStyle w:val="TableText0"/>
              <w:keepNext/>
              <w:keepLines/>
              <w:rPr>
                <w:rFonts w:ascii="Arial" w:hAnsi="Arial" w:cs="Arial"/>
              </w:rPr>
            </w:pPr>
            <w:r w:rsidRPr="00B76750">
              <w:rPr>
                <w:rFonts w:ascii="Arial" w:hAnsi="Arial" w:cs="Arial"/>
                <w:lang w:val="en-US"/>
              </w:rPr>
              <w:t>Not specified</w:t>
            </w:r>
          </w:p>
        </w:tc>
      </w:tr>
    </w:tbl>
    <w:p w14:paraId="6690DBDE" w14:textId="77777777" w:rsidR="00660D93" w:rsidRDefault="00660D93" w:rsidP="00660D93">
      <w:pPr>
        <w:pStyle w:val="BodyText"/>
        <w:rPr>
          <w:lang w:val="en-US"/>
        </w:rPr>
      </w:pPr>
    </w:p>
    <w:p w14:paraId="63316546" w14:textId="77777777" w:rsidR="001C7235" w:rsidRDefault="001C7235" w:rsidP="001C7235">
      <w:pPr>
        <w:pStyle w:val="BodyText"/>
        <w:rPr>
          <w:lang w:val="en-US"/>
        </w:rPr>
      </w:pPr>
    </w:p>
    <w:p w14:paraId="5711D554" w14:textId="77777777" w:rsidR="00C90616" w:rsidRDefault="00C90616" w:rsidP="00B942E0">
      <w:pPr>
        <w:pStyle w:val="BodyText"/>
        <w:rPr>
          <w:lang w:val="en-US"/>
        </w:rPr>
      </w:pPr>
    </w:p>
    <w:p w14:paraId="697CEE8E" w14:textId="1D5A4DF5" w:rsidR="00BB07E1" w:rsidRDefault="00BB07E1" w:rsidP="00BB07E1">
      <w:pPr>
        <w:pStyle w:val="Heading1"/>
        <w:rPr>
          <w:lang w:val="en-US"/>
        </w:rPr>
      </w:pPr>
      <w:bookmarkStart w:id="9" w:name="_Toc118721251"/>
      <w:r>
        <w:rPr>
          <w:lang w:val="en-US"/>
        </w:rPr>
        <w:lastRenderedPageBreak/>
        <w:t>Functional Requirements</w:t>
      </w:r>
      <w:bookmarkEnd w:id="9"/>
    </w:p>
    <w:p w14:paraId="36E02ECB" w14:textId="1AFC13FA" w:rsidR="00E16115" w:rsidRPr="00E16115" w:rsidRDefault="00A80D3E" w:rsidP="00851E70">
      <w:pPr>
        <w:pStyle w:val="BodyText"/>
      </w:pPr>
      <w:r>
        <w:t xml:space="preserve">No functional requirements </w:t>
      </w:r>
      <w:r w:rsidR="007D5E2E">
        <w:t>specified</w:t>
      </w:r>
      <w:r w:rsidR="00F87697">
        <w:t>.</w:t>
      </w:r>
    </w:p>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6D534A04" w:rsidR="00BB07E1" w:rsidRDefault="00C32520" w:rsidP="00BB07E1">
      <w:pPr>
        <w:pStyle w:val="Heading1"/>
        <w:rPr>
          <w:lang w:val="en-US"/>
        </w:rPr>
      </w:pPr>
      <w:bookmarkStart w:id="10" w:name="_Toc118721252"/>
      <w:r>
        <w:rPr>
          <w:lang w:val="en-US"/>
        </w:rPr>
        <w:lastRenderedPageBreak/>
        <w:t>Non-Functional</w:t>
      </w:r>
      <w:r w:rsidR="00BB07E1">
        <w:rPr>
          <w:lang w:val="en-US"/>
        </w:rPr>
        <w:t xml:space="preserve"> Requirements</w:t>
      </w:r>
      <w:bookmarkEnd w:id="10"/>
      <w:r w:rsidR="00521B4E">
        <w:rPr>
          <w:lang w:val="en-US"/>
        </w:rPr>
        <w:t xml:space="preserve"> </w:t>
      </w:r>
    </w:p>
    <w:p w14:paraId="03569E30" w14:textId="68F9736B" w:rsidR="00B1295D" w:rsidRPr="00B1295D" w:rsidRDefault="00836908" w:rsidP="002B0C65">
      <w:pPr>
        <w:pStyle w:val="Heading2"/>
      </w:pPr>
      <w:bookmarkStart w:id="11" w:name="_Toc118721253"/>
      <w:r>
        <w:t xml:space="preserve">Security </w:t>
      </w:r>
      <w:r w:rsidR="00836DE6">
        <w:t xml:space="preserve">&amp; Compliance </w:t>
      </w:r>
      <w:r w:rsidR="00CD738B">
        <w:t>c</w:t>
      </w:r>
      <w:r w:rsidR="00505957" w:rsidRPr="005B75E3">
        <w:t>lassifications</w:t>
      </w:r>
      <w:bookmarkEnd w:id="11"/>
    </w:p>
    <w:p w14:paraId="6574B971" w14:textId="457A5F41" w:rsidR="0098055A" w:rsidRPr="00C2308C" w:rsidRDefault="0087068D" w:rsidP="00786385">
      <w:pPr>
        <w:rPr>
          <w:i/>
          <w:iCs/>
          <w:color w:val="FF0000"/>
        </w:rPr>
      </w:pPr>
      <w:r w:rsidRPr="0087068D">
        <w:t xml:space="preserve">For the BIV Rating the </w:t>
      </w:r>
      <w:r w:rsidR="00786385">
        <w:t>advice</w:t>
      </w:r>
      <w:r w:rsidR="0065176D">
        <w:t xml:space="preserve"> </w:t>
      </w:r>
      <w:r w:rsidR="00053E7E">
        <w:t>of the “</w:t>
      </w:r>
      <w:proofErr w:type="spellStart"/>
      <w:r w:rsidR="00053E7E">
        <w:t>Co</w:t>
      </w:r>
      <w:r w:rsidR="00E50B95">
        <w:t>ö</w:t>
      </w:r>
      <w:r w:rsidR="00053E7E">
        <w:t>rdinator</w:t>
      </w:r>
      <w:proofErr w:type="spellEnd"/>
      <w:r w:rsidR="00E50B95">
        <w:t xml:space="preserve"> </w:t>
      </w:r>
      <w:proofErr w:type="spellStart"/>
      <w:r w:rsidR="00E50B95">
        <w:t>informatiebeveiliging</w:t>
      </w:r>
      <w:proofErr w:type="spellEnd"/>
      <w:r w:rsidR="00E50B95">
        <w:t xml:space="preserve"> en privacy” is </w:t>
      </w:r>
      <w:r w:rsidRPr="0087068D">
        <w:t>follow</w:t>
      </w:r>
      <w:r w:rsidR="00AF7C68">
        <w:t>ed</w:t>
      </w:r>
      <w:r w:rsidR="00656B76">
        <w:t xml:space="preserve"> according to the latest ISRA (Information Security Risk </w:t>
      </w:r>
      <w:r w:rsidR="00786385">
        <w:t>Assessment).</w:t>
      </w:r>
    </w:p>
    <w:p w14:paraId="3663BD43" w14:textId="77777777" w:rsidR="006E4ECF" w:rsidRDefault="006E4ECF" w:rsidP="000B164A"/>
    <w:tbl>
      <w:tblPr>
        <w:tblStyle w:val="TableGrid"/>
        <w:tblW w:w="8635" w:type="dxa"/>
        <w:tblLook w:val="04A0" w:firstRow="1" w:lastRow="0" w:firstColumn="1" w:lastColumn="0" w:noHBand="0" w:noVBand="1"/>
      </w:tblPr>
      <w:tblGrid>
        <w:gridCol w:w="4405"/>
        <w:gridCol w:w="4230"/>
      </w:tblGrid>
      <w:tr w:rsidR="009F3076" w:rsidRPr="00560D26" w14:paraId="20B252AA" w14:textId="77777777" w:rsidTr="00D83D22">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FFFFFF" w:themeFill="background1"/>
          </w:tcPr>
          <w:p w14:paraId="1786E3CE" w14:textId="1D5423BA" w:rsidR="009F3076" w:rsidRPr="00C14901" w:rsidRDefault="005C2FF7" w:rsidP="00A760F0">
            <w:pPr>
              <w:pStyle w:val="BodyText"/>
            </w:pPr>
            <w:r w:rsidRPr="00C14901">
              <w:t>Excass</w:t>
            </w:r>
            <w:r w:rsidR="00A215C9" w:rsidRPr="00C14901">
              <w:t>o</w:t>
            </w:r>
            <w:r w:rsidR="00C14901" w:rsidRPr="00C14901">
              <w:t xml:space="preserve"> Complex</w:t>
            </w:r>
          </w:p>
        </w:tc>
      </w:tr>
      <w:tr w:rsidR="009F3076" w:rsidRPr="00611598" w14:paraId="73082359" w14:textId="77777777" w:rsidTr="00D83D22">
        <w:tc>
          <w:tcPr>
            <w:tcW w:w="4405" w:type="dxa"/>
            <w:shd w:val="clear" w:color="auto" w:fill="D9D9D9" w:themeFill="background1" w:themeFillShade="D9"/>
          </w:tcPr>
          <w:p w14:paraId="7419F85B" w14:textId="036694DB" w:rsidR="009F3076" w:rsidRPr="00D83D22" w:rsidRDefault="009F3076" w:rsidP="00A760F0">
            <w:pPr>
              <w:pStyle w:val="BodyText"/>
              <w:rPr>
                <w:b/>
                <w:bCs/>
              </w:rPr>
            </w:pPr>
            <w:r w:rsidRPr="00D83D22">
              <w:rPr>
                <w:b/>
                <w:bCs/>
              </w:rPr>
              <w:t>Owner</w:t>
            </w:r>
          </w:p>
        </w:tc>
        <w:tc>
          <w:tcPr>
            <w:tcW w:w="4230" w:type="dxa"/>
          </w:tcPr>
          <w:p w14:paraId="2359A888" w14:textId="18126193" w:rsidR="009F3076" w:rsidRPr="00C14901" w:rsidRDefault="00A215C9" w:rsidP="00A760F0">
            <w:pPr>
              <w:pStyle w:val="BodyText"/>
            </w:pPr>
            <w:proofErr w:type="spellStart"/>
            <w:r w:rsidRPr="00C14901">
              <w:t>Uitkeren</w:t>
            </w:r>
            <w:proofErr w:type="spellEnd"/>
          </w:p>
        </w:tc>
      </w:tr>
      <w:tr w:rsidR="009F3076" w:rsidRPr="00611598" w14:paraId="00544A80" w14:textId="77777777" w:rsidTr="00D83D22">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proofErr w:type="spellStart"/>
            <w:r w:rsidR="002716D5" w:rsidRPr="00D83D22">
              <w:rPr>
                <w:b/>
                <w:bCs/>
              </w:rPr>
              <w:t>Beschikbaarheid</w:t>
            </w:r>
            <w:proofErr w:type="spellEnd"/>
            <w:r w:rsidR="002716D5" w:rsidRPr="00D83D22">
              <w:rPr>
                <w:b/>
                <w:bCs/>
              </w:rPr>
              <w:t>)</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4BAE5E28" w14:textId="49F47BB8" w:rsidR="009F3076" w:rsidRPr="00235954" w:rsidRDefault="00A5252F" w:rsidP="00A760F0">
                <w:pPr>
                  <w:pStyle w:val="BodyText"/>
                  <w:rPr>
                    <w:highlight w:val="yellow"/>
                  </w:rPr>
                </w:pPr>
                <w:r>
                  <w:rPr>
                    <w:szCs w:val="22"/>
                  </w:rPr>
                  <w:t>3</w:t>
                </w:r>
              </w:p>
            </w:tc>
          </w:sdtContent>
        </w:sdt>
      </w:tr>
      <w:tr w:rsidR="001012C9" w:rsidRPr="00611598" w14:paraId="52E67975" w14:textId="77777777" w:rsidTr="00D83D22">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64D1D5EC" w14:textId="4EEC6B5F" w:rsidR="001012C9" w:rsidRPr="00235954" w:rsidRDefault="00A5252F" w:rsidP="001012C9">
                <w:pPr>
                  <w:pStyle w:val="BodyText"/>
                  <w:rPr>
                    <w:highlight w:val="yellow"/>
                  </w:rPr>
                </w:pPr>
                <w:r>
                  <w:rPr>
                    <w:szCs w:val="22"/>
                  </w:rPr>
                  <w:t>2</w:t>
                </w:r>
              </w:p>
            </w:tc>
          </w:sdtContent>
        </w:sdt>
      </w:tr>
      <w:tr w:rsidR="001012C9" w:rsidRPr="00611598" w14:paraId="08605B7C" w14:textId="77777777" w:rsidTr="00D83D22">
        <w:tc>
          <w:tcPr>
            <w:tcW w:w="4405" w:type="dxa"/>
            <w:shd w:val="clear" w:color="auto" w:fill="D9D9D9" w:themeFill="background1" w:themeFillShade="D9"/>
          </w:tcPr>
          <w:p w14:paraId="6ECE5DEF" w14:textId="57164DE2" w:rsidR="001012C9" w:rsidRPr="00D83D22" w:rsidRDefault="001012C9" w:rsidP="001012C9">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color w:val="auto"/>
              <w:szCs w:val="22"/>
            </w:rPr>
            <w:alias w:val="Select"/>
            <w:tag w:val="Select"/>
            <w:id w:val="649029988"/>
            <w:placeholder>
              <w:docPart w:val="CFFDF50EC18844DE9DAFFF4A48CA7E49"/>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7DF69142" w14:textId="12B2D09C" w:rsidR="001012C9" w:rsidRPr="00235954" w:rsidRDefault="00BE6954" w:rsidP="001012C9">
                <w:pPr>
                  <w:pStyle w:val="BodyText"/>
                  <w:rPr>
                    <w:highlight w:val="yellow"/>
                  </w:rPr>
                </w:pPr>
                <w:r w:rsidRPr="00786385">
                  <w:rPr>
                    <w:color w:val="auto"/>
                    <w:szCs w:val="22"/>
                  </w:rPr>
                  <w:t>3</w:t>
                </w:r>
              </w:p>
            </w:tc>
          </w:sdtContent>
        </w:sdt>
      </w:tr>
      <w:tr w:rsidR="00A26E17" w:rsidRPr="00611598" w14:paraId="32680AB3" w14:textId="77777777" w:rsidTr="00D83D22">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tcPr>
          <w:p w14:paraId="58CFAE8C" w14:textId="32574073" w:rsidR="00A26E17" w:rsidRPr="00235954" w:rsidRDefault="00C14901" w:rsidP="00A760F0">
            <w:pPr>
              <w:pStyle w:val="BodyText"/>
              <w:rPr>
                <w:highlight w:val="yellow"/>
              </w:rPr>
            </w:pPr>
            <w:proofErr w:type="spellStart"/>
            <w:r w:rsidRPr="00C14901">
              <w:t>Financiële</w:t>
            </w:r>
            <w:proofErr w:type="spellEnd"/>
            <w:r w:rsidRPr="00C14901">
              <w:t xml:space="preserve"> </w:t>
            </w:r>
            <w:proofErr w:type="spellStart"/>
            <w:r w:rsidRPr="00C14901">
              <w:t>grote</w:t>
            </w:r>
            <w:proofErr w:type="spellEnd"/>
            <w:r w:rsidRPr="00C14901">
              <w:t xml:space="preserve"> </w:t>
            </w:r>
            <w:proofErr w:type="spellStart"/>
            <w:r w:rsidRPr="00C14901">
              <w:t>geldstromen</w:t>
            </w:r>
            <w:proofErr w:type="spellEnd"/>
          </w:p>
        </w:tc>
      </w:tr>
      <w:tr w:rsidR="00F5490B" w:rsidRPr="00611598" w14:paraId="5BC91B0A" w14:textId="77777777" w:rsidTr="00D83D22">
        <w:tc>
          <w:tcPr>
            <w:tcW w:w="4405" w:type="dxa"/>
            <w:shd w:val="clear" w:color="auto" w:fill="D9D9D9" w:themeFill="background1" w:themeFillShade="D9"/>
          </w:tcPr>
          <w:p w14:paraId="45AF77DE" w14:textId="1ADA5281" w:rsidR="00F5490B" w:rsidRPr="00D83D22" w:rsidRDefault="00D83D22" w:rsidP="00A760F0">
            <w:pPr>
              <w:pStyle w:val="BodyText"/>
              <w:rPr>
                <w:b/>
                <w:bCs/>
              </w:rPr>
            </w:pPr>
            <w:r w:rsidRPr="00D83D22">
              <w:rPr>
                <w:b/>
                <w:bCs/>
              </w:rPr>
              <w:t>Direct or Indirect part of the primary information chain</w:t>
            </w:r>
          </w:p>
        </w:tc>
        <w:sdt>
          <w:sdtPr>
            <w:rPr>
              <w:szCs w:val="22"/>
            </w:rPr>
            <w:alias w:val="Select"/>
            <w:tag w:val="Select"/>
            <w:id w:val="-1695230640"/>
            <w:placeholder>
              <w:docPart w:val="3F2A7EB026C243EF9D4470B9D220F73D"/>
            </w:placeholder>
            <w:dropDownList>
              <w:listItem w:displayText="Select" w:value="Select"/>
              <w:listItem w:displayText="Direct" w:value="Direct"/>
              <w:listItem w:displayText="Indirect" w:value="Indirect"/>
            </w:dropDownList>
          </w:sdtPr>
          <w:sdtEndPr/>
          <w:sdtContent>
            <w:tc>
              <w:tcPr>
                <w:tcW w:w="4230" w:type="dxa"/>
              </w:tcPr>
              <w:p w14:paraId="77964B06" w14:textId="50BCA62B" w:rsidR="00F5490B" w:rsidRPr="00235954" w:rsidRDefault="00644BF6" w:rsidP="00A760F0">
                <w:pPr>
                  <w:pStyle w:val="BodyText"/>
                  <w:rPr>
                    <w:highlight w:val="yellow"/>
                  </w:rPr>
                </w:pPr>
                <w:r>
                  <w:rPr>
                    <w:szCs w:val="22"/>
                  </w:rPr>
                  <w:t>Direct</w:t>
                </w:r>
              </w:p>
            </w:tc>
          </w:sdtContent>
        </w:sdt>
      </w:tr>
    </w:tbl>
    <w:p w14:paraId="4497A334" w14:textId="68116047" w:rsidR="00726E8C" w:rsidRDefault="00726E8C" w:rsidP="005A1A08">
      <w:pPr>
        <w:pStyle w:val="Heading3"/>
      </w:pPr>
      <w:r>
        <w:t xml:space="preserve">Risk </w:t>
      </w:r>
      <w:r w:rsidR="00F770FF">
        <w:t>a</w:t>
      </w:r>
      <w:r>
        <w:t>nalysis UWV</w:t>
      </w:r>
    </w:p>
    <w:p w14:paraId="15843359" w14:textId="5EDDAC31" w:rsidR="00726E8C" w:rsidRPr="00726E8C" w:rsidRDefault="0015443D" w:rsidP="00726E8C">
      <w:pPr>
        <w:pStyle w:val="BodyText"/>
      </w:pPr>
      <w:r w:rsidRPr="00DF67BD">
        <w:t xml:space="preserve">No risk analysis provided by </w:t>
      </w:r>
      <w:proofErr w:type="gramStart"/>
      <w:r w:rsidRPr="00DF67BD">
        <w:t>UWV</w:t>
      </w:r>
      <w:proofErr w:type="gramEnd"/>
    </w:p>
    <w:p w14:paraId="2FB013B4" w14:textId="217A1E99" w:rsidR="00726E8C" w:rsidRDefault="003F1E1F" w:rsidP="005A1A08">
      <w:pPr>
        <w:pStyle w:val="Heading3"/>
      </w:pPr>
      <w:r>
        <w:t xml:space="preserve">Applicable </w:t>
      </w:r>
      <w:r w:rsidR="00325ECF">
        <w:t>security and compliance frameworks</w:t>
      </w:r>
    </w:p>
    <w:tbl>
      <w:tblPr>
        <w:tblStyle w:val="GridTable4"/>
        <w:tblW w:w="0" w:type="auto"/>
        <w:tblLook w:val="04A0" w:firstRow="1" w:lastRow="0" w:firstColumn="1" w:lastColumn="0" w:noHBand="0" w:noVBand="1"/>
      </w:tblPr>
      <w:tblGrid>
        <w:gridCol w:w="4508"/>
        <w:gridCol w:w="4508"/>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13E0CEF3" w:rsidR="00325ECF" w:rsidRPr="00067B08" w:rsidRDefault="005D09B0" w:rsidP="00325ECF">
            <w:pPr>
              <w:pStyle w:val="BodyText"/>
              <w:rPr>
                <w:szCs w:val="22"/>
              </w:rPr>
            </w:pPr>
            <w:r w:rsidRPr="00067B08">
              <w:rPr>
                <w:szCs w:val="22"/>
              </w:rPr>
              <w:t>BIR 2017</w:t>
            </w:r>
          </w:p>
        </w:tc>
        <w:sdt>
          <w:sdtPr>
            <w:rPr>
              <w:szCs w:val="22"/>
            </w:rPr>
            <w:alias w:val="Select"/>
            <w:tag w:val="Select"/>
            <w:id w:val="-1038273273"/>
            <w:placeholder>
              <w:docPart w:val="DefaultPlaceholder_-1854013438"/>
            </w:placeholder>
            <w:dropDownList>
              <w:listItem w:displayText="Select" w:value="Select"/>
              <w:listItem w:displayText="Yes" w:value="Yes"/>
              <w:listItem w:displayText="No" w:value="No"/>
            </w:dropDownList>
          </w:sdtPr>
          <w:sdtEndPr/>
          <w:sdtContent>
            <w:tc>
              <w:tcPr>
                <w:tcW w:w="4508" w:type="dxa"/>
                <w:tcBorders>
                  <w:top w:val="single" w:sz="4" w:space="0" w:color="auto"/>
                </w:tcBorders>
                <w:shd w:val="clear" w:color="auto" w:fill="auto"/>
              </w:tcPr>
              <w:p w14:paraId="08C9276E" w14:textId="657F945F" w:rsidR="00325ECF" w:rsidRPr="00067B08" w:rsidRDefault="00AA7607"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067B08"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067B08" w:rsidRPr="003F1790" w:rsidRDefault="00067B08" w:rsidP="00067B08">
            <w:pPr>
              <w:pStyle w:val="BodyText"/>
              <w:rPr>
                <w:szCs w:val="22"/>
              </w:rPr>
            </w:pPr>
            <w:r w:rsidRPr="003F1790">
              <w:rPr>
                <w:szCs w:val="22"/>
              </w:rPr>
              <w:t>AVG / GDPR</w:t>
            </w:r>
          </w:p>
        </w:tc>
        <w:sdt>
          <w:sdtPr>
            <w:rPr>
              <w:szCs w:val="22"/>
            </w:rPr>
            <w:alias w:val="Select"/>
            <w:tag w:val="Select"/>
            <w:id w:val="-11140881"/>
            <w:placeholder>
              <w:docPart w:val="D7F8C3C5CC9A4F8385125AB6127199D5"/>
            </w:placeholder>
            <w:dropDownList>
              <w:listItem w:displayText="Select" w:value="Select"/>
              <w:listItem w:displayText="Yes" w:value="Yes"/>
              <w:listItem w:displayText="No" w:value="No"/>
            </w:dropDownList>
          </w:sdtPr>
          <w:sdtEndPr/>
          <w:sdtContent>
            <w:tc>
              <w:tcPr>
                <w:tcW w:w="4508" w:type="dxa"/>
                <w:shd w:val="clear" w:color="auto" w:fill="auto"/>
              </w:tcPr>
              <w:p w14:paraId="52D72C22" w14:textId="55507A1F" w:rsidR="00067B08" w:rsidRPr="00643F4E" w:rsidRDefault="00644BF6"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067B08"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067B08" w:rsidRPr="003F1790" w:rsidRDefault="00067B08" w:rsidP="00067B08">
            <w:pPr>
              <w:pStyle w:val="BodyText"/>
              <w:rPr>
                <w:szCs w:val="22"/>
              </w:rPr>
            </w:pPr>
            <w:r w:rsidRPr="003F1790">
              <w:rPr>
                <w:szCs w:val="22"/>
              </w:rPr>
              <w:t>DIGID</w:t>
            </w:r>
          </w:p>
        </w:tc>
        <w:sdt>
          <w:sdtPr>
            <w:rPr>
              <w:szCs w:val="22"/>
            </w:rPr>
            <w:alias w:val="Select"/>
            <w:tag w:val="Select"/>
            <w:id w:val="-1771779481"/>
            <w:placeholder>
              <w:docPart w:val="41ECB19C4C634928AA70A0A82A464723"/>
            </w:placeholder>
            <w:dropDownList>
              <w:listItem w:displayText="Select" w:value="Select"/>
              <w:listItem w:displayText="Yes" w:value="Yes"/>
              <w:listItem w:displayText="No" w:value="No"/>
            </w:dropDownList>
          </w:sdtPr>
          <w:sdtEndPr/>
          <w:sdtContent>
            <w:tc>
              <w:tcPr>
                <w:tcW w:w="4508" w:type="dxa"/>
                <w:shd w:val="clear" w:color="auto" w:fill="auto"/>
              </w:tcPr>
              <w:p w14:paraId="2423B3DE" w14:textId="3F07D5DC" w:rsidR="00067B08" w:rsidRPr="00643F4E" w:rsidRDefault="00444A8E"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067B08"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067B08" w:rsidRPr="003F1790" w:rsidRDefault="00067B08" w:rsidP="00067B08">
            <w:pPr>
              <w:pStyle w:val="BodyText"/>
              <w:rPr>
                <w:szCs w:val="22"/>
              </w:rPr>
            </w:pPr>
            <w:r w:rsidRPr="003F1790">
              <w:rPr>
                <w:szCs w:val="22"/>
              </w:rPr>
              <w:t>SUWI</w:t>
            </w:r>
          </w:p>
        </w:tc>
        <w:sdt>
          <w:sdtPr>
            <w:rPr>
              <w:szCs w:val="22"/>
            </w:rPr>
            <w:alias w:val="Select"/>
            <w:tag w:val="Select"/>
            <w:id w:val="-1361352244"/>
            <w:placeholder>
              <w:docPart w:val="FCD79754042A4B5A80BFCC03BE89A473"/>
            </w:placeholder>
            <w:dropDownList>
              <w:listItem w:displayText="Select" w:value="Select"/>
              <w:listItem w:displayText="Yes" w:value="Yes"/>
              <w:listItem w:displayText="No" w:value="No"/>
            </w:dropDownList>
          </w:sdtPr>
          <w:sdtEndPr/>
          <w:sdtContent>
            <w:tc>
              <w:tcPr>
                <w:tcW w:w="4508" w:type="dxa"/>
                <w:shd w:val="clear" w:color="auto" w:fill="auto"/>
              </w:tcPr>
              <w:p w14:paraId="0AE3D5D4" w14:textId="7A167F2B" w:rsidR="00067B08" w:rsidRPr="00643F4E" w:rsidRDefault="00444A8E"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067B08"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067B08" w:rsidRPr="003F1790" w:rsidRDefault="00067B08" w:rsidP="00067B08">
            <w:pPr>
              <w:pStyle w:val="BodyText"/>
              <w:rPr>
                <w:szCs w:val="22"/>
              </w:rPr>
            </w:pPr>
            <w:r w:rsidRPr="003F1790">
              <w:rPr>
                <w:szCs w:val="22"/>
              </w:rPr>
              <w:t>Additional frameworks</w:t>
            </w:r>
          </w:p>
        </w:tc>
        <w:tc>
          <w:tcPr>
            <w:tcW w:w="4508" w:type="dxa"/>
            <w:shd w:val="clear" w:color="auto" w:fill="auto"/>
          </w:tcPr>
          <w:p w14:paraId="04BAF559" w14:textId="71D8E9D4" w:rsidR="00067B08" w:rsidRPr="003F1790" w:rsidRDefault="000F1E7E"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E4075D">
              <w:rPr>
                <w:szCs w:val="22"/>
              </w:rPr>
              <w:t xml:space="preserve">No </w:t>
            </w:r>
            <w:r w:rsidR="009066DC" w:rsidRPr="00E4075D">
              <w:rPr>
                <w:szCs w:val="22"/>
              </w:rPr>
              <w:t>a</w:t>
            </w:r>
            <w:r w:rsidR="00B14A9E" w:rsidRPr="00E4075D">
              <w:rPr>
                <w:szCs w:val="22"/>
              </w:rPr>
              <w:t>dd</w:t>
            </w:r>
            <w:r w:rsidR="00E4075D" w:rsidRPr="00E4075D">
              <w:rPr>
                <w:szCs w:val="22"/>
              </w:rPr>
              <w:t>itional</w:t>
            </w:r>
            <w:r w:rsidR="0042189B">
              <w:rPr>
                <w:szCs w:val="22"/>
              </w:rPr>
              <w:t xml:space="preserve"> sec</w:t>
            </w:r>
            <w:r w:rsidR="009D1285">
              <w:rPr>
                <w:szCs w:val="22"/>
              </w:rPr>
              <w:t>urity or compliance</w:t>
            </w:r>
            <w:r w:rsidR="00E4075D" w:rsidRPr="00E4075D">
              <w:rPr>
                <w:szCs w:val="22"/>
              </w:rPr>
              <w:t xml:space="preserve"> Frameworks</w:t>
            </w:r>
          </w:p>
        </w:tc>
      </w:tr>
    </w:tbl>
    <w:p w14:paraId="5BF7A865" w14:textId="77777777" w:rsidR="00C43CF6" w:rsidRDefault="00C43CF6" w:rsidP="00C43CF6">
      <w:pPr>
        <w:pStyle w:val="Heading2"/>
        <w:ind w:right="180"/>
      </w:pPr>
      <w:bookmarkStart w:id="12" w:name="_Toc105678310"/>
      <w:bookmarkStart w:id="13" w:name="_Toc118721254"/>
      <w:r>
        <w:t>System and Software requirements</w:t>
      </w:r>
      <w:bookmarkEnd w:id="12"/>
      <w:bookmarkEnd w:id="13"/>
    </w:p>
    <w:p w14:paraId="470411CB" w14:textId="77777777" w:rsidR="00C43CF6" w:rsidRDefault="00C43CF6" w:rsidP="005A1A08">
      <w:pPr>
        <w:pStyle w:val="Heading3"/>
      </w:pPr>
      <w:r>
        <w:t>System (Operating system (OS))</w:t>
      </w:r>
    </w:p>
    <w:tbl>
      <w:tblPr>
        <w:tblW w:w="5570" w:type="dxa"/>
        <w:tblCellMar>
          <w:left w:w="0" w:type="dxa"/>
          <w:right w:w="0" w:type="dxa"/>
        </w:tblCellMar>
        <w:tblLook w:val="04A0" w:firstRow="1" w:lastRow="0" w:firstColumn="1" w:lastColumn="0" w:noHBand="0" w:noVBand="1"/>
      </w:tblPr>
      <w:tblGrid>
        <w:gridCol w:w="4310"/>
        <w:gridCol w:w="1260"/>
      </w:tblGrid>
      <w:tr w:rsidR="00C43CF6" w:rsidRPr="001003AC" w14:paraId="40A70626" w14:textId="77777777" w:rsidTr="00C2308C">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022B7031" w14:textId="77777777" w:rsidR="00C43CF6" w:rsidRPr="001003AC" w:rsidRDefault="00C43CF6" w:rsidP="00C2308C">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77BBA4D" w14:textId="77777777" w:rsidR="00C43CF6" w:rsidRDefault="00C43CF6" w:rsidP="00C2308C">
            <w:pPr>
              <w:rPr>
                <w:b/>
                <w:bCs/>
                <w:color w:val="000000" w:themeColor="text1"/>
                <w:szCs w:val="22"/>
              </w:rPr>
            </w:pPr>
            <w:r>
              <w:rPr>
                <w:b/>
                <w:bCs/>
                <w:color w:val="000000" w:themeColor="text1"/>
                <w:szCs w:val="22"/>
              </w:rPr>
              <w:t>Version</w:t>
            </w:r>
          </w:p>
        </w:tc>
      </w:tr>
      <w:tr w:rsidR="00C43CF6" w:rsidRPr="009C79B7" w14:paraId="7157D14C" w14:textId="77777777" w:rsidTr="009F2A37">
        <w:tc>
          <w:tcPr>
            <w:tcW w:w="431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62A3B90B" w14:textId="40ED81E6" w:rsidR="00C43CF6" w:rsidRPr="001D54FD" w:rsidRDefault="00887622" w:rsidP="00C2308C">
            <w:pPr>
              <w:rPr>
                <w:color w:val="auto"/>
                <w:szCs w:val="22"/>
              </w:rPr>
            </w:pPr>
            <w:r>
              <w:rPr>
                <w:color w:val="auto"/>
                <w:szCs w:val="22"/>
              </w:rPr>
              <w:t>Windows</w:t>
            </w:r>
          </w:p>
        </w:tc>
        <w:tc>
          <w:tcPr>
            <w:tcW w:w="1260" w:type="dxa"/>
            <w:tcBorders>
              <w:top w:val="nil"/>
              <w:left w:val="single" w:sz="8" w:space="0" w:color="666666"/>
              <w:bottom w:val="single" w:sz="4" w:space="0" w:color="auto"/>
              <w:right w:val="single" w:sz="8" w:space="0" w:color="666666"/>
            </w:tcBorders>
          </w:tcPr>
          <w:p w14:paraId="3DFEC1A6" w14:textId="082F9DF9" w:rsidR="00C43CF6" w:rsidRPr="001D54FD" w:rsidRDefault="00887622" w:rsidP="00C2308C">
            <w:pPr>
              <w:rPr>
                <w:color w:val="auto"/>
                <w:szCs w:val="22"/>
              </w:rPr>
            </w:pPr>
            <w:r>
              <w:rPr>
                <w:color w:val="auto"/>
                <w:szCs w:val="22"/>
              </w:rPr>
              <w:t>2016</w:t>
            </w:r>
          </w:p>
        </w:tc>
      </w:tr>
      <w:tr w:rsidR="00C43CF6" w:rsidRPr="009C79B7" w14:paraId="3B37E782" w14:textId="77777777" w:rsidTr="009F2A37">
        <w:tc>
          <w:tcPr>
            <w:tcW w:w="431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1054233" w14:textId="7275C45A" w:rsidR="00C43CF6" w:rsidRPr="001D54FD" w:rsidRDefault="00887622" w:rsidP="00C2308C">
            <w:pPr>
              <w:rPr>
                <w:color w:val="auto"/>
                <w:szCs w:val="22"/>
              </w:rPr>
            </w:pPr>
            <w:r>
              <w:rPr>
                <w:color w:val="auto"/>
                <w:szCs w:val="22"/>
              </w:rPr>
              <w:t>RedHat Enterprise</w:t>
            </w:r>
          </w:p>
        </w:tc>
        <w:tc>
          <w:tcPr>
            <w:tcW w:w="1260" w:type="dxa"/>
            <w:tcBorders>
              <w:top w:val="single" w:sz="4" w:space="0" w:color="auto"/>
              <w:left w:val="single" w:sz="4" w:space="0" w:color="auto"/>
              <w:bottom w:val="single" w:sz="4" w:space="0" w:color="auto"/>
              <w:right w:val="single" w:sz="4" w:space="0" w:color="auto"/>
            </w:tcBorders>
          </w:tcPr>
          <w:p w14:paraId="51C98674" w14:textId="5013FA15" w:rsidR="00C43CF6" w:rsidRPr="001D54FD" w:rsidRDefault="00887622" w:rsidP="00C2308C">
            <w:pPr>
              <w:rPr>
                <w:color w:val="auto"/>
                <w:szCs w:val="22"/>
              </w:rPr>
            </w:pPr>
            <w:r>
              <w:rPr>
                <w:color w:val="auto"/>
                <w:szCs w:val="22"/>
              </w:rPr>
              <w:t>8.x</w:t>
            </w:r>
          </w:p>
        </w:tc>
      </w:tr>
      <w:tr w:rsidR="00887622" w:rsidRPr="009C79B7" w14:paraId="21616559" w14:textId="77777777" w:rsidTr="009F2A37">
        <w:tc>
          <w:tcPr>
            <w:tcW w:w="431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08D898" w14:textId="2EA8CADD" w:rsidR="00887622" w:rsidRDefault="009F2A37" w:rsidP="00C2308C">
            <w:pPr>
              <w:rPr>
                <w:color w:val="auto"/>
                <w:szCs w:val="22"/>
              </w:rPr>
            </w:pPr>
            <w:r>
              <w:rPr>
                <w:color w:val="auto"/>
                <w:szCs w:val="22"/>
              </w:rPr>
              <w:t>AIX</w:t>
            </w:r>
          </w:p>
        </w:tc>
        <w:tc>
          <w:tcPr>
            <w:tcW w:w="1260" w:type="dxa"/>
            <w:tcBorders>
              <w:top w:val="single" w:sz="4" w:space="0" w:color="auto"/>
              <w:left w:val="single" w:sz="4" w:space="0" w:color="auto"/>
              <w:bottom w:val="single" w:sz="4" w:space="0" w:color="auto"/>
              <w:right w:val="single" w:sz="4" w:space="0" w:color="auto"/>
            </w:tcBorders>
          </w:tcPr>
          <w:p w14:paraId="206A1982" w14:textId="47B03A7F" w:rsidR="00887622" w:rsidRDefault="009F2A37" w:rsidP="00C2308C">
            <w:pPr>
              <w:rPr>
                <w:color w:val="auto"/>
                <w:szCs w:val="22"/>
              </w:rPr>
            </w:pPr>
            <w:r>
              <w:rPr>
                <w:color w:val="auto"/>
                <w:szCs w:val="22"/>
              </w:rPr>
              <w:t>7.2</w:t>
            </w:r>
          </w:p>
        </w:tc>
      </w:tr>
    </w:tbl>
    <w:p w14:paraId="2E5F4677" w14:textId="77777777" w:rsidR="00C43CF6" w:rsidRDefault="00C43CF6" w:rsidP="00C43CF6">
      <w:pPr>
        <w:pStyle w:val="BodyText"/>
      </w:pPr>
    </w:p>
    <w:p w14:paraId="181F0CAA" w14:textId="77777777" w:rsidR="00C43CF6" w:rsidRPr="00563278" w:rsidRDefault="00C43CF6" w:rsidP="00C43CF6">
      <w:pPr>
        <w:pStyle w:val="BodyText"/>
      </w:pPr>
    </w:p>
    <w:p w14:paraId="7A358988" w14:textId="77777777" w:rsidR="00C43CF6" w:rsidRDefault="00C43CF6" w:rsidP="005A1A08">
      <w:pPr>
        <w:pStyle w:val="Heading3"/>
      </w:pPr>
      <w:r>
        <w:t>Software (Licenses)</w:t>
      </w:r>
    </w:p>
    <w:tbl>
      <w:tblPr>
        <w:tblW w:w="7100" w:type="dxa"/>
        <w:tblCellMar>
          <w:left w:w="0" w:type="dxa"/>
          <w:right w:w="0" w:type="dxa"/>
        </w:tblCellMar>
        <w:tblLook w:val="04A0" w:firstRow="1" w:lastRow="0" w:firstColumn="1" w:lastColumn="0" w:noHBand="0" w:noVBand="1"/>
      </w:tblPr>
      <w:tblGrid>
        <w:gridCol w:w="5390"/>
        <w:gridCol w:w="1710"/>
      </w:tblGrid>
      <w:tr w:rsidR="00C43CF6" w:rsidRPr="001003AC" w14:paraId="061ACA67" w14:textId="77777777" w:rsidTr="003721CF">
        <w:trPr>
          <w:tblHeader/>
        </w:trPr>
        <w:tc>
          <w:tcPr>
            <w:tcW w:w="5390" w:type="dxa"/>
            <w:tcBorders>
              <w:top w:val="single" w:sz="8" w:space="0" w:color="000000"/>
              <w:left w:val="single" w:sz="8" w:space="0" w:color="000000"/>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2EA13F3" w14:textId="77777777" w:rsidR="00C43CF6" w:rsidRPr="001003AC" w:rsidRDefault="00C43CF6" w:rsidP="00C2308C">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710" w:type="dxa"/>
            <w:tcBorders>
              <w:top w:val="single" w:sz="8" w:space="0" w:color="000000"/>
              <w:left w:val="single" w:sz="8" w:space="0" w:color="000000"/>
              <w:bottom w:val="single" w:sz="4" w:space="0" w:color="auto"/>
              <w:right w:val="single" w:sz="4" w:space="0" w:color="auto"/>
            </w:tcBorders>
            <w:shd w:val="clear" w:color="auto" w:fill="D9D9D9" w:themeFill="background1" w:themeFillShade="D9"/>
          </w:tcPr>
          <w:p w14:paraId="190C40B3" w14:textId="77777777" w:rsidR="00C43CF6" w:rsidRDefault="00C43CF6" w:rsidP="00C2308C">
            <w:pPr>
              <w:rPr>
                <w:b/>
                <w:bCs/>
                <w:color w:val="000000" w:themeColor="text1"/>
                <w:szCs w:val="22"/>
              </w:rPr>
            </w:pPr>
            <w:r>
              <w:rPr>
                <w:b/>
                <w:bCs/>
                <w:color w:val="000000" w:themeColor="text1"/>
                <w:szCs w:val="22"/>
              </w:rPr>
              <w:t>Version</w:t>
            </w:r>
          </w:p>
        </w:tc>
      </w:tr>
      <w:tr w:rsidR="00C43CF6" w:rsidRPr="009C79B7" w14:paraId="339B2EAA" w14:textId="77777777" w:rsidTr="003721CF">
        <w:tc>
          <w:tcPr>
            <w:tcW w:w="539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4CD38DCF" w14:textId="645593DE" w:rsidR="00C43CF6" w:rsidRPr="001D54FD" w:rsidRDefault="009F2A37" w:rsidP="009F2A37">
            <w:pPr>
              <w:rPr>
                <w:color w:val="auto"/>
                <w:szCs w:val="22"/>
              </w:rPr>
            </w:pPr>
            <w:r w:rsidRPr="009F2A37">
              <w:rPr>
                <w:color w:val="auto"/>
                <w:szCs w:val="22"/>
              </w:rPr>
              <w:t>IBM XL C FOR AIX</w:t>
            </w:r>
          </w:p>
        </w:tc>
        <w:tc>
          <w:tcPr>
            <w:tcW w:w="1710" w:type="dxa"/>
            <w:tcBorders>
              <w:top w:val="single" w:sz="4" w:space="0" w:color="auto"/>
              <w:left w:val="single" w:sz="4" w:space="0" w:color="auto"/>
              <w:bottom w:val="single" w:sz="4" w:space="0" w:color="auto"/>
              <w:right w:val="single" w:sz="4" w:space="0" w:color="auto"/>
            </w:tcBorders>
          </w:tcPr>
          <w:p w14:paraId="6AF42779" w14:textId="73786666" w:rsidR="00C43CF6" w:rsidRPr="001D54FD" w:rsidRDefault="009F2A37" w:rsidP="00C2308C">
            <w:pPr>
              <w:rPr>
                <w:color w:val="auto"/>
                <w:szCs w:val="22"/>
              </w:rPr>
            </w:pPr>
            <w:r>
              <w:rPr>
                <w:color w:val="auto"/>
                <w:szCs w:val="22"/>
              </w:rPr>
              <w:t>16.</w:t>
            </w:r>
            <w:r w:rsidR="00AF0BAF">
              <w:rPr>
                <w:color w:val="auto"/>
                <w:szCs w:val="22"/>
              </w:rPr>
              <w:t>1</w:t>
            </w:r>
          </w:p>
        </w:tc>
      </w:tr>
      <w:tr w:rsidR="00C43CF6" w:rsidRPr="009C79B7" w14:paraId="72F542DF" w14:textId="77777777" w:rsidTr="003721CF">
        <w:tc>
          <w:tcPr>
            <w:tcW w:w="539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35A0433" w14:textId="0EF11B5A" w:rsidR="00C43CF6" w:rsidRPr="001D54FD" w:rsidRDefault="00AF0BAF" w:rsidP="00C2308C">
            <w:pPr>
              <w:rPr>
                <w:color w:val="auto"/>
                <w:szCs w:val="22"/>
              </w:rPr>
            </w:pPr>
            <w:r w:rsidRPr="009F2A37">
              <w:rPr>
                <w:color w:val="auto"/>
                <w:szCs w:val="22"/>
              </w:rPr>
              <w:t>IBM JAVA SE</w:t>
            </w:r>
          </w:p>
        </w:tc>
        <w:tc>
          <w:tcPr>
            <w:tcW w:w="1710" w:type="dxa"/>
            <w:tcBorders>
              <w:top w:val="single" w:sz="4" w:space="0" w:color="auto"/>
              <w:left w:val="single" w:sz="4" w:space="0" w:color="auto"/>
              <w:bottom w:val="single" w:sz="4" w:space="0" w:color="auto"/>
              <w:right w:val="single" w:sz="4" w:space="0" w:color="auto"/>
            </w:tcBorders>
          </w:tcPr>
          <w:p w14:paraId="0F600D92" w14:textId="5312A680" w:rsidR="00C43CF6" w:rsidRPr="001D54FD" w:rsidRDefault="007211F2" w:rsidP="00C2308C">
            <w:pPr>
              <w:rPr>
                <w:color w:val="auto"/>
                <w:szCs w:val="22"/>
              </w:rPr>
            </w:pPr>
            <w:r>
              <w:rPr>
                <w:color w:val="auto"/>
                <w:szCs w:val="22"/>
              </w:rPr>
              <w:t>8</w:t>
            </w:r>
          </w:p>
        </w:tc>
      </w:tr>
      <w:tr w:rsidR="00AF0BAF" w:rsidRPr="009C79B7" w14:paraId="34188225" w14:textId="77777777" w:rsidTr="003721CF">
        <w:tc>
          <w:tcPr>
            <w:tcW w:w="539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B3CB2AD" w14:textId="2E4E90F7" w:rsidR="00AF0BAF" w:rsidRPr="009F2A37" w:rsidRDefault="009B3BF7" w:rsidP="00C2308C">
            <w:pPr>
              <w:rPr>
                <w:color w:val="auto"/>
                <w:szCs w:val="22"/>
              </w:rPr>
            </w:pPr>
            <w:r w:rsidRPr="009F2A37">
              <w:rPr>
                <w:color w:val="auto"/>
                <w:szCs w:val="22"/>
              </w:rPr>
              <w:t>ORACLE DATABASE</w:t>
            </w:r>
          </w:p>
        </w:tc>
        <w:tc>
          <w:tcPr>
            <w:tcW w:w="1710" w:type="dxa"/>
            <w:tcBorders>
              <w:top w:val="single" w:sz="4" w:space="0" w:color="auto"/>
              <w:left w:val="single" w:sz="4" w:space="0" w:color="auto"/>
              <w:bottom w:val="single" w:sz="4" w:space="0" w:color="auto"/>
              <w:right w:val="single" w:sz="4" w:space="0" w:color="auto"/>
            </w:tcBorders>
          </w:tcPr>
          <w:p w14:paraId="029F4B4D" w14:textId="62632445" w:rsidR="00AF0BAF" w:rsidRPr="001D54FD" w:rsidRDefault="007211F2" w:rsidP="00C2308C">
            <w:pPr>
              <w:rPr>
                <w:color w:val="auto"/>
                <w:szCs w:val="22"/>
              </w:rPr>
            </w:pPr>
            <w:r>
              <w:rPr>
                <w:color w:val="auto"/>
                <w:szCs w:val="22"/>
              </w:rPr>
              <w:t>12cr2</w:t>
            </w:r>
          </w:p>
        </w:tc>
      </w:tr>
      <w:tr w:rsidR="009B3BF7" w:rsidRPr="009C79B7" w14:paraId="071D4DC1" w14:textId="77777777" w:rsidTr="003721CF">
        <w:tc>
          <w:tcPr>
            <w:tcW w:w="539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3D4F9BF" w14:textId="4FB79B88" w:rsidR="009B3BF7" w:rsidRPr="009F2A37" w:rsidRDefault="009B3BF7" w:rsidP="009B3BF7">
            <w:pPr>
              <w:rPr>
                <w:color w:val="auto"/>
                <w:szCs w:val="22"/>
              </w:rPr>
            </w:pPr>
            <w:r w:rsidRPr="009F2A37">
              <w:rPr>
                <w:color w:val="auto"/>
                <w:szCs w:val="22"/>
              </w:rPr>
              <w:t>MICROFOCUS ACUCOBOL-GT EXTEND</w:t>
            </w:r>
          </w:p>
        </w:tc>
        <w:tc>
          <w:tcPr>
            <w:tcW w:w="1710" w:type="dxa"/>
            <w:tcBorders>
              <w:top w:val="single" w:sz="4" w:space="0" w:color="auto"/>
              <w:left w:val="single" w:sz="4" w:space="0" w:color="auto"/>
              <w:bottom w:val="single" w:sz="4" w:space="0" w:color="auto"/>
              <w:right w:val="single" w:sz="4" w:space="0" w:color="auto"/>
            </w:tcBorders>
          </w:tcPr>
          <w:p w14:paraId="7C7DF497" w14:textId="1532F5F6" w:rsidR="009B3BF7" w:rsidRPr="001D54FD" w:rsidRDefault="007211F2" w:rsidP="00C2308C">
            <w:pPr>
              <w:rPr>
                <w:color w:val="auto"/>
                <w:szCs w:val="22"/>
              </w:rPr>
            </w:pPr>
            <w:r>
              <w:rPr>
                <w:color w:val="auto"/>
                <w:szCs w:val="22"/>
              </w:rPr>
              <w:t>10.</w:t>
            </w:r>
            <w:r w:rsidR="00F276B6">
              <w:rPr>
                <w:color w:val="auto"/>
                <w:szCs w:val="22"/>
              </w:rPr>
              <w:t>5</w:t>
            </w:r>
          </w:p>
        </w:tc>
      </w:tr>
    </w:tbl>
    <w:p w14:paraId="5ECEF613" w14:textId="2610DFE5" w:rsidR="00AD61B5" w:rsidRDefault="00AD61B5" w:rsidP="005A1A08">
      <w:pPr>
        <w:pStyle w:val="Heading3"/>
      </w:pPr>
      <w:r>
        <w:lastRenderedPageBreak/>
        <w:t xml:space="preserve">Capacity and </w:t>
      </w:r>
      <w:r w:rsidR="00D53437">
        <w:t>p</w:t>
      </w:r>
      <w:r>
        <w:t>erformance (</w:t>
      </w:r>
      <w:r w:rsidR="00D53437">
        <w:t>v</w:t>
      </w:r>
      <w:r>
        <w:t>olumetrics)</w:t>
      </w:r>
    </w:p>
    <w:p w14:paraId="0228E253" w14:textId="77777777" w:rsidR="006D1ECC" w:rsidRDefault="006D1ECC" w:rsidP="00A3726A">
      <w:pPr>
        <w:pStyle w:val="BodyText"/>
      </w:pPr>
    </w:p>
    <w:p w14:paraId="15914C1E" w14:textId="0CBE3062" w:rsidR="00887A4E" w:rsidRDefault="00887A4E" w:rsidP="00A3726A">
      <w:pPr>
        <w:pStyle w:val="BodyText"/>
      </w:pPr>
      <w:r>
        <w:t xml:space="preserve">About </w:t>
      </w:r>
      <w:r w:rsidR="00836CAC">
        <w:t>6</w:t>
      </w:r>
      <w:r>
        <w:t>000 users</w:t>
      </w:r>
      <w:r w:rsidR="00836CAC">
        <w:t xml:space="preserve"> are </w:t>
      </w:r>
      <w:r w:rsidR="000E484E">
        <w:t>register</w:t>
      </w:r>
      <w:r w:rsidR="00A5066C">
        <w:t>e</w:t>
      </w:r>
      <w:r w:rsidR="000E484E">
        <w:t>d in ABS</w:t>
      </w:r>
      <w:r w:rsidR="003739DD">
        <w:t xml:space="preserve"> to </w:t>
      </w:r>
      <w:proofErr w:type="spellStart"/>
      <w:r w:rsidR="00AA2EF9">
        <w:t>wpol</w:t>
      </w:r>
      <w:proofErr w:type="spellEnd"/>
      <w:r w:rsidR="00AA2EF9">
        <w:t xml:space="preserve"> </w:t>
      </w:r>
      <w:r w:rsidR="003739DD">
        <w:t xml:space="preserve">group </w:t>
      </w:r>
      <w:r w:rsidR="00BB64BF">
        <w:t>“</w:t>
      </w:r>
      <w:proofErr w:type="spellStart"/>
      <w:r w:rsidR="003739DD">
        <w:t>BPB_menu_fa</w:t>
      </w:r>
      <w:proofErr w:type="spellEnd"/>
      <w:r w:rsidR="00BB64BF">
        <w:t xml:space="preserve">”, this means at most 6000 concurrent users will </w:t>
      </w:r>
      <w:r w:rsidR="00E32F43">
        <w:t xml:space="preserve">be able to </w:t>
      </w:r>
      <w:r w:rsidR="00BB64BF">
        <w:t>use the Excasso application.</w:t>
      </w:r>
    </w:p>
    <w:p w14:paraId="4CFDC7A5" w14:textId="77777777" w:rsidR="00CF334F" w:rsidRDefault="00CF334F" w:rsidP="00A3726A">
      <w:pPr>
        <w:pStyle w:val="BodyText"/>
      </w:pPr>
    </w:p>
    <w:p w14:paraId="4E8B2FD5" w14:textId="2DF1BF3C" w:rsidR="00D7423E" w:rsidRDefault="00E34985" w:rsidP="00CB7060">
      <w:pPr>
        <w:pStyle w:val="Heading2"/>
      </w:pPr>
      <w:bookmarkStart w:id="14" w:name="_Toc118721255"/>
      <w:r>
        <w:t>Availability</w:t>
      </w:r>
      <w:bookmarkEnd w:id="14"/>
    </w:p>
    <w:tbl>
      <w:tblPr>
        <w:tblStyle w:val="TableGrid"/>
        <w:tblW w:w="9985" w:type="dxa"/>
        <w:tblLook w:val="04A0" w:firstRow="1" w:lastRow="0" w:firstColumn="1" w:lastColumn="0" w:noHBand="0" w:noVBand="1"/>
      </w:tblPr>
      <w:tblGrid>
        <w:gridCol w:w="1885"/>
        <w:gridCol w:w="1440"/>
        <w:gridCol w:w="2700"/>
        <w:gridCol w:w="1440"/>
        <w:gridCol w:w="2520"/>
      </w:tblGrid>
      <w:tr w:rsidR="009F08C4" w:rsidRPr="00560D26" w14:paraId="2F7E742C" w14:textId="77777777" w:rsidTr="003034EC">
        <w:tc>
          <w:tcPr>
            <w:tcW w:w="1885" w:type="dxa"/>
            <w:shd w:val="clear" w:color="auto" w:fill="D9D9D9" w:themeFill="background1" w:themeFillShade="D9"/>
          </w:tcPr>
          <w:p w14:paraId="66CBCF03" w14:textId="77777777" w:rsidR="009F08C4" w:rsidRPr="00560D26" w:rsidRDefault="009F08C4"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9F08C4" w:rsidRPr="00560D26" w:rsidRDefault="009F08C4" w:rsidP="00A760F0">
            <w:pPr>
              <w:pStyle w:val="BodyText"/>
              <w:rPr>
                <w:b/>
                <w:bCs/>
              </w:rPr>
            </w:pPr>
            <w:r>
              <w:rPr>
                <w:b/>
                <w:bCs/>
              </w:rPr>
              <w:t>Application Target</w:t>
            </w:r>
          </w:p>
        </w:tc>
        <w:tc>
          <w:tcPr>
            <w:tcW w:w="2700" w:type="dxa"/>
            <w:shd w:val="clear" w:color="auto" w:fill="D9D9D9" w:themeFill="background1" w:themeFillShade="D9"/>
          </w:tcPr>
          <w:p w14:paraId="50014A84" w14:textId="3107ED31" w:rsidR="009F08C4" w:rsidRDefault="00604BBC" w:rsidP="00A760F0">
            <w:pPr>
              <w:pStyle w:val="BodyText"/>
              <w:rPr>
                <w:b/>
                <w:bCs/>
              </w:rPr>
            </w:pPr>
            <w:r>
              <w:rPr>
                <w:b/>
                <w:bCs/>
              </w:rPr>
              <w:t>Application</w:t>
            </w:r>
            <w:r w:rsidR="003034EC">
              <w:rPr>
                <w:b/>
                <w:bCs/>
              </w:rPr>
              <w:t xml:space="preserve"> </w:t>
            </w:r>
            <w:r w:rsidR="009F08C4">
              <w:rPr>
                <w:b/>
                <w:bCs/>
              </w:rPr>
              <w:t>Service Hours</w:t>
            </w:r>
          </w:p>
        </w:tc>
        <w:tc>
          <w:tcPr>
            <w:tcW w:w="1440" w:type="dxa"/>
            <w:shd w:val="clear" w:color="auto" w:fill="D9D9D9" w:themeFill="background1" w:themeFillShade="D9"/>
          </w:tcPr>
          <w:p w14:paraId="07A41972" w14:textId="780CCDC1" w:rsidR="009F08C4" w:rsidRPr="00560D26" w:rsidRDefault="009F08C4" w:rsidP="00A760F0">
            <w:pPr>
              <w:pStyle w:val="BodyText"/>
              <w:rPr>
                <w:b/>
                <w:bCs/>
              </w:rPr>
            </w:pPr>
            <w:r>
              <w:rPr>
                <w:b/>
                <w:bCs/>
              </w:rPr>
              <w:t xml:space="preserve">Infra </w:t>
            </w:r>
            <w:r w:rsidR="00A9117C">
              <w:rPr>
                <w:b/>
                <w:bCs/>
              </w:rPr>
              <w:t>T</w:t>
            </w:r>
            <w:r>
              <w:rPr>
                <w:b/>
                <w:bCs/>
              </w:rPr>
              <w:t>arget</w:t>
            </w:r>
          </w:p>
        </w:tc>
        <w:tc>
          <w:tcPr>
            <w:tcW w:w="2520" w:type="dxa"/>
            <w:shd w:val="clear" w:color="auto" w:fill="D9D9D9" w:themeFill="background1" w:themeFillShade="D9"/>
          </w:tcPr>
          <w:p w14:paraId="3D70E7EE" w14:textId="370618EE" w:rsidR="009F08C4" w:rsidRPr="00560D26" w:rsidRDefault="009F08C4" w:rsidP="00A760F0">
            <w:pPr>
              <w:pStyle w:val="BodyText"/>
              <w:rPr>
                <w:b/>
                <w:bCs/>
              </w:rPr>
            </w:pPr>
            <w:r>
              <w:rPr>
                <w:b/>
                <w:bCs/>
              </w:rPr>
              <w:t>Infra</w:t>
            </w:r>
            <w:r w:rsidR="00604BBC">
              <w:rPr>
                <w:b/>
                <w:bCs/>
              </w:rPr>
              <w:t xml:space="preserve"> </w:t>
            </w:r>
            <w:r>
              <w:rPr>
                <w:b/>
                <w:bCs/>
              </w:rPr>
              <w:t>Service Hours</w:t>
            </w:r>
          </w:p>
        </w:tc>
      </w:tr>
      <w:tr w:rsidR="003034EC" w:rsidRPr="00611598" w14:paraId="44728835" w14:textId="77777777" w:rsidTr="003034EC">
        <w:sdt>
          <w:sdtPr>
            <w:alias w:val="Environment"/>
            <w:id w:val="-1411381923"/>
            <w:placeholder>
              <w:docPart w:val="46B44C5E4DA743AD89845A399EF8F008"/>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213B863E" w14:textId="60AF54DA" w:rsidR="003034EC" w:rsidRPr="00933BC1" w:rsidRDefault="00E9366F" w:rsidP="003034EC">
                <w:pPr>
                  <w:pStyle w:val="BodyText"/>
                </w:pPr>
                <w:r>
                  <w:t>Production</w:t>
                </w:r>
              </w:p>
            </w:tc>
          </w:sdtContent>
        </w:sdt>
        <w:sdt>
          <w:sdtPr>
            <w:alias w:val="Application Target"/>
            <w:tag w:val="Application Target"/>
            <w:id w:val="23074448"/>
            <w:placeholder>
              <w:docPart w:val="97CE1BBF51CB453D925138CF6B2BB9CA"/>
            </w:placeholder>
            <w:dropDownList>
              <w:listItem w:displayText="Select" w:value="Select"/>
              <w:listItem w:displayText="98%" w:value="98%"/>
              <w:listItem w:displayText="99,5%" w:value="99,5%"/>
              <w:listItem w:displayText="99,8%" w:value="99,8%"/>
            </w:dropDownList>
          </w:sdtPr>
          <w:sdtEndPr/>
          <w:sdtContent>
            <w:tc>
              <w:tcPr>
                <w:tcW w:w="1440" w:type="dxa"/>
              </w:tcPr>
              <w:p w14:paraId="0399AC3A" w14:textId="7D3E32A5" w:rsidR="003034EC" w:rsidRPr="00933BC1" w:rsidRDefault="00D652CE" w:rsidP="003034EC">
                <w:pPr>
                  <w:pStyle w:val="BodyText"/>
                </w:pPr>
                <w:r>
                  <w:t>99,8%</w:t>
                </w:r>
              </w:p>
            </w:tc>
          </w:sdtContent>
        </w:sdt>
        <w:sdt>
          <w:sdtPr>
            <w:rPr>
              <w:lang w:val="en-US" w:bidi="ar-SA"/>
            </w:rPr>
            <w:alias w:val="App service hours"/>
            <w:id w:val="-1609892118"/>
            <w:placeholder>
              <w:docPart w:val="E20733CBE3A1402FA27BF3CE56610F6A"/>
            </w:placeholder>
            <w:dropDownList>
              <w:listItem w:displayText="Select" w:value="Select"/>
              <w:listItem w:displayText="5 x 12 (Mo-Fr, 7 - 19h)" w:value="5 x 12 (Mo-Fr, 7 - 19h)"/>
              <w:listItem w:displayText="7 x 24" w:value="7 x 24"/>
            </w:dropDownList>
          </w:sdtPr>
          <w:sdtEndPr/>
          <w:sdtContent>
            <w:tc>
              <w:tcPr>
                <w:tcW w:w="2700" w:type="dxa"/>
              </w:tcPr>
              <w:p w14:paraId="029F8A2F" w14:textId="0B686F87" w:rsidR="003034EC" w:rsidRPr="00933BC1" w:rsidRDefault="00387007" w:rsidP="003034EC">
                <w:pPr>
                  <w:pStyle w:val="BodyText"/>
                </w:pPr>
                <w:r>
                  <w:rPr>
                    <w:lang w:val="en-US" w:bidi="ar-SA"/>
                  </w:rPr>
                  <w:t>7 x 24</w:t>
                </w:r>
              </w:p>
            </w:tc>
          </w:sdtContent>
        </w:sdt>
        <w:sdt>
          <w:sdtPr>
            <w:alias w:val="Infra Target"/>
            <w:tag w:val="Infra Target"/>
            <w:id w:val="-443157375"/>
            <w:placeholder>
              <w:docPart w:val="B1274535CE4B4DEA857EEFEC442D8911"/>
            </w:placeholder>
            <w:dropDownList>
              <w:listItem w:displayText="Select" w:value="Select"/>
              <w:listItem w:displayText="98%" w:value="98%"/>
              <w:listItem w:displayText="99,5%" w:value="99,5%"/>
              <w:listItem w:displayText="99,8%" w:value="99,8%"/>
            </w:dropDownList>
          </w:sdtPr>
          <w:sdtEndPr/>
          <w:sdtContent>
            <w:tc>
              <w:tcPr>
                <w:tcW w:w="1440" w:type="dxa"/>
              </w:tcPr>
              <w:p w14:paraId="3970ED49" w14:textId="254E667A" w:rsidR="003034EC" w:rsidRPr="00933BC1" w:rsidRDefault="00387007" w:rsidP="003034EC">
                <w:pPr>
                  <w:pStyle w:val="BodyText"/>
                </w:pPr>
                <w:r>
                  <w:t>99,8%</w:t>
                </w:r>
              </w:p>
            </w:tc>
          </w:sdtContent>
        </w:sdt>
        <w:sdt>
          <w:sdtPr>
            <w:rPr>
              <w:lang w:val="en-US" w:bidi="ar-SA"/>
            </w:rPr>
            <w:alias w:val="Infra service hours"/>
            <w:tag w:val="Infra service hours"/>
            <w:id w:val="1926148142"/>
            <w:placeholder>
              <w:docPart w:val="35304C29E2F148DF810A26A01D633D7F"/>
            </w:placeholder>
            <w:dropDownList>
              <w:listItem w:displayText="Select" w:value="Select"/>
              <w:listItem w:displayText="5 x 12 (Mo-Fr, 7 - 19h)" w:value="5 x 12 (Mo-Fr, 7 - 19h)"/>
              <w:listItem w:displayText="7 x 24" w:value="7 x 24"/>
            </w:dropDownList>
          </w:sdtPr>
          <w:sdtEndPr/>
          <w:sdtContent>
            <w:tc>
              <w:tcPr>
                <w:tcW w:w="2520" w:type="dxa"/>
              </w:tcPr>
              <w:p w14:paraId="3C4BD68C" w14:textId="56E08DE1" w:rsidR="003034EC" w:rsidRPr="00933BC1" w:rsidRDefault="00387007" w:rsidP="003034EC">
                <w:pPr>
                  <w:pStyle w:val="BodyText"/>
                </w:pPr>
                <w:r>
                  <w:rPr>
                    <w:lang w:val="en-US" w:bidi="ar-SA"/>
                  </w:rPr>
                  <w:t>7 x 24</w:t>
                </w:r>
              </w:p>
            </w:tc>
          </w:sdtContent>
        </w:sdt>
      </w:tr>
      <w:tr w:rsidR="00CC4C23" w:rsidRPr="00611598" w14:paraId="7E2BD7EE" w14:textId="77777777" w:rsidTr="00C2308C">
        <w:sdt>
          <w:sdtPr>
            <w:alias w:val="Environment"/>
            <w:id w:val="983662915"/>
            <w:placeholder>
              <w:docPart w:val="558C949D7FD6419F8EA8DBDA6B35CCC5"/>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7F0C4B50" w14:textId="098D1013" w:rsidR="00CC4C23" w:rsidRPr="00933BC1" w:rsidRDefault="00CC4C23" w:rsidP="00C2308C">
                <w:pPr>
                  <w:pStyle w:val="BodyText"/>
                </w:pPr>
                <w:r>
                  <w:t>Acceptance</w:t>
                </w:r>
              </w:p>
            </w:tc>
          </w:sdtContent>
        </w:sdt>
        <w:sdt>
          <w:sdtPr>
            <w:alias w:val="Application Target"/>
            <w:tag w:val="Application Target"/>
            <w:id w:val="976875847"/>
            <w:placeholder>
              <w:docPart w:val="FC093C9CF10F48F8A491E86F06A1B0F2"/>
            </w:placeholder>
            <w:dropDownList>
              <w:listItem w:displayText="Select" w:value="Select"/>
              <w:listItem w:displayText="98%" w:value="98%"/>
              <w:listItem w:displayText="99,5%" w:value="99,5%"/>
              <w:listItem w:displayText="99,8%" w:value="99,8%"/>
            </w:dropDownList>
          </w:sdtPr>
          <w:sdtEndPr/>
          <w:sdtContent>
            <w:tc>
              <w:tcPr>
                <w:tcW w:w="1440" w:type="dxa"/>
              </w:tcPr>
              <w:p w14:paraId="15B2263D" w14:textId="77777777" w:rsidR="00CC4C23" w:rsidRPr="00933BC1" w:rsidRDefault="00CC4C23" w:rsidP="00C2308C">
                <w:pPr>
                  <w:pStyle w:val="BodyText"/>
                </w:pPr>
                <w:r>
                  <w:t>98%</w:t>
                </w:r>
              </w:p>
            </w:tc>
          </w:sdtContent>
        </w:sdt>
        <w:sdt>
          <w:sdtPr>
            <w:rPr>
              <w:lang w:val="en-US" w:bidi="ar-SA"/>
            </w:rPr>
            <w:alias w:val="App service hours"/>
            <w:id w:val="-1782646147"/>
            <w:placeholder>
              <w:docPart w:val="DAEAAE3639DE471496622F529FE3A65A"/>
            </w:placeholder>
            <w:dropDownList>
              <w:listItem w:displayText="Select" w:value="Select"/>
              <w:listItem w:displayText="5 x 12 (Mo-Fr, 7 - 19h)" w:value="5 x 12 (Mo-Fr, 7 - 19h)"/>
              <w:listItem w:displayText="7 x 24" w:value="7 x 24"/>
            </w:dropDownList>
          </w:sdtPr>
          <w:sdtEndPr/>
          <w:sdtContent>
            <w:tc>
              <w:tcPr>
                <w:tcW w:w="2700" w:type="dxa"/>
              </w:tcPr>
              <w:p w14:paraId="6E71B478" w14:textId="77777777" w:rsidR="00CC4C23" w:rsidRPr="00933BC1" w:rsidRDefault="00CC4C23" w:rsidP="00C2308C">
                <w:pPr>
                  <w:pStyle w:val="BodyText"/>
                </w:pPr>
                <w:r>
                  <w:rPr>
                    <w:lang w:val="en-US" w:bidi="ar-SA"/>
                  </w:rPr>
                  <w:t>5 x 12 (Mo-Fr, 7 - 19h)</w:t>
                </w:r>
              </w:p>
            </w:tc>
          </w:sdtContent>
        </w:sdt>
        <w:sdt>
          <w:sdtPr>
            <w:alias w:val="Infra Target"/>
            <w:tag w:val="Infra Target"/>
            <w:id w:val="-76220235"/>
            <w:placeholder>
              <w:docPart w:val="837E200D5E8942CCB68195D88150148B"/>
            </w:placeholder>
            <w:dropDownList>
              <w:listItem w:displayText="Select" w:value="Select"/>
              <w:listItem w:displayText="98%" w:value="98%"/>
              <w:listItem w:displayText="99,5%" w:value="99,5%"/>
              <w:listItem w:displayText="99,8%" w:value="99,8%"/>
            </w:dropDownList>
          </w:sdtPr>
          <w:sdtEndPr/>
          <w:sdtContent>
            <w:tc>
              <w:tcPr>
                <w:tcW w:w="1440" w:type="dxa"/>
              </w:tcPr>
              <w:p w14:paraId="1B255648" w14:textId="77777777" w:rsidR="00CC4C23" w:rsidRPr="00933BC1" w:rsidRDefault="00CC4C23" w:rsidP="00C2308C">
                <w:pPr>
                  <w:pStyle w:val="BodyText"/>
                </w:pPr>
                <w:r>
                  <w:t>99,5%</w:t>
                </w:r>
              </w:p>
            </w:tc>
          </w:sdtContent>
        </w:sdt>
        <w:sdt>
          <w:sdtPr>
            <w:rPr>
              <w:lang w:val="en-US" w:bidi="ar-SA"/>
            </w:rPr>
            <w:alias w:val="Infra service hours"/>
            <w:tag w:val="Infra service hours"/>
            <w:id w:val="-1633013071"/>
            <w:placeholder>
              <w:docPart w:val="F34A982B245A4477B5A147E82D02DFA6"/>
            </w:placeholder>
            <w:dropDownList>
              <w:listItem w:displayText="Select" w:value="Select"/>
              <w:listItem w:displayText="5 x 12 (Mo-Fr, 7 - 19h)" w:value="5 x 12 (Mo-Fr, 7 - 19h)"/>
              <w:listItem w:displayText="7 x 24" w:value="7 x 24"/>
            </w:dropDownList>
          </w:sdtPr>
          <w:sdtEndPr/>
          <w:sdtContent>
            <w:tc>
              <w:tcPr>
                <w:tcW w:w="2520" w:type="dxa"/>
              </w:tcPr>
              <w:p w14:paraId="026BD736" w14:textId="77777777" w:rsidR="00CC4C23" w:rsidRPr="00933BC1" w:rsidRDefault="00CC4C23" w:rsidP="00C2308C">
                <w:pPr>
                  <w:pStyle w:val="BodyText"/>
                </w:pPr>
                <w:r>
                  <w:rPr>
                    <w:lang w:val="en-US" w:bidi="ar-SA"/>
                  </w:rPr>
                  <w:t>5 x 12 (Mo-Fr, 7 - 19h)</w:t>
                </w:r>
              </w:p>
            </w:tc>
          </w:sdtContent>
        </w:sdt>
      </w:tr>
      <w:tr w:rsidR="001F4981" w:rsidRPr="00611598" w14:paraId="5E2D0BB5" w14:textId="77777777" w:rsidTr="003034EC">
        <w:tc>
          <w:tcPr>
            <w:tcW w:w="1885" w:type="dxa"/>
          </w:tcPr>
          <w:p w14:paraId="78E040CD" w14:textId="3E6C7F9E" w:rsidR="001F4981" w:rsidRPr="00933BC1" w:rsidRDefault="00261867" w:rsidP="001F4981">
            <w:pPr>
              <w:pStyle w:val="BodyText"/>
            </w:pPr>
            <w:r>
              <w:t>Education on Acceptance</w:t>
            </w:r>
          </w:p>
        </w:tc>
        <w:sdt>
          <w:sdtPr>
            <w:alias w:val="Application Target"/>
            <w:tag w:val="Application Target"/>
            <w:id w:val="-528181581"/>
            <w:placeholder>
              <w:docPart w:val="72867DD08BF242F68C59AECD7E26C722"/>
            </w:placeholder>
            <w:dropDownList>
              <w:listItem w:displayText="Select" w:value="Select"/>
              <w:listItem w:displayText="98%" w:value="98%"/>
              <w:listItem w:displayText="99,5%" w:value="99,5%"/>
              <w:listItem w:displayText="99,8%" w:value="99,8%"/>
            </w:dropDownList>
          </w:sdtPr>
          <w:sdtEndPr/>
          <w:sdtContent>
            <w:tc>
              <w:tcPr>
                <w:tcW w:w="1440" w:type="dxa"/>
              </w:tcPr>
              <w:p w14:paraId="4E22F9B9" w14:textId="43685335" w:rsidR="001F4981" w:rsidRPr="00933BC1" w:rsidRDefault="00387007" w:rsidP="001F4981">
                <w:pPr>
                  <w:pStyle w:val="BodyText"/>
                </w:pPr>
                <w:r>
                  <w:t>98%</w:t>
                </w:r>
              </w:p>
            </w:tc>
          </w:sdtContent>
        </w:sdt>
        <w:sdt>
          <w:sdtPr>
            <w:rPr>
              <w:lang w:val="en-US" w:bidi="ar-SA"/>
            </w:rPr>
            <w:alias w:val="App service hours"/>
            <w:id w:val="-1451928452"/>
            <w:placeholder>
              <w:docPart w:val="A7FB81CAEB4C468BB24A09A0C9513887"/>
            </w:placeholder>
            <w:dropDownList>
              <w:listItem w:displayText="Select" w:value="Select"/>
              <w:listItem w:displayText="5 x 12 (Mo-Fr, 7 - 19h)" w:value="5 x 12 (Mo-Fr, 7 - 19h)"/>
              <w:listItem w:displayText="7 x 24" w:value="7 x 24"/>
            </w:dropDownList>
          </w:sdtPr>
          <w:sdtEndPr/>
          <w:sdtContent>
            <w:tc>
              <w:tcPr>
                <w:tcW w:w="2700" w:type="dxa"/>
              </w:tcPr>
              <w:p w14:paraId="262A891F" w14:textId="477CBD0F" w:rsidR="001F4981" w:rsidRPr="00933BC1" w:rsidRDefault="00387007" w:rsidP="001F4981">
                <w:pPr>
                  <w:pStyle w:val="BodyText"/>
                </w:pPr>
                <w:r>
                  <w:rPr>
                    <w:lang w:val="en-US" w:bidi="ar-SA"/>
                  </w:rPr>
                  <w:t>5 x 12 (Mo-Fr, 7 - 19h)</w:t>
                </w:r>
              </w:p>
            </w:tc>
          </w:sdtContent>
        </w:sdt>
        <w:sdt>
          <w:sdtPr>
            <w:alias w:val="Infra Target"/>
            <w:tag w:val="Infra Target"/>
            <w:id w:val="1958375318"/>
            <w:placeholder>
              <w:docPart w:val="64DEDFB89ED54B99BF25A67F0E1CF01F"/>
            </w:placeholder>
            <w:dropDownList>
              <w:listItem w:displayText="Select" w:value="Select"/>
              <w:listItem w:displayText="98%" w:value="98%"/>
              <w:listItem w:displayText="99,5%" w:value="99,5%"/>
              <w:listItem w:displayText="99,8%" w:value="99,8%"/>
            </w:dropDownList>
          </w:sdtPr>
          <w:sdtEndPr/>
          <w:sdtContent>
            <w:tc>
              <w:tcPr>
                <w:tcW w:w="1440" w:type="dxa"/>
              </w:tcPr>
              <w:p w14:paraId="2ED314C9" w14:textId="19AFF6C3" w:rsidR="001F4981" w:rsidRPr="00933BC1" w:rsidRDefault="00387007" w:rsidP="001F4981">
                <w:pPr>
                  <w:pStyle w:val="BodyText"/>
                </w:pPr>
                <w:r>
                  <w:t>98%</w:t>
                </w:r>
              </w:p>
            </w:tc>
          </w:sdtContent>
        </w:sdt>
        <w:sdt>
          <w:sdtPr>
            <w:rPr>
              <w:lang w:val="en-US" w:bidi="ar-SA"/>
            </w:rPr>
            <w:alias w:val="Infra service hours"/>
            <w:tag w:val="Infra service hours"/>
            <w:id w:val="848753779"/>
            <w:placeholder>
              <w:docPart w:val="F6D5F642EE6C4A9C8FB9A2354178AA08"/>
            </w:placeholder>
            <w:dropDownList>
              <w:listItem w:displayText="Select" w:value="Select"/>
              <w:listItem w:displayText="5 x 12 (Mo-Fr, 7 - 19h)" w:value="5 x 12 (Mo-Fr, 7 - 19h)"/>
              <w:listItem w:displayText="7 x 24" w:value="7 x 24"/>
            </w:dropDownList>
          </w:sdtPr>
          <w:sdtEndPr/>
          <w:sdtContent>
            <w:tc>
              <w:tcPr>
                <w:tcW w:w="2520" w:type="dxa"/>
              </w:tcPr>
              <w:p w14:paraId="72D1300B" w14:textId="533B3367" w:rsidR="001F4981" w:rsidRPr="00933BC1" w:rsidRDefault="00387007" w:rsidP="001F4981">
                <w:pPr>
                  <w:pStyle w:val="BodyText"/>
                </w:pPr>
                <w:r>
                  <w:rPr>
                    <w:lang w:val="en-US" w:bidi="ar-SA"/>
                  </w:rPr>
                  <w:t>5 x 12 (Mo-Fr, 7 - 19h)</w:t>
                </w:r>
              </w:p>
            </w:tc>
          </w:sdtContent>
        </w:sdt>
      </w:tr>
      <w:tr w:rsidR="001F4981" w:rsidRPr="00611598" w14:paraId="237D02E7" w14:textId="77777777" w:rsidTr="003034EC">
        <w:sdt>
          <w:sdtPr>
            <w:alias w:val="Environment"/>
            <w:id w:val="-1562018148"/>
            <w:placeholder>
              <w:docPart w:val="30116A3A804349D0BF57A2DFADBB4FD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01270662" w14:textId="25AF82A9" w:rsidR="001F4981" w:rsidRPr="00933BC1" w:rsidRDefault="00E9366F" w:rsidP="001F4981">
                <w:pPr>
                  <w:pStyle w:val="BodyText"/>
                </w:pPr>
                <w:r>
                  <w:t>Test</w:t>
                </w:r>
              </w:p>
            </w:tc>
          </w:sdtContent>
        </w:sdt>
        <w:sdt>
          <w:sdtPr>
            <w:alias w:val="Application Target"/>
            <w:tag w:val="Application Target"/>
            <w:id w:val="-1797822897"/>
            <w:placeholder>
              <w:docPart w:val="8A5DC191B1774A33AF549F8EF97E1EA6"/>
            </w:placeholder>
            <w:dropDownList>
              <w:listItem w:displayText="Select" w:value="Select"/>
              <w:listItem w:displayText="98%" w:value="98%"/>
              <w:listItem w:displayText="99,5%" w:value="99,5%"/>
              <w:listItem w:displayText="99,8%" w:value="99,8%"/>
            </w:dropDownList>
          </w:sdtPr>
          <w:sdtEndPr/>
          <w:sdtContent>
            <w:tc>
              <w:tcPr>
                <w:tcW w:w="1440" w:type="dxa"/>
              </w:tcPr>
              <w:p w14:paraId="512C9918" w14:textId="63EB172D" w:rsidR="001F4981" w:rsidRPr="00933BC1" w:rsidRDefault="00387007" w:rsidP="001F4981">
                <w:pPr>
                  <w:pStyle w:val="BodyText"/>
                </w:pPr>
                <w:r>
                  <w:t>98%</w:t>
                </w:r>
              </w:p>
            </w:tc>
          </w:sdtContent>
        </w:sdt>
        <w:sdt>
          <w:sdtPr>
            <w:rPr>
              <w:lang w:val="en-US" w:bidi="ar-SA"/>
            </w:rPr>
            <w:alias w:val="App service hours"/>
            <w:id w:val="1203134302"/>
            <w:placeholder>
              <w:docPart w:val="EF22A1AE6F754E129E40C0E7C5A676EE"/>
            </w:placeholder>
            <w:dropDownList>
              <w:listItem w:displayText="Select" w:value="Select"/>
              <w:listItem w:displayText="5 x 12 (Mo-Fr, 7 - 19h)" w:value="5 x 12 (Mo-Fr, 7 - 19h)"/>
              <w:listItem w:displayText="7 x 24" w:value="7 x 24"/>
            </w:dropDownList>
          </w:sdtPr>
          <w:sdtEndPr/>
          <w:sdtContent>
            <w:tc>
              <w:tcPr>
                <w:tcW w:w="2700" w:type="dxa"/>
              </w:tcPr>
              <w:p w14:paraId="2D1A048D" w14:textId="6A80EE82" w:rsidR="001F4981" w:rsidRPr="00933BC1" w:rsidRDefault="00387007" w:rsidP="001F4981">
                <w:pPr>
                  <w:pStyle w:val="BodyText"/>
                </w:pPr>
                <w:r>
                  <w:rPr>
                    <w:lang w:val="en-US" w:bidi="ar-SA"/>
                  </w:rPr>
                  <w:t>5 x 12 (Mo-Fr, 7 - 19h)</w:t>
                </w:r>
              </w:p>
            </w:tc>
          </w:sdtContent>
        </w:sdt>
        <w:sdt>
          <w:sdtPr>
            <w:alias w:val="Infra Target"/>
            <w:tag w:val="Infra Target"/>
            <w:id w:val="64465873"/>
            <w:placeholder>
              <w:docPart w:val="6A7BA00863A348E1ACABB2962A8867DB"/>
            </w:placeholder>
            <w:dropDownList>
              <w:listItem w:displayText="Select" w:value="Select"/>
              <w:listItem w:displayText="98%" w:value="98%"/>
              <w:listItem w:displayText="99,5%" w:value="99,5%"/>
              <w:listItem w:displayText="99,8%" w:value="99,8%"/>
            </w:dropDownList>
          </w:sdtPr>
          <w:sdtEndPr/>
          <w:sdtContent>
            <w:tc>
              <w:tcPr>
                <w:tcW w:w="1440" w:type="dxa"/>
              </w:tcPr>
              <w:p w14:paraId="36FA101A" w14:textId="3B61EFB1" w:rsidR="001F4981" w:rsidRPr="00933BC1" w:rsidRDefault="00630B91" w:rsidP="001F4981">
                <w:pPr>
                  <w:pStyle w:val="BodyText"/>
                </w:pPr>
                <w:r>
                  <w:t>98%</w:t>
                </w:r>
              </w:p>
            </w:tc>
          </w:sdtContent>
        </w:sdt>
        <w:sdt>
          <w:sdtPr>
            <w:rPr>
              <w:lang w:val="en-US" w:bidi="ar-SA"/>
            </w:rPr>
            <w:alias w:val="Infra service hours"/>
            <w:tag w:val="Infra service hours"/>
            <w:id w:val="-904754594"/>
            <w:placeholder>
              <w:docPart w:val="862AC88107E54A64AE52754DFD861B44"/>
            </w:placeholder>
            <w:dropDownList>
              <w:listItem w:displayText="Select" w:value="Select"/>
              <w:listItem w:displayText="5 x 12 (Mo-Fr, 7 - 19h)" w:value="5 x 12 (Mo-Fr, 7 - 19h)"/>
              <w:listItem w:displayText="7 x 24" w:value="7 x 24"/>
            </w:dropDownList>
          </w:sdtPr>
          <w:sdtEndPr/>
          <w:sdtContent>
            <w:tc>
              <w:tcPr>
                <w:tcW w:w="2520" w:type="dxa"/>
              </w:tcPr>
              <w:p w14:paraId="32488758" w14:textId="5314602B" w:rsidR="001F4981" w:rsidRPr="00933BC1" w:rsidRDefault="00387007" w:rsidP="001F4981">
                <w:pPr>
                  <w:pStyle w:val="BodyText"/>
                </w:pPr>
                <w:r>
                  <w:rPr>
                    <w:lang w:val="en-US" w:bidi="ar-SA"/>
                  </w:rPr>
                  <w:t>5 x 12 (Mo-Fr, 7 - 19h)</w:t>
                </w:r>
              </w:p>
            </w:tc>
          </w:sdtContent>
        </w:sdt>
      </w:tr>
    </w:tbl>
    <w:p w14:paraId="48D28114" w14:textId="77777777" w:rsidR="00071B0D" w:rsidRPr="00071B0D" w:rsidRDefault="00071B0D" w:rsidP="00071B0D">
      <w:pPr>
        <w:pStyle w:val="BodyText"/>
      </w:pPr>
    </w:p>
    <w:p w14:paraId="06AD8B71" w14:textId="49612DD2" w:rsidR="00D7423E" w:rsidRDefault="00BF19AB" w:rsidP="00CB7060">
      <w:pPr>
        <w:pStyle w:val="Heading2"/>
      </w:pPr>
      <w:bookmarkStart w:id="15" w:name="_Toc118721256"/>
      <w:r>
        <w:t>Security</w:t>
      </w:r>
      <w:r w:rsidR="001A2738">
        <w:t xml:space="preserve"> requirements</w:t>
      </w:r>
      <w:bookmarkEnd w:id="15"/>
    </w:p>
    <w:p w14:paraId="11E5ECEF" w14:textId="77777777" w:rsidR="004B5EAE" w:rsidRDefault="004B5EAE" w:rsidP="005A1A08">
      <w:pPr>
        <w:pStyle w:val="Heading3"/>
      </w:pPr>
      <w:r>
        <w:t>System logging</w:t>
      </w:r>
    </w:p>
    <w:p w14:paraId="3CBF4F10" w14:textId="450860F0" w:rsidR="004B5EAE" w:rsidRDefault="004B5EAE" w:rsidP="004B5EAE">
      <w:pPr>
        <w:pStyle w:val="BodyText"/>
      </w:pPr>
      <w:r>
        <w:t xml:space="preserve">No specific system logging requirements are </w:t>
      </w:r>
      <w:proofErr w:type="gramStart"/>
      <w:r>
        <w:t>applicable</w:t>
      </w:r>
      <w:proofErr w:type="gramEnd"/>
    </w:p>
    <w:p w14:paraId="692A999F" w14:textId="374132E2" w:rsidR="00805947" w:rsidRDefault="00805947" w:rsidP="00805947">
      <w:pPr>
        <w:pStyle w:val="BodyText"/>
        <w:numPr>
          <w:ilvl w:val="0"/>
          <w:numId w:val="79"/>
        </w:numPr>
      </w:pPr>
      <w:r>
        <w:t xml:space="preserve">Testers and Functional Management will need RDP access to the application servers by using UCRA on the test environment. On acceptance and production access </w:t>
      </w:r>
      <w:r w:rsidR="00CC4A6C">
        <w:t>they will use UCRA and</w:t>
      </w:r>
      <w:r w:rsidR="00F5074C">
        <w:t xml:space="preserve"> SMB to </w:t>
      </w:r>
      <w:r w:rsidR="00153CBF">
        <w:t>access shares on servers which</w:t>
      </w:r>
      <w:r>
        <w:t xml:space="preserve"> is sufficient.</w:t>
      </w:r>
    </w:p>
    <w:p w14:paraId="2254454D" w14:textId="208B58BC" w:rsidR="00805947" w:rsidRPr="00AB1900" w:rsidRDefault="00F5074C" w:rsidP="00805947">
      <w:pPr>
        <w:pStyle w:val="BodyText"/>
        <w:numPr>
          <w:ilvl w:val="0"/>
          <w:numId w:val="79"/>
        </w:numPr>
      </w:pPr>
      <w:r>
        <w:t>Excasso Complex</w:t>
      </w:r>
      <w:r w:rsidR="00805947">
        <w:t xml:space="preserve"> needs to comply to the UWV secure software development </w:t>
      </w:r>
      <w:proofErr w:type="gramStart"/>
      <w:r w:rsidR="00805947">
        <w:t>guidelines</w:t>
      </w:r>
      <w:proofErr w:type="gramEnd"/>
    </w:p>
    <w:p w14:paraId="15F35AF7" w14:textId="479C39D7" w:rsidR="00805947" w:rsidRDefault="00F5074C" w:rsidP="00805947">
      <w:pPr>
        <w:pStyle w:val="ListParagraph"/>
        <w:numPr>
          <w:ilvl w:val="0"/>
          <w:numId w:val="79"/>
        </w:numPr>
      </w:pPr>
      <w:r>
        <w:t xml:space="preserve">Excasso Complex </w:t>
      </w:r>
      <w:r w:rsidR="00805947" w:rsidRPr="00970501">
        <w:t>application users must communicate in a secure way with the application server over the network.</w:t>
      </w:r>
    </w:p>
    <w:p w14:paraId="6D7BB166" w14:textId="77777777" w:rsidR="00805947" w:rsidRDefault="00805947" w:rsidP="004B5EAE">
      <w:pPr>
        <w:pStyle w:val="BodyText"/>
      </w:pPr>
    </w:p>
    <w:p w14:paraId="3EC24B87" w14:textId="1516E39B" w:rsidR="00C115EC" w:rsidRPr="00D44E68" w:rsidRDefault="00C115EC" w:rsidP="00B1295D">
      <w:pPr>
        <w:pStyle w:val="BodyText"/>
      </w:pPr>
      <w:r w:rsidRPr="00D44E68">
        <w:t xml:space="preserve">Detailed </w:t>
      </w:r>
      <w:r w:rsidR="00F92916">
        <w:t xml:space="preserve">Standard </w:t>
      </w:r>
      <w:r w:rsidR="00AA4871" w:rsidRPr="00D44E68">
        <w:t>Security requirements are documented in Appendix D</w:t>
      </w:r>
    </w:p>
    <w:p w14:paraId="12091A45" w14:textId="7B615839" w:rsidR="00D17E86" w:rsidRDefault="00A81B8A" w:rsidP="00CB7060">
      <w:pPr>
        <w:pStyle w:val="Heading2"/>
      </w:pPr>
      <w:bookmarkStart w:id="16" w:name="_Toc118721257"/>
      <w:r>
        <w:t>System management</w:t>
      </w:r>
      <w:bookmarkEnd w:id="16"/>
    </w:p>
    <w:p w14:paraId="2EB5A79B" w14:textId="77777777" w:rsidR="00D74039" w:rsidRPr="00970501" w:rsidRDefault="00D74039" w:rsidP="00D74039">
      <w:r w:rsidRPr="00970501">
        <w:t>No additional system management requirements have been provided.</w:t>
      </w:r>
    </w:p>
    <w:p w14:paraId="65AEC4E1" w14:textId="77777777" w:rsidR="00FC7C3D" w:rsidRPr="008D29E2" w:rsidRDefault="00FC7C3D" w:rsidP="005A1A08">
      <w:pPr>
        <w:pStyle w:val="Heading3"/>
      </w:pPr>
      <w:r w:rsidRPr="008D29E2">
        <w:t xml:space="preserve">Additional application related infra </w:t>
      </w:r>
      <w:proofErr w:type="gramStart"/>
      <w:r w:rsidRPr="008D29E2">
        <w:t>requirements</w:t>
      </w:r>
      <w:proofErr w:type="gramEnd"/>
    </w:p>
    <w:tbl>
      <w:tblPr>
        <w:tblStyle w:val="TableGrid"/>
        <w:tblW w:w="9175" w:type="dxa"/>
        <w:tblLook w:val="04A0" w:firstRow="1" w:lastRow="0" w:firstColumn="1" w:lastColumn="0" w:noHBand="0" w:noVBand="1"/>
      </w:tblPr>
      <w:tblGrid>
        <w:gridCol w:w="5935"/>
        <w:gridCol w:w="3240"/>
      </w:tblGrid>
      <w:tr w:rsidR="00FC7C3D" w14:paraId="7018A08E" w14:textId="77777777" w:rsidTr="00C2308C">
        <w:tc>
          <w:tcPr>
            <w:tcW w:w="5935" w:type="dxa"/>
            <w:shd w:val="clear" w:color="auto" w:fill="D0CECE" w:themeFill="background2" w:themeFillShade="E6"/>
          </w:tcPr>
          <w:p w14:paraId="7CC3D9CE" w14:textId="77777777" w:rsidR="00FC7C3D" w:rsidRPr="00D337D3" w:rsidRDefault="00FC7C3D" w:rsidP="00C2308C">
            <w:pPr>
              <w:pStyle w:val="BodyText"/>
              <w:rPr>
                <w:b/>
                <w:bCs/>
              </w:rPr>
            </w:pPr>
            <w:r>
              <w:rPr>
                <w:b/>
                <w:bCs/>
              </w:rPr>
              <w:t>Requirements</w:t>
            </w:r>
          </w:p>
        </w:tc>
        <w:tc>
          <w:tcPr>
            <w:tcW w:w="3240" w:type="dxa"/>
            <w:shd w:val="clear" w:color="auto" w:fill="D0CECE" w:themeFill="background2" w:themeFillShade="E6"/>
          </w:tcPr>
          <w:p w14:paraId="0087AD86" w14:textId="77777777" w:rsidR="00FC7C3D" w:rsidRPr="00D337D3" w:rsidRDefault="00FC7C3D" w:rsidP="00C2308C">
            <w:pPr>
              <w:pStyle w:val="BodyText"/>
              <w:rPr>
                <w:b/>
                <w:bCs/>
              </w:rPr>
            </w:pPr>
            <w:r>
              <w:rPr>
                <w:b/>
                <w:bCs/>
              </w:rPr>
              <w:t>Status</w:t>
            </w:r>
          </w:p>
        </w:tc>
      </w:tr>
      <w:tr w:rsidR="00FC7C3D" w14:paraId="5FDFCBEB" w14:textId="77777777" w:rsidTr="00C2308C">
        <w:tc>
          <w:tcPr>
            <w:tcW w:w="5935" w:type="dxa"/>
          </w:tcPr>
          <w:p w14:paraId="7BD44E3C" w14:textId="77777777" w:rsidR="00FC7C3D" w:rsidRPr="00071D98" w:rsidRDefault="00FC7C3D" w:rsidP="00C2308C">
            <w:pPr>
              <w:pStyle w:val="BodyText"/>
            </w:pPr>
            <w:r>
              <w:t>Use STARTTLS option for UWV mail</w:t>
            </w:r>
          </w:p>
        </w:tc>
        <w:tc>
          <w:tcPr>
            <w:tcW w:w="3240" w:type="dxa"/>
          </w:tcPr>
          <w:sdt>
            <w:sdtPr>
              <w:alias w:val="STARTTLS"/>
              <w:tag w:val="STARTTLS"/>
              <w:id w:val="1246609570"/>
              <w:placeholder>
                <w:docPart w:val="7C48E70848E84AB3AAFAF168CF017B31"/>
              </w:placeholder>
              <w:comboBox>
                <w:listItem w:displayText="Select" w:value="Select"/>
                <w:listItem w:displayText="Yes" w:value="Yes"/>
                <w:listItem w:displayText="No" w:value="No"/>
                <w:listItem w:displayText="Not applicable" w:value="Not applicable"/>
              </w:comboBox>
            </w:sdtPr>
            <w:sdtEndPr/>
            <w:sdtContent>
              <w:p w14:paraId="1ACA59B2" w14:textId="270F6A30" w:rsidR="00FC7C3D" w:rsidRPr="00BD453A" w:rsidRDefault="00FC7C3D" w:rsidP="00C2308C">
                <w:pPr>
                  <w:pStyle w:val="BodyText"/>
                </w:pPr>
                <w:r w:rsidRPr="00BD453A">
                  <w:t>No</w:t>
                </w:r>
              </w:p>
            </w:sdtContent>
          </w:sdt>
        </w:tc>
      </w:tr>
      <w:tr w:rsidR="00FC7C3D" w14:paraId="625B22F1" w14:textId="77777777" w:rsidTr="00C2308C">
        <w:tc>
          <w:tcPr>
            <w:tcW w:w="5935" w:type="dxa"/>
          </w:tcPr>
          <w:p w14:paraId="279ED070" w14:textId="77777777" w:rsidR="00FC7C3D" w:rsidRPr="00071D98" w:rsidRDefault="00FC7C3D" w:rsidP="00C2308C">
            <w:pPr>
              <w:pStyle w:val="BodyText"/>
            </w:pPr>
            <w:r>
              <w:t>Is Microsoft DTC used for inflight transactions</w:t>
            </w:r>
          </w:p>
        </w:tc>
        <w:tc>
          <w:tcPr>
            <w:tcW w:w="3240" w:type="dxa"/>
          </w:tcPr>
          <w:sdt>
            <w:sdtPr>
              <w:alias w:val="inflight transaction"/>
              <w:tag w:val="STARTTLS"/>
              <w:id w:val="710918085"/>
              <w:placeholder>
                <w:docPart w:val="4B3709E6BD994414A42B249E525C8F47"/>
              </w:placeholder>
              <w:comboBox>
                <w:listItem w:displayText="Select" w:value="Select"/>
                <w:listItem w:displayText="Yes" w:value="Yes"/>
                <w:listItem w:displayText="No" w:value="No"/>
                <w:listItem w:displayText="Not applicable" w:value="Not applicable"/>
              </w:comboBox>
            </w:sdtPr>
            <w:sdtEndPr/>
            <w:sdtContent>
              <w:p w14:paraId="12AF18E7" w14:textId="35BB59C0" w:rsidR="00FC7C3D" w:rsidRPr="00BD453A" w:rsidRDefault="00427A43" w:rsidP="00C2308C">
                <w:pPr>
                  <w:pStyle w:val="BodyText"/>
                </w:pPr>
                <w:r w:rsidRPr="00BD453A">
                  <w:t>No</w:t>
                </w:r>
              </w:p>
            </w:sdtContent>
          </w:sdt>
        </w:tc>
      </w:tr>
      <w:tr w:rsidR="00FC7C3D" w14:paraId="403127B7" w14:textId="77777777" w:rsidTr="00C2308C">
        <w:tc>
          <w:tcPr>
            <w:tcW w:w="5935" w:type="dxa"/>
          </w:tcPr>
          <w:p w14:paraId="5D586D43" w14:textId="77777777" w:rsidR="00FC7C3D" w:rsidRDefault="00FC7C3D" w:rsidP="00C2308C">
            <w:pPr>
              <w:pStyle w:val="BodyText"/>
            </w:pPr>
            <w:r>
              <w:t>Is HTTPS cookie stickiness required on the load balancer</w:t>
            </w:r>
          </w:p>
        </w:tc>
        <w:tc>
          <w:tcPr>
            <w:tcW w:w="3240" w:type="dxa"/>
          </w:tcPr>
          <w:sdt>
            <w:sdtPr>
              <w:alias w:val="inflight transaction"/>
              <w:tag w:val="STARTTLS"/>
              <w:id w:val="1379899543"/>
              <w:placeholder>
                <w:docPart w:val="EDCC7D603EE343428715A5983A69808C"/>
              </w:placeholder>
              <w:comboBox>
                <w:listItem w:displayText="Select" w:value="Select"/>
                <w:listItem w:displayText="Yes" w:value="Yes"/>
                <w:listItem w:displayText="No" w:value="No"/>
                <w:listItem w:displayText="Not applicable" w:value="Not applicable"/>
              </w:comboBox>
            </w:sdtPr>
            <w:sdtEndPr/>
            <w:sdtContent>
              <w:p w14:paraId="24648AE5" w14:textId="236068B0" w:rsidR="00FC7C3D" w:rsidRPr="00BD453A" w:rsidRDefault="00C62517" w:rsidP="00C2308C">
                <w:pPr>
                  <w:pStyle w:val="BodyText"/>
                </w:pPr>
                <w:r>
                  <w:t>No</w:t>
                </w:r>
              </w:p>
            </w:sdtContent>
          </w:sdt>
        </w:tc>
      </w:tr>
    </w:tbl>
    <w:p w14:paraId="063B5EEF" w14:textId="77777777" w:rsidR="00D74039" w:rsidRDefault="00D74039" w:rsidP="00A81B8A">
      <w:pPr>
        <w:pStyle w:val="BodyText"/>
        <w:rPr>
          <w:highlight w:val="yellow"/>
        </w:rPr>
      </w:pPr>
    </w:p>
    <w:p w14:paraId="20E03C6B" w14:textId="77777777" w:rsidR="00D17E86" w:rsidRDefault="00F75085" w:rsidP="00CB7060">
      <w:pPr>
        <w:pStyle w:val="Heading2"/>
      </w:pPr>
      <w:bookmarkStart w:id="17" w:name="_Toc118721258"/>
      <w:r>
        <w:t>Backup and Recovery</w:t>
      </w:r>
      <w:bookmarkEnd w:id="17"/>
    </w:p>
    <w:p w14:paraId="397927F6" w14:textId="77FEE2A7" w:rsidR="000C5B4D" w:rsidRDefault="000C5B4D" w:rsidP="00224B80">
      <w:pPr>
        <w:pStyle w:val="BodyText"/>
        <w:rPr>
          <w:lang w:val="en-US"/>
        </w:rPr>
      </w:pPr>
      <w:r w:rsidRPr="006A67E2">
        <w:rPr>
          <w:lang w:val="en-US"/>
        </w:rPr>
        <w:t>No specific Backup and Recovery re</w:t>
      </w:r>
      <w:r>
        <w:rPr>
          <w:lang w:val="en-US"/>
        </w:rPr>
        <w:t>quirements applicable</w:t>
      </w:r>
    </w:p>
    <w:tbl>
      <w:tblPr>
        <w:tblStyle w:val="TableGrid"/>
        <w:tblW w:w="9895" w:type="dxa"/>
        <w:tblLook w:val="04A0" w:firstRow="1" w:lastRow="0" w:firstColumn="1" w:lastColumn="0" w:noHBand="0" w:noVBand="1"/>
      </w:tblPr>
      <w:tblGrid>
        <w:gridCol w:w="2065"/>
        <w:gridCol w:w="2970"/>
        <w:gridCol w:w="4860"/>
      </w:tblGrid>
      <w:tr w:rsidR="00764586" w14:paraId="3AD0011D" w14:textId="77777777" w:rsidTr="00C2308C">
        <w:tc>
          <w:tcPr>
            <w:tcW w:w="2065" w:type="dxa"/>
            <w:shd w:val="clear" w:color="auto" w:fill="D0CECE" w:themeFill="background2" w:themeFillShade="E6"/>
          </w:tcPr>
          <w:p w14:paraId="1FDC32D6" w14:textId="77777777" w:rsidR="00764586" w:rsidRPr="00D337D3" w:rsidRDefault="00764586" w:rsidP="00C2308C">
            <w:pPr>
              <w:pStyle w:val="BodyText"/>
              <w:rPr>
                <w:b/>
                <w:bCs/>
              </w:rPr>
            </w:pPr>
          </w:p>
        </w:tc>
        <w:tc>
          <w:tcPr>
            <w:tcW w:w="2970" w:type="dxa"/>
            <w:shd w:val="clear" w:color="auto" w:fill="D0CECE" w:themeFill="background2" w:themeFillShade="E6"/>
          </w:tcPr>
          <w:p w14:paraId="5D96FAAE" w14:textId="77777777" w:rsidR="00764586" w:rsidRPr="00D337D3" w:rsidRDefault="00764586" w:rsidP="00C2308C">
            <w:pPr>
              <w:pStyle w:val="BodyText"/>
              <w:rPr>
                <w:b/>
                <w:bCs/>
              </w:rPr>
            </w:pPr>
            <w:r>
              <w:rPr>
                <w:b/>
                <w:bCs/>
              </w:rPr>
              <w:t>Default</w:t>
            </w:r>
          </w:p>
        </w:tc>
        <w:tc>
          <w:tcPr>
            <w:tcW w:w="4860" w:type="dxa"/>
            <w:shd w:val="clear" w:color="auto" w:fill="D0CECE" w:themeFill="background2" w:themeFillShade="E6"/>
          </w:tcPr>
          <w:p w14:paraId="041BD53C" w14:textId="77777777" w:rsidR="00764586" w:rsidRDefault="00764586" w:rsidP="00C2308C">
            <w:pPr>
              <w:pStyle w:val="BodyText"/>
              <w:rPr>
                <w:b/>
                <w:bCs/>
              </w:rPr>
            </w:pPr>
            <w:r>
              <w:rPr>
                <w:b/>
                <w:bCs/>
              </w:rPr>
              <w:t>Deviation (when applicable)</w:t>
            </w:r>
          </w:p>
        </w:tc>
      </w:tr>
      <w:tr w:rsidR="00764586" w:rsidRPr="00764586" w14:paraId="696CBC6B" w14:textId="77777777" w:rsidTr="00764586">
        <w:tc>
          <w:tcPr>
            <w:tcW w:w="2065" w:type="dxa"/>
            <w:shd w:val="clear" w:color="auto" w:fill="auto"/>
          </w:tcPr>
          <w:p w14:paraId="58C796B7" w14:textId="77777777" w:rsidR="00764586" w:rsidRPr="00764586" w:rsidRDefault="00764586" w:rsidP="00C2308C">
            <w:pPr>
              <w:pStyle w:val="BodyText"/>
            </w:pPr>
            <w:r w:rsidRPr="00764586">
              <w:t xml:space="preserve">Backup </w:t>
            </w:r>
          </w:p>
        </w:tc>
        <w:tc>
          <w:tcPr>
            <w:tcW w:w="2970" w:type="dxa"/>
            <w:shd w:val="clear" w:color="auto" w:fill="auto"/>
          </w:tcPr>
          <w:sdt>
            <w:sdtPr>
              <w:alias w:val="backup standard"/>
              <w:tag w:val="backup standard"/>
              <w:id w:val="350235326"/>
              <w:placeholder>
                <w:docPart w:val="0BB2A98E2C58475B9823D43F1D3CFD08"/>
              </w:placeholder>
              <w:comboBox>
                <w:listItem w:displayText="Select" w:value="Select"/>
                <w:listItem w:displayText="standard backup" w:value="standard backup"/>
                <w:listItem w:displayText="deviating backup" w:value="deviating backup"/>
              </w:comboBox>
            </w:sdtPr>
            <w:sdtEndPr/>
            <w:sdtContent>
              <w:p w14:paraId="7BEDDADF" w14:textId="77777777" w:rsidR="00764586" w:rsidRPr="00764586" w:rsidRDefault="00764586" w:rsidP="00C2308C">
                <w:pPr>
                  <w:pStyle w:val="BodyText"/>
                </w:pPr>
                <w:r w:rsidRPr="00764586">
                  <w:t>standard backup</w:t>
                </w:r>
              </w:p>
            </w:sdtContent>
          </w:sdt>
        </w:tc>
        <w:tc>
          <w:tcPr>
            <w:tcW w:w="4860" w:type="dxa"/>
            <w:shd w:val="clear" w:color="auto" w:fill="auto"/>
          </w:tcPr>
          <w:p w14:paraId="6EF28888" w14:textId="28289C35" w:rsidR="00764586" w:rsidRPr="00764586" w:rsidRDefault="00764586" w:rsidP="00C2308C">
            <w:pPr>
              <w:pStyle w:val="BodyText"/>
            </w:pPr>
          </w:p>
        </w:tc>
      </w:tr>
      <w:tr w:rsidR="00764586" w:rsidRPr="00764586" w14:paraId="0D7AEA52" w14:textId="77777777" w:rsidTr="00764586">
        <w:tc>
          <w:tcPr>
            <w:tcW w:w="2065" w:type="dxa"/>
            <w:shd w:val="clear" w:color="auto" w:fill="auto"/>
          </w:tcPr>
          <w:p w14:paraId="0B854E2F" w14:textId="77777777" w:rsidR="00764586" w:rsidRPr="00764586" w:rsidRDefault="00764586" w:rsidP="00C2308C">
            <w:pPr>
              <w:pStyle w:val="BodyText"/>
            </w:pPr>
            <w:r w:rsidRPr="00764586">
              <w:t>Restore</w:t>
            </w:r>
          </w:p>
        </w:tc>
        <w:tc>
          <w:tcPr>
            <w:tcW w:w="2970" w:type="dxa"/>
            <w:shd w:val="clear" w:color="auto" w:fill="auto"/>
          </w:tcPr>
          <w:sdt>
            <w:sdtPr>
              <w:alias w:val="restore standard"/>
              <w:tag w:val="restore standard"/>
              <w:id w:val="-779483619"/>
              <w:placeholder>
                <w:docPart w:val="73E627A694A347DF9B1321CD85F99C94"/>
              </w:placeholder>
              <w:comboBox>
                <w:listItem w:displayText="Select" w:value="Select"/>
                <w:listItem w:displayText="no specific restore order" w:value="no specific restore order"/>
                <w:listItem w:displayText="restore order required" w:value="restore order required"/>
              </w:comboBox>
            </w:sdtPr>
            <w:sdtEndPr/>
            <w:sdtContent>
              <w:p w14:paraId="1415177A" w14:textId="77777777" w:rsidR="00764586" w:rsidRPr="00764586" w:rsidRDefault="00764586" w:rsidP="00C2308C">
                <w:pPr>
                  <w:pStyle w:val="BodyText"/>
                </w:pPr>
                <w:r w:rsidRPr="00764586">
                  <w:t>no specific restore order</w:t>
                </w:r>
              </w:p>
            </w:sdtContent>
          </w:sdt>
        </w:tc>
        <w:tc>
          <w:tcPr>
            <w:tcW w:w="4860" w:type="dxa"/>
            <w:shd w:val="clear" w:color="auto" w:fill="auto"/>
          </w:tcPr>
          <w:p w14:paraId="083251DB" w14:textId="5A067165" w:rsidR="00764586" w:rsidRPr="00764586" w:rsidRDefault="00764586" w:rsidP="00C2308C">
            <w:pPr>
              <w:pStyle w:val="BodyText"/>
            </w:pPr>
          </w:p>
        </w:tc>
      </w:tr>
      <w:tr w:rsidR="00764586" w14:paraId="0BFEE00B" w14:textId="77777777" w:rsidTr="00764586">
        <w:tc>
          <w:tcPr>
            <w:tcW w:w="2065" w:type="dxa"/>
            <w:shd w:val="clear" w:color="auto" w:fill="auto"/>
          </w:tcPr>
          <w:p w14:paraId="3F7C0243" w14:textId="77777777" w:rsidR="00764586" w:rsidRPr="00764586" w:rsidRDefault="00764586" w:rsidP="00C2308C">
            <w:pPr>
              <w:pStyle w:val="BodyText"/>
            </w:pPr>
            <w:r w:rsidRPr="00764586">
              <w:t>Dependency</w:t>
            </w:r>
          </w:p>
        </w:tc>
        <w:tc>
          <w:tcPr>
            <w:tcW w:w="2970" w:type="dxa"/>
            <w:shd w:val="clear" w:color="auto" w:fill="auto"/>
          </w:tcPr>
          <w:sdt>
            <w:sdtPr>
              <w:alias w:val="restore standard"/>
              <w:tag w:val="restore standard"/>
              <w:id w:val="622503741"/>
              <w:placeholder>
                <w:docPart w:val="C16BA2C863A04D2D8E4185F7C3DA9013"/>
              </w:placeholder>
              <w:comboBox>
                <w:listItem w:displayText="Select" w:value="Select"/>
                <w:listItem w:displayText="no dependencies" w:value="no dependencies"/>
                <w:listItem w:displayText="depends on another backup" w:value="depends on another backup"/>
              </w:comboBox>
            </w:sdtPr>
            <w:sdtEndPr/>
            <w:sdtContent>
              <w:p w14:paraId="136FA034" w14:textId="77777777" w:rsidR="00764586" w:rsidRPr="00764586" w:rsidRDefault="00764586" w:rsidP="00C2308C">
                <w:pPr>
                  <w:pStyle w:val="BodyText"/>
                </w:pPr>
                <w:r w:rsidRPr="00764586">
                  <w:t>no dependencies</w:t>
                </w:r>
              </w:p>
            </w:sdtContent>
          </w:sdt>
        </w:tc>
        <w:tc>
          <w:tcPr>
            <w:tcW w:w="4860" w:type="dxa"/>
            <w:shd w:val="clear" w:color="auto" w:fill="auto"/>
          </w:tcPr>
          <w:p w14:paraId="3C61B8E4" w14:textId="443923AE" w:rsidR="00764586" w:rsidRPr="00764586" w:rsidRDefault="00764586" w:rsidP="00C2308C">
            <w:pPr>
              <w:pStyle w:val="BodyText"/>
            </w:pPr>
          </w:p>
        </w:tc>
      </w:tr>
    </w:tbl>
    <w:p w14:paraId="4BE5B7F9" w14:textId="77777777" w:rsidR="00764586" w:rsidRPr="00297C55" w:rsidRDefault="00764586" w:rsidP="00764586">
      <w:pPr>
        <w:rPr>
          <w:rFonts w:cs="Arial"/>
          <w:lang w:val="en-US"/>
        </w:rPr>
      </w:pPr>
    </w:p>
    <w:p w14:paraId="335E0C06" w14:textId="3631B314" w:rsidR="00A716B8" w:rsidRDefault="00A716B8" w:rsidP="00CB7060">
      <w:pPr>
        <w:pStyle w:val="Heading2"/>
      </w:pPr>
      <w:bookmarkStart w:id="18" w:name="_Toc118721259"/>
      <w:r>
        <w:t>Storage</w:t>
      </w:r>
      <w:r w:rsidR="0048207B">
        <w:t xml:space="preserve"> replication</w:t>
      </w:r>
      <w:bookmarkEnd w:id="18"/>
    </w:p>
    <w:tbl>
      <w:tblPr>
        <w:tblStyle w:val="TableGrid"/>
        <w:tblW w:w="6385" w:type="dxa"/>
        <w:tblLook w:val="04A0" w:firstRow="1" w:lastRow="0" w:firstColumn="1" w:lastColumn="0" w:noHBand="0" w:noVBand="1"/>
      </w:tblPr>
      <w:tblGrid>
        <w:gridCol w:w="2875"/>
        <w:gridCol w:w="3510"/>
      </w:tblGrid>
      <w:tr w:rsidR="00D85288" w14:paraId="71F8DFE1" w14:textId="77777777" w:rsidTr="000250DC">
        <w:tc>
          <w:tcPr>
            <w:tcW w:w="2875" w:type="dxa"/>
            <w:shd w:val="clear" w:color="auto" w:fill="D0CECE" w:themeFill="background2" w:themeFillShade="E6"/>
          </w:tcPr>
          <w:p w14:paraId="4A1EAAF2" w14:textId="2A185E2C" w:rsidR="00D85288" w:rsidRPr="00D337D3" w:rsidRDefault="00D85288" w:rsidP="00DB09BA">
            <w:pPr>
              <w:pStyle w:val="BodyText"/>
              <w:rPr>
                <w:b/>
                <w:bCs/>
              </w:rPr>
            </w:pPr>
            <w:r w:rsidRPr="00D337D3">
              <w:rPr>
                <w:b/>
                <w:bCs/>
              </w:rPr>
              <w:t>Environment</w:t>
            </w:r>
          </w:p>
        </w:tc>
        <w:tc>
          <w:tcPr>
            <w:tcW w:w="3510" w:type="dxa"/>
            <w:shd w:val="clear" w:color="auto" w:fill="D0CECE" w:themeFill="background2" w:themeFillShade="E6"/>
          </w:tcPr>
          <w:p w14:paraId="1590E048" w14:textId="191A9366" w:rsidR="00D85288" w:rsidRPr="00D337D3" w:rsidRDefault="00D85288" w:rsidP="00DB09BA">
            <w:pPr>
              <w:pStyle w:val="BodyText"/>
              <w:rPr>
                <w:b/>
                <w:bCs/>
              </w:rPr>
            </w:pPr>
            <w:r>
              <w:rPr>
                <w:b/>
                <w:bCs/>
              </w:rPr>
              <w:t>Storage Replication</w:t>
            </w:r>
          </w:p>
        </w:tc>
      </w:tr>
      <w:tr w:rsidR="00071D98" w14:paraId="24A785ED" w14:textId="77777777" w:rsidTr="000250DC">
        <w:sdt>
          <w:sdtPr>
            <w:alias w:val="Environment"/>
            <w:tag w:val="Environment"/>
            <w:id w:val="-1158452861"/>
            <w:placeholder>
              <w:docPart w:val="BFD18746B0FC4EB8AD55DC4577C12E8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73B19DA4" w14:textId="7F145E8E" w:rsidR="00071D98" w:rsidRPr="00071D98" w:rsidRDefault="00157F84" w:rsidP="00071D98">
                <w:pPr>
                  <w:pStyle w:val="BodyText"/>
                </w:pPr>
                <w:r>
                  <w:t>Production</w:t>
                </w:r>
              </w:p>
            </w:tc>
          </w:sdtContent>
        </w:sdt>
        <w:tc>
          <w:tcPr>
            <w:tcW w:w="3510" w:type="dxa"/>
          </w:tcPr>
          <w:sdt>
            <w:sdtPr>
              <w:alias w:val="Storage Replication"/>
              <w:tag w:val="Storage Replication"/>
              <w:id w:val="-62879172"/>
              <w:placeholder>
                <w:docPart w:val="0BF41694DADE4830AE1467F37A6F1E91"/>
              </w:placeholder>
              <w:comboBox>
                <w:listItem w:displayText="Select" w:value="Select"/>
                <w:listItem w:displayText="Replicated storage" w:value="Replicated storage"/>
                <w:listItem w:displayText="Non-replicated storage" w:value="Non-replicated storage"/>
              </w:comboBox>
            </w:sdtPr>
            <w:sdtEndPr/>
            <w:sdtContent>
              <w:p w14:paraId="7FF993C9" w14:textId="7D286BBF" w:rsidR="00071D98" w:rsidRPr="00071D98" w:rsidRDefault="00157F84" w:rsidP="00071D98">
                <w:pPr>
                  <w:pStyle w:val="BodyText"/>
                </w:pPr>
                <w:r>
                  <w:t>Replicated storage</w:t>
                </w:r>
              </w:p>
            </w:sdtContent>
          </w:sdt>
        </w:tc>
      </w:tr>
      <w:tr w:rsidR="00157F84" w14:paraId="56CCF0B5" w14:textId="77777777" w:rsidTr="00C2308C">
        <w:bookmarkStart w:id="19" w:name="_Hlk92704378" w:displacedByCustomXml="next"/>
        <w:sdt>
          <w:sdtPr>
            <w:alias w:val="Environment"/>
            <w:tag w:val="Environment"/>
            <w:id w:val="-1839078340"/>
            <w:placeholder>
              <w:docPart w:val="D135A536CCF34E219E6D970D4641ECE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0D73A79B" w14:textId="77777777" w:rsidR="00157F84" w:rsidRPr="00071D98" w:rsidRDefault="00157F84" w:rsidP="00C2308C">
                <w:pPr>
                  <w:pStyle w:val="BodyText"/>
                </w:pPr>
                <w:r>
                  <w:t>Acceptance</w:t>
                </w:r>
              </w:p>
            </w:tc>
          </w:sdtContent>
        </w:sdt>
        <w:tc>
          <w:tcPr>
            <w:tcW w:w="3510" w:type="dxa"/>
          </w:tcPr>
          <w:sdt>
            <w:sdtPr>
              <w:alias w:val="Storage Replication"/>
              <w:tag w:val="Storage Replication"/>
              <w:id w:val="1070236724"/>
              <w:placeholder>
                <w:docPart w:val="BC7FEC0326DE428A9247AF9C1B8060B2"/>
              </w:placeholder>
              <w:comboBox>
                <w:listItem w:displayText="Select" w:value="Select"/>
                <w:listItem w:displayText="Replicated storage" w:value="Replicated storage"/>
                <w:listItem w:displayText="Non-replicated storage" w:value="Non-replicated storage"/>
              </w:comboBox>
            </w:sdtPr>
            <w:sdtEndPr/>
            <w:sdtContent>
              <w:p w14:paraId="28F19424" w14:textId="77777777" w:rsidR="00157F84" w:rsidRPr="00071D98" w:rsidRDefault="00157F84" w:rsidP="00C2308C">
                <w:pPr>
                  <w:pStyle w:val="BodyText"/>
                </w:pPr>
                <w:r>
                  <w:t>Replicated storage</w:t>
                </w:r>
              </w:p>
            </w:sdtContent>
          </w:sdt>
        </w:tc>
      </w:tr>
      <w:tr w:rsidR="00AE6D4E" w14:paraId="1CF9412A" w14:textId="77777777" w:rsidTr="00C2308C">
        <w:tc>
          <w:tcPr>
            <w:tcW w:w="2875" w:type="dxa"/>
          </w:tcPr>
          <w:p w14:paraId="13BCA713" w14:textId="407631C6" w:rsidR="00AE6D4E" w:rsidRPr="00071D98" w:rsidRDefault="000450A1" w:rsidP="00DB11E5">
            <w:pPr>
              <w:pStyle w:val="BodyText"/>
              <w:tabs>
                <w:tab w:val="right" w:pos="2659"/>
              </w:tabs>
            </w:pPr>
            <w:sdt>
              <w:sdtPr>
                <w:alias w:val="Environment"/>
                <w:tag w:val="Environment"/>
                <w:id w:val="410739991"/>
                <w:placeholder>
                  <w:docPart w:val="51DA9FA2AC064886BF84152327F7B86E"/>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r w:rsidR="00AE6D4E">
                  <w:t>Education</w:t>
                </w:r>
              </w:sdtContent>
            </w:sdt>
            <w:r w:rsidR="00DB11E5">
              <w:tab/>
            </w:r>
            <w:r w:rsidR="00A15DFC">
              <w:t>(A</w:t>
            </w:r>
            <w:r w:rsidR="00DB11E5">
              <w:t>cceptance</w:t>
            </w:r>
            <w:r w:rsidR="00B70768">
              <w:t>)</w:t>
            </w:r>
          </w:p>
        </w:tc>
        <w:tc>
          <w:tcPr>
            <w:tcW w:w="3510" w:type="dxa"/>
          </w:tcPr>
          <w:sdt>
            <w:sdtPr>
              <w:alias w:val="Storage Replication"/>
              <w:tag w:val="Storage Replication"/>
              <w:id w:val="2025822145"/>
              <w:placeholder>
                <w:docPart w:val="C57BB87D0F004432B4B3A5A3A65E8C33"/>
              </w:placeholder>
              <w:comboBox>
                <w:listItem w:displayText="Select" w:value="Select"/>
                <w:listItem w:displayText="Replicated storage" w:value="Replicated storage"/>
                <w:listItem w:displayText="Non-replicated storage" w:value="Non-replicated storage"/>
              </w:comboBox>
            </w:sdtPr>
            <w:sdtEndPr/>
            <w:sdtContent>
              <w:p w14:paraId="476230DC" w14:textId="77777777" w:rsidR="00AE6D4E" w:rsidRPr="00071D98" w:rsidRDefault="00AE6D4E" w:rsidP="00C2308C">
                <w:pPr>
                  <w:pStyle w:val="BodyText"/>
                </w:pPr>
                <w:r>
                  <w:t>Non-replicated storage</w:t>
                </w:r>
              </w:p>
            </w:sdtContent>
          </w:sdt>
        </w:tc>
      </w:tr>
      <w:tr w:rsidR="001906D2" w14:paraId="1C5F8BCC" w14:textId="77777777" w:rsidTr="000250DC">
        <w:sdt>
          <w:sdtPr>
            <w:alias w:val="Environment"/>
            <w:tag w:val="Environment"/>
            <w:id w:val="1520664612"/>
            <w:placeholder>
              <w:docPart w:val="3125D41874104DFBB5BE97B8AA08CB0B"/>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49C98AF9" w14:textId="2C41BA47" w:rsidR="001906D2" w:rsidRPr="00071D98" w:rsidRDefault="00157F84" w:rsidP="001906D2">
                <w:pPr>
                  <w:pStyle w:val="BodyText"/>
                </w:pPr>
                <w:r>
                  <w:t>Test</w:t>
                </w:r>
              </w:p>
            </w:tc>
          </w:sdtContent>
        </w:sdt>
        <w:tc>
          <w:tcPr>
            <w:tcW w:w="3510" w:type="dxa"/>
          </w:tcPr>
          <w:sdt>
            <w:sdtPr>
              <w:alias w:val="Storage Replication"/>
              <w:tag w:val="Storage Replication"/>
              <w:id w:val="-2087758577"/>
              <w:placeholder>
                <w:docPart w:val="DAFD92FB2881436AACA161A6EEC409E3"/>
              </w:placeholder>
              <w:comboBox>
                <w:listItem w:displayText="Select" w:value="Select"/>
                <w:listItem w:displayText="Replicated storage" w:value="Replicated storage"/>
                <w:listItem w:displayText="Non-replicated storage" w:value="Non-replicated storage"/>
              </w:comboBox>
            </w:sdtPr>
            <w:sdtEndPr/>
            <w:sdtContent>
              <w:p w14:paraId="53E53CEF" w14:textId="795CA036" w:rsidR="001906D2" w:rsidRPr="00071D98" w:rsidRDefault="00157F84" w:rsidP="001906D2">
                <w:pPr>
                  <w:pStyle w:val="BodyText"/>
                </w:pPr>
                <w:r>
                  <w:t>Non-replicated storage</w:t>
                </w:r>
              </w:p>
            </w:sdtContent>
          </w:sdt>
        </w:tc>
      </w:tr>
    </w:tbl>
    <w:p w14:paraId="4435D443" w14:textId="38A1CAEA" w:rsidR="002073DA" w:rsidRPr="002073DA" w:rsidRDefault="002073DA" w:rsidP="00CB7060">
      <w:pPr>
        <w:pStyle w:val="Heading2"/>
      </w:pPr>
      <w:bookmarkStart w:id="20" w:name="_Toc118721260"/>
      <w:bookmarkEnd w:id="19"/>
      <w:r w:rsidRPr="002073DA">
        <w:t>Scalability</w:t>
      </w:r>
      <w:bookmarkEnd w:id="20"/>
    </w:p>
    <w:p w14:paraId="6289A775" w14:textId="77777777" w:rsidR="00F40D5E" w:rsidRDefault="00F40D5E" w:rsidP="000B069C">
      <w:bookmarkStart w:id="21" w:name="_Toc51337633"/>
    </w:p>
    <w:p w14:paraId="2A633BC3" w14:textId="4BFA75E5" w:rsidR="000B069C" w:rsidRDefault="000B069C" w:rsidP="000B069C">
      <w:r w:rsidRPr="001130B3">
        <w:t xml:space="preserve">The design should allow for upscaling of resources </w:t>
      </w:r>
      <w:proofErr w:type="gramStart"/>
      <w:r w:rsidRPr="001130B3">
        <w:t>in order to</w:t>
      </w:r>
      <w:proofErr w:type="gramEnd"/>
      <w:r w:rsidRPr="001130B3">
        <w:t xml:space="preserve"> improve performance. The initial systems setup will be vertically and horizontally scalable</w:t>
      </w:r>
      <w:r>
        <w:t>.</w:t>
      </w:r>
    </w:p>
    <w:p w14:paraId="30266A60" w14:textId="77777777" w:rsidR="00F40D5E" w:rsidRDefault="00F40D5E" w:rsidP="000B069C"/>
    <w:p w14:paraId="3BF8723F" w14:textId="77777777" w:rsidR="000B069C" w:rsidRPr="001130B3" w:rsidRDefault="000B069C" w:rsidP="000B069C">
      <w:r w:rsidRPr="001130B3">
        <w:t>Scalability limitations</w:t>
      </w:r>
      <w:r>
        <w:t xml:space="preserve"> for the application</w:t>
      </w:r>
      <w:r w:rsidRPr="001130B3">
        <w:t xml:space="preserve"> are not defined, not applicable, or unknown to DXC.</w:t>
      </w:r>
    </w:p>
    <w:bookmarkEnd w:id="21"/>
    <w:p w14:paraId="33DC7753" w14:textId="3F60680D" w:rsidR="00B77BE2" w:rsidRDefault="00B77BE2" w:rsidP="002073DA">
      <w:pPr>
        <w:pStyle w:val="BodyText"/>
      </w:pPr>
    </w:p>
    <w:p w14:paraId="4F94B8FD" w14:textId="461C1364" w:rsidR="002073DA" w:rsidRDefault="002073DA" w:rsidP="00CB7060">
      <w:pPr>
        <w:pStyle w:val="Heading2"/>
      </w:pPr>
      <w:bookmarkStart w:id="22" w:name="_Toc118721261"/>
      <w:r>
        <w:t>Disaster Recovery</w:t>
      </w:r>
      <w:bookmarkEnd w:id="22"/>
    </w:p>
    <w:p w14:paraId="1F1E4047" w14:textId="77777777" w:rsidR="00F341D4" w:rsidRDefault="00F341D4" w:rsidP="00F341D4">
      <w:pPr>
        <w:pStyle w:val="BodyText"/>
      </w:pPr>
      <w:r>
        <w:t>No specific disaster recovery requirements applicable.</w:t>
      </w:r>
    </w:p>
    <w:p w14:paraId="461DAF9E" w14:textId="0A97B076" w:rsidR="002073DA" w:rsidRDefault="00CF770E" w:rsidP="00CB7060">
      <w:pPr>
        <w:pStyle w:val="Heading2"/>
        <w:rPr>
          <w:lang w:val="en-US"/>
        </w:rPr>
      </w:pPr>
      <w:bookmarkStart w:id="23" w:name="_Toc118721262"/>
      <w:r>
        <w:rPr>
          <w:lang w:val="en-US"/>
        </w:rPr>
        <w:t xml:space="preserve">Infrastructure </w:t>
      </w:r>
      <w:r w:rsidR="00243CBA">
        <w:rPr>
          <w:lang w:val="en-US"/>
        </w:rPr>
        <w:t>Technical</w:t>
      </w:r>
      <w:r w:rsidR="002073DA">
        <w:rPr>
          <w:lang w:val="en-US"/>
        </w:rPr>
        <w:t xml:space="preserve"> Constraints</w:t>
      </w:r>
      <w:bookmarkEnd w:id="23"/>
    </w:p>
    <w:bookmarkEnd w:id="2"/>
    <w:p w14:paraId="08F24EC6" w14:textId="34FBCF98" w:rsidR="005D1DD2" w:rsidRDefault="007C19BB" w:rsidP="005D1DD2">
      <w:pPr>
        <w:pStyle w:val="BodyText"/>
        <w:rPr>
          <w:lang w:val="en-US"/>
        </w:rPr>
      </w:pPr>
      <w:r>
        <w:rPr>
          <w:lang w:val="en-US"/>
        </w:rPr>
        <w:t>No infrastructure technical constraints</w:t>
      </w:r>
      <w:r w:rsidR="005B2AAC">
        <w:rPr>
          <w:lang w:val="en-US"/>
        </w:rPr>
        <w:t>.</w:t>
      </w:r>
    </w:p>
    <w:p w14:paraId="43993C9B" w14:textId="77777777" w:rsidR="000C5167" w:rsidRDefault="000C5167" w:rsidP="000C5167">
      <w:pPr>
        <w:pStyle w:val="Heading2"/>
      </w:pPr>
      <w:bookmarkStart w:id="24" w:name="_Toc118721263"/>
      <w:r>
        <w:t>DXC TAB requirements</w:t>
      </w:r>
      <w:bookmarkEnd w:id="24"/>
    </w:p>
    <w:tbl>
      <w:tblPr>
        <w:tblStyle w:val="TableGrid"/>
        <w:tblW w:w="9776" w:type="dxa"/>
        <w:tblLook w:val="04A0" w:firstRow="1" w:lastRow="0" w:firstColumn="1" w:lastColumn="0" w:noHBand="0" w:noVBand="1"/>
      </w:tblPr>
      <w:tblGrid>
        <w:gridCol w:w="3397"/>
        <w:gridCol w:w="6379"/>
      </w:tblGrid>
      <w:tr w:rsidR="000C5167" w14:paraId="6237DD68" w14:textId="77777777" w:rsidTr="00720EFD">
        <w:tc>
          <w:tcPr>
            <w:tcW w:w="3397" w:type="dxa"/>
            <w:shd w:val="clear" w:color="auto" w:fill="D0CECE" w:themeFill="background2" w:themeFillShade="E6"/>
          </w:tcPr>
          <w:p w14:paraId="68B6D355" w14:textId="32242779" w:rsidR="000C5167" w:rsidRPr="00D337D3" w:rsidRDefault="00C377DE" w:rsidP="00720EFD">
            <w:pPr>
              <w:pStyle w:val="BodyText"/>
              <w:rPr>
                <w:b/>
                <w:bCs/>
              </w:rPr>
            </w:pPr>
            <w:r>
              <w:rPr>
                <w:b/>
                <w:bCs/>
              </w:rPr>
              <w:t>Category</w:t>
            </w:r>
          </w:p>
        </w:tc>
        <w:tc>
          <w:tcPr>
            <w:tcW w:w="6379" w:type="dxa"/>
            <w:shd w:val="clear" w:color="auto" w:fill="D0CECE" w:themeFill="background2" w:themeFillShade="E6"/>
          </w:tcPr>
          <w:p w14:paraId="48D65997" w14:textId="62B02BC6" w:rsidR="000C5167" w:rsidRPr="00D337D3" w:rsidRDefault="00C377DE" w:rsidP="00720EFD">
            <w:pPr>
              <w:pStyle w:val="BodyText"/>
              <w:rPr>
                <w:b/>
                <w:bCs/>
              </w:rPr>
            </w:pPr>
            <w:r>
              <w:rPr>
                <w:b/>
                <w:bCs/>
              </w:rPr>
              <w:t>Description</w:t>
            </w:r>
          </w:p>
        </w:tc>
      </w:tr>
      <w:tr w:rsidR="000C5167" w14:paraId="3ECAAF2F" w14:textId="77777777" w:rsidTr="00720EFD">
        <w:tc>
          <w:tcPr>
            <w:tcW w:w="3397" w:type="dxa"/>
          </w:tcPr>
          <w:p w14:paraId="1435B9AC" w14:textId="1A068062" w:rsidR="000C5167" w:rsidRPr="00071D98" w:rsidRDefault="000C5167" w:rsidP="00720EFD">
            <w:pPr>
              <w:pStyle w:val="BodyText"/>
            </w:pPr>
            <w:r>
              <w:t>Deployment</w:t>
            </w:r>
          </w:p>
        </w:tc>
        <w:tc>
          <w:tcPr>
            <w:tcW w:w="6379" w:type="dxa"/>
          </w:tcPr>
          <w:p w14:paraId="5FDB68BC" w14:textId="77777777" w:rsidR="0094558C" w:rsidRDefault="000C5167" w:rsidP="00720EFD">
            <w:pPr>
              <w:pStyle w:val="BodyText"/>
            </w:pPr>
            <w:proofErr w:type="spellStart"/>
            <w:r>
              <w:t>XLdeploy</w:t>
            </w:r>
            <w:proofErr w:type="spellEnd"/>
            <w:r w:rsidR="00EC2EA0">
              <w:t xml:space="preserve"> in General</w:t>
            </w:r>
            <w:r w:rsidR="00044AEB">
              <w:t xml:space="preserve">, </w:t>
            </w:r>
            <w:r w:rsidR="0094558C">
              <w:t xml:space="preserve"> </w:t>
            </w:r>
          </w:p>
          <w:p w14:paraId="6C20BB9F" w14:textId="0916CD41" w:rsidR="000C5167" w:rsidRPr="00071D98" w:rsidRDefault="00EC2EA0" w:rsidP="00720EFD">
            <w:pPr>
              <w:pStyle w:val="BodyText"/>
            </w:pPr>
            <w:proofErr w:type="spellStart"/>
            <w:r>
              <w:t>Corsi</w:t>
            </w:r>
            <w:proofErr w:type="spellEnd"/>
            <w:r w:rsidR="0094558C">
              <w:t>-Basis</w:t>
            </w:r>
            <w:r w:rsidR="00916A34">
              <w:t xml:space="preserve"> and</w:t>
            </w:r>
            <w:r w:rsidR="0094558C">
              <w:t xml:space="preserve"> </w:t>
            </w:r>
            <w:proofErr w:type="spellStart"/>
            <w:r w:rsidR="0094558C">
              <w:t>Corsi</w:t>
            </w:r>
            <w:proofErr w:type="spellEnd"/>
            <w:r w:rsidR="0094558C">
              <w:t xml:space="preserve">-FTP </w:t>
            </w:r>
            <w:r w:rsidR="00E64874">
              <w:t xml:space="preserve">are deployed </w:t>
            </w:r>
            <w:r w:rsidR="004122DE">
              <w:t xml:space="preserve">via Manual deploy </w:t>
            </w:r>
            <w:r w:rsidR="00E64874">
              <w:t>by TAB using a</w:t>
            </w:r>
            <w:r w:rsidR="002B3444">
              <w:t>n</w:t>
            </w:r>
            <w:r w:rsidR="00E64874">
              <w:t xml:space="preserve"> Installation guide.</w:t>
            </w:r>
          </w:p>
        </w:tc>
      </w:tr>
      <w:tr w:rsidR="000C5167" w14:paraId="459CB6C9" w14:textId="77777777" w:rsidTr="00720EFD">
        <w:tc>
          <w:tcPr>
            <w:tcW w:w="3397" w:type="dxa"/>
          </w:tcPr>
          <w:p w14:paraId="00AF71A0" w14:textId="15AE27CB" w:rsidR="000C5167" w:rsidRPr="00071D98" w:rsidRDefault="00C377DE" w:rsidP="00720EFD">
            <w:pPr>
              <w:pStyle w:val="BodyText"/>
            </w:pPr>
            <w:r>
              <w:t>Other TAB applicable re</w:t>
            </w:r>
            <w:r w:rsidR="00427A1F">
              <w:t>q</w:t>
            </w:r>
            <w:r>
              <w:t>uirement</w:t>
            </w:r>
          </w:p>
        </w:tc>
        <w:tc>
          <w:tcPr>
            <w:tcW w:w="6379" w:type="dxa"/>
          </w:tcPr>
          <w:p w14:paraId="65A6A88B" w14:textId="4464E3F9" w:rsidR="000C5167" w:rsidRPr="00071D98" w:rsidRDefault="00427A1F" w:rsidP="00720EFD">
            <w:pPr>
              <w:pStyle w:val="BodyText"/>
            </w:pPr>
            <w:r>
              <w:t xml:space="preserve">Specific application port for </w:t>
            </w:r>
            <w:proofErr w:type="spellStart"/>
            <w:r>
              <w:t>Sitescop</w:t>
            </w:r>
            <w:r w:rsidR="009A4F20">
              <w:t>e</w:t>
            </w:r>
            <w:proofErr w:type="spellEnd"/>
            <w:r w:rsidR="009A4F20">
              <w:t xml:space="preserve"> for monitoring the websites on </w:t>
            </w:r>
            <w:proofErr w:type="spellStart"/>
            <w:r w:rsidR="009A4F20">
              <w:t>IISWeb</w:t>
            </w:r>
            <w:proofErr w:type="spellEnd"/>
            <w:r w:rsidR="009A4F20">
              <w:t xml:space="preserve"> servers, </w:t>
            </w:r>
            <w:proofErr w:type="spellStart"/>
            <w:r w:rsidR="009A4F20">
              <w:t>WebServices</w:t>
            </w:r>
            <w:proofErr w:type="spellEnd"/>
            <w:r w:rsidR="009A4F20">
              <w:t xml:space="preserve"> on </w:t>
            </w:r>
            <w:r w:rsidR="00CF189D">
              <w:t>GUP server</w:t>
            </w:r>
          </w:p>
        </w:tc>
      </w:tr>
    </w:tbl>
    <w:p w14:paraId="4DF1C336" w14:textId="77777777" w:rsidR="00B91F03" w:rsidRDefault="00B91F03" w:rsidP="00B91F03">
      <w:pPr>
        <w:pStyle w:val="Heading1"/>
        <w:rPr>
          <w:rStyle w:val="BodyTextZchn"/>
        </w:rPr>
      </w:pPr>
      <w:r w:rsidRPr="00BF31B4">
        <w:rPr>
          <w:rStyle w:val="BodyTextZchn"/>
          <w:lang w:val="en-US"/>
        </w:rPr>
        <w:lastRenderedPageBreak/>
        <w:tab/>
      </w:r>
      <w:bookmarkStart w:id="25" w:name="_Toc87864282"/>
      <w:bookmarkStart w:id="26" w:name="_Toc118721264"/>
      <w:r>
        <w:rPr>
          <w:rStyle w:val="BodyTextZchn"/>
        </w:rPr>
        <w:t>Solution</w:t>
      </w:r>
      <w:bookmarkEnd w:id="25"/>
      <w:bookmarkEnd w:id="26"/>
    </w:p>
    <w:p w14:paraId="4EDAD737" w14:textId="21A176E0" w:rsidR="00B91F03" w:rsidRDefault="00B91F03" w:rsidP="00B91F03">
      <w:pPr>
        <w:pStyle w:val="Heading2"/>
        <w:rPr>
          <w:rStyle w:val="BodyTextZchn"/>
        </w:rPr>
      </w:pPr>
      <w:bookmarkStart w:id="27" w:name="_Toc87864283"/>
      <w:bookmarkStart w:id="28" w:name="_Toc118721265"/>
      <w:r>
        <w:rPr>
          <w:rStyle w:val="BodyTextZchn"/>
        </w:rPr>
        <w:t>Architectural Decisions</w:t>
      </w:r>
      <w:bookmarkEnd w:id="27"/>
      <w:bookmarkEnd w:id="28"/>
    </w:p>
    <w:p w14:paraId="4A5A2E04" w14:textId="77777777" w:rsidR="00A70872" w:rsidRPr="00A70872" w:rsidRDefault="00A70872" w:rsidP="00A70872">
      <w:pPr>
        <w:pStyle w:val="BodyText"/>
      </w:pPr>
    </w:p>
    <w:p w14:paraId="1FEA48A2" w14:textId="0465CE6B" w:rsidR="00F01762" w:rsidRDefault="007B751C" w:rsidP="00B91F03">
      <w:pPr>
        <w:pStyle w:val="BodyText"/>
      </w:pPr>
      <w:r>
        <w:t>The SOLL has been determined to be as follows:</w:t>
      </w:r>
    </w:p>
    <w:p w14:paraId="50AC93EB" w14:textId="7D64198A" w:rsidR="007B751C" w:rsidRDefault="007B751C" w:rsidP="00B91F03">
      <w:pPr>
        <w:pStyle w:val="BodyText"/>
      </w:pPr>
      <w:r>
        <w:rPr>
          <w:noProof/>
        </w:rPr>
        <w:drawing>
          <wp:inline distT="0" distB="0" distL="0" distR="0" wp14:anchorId="0434D0C0" wp14:editId="1E457D83">
            <wp:extent cx="5731510" cy="6968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968490"/>
                    </a:xfrm>
                    <a:prstGeom prst="rect">
                      <a:avLst/>
                    </a:prstGeom>
                  </pic:spPr>
                </pic:pic>
              </a:graphicData>
            </a:graphic>
          </wp:inline>
        </w:drawing>
      </w:r>
    </w:p>
    <w:p w14:paraId="36F1D1D2" w14:textId="77777777" w:rsidR="00F01762" w:rsidRDefault="00F01762" w:rsidP="00B91F03">
      <w:pPr>
        <w:pStyle w:val="BodyText"/>
      </w:pPr>
    </w:p>
    <w:p w14:paraId="44314CD0" w14:textId="77777777" w:rsidR="008B607B" w:rsidRDefault="008B607B" w:rsidP="00B91F03">
      <w:pPr>
        <w:pStyle w:val="BodyText"/>
      </w:pPr>
    </w:p>
    <w:p w14:paraId="7A14CE32" w14:textId="77777777" w:rsidR="00B91F03" w:rsidRDefault="00B91F03" w:rsidP="00B91F03">
      <w:pPr>
        <w:pStyle w:val="BodyText"/>
      </w:pPr>
    </w:p>
    <w:p w14:paraId="0B3745D5" w14:textId="05D0B14B" w:rsidR="00B91F03" w:rsidRDefault="00B91F03" w:rsidP="00B91F03">
      <w:pPr>
        <w:pStyle w:val="BodyText"/>
      </w:pPr>
    </w:p>
    <w:tbl>
      <w:tblPr>
        <w:tblStyle w:val="TableGrid"/>
        <w:tblW w:w="10260" w:type="dxa"/>
        <w:tblInd w:w="-5" w:type="dxa"/>
        <w:tblLook w:val="04A0" w:firstRow="1" w:lastRow="0" w:firstColumn="1" w:lastColumn="0" w:noHBand="0" w:noVBand="1"/>
      </w:tblPr>
      <w:tblGrid>
        <w:gridCol w:w="720"/>
        <w:gridCol w:w="4680"/>
        <w:gridCol w:w="3240"/>
        <w:gridCol w:w="1620"/>
      </w:tblGrid>
      <w:tr w:rsidR="00B91F03" w:rsidRPr="00457D88" w14:paraId="40903B8C" w14:textId="77777777" w:rsidTr="00C2308C">
        <w:tc>
          <w:tcPr>
            <w:tcW w:w="720" w:type="dxa"/>
            <w:shd w:val="clear" w:color="auto" w:fill="D9D9D9" w:themeFill="background1" w:themeFillShade="D9"/>
          </w:tcPr>
          <w:p w14:paraId="627EC4FC" w14:textId="77777777" w:rsidR="00B91F03" w:rsidRPr="00457D88" w:rsidRDefault="00B91F03" w:rsidP="00C2308C">
            <w:pPr>
              <w:rPr>
                <w:b/>
                <w:bCs/>
              </w:rPr>
            </w:pPr>
            <w:r w:rsidRPr="00457D88">
              <w:rPr>
                <w:b/>
                <w:bCs/>
              </w:rPr>
              <w:t>#</w:t>
            </w:r>
          </w:p>
        </w:tc>
        <w:tc>
          <w:tcPr>
            <w:tcW w:w="4680" w:type="dxa"/>
            <w:shd w:val="clear" w:color="auto" w:fill="D9D9D9" w:themeFill="background1" w:themeFillShade="D9"/>
          </w:tcPr>
          <w:p w14:paraId="3457D1C3" w14:textId="77777777" w:rsidR="00B91F03" w:rsidRPr="00457D88" w:rsidRDefault="00B91F03" w:rsidP="00C2308C">
            <w:pPr>
              <w:rPr>
                <w:b/>
                <w:bCs/>
              </w:rPr>
            </w:pPr>
            <w:r w:rsidRPr="00457D88">
              <w:rPr>
                <w:b/>
                <w:bCs/>
              </w:rPr>
              <w:t>Decision</w:t>
            </w:r>
          </w:p>
        </w:tc>
        <w:tc>
          <w:tcPr>
            <w:tcW w:w="3240" w:type="dxa"/>
            <w:shd w:val="clear" w:color="auto" w:fill="D9D9D9" w:themeFill="background1" w:themeFillShade="D9"/>
          </w:tcPr>
          <w:p w14:paraId="2816F3FE" w14:textId="77777777" w:rsidR="00B91F03" w:rsidRPr="00457D88" w:rsidRDefault="00B91F03" w:rsidP="00C2308C">
            <w:pPr>
              <w:rPr>
                <w:b/>
                <w:bCs/>
              </w:rPr>
            </w:pPr>
            <w:r w:rsidRPr="00457D88">
              <w:rPr>
                <w:b/>
                <w:bCs/>
              </w:rPr>
              <w:t>Comments</w:t>
            </w:r>
          </w:p>
        </w:tc>
        <w:tc>
          <w:tcPr>
            <w:tcW w:w="1620" w:type="dxa"/>
            <w:shd w:val="clear" w:color="auto" w:fill="D9D9D9" w:themeFill="background1" w:themeFillShade="D9"/>
          </w:tcPr>
          <w:p w14:paraId="139B1C10" w14:textId="77777777" w:rsidR="00B91F03" w:rsidRPr="00457D88" w:rsidRDefault="00B91F03" w:rsidP="00C2308C">
            <w:pPr>
              <w:rPr>
                <w:b/>
                <w:bCs/>
              </w:rPr>
            </w:pPr>
            <w:r w:rsidRPr="00457D88">
              <w:rPr>
                <w:b/>
                <w:bCs/>
              </w:rPr>
              <w:t>Status</w:t>
            </w:r>
          </w:p>
        </w:tc>
      </w:tr>
      <w:tr w:rsidR="00B91F03" w:rsidRPr="00F947D0" w14:paraId="36816E50" w14:textId="77777777" w:rsidTr="00C2308C">
        <w:tc>
          <w:tcPr>
            <w:tcW w:w="720" w:type="dxa"/>
          </w:tcPr>
          <w:p w14:paraId="2C6AA899" w14:textId="01770550" w:rsidR="00B91F03" w:rsidRPr="00F947D0" w:rsidRDefault="00CA39CC" w:rsidP="00C2308C">
            <w:pPr>
              <w:rPr>
                <w:rFonts w:cs="Arial"/>
                <w:szCs w:val="22"/>
              </w:rPr>
            </w:pPr>
            <w:r>
              <w:rPr>
                <w:rFonts w:cs="Arial"/>
                <w:szCs w:val="22"/>
              </w:rPr>
              <w:t>1</w:t>
            </w:r>
          </w:p>
        </w:tc>
        <w:tc>
          <w:tcPr>
            <w:tcW w:w="4680" w:type="dxa"/>
          </w:tcPr>
          <w:p w14:paraId="12D2B9D8" w14:textId="16A32E6D" w:rsidR="00B91F03" w:rsidRPr="00F947D0" w:rsidRDefault="00D60C3F" w:rsidP="00C2308C">
            <w:pPr>
              <w:rPr>
                <w:rFonts w:cs="Arial"/>
                <w:szCs w:val="22"/>
              </w:rPr>
            </w:pPr>
            <w:r>
              <w:rPr>
                <w:rFonts w:cs="Arial"/>
                <w:szCs w:val="22"/>
              </w:rPr>
              <w:t>Some</w:t>
            </w:r>
            <w:r w:rsidR="00842D08">
              <w:rPr>
                <w:rFonts w:cs="Arial"/>
                <w:szCs w:val="22"/>
              </w:rPr>
              <w:t xml:space="preserve"> generic components like MiMas-Shared MQ and MiMas-Shared IWS </w:t>
            </w:r>
            <w:r w:rsidR="00D127DE">
              <w:rPr>
                <w:rFonts w:cs="Arial"/>
                <w:szCs w:val="22"/>
              </w:rPr>
              <w:t>are already in the HLD of Phoeniks.</w:t>
            </w:r>
          </w:p>
        </w:tc>
        <w:tc>
          <w:tcPr>
            <w:tcW w:w="3240" w:type="dxa"/>
          </w:tcPr>
          <w:p w14:paraId="39305927" w14:textId="0F974750" w:rsidR="00B91F03" w:rsidRPr="00F947D0" w:rsidRDefault="004409CE" w:rsidP="00C2308C">
            <w:pPr>
              <w:rPr>
                <w:rFonts w:cs="Arial"/>
                <w:szCs w:val="22"/>
              </w:rPr>
            </w:pPr>
            <w:r>
              <w:rPr>
                <w:rFonts w:cs="Arial"/>
                <w:szCs w:val="22"/>
              </w:rPr>
              <w:t xml:space="preserve">High Level Design of Phoeniks. </w:t>
            </w:r>
          </w:p>
        </w:tc>
        <w:tc>
          <w:tcPr>
            <w:tcW w:w="1620" w:type="dxa"/>
          </w:tcPr>
          <w:p w14:paraId="0ED9042A" w14:textId="77777777" w:rsidR="00B91F03" w:rsidRPr="00F947D0" w:rsidRDefault="00B91F03" w:rsidP="00C2308C">
            <w:pPr>
              <w:rPr>
                <w:rFonts w:cs="Arial"/>
                <w:szCs w:val="22"/>
              </w:rPr>
            </w:pPr>
          </w:p>
        </w:tc>
      </w:tr>
      <w:tr w:rsidR="00FC5962" w:rsidRPr="00F947D0" w14:paraId="4234B2FC" w14:textId="77777777" w:rsidTr="00C2308C">
        <w:tc>
          <w:tcPr>
            <w:tcW w:w="720" w:type="dxa"/>
          </w:tcPr>
          <w:p w14:paraId="1F8FF632" w14:textId="1A0FD021" w:rsidR="00FC5962" w:rsidRDefault="00405480" w:rsidP="00C2308C">
            <w:pPr>
              <w:rPr>
                <w:rFonts w:cs="Arial"/>
                <w:szCs w:val="22"/>
              </w:rPr>
            </w:pPr>
            <w:r>
              <w:rPr>
                <w:rFonts w:cs="Arial"/>
                <w:szCs w:val="22"/>
              </w:rPr>
              <w:t>2</w:t>
            </w:r>
          </w:p>
        </w:tc>
        <w:tc>
          <w:tcPr>
            <w:tcW w:w="4680" w:type="dxa"/>
          </w:tcPr>
          <w:p w14:paraId="70E48D2A" w14:textId="6571EFA4" w:rsidR="00FC5962" w:rsidRDefault="003C2D99" w:rsidP="00C2308C">
            <w:pPr>
              <w:rPr>
                <w:rFonts w:cs="Arial"/>
                <w:szCs w:val="22"/>
              </w:rPr>
            </w:pPr>
            <w:r>
              <w:rPr>
                <w:rFonts w:cs="Arial"/>
                <w:szCs w:val="22"/>
              </w:rPr>
              <w:t xml:space="preserve">Excasso </w:t>
            </w:r>
            <w:r w:rsidR="008A64A9">
              <w:rPr>
                <w:rFonts w:cs="Arial"/>
                <w:szCs w:val="22"/>
              </w:rPr>
              <w:t xml:space="preserve">will have </w:t>
            </w:r>
            <w:r w:rsidR="00D80B1D">
              <w:rPr>
                <w:rFonts w:cs="Arial"/>
                <w:szCs w:val="22"/>
              </w:rPr>
              <w:t>the GUP server</w:t>
            </w:r>
            <w:r w:rsidR="0018049C">
              <w:rPr>
                <w:rFonts w:cs="Arial"/>
                <w:szCs w:val="22"/>
              </w:rPr>
              <w:t xml:space="preserve"> in the </w:t>
            </w:r>
            <w:proofErr w:type="spellStart"/>
            <w:r w:rsidR="0018049C">
              <w:rPr>
                <w:rFonts w:cs="Arial"/>
                <w:szCs w:val="22"/>
              </w:rPr>
              <w:t>backoffice</w:t>
            </w:r>
            <w:proofErr w:type="spellEnd"/>
            <w:r w:rsidR="008A64A9">
              <w:rPr>
                <w:rFonts w:cs="Arial"/>
                <w:szCs w:val="22"/>
              </w:rPr>
              <w:t>. This is di</w:t>
            </w:r>
            <w:r w:rsidR="003663C6">
              <w:rPr>
                <w:rFonts w:cs="Arial"/>
                <w:szCs w:val="22"/>
              </w:rPr>
              <w:t xml:space="preserve">fferent from </w:t>
            </w:r>
            <w:r w:rsidR="00594810">
              <w:rPr>
                <w:rFonts w:cs="Arial"/>
                <w:szCs w:val="22"/>
              </w:rPr>
              <w:t>the Phoeniks a</w:t>
            </w:r>
            <w:r w:rsidR="003663C6">
              <w:rPr>
                <w:rFonts w:cs="Arial"/>
                <w:szCs w:val="22"/>
              </w:rPr>
              <w:t>pplication that run</w:t>
            </w:r>
            <w:r w:rsidR="000232C1">
              <w:rPr>
                <w:rFonts w:cs="Arial"/>
                <w:szCs w:val="22"/>
              </w:rPr>
              <w:t>s</w:t>
            </w:r>
            <w:r w:rsidR="003663C6">
              <w:rPr>
                <w:rFonts w:cs="Arial"/>
                <w:szCs w:val="22"/>
              </w:rPr>
              <w:t xml:space="preserve"> WebLogic, where the GUP server is also used as </w:t>
            </w:r>
            <w:proofErr w:type="spellStart"/>
            <w:r w:rsidR="003663C6">
              <w:rPr>
                <w:rFonts w:cs="Arial"/>
                <w:szCs w:val="22"/>
              </w:rPr>
              <w:t>IISWeb</w:t>
            </w:r>
            <w:proofErr w:type="spellEnd"/>
            <w:r w:rsidR="003663C6">
              <w:rPr>
                <w:rFonts w:cs="Arial"/>
                <w:szCs w:val="22"/>
              </w:rPr>
              <w:t xml:space="preserve"> server.</w:t>
            </w:r>
          </w:p>
        </w:tc>
        <w:tc>
          <w:tcPr>
            <w:tcW w:w="3240" w:type="dxa"/>
          </w:tcPr>
          <w:p w14:paraId="0B087C85" w14:textId="77777777" w:rsidR="00FC5962" w:rsidRDefault="00FC5962" w:rsidP="00C2308C">
            <w:pPr>
              <w:rPr>
                <w:rFonts w:cs="Arial"/>
                <w:szCs w:val="22"/>
              </w:rPr>
            </w:pPr>
          </w:p>
        </w:tc>
        <w:tc>
          <w:tcPr>
            <w:tcW w:w="1620" w:type="dxa"/>
          </w:tcPr>
          <w:p w14:paraId="5F9DC252" w14:textId="77777777" w:rsidR="00FC5962" w:rsidRPr="00F947D0" w:rsidRDefault="00FC5962" w:rsidP="00C2308C">
            <w:pPr>
              <w:rPr>
                <w:rFonts w:cs="Arial"/>
                <w:szCs w:val="22"/>
              </w:rPr>
            </w:pPr>
          </w:p>
        </w:tc>
      </w:tr>
      <w:tr w:rsidR="00424A30" w:rsidRPr="00F947D0" w14:paraId="59FFF72D" w14:textId="77777777" w:rsidTr="00C2308C">
        <w:tc>
          <w:tcPr>
            <w:tcW w:w="720" w:type="dxa"/>
          </w:tcPr>
          <w:p w14:paraId="624D7540" w14:textId="63E891EA" w:rsidR="00424A30" w:rsidRDefault="00405480" w:rsidP="00C2308C">
            <w:pPr>
              <w:rPr>
                <w:rFonts w:cs="Arial"/>
                <w:szCs w:val="22"/>
              </w:rPr>
            </w:pPr>
            <w:r>
              <w:rPr>
                <w:rFonts w:cs="Arial"/>
                <w:szCs w:val="22"/>
              </w:rPr>
              <w:t>3</w:t>
            </w:r>
          </w:p>
        </w:tc>
        <w:tc>
          <w:tcPr>
            <w:tcW w:w="4680" w:type="dxa"/>
          </w:tcPr>
          <w:p w14:paraId="50980725" w14:textId="0314C51E" w:rsidR="00424A30" w:rsidRDefault="00424A30" w:rsidP="00C2308C">
            <w:pPr>
              <w:rPr>
                <w:rFonts w:cs="Arial"/>
                <w:szCs w:val="22"/>
              </w:rPr>
            </w:pPr>
            <w:r>
              <w:rPr>
                <w:rFonts w:cs="Arial"/>
                <w:szCs w:val="22"/>
              </w:rPr>
              <w:t>Based on the SOLL design there is a</w:t>
            </w:r>
            <w:r w:rsidR="00394671">
              <w:rPr>
                <w:rFonts w:cs="Arial"/>
                <w:szCs w:val="22"/>
              </w:rPr>
              <w:t>n additional</w:t>
            </w:r>
            <w:r>
              <w:rPr>
                <w:rFonts w:cs="Arial"/>
                <w:szCs w:val="22"/>
              </w:rPr>
              <w:t xml:space="preserve"> </w:t>
            </w:r>
            <w:r w:rsidR="00F4143A">
              <w:rPr>
                <w:rFonts w:cs="Arial"/>
                <w:szCs w:val="22"/>
              </w:rPr>
              <w:t xml:space="preserve">Query Database hosted in the </w:t>
            </w:r>
            <w:proofErr w:type="spellStart"/>
            <w:r w:rsidR="000232C1">
              <w:rPr>
                <w:rFonts w:cs="Arial"/>
                <w:szCs w:val="22"/>
              </w:rPr>
              <w:t>Kluis</w:t>
            </w:r>
            <w:proofErr w:type="spellEnd"/>
            <w:r w:rsidR="00F4143A">
              <w:rPr>
                <w:rFonts w:cs="Arial"/>
                <w:szCs w:val="22"/>
              </w:rPr>
              <w:t xml:space="preserve"> that is connected via </w:t>
            </w:r>
            <w:proofErr w:type="spellStart"/>
            <w:r w:rsidR="00F4143A">
              <w:rPr>
                <w:rFonts w:cs="Arial"/>
                <w:szCs w:val="22"/>
              </w:rPr>
              <w:t>Dataguard</w:t>
            </w:r>
            <w:proofErr w:type="spellEnd"/>
            <w:r w:rsidR="00F4143A">
              <w:rPr>
                <w:rFonts w:cs="Arial"/>
                <w:szCs w:val="22"/>
              </w:rPr>
              <w:t xml:space="preserve"> with the </w:t>
            </w:r>
            <w:r w:rsidR="00B1017F">
              <w:rPr>
                <w:rFonts w:cs="Arial"/>
                <w:szCs w:val="22"/>
              </w:rPr>
              <w:t>production database. Only production will have a Query database</w:t>
            </w:r>
            <w:r w:rsidR="00394671">
              <w:rPr>
                <w:rFonts w:cs="Arial"/>
                <w:szCs w:val="22"/>
              </w:rPr>
              <w:t>, it will not be present in the Acceptance environment.</w:t>
            </w:r>
          </w:p>
        </w:tc>
        <w:tc>
          <w:tcPr>
            <w:tcW w:w="3240" w:type="dxa"/>
          </w:tcPr>
          <w:p w14:paraId="7356E9AF" w14:textId="77777777" w:rsidR="00424A30" w:rsidRDefault="00424A30" w:rsidP="00C2308C">
            <w:pPr>
              <w:rPr>
                <w:rFonts w:cs="Arial"/>
                <w:szCs w:val="22"/>
              </w:rPr>
            </w:pPr>
          </w:p>
        </w:tc>
        <w:tc>
          <w:tcPr>
            <w:tcW w:w="1620" w:type="dxa"/>
          </w:tcPr>
          <w:p w14:paraId="684FD735" w14:textId="77777777" w:rsidR="00424A30" w:rsidRPr="00F947D0" w:rsidRDefault="00424A30" w:rsidP="00C2308C">
            <w:pPr>
              <w:rPr>
                <w:rFonts w:cs="Arial"/>
                <w:szCs w:val="22"/>
              </w:rPr>
            </w:pPr>
          </w:p>
        </w:tc>
      </w:tr>
      <w:tr w:rsidR="00DE72A1" w:rsidRPr="00F947D0" w14:paraId="1ABBD1D1" w14:textId="77777777" w:rsidTr="00C2308C">
        <w:tc>
          <w:tcPr>
            <w:tcW w:w="720" w:type="dxa"/>
          </w:tcPr>
          <w:p w14:paraId="020F4576" w14:textId="70258164" w:rsidR="00DE72A1" w:rsidRDefault="00405480" w:rsidP="00C2308C">
            <w:pPr>
              <w:rPr>
                <w:rFonts w:cs="Arial"/>
                <w:szCs w:val="22"/>
              </w:rPr>
            </w:pPr>
            <w:r>
              <w:rPr>
                <w:rFonts w:cs="Arial"/>
                <w:szCs w:val="22"/>
              </w:rPr>
              <w:t>4</w:t>
            </w:r>
          </w:p>
        </w:tc>
        <w:tc>
          <w:tcPr>
            <w:tcW w:w="4680" w:type="dxa"/>
          </w:tcPr>
          <w:p w14:paraId="1EE87E23" w14:textId="58474E85" w:rsidR="00DE72A1" w:rsidRDefault="00BB53DD" w:rsidP="00C2308C">
            <w:pPr>
              <w:rPr>
                <w:rFonts w:cs="Arial"/>
                <w:szCs w:val="22"/>
              </w:rPr>
            </w:pPr>
            <w:r>
              <w:rPr>
                <w:rFonts w:cs="Arial"/>
                <w:szCs w:val="22"/>
              </w:rPr>
              <w:t>O</w:t>
            </w:r>
            <w:r w:rsidR="007435E6">
              <w:rPr>
                <w:rFonts w:cs="Arial"/>
                <w:szCs w:val="22"/>
              </w:rPr>
              <w:t xml:space="preserve">n </w:t>
            </w:r>
            <w:r w:rsidR="00AD2445">
              <w:rPr>
                <w:rFonts w:cs="Arial"/>
                <w:szCs w:val="22"/>
              </w:rPr>
              <w:t xml:space="preserve">the </w:t>
            </w:r>
            <w:r w:rsidR="007435E6">
              <w:rPr>
                <w:rFonts w:cs="Arial"/>
                <w:szCs w:val="22"/>
              </w:rPr>
              <w:t xml:space="preserve">Acceptance infrastructure </w:t>
            </w:r>
            <w:proofErr w:type="spellStart"/>
            <w:r w:rsidR="00D70CC0">
              <w:rPr>
                <w:rFonts w:cs="Arial"/>
                <w:szCs w:val="22"/>
              </w:rPr>
              <w:t>whe</w:t>
            </w:r>
            <w:proofErr w:type="spellEnd"/>
            <w:r w:rsidR="00D70CC0">
              <w:rPr>
                <w:rFonts w:cs="Arial"/>
                <w:szCs w:val="22"/>
              </w:rPr>
              <w:t xml:space="preserve"> will host 2 different acceptance environment</w:t>
            </w:r>
            <w:r w:rsidR="001535E1">
              <w:rPr>
                <w:rFonts w:cs="Arial"/>
                <w:szCs w:val="22"/>
              </w:rPr>
              <w:t>s</w:t>
            </w:r>
            <w:r w:rsidR="00D70CC0">
              <w:rPr>
                <w:rFonts w:cs="Arial"/>
                <w:szCs w:val="22"/>
              </w:rPr>
              <w:t xml:space="preserve"> </w:t>
            </w:r>
            <w:r w:rsidR="007435E6">
              <w:rPr>
                <w:rFonts w:cs="Arial"/>
                <w:szCs w:val="22"/>
              </w:rPr>
              <w:t>as Logical Separated Environments</w:t>
            </w:r>
            <w:r w:rsidR="001535E1">
              <w:rPr>
                <w:rFonts w:cs="Arial"/>
                <w:szCs w:val="22"/>
              </w:rPr>
              <w:t xml:space="preserve"> instead of having 1 infra per acceptance environment.</w:t>
            </w:r>
          </w:p>
        </w:tc>
        <w:tc>
          <w:tcPr>
            <w:tcW w:w="3240" w:type="dxa"/>
          </w:tcPr>
          <w:p w14:paraId="583BB605" w14:textId="4C5BB723" w:rsidR="00DE72A1" w:rsidRDefault="006B09A8" w:rsidP="001535E1">
            <w:pPr>
              <w:rPr>
                <w:rFonts w:cs="Arial"/>
                <w:szCs w:val="22"/>
              </w:rPr>
            </w:pPr>
            <w:r>
              <w:rPr>
                <w:rFonts w:cs="Arial"/>
                <w:szCs w:val="22"/>
              </w:rPr>
              <w:t>1 infra for both logical environments</w:t>
            </w:r>
            <w:r w:rsidR="001535E1">
              <w:rPr>
                <w:rFonts w:cs="Arial"/>
                <w:szCs w:val="22"/>
              </w:rPr>
              <w:t xml:space="preserve">. This is AS-IS and how the </w:t>
            </w:r>
            <w:r w:rsidR="00E13274">
              <w:rPr>
                <w:rFonts w:cs="Arial"/>
                <w:szCs w:val="22"/>
              </w:rPr>
              <w:t>application and functional maintenance is designed in CMO.</w:t>
            </w:r>
          </w:p>
        </w:tc>
        <w:tc>
          <w:tcPr>
            <w:tcW w:w="1620" w:type="dxa"/>
          </w:tcPr>
          <w:p w14:paraId="05C2BC3B" w14:textId="77777777" w:rsidR="00DE72A1" w:rsidRPr="00F947D0" w:rsidRDefault="00DE72A1" w:rsidP="00C2308C">
            <w:pPr>
              <w:rPr>
                <w:rFonts w:cs="Arial"/>
                <w:szCs w:val="22"/>
              </w:rPr>
            </w:pPr>
          </w:p>
        </w:tc>
      </w:tr>
      <w:tr w:rsidR="0018513B" w:rsidRPr="00F947D0" w14:paraId="11C5AC04" w14:textId="77777777" w:rsidTr="00C2308C">
        <w:tc>
          <w:tcPr>
            <w:tcW w:w="720" w:type="dxa"/>
          </w:tcPr>
          <w:p w14:paraId="663A64B4" w14:textId="18910616" w:rsidR="0018513B" w:rsidRDefault="00405480" w:rsidP="00C2308C">
            <w:pPr>
              <w:rPr>
                <w:rFonts w:cs="Arial"/>
                <w:szCs w:val="22"/>
              </w:rPr>
            </w:pPr>
            <w:r>
              <w:rPr>
                <w:rFonts w:cs="Arial"/>
                <w:szCs w:val="22"/>
              </w:rPr>
              <w:t>5</w:t>
            </w:r>
          </w:p>
        </w:tc>
        <w:tc>
          <w:tcPr>
            <w:tcW w:w="4680" w:type="dxa"/>
          </w:tcPr>
          <w:p w14:paraId="693628CD" w14:textId="7234408E" w:rsidR="0018513B" w:rsidRDefault="00592EAE" w:rsidP="00C2308C">
            <w:pPr>
              <w:rPr>
                <w:rFonts w:cs="Arial"/>
                <w:szCs w:val="22"/>
              </w:rPr>
            </w:pPr>
            <w:r>
              <w:rPr>
                <w:rFonts w:cs="Arial"/>
                <w:szCs w:val="22"/>
              </w:rPr>
              <w:t xml:space="preserve">The Excasso Query database is </w:t>
            </w:r>
            <w:r w:rsidR="006467EA">
              <w:rPr>
                <w:rFonts w:cs="Arial"/>
                <w:szCs w:val="22"/>
              </w:rPr>
              <w:t xml:space="preserve">based on the current solution </w:t>
            </w:r>
            <w:r w:rsidR="007E1FF3">
              <w:rPr>
                <w:rFonts w:cs="Arial"/>
                <w:szCs w:val="22"/>
              </w:rPr>
              <w:t>of</w:t>
            </w:r>
            <w:r w:rsidR="006467EA">
              <w:rPr>
                <w:rFonts w:cs="Arial"/>
                <w:szCs w:val="22"/>
              </w:rPr>
              <w:t xml:space="preserve"> a</w:t>
            </w:r>
            <w:r w:rsidR="00884DD5">
              <w:rPr>
                <w:rFonts w:cs="Arial"/>
                <w:szCs w:val="22"/>
              </w:rPr>
              <w:t>n</w:t>
            </w:r>
            <w:r w:rsidR="006467EA">
              <w:rPr>
                <w:rFonts w:cs="Arial"/>
                <w:szCs w:val="22"/>
              </w:rPr>
              <w:t xml:space="preserve"> </w:t>
            </w:r>
            <w:r w:rsidR="007E1FF3">
              <w:rPr>
                <w:rFonts w:cs="Arial"/>
                <w:szCs w:val="22"/>
              </w:rPr>
              <w:t xml:space="preserve">Oracle </w:t>
            </w:r>
            <w:proofErr w:type="spellStart"/>
            <w:r w:rsidR="006467EA">
              <w:rPr>
                <w:rFonts w:cs="Arial"/>
                <w:szCs w:val="22"/>
              </w:rPr>
              <w:t>dataguard</w:t>
            </w:r>
            <w:proofErr w:type="spellEnd"/>
            <w:r w:rsidR="006467EA">
              <w:rPr>
                <w:rFonts w:cs="Arial"/>
                <w:szCs w:val="22"/>
              </w:rPr>
              <w:t xml:space="preserve"> </w:t>
            </w:r>
            <w:proofErr w:type="spellStart"/>
            <w:r w:rsidR="00B45F18">
              <w:rPr>
                <w:rFonts w:cs="Arial"/>
                <w:szCs w:val="22"/>
              </w:rPr>
              <w:t>synchoronized</w:t>
            </w:r>
            <w:proofErr w:type="spellEnd"/>
            <w:r w:rsidR="00B45F18">
              <w:rPr>
                <w:rFonts w:cs="Arial"/>
                <w:szCs w:val="22"/>
              </w:rPr>
              <w:t xml:space="preserve"> </w:t>
            </w:r>
            <w:r w:rsidR="0057680C">
              <w:rPr>
                <w:rFonts w:cs="Arial"/>
                <w:szCs w:val="22"/>
              </w:rPr>
              <w:t>standby database.</w:t>
            </w:r>
          </w:p>
        </w:tc>
        <w:tc>
          <w:tcPr>
            <w:tcW w:w="3240" w:type="dxa"/>
          </w:tcPr>
          <w:p w14:paraId="5DC83163" w14:textId="18D331A2" w:rsidR="0018513B" w:rsidRDefault="0057680C" w:rsidP="00C2308C">
            <w:pPr>
              <w:rPr>
                <w:rFonts w:cs="Arial"/>
                <w:szCs w:val="22"/>
              </w:rPr>
            </w:pPr>
            <w:r>
              <w:rPr>
                <w:rFonts w:cs="Arial"/>
                <w:szCs w:val="22"/>
              </w:rPr>
              <w:t xml:space="preserve">This means that the query database contains </w:t>
            </w:r>
            <w:r w:rsidR="00590FAD">
              <w:rPr>
                <w:rFonts w:cs="Arial"/>
                <w:szCs w:val="22"/>
              </w:rPr>
              <w:t xml:space="preserve">current </w:t>
            </w:r>
            <w:r>
              <w:rPr>
                <w:rFonts w:cs="Arial"/>
                <w:szCs w:val="22"/>
              </w:rPr>
              <w:t>Excasso data</w:t>
            </w:r>
          </w:p>
        </w:tc>
        <w:tc>
          <w:tcPr>
            <w:tcW w:w="1620" w:type="dxa"/>
          </w:tcPr>
          <w:p w14:paraId="641B98E6" w14:textId="77777777" w:rsidR="0018513B" w:rsidRPr="00F947D0" w:rsidRDefault="0018513B" w:rsidP="00C2308C">
            <w:pPr>
              <w:rPr>
                <w:rFonts w:cs="Arial"/>
                <w:szCs w:val="22"/>
              </w:rPr>
            </w:pPr>
          </w:p>
        </w:tc>
      </w:tr>
      <w:tr w:rsidR="001230A7" w:rsidRPr="00F947D0" w14:paraId="4DB67097" w14:textId="77777777" w:rsidTr="00C2308C">
        <w:tc>
          <w:tcPr>
            <w:tcW w:w="720" w:type="dxa"/>
          </w:tcPr>
          <w:p w14:paraId="626A67AB" w14:textId="6B0A25D2" w:rsidR="001230A7" w:rsidRDefault="001230A7" w:rsidP="00C2308C">
            <w:pPr>
              <w:rPr>
                <w:rFonts w:cs="Arial"/>
                <w:szCs w:val="22"/>
              </w:rPr>
            </w:pPr>
            <w:r>
              <w:rPr>
                <w:rFonts w:cs="Arial"/>
                <w:szCs w:val="22"/>
              </w:rPr>
              <w:t>6</w:t>
            </w:r>
          </w:p>
        </w:tc>
        <w:tc>
          <w:tcPr>
            <w:tcW w:w="4680" w:type="dxa"/>
          </w:tcPr>
          <w:p w14:paraId="2717EF61" w14:textId="6A204E18" w:rsidR="001230A7" w:rsidRPr="00971D68" w:rsidRDefault="001230A7" w:rsidP="00C2308C">
            <w:pPr>
              <w:rPr>
                <w:rFonts w:cs="Arial"/>
                <w:color w:val="auto"/>
                <w:szCs w:val="22"/>
              </w:rPr>
            </w:pPr>
            <w:r w:rsidRPr="00971D68">
              <w:rPr>
                <w:rFonts w:cs="Arial"/>
                <w:color w:val="auto"/>
                <w:szCs w:val="22"/>
              </w:rPr>
              <w:t xml:space="preserve">FBS has been </w:t>
            </w:r>
            <w:proofErr w:type="spellStart"/>
            <w:r w:rsidRPr="00971D68">
              <w:rPr>
                <w:rFonts w:cs="Arial"/>
                <w:color w:val="auto"/>
                <w:szCs w:val="22"/>
              </w:rPr>
              <w:t>devided</w:t>
            </w:r>
            <w:proofErr w:type="spellEnd"/>
            <w:r w:rsidRPr="00971D68">
              <w:rPr>
                <w:rFonts w:cs="Arial"/>
                <w:color w:val="auto"/>
                <w:szCs w:val="22"/>
              </w:rPr>
              <w:t xml:space="preserve"> in OBS and SBS. The SBS part is going to be </w:t>
            </w:r>
            <w:r w:rsidR="00C210B3" w:rsidRPr="00971D68">
              <w:rPr>
                <w:rFonts w:cs="Arial"/>
                <w:color w:val="auto"/>
                <w:szCs w:val="22"/>
              </w:rPr>
              <w:t xml:space="preserve">provided in the AM zone as it needs to connect to all OTAP Domains </w:t>
            </w:r>
          </w:p>
        </w:tc>
        <w:tc>
          <w:tcPr>
            <w:tcW w:w="3240" w:type="dxa"/>
          </w:tcPr>
          <w:p w14:paraId="5C471110" w14:textId="572D9DE3" w:rsidR="001230A7" w:rsidRPr="00971D68" w:rsidRDefault="00371FDD" w:rsidP="00C2308C">
            <w:pPr>
              <w:rPr>
                <w:rFonts w:cs="Arial"/>
                <w:color w:val="auto"/>
                <w:szCs w:val="22"/>
              </w:rPr>
            </w:pPr>
            <w:r w:rsidRPr="00971D68">
              <w:rPr>
                <w:rFonts w:cs="Arial"/>
                <w:color w:val="auto"/>
                <w:szCs w:val="22"/>
              </w:rPr>
              <w:t xml:space="preserve">OBS is going to installed on Windows server in every domain and SBS is going to be installed </w:t>
            </w:r>
            <w:proofErr w:type="gramStart"/>
            <w:r w:rsidRPr="00971D68">
              <w:rPr>
                <w:rFonts w:cs="Arial"/>
                <w:color w:val="auto"/>
                <w:szCs w:val="22"/>
              </w:rPr>
              <w:t>on  windows</w:t>
            </w:r>
            <w:proofErr w:type="gramEnd"/>
            <w:r w:rsidRPr="00971D68">
              <w:rPr>
                <w:rFonts w:cs="Arial"/>
                <w:color w:val="auto"/>
                <w:szCs w:val="22"/>
              </w:rPr>
              <w:t xml:space="preserve"> server in AM zone</w:t>
            </w:r>
          </w:p>
        </w:tc>
        <w:tc>
          <w:tcPr>
            <w:tcW w:w="1620" w:type="dxa"/>
          </w:tcPr>
          <w:p w14:paraId="2D666ED3" w14:textId="77777777" w:rsidR="001230A7" w:rsidRPr="00F947D0" w:rsidRDefault="001230A7" w:rsidP="00C2308C">
            <w:pPr>
              <w:rPr>
                <w:rFonts w:cs="Arial"/>
                <w:szCs w:val="22"/>
              </w:rPr>
            </w:pPr>
          </w:p>
        </w:tc>
      </w:tr>
      <w:tr w:rsidR="003A389A" w:rsidRPr="00F947D0" w14:paraId="20174D32" w14:textId="77777777" w:rsidTr="00C2308C">
        <w:tc>
          <w:tcPr>
            <w:tcW w:w="720" w:type="dxa"/>
          </w:tcPr>
          <w:p w14:paraId="42C60E46" w14:textId="38F92DDD" w:rsidR="003A389A" w:rsidRDefault="003A389A" w:rsidP="00C2308C">
            <w:pPr>
              <w:rPr>
                <w:rFonts w:cs="Arial"/>
                <w:szCs w:val="22"/>
              </w:rPr>
            </w:pPr>
            <w:r>
              <w:rPr>
                <w:rFonts w:cs="Arial"/>
                <w:szCs w:val="22"/>
              </w:rPr>
              <w:t>7</w:t>
            </w:r>
          </w:p>
        </w:tc>
        <w:tc>
          <w:tcPr>
            <w:tcW w:w="4680" w:type="dxa"/>
          </w:tcPr>
          <w:p w14:paraId="431E5E35" w14:textId="0A0F1BFD" w:rsidR="003A389A" w:rsidRDefault="003A389A" w:rsidP="00C2308C">
            <w:pPr>
              <w:rPr>
                <w:rFonts w:cs="Arial"/>
                <w:szCs w:val="22"/>
              </w:rPr>
            </w:pPr>
            <w:r w:rsidRPr="00B91206">
              <w:rPr>
                <w:rFonts w:cs="Arial"/>
                <w:color w:val="auto"/>
                <w:szCs w:val="22"/>
              </w:rPr>
              <w:t xml:space="preserve">The Confidentiality of the application changed from 2 to </w:t>
            </w:r>
            <w:r w:rsidR="00913D00" w:rsidRPr="00B91206">
              <w:rPr>
                <w:rFonts w:cs="Arial"/>
                <w:color w:val="auto"/>
                <w:szCs w:val="22"/>
              </w:rPr>
              <w:t>3</w:t>
            </w:r>
            <w:r w:rsidRPr="00B91206">
              <w:rPr>
                <w:rFonts w:cs="Arial"/>
                <w:color w:val="auto"/>
                <w:szCs w:val="22"/>
              </w:rPr>
              <w:t xml:space="preserve"> therefore we needed to change</w:t>
            </w:r>
            <w:r w:rsidR="004F7D1F" w:rsidRPr="00B91206">
              <w:rPr>
                <w:rFonts w:cs="Arial"/>
                <w:color w:val="auto"/>
                <w:szCs w:val="22"/>
              </w:rPr>
              <w:t xml:space="preserve"> the place of the database servers in Acceptation and Production to the </w:t>
            </w:r>
            <w:proofErr w:type="spellStart"/>
            <w:r w:rsidR="004F7D1F" w:rsidRPr="00B91206">
              <w:rPr>
                <w:rFonts w:cs="Arial"/>
                <w:color w:val="auto"/>
                <w:szCs w:val="22"/>
              </w:rPr>
              <w:t>Kluis</w:t>
            </w:r>
            <w:proofErr w:type="spellEnd"/>
            <w:r w:rsidR="004F7D1F" w:rsidRPr="00B91206">
              <w:rPr>
                <w:rFonts w:cs="Arial"/>
                <w:color w:val="auto"/>
                <w:szCs w:val="22"/>
              </w:rPr>
              <w:t>.</w:t>
            </w:r>
          </w:p>
        </w:tc>
        <w:tc>
          <w:tcPr>
            <w:tcW w:w="3240" w:type="dxa"/>
          </w:tcPr>
          <w:p w14:paraId="7F10FBBB" w14:textId="77777777" w:rsidR="003A389A" w:rsidRDefault="003A389A" w:rsidP="00C2308C">
            <w:pPr>
              <w:rPr>
                <w:rFonts w:cs="Arial"/>
                <w:szCs w:val="22"/>
              </w:rPr>
            </w:pPr>
          </w:p>
        </w:tc>
        <w:tc>
          <w:tcPr>
            <w:tcW w:w="1620" w:type="dxa"/>
          </w:tcPr>
          <w:p w14:paraId="49962507" w14:textId="77777777" w:rsidR="003A389A" w:rsidRPr="00F947D0" w:rsidRDefault="003A389A" w:rsidP="00C2308C">
            <w:pPr>
              <w:rPr>
                <w:rFonts w:cs="Arial"/>
                <w:szCs w:val="22"/>
              </w:rPr>
            </w:pPr>
          </w:p>
        </w:tc>
      </w:tr>
    </w:tbl>
    <w:p w14:paraId="1E71CF9A" w14:textId="77777777" w:rsidR="00B91F03" w:rsidRDefault="00B91F03" w:rsidP="00B91F03">
      <w:pPr>
        <w:pStyle w:val="Heading2"/>
      </w:pPr>
      <w:bookmarkStart w:id="29" w:name="_Toc87864284"/>
      <w:bookmarkStart w:id="30" w:name="_Toc118721266"/>
      <w:r>
        <w:t xml:space="preserve">Node descriptions </w:t>
      </w:r>
      <w:r w:rsidRPr="00D272A2">
        <w:t>and zone-projections</w:t>
      </w:r>
      <w:bookmarkEnd w:id="29"/>
      <w:bookmarkEnd w:id="30"/>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1620"/>
        <w:gridCol w:w="2160"/>
        <w:gridCol w:w="1980"/>
        <w:gridCol w:w="1620"/>
      </w:tblGrid>
      <w:tr w:rsidR="00B91F03" w:rsidRPr="00E83FDA" w14:paraId="7259C083" w14:textId="77777777" w:rsidTr="00C2308C">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3606F0"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B4DD50"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9AFB6A"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Server Type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ABD192" w14:textId="77777777" w:rsidR="00B91F03" w:rsidRDefault="00B91F03" w:rsidP="00C2308C">
            <w:pPr>
              <w:rPr>
                <w:rFonts w:eastAsia="Times New Roman" w:cs="Arial"/>
                <w:b/>
                <w:bCs/>
                <w:color w:val="030304"/>
                <w:szCs w:val="22"/>
                <w:lang w:val="nl-NL" w:eastAsia="nl-NL" w:bidi="ar-SA"/>
              </w:rPr>
            </w:pPr>
            <w:r>
              <w:rPr>
                <w:rFonts w:eastAsia="Times New Roman" w:cs="Arial"/>
                <w:b/>
                <w:bCs/>
                <w:color w:val="030304"/>
                <w:szCs w:val="22"/>
                <w:lang w:val="nl-NL" w:eastAsia="nl-NL" w:bidi="ar-SA"/>
              </w:rPr>
              <w:t>Node 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93B37E" w14:textId="77777777" w:rsidR="00B91F03" w:rsidRPr="00141302" w:rsidRDefault="00B91F03" w:rsidP="00C2308C">
            <w:pPr>
              <w:rPr>
                <w:rFonts w:eastAsia="Times New Roman" w:cs="Arial"/>
                <w:b/>
                <w:bCs/>
                <w:color w:val="030304"/>
                <w:szCs w:val="22"/>
                <w:lang w:val="nl-NL" w:eastAsia="nl-NL" w:bidi="ar-SA"/>
              </w:rPr>
            </w:pPr>
            <w:r>
              <w:rPr>
                <w:rFonts w:eastAsia="Times New Roman" w:cs="Arial"/>
                <w:b/>
                <w:bCs/>
                <w:color w:val="030304"/>
                <w:szCs w:val="22"/>
                <w:lang w:val="nl-NL" w:eastAsia="nl-NL" w:bidi="ar-SA"/>
              </w:rPr>
              <w:t>Infra Service Level</w:t>
            </w:r>
          </w:p>
        </w:tc>
      </w:tr>
      <w:tr w:rsidR="00B91F03" w:rsidRPr="00E83FDA" w14:paraId="54AE420A" w14:textId="77777777" w:rsidTr="00416E6D">
        <w:sdt>
          <w:sdtPr>
            <w:rPr>
              <w:rFonts w:eastAsia="Times New Roman" w:cs="Arial"/>
              <w:color w:val="auto"/>
              <w:szCs w:val="22"/>
              <w:lang w:val="nl-NL" w:eastAsia="nl-NL" w:bidi="ar-SA"/>
            </w:rPr>
            <w:alias w:val="Security Zone"/>
            <w:tag w:val="Security Zone"/>
            <w:id w:val="912192526"/>
            <w:placeholder>
              <w:docPart w:val="8652FA47C2894711A262A8340AAFAB1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783B5653" w14:textId="4133E005" w:rsidR="00B91F03" w:rsidRPr="000232A0" w:rsidRDefault="000B674B" w:rsidP="00C2308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429351099"/>
            <w:placeholder>
              <w:docPart w:val="819F7EF6BEF04554AAF8AF99416C8C1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76BAE5C" w14:textId="0F860F20" w:rsidR="00B91F03" w:rsidRPr="000232A0" w:rsidRDefault="000B674B"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485150577"/>
              <w:placeholder>
                <w:docPart w:val="5B3D1E0341844610826406A1621EAFBF"/>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190CAACF" w14:textId="6241B0A2" w:rsidR="00B91F03" w:rsidRPr="000232A0" w:rsidRDefault="000B674B" w:rsidP="00C2308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16018132" w14:textId="77777777" w:rsidR="00B91F03" w:rsidRDefault="00B91F03" w:rsidP="00C2308C"/>
        </w:tc>
        <w:tc>
          <w:tcPr>
            <w:tcW w:w="1980" w:type="dxa"/>
            <w:tcBorders>
              <w:top w:val="single" w:sz="4" w:space="0" w:color="auto"/>
              <w:left w:val="single" w:sz="4" w:space="0" w:color="auto"/>
              <w:bottom w:val="single" w:sz="4" w:space="0" w:color="auto"/>
              <w:right w:val="single" w:sz="4" w:space="0" w:color="auto"/>
            </w:tcBorders>
            <w:shd w:val="clear" w:color="auto" w:fill="auto"/>
          </w:tcPr>
          <w:p w14:paraId="52C62544" w14:textId="4F8427AD" w:rsidR="00B91F03" w:rsidRPr="00C31ADE" w:rsidRDefault="00E1165C"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IIS</w:t>
            </w:r>
            <w:r w:rsidR="00416E6D" w:rsidRPr="00C31ADE">
              <w:rPr>
                <w:rFonts w:eastAsia="Times New Roman" w:cs="Arial"/>
                <w:color w:val="201825"/>
                <w:szCs w:val="22"/>
                <w:lang w:val="nl-NL" w:eastAsia="nl-NL" w:bidi="ar-SA"/>
              </w:rPr>
              <w:t>WEB Server x2</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870954997"/>
              <w:placeholder>
                <w:docPart w:val="8652FA47C2894711A262A8340AAFAB1F"/>
              </w:placeholder>
              <w:dropDownList>
                <w:listItem w:displayText="Select" w:value="Select"/>
                <w:listItem w:displayText="Bronze" w:value="Bronze"/>
                <w:listItem w:displayText="Silver" w:value="Silver"/>
                <w:listItem w:displayText="Gold" w:value="Gold"/>
              </w:dropDownList>
            </w:sdtPr>
            <w:sdtEndPr/>
            <w:sdtContent>
              <w:p w14:paraId="16909432" w14:textId="77777777" w:rsidR="00B91F03" w:rsidRPr="000232A0" w:rsidRDefault="00B91F03"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43920A9F" w14:textId="77777777" w:rsidR="00B91F03" w:rsidRDefault="00B91F03" w:rsidP="00C2308C"/>
        </w:tc>
      </w:tr>
      <w:tr w:rsidR="00B91F03" w:rsidRPr="00E83FDA" w14:paraId="6251223C" w14:textId="77777777" w:rsidTr="00C2308C">
        <w:sdt>
          <w:sdtPr>
            <w:rPr>
              <w:rFonts w:eastAsia="Times New Roman" w:cs="Arial"/>
              <w:color w:val="auto"/>
              <w:szCs w:val="22"/>
              <w:lang w:val="nl-NL" w:eastAsia="nl-NL" w:bidi="ar-SA"/>
            </w:rPr>
            <w:alias w:val="Security Zone"/>
            <w:tag w:val="Security Zone"/>
            <w:id w:val="1692258746"/>
            <w:placeholder>
              <w:docPart w:val="3DBB8B6A94F04823A188837A1DB67654"/>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C285007" w14:textId="16EF87F3" w:rsidR="00B91F03" w:rsidRPr="000232A0" w:rsidRDefault="004018C1"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805890888"/>
            <w:placeholder>
              <w:docPart w:val="709651D5CC5046AAA27914770F5105A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7192E093" w14:textId="59027AA9" w:rsidR="00B91F03" w:rsidRPr="000232A0" w:rsidRDefault="004018C1"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476683017"/>
              <w:placeholder>
                <w:docPart w:val="5D066573092B44A784F058CF1D5D775A"/>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2ABE64E9" w14:textId="63F5C0CE" w:rsidR="00B91F03" w:rsidRPr="000232A0" w:rsidRDefault="004018C1"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6531FBB6" w14:textId="77777777" w:rsidR="00B91F03" w:rsidRDefault="00B91F03" w:rsidP="00C2308C"/>
        </w:tc>
        <w:tc>
          <w:tcPr>
            <w:tcW w:w="1980" w:type="dxa"/>
            <w:tcBorders>
              <w:top w:val="single" w:sz="4" w:space="0" w:color="auto"/>
              <w:left w:val="single" w:sz="4" w:space="0" w:color="auto"/>
              <w:bottom w:val="single" w:sz="4" w:space="0" w:color="auto"/>
              <w:right w:val="single" w:sz="4" w:space="0" w:color="auto"/>
            </w:tcBorders>
          </w:tcPr>
          <w:p w14:paraId="49925061" w14:textId="13D74B64" w:rsidR="00B91F03" w:rsidRPr="00C31ADE" w:rsidRDefault="00A2571F"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GUP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92428237"/>
              <w:placeholder>
                <w:docPart w:val="3DBB8B6A94F04823A188837A1DB67654"/>
              </w:placeholder>
              <w:dropDownList>
                <w:listItem w:displayText="Select" w:value="Select"/>
                <w:listItem w:displayText="Bronze" w:value="Bronze"/>
                <w:listItem w:displayText="Silver" w:value="Silver"/>
                <w:listItem w:displayText="Gold" w:value="Gold"/>
              </w:dropDownList>
            </w:sdtPr>
            <w:sdtEndPr/>
            <w:sdtContent>
              <w:p w14:paraId="0D227C39" w14:textId="0DF5EB7B" w:rsidR="00B91F03" w:rsidRPr="000232A0" w:rsidRDefault="00A2571F"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7F044828" w14:textId="77777777" w:rsidR="00B91F03" w:rsidRDefault="00B91F03" w:rsidP="00C2308C"/>
        </w:tc>
      </w:tr>
      <w:tr w:rsidR="00B91F03" w:rsidRPr="00E83FDA" w14:paraId="0C6891B7" w14:textId="77777777" w:rsidTr="00C2308C">
        <w:sdt>
          <w:sdtPr>
            <w:rPr>
              <w:rFonts w:eastAsia="Times New Roman" w:cs="Arial"/>
              <w:color w:val="auto"/>
              <w:szCs w:val="22"/>
              <w:lang w:val="nl-NL" w:eastAsia="nl-NL" w:bidi="ar-SA"/>
            </w:rPr>
            <w:alias w:val="Security Zone"/>
            <w:tag w:val="Security Zone"/>
            <w:id w:val="1984881600"/>
            <w:placeholder>
              <w:docPart w:val="D43126C217C34FCDA8A87750BDA0B6F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D9B53CD" w14:textId="71195000" w:rsidR="00B91F03" w:rsidRPr="000232A0" w:rsidRDefault="00A2571F"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836914178"/>
            <w:placeholder>
              <w:docPart w:val="CFA37C629AB24C84994656BB588FDC2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2AEAD0EA" w14:textId="068FF12A" w:rsidR="00B91F03" w:rsidRPr="000232A0" w:rsidRDefault="00A2571F"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751396337"/>
              <w:placeholder>
                <w:docPart w:val="E2A5BCF048474F6489CB4D0930B4DF1C"/>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0D5D7B00" w14:textId="7FF3631A" w:rsidR="00B91F03" w:rsidRPr="000232A0" w:rsidRDefault="00A2571F"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5644683F" w14:textId="77777777" w:rsidR="00B91F03" w:rsidRDefault="00B91F03" w:rsidP="00C2308C"/>
        </w:tc>
        <w:tc>
          <w:tcPr>
            <w:tcW w:w="1980" w:type="dxa"/>
            <w:tcBorders>
              <w:top w:val="single" w:sz="4" w:space="0" w:color="auto"/>
              <w:left w:val="single" w:sz="4" w:space="0" w:color="auto"/>
              <w:bottom w:val="single" w:sz="4" w:space="0" w:color="auto"/>
              <w:right w:val="single" w:sz="4" w:space="0" w:color="auto"/>
            </w:tcBorders>
          </w:tcPr>
          <w:p w14:paraId="19600A09" w14:textId="2E31D22A" w:rsidR="00B91F03" w:rsidRPr="00371FDD" w:rsidRDefault="007241F7" w:rsidP="00C2308C">
            <w:pPr>
              <w:rPr>
                <w:rFonts w:eastAsia="Times New Roman" w:cs="Arial"/>
                <w:color w:val="201825"/>
                <w:szCs w:val="22"/>
                <w:lang w:eastAsia="nl-NL" w:bidi="ar-SA"/>
              </w:rPr>
            </w:pPr>
            <w:r w:rsidRPr="00371FDD">
              <w:rPr>
                <w:rFonts w:eastAsia="Times New Roman" w:cs="Arial"/>
                <w:color w:val="201825"/>
                <w:szCs w:val="22"/>
                <w:lang w:eastAsia="nl-NL" w:bidi="ar-SA"/>
              </w:rPr>
              <w:t>Cobol Server</w:t>
            </w:r>
            <w:r w:rsidR="00D432AD" w:rsidRPr="00371FDD">
              <w:rPr>
                <w:rFonts w:eastAsia="Times New Roman" w:cs="Arial"/>
                <w:color w:val="201825"/>
                <w:szCs w:val="22"/>
                <w:lang w:eastAsia="nl-NL" w:bidi="ar-SA"/>
              </w:rPr>
              <w:t xml:space="preserve"> Power HA</w:t>
            </w:r>
            <w:r w:rsidR="00371FDD" w:rsidRPr="00371FDD">
              <w:rPr>
                <w:rFonts w:eastAsia="Times New Roman" w:cs="Arial"/>
                <w:color w:val="201825"/>
                <w:szCs w:val="22"/>
                <w:lang w:eastAsia="nl-NL" w:bidi="ar-SA"/>
              </w:rPr>
              <w:t xml:space="preserve"> C</w:t>
            </w:r>
            <w:r w:rsidR="00371FDD">
              <w:rPr>
                <w:rFonts w:eastAsia="Times New Roman" w:cs="Arial"/>
                <w:color w:val="201825"/>
                <w:szCs w:val="22"/>
                <w:lang w:eastAsia="nl-NL" w:bidi="ar-SA"/>
              </w:rPr>
              <w:t>luster</w:t>
            </w:r>
            <w:r w:rsidR="004F7D1F">
              <w:rPr>
                <w:rFonts w:eastAsia="Times New Roman" w:cs="Arial"/>
                <w:color w:val="201825"/>
                <w:szCs w:val="22"/>
                <w:lang w:eastAsia="nl-NL" w:bidi="ar-SA"/>
              </w:rPr>
              <w:t xml:space="preserve"> Nodes</w:t>
            </w:r>
            <w:r w:rsidR="00D428DD">
              <w:rPr>
                <w:rFonts w:eastAsia="Times New Roman" w:cs="Arial"/>
                <w:color w:val="201825"/>
                <w:szCs w:val="22"/>
                <w:lang w:eastAsia="nl-NL" w:bidi="ar-SA"/>
              </w:rPr>
              <w:t xml:space="preserve"> </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559830983"/>
              <w:placeholder>
                <w:docPart w:val="D43126C217C34FCDA8A87750BDA0B6FC"/>
              </w:placeholder>
              <w:dropDownList>
                <w:listItem w:displayText="Select" w:value="Select"/>
                <w:listItem w:displayText="Bronze" w:value="Bronze"/>
                <w:listItem w:displayText="Silver" w:value="Silver"/>
                <w:listItem w:displayText="Gold" w:value="Gold"/>
              </w:dropDownList>
            </w:sdtPr>
            <w:sdtEndPr/>
            <w:sdtContent>
              <w:p w14:paraId="146DCA3F" w14:textId="7B9B9351" w:rsidR="00B91F03" w:rsidRPr="000232A0" w:rsidRDefault="007241F7"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52F49798" w14:textId="77777777" w:rsidR="00B91F03" w:rsidRDefault="00B91F03" w:rsidP="00C2308C"/>
        </w:tc>
      </w:tr>
      <w:tr w:rsidR="00B91206" w:rsidRPr="00B91206" w14:paraId="2F26946F" w14:textId="77777777" w:rsidTr="00C2308C">
        <w:sdt>
          <w:sdtPr>
            <w:rPr>
              <w:rFonts w:eastAsia="Times New Roman" w:cs="Arial"/>
              <w:color w:val="auto"/>
              <w:szCs w:val="22"/>
              <w:lang w:val="nl-NL" w:eastAsia="nl-NL" w:bidi="ar-SA"/>
            </w:rPr>
            <w:alias w:val="Security Zone"/>
            <w:tag w:val="Security Zone"/>
            <w:id w:val="-1684729214"/>
            <w:placeholder>
              <w:docPart w:val="C470A3E2D9A94EF0A5BBCD6E02451C5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30BFF06" w14:textId="1B93866B" w:rsidR="00544B69" w:rsidRPr="00B91206" w:rsidRDefault="00544B69"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Micro BackOffice</w:t>
                </w:r>
              </w:p>
            </w:tc>
          </w:sdtContent>
        </w:sdt>
        <w:sdt>
          <w:sdtPr>
            <w:rPr>
              <w:color w:val="auto"/>
            </w:rPr>
            <w:alias w:val="Domain"/>
            <w:tag w:val="Domain"/>
            <w:id w:val="1641990623"/>
            <w:placeholder>
              <w:docPart w:val="39963C0A9AA942CDAFF592F59F20302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6E435EE5" w14:textId="49D46536" w:rsidR="00544B69" w:rsidRPr="00B91206" w:rsidRDefault="00DB0E0A" w:rsidP="00C2308C">
                <w:pPr>
                  <w:rPr>
                    <w:rFonts w:eastAsia="Times New Roman" w:cs="Arial"/>
                    <w:color w:val="auto"/>
                    <w:szCs w:val="22"/>
                    <w:lang w:val="nl-NL" w:eastAsia="nl-NL" w:bidi="ar-SA"/>
                  </w:rPr>
                </w:pPr>
                <w:r w:rsidRPr="00B91206">
                  <w:rPr>
                    <w:color w:val="auto"/>
                  </w:rPr>
                  <w:t>DXC Application Management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auto"/>
                <w:szCs w:val="22"/>
                <w:lang w:val="nl-NL" w:eastAsia="nl-NL" w:bidi="ar-SA"/>
              </w:rPr>
              <w:alias w:val="Server Type"/>
              <w:tag w:val="Server Type"/>
              <w:id w:val="-709652921"/>
              <w:placeholder>
                <w:docPart w:val="60E563D4EF6940B2A38BDC4E7BE75E68"/>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299C6F9A" w14:textId="42A2109A" w:rsidR="00544B69" w:rsidRPr="00B91206" w:rsidRDefault="00544B69"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Application server</w:t>
                </w:r>
              </w:p>
            </w:sdtContent>
          </w:sdt>
          <w:p w14:paraId="71723CE3" w14:textId="77777777" w:rsidR="00544B69" w:rsidRPr="00B91206" w:rsidRDefault="00544B69" w:rsidP="00C2308C">
            <w:pPr>
              <w:rPr>
                <w:color w:val="auto"/>
              </w:rPr>
            </w:pPr>
          </w:p>
        </w:tc>
        <w:tc>
          <w:tcPr>
            <w:tcW w:w="1980" w:type="dxa"/>
            <w:tcBorders>
              <w:top w:val="single" w:sz="4" w:space="0" w:color="auto"/>
              <w:left w:val="single" w:sz="4" w:space="0" w:color="auto"/>
              <w:bottom w:val="single" w:sz="4" w:space="0" w:color="auto"/>
              <w:right w:val="single" w:sz="4" w:space="0" w:color="auto"/>
            </w:tcBorders>
          </w:tcPr>
          <w:p w14:paraId="1F074D87" w14:textId="510A6237" w:rsidR="00544B69" w:rsidRPr="00B91206" w:rsidRDefault="00253D6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SBS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auto"/>
                <w:szCs w:val="22"/>
                <w:lang w:val="nl-NL" w:eastAsia="nl-NL" w:bidi="ar-SA"/>
              </w:rPr>
              <w:alias w:val="Infra Service Level"/>
              <w:tag w:val="Infra Service Level"/>
              <w:id w:val="-1436737313"/>
              <w:placeholder>
                <w:docPart w:val="C470A3E2D9A94EF0A5BBCD6E02451C59"/>
              </w:placeholder>
              <w:dropDownList>
                <w:listItem w:displayText="Select" w:value="Select"/>
                <w:listItem w:displayText="Bronze" w:value="Bronze"/>
                <w:listItem w:displayText="Silver" w:value="Silver"/>
                <w:listItem w:displayText="Gold" w:value="Gold"/>
              </w:dropDownList>
            </w:sdtPr>
            <w:sdtEndPr/>
            <w:sdtContent>
              <w:p w14:paraId="7635FCB8" w14:textId="77777777" w:rsidR="00544B69" w:rsidRPr="00B91206" w:rsidRDefault="00544B69"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Gold</w:t>
                </w:r>
              </w:p>
            </w:sdtContent>
          </w:sdt>
          <w:p w14:paraId="102D2664" w14:textId="77777777" w:rsidR="00544B69" w:rsidRPr="00B91206" w:rsidRDefault="00544B69" w:rsidP="00C2308C">
            <w:pPr>
              <w:rPr>
                <w:color w:val="auto"/>
              </w:rPr>
            </w:pPr>
          </w:p>
        </w:tc>
      </w:tr>
      <w:tr w:rsidR="00B91206" w:rsidRPr="00B91206" w14:paraId="4F400F0A" w14:textId="77777777" w:rsidTr="00C2308C">
        <w:sdt>
          <w:sdtPr>
            <w:rPr>
              <w:rFonts w:eastAsia="Times New Roman" w:cs="Arial"/>
              <w:color w:val="auto"/>
              <w:szCs w:val="22"/>
              <w:lang w:val="nl-NL" w:eastAsia="nl-NL" w:bidi="ar-SA"/>
            </w:rPr>
            <w:alias w:val="Security Zone"/>
            <w:tag w:val="Security Zone"/>
            <w:id w:val="804285770"/>
            <w:placeholder>
              <w:docPart w:val="10CDE31F171E462684DBC2827D42F3D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191A547F" w14:textId="7E8102C8" w:rsidR="00253D6D" w:rsidRPr="00B91206" w:rsidRDefault="00253D6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BackOffice</w:t>
                </w:r>
              </w:p>
            </w:tc>
          </w:sdtContent>
        </w:sdt>
        <w:sdt>
          <w:sdtPr>
            <w:rPr>
              <w:color w:val="auto"/>
            </w:rPr>
            <w:alias w:val="Domain"/>
            <w:tag w:val="Domain"/>
            <w:id w:val="35862564"/>
            <w:placeholder>
              <w:docPart w:val="678841323E6D467DA2473F27D65EEC1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22283FD7" w14:textId="77777777" w:rsidR="00253D6D" w:rsidRPr="00B91206" w:rsidRDefault="00253D6D" w:rsidP="00C2308C">
                <w:pPr>
                  <w:rPr>
                    <w:rFonts w:eastAsia="Times New Roman" w:cs="Arial"/>
                    <w:color w:val="auto"/>
                    <w:szCs w:val="22"/>
                    <w:lang w:val="nl-NL" w:eastAsia="nl-NL" w:bidi="ar-SA"/>
                  </w:rPr>
                </w:pPr>
                <w:r w:rsidRPr="00B91206">
                  <w:rPr>
                    <w:color w:val="auto"/>
                  </w:rP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auto"/>
                <w:szCs w:val="22"/>
                <w:lang w:val="nl-NL" w:eastAsia="nl-NL" w:bidi="ar-SA"/>
              </w:rPr>
              <w:alias w:val="Server Type"/>
              <w:tag w:val="Server Type"/>
              <w:id w:val="144017353"/>
              <w:placeholder>
                <w:docPart w:val="20E836D40F884095BD4377C43E6B210F"/>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7D25DB51" w14:textId="77777777" w:rsidR="00253D6D" w:rsidRPr="00B91206" w:rsidRDefault="00253D6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Application server</w:t>
                </w:r>
              </w:p>
            </w:sdtContent>
          </w:sdt>
          <w:p w14:paraId="305BA5D1" w14:textId="77777777" w:rsidR="00253D6D" w:rsidRPr="00B91206" w:rsidRDefault="00253D6D" w:rsidP="00C2308C">
            <w:pPr>
              <w:rPr>
                <w:color w:val="auto"/>
              </w:rPr>
            </w:pPr>
          </w:p>
        </w:tc>
        <w:tc>
          <w:tcPr>
            <w:tcW w:w="1980" w:type="dxa"/>
            <w:tcBorders>
              <w:top w:val="single" w:sz="4" w:space="0" w:color="auto"/>
              <w:left w:val="single" w:sz="4" w:space="0" w:color="auto"/>
              <w:bottom w:val="single" w:sz="4" w:space="0" w:color="auto"/>
              <w:right w:val="single" w:sz="4" w:space="0" w:color="auto"/>
            </w:tcBorders>
          </w:tcPr>
          <w:p w14:paraId="46F51246" w14:textId="77777777" w:rsidR="00253D6D" w:rsidRPr="00B91206" w:rsidRDefault="00253D6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OBS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auto"/>
                <w:szCs w:val="22"/>
                <w:lang w:val="nl-NL" w:eastAsia="nl-NL" w:bidi="ar-SA"/>
              </w:rPr>
              <w:alias w:val="Infra Service Level"/>
              <w:tag w:val="Infra Service Level"/>
              <w:id w:val="-1963183151"/>
              <w:placeholder>
                <w:docPart w:val="10CDE31F171E462684DBC2827D42F3DC"/>
              </w:placeholder>
              <w:dropDownList>
                <w:listItem w:displayText="Select" w:value="Select"/>
                <w:listItem w:displayText="Bronze" w:value="Bronze"/>
                <w:listItem w:displayText="Silver" w:value="Silver"/>
                <w:listItem w:displayText="Gold" w:value="Gold"/>
              </w:dropDownList>
            </w:sdtPr>
            <w:sdtEndPr/>
            <w:sdtContent>
              <w:p w14:paraId="42CAEEFB" w14:textId="77777777" w:rsidR="00253D6D" w:rsidRPr="00B91206" w:rsidRDefault="00253D6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Gold</w:t>
                </w:r>
              </w:p>
            </w:sdtContent>
          </w:sdt>
          <w:p w14:paraId="7E3EEE11" w14:textId="77777777" w:rsidR="00253D6D" w:rsidRPr="00B91206" w:rsidRDefault="00253D6D" w:rsidP="00C2308C">
            <w:pPr>
              <w:rPr>
                <w:color w:val="auto"/>
              </w:rPr>
            </w:pPr>
          </w:p>
        </w:tc>
      </w:tr>
      <w:tr w:rsidR="000D33E1" w:rsidRPr="00E83FDA" w14:paraId="2FB4AB97" w14:textId="77777777" w:rsidTr="00C2308C">
        <w:sdt>
          <w:sdtPr>
            <w:rPr>
              <w:rFonts w:eastAsia="Times New Roman" w:cs="Arial"/>
              <w:color w:val="auto"/>
              <w:szCs w:val="22"/>
              <w:lang w:val="nl-NL" w:eastAsia="nl-NL" w:bidi="ar-SA"/>
            </w:rPr>
            <w:alias w:val="Security Zone"/>
            <w:tag w:val="Security Zone"/>
            <w:id w:val="2122490932"/>
            <w:placeholder>
              <w:docPart w:val="18CFB8BD83E749D88EDAF4615EF8D94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8EC3A42" w14:textId="207440C2" w:rsidR="000D33E1" w:rsidRPr="000232A0" w:rsidRDefault="00AE5DEF"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Kluis</w:t>
                </w:r>
              </w:p>
            </w:tc>
          </w:sdtContent>
        </w:sdt>
        <w:sdt>
          <w:sdtPr>
            <w:alias w:val="Domain"/>
            <w:tag w:val="Domain"/>
            <w:id w:val="-784736520"/>
            <w:placeholder>
              <w:docPart w:val="EDC507DA7412443EA3DAE94476FDFC0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983B49F" w14:textId="77777777" w:rsidR="000D33E1" w:rsidRPr="000232A0" w:rsidRDefault="000D33E1"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838971596"/>
              <w:placeholder>
                <w:docPart w:val="80A895E4F1A341B4BA88B4189B0CA4F8"/>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1CB4E58C" w14:textId="77777777" w:rsidR="000D33E1" w:rsidRPr="000232A0" w:rsidRDefault="000D33E1"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62D6DEA9" w14:textId="77777777" w:rsidR="000D33E1" w:rsidRDefault="000D33E1" w:rsidP="00C2308C"/>
        </w:tc>
        <w:tc>
          <w:tcPr>
            <w:tcW w:w="1980" w:type="dxa"/>
            <w:tcBorders>
              <w:top w:val="single" w:sz="4" w:space="0" w:color="auto"/>
              <w:left w:val="single" w:sz="4" w:space="0" w:color="auto"/>
              <w:bottom w:val="single" w:sz="4" w:space="0" w:color="auto"/>
              <w:right w:val="single" w:sz="4" w:space="0" w:color="auto"/>
            </w:tcBorders>
          </w:tcPr>
          <w:p w14:paraId="339584F8" w14:textId="77777777" w:rsidR="000D33E1" w:rsidRDefault="000D33E1"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Oracle RDBMS</w:t>
            </w:r>
          </w:p>
          <w:p w14:paraId="6828D913" w14:textId="0D770215" w:rsidR="00065421" w:rsidRPr="00C31ADE" w:rsidRDefault="00065421" w:rsidP="00C2308C">
            <w:pPr>
              <w:rPr>
                <w:rFonts w:eastAsia="Times New Roman" w:cs="Arial"/>
                <w:color w:val="201825"/>
                <w:szCs w:val="22"/>
                <w:lang w:val="nl-NL" w:eastAsia="nl-NL" w:bidi="ar-SA"/>
              </w:rPr>
            </w:pPr>
            <w:r>
              <w:rPr>
                <w:rFonts w:eastAsia="Times New Roman" w:cs="Arial"/>
                <w:color w:val="201825"/>
                <w:szCs w:val="22"/>
                <w:lang w:val="nl-NL" w:eastAsia="nl-NL" w:bidi="ar-SA"/>
              </w:rPr>
              <w:t>Primary</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539275038"/>
              <w:placeholder>
                <w:docPart w:val="18CFB8BD83E749D88EDAF4615EF8D943"/>
              </w:placeholder>
              <w:dropDownList>
                <w:listItem w:displayText="Select" w:value="Select"/>
                <w:listItem w:displayText="Bronze" w:value="Bronze"/>
                <w:listItem w:displayText="Silver" w:value="Silver"/>
                <w:listItem w:displayText="Gold" w:value="Gold"/>
              </w:dropDownList>
            </w:sdtPr>
            <w:sdtEndPr/>
            <w:sdtContent>
              <w:p w14:paraId="021CAC63" w14:textId="0DC048F1" w:rsidR="000D33E1"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210DF675" w14:textId="77777777" w:rsidR="000D33E1" w:rsidRDefault="000D33E1" w:rsidP="00C2308C"/>
        </w:tc>
      </w:tr>
      <w:tr w:rsidR="00065421" w:rsidRPr="00E83FDA" w14:paraId="08400A8D" w14:textId="77777777" w:rsidTr="00C2308C">
        <w:sdt>
          <w:sdtPr>
            <w:rPr>
              <w:rFonts w:eastAsia="Times New Roman" w:cs="Arial"/>
              <w:color w:val="auto"/>
              <w:szCs w:val="22"/>
              <w:lang w:val="nl-NL" w:eastAsia="nl-NL" w:bidi="ar-SA"/>
            </w:rPr>
            <w:alias w:val="Security Zone"/>
            <w:tag w:val="Security Zone"/>
            <w:id w:val="2094275882"/>
            <w:placeholder>
              <w:docPart w:val="013F13DBAA3D46CBA448BD403C247D7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0F6A13E" w14:textId="3C3EC682" w:rsidR="00065421" w:rsidRPr="000232A0" w:rsidRDefault="00AE5DEF"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Kluis</w:t>
                </w:r>
              </w:p>
            </w:tc>
          </w:sdtContent>
        </w:sdt>
        <w:sdt>
          <w:sdtPr>
            <w:alias w:val="Domain"/>
            <w:tag w:val="Domain"/>
            <w:id w:val="400094070"/>
            <w:placeholder>
              <w:docPart w:val="0F564991604E41AA9D25AF75C8FA500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09493E1" w14:textId="77777777" w:rsidR="00065421" w:rsidRPr="000232A0" w:rsidRDefault="00065421"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487283801"/>
              <w:placeholder>
                <w:docPart w:val="2F49AED42CC44A73B876F242D68C93A3"/>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5EF9D5BC" w14:textId="77777777" w:rsidR="00065421" w:rsidRPr="000232A0" w:rsidRDefault="00065421"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31897394" w14:textId="77777777" w:rsidR="00065421" w:rsidRDefault="00065421" w:rsidP="00C2308C"/>
        </w:tc>
        <w:tc>
          <w:tcPr>
            <w:tcW w:w="1980" w:type="dxa"/>
            <w:tcBorders>
              <w:top w:val="single" w:sz="4" w:space="0" w:color="auto"/>
              <w:left w:val="single" w:sz="4" w:space="0" w:color="auto"/>
              <w:bottom w:val="single" w:sz="4" w:space="0" w:color="auto"/>
              <w:right w:val="single" w:sz="4" w:space="0" w:color="auto"/>
            </w:tcBorders>
          </w:tcPr>
          <w:p w14:paraId="0123B163" w14:textId="77777777" w:rsidR="00065421" w:rsidRDefault="00065421"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Oracle RDBMS</w:t>
            </w:r>
          </w:p>
          <w:p w14:paraId="5158D46B" w14:textId="2096381C" w:rsidR="00065421" w:rsidRPr="00C31ADE" w:rsidRDefault="00065421" w:rsidP="00C2308C">
            <w:pPr>
              <w:rPr>
                <w:rFonts w:eastAsia="Times New Roman" w:cs="Arial"/>
                <w:color w:val="201825"/>
                <w:szCs w:val="22"/>
                <w:lang w:val="nl-NL" w:eastAsia="nl-NL" w:bidi="ar-SA"/>
              </w:rPr>
            </w:pPr>
            <w:r>
              <w:rPr>
                <w:rFonts w:eastAsia="Times New Roman" w:cs="Arial"/>
                <w:color w:val="201825"/>
                <w:szCs w:val="22"/>
                <w:lang w:val="nl-NL" w:eastAsia="nl-NL" w:bidi="ar-SA"/>
              </w:rPr>
              <w:t>Secondary</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137677705"/>
              <w:placeholder>
                <w:docPart w:val="013F13DBAA3D46CBA448BD403C247D7B"/>
              </w:placeholder>
              <w:dropDownList>
                <w:listItem w:displayText="Select" w:value="Select"/>
                <w:listItem w:displayText="Bronze" w:value="Bronze"/>
                <w:listItem w:displayText="Silver" w:value="Silver"/>
                <w:listItem w:displayText="Gold" w:value="Gold"/>
              </w:dropDownList>
            </w:sdtPr>
            <w:sdtEndPr/>
            <w:sdtContent>
              <w:p w14:paraId="57D9E237" w14:textId="32F35E99" w:rsidR="00065421"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5CC83903" w14:textId="77777777" w:rsidR="00065421" w:rsidRDefault="00065421" w:rsidP="00C2308C"/>
        </w:tc>
      </w:tr>
      <w:tr w:rsidR="00B91F03" w:rsidRPr="00E83FDA" w14:paraId="57899D2C" w14:textId="77777777" w:rsidTr="00C2308C">
        <w:sdt>
          <w:sdtPr>
            <w:rPr>
              <w:rFonts w:eastAsia="Times New Roman" w:cs="Arial"/>
              <w:color w:val="auto"/>
              <w:szCs w:val="22"/>
              <w:lang w:val="nl-NL" w:eastAsia="nl-NL" w:bidi="ar-SA"/>
            </w:rPr>
            <w:alias w:val="Security Zone"/>
            <w:tag w:val="Security Zone"/>
            <w:id w:val="-823892815"/>
            <w:placeholder>
              <w:docPart w:val="827FEC43C6D34A0CA55FDEEE1CD3C86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2AAD7BF" w14:textId="23EBFD71" w:rsidR="00B91F03" w:rsidRPr="000232A0" w:rsidRDefault="00AE5DEF"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Kluis</w:t>
                </w:r>
              </w:p>
            </w:tc>
          </w:sdtContent>
        </w:sdt>
        <w:sdt>
          <w:sdtPr>
            <w:alias w:val="Domain"/>
            <w:tag w:val="Domain"/>
            <w:id w:val="623352910"/>
            <w:placeholder>
              <w:docPart w:val="46BF6D2B4E484DC88B8390CE23A7063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F23920E" w14:textId="3BFCFEAF" w:rsidR="00B91F03" w:rsidRPr="000232A0" w:rsidRDefault="007241F7" w:rsidP="00C2308C">
                <w:pPr>
                  <w:rPr>
                    <w:rFonts w:eastAsia="Times New Roman" w:cs="Arial"/>
                    <w:color w:val="auto"/>
                    <w:szCs w:val="22"/>
                    <w:lang w:val="nl-NL" w:eastAsia="nl-NL" w:bidi="ar-SA"/>
                  </w:rPr>
                </w:pPr>
                <w:r>
                  <w:t>Production</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077290702"/>
              <w:placeholder>
                <w:docPart w:val="AA86E87D69A649B482526AF1E94ABD53"/>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2A6EA7E" w14:textId="26478055" w:rsidR="00B91F03" w:rsidRPr="000232A0" w:rsidRDefault="007241F7"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387EC196" w14:textId="77777777" w:rsidR="00B91F03" w:rsidRDefault="00B91F03" w:rsidP="00C2308C"/>
        </w:tc>
        <w:tc>
          <w:tcPr>
            <w:tcW w:w="1980" w:type="dxa"/>
            <w:tcBorders>
              <w:top w:val="single" w:sz="4" w:space="0" w:color="auto"/>
              <w:left w:val="single" w:sz="4" w:space="0" w:color="auto"/>
              <w:bottom w:val="single" w:sz="4" w:space="0" w:color="auto"/>
              <w:right w:val="single" w:sz="4" w:space="0" w:color="auto"/>
            </w:tcBorders>
          </w:tcPr>
          <w:p w14:paraId="71D55ADA" w14:textId="2B6087ED" w:rsidR="00B91F03" w:rsidRPr="00C31ADE" w:rsidRDefault="007241F7"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 xml:space="preserve">Oracle </w:t>
            </w:r>
            <w:r w:rsidR="000D33E1" w:rsidRPr="00C31ADE">
              <w:rPr>
                <w:rFonts w:eastAsia="Times New Roman" w:cs="Arial"/>
                <w:color w:val="201825"/>
                <w:szCs w:val="22"/>
                <w:lang w:val="nl-NL" w:eastAsia="nl-NL" w:bidi="ar-SA"/>
              </w:rPr>
              <w:t xml:space="preserve">Query </w:t>
            </w:r>
            <w:r w:rsidRPr="00C31ADE">
              <w:rPr>
                <w:rFonts w:eastAsia="Times New Roman" w:cs="Arial"/>
                <w:color w:val="201825"/>
                <w:szCs w:val="22"/>
                <w:lang w:val="nl-NL" w:eastAsia="nl-NL" w:bidi="ar-SA"/>
              </w:rPr>
              <w:t>RDBMS</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407682771"/>
              <w:placeholder>
                <w:docPart w:val="827FEC43C6D34A0CA55FDEEE1CD3C86F"/>
              </w:placeholder>
              <w:dropDownList>
                <w:listItem w:displayText="Select" w:value="Select"/>
                <w:listItem w:displayText="Bronze" w:value="Bronze"/>
                <w:listItem w:displayText="Silver" w:value="Silver"/>
                <w:listItem w:displayText="Gold" w:value="Gold"/>
              </w:dropDownList>
            </w:sdtPr>
            <w:sdtEndPr/>
            <w:sdtContent>
              <w:p w14:paraId="210B425A" w14:textId="12EAFEE6" w:rsidR="00B91F03"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Gold</w:t>
                </w:r>
              </w:p>
            </w:sdtContent>
          </w:sdt>
          <w:p w14:paraId="47FD3290" w14:textId="77777777" w:rsidR="00B91F03" w:rsidRDefault="00B91F03" w:rsidP="00C2308C"/>
        </w:tc>
      </w:tr>
      <w:tr w:rsidR="00C31ADE" w:rsidRPr="00E83FDA" w14:paraId="5CC948E9" w14:textId="77777777" w:rsidTr="00C2308C">
        <w:sdt>
          <w:sdtPr>
            <w:rPr>
              <w:rFonts w:eastAsia="Times New Roman" w:cs="Arial"/>
              <w:color w:val="auto"/>
              <w:szCs w:val="22"/>
              <w:lang w:val="nl-NL" w:eastAsia="nl-NL" w:bidi="ar-SA"/>
            </w:rPr>
            <w:alias w:val="Security Zone"/>
            <w:tag w:val="Security Zone"/>
            <w:id w:val="1981962626"/>
            <w:placeholder>
              <w:docPart w:val="94B5709B4CB2467D86A6FC414A6B5C0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71D3C69"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440886957"/>
            <w:placeholder>
              <w:docPart w:val="B8DBE97201524E2EA19A04BA25FB39A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77A34E6D" w14:textId="4B7BFC2F" w:rsidR="00C31ADE" w:rsidRPr="000232A0" w:rsidRDefault="00C31ADE"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215547805"/>
              <w:placeholder>
                <w:docPart w:val="6E12EB18A8954AF7A7680DBC0349C3F8"/>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4F0493F9"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7DAD9257"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shd w:val="clear" w:color="auto" w:fill="auto"/>
          </w:tcPr>
          <w:p w14:paraId="06D42079"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IISWEB Server x2</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39789715"/>
              <w:placeholder>
                <w:docPart w:val="94B5709B4CB2467D86A6FC414A6B5C09"/>
              </w:placeholder>
              <w:dropDownList>
                <w:listItem w:displayText="Select" w:value="Select"/>
                <w:listItem w:displayText="Bronze" w:value="Bronze"/>
                <w:listItem w:displayText="Silver" w:value="Silver"/>
                <w:listItem w:displayText="Gold" w:value="Gold"/>
              </w:dropDownList>
            </w:sdtPr>
            <w:sdtEndPr/>
            <w:sdtContent>
              <w:p w14:paraId="12EE8805" w14:textId="0D489127" w:rsidR="00C31ADE" w:rsidRPr="000232A0" w:rsidRDefault="00630B91" w:rsidP="00C2308C">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p w14:paraId="63E4D4EC" w14:textId="77777777" w:rsidR="00C31ADE" w:rsidRDefault="00C31ADE" w:rsidP="00C2308C"/>
        </w:tc>
      </w:tr>
      <w:tr w:rsidR="00C31ADE" w:rsidRPr="00E83FDA" w14:paraId="06900BE4" w14:textId="77777777" w:rsidTr="00C2308C">
        <w:sdt>
          <w:sdtPr>
            <w:rPr>
              <w:rFonts w:eastAsia="Times New Roman" w:cs="Arial"/>
              <w:color w:val="auto"/>
              <w:szCs w:val="22"/>
              <w:lang w:val="nl-NL" w:eastAsia="nl-NL" w:bidi="ar-SA"/>
            </w:rPr>
            <w:alias w:val="Security Zone"/>
            <w:tag w:val="Security Zone"/>
            <w:id w:val="-1052152312"/>
            <w:placeholder>
              <w:docPart w:val="F188DAA721CC4425833A00FA873EE81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0FEF10E"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957370776"/>
            <w:placeholder>
              <w:docPart w:val="9F6CADF462C94A7A982AF2ADBA43FAE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3F727AD5" w14:textId="0A5ED6EC" w:rsidR="00C31ADE" w:rsidRPr="000232A0" w:rsidRDefault="00C31ADE"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71877836"/>
              <w:placeholder>
                <w:docPart w:val="3E196F696E88486C980E1044FC00597E"/>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25DF0191"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774BD663"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336C9571" w14:textId="77777777" w:rsidR="00C31ADE" w:rsidRPr="00C31ADE" w:rsidRDefault="00C31ADE" w:rsidP="007A7169">
            <w:pPr>
              <w:rPr>
                <w:rFonts w:eastAsia="Times New Roman" w:cs="Arial"/>
                <w:color w:val="201825"/>
                <w:szCs w:val="22"/>
                <w:lang w:val="nl-NL" w:eastAsia="nl-NL" w:bidi="ar-SA"/>
              </w:rPr>
            </w:pPr>
            <w:r w:rsidRPr="00C31ADE">
              <w:rPr>
                <w:rFonts w:eastAsia="Times New Roman" w:cs="Arial"/>
                <w:color w:val="201825"/>
                <w:szCs w:val="22"/>
                <w:lang w:val="nl-NL" w:eastAsia="nl-NL" w:bidi="ar-SA"/>
              </w:rPr>
              <w:t>GUP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893352212"/>
              <w:placeholder>
                <w:docPart w:val="F188DAA721CC4425833A00FA873EE816"/>
              </w:placeholder>
              <w:dropDownList>
                <w:listItem w:displayText="Select" w:value="Select"/>
                <w:listItem w:displayText="Bronze" w:value="Bronze"/>
                <w:listItem w:displayText="Silver" w:value="Silver"/>
                <w:listItem w:displayText="Gold" w:value="Gold"/>
              </w:dropDownList>
            </w:sdtPr>
            <w:sdtEndPr/>
            <w:sdtContent>
              <w:p w14:paraId="67ADE518" w14:textId="62205CE3" w:rsidR="00C31ADE" w:rsidRPr="000232A0" w:rsidRDefault="00630B91" w:rsidP="00C2308C">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p w14:paraId="153AA9C8" w14:textId="77777777" w:rsidR="00C31ADE" w:rsidRDefault="00C31ADE" w:rsidP="00C2308C"/>
        </w:tc>
      </w:tr>
      <w:tr w:rsidR="00C31ADE" w:rsidRPr="00E83FDA" w14:paraId="068564F7" w14:textId="77777777" w:rsidTr="00C2308C">
        <w:sdt>
          <w:sdtPr>
            <w:rPr>
              <w:rFonts w:eastAsia="Times New Roman" w:cs="Arial"/>
              <w:color w:val="auto"/>
              <w:szCs w:val="22"/>
              <w:lang w:val="nl-NL" w:eastAsia="nl-NL" w:bidi="ar-SA"/>
            </w:rPr>
            <w:alias w:val="Security Zone"/>
            <w:tag w:val="Security Zone"/>
            <w:id w:val="1667281064"/>
            <w:placeholder>
              <w:docPart w:val="FA4B3BEFB8CB422E8273D6805633CD3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F24E013"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947960624"/>
            <w:placeholder>
              <w:docPart w:val="9CA5E993E7DC4A4D977F5C9F57035AB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24B5263A" w14:textId="07F66811" w:rsidR="00C31ADE" w:rsidRPr="000232A0" w:rsidRDefault="00C31ADE"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753585618"/>
              <w:placeholder>
                <w:docPart w:val="417E3CF1F1554554A294815EB9283269"/>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54883312"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081C15A1"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38767E08"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Cobol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445883165"/>
              <w:placeholder>
                <w:docPart w:val="FA4B3BEFB8CB422E8273D6805633CD3F"/>
              </w:placeholder>
              <w:dropDownList>
                <w:listItem w:displayText="Select" w:value="Select"/>
                <w:listItem w:displayText="Bronze" w:value="Bronze"/>
                <w:listItem w:displayText="Silver" w:value="Silver"/>
                <w:listItem w:displayText="Gold" w:value="Gold"/>
              </w:dropDownList>
            </w:sdtPr>
            <w:sdtEndPr/>
            <w:sdtContent>
              <w:p w14:paraId="34CDC9C1" w14:textId="05B7895F" w:rsidR="00C31ADE" w:rsidRPr="000232A0" w:rsidRDefault="00630B91" w:rsidP="00C2308C">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p w14:paraId="55C1CA94" w14:textId="77777777" w:rsidR="00C31ADE" w:rsidRDefault="00C31ADE" w:rsidP="00C2308C"/>
        </w:tc>
      </w:tr>
      <w:tr w:rsidR="00B91206" w:rsidRPr="00B91206" w14:paraId="5B4546D2" w14:textId="77777777" w:rsidTr="00C2308C">
        <w:sdt>
          <w:sdtPr>
            <w:rPr>
              <w:rFonts w:eastAsia="Times New Roman" w:cs="Arial"/>
              <w:color w:val="auto"/>
              <w:szCs w:val="22"/>
              <w:lang w:val="nl-NL" w:eastAsia="nl-NL" w:bidi="ar-SA"/>
            </w:rPr>
            <w:alias w:val="Security Zone"/>
            <w:tag w:val="Security Zone"/>
            <w:id w:val="1446420924"/>
            <w:placeholder>
              <w:docPart w:val="262EF65437BD44F69A5276374C78577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181A6AC5" w14:textId="77777777" w:rsidR="00E206DD" w:rsidRPr="00B91206" w:rsidRDefault="00E206D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BackOffice</w:t>
                </w:r>
              </w:p>
            </w:tc>
          </w:sdtContent>
        </w:sdt>
        <w:sdt>
          <w:sdtPr>
            <w:rPr>
              <w:color w:val="auto"/>
            </w:rPr>
            <w:alias w:val="Domain"/>
            <w:tag w:val="Domain"/>
            <w:id w:val="273983664"/>
            <w:placeholder>
              <w:docPart w:val="408A4FD6FC5E4745A96289F359D8968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487ECFB9" w14:textId="29A8458E" w:rsidR="00E206DD" w:rsidRPr="00B91206" w:rsidRDefault="00E206DD" w:rsidP="00C2308C">
                <w:pPr>
                  <w:rPr>
                    <w:rFonts w:eastAsia="Times New Roman" w:cs="Arial"/>
                    <w:color w:val="auto"/>
                    <w:szCs w:val="22"/>
                    <w:lang w:val="nl-NL" w:eastAsia="nl-NL" w:bidi="ar-SA"/>
                  </w:rPr>
                </w:pPr>
                <w:r w:rsidRPr="00B91206">
                  <w:rPr>
                    <w:color w:val="auto"/>
                  </w:rP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auto"/>
                <w:szCs w:val="22"/>
                <w:lang w:val="nl-NL" w:eastAsia="nl-NL" w:bidi="ar-SA"/>
              </w:rPr>
              <w:alias w:val="Server Type"/>
              <w:tag w:val="Server Type"/>
              <w:id w:val="-925800288"/>
              <w:placeholder>
                <w:docPart w:val="DFBBDBD0ECD84FB392EADC486586342F"/>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43F3C2F9" w14:textId="77777777" w:rsidR="00E206DD" w:rsidRPr="00B91206" w:rsidRDefault="00E206D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Application server</w:t>
                </w:r>
              </w:p>
            </w:sdtContent>
          </w:sdt>
          <w:p w14:paraId="798BB155" w14:textId="77777777" w:rsidR="00E206DD" w:rsidRPr="00B91206" w:rsidRDefault="00E206DD" w:rsidP="00C2308C">
            <w:pPr>
              <w:rPr>
                <w:color w:val="auto"/>
              </w:rPr>
            </w:pPr>
          </w:p>
        </w:tc>
        <w:tc>
          <w:tcPr>
            <w:tcW w:w="1980" w:type="dxa"/>
            <w:tcBorders>
              <w:top w:val="single" w:sz="4" w:space="0" w:color="auto"/>
              <w:left w:val="single" w:sz="4" w:space="0" w:color="auto"/>
              <w:bottom w:val="single" w:sz="4" w:space="0" w:color="auto"/>
              <w:right w:val="single" w:sz="4" w:space="0" w:color="auto"/>
            </w:tcBorders>
          </w:tcPr>
          <w:p w14:paraId="7F1EF2C6" w14:textId="77777777" w:rsidR="00E206DD" w:rsidRPr="00B91206" w:rsidRDefault="00E206D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OBS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auto"/>
                <w:szCs w:val="22"/>
                <w:lang w:val="nl-NL" w:eastAsia="nl-NL" w:bidi="ar-SA"/>
              </w:rPr>
              <w:alias w:val="Infra Service Level"/>
              <w:tag w:val="Infra Service Level"/>
              <w:id w:val="548338416"/>
              <w:placeholder>
                <w:docPart w:val="262EF65437BD44F69A5276374C785771"/>
              </w:placeholder>
              <w:dropDownList>
                <w:listItem w:displayText="Select" w:value="Select"/>
                <w:listItem w:displayText="Bronze" w:value="Bronze"/>
                <w:listItem w:displayText="Silver" w:value="Silver"/>
                <w:listItem w:displayText="Gold" w:value="Gold"/>
              </w:dropDownList>
            </w:sdtPr>
            <w:sdtEndPr/>
            <w:sdtContent>
              <w:p w14:paraId="6154A185" w14:textId="6F116F75" w:rsidR="00E206DD" w:rsidRPr="00B91206" w:rsidRDefault="00E206DD"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Silver</w:t>
                </w:r>
              </w:p>
            </w:sdtContent>
          </w:sdt>
          <w:p w14:paraId="06C55472" w14:textId="77777777" w:rsidR="00E206DD" w:rsidRPr="00B91206" w:rsidRDefault="00E206DD" w:rsidP="00C2308C">
            <w:pPr>
              <w:rPr>
                <w:color w:val="auto"/>
              </w:rPr>
            </w:pPr>
          </w:p>
        </w:tc>
      </w:tr>
      <w:tr w:rsidR="00C31ADE" w:rsidRPr="00E83FDA" w14:paraId="2E732F50" w14:textId="77777777" w:rsidTr="00C2308C">
        <w:sdt>
          <w:sdtPr>
            <w:rPr>
              <w:rFonts w:eastAsia="Times New Roman" w:cs="Arial"/>
              <w:color w:val="auto"/>
              <w:szCs w:val="22"/>
              <w:lang w:val="nl-NL" w:eastAsia="nl-NL" w:bidi="ar-SA"/>
            </w:rPr>
            <w:alias w:val="Security Zone"/>
            <w:tag w:val="Security Zone"/>
            <w:id w:val="1010721218"/>
            <w:placeholder>
              <w:docPart w:val="0483079061ED4E8392E2143059CA633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467EF900" w14:textId="793BC5B7" w:rsidR="00C31ADE" w:rsidRPr="000232A0" w:rsidRDefault="00B94212"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Kluis</w:t>
                </w:r>
              </w:p>
            </w:tc>
          </w:sdtContent>
        </w:sdt>
        <w:sdt>
          <w:sdtPr>
            <w:alias w:val="Domain"/>
            <w:tag w:val="Domain"/>
            <w:id w:val="-1314095707"/>
            <w:placeholder>
              <w:docPart w:val="23831080614B4702A37BC9C29568D12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1023415B" w14:textId="09645C1F" w:rsidR="00C31ADE" w:rsidRPr="000232A0" w:rsidRDefault="00C31ADE"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2039922526"/>
              <w:placeholder>
                <w:docPart w:val="A9D8CBB4005B49918B3490D687BD185D"/>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38EF70F"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0EA8BA5E"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7A02594C"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Oracle RDBMS</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518770590"/>
              <w:placeholder>
                <w:docPart w:val="0483079061ED4E8392E2143059CA633D"/>
              </w:placeholder>
              <w:dropDownList>
                <w:listItem w:displayText="Select" w:value="Select"/>
                <w:listItem w:displayText="Bronze" w:value="Bronze"/>
                <w:listItem w:displayText="Silver" w:value="Silver"/>
                <w:listItem w:displayText="Gold" w:value="Gold"/>
              </w:dropDownList>
            </w:sdtPr>
            <w:sdtEndPr/>
            <w:sdtContent>
              <w:p w14:paraId="4728BECE" w14:textId="26E628E5" w:rsidR="00C31ADE" w:rsidRPr="000232A0" w:rsidRDefault="00630B91" w:rsidP="00C2308C">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p w14:paraId="012CCAF8" w14:textId="77777777" w:rsidR="00C31ADE" w:rsidRDefault="00C31ADE" w:rsidP="00C2308C"/>
        </w:tc>
      </w:tr>
      <w:tr w:rsidR="00D22B78" w:rsidRPr="00E83FDA" w14:paraId="7EA6496F" w14:textId="77777777" w:rsidTr="00C2308C">
        <w:bookmarkStart w:id="31" w:name="_Hlk94189289" w:displacedByCustomXml="next"/>
        <w:sdt>
          <w:sdtPr>
            <w:rPr>
              <w:rFonts w:eastAsia="Times New Roman" w:cs="Arial"/>
              <w:color w:val="auto"/>
              <w:szCs w:val="22"/>
              <w:lang w:val="nl-NL" w:eastAsia="nl-NL" w:bidi="ar-SA"/>
            </w:rPr>
            <w:alias w:val="Security Zone"/>
            <w:tag w:val="Security Zone"/>
            <w:id w:val="-1960557662"/>
            <w:placeholder>
              <w:docPart w:val="729D52DB4E264496A38B256FCA7252E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476D58A" w14:textId="77777777" w:rsidR="00D22B78" w:rsidRPr="000232A0" w:rsidRDefault="00D22B78" w:rsidP="00C2308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23869341"/>
            <w:placeholder>
              <w:docPart w:val="20881E9E19634104B00A2A14023232D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7DEAD809" w14:textId="163078AA" w:rsidR="00D22B78" w:rsidRPr="000232A0" w:rsidRDefault="00522B1C"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764459699"/>
              <w:placeholder>
                <w:docPart w:val="7E08FBEDF1D042E8A9AF5B2BAC8DAD0C"/>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56EC75C" w14:textId="77777777" w:rsidR="00D22B78" w:rsidRPr="000232A0" w:rsidRDefault="00D22B78" w:rsidP="00C2308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75E2D216" w14:textId="77777777" w:rsidR="00D22B78" w:rsidRDefault="00D22B78" w:rsidP="00C2308C"/>
        </w:tc>
        <w:tc>
          <w:tcPr>
            <w:tcW w:w="1980" w:type="dxa"/>
            <w:tcBorders>
              <w:top w:val="single" w:sz="4" w:space="0" w:color="auto"/>
              <w:left w:val="single" w:sz="4" w:space="0" w:color="auto"/>
              <w:bottom w:val="single" w:sz="4" w:space="0" w:color="auto"/>
              <w:right w:val="single" w:sz="4" w:space="0" w:color="auto"/>
            </w:tcBorders>
            <w:shd w:val="clear" w:color="auto" w:fill="auto"/>
          </w:tcPr>
          <w:p w14:paraId="19A282A4" w14:textId="1D7C982C" w:rsidR="00D22B78" w:rsidRPr="00C31ADE" w:rsidRDefault="00522B1C" w:rsidP="00C2308C">
            <w:pPr>
              <w:rPr>
                <w:rFonts w:eastAsia="Times New Roman" w:cs="Arial"/>
                <w:color w:val="201825"/>
                <w:szCs w:val="22"/>
                <w:lang w:val="nl-NL" w:eastAsia="nl-NL" w:bidi="ar-SA"/>
              </w:rPr>
            </w:pPr>
            <w:r>
              <w:rPr>
                <w:rFonts w:eastAsia="Times New Roman" w:cs="Arial"/>
                <w:color w:val="201825"/>
                <w:szCs w:val="22"/>
                <w:lang w:val="nl-NL" w:eastAsia="nl-NL" w:bidi="ar-SA"/>
              </w:rPr>
              <w:t xml:space="preserve">EDU </w:t>
            </w:r>
            <w:r w:rsidR="00D22B78" w:rsidRPr="00C31ADE">
              <w:rPr>
                <w:rFonts w:eastAsia="Times New Roman" w:cs="Arial"/>
                <w:color w:val="201825"/>
                <w:szCs w:val="22"/>
                <w:lang w:val="nl-NL" w:eastAsia="nl-NL" w:bidi="ar-SA"/>
              </w:rPr>
              <w:t>IISWEB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92371140"/>
              <w:placeholder>
                <w:docPart w:val="729D52DB4E264496A38B256FCA7252E7"/>
              </w:placeholder>
              <w:dropDownList>
                <w:listItem w:displayText="Select" w:value="Select"/>
                <w:listItem w:displayText="Bronze" w:value="Bronze"/>
                <w:listItem w:displayText="Silver" w:value="Silver"/>
                <w:listItem w:displayText="Gold" w:value="Gold"/>
              </w:dropDownList>
            </w:sdtPr>
            <w:sdtEndPr/>
            <w:sdtContent>
              <w:p w14:paraId="0A7A8FBE" w14:textId="77777777" w:rsidR="00D22B78"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1AE92E6A" w14:textId="77777777" w:rsidR="00D22B78" w:rsidRDefault="00D22B78" w:rsidP="00C2308C"/>
        </w:tc>
      </w:tr>
      <w:tr w:rsidR="00D22B78" w:rsidRPr="00E83FDA" w14:paraId="1702A8C9" w14:textId="77777777" w:rsidTr="00C2308C">
        <w:sdt>
          <w:sdtPr>
            <w:rPr>
              <w:rFonts w:eastAsia="Times New Roman" w:cs="Arial"/>
              <w:color w:val="auto"/>
              <w:szCs w:val="22"/>
              <w:lang w:val="nl-NL" w:eastAsia="nl-NL" w:bidi="ar-SA"/>
            </w:rPr>
            <w:alias w:val="Security Zone"/>
            <w:tag w:val="Security Zone"/>
            <w:id w:val="-212040804"/>
            <w:placeholder>
              <w:docPart w:val="5C6D679901A24BC09C953036C8EF270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4C5C189E" w14:textId="77777777" w:rsidR="00D22B78" w:rsidRPr="000232A0" w:rsidRDefault="00D22B78"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726254418"/>
            <w:placeholder>
              <w:docPart w:val="F7BE8A08FEC8468F97BB15E2C9ED512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4293174" w14:textId="5FE0B99D" w:rsidR="00D22B78" w:rsidRPr="000232A0" w:rsidRDefault="00522B1C"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321188783"/>
              <w:placeholder>
                <w:docPart w:val="16753068430D4AE987D3D11F03E6FFEF"/>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3B5AF0A1" w14:textId="77777777" w:rsidR="00D22B78" w:rsidRPr="000232A0" w:rsidRDefault="00D22B78"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2ACE20E3" w14:textId="77777777" w:rsidR="00D22B78" w:rsidRDefault="00D22B78" w:rsidP="00C2308C"/>
        </w:tc>
        <w:tc>
          <w:tcPr>
            <w:tcW w:w="1980" w:type="dxa"/>
            <w:tcBorders>
              <w:top w:val="single" w:sz="4" w:space="0" w:color="auto"/>
              <w:left w:val="single" w:sz="4" w:space="0" w:color="auto"/>
              <w:bottom w:val="single" w:sz="4" w:space="0" w:color="auto"/>
              <w:right w:val="single" w:sz="4" w:space="0" w:color="auto"/>
            </w:tcBorders>
          </w:tcPr>
          <w:p w14:paraId="40D07A7C" w14:textId="5493D3A2" w:rsidR="00D22B78" w:rsidRPr="00C31ADE" w:rsidRDefault="00522B1C" w:rsidP="00C2308C">
            <w:pPr>
              <w:rPr>
                <w:rFonts w:eastAsia="Times New Roman" w:cs="Arial"/>
                <w:color w:val="201825"/>
                <w:szCs w:val="22"/>
                <w:lang w:val="nl-NL" w:eastAsia="nl-NL" w:bidi="ar-SA"/>
              </w:rPr>
            </w:pPr>
            <w:r>
              <w:rPr>
                <w:rFonts w:eastAsia="Times New Roman" w:cs="Arial"/>
                <w:color w:val="201825"/>
                <w:szCs w:val="22"/>
                <w:lang w:val="nl-NL" w:eastAsia="nl-NL" w:bidi="ar-SA"/>
              </w:rPr>
              <w:t xml:space="preserve">EDU </w:t>
            </w:r>
            <w:r w:rsidR="00D22B78" w:rsidRPr="00C31ADE">
              <w:rPr>
                <w:rFonts w:eastAsia="Times New Roman" w:cs="Arial"/>
                <w:color w:val="201825"/>
                <w:szCs w:val="22"/>
                <w:lang w:val="nl-NL" w:eastAsia="nl-NL" w:bidi="ar-SA"/>
              </w:rPr>
              <w:t>GUP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901210904"/>
              <w:placeholder>
                <w:docPart w:val="5C6D679901A24BC09C953036C8EF270D"/>
              </w:placeholder>
              <w:dropDownList>
                <w:listItem w:displayText="Select" w:value="Select"/>
                <w:listItem w:displayText="Bronze" w:value="Bronze"/>
                <w:listItem w:displayText="Silver" w:value="Silver"/>
                <w:listItem w:displayText="Gold" w:value="Gold"/>
              </w:dropDownList>
            </w:sdtPr>
            <w:sdtEndPr/>
            <w:sdtContent>
              <w:p w14:paraId="18F7AE9B" w14:textId="77777777" w:rsidR="00D22B78"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70F235B1" w14:textId="77777777" w:rsidR="00D22B78" w:rsidRDefault="00D22B78" w:rsidP="00C2308C"/>
        </w:tc>
      </w:tr>
      <w:tr w:rsidR="00D22B78" w:rsidRPr="00E83FDA" w14:paraId="003FB85F" w14:textId="77777777" w:rsidTr="00C2308C">
        <w:sdt>
          <w:sdtPr>
            <w:rPr>
              <w:rFonts w:eastAsia="Times New Roman" w:cs="Arial"/>
              <w:color w:val="auto"/>
              <w:szCs w:val="22"/>
              <w:lang w:val="nl-NL" w:eastAsia="nl-NL" w:bidi="ar-SA"/>
            </w:rPr>
            <w:alias w:val="Security Zone"/>
            <w:tag w:val="Security Zone"/>
            <w:id w:val="-619376253"/>
            <w:placeholder>
              <w:docPart w:val="908130C3AEEF44F48A65B3298F68C34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C11E6A2" w14:textId="77777777" w:rsidR="00D22B78" w:rsidRPr="000232A0" w:rsidRDefault="00D22B78"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450820127"/>
            <w:placeholder>
              <w:docPart w:val="F619E1AB35234FEF92507CDAC8211A0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35C9B6DC" w14:textId="165D9086" w:rsidR="00D22B78" w:rsidRPr="000232A0" w:rsidRDefault="00522B1C"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585123461"/>
              <w:placeholder>
                <w:docPart w:val="5F6614A524454E878741A7E45E9F0ABD"/>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1678DFE1" w14:textId="77777777" w:rsidR="00D22B78" w:rsidRPr="000232A0" w:rsidRDefault="00D22B78"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363178EE" w14:textId="77777777" w:rsidR="00D22B78" w:rsidRDefault="00D22B78" w:rsidP="00C2308C"/>
        </w:tc>
        <w:tc>
          <w:tcPr>
            <w:tcW w:w="1980" w:type="dxa"/>
            <w:tcBorders>
              <w:top w:val="single" w:sz="4" w:space="0" w:color="auto"/>
              <w:left w:val="single" w:sz="4" w:space="0" w:color="auto"/>
              <w:bottom w:val="single" w:sz="4" w:space="0" w:color="auto"/>
              <w:right w:val="single" w:sz="4" w:space="0" w:color="auto"/>
            </w:tcBorders>
          </w:tcPr>
          <w:p w14:paraId="22F91329" w14:textId="2C1C6466" w:rsidR="00D22B78" w:rsidRPr="00C31ADE" w:rsidRDefault="00522B1C" w:rsidP="00C2308C">
            <w:pPr>
              <w:rPr>
                <w:rFonts w:eastAsia="Times New Roman" w:cs="Arial"/>
                <w:color w:val="201825"/>
                <w:szCs w:val="22"/>
                <w:lang w:val="nl-NL" w:eastAsia="nl-NL" w:bidi="ar-SA"/>
              </w:rPr>
            </w:pPr>
            <w:r>
              <w:rPr>
                <w:rFonts w:eastAsia="Times New Roman" w:cs="Arial"/>
                <w:color w:val="201825"/>
                <w:szCs w:val="22"/>
                <w:lang w:val="nl-NL" w:eastAsia="nl-NL" w:bidi="ar-SA"/>
              </w:rPr>
              <w:t xml:space="preserve">EDU </w:t>
            </w:r>
            <w:r w:rsidR="00D22B78" w:rsidRPr="00C31ADE">
              <w:rPr>
                <w:rFonts w:eastAsia="Times New Roman" w:cs="Arial"/>
                <w:color w:val="201825"/>
                <w:szCs w:val="22"/>
                <w:lang w:val="nl-NL" w:eastAsia="nl-NL" w:bidi="ar-SA"/>
              </w:rPr>
              <w:t>Cobol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337379816"/>
              <w:placeholder>
                <w:docPart w:val="908130C3AEEF44F48A65B3298F68C348"/>
              </w:placeholder>
              <w:dropDownList>
                <w:listItem w:displayText="Select" w:value="Select"/>
                <w:listItem w:displayText="Bronze" w:value="Bronze"/>
                <w:listItem w:displayText="Silver" w:value="Silver"/>
                <w:listItem w:displayText="Gold" w:value="Gold"/>
              </w:dropDownList>
            </w:sdtPr>
            <w:sdtEndPr/>
            <w:sdtContent>
              <w:p w14:paraId="4860D76C" w14:textId="77777777" w:rsidR="00D22B78"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463527AB" w14:textId="77777777" w:rsidR="00D22B78" w:rsidRDefault="00D22B78" w:rsidP="00C2308C"/>
        </w:tc>
      </w:tr>
      <w:tr w:rsidR="00D22B78" w:rsidRPr="00E83FDA" w14:paraId="6616962D" w14:textId="77777777" w:rsidTr="00C2308C">
        <w:sdt>
          <w:sdtPr>
            <w:rPr>
              <w:rFonts w:eastAsia="Times New Roman" w:cs="Arial"/>
              <w:color w:val="auto"/>
              <w:szCs w:val="22"/>
              <w:lang w:val="nl-NL" w:eastAsia="nl-NL" w:bidi="ar-SA"/>
            </w:rPr>
            <w:alias w:val="Security Zone"/>
            <w:tag w:val="Security Zone"/>
            <w:id w:val="-851176051"/>
            <w:placeholder>
              <w:docPart w:val="B9189B7AC6874571AF4800FD407477D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790C18C" w14:textId="77777777" w:rsidR="00D22B78" w:rsidRPr="000232A0" w:rsidRDefault="00D22B78"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559374245"/>
            <w:placeholder>
              <w:docPart w:val="66EFBADDE789470BAD8DE91A7C4EA05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775DD1B4" w14:textId="651B7797" w:rsidR="00D22B78" w:rsidRPr="000232A0" w:rsidRDefault="00522B1C" w:rsidP="00C2308C">
                <w:pPr>
                  <w:rPr>
                    <w:rFonts w:eastAsia="Times New Roman" w:cs="Arial"/>
                    <w:color w:val="auto"/>
                    <w:szCs w:val="22"/>
                    <w:lang w:val="nl-NL" w:eastAsia="nl-NL" w:bidi="ar-SA"/>
                  </w:rPr>
                </w:pPr>
                <w:r>
                  <w:t>Acceptance</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2073338171"/>
              <w:placeholder>
                <w:docPart w:val="718CC9C2BEEF417EB109016C710DFE99"/>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542D74E" w14:textId="77777777" w:rsidR="00D22B78" w:rsidRPr="000232A0" w:rsidRDefault="00D22B78"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504AC159" w14:textId="77777777" w:rsidR="00D22B78" w:rsidRDefault="00D22B78" w:rsidP="00C2308C"/>
        </w:tc>
        <w:tc>
          <w:tcPr>
            <w:tcW w:w="1980" w:type="dxa"/>
            <w:tcBorders>
              <w:top w:val="single" w:sz="4" w:space="0" w:color="auto"/>
              <w:left w:val="single" w:sz="4" w:space="0" w:color="auto"/>
              <w:bottom w:val="single" w:sz="4" w:space="0" w:color="auto"/>
              <w:right w:val="single" w:sz="4" w:space="0" w:color="auto"/>
            </w:tcBorders>
          </w:tcPr>
          <w:p w14:paraId="5EE85064" w14:textId="77FDF134" w:rsidR="00D22B78" w:rsidRPr="00C31ADE" w:rsidRDefault="00522B1C" w:rsidP="00C2308C">
            <w:pPr>
              <w:rPr>
                <w:rFonts w:eastAsia="Times New Roman" w:cs="Arial"/>
                <w:color w:val="201825"/>
                <w:szCs w:val="22"/>
                <w:lang w:val="nl-NL" w:eastAsia="nl-NL" w:bidi="ar-SA"/>
              </w:rPr>
            </w:pPr>
            <w:r>
              <w:rPr>
                <w:rFonts w:eastAsia="Times New Roman" w:cs="Arial"/>
                <w:color w:val="201825"/>
                <w:szCs w:val="22"/>
                <w:lang w:val="nl-NL" w:eastAsia="nl-NL" w:bidi="ar-SA"/>
              </w:rPr>
              <w:t xml:space="preserve">EDU </w:t>
            </w:r>
            <w:r w:rsidR="00D22B78" w:rsidRPr="00C31ADE">
              <w:rPr>
                <w:rFonts w:eastAsia="Times New Roman" w:cs="Arial"/>
                <w:color w:val="201825"/>
                <w:szCs w:val="22"/>
                <w:lang w:val="nl-NL" w:eastAsia="nl-NL" w:bidi="ar-SA"/>
              </w:rPr>
              <w:t>Oracle RDBMS</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313614270"/>
              <w:placeholder>
                <w:docPart w:val="B9189B7AC6874571AF4800FD407477D3"/>
              </w:placeholder>
              <w:dropDownList>
                <w:listItem w:displayText="Select" w:value="Select"/>
                <w:listItem w:displayText="Bronze" w:value="Bronze"/>
                <w:listItem w:displayText="Silver" w:value="Silver"/>
                <w:listItem w:displayText="Gold" w:value="Gold"/>
              </w:dropDownList>
            </w:sdtPr>
            <w:sdtEndPr/>
            <w:sdtContent>
              <w:p w14:paraId="1160FD19" w14:textId="77777777" w:rsidR="00D22B78" w:rsidRPr="000232A0" w:rsidRDefault="00D22B78"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50DA69B8" w14:textId="77777777" w:rsidR="00D22B78" w:rsidRDefault="00D22B78" w:rsidP="00C2308C"/>
        </w:tc>
      </w:tr>
      <w:tr w:rsidR="00C31ADE" w:rsidRPr="00E83FDA" w14:paraId="0B1432E2" w14:textId="77777777" w:rsidTr="00C2308C">
        <w:sdt>
          <w:sdtPr>
            <w:rPr>
              <w:rFonts w:eastAsia="Times New Roman" w:cs="Arial"/>
              <w:color w:val="auto"/>
              <w:szCs w:val="22"/>
              <w:lang w:val="nl-NL" w:eastAsia="nl-NL" w:bidi="ar-SA"/>
            </w:rPr>
            <w:alias w:val="Security Zone"/>
            <w:tag w:val="Security Zone"/>
            <w:id w:val="1636909610"/>
            <w:placeholder>
              <w:docPart w:val="A45EA3EED7604B119C35F1FA44B3136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4B498882"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833904152"/>
            <w:placeholder>
              <w:docPart w:val="400AACFB089A4DB3BE6905A0C88E362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5F06B114" w14:textId="69D2C22D" w:rsidR="00C31ADE" w:rsidRPr="000232A0" w:rsidRDefault="00C31ADE" w:rsidP="00C2308C">
                <w:pPr>
                  <w:rPr>
                    <w:rFonts w:eastAsia="Times New Roman" w:cs="Arial"/>
                    <w:color w:val="auto"/>
                    <w:szCs w:val="22"/>
                    <w:lang w:val="nl-NL" w:eastAsia="nl-NL" w:bidi="ar-SA"/>
                  </w:rPr>
                </w:pPr>
                <w: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367879196"/>
              <w:placeholder>
                <w:docPart w:val="4AA9F7C939C54067AC3EDDB7C15AB6EA"/>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1EC42702"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Web server</w:t>
                </w:r>
              </w:p>
            </w:sdtContent>
          </w:sdt>
          <w:p w14:paraId="661929ED"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shd w:val="clear" w:color="auto" w:fill="auto"/>
          </w:tcPr>
          <w:p w14:paraId="6E6A5DC2" w14:textId="667B3FD2"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IISWEB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815999076"/>
              <w:placeholder>
                <w:docPart w:val="A45EA3EED7604B119C35F1FA44B31361"/>
              </w:placeholder>
              <w:dropDownList>
                <w:listItem w:displayText="Select" w:value="Select"/>
                <w:listItem w:displayText="Bronze" w:value="Bronze"/>
                <w:listItem w:displayText="Silver" w:value="Silver"/>
                <w:listItem w:displayText="Gold" w:value="Gold"/>
              </w:dropDownList>
            </w:sdtPr>
            <w:sdtEndPr/>
            <w:sdtContent>
              <w:p w14:paraId="019BD491" w14:textId="77777777" w:rsidR="00C31ADE" w:rsidRPr="000232A0" w:rsidRDefault="00C31ADE"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5236602B" w14:textId="77777777" w:rsidR="00C31ADE" w:rsidRDefault="00C31ADE" w:rsidP="00C2308C"/>
        </w:tc>
      </w:tr>
      <w:tr w:rsidR="00C31ADE" w:rsidRPr="00E83FDA" w14:paraId="18B6E0DC" w14:textId="77777777" w:rsidTr="00C2308C">
        <w:sdt>
          <w:sdtPr>
            <w:rPr>
              <w:rFonts w:eastAsia="Times New Roman" w:cs="Arial"/>
              <w:color w:val="auto"/>
              <w:szCs w:val="22"/>
              <w:lang w:val="nl-NL" w:eastAsia="nl-NL" w:bidi="ar-SA"/>
            </w:rPr>
            <w:alias w:val="Security Zone"/>
            <w:tag w:val="Security Zone"/>
            <w:id w:val="-765855452"/>
            <w:placeholder>
              <w:docPart w:val="F4303C3DDAEF4813B4C5CBB1194874B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0F0BE34"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008253132"/>
            <w:placeholder>
              <w:docPart w:val="5B5EBCC8FC784F4593A8B3C0AD2D563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4EBD89E9" w14:textId="093F23DF" w:rsidR="00C31ADE" w:rsidRPr="000232A0" w:rsidRDefault="00C31ADE" w:rsidP="00C2308C">
                <w:pPr>
                  <w:rPr>
                    <w:rFonts w:eastAsia="Times New Roman" w:cs="Arial"/>
                    <w:color w:val="auto"/>
                    <w:szCs w:val="22"/>
                    <w:lang w:val="nl-NL" w:eastAsia="nl-NL" w:bidi="ar-SA"/>
                  </w:rPr>
                </w:pPr>
                <w: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648977660"/>
              <w:placeholder>
                <w:docPart w:val="2B4CEC704FA245F8B350DB4E7C9930CD"/>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58609240"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0BD77C97"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64D37070"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GUP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456256084"/>
              <w:placeholder>
                <w:docPart w:val="F4303C3DDAEF4813B4C5CBB1194874B7"/>
              </w:placeholder>
              <w:dropDownList>
                <w:listItem w:displayText="Select" w:value="Select"/>
                <w:listItem w:displayText="Bronze" w:value="Bronze"/>
                <w:listItem w:displayText="Silver" w:value="Silver"/>
                <w:listItem w:displayText="Gold" w:value="Gold"/>
              </w:dropDownList>
            </w:sdtPr>
            <w:sdtEndPr/>
            <w:sdtContent>
              <w:p w14:paraId="1E8D72C0" w14:textId="77777777" w:rsidR="00C31ADE" w:rsidRPr="000232A0" w:rsidRDefault="00C31ADE"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3377DF1B" w14:textId="77777777" w:rsidR="00C31ADE" w:rsidRDefault="00C31ADE" w:rsidP="00C2308C"/>
        </w:tc>
      </w:tr>
      <w:tr w:rsidR="00B91206" w:rsidRPr="00B91206" w14:paraId="20BCB1E3" w14:textId="77777777" w:rsidTr="00C2308C">
        <w:sdt>
          <w:sdtPr>
            <w:rPr>
              <w:rFonts w:eastAsia="Times New Roman" w:cs="Arial"/>
              <w:color w:val="auto"/>
              <w:szCs w:val="22"/>
              <w:lang w:val="nl-NL" w:eastAsia="nl-NL" w:bidi="ar-SA"/>
            </w:rPr>
            <w:alias w:val="Security Zone"/>
            <w:tag w:val="Security Zone"/>
            <w:id w:val="1851516579"/>
            <w:placeholder>
              <w:docPart w:val="1972565920C64925BD2C32C401C1B3B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571D8E26" w14:textId="77777777" w:rsidR="00813F2E" w:rsidRPr="00B91206" w:rsidRDefault="00813F2E"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BackOffice</w:t>
                </w:r>
              </w:p>
            </w:tc>
          </w:sdtContent>
        </w:sdt>
        <w:sdt>
          <w:sdtPr>
            <w:rPr>
              <w:color w:val="auto"/>
            </w:rPr>
            <w:alias w:val="Domain"/>
            <w:tag w:val="Domain"/>
            <w:id w:val="1682086958"/>
            <w:placeholder>
              <w:docPart w:val="137E3BD1AC8444EDADA0477BD6A7A88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23E329AA" w14:textId="3E24404F" w:rsidR="00813F2E" w:rsidRPr="00B91206" w:rsidRDefault="00813F2E" w:rsidP="00C2308C">
                <w:pPr>
                  <w:rPr>
                    <w:rFonts w:eastAsia="Times New Roman" w:cs="Arial"/>
                    <w:color w:val="auto"/>
                    <w:szCs w:val="22"/>
                    <w:lang w:val="nl-NL" w:eastAsia="nl-NL" w:bidi="ar-SA"/>
                  </w:rPr>
                </w:pPr>
                <w:r w:rsidRPr="00B91206">
                  <w:rPr>
                    <w:color w:val="auto"/>
                  </w:rP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auto"/>
                <w:szCs w:val="22"/>
                <w:lang w:val="nl-NL" w:eastAsia="nl-NL" w:bidi="ar-SA"/>
              </w:rPr>
              <w:alias w:val="Server Type"/>
              <w:tag w:val="Server Type"/>
              <w:id w:val="-189381326"/>
              <w:placeholder>
                <w:docPart w:val="63966D0EC54D426D984503A796530337"/>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5CC21AC6" w14:textId="77777777" w:rsidR="00813F2E" w:rsidRPr="00B91206" w:rsidRDefault="00813F2E"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Application server</w:t>
                </w:r>
              </w:p>
            </w:sdtContent>
          </w:sdt>
          <w:p w14:paraId="1D8A0ABA" w14:textId="77777777" w:rsidR="00813F2E" w:rsidRPr="00B91206" w:rsidRDefault="00813F2E" w:rsidP="00C2308C">
            <w:pPr>
              <w:rPr>
                <w:color w:val="auto"/>
              </w:rPr>
            </w:pPr>
          </w:p>
        </w:tc>
        <w:tc>
          <w:tcPr>
            <w:tcW w:w="1980" w:type="dxa"/>
            <w:tcBorders>
              <w:top w:val="single" w:sz="4" w:space="0" w:color="auto"/>
              <w:left w:val="single" w:sz="4" w:space="0" w:color="auto"/>
              <w:bottom w:val="single" w:sz="4" w:space="0" w:color="auto"/>
              <w:right w:val="single" w:sz="4" w:space="0" w:color="auto"/>
            </w:tcBorders>
          </w:tcPr>
          <w:p w14:paraId="53CA5185" w14:textId="77777777" w:rsidR="00813F2E" w:rsidRPr="00B91206" w:rsidRDefault="00813F2E"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OBS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auto"/>
                <w:szCs w:val="22"/>
                <w:lang w:val="nl-NL" w:eastAsia="nl-NL" w:bidi="ar-SA"/>
              </w:rPr>
              <w:alias w:val="Infra Service Level"/>
              <w:tag w:val="Infra Service Level"/>
              <w:id w:val="-749186323"/>
              <w:placeholder>
                <w:docPart w:val="1972565920C64925BD2C32C401C1B3BA"/>
              </w:placeholder>
              <w:dropDownList>
                <w:listItem w:displayText="Select" w:value="Select"/>
                <w:listItem w:displayText="Bronze" w:value="Bronze"/>
                <w:listItem w:displayText="Silver" w:value="Silver"/>
                <w:listItem w:displayText="Gold" w:value="Gold"/>
              </w:dropDownList>
            </w:sdtPr>
            <w:sdtEndPr/>
            <w:sdtContent>
              <w:p w14:paraId="13A62DE4" w14:textId="6D009802" w:rsidR="00813F2E" w:rsidRPr="00B91206" w:rsidRDefault="00813F2E" w:rsidP="00C2308C">
                <w:pPr>
                  <w:rPr>
                    <w:rFonts w:eastAsia="Times New Roman" w:cs="Arial"/>
                    <w:color w:val="auto"/>
                    <w:szCs w:val="22"/>
                    <w:lang w:val="nl-NL" w:eastAsia="nl-NL" w:bidi="ar-SA"/>
                  </w:rPr>
                </w:pPr>
                <w:r w:rsidRPr="00B91206">
                  <w:rPr>
                    <w:rFonts w:eastAsia="Times New Roman" w:cs="Arial"/>
                    <w:color w:val="auto"/>
                    <w:szCs w:val="22"/>
                    <w:lang w:val="nl-NL" w:eastAsia="nl-NL" w:bidi="ar-SA"/>
                  </w:rPr>
                  <w:t>Bronze</w:t>
                </w:r>
              </w:p>
            </w:sdtContent>
          </w:sdt>
          <w:p w14:paraId="693B3DBF" w14:textId="77777777" w:rsidR="00813F2E" w:rsidRPr="00B91206" w:rsidRDefault="00813F2E" w:rsidP="00C2308C">
            <w:pPr>
              <w:rPr>
                <w:color w:val="auto"/>
              </w:rPr>
            </w:pPr>
          </w:p>
        </w:tc>
      </w:tr>
      <w:tr w:rsidR="00C31ADE" w:rsidRPr="00E83FDA" w14:paraId="635AA9B8" w14:textId="77777777" w:rsidTr="00C2308C">
        <w:sdt>
          <w:sdtPr>
            <w:rPr>
              <w:rFonts w:eastAsia="Times New Roman" w:cs="Arial"/>
              <w:color w:val="auto"/>
              <w:szCs w:val="22"/>
              <w:lang w:val="nl-NL" w:eastAsia="nl-NL" w:bidi="ar-SA"/>
            </w:rPr>
            <w:alias w:val="Security Zone"/>
            <w:tag w:val="Security Zone"/>
            <w:id w:val="-1261528864"/>
            <w:placeholder>
              <w:docPart w:val="37B4F882B83D40DD99B0F52D0839059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3ADD076D"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938884191"/>
            <w:placeholder>
              <w:docPart w:val="D9A571872C3444FB98DE90FF225FB38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4C72C095" w14:textId="50B802D4" w:rsidR="00C31ADE" w:rsidRPr="000232A0" w:rsidRDefault="00C31ADE" w:rsidP="00C2308C">
                <w:pPr>
                  <w:rPr>
                    <w:rFonts w:eastAsia="Times New Roman" w:cs="Arial"/>
                    <w:color w:val="auto"/>
                    <w:szCs w:val="22"/>
                    <w:lang w:val="nl-NL" w:eastAsia="nl-NL" w:bidi="ar-SA"/>
                  </w:rPr>
                </w:pPr>
                <w: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1544935961"/>
              <w:placeholder>
                <w:docPart w:val="628ED5C9346B4E85B9701B13170D791C"/>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952E1C1"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Application server</w:t>
                </w:r>
              </w:p>
            </w:sdtContent>
          </w:sdt>
          <w:p w14:paraId="2BAB89D9"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6ED41069"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Cobol Server</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616646238"/>
              <w:placeholder>
                <w:docPart w:val="37B4F882B83D40DD99B0F52D08390597"/>
              </w:placeholder>
              <w:dropDownList>
                <w:listItem w:displayText="Select" w:value="Select"/>
                <w:listItem w:displayText="Bronze" w:value="Bronze"/>
                <w:listItem w:displayText="Silver" w:value="Silver"/>
                <w:listItem w:displayText="Gold" w:value="Gold"/>
              </w:dropDownList>
            </w:sdtPr>
            <w:sdtEndPr/>
            <w:sdtContent>
              <w:p w14:paraId="58869064" w14:textId="77777777" w:rsidR="00C31ADE" w:rsidRPr="000232A0" w:rsidRDefault="00C31ADE"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3D5E3D18" w14:textId="77777777" w:rsidR="00C31ADE" w:rsidRDefault="00C31ADE" w:rsidP="00C2308C"/>
        </w:tc>
      </w:tr>
      <w:tr w:rsidR="00C31ADE" w:rsidRPr="00E83FDA" w14:paraId="382FD82C" w14:textId="77777777" w:rsidTr="00C2308C">
        <w:sdt>
          <w:sdtPr>
            <w:rPr>
              <w:rFonts w:eastAsia="Times New Roman" w:cs="Arial"/>
              <w:color w:val="auto"/>
              <w:szCs w:val="22"/>
              <w:lang w:val="nl-NL" w:eastAsia="nl-NL" w:bidi="ar-SA"/>
            </w:rPr>
            <w:alias w:val="Security Zone"/>
            <w:tag w:val="Security Zone"/>
            <w:id w:val="561068789"/>
            <w:placeholder>
              <w:docPart w:val="B832EE030E7E48078087AC13CB77FAA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hideMark/>
              </w:tcPr>
              <w:p w14:paraId="282DD62E" w14:textId="77777777" w:rsidR="00C31ADE" w:rsidRPr="000232A0" w:rsidRDefault="00C31ADE" w:rsidP="00C2308C">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636228743"/>
            <w:placeholder>
              <w:docPart w:val="ED64D9F2C4B94494AF22B5E410B3635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620" w:type="dxa"/>
                <w:tcBorders>
                  <w:top w:val="single" w:sz="4" w:space="0" w:color="auto"/>
                  <w:left w:val="single" w:sz="4" w:space="0" w:color="auto"/>
                  <w:bottom w:val="single" w:sz="4" w:space="0" w:color="auto"/>
                  <w:right w:val="single" w:sz="4" w:space="0" w:color="auto"/>
                </w:tcBorders>
                <w:vAlign w:val="center"/>
                <w:hideMark/>
              </w:tcPr>
              <w:p w14:paraId="017E707E" w14:textId="557C50AE" w:rsidR="00C31ADE" w:rsidRPr="000232A0" w:rsidRDefault="00C31ADE" w:rsidP="00C2308C">
                <w:pPr>
                  <w:rPr>
                    <w:rFonts w:eastAsia="Times New Roman" w:cs="Arial"/>
                    <w:color w:val="auto"/>
                    <w:szCs w:val="22"/>
                    <w:lang w:val="nl-NL" w:eastAsia="nl-NL" w:bidi="ar-SA"/>
                  </w:rPr>
                </w:pPr>
                <w:r>
                  <w:t>Test</w:t>
                </w:r>
              </w:p>
            </w:tc>
          </w:sdtContent>
        </w:sdt>
        <w:tc>
          <w:tcPr>
            <w:tcW w:w="21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Server Type"/>
              <w:tag w:val="Server Type"/>
              <w:id w:val="-899203331"/>
              <w:placeholder>
                <w:docPart w:val="49C05AF09DC14150A5851023F3EC2C96"/>
              </w:placeholder>
              <w:dropDownList>
                <w:listItem w:displayText="Select" w:value="Select"/>
                <w:listItem w:displayText="Web server" w:value="Web server"/>
                <w:listItem w:displayText="Application server" w:value="Application server"/>
                <w:listItem w:displayText="Database server" w:value="Database server"/>
              </w:dropDownList>
            </w:sdtPr>
            <w:sdtEndPr/>
            <w:sdtContent>
              <w:p w14:paraId="6AAE33B7" w14:textId="77777777" w:rsidR="00C31ADE" w:rsidRPr="000232A0" w:rsidRDefault="00C31ADE" w:rsidP="00C2308C">
                <w:pPr>
                  <w:rPr>
                    <w:rFonts w:eastAsia="Times New Roman" w:cs="Arial"/>
                    <w:color w:val="auto"/>
                    <w:szCs w:val="22"/>
                    <w:lang w:val="nl-NL" w:eastAsia="nl-NL" w:bidi="ar-SA"/>
                  </w:rPr>
                </w:pPr>
                <w:r>
                  <w:rPr>
                    <w:rFonts w:eastAsia="Times New Roman" w:cs="Arial"/>
                    <w:color w:val="201825"/>
                    <w:szCs w:val="22"/>
                    <w:lang w:val="nl-NL" w:eastAsia="nl-NL" w:bidi="ar-SA"/>
                  </w:rPr>
                  <w:t>Database server</w:t>
                </w:r>
              </w:p>
            </w:sdtContent>
          </w:sdt>
          <w:p w14:paraId="3802D830" w14:textId="77777777" w:rsidR="00C31ADE" w:rsidRDefault="00C31ADE" w:rsidP="00C2308C"/>
        </w:tc>
        <w:tc>
          <w:tcPr>
            <w:tcW w:w="1980" w:type="dxa"/>
            <w:tcBorders>
              <w:top w:val="single" w:sz="4" w:space="0" w:color="auto"/>
              <w:left w:val="single" w:sz="4" w:space="0" w:color="auto"/>
              <w:bottom w:val="single" w:sz="4" w:space="0" w:color="auto"/>
              <w:right w:val="single" w:sz="4" w:space="0" w:color="auto"/>
            </w:tcBorders>
          </w:tcPr>
          <w:p w14:paraId="602C6D2C" w14:textId="77777777" w:rsidR="00C31ADE" w:rsidRPr="00C31ADE" w:rsidRDefault="00C31ADE" w:rsidP="00C2308C">
            <w:pPr>
              <w:rPr>
                <w:rFonts w:eastAsia="Times New Roman" w:cs="Arial"/>
                <w:color w:val="201825"/>
                <w:szCs w:val="22"/>
                <w:lang w:val="nl-NL" w:eastAsia="nl-NL" w:bidi="ar-SA"/>
              </w:rPr>
            </w:pPr>
            <w:r w:rsidRPr="00C31ADE">
              <w:rPr>
                <w:rFonts w:eastAsia="Times New Roman" w:cs="Arial"/>
                <w:color w:val="201825"/>
                <w:szCs w:val="22"/>
                <w:lang w:val="nl-NL" w:eastAsia="nl-NL" w:bidi="ar-SA"/>
              </w:rPr>
              <w:t>Oracle RDBMS</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114898023"/>
              <w:placeholder>
                <w:docPart w:val="B832EE030E7E48078087AC13CB77FAAF"/>
              </w:placeholder>
              <w:dropDownList>
                <w:listItem w:displayText="Select" w:value="Select"/>
                <w:listItem w:displayText="Bronze" w:value="Bronze"/>
                <w:listItem w:displayText="Silver" w:value="Silver"/>
                <w:listItem w:displayText="Gold" w:value="Gold"/>
              </w:dropDownList>
            </w:sdtPr>
            <w:sdtEndPr/>
            <w:sdtContent>
              <w:p w14:paraId="2365129E" w14:textId="77777777" w:rsidR="00C31ADE" w:rsidRPr="000232A0" w:rsidRDefault="00C31ADE" w:rsidP="00C2308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p w14:paraId="778804DF" w14:textId="77777777" w:rsidR="00C31ADE" w:rsidRDefault="00C31ADE" w:rsidP="00C2308C"/>
        </w:tc>
      </w:tr>
    </w:tbl>
    <w:bookmarkEnd w:id="31"/>
    <w:p w14:paraId="555F792D" w14:textId="77777777" w:rsidR="00B91F03" w:rsidRDefault="00B91F03" w:rsidP="005A1A08">
      <w:pPr>
        <w:pStyle w:val="Heading3"/>
      </w:pPr>
      <w:r>
        <w:t>DNS (customer facing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3780"/>
        <w:gridCol w:w="3600"/>
      </w:tblGrid>
      <w:tr w:rsidR="00B91F03" w:rsidRPr="00141302" w14:paraId="37BFF7D8" w14:textId="77777777" w:rsidTr="00C2308C">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B8852B" w14:textId="77777777" w:rsidR="00B91F03" w:rsidRDefault="00B91F03" w:rsidP="00C2308C">
            <w:pPr>
              <w:rPr>
                <w:rFonts w:eastAsia="Times New Roman" w:cs="Arial"/>
                <w:b/>
                <w:bCs/>
                <w:color w:val="030304"/>
                <w:szCs w:val="22"/>
                <w:lang w:val="nl-NL" w:eastAsia="nl-NL" w:bidi="ar-SA"/>
              </w:rPr>
            </w:pPr>
            <w:r>
              <w:rPr>
                <w:rFonts w:eastAsia="Times New Roman" w:cs="Arial"/>
                <w:b/>
                <w:bCs/>
                <w:color w:val="030304"/>
                <w:szCs w:val="22"/>
                <w:lang w:val="nl-NL" w:eastAsia="nl-NL" w:bidi="ar-SA"/>
              </w:rPr>
              <w:t>Domain</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D9A9F3"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Customer facing name</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599542"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DNS suffix</w:t>
            </w:r>
          </w:p>
        </w:tc>
      </w:tr>
      <w:tr w:rsidR="00F31F66" w:rsidRPr="00581590" w14:paraId="29E15546" w14:textId="77777777" w:rsidTr="00E933E7">
        <w:sdt>
          <w:sdtPr>
            <w:alias w:val="Domain"/>
            <w:tag w:val="Domain"/>
            <w:id w:val="-872764562"/>
            <w:placeholder>
              <w:docPart w:val="BC66BB31595C40C389ECF6CBD26EC17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6AD9B1C" w14:textId="77777777" w:rsidR="00F31F66" w:rsidRPr="000232A0" w:rsidRDefault="00F31F66"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D243758" w14:textId="77777777" w:rsidR="00F31F66" w:rsidRPr="00681133" w:rsidRDefault="00F31F66"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Excasso</w:t>
            </w:r>
          </w:p>
        </w:tc>
        <w:sdt>
          <w:sdtPr>
            <w:rPr>
              <w:lang w:val="nl-NL"/>
            </w:rPr>
            <w:alias w:val="DNS suffix"/>
            <w:tag w:val="DNS suffix"/>
            <w:id w:val="-354815977"/>
            <w:placeholder>
              <w:docPart w:val="B7007B0CEC224FF1B11B051767F54BA1"/>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016C1153" w14:textId="77777777" w:rsidR="00F31F66" w:rsidRPr="000232A0" w:rsidRDefault="00F31F66" w:rsidP="00E933E7">
                <w:pPr>
                  <w:rPr>
                    <w:rFonts w:eastAsia="Times New Roman" w:cs="Arial"/>
                    <w:color w:val="auto"/>
                    <w:szCs w:val="22"/>
                    <w:lang w:val="nl-NL" w:eastAsia="nl-NL" w:bidi="ar-SA"/>
                  </w:rPr>
                </w:pPr>
                <w:r w:rsidRPr="00681133">
                  <w:rPr>
                    <w:lang w:val="nl-NL"/>
                  </w:rPr>
                  <w:t>P-dc.ba.uwv.nl</w:t>
                </w:r>
              </w:p>
            </w:tc>
          </w:sdtContent>
        </w:sdt>
      </w:tr>
      <w:tr w:rsidR="00B91F03" w:rsidRPr="00581590" w14:paraId="5A649BD9" w14:textId="77777777" w:rsidTr="00C2308C">
        <w:sdt>
          <w:sdtPr>
            <w:alias w:val="Domain"/>
            <w:tag w:val="Domain"/>
            <w:id w:val="-453939198"/>
            <w:placeholder>
              <w:docPart w:val="44FD052EB71849A0B1983830A89D653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5A93DE7A" w14:textId="77777777" w:rsidR="00B91F03" w:rsidRPr="000232A0" w:rsidRDefault="00B91F03" w:rsidP="00C2308C">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75CAD352" w14:textId="6295A291" w:rsidR="00B91F03" w:rsidRPr="00681133" w:rsidRDefault="00681133" w:rsidP="00C2308C">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p>
        </w:tc>
        <w:sdt>
          <w:sdtPr>
            <w:rPr>
              <w:lang w:val="nl-NL"/>
            </w:rPr>
            <w:alias w:val="DNS suffix"/>
            <w:tag w:val="DNS suffix"/>
            <w:id w:val="-939373820"/>
            <w:placeholder>
              <w:docPart w:val="FE031EC006DF46A884E24377426526BF"/>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0119EB4D" w14:textId="1F66DD7C" w:rsidR="00B91F03" w:rsidRPr="000232A0" w:rsidRDefault="00681133" w:rsidP="00C2308C">
                <w:pPr>
                  <w:rPr>
                    <w:rFonts w:eastAsia="Times New Roman" w:cs="Arial"/>
                    <w:color w:val="auto"/>
                    <w:szCs w:val="22"/>
                    <w:lang w:val="nl-NL" w:eastAsia="nl-NL" w:bidi="ar-SA"/>
                  </w:rPr>
                </w:pPr>
                <w:r w:rsidRPr="00681133">
                  <w:rPr>
                    <w:lang w:val="nl-NL"/>
                  </w:rPr>
                  <w:t>P-dc.ba.uwv.nl</w:t>
                </w:r>
              </w:p>
            </w:tc>
          </w:sdtContent>
        </w:sdt>
      </w:tr>
      <w:tr w:rsidR="0011405F" w:rsidRPr="00581590" w14:paraId="4AA6F964" w14:textId="77777777" w:rsidTr="00E933E7">
        <w:sdt>
          <w:sdtPr>
            <w:alias w:val="Domain"/>
            <w:tag w:val="Domain"/>
            <w:id w:val="-50386761"/>
            <w:placeholder>
              <w:docPart w:val="CD43C61D21934A76A82747C09D96BDB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A2ED0E3"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2110835C" w14:textId="1C597148"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-obs</w:t>
            </w:r>
          </w:p>
        </w:tc>
        <w:sdt>
          <w:sdtPr>
            <w:rPr>
              <w:lang w:val="nl-NL"/>
            </w:rPr>
            <w:alias w:val="DNS suffix"/>
            <w:tag w:val="DNS suffix"/>
            <w:id w:val="946817647"/>
            <w:placeholder>
              <w:docPart w:val="BE054C2A73334541B1274FA9F126EC25"/>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118C33AC"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2E6BDB61" w14:textId="77777777" w:rsidTr="00E933E7">
        <w:sdt>
          <w:sdtPr>
            <w:alias w:val="Domain"/>
            <w:tag w:val="Domain"/>
            <w:id w:val="2122721069"/>
            <w:placeholder>
              <w:docPart w:val="7B48FD9195CF4FC78B8C97F1DD9E41B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ED17D64"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15C42F96" w14:textId="1F9E63A9"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-sbs</w:t>
            </w:r>
          </w:p>
        </w:tc>
        <w:sdt>
          <w:sdtPr>
            <w:rPr>
              <w:lang w:val="nl-NL"/>
            </w:rPr>
            <w:alias w:val="DNS suffix"/>
            <w:tag w:val="DNS suffix"/>
            <w:id w:val="874893867"/>
            <w:placeholder>
              <w:docPart w:val="9114DA8B04174490AA862C41C3911E6B"/>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22624132"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67EA458F" w14:textId="77777777" w:rsidTr="00E933E7">
        <w:sdt>
          <w:sdtPr>
            <w:alias w:val="Domain"/>
            <w:tag w:val="Domain"/>
            <w:id w:val="-275255510"/>
            <w:placeholder>
              <w:docPart w:val="049BF0A4F268429EA35C9602A81EA75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480AA962"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5C10E84C" w14:textId="6DADECD4"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-gup</w:t>
            </w:r>
          </w:p>
        </w:tc>
        <w:sdt>
          <w:sdtPr>
            <w:rPr>
              <w:lang w:val="nl-NL"/>
            </w:rPr>
            <w:alias w:val="DNS suffix"/>
            <w:tag w:val="DNS suffix"/>
            <w:id w:val="-1964722861"/>
            <w:placeholder>
              <w:docPart w:val="8BD31B84BF1C4B379FDEEE312D4D7824"/>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0FAC8155"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0C1C2249" w14:textId="77777777" w:rsidTr="00E933E7">
        <w:sdt>
          <w:sdtPr>
            <w:alias w:val="Domain"/>
            <w:tag w:val="Domain"/>
            <w:id w:val="483824539"/>
            <w:placeholder>
              <w:docPart w:val="75D20967A8BB4449BED1AF5E7F0FB1D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3A114920"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42F169C" w14:textId="462D133E"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-ftp</w:t>
            </w:r>
          </w:p>
        </w:tc>
        <w:sdt>
          <w:sdtPr>
            <w:rPr>
              <w:lang w:val="nl-NL"/>
            </w:rPr>
            <w:alias w:val="DNS suffix"/>
            <w:tag w:val="DNS suffix"/>
            <w:id w:val="86886716"/>
            <w:placeholder>
              <w:docPart w:val="50E397C9220A4796904E79C033B16DE4"/>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D832B2C"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434325CD" w14:textId="77777777" w:rsidTr="00E933E7">
        <w:sdt>
          <w:sdtPr>
            <w:alias w:val="Domain"/>
            <w:tag w:val="Domain"/>
            <w:id w:val="-1802530783"/>
            <w:placeholder>
              <w:docPart w:val="CADEB0F6D1EB4843B75D65227428C78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22B8E7F3"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2AA72C1F" w14:textId="47E0B781"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-cbl</w:t>
            </w:r>
          </w:p>
        </w:tc>
        <w:sdt>
          <w:sdtPr>
            <w:rPr>
              <w:lang w:val="nl-NL"/>
            </w:rPr>
            <w:alias w:val="DNS suffix"/>
            <w:tag w:val="DNS suffix"/>
            <w:id w:val="-1424643710"/>
            <w:placeholder>
              <w:docPart w:val="9648B52ACABF4F5C945FF01DCBC7392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6A5468BE"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28EE79FB" w14:textId="77777777" w:rsidTr="00E933E7">
        <w:sdt>
          <w:sdtPr>
            <w:alias w:val="Domain"/>
            <w:tag w:val="Domain"/>
            <w:id w:val="-466274507"/>
            <w:placeholder>
              <w:docPart w:val="A0DEF90C3AA94B75903AE051AF3FC1A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B981731"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64BE6766" w14:textId="6371295B"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-db</w:t>
            </w:r>
          </w:p>
        </w:tc>
        <w:sdt>
          <w:sdtPr>
            <w:rPr>
              <w:lang w:val="nl-NL"/>
            </w:rPr>
            <w:alias w:val="DNS suffix"/>
            <w:tag w:val="DNS suffix"/>
            <w:id w:val="911437698"/>
            <w:placeholder>
              <w:docPart w:val="C2E82DC57A664FCEB4388CE905F23CD8"/>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7791A186"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11405F" w:rsidRPr="00581590" w14:paraId="52368EAA" w14:textId="77777777" w:rsidTr="00E933E7">
        <w:sdt>
          <w:sdtPr>
            <w:alias w:val="Domain"/>
            <w:tag w:val="Domain"/>
            <w:id w:val="244856717"/>
            <w:placeholder>
              <w:docPart w:val="3E1C9A8BA9124327AF30FF221F9EC78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3B60BC2" w14:textId="77777777" w:rsidR="0011405F" w:rsidRPr="000232A0" w:rsidRDefault="0011405F" w:rsidP="00E933E7">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79EDBB35" w14:textId="3E0E5486" w:rsidR="0011405F" w:rsidRPr="00681133" w:rsidRDefault="0011405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-dbq</w:t>
            </w:r>
          </w:p>
        </w:tc>
        <w:sdt>
          <w:sdtPr>
            <w:rPr>
              <w:lang w:val="nl-NL"/>
            </w:rPr>
            <w:alias w:val="DNS suffix"/>
            <w:tag w:val="DNS suffix"/>
            <w:id w:val="2017273977"/>
            <w:placeholder>
              <w:docPart w:val="85DAFBF4D0FE4E37896A5C4534AE2D78"/>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3033E720" w14:textId="77777777" w:rsidR="0011405F" w:rsidRPr="000232A0" w:rsidRDefault="0011405F" w:rsidP="00E933E7">
                <w:pPr>
                  <w:rPr>
                    <w:rFonts w:eastAsia="Times New Roman" w:cs="Arial"/>
                    <w:color w:val="auto"/>
                    <w:szCs w:val="22"/>
                    <w:lang w:val="nl-NL" w:eastAsia="nl-NL" w:bidi="ar-SA"/>
                  </w:rPr>
                </w:pPr>
                <w:r w:rsidRPr="00681133">
                  <w:rPr>
                    <w:lang w:val="nl-NL"/>
                  </w:rPr>
                  <w:t>P-dc.ba.uwv.nl</w:t>
                </w:r>
              </w:p>
            </w:tc>
          </w:sdtContent>
        </w:sdt>
      </w:tr>
      <w:tr w:rsidR="00EF6BDE" w:rsidRPr="00DA7759" w14:paraId="126D9C62" w14:textId="77777777" w:rsidTr="00C2308C">
        <w:sdt>
          <w:sdtPr>
            <w:alias w:val="Domain"/>
            <w:tag w:val="Domain"/>
            <w:id w:val="1196192756"/>
            <w:placeholder>
              <w:docPart w:val="DA89485A094041A495A1261EFF4BB51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484224FE" w14:textId="77777777" w:rsidR="00EF6BDE" w:rsidRPr="000232A0" w:rsidRDefault="00EF6BDE" w:rsidP="00C2308C">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2C920109" w14:textId="6CFB4B51" w:rsidR="00EF6BDE" w:rsidRPr="00681133" w:rsidRDefault="00EF6BDE" w:rsidP="00C2308C">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sidR="00836A16">
              <w:rPr>
                <w:rFonts w:eastAsia="Times New Roman" w:cs="Arial"/>
                <w:color w:val="auto"/>
                <w:szCs w:val="22"/>
                <w:lang w:val="nl-NL" w:eastAsia="nl-NL" w:bidi="ar-SA"/>
              </w:rPr>
              <w:t>-A1</w:t>
            </w:r>
          </w:p>
        </w:tc>
        <w:sdt>
          <w:sdtPr>
            <w:alias w:val="DNS suffix"/>
            <w:tag w:val="DNS suffix"/>
            <w:id w:val="-1123378993"/>
            <w:placeholder>
              <w:docPart w:val="0D2D7D94DCD54298A54B10E16112B17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783E8B29" w14:textId="77777777" w:rsidR="00EF6BDE" w:rsidRPr="00681133" w:rsidRDefault="00EF6BDE" w:rsidP="00C2308C">
                <w:pPr>
                  <w:rPr>
                    <w:rFonts w:eastAsia="Times New Roman" w:cs="Arial"/>
                    <w:color w:val="auto"/>
                    <w:szCs w:val="22"/>
                    <w:highlight w:val="yellow"/>
                    <w:lang w:eastAsia="nl-NL" w:bidi="ar-SA"/>
                  </w:rPr>
                </w:pPr>
                <w:r>
                  <w:t>A-dc.ba.uwv.nl</w:t>
                </w:r>
              </w:p>
            </w:tc>
          </w:sdtContent>
        </w:sdt>
      </w:tr>
      <w:tr w:rsidR="00802B6F" w:rsidRPr="00DE0BAD" w14:paraId="714CF422" w14:textId="77777777" w:rsidTr="00E933E7">
        <w:sdt>
          <w:sdtPr>
            <w:alias w:val="Domain"/>
            <w:tag w:val="Domain"/>
            <w:id w:val="-1168402870"/>
            <w:placeholder>
              <w:docPart w:val="C2FE03A1760A44619667A6AA0F5FD3A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5F45FCE8" w14:textId="01E4E7AC" w:rsidR="00802B6F" w:rsidRPr="000232A0" w:rsidRDefault="00742409"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1B044C71" w14:textId="6E965EEA" w:rsidR="00802B6F" w:rsidRPr="00681133" w:rsidRDefault="00802B6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w:t>
            </w:r>
            <w:r w:rsidR="00742409">
              <w:rPr>
                <w:rFonts w:eastAsia="Times New Roman" w:cs="Arial"/>
                <w:color w:val="auto"/>
                <w:szCs w:val="22"/>
                <w:lang w:val="nl-NL" w:eastAsia="nl-NL" w:bidi="ar-SA"/>
              </w:rPr>
              <w:t>A1-</w:t>
            </w:r>
            <w:r>
              <w:rPr>
                <w:rFonts w:eastAsia="Times New Roman" w:cs="Arial"/>
                <w:color w:val="auto"/>
                <w:szCs w:val="22"/>
                <w:lang w:val="nl-NL" w:eastAsia="nl-NL" w:bidi="ar-SA"/>
              </w:rPr>
              <w:t>obs</w:t>
            </w:r>
          </w:p>
        </w:tc>
        <w:sdt>
          <w:sdtPr>
            <w:alias w:val="DNS suffix"/>
            <w:tag w:val="DNS suffix"/>
            <w:id w:val="-18630842"/>
            <w:placeholder>
              <w:docPart w:val="A82C6FE2818A4FAEAB527FBE3346D8D3"/>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0EF53DB5" w14:textId="7B42AD01" w:rsidR="00802B6F" w:rsidRPr="00DE0BAD" w:rsidRDefault="00DE0BAD" w:rsidP="00E933E7">
                <w:pPr>
                  <w:rPr>
                    <w:rFonts w:eastAsia="Times New Roman" w:cs="Arial"/>
                    <w:color w:val="auto"/>
                    <w:szCs w:val="22"/>
                    <w:lang w:eastAsia="nl-NL" w:bidi="ar-SA"/>
                  </w:rPr>
                </w:pPr>
                <w:r w:rsidRPr="00DE0BAD">
                  <w:t>A-dc.ba.uwv.nl</w:t>
                </w:r>
              </w:p>
            </w:tc>
          </w:sdtContent>
        </w:sdt>
      </w:tr>
      <w:tr w:rsidR="00802B6F" w:rsidRPr="00DE0BAD" w14:paraId="3950BA9D" w14:textId="77777777" w:rsidTr="00E933E7">
        <w:sdt>
          <w:sdtPr>
            <w:alias w:val="Domain"/>
            <w:tag w:val="Domain"/>
            <w:id w:val="1990437751"/>
            <w:placeholder>
              <w:docPart w:val="844B0807E2834A48BD370E35CE6DB09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3170F1F4" w14:textId="58096489" w:rsidR="00802B6F" w:rsidRPr="000232A0" w:rsidRDefault="00742409"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54FEEBB7" w14:textId="64A9FDFE" w:rsidR="00802B6F" w:rsidRPr="00681133" w:rsidRDefault="00802B6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sidR="00742409">
              <w:rPr>
                <w:rFonts w:eastAsia="Times New Roman" w:cs="Arial"/>
                <w:color w:val="auto"/>
                <w:szCs w:val="22"/>
                <w:lang w:val="nl-NL" w:eastAsia="nl-NL" w:bidi="ar-SA"/>
              </w:rPr>
              <w:t>-A1</w:t>
            </w:r>
            <w:r>
              <w:rPr>
                <w:rFonts w:eastAsia="Times New Roman" w:cs="Arial"/>
                <w:color w:val="auto"/>
                <w:szCs w:val="22"/>
                <w:lang w:val="nl-NL" w:eastAsia="nl-NL" w:bidi="ar-SA"/>
              </w:rPr>
              <w:t>-gup</w:t>
            </w:r>
          </w:p>
        </w:tc>
        <w:sdt>
          <w:sdtPr>
            <w:alias w:val="DNS suffix"/>
            <w:tag w:val="DNS suffix"/>
            <w:id w:val="1231576539"/>
            <w:placeholder>
              <w:docPart w:val="8958798EE48A468CBCAE011E1E6CEC7A"/>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2A5AFA9" w14:textId="7815DE9B" w:rsidR="00802B6F" w:rsidRPr="00DE0BAD" w:rsidRDefault="00DE0BAD" w:rsidP="00E933E7">
                <w:pPr>
                  <w:rPr>
                    <w:rFonts w:eastAsia="Times New Roman" w:cs="Arial"/>
                    <w:color w:val="auto"/>
                    <w:szCs w:val="22"/>
                    <w:lang w:eastAsia="nl-NL" w:bidi="ar-SA"/>
                  </w:rPr>
                </w:pPr>
                <w:r w:rsidRPr="00DE0BAD">
                  <w:t>A-dc.ba.uwv.nl</w:t>
                </w:r>
              </w:p>
            </w:tc>
          </w:sdtContent>
        </w:sdt>
      </w:tr>
      <w:tr w:rsidR="00802B6F" w:rsidRPr="00DE0BAD" w14:paraId="3CFA4B02" w14:textId="77777777" w:rsidTr="00E933E7">
        <w:sdt>
          <w:sdtPr>
            <w:alias w:val="Domain"/>
            <w:tag w:val="Domain"/>
            <w:id w:val="-408610109"/>
            <w:placeholder>
              <w:docPart w:val="98E5EFF3CCD14734BFF77BE400629D2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913F92A" w14:textId="146538C7" w:rsidR="00802B6F" w:rsidRPr="000232A0" w:rsidRDefault="00742409"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3E4AC22F" w14:textId="6881D86E" w:rsidR="00802B6F" w:rsidRPr="00681133" w:rsidRDefault="00802B6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sidR="00742409">
              <w:rPr>
                <w:rFonts w:eastAsia="Times New Roman" w:cs="Arial"/>
                <w:color w:val="auto"/>
                <w:szCs w:val="22"/>
                <w:lang w:val="nl-NL" w:eastAsia="nl-NL" w:bidi="ar-SA"/>
              </w:rPr>
              <w:t>-A1</w:t>
            </w:r>
            <w:r>
              <w:rPr>
                <w:rFonts w:eastAsia="Times New Roman" w:cs="Arial"/>
                <w:color w:val="auto"/>
                <w:szCs w:val="22"/>
                <w:lang w:val="nl-NL" w:eastAsia="nl-NL" w:bidi="ar-SA"/>
              </w:rPr>
              <w:t>-ftp</w:t>
            </w:r>
          </w:p>
        </w:tc>
        <w:sdt>
          <w:sdtPr>
            <w:alias w:val="DNS suffix"/>
            <w:tag w:val="DNS suffix"/>
            <w:id w:val="-294221742"/>
            <w:placeholder>
              <w:docPart w:val="F3D1D5CC497C4A9E942EBC7D24860D60"/>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5085D90" w14:textId="6924A5AE" w:rsidR="00802B6F" w:rsidRPr="00DE0BAD" w:rsidRDefault="00DE0BAD" w:rsidP="00E933E7">
                <w:pPr>
                  <w:rPr>
                    <w:rFonts w:eastAsia="Times New Roman" w:cs="Arial"/>
                    <w:color w:val="auto"/>
                    <w:szCs w:val="22"/>
                    <w:lang w:eastAsia="nl-NL" w:bidi="ar-SA"/>
                  </w:rPr>
                </w:pPr>
                <w:r w:rsidRPr="00DE0BAD">
                  <w:t>A-dc.ba.uwv.nl</w:t>
                </w:r>
              </w:p>
            </w:tc>
          </w:sdtContent>
        </w:sdt>
      </w:tr>
      <w:tr w:rsidR="00802B6F" w:rsidRPr="00DE0BAD" w14:paraId="11AAF753" w14:textId="77777777" w:rsidTr="00E933E7">
        <w:sdt>
          <w:sdtPr>
            <w:alias w:val="Domain"/>
            <w:tag w:val="Domain"/>
            <w:id w:val="570783852"/>
            <w:placeholder>
              <w:docPart w:val="5CD76C979BAA4B87BBE7C24216E3AC5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91C6291" w14:textId="520B7F21" w:rsidR="00802B6F" w:rsidRPr="000232A0" w:rsidRDefault="00742409"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00FE4286" w14:textId="5858E806" w:rsidR="00802B6F" w:rsidRPr="00681133" w:rsidRDefault="00802B6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sidR="00742409">
              <w:rPr>
                <w:rFonts w:eastAsia="Times New Roman" w:cs="Arial"/>
                <w:color w:val="auto"/>
                <w:szCs w:val="22"/>
                <w:lang w:val="nl-NL" w:eastAsia="nl-NL" w:bidi="ar-SA"/>
              </w:rPr>
              <w:t>-A1</w:t>
            </w:r>
            <w:r>
              <w:rPr>
                <w:rFonts w:eastAsia="Times New Roman" w:cs="Arial"/>
                <w:color w:val="auto"/>
                <w:szCs w:val="22"/>
                <w:lang w:val="nl-NL" w:eastAsia="nl-NL" w:bidi="ar-SA"/>
              </w:rPr>
              <w:t>-cbl</w:t>
            </w:r>
          </w:p>
        </w:tc>
        <w:sdt>
          <w:sdtPr>
            <w:alias w:val="DNS suffix"/>
            <w:tag w:val="DNS suffix"/>
            <w:id w:val="513347281"/>
            <w:placeholder>
              <w:docPart w:val="848A4C687A0947DA8C77291D9DE36BA6"/>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354ACD19" w14:textId="7A0DBB51" w:rsidR="00802B6F" w:rsidRPr="00DE0BAD" w:rsidRDefault="00DE0BAD" w:rsidP="00E933E7">
                <w:pPr>
                  <w:rPr>
                    <w:rFonts w:eastAsia="Times New Roman" w:cs="Arial"/>
                    <w:color w:val="auto"/>
                    <w:szCs w:val="22"/>
                    <w:lang w:eastAsia="nl-NL" w:bidi="ar-SA"/>
                  </w:rPr>
                </w:pPr>
                <w:r w:rsidRPr="00DE0BAD">
                  <w:t>A-dc.ba.uwv.nl</w:t>
                </w:r>
              </w:p>
            </w:tc>
          </w:sdtContent>
        </w:sdt>
      </w:tr>
      <w:tr w:rsidR="00802B6F" w:rsidRPr="00DE0BAD" w14:paraId="3DE9E391" w14:textId="77777777" w:rsidTr="00E933E7">
        <w:sdt>
          <w:sdtPr>
            <w:alias w:val="Domain"/>
            <w:tag w:val="Domain"/>
            <w:id w:val="-1228840207"/>
            <w:placeholder>
              <w:docPart w:val="B57A99650CA34D5BAACE6B49C0098AE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6DEF5D1" w14:textId="405DAC5B" w:rsidR="00802B6F" w:rsidRPr="000232A0" w:rsidRDefault="00742409"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12894023" w14:textId="65CA15E1" w:rsidR="00802B6F" w:rsidRPr="00681133" w:rsidRDefault="00802B6F"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sidR="00742409">
              <w:rPr>
                <w:rFonts w:eastAsia="Times New Roman" w:cs="Arial"/>
                <w:color w:val="auto"/>
                <w:szCs w:val="22"/>
                <w:lang w:val="nl-NL" w:eastAsia="nl-NL" w:bidi="ar-SA"/>
              </w:rPr>
              <w:t>-A1</w:t>
            </w:r>
            <w:r>
              <w:rPr>
                <w:rFonts w:eastAsia="Times New Roman" w:cs="Arial"/>
                <w:color w:val="auto"/>
                <w:szCs w:val="22"/>
                <w:lang w:val="nl-NL" w:eastAsia="nl-NL" w:bidi="ar-SA"/>
              </w:rPr>
              <w:t>-db</w:t>
            </w:r>
          </w:p>
        </w:tc>
        <w:sdt>
          <w:sdtPr>
            <w:alias w:val="DNS suffix"/>
            <w:tag w:val="DNS suffix"/>
            <w:id w:val="408432534"/>
            <w:placeholder>
              <w:docPart w:val="911F48363FA94E7DA8779A2EE143F0B7"/>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366E3B68" w14:textId="2AA8C3BD" w:rsidR="00802B6F" w:rsidRPr="00DE0BAD" w:rsidRDefault="00DE0BAD" w:rsidP="00E933E7">
                <w:pPr>
                  <w:rPr>
                    <w:rFonts w:eastAsia="Times New Roman" w:cs="Arial"/>
                    <w:color w:val="auto"/>
                    <w:szCs w:val="22"/>
                    <w:lang w:eastAsia="nl-NL" w:bidi="ar-SA"/>
                  </w:rPr>
                </w:pPr>
                <w:r w:rsidRPr="00DE0BAD">
                  <w:t>A-dc.ba.uwv.nl</w:t>
                </w:r>
              </w:p>
            </w:tc>
          </w:sdtContent>
        </w:sdt>
      </w:tr>
      <w:tr w:rsidR="00DE0BAD" w:rsidRPr="00DA7759" w14:paraId="60B2FFCA" w14:textId="77777777" w:rsidTr="00E933E7">
        <w:sdt>
          <w:sdtPr>
            <w:alias w:val="Domain"/>
            <w:tag w:val="Domain"/>
            <w:id w:val="844061275"/>
            <w:placeholder>
              <w:docPart w:val="D190E8C12FB748C5B94FCA5C2385C9B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4EABF55"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3CBACF9C" w14:textId="5A03B3EB"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w:t>
            </w:r>
          </w:p>
        </w:tc>
        <w:sdt>
          <w:sdtPr>
            <w:alias w:val="DNS suffix"/>
            <w:tag w:val="DNS suffix"/>
            <w:id w:val="-1463885140"/>
            <w:placeholder>
              <w:docPart w:val="140B378242614774BCFADF9D24BECDF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65BB6232" w14:textId="77777777" w:rsidR="00DE0BAD" w:rsidRPr="00681133" w:rsidRDefault="00DE0BAD" w:rsidP="00E933E7">
                <w:pPr>
                  <w:rPr>
                    <w:rFonts w:eastAsia="Times New Roman" w:cs="Arial"/>
                    <w:color w:val="auto"/>
                    <w:szCs w:val="22"/>
                    <w:highlight w:val="yellow"/>
                    <w:lang w:eastAsia="nl-NL" w:bidi="ar-SA"/>
                  </w:rPr>
                </w:pPr>
                <w:r>
                  <w:t>A-dc.ba.uwv.nl</w:t>
                </w:r>
              </w:p>
            </w:tc>
          </w:sdtContent>
        </w:sdt>
      </w:tr>
      <w:tr w:rsidR="00DE0BAD" w:rsidRPr="00DE0BAD" w14:paraId="2E051469" w14:textId="77777777" w:rsidTr="00E933E7">
        <w:sdt>
          <w:sdtPr>
            <w:alias w:val="Domain"/>
            <w:tag w:val="Domain"/>
            <w:id w:val="1539854249"/>
            <w:placeholder>
              <w:docPart w:val="EEB88D45474346C99A2A1F92457982F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4E0BCA3D"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355A688B" w14:textId="17C5ABC0"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-A2-obs</w:t>
            </w:r>
          </w:p>
        </w:tc>
        <w:sdt>
          <w:sdtPr>
            <w:alias w:val="DNS suffix"/>
            <w:tag w:val="DNS suffix"/>
            <w:id w:val="1748460362"/>
            <w:placeholder>
              <w:docPart w:val="CB3247EF97E046A2A8FE3B0CB30490B6"/>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686962ED" w14:textId="77777777" w:rsidR="00DE0BAD" w:rsidRPr="00DE0BAD" w:rsidRDefault="00DE0BAD" w:rsidP="00E933E7">
                <w:pPr>
                  <w:rPr>
                    <w:rFonts w:eastAsia="Times New Roman" w:cs="Arial"/>
                    <w:color w:val="auto"/>
                    <w:szCs w:val="22"/>
                    <w:lang w:eastAsia="nl-NL" w:bidi="ar-SA"/>
                  </w:rPr>
                </w:pPr>
                <w:r w:rsidRPr="00DE0BAD">
                  <w:t>A-dc.ba.uwv.nl</w:t>
                </w:r>
              </w:p>
            </w:tc>
          </w:sdtContent>
        </w:sdt>
      </w:tr>
      <w:tr w:rsidR="00DE0BAD" w:rsidRPr="00DE0BAD" w14:paraId="7EE3F9DA" w14:textId="77777777" w:rsidTr="00E933E7">
        <w:sdt>
          <w:sdtPr>
            <w:alias w:val="Domain"/>
            <w:tag w:val="Domain"/>
            <w:id w:val="2023657553"/>
            <w:placeholder>
              <w:docPart w:val="D5D4B7206A8A4870A0EB867F2770DC1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13ECD2B8"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7F5C96C3" w14:textId="52859899"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-A2-gup</w:t>
            </w:r>
          </w:p>
        </w:tc>
        <w:sdt>
          <w:sdtPr>
            <w:alias w:val="DNS suffix"/>
            <w:tag w:val="DNS suffix"/>
            <w:id w:val="-821266689"/>
            <w:placeholder>
              <w:docPart w:val="3BE0672B51C74ED9BDEFDD925ABE0B6A"/>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1E10A057" w14:textId="77777777" w:rsidR="00DE0BAD" w:rsidRPr="00DE0BAD" w:rsidRDefault="00DE0BAD" w:rsidP="00E933E7">
                <w:pPr>
                  <w:rPr>
                    <w:rFonts w:eastAsia="Times New Roman" w:cs="Arial"/>
                    <w:color w:val="auto"/>
                    <w:szCs w:val="22"/>
                    <w:lang w:eastAsia="nl-NL" w:bidi="ar-SA"/>
                  </w:rPr>
                </w:pPr>
                <w:r w:rsidRPr="00DE0BAD">
                  <w:t>A-dc.ba.uwv.nl</w:t>
                </w:r>
              </w:p>
            </w:tc>
          </w:sdtContent>
        </w:sdt>
      </w:tr>
      <w:tr w:rsidR="00DE0BAD" w:rsidRPr="00DE0BAD" w14:paraId="593F2177" w14:textId="77777777" w:rsidTr="00E933E7">
        <w:sdt>
          <w:sdtPr>
            <w:alias w:val="Domain"/>
            <w:tag w:val="Domain"/>
            <w:id w:val="2117637533"/>
            <w:placeholder>
              <w:docPart w:val="4F1016E9C40C4EB5861B7C6EE789E4F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0AF50EA5"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763F7986" w14:textId="1E603A44"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-A2-ftp</w:t>
            </w:r>
          </w:p>
        </w:tc>
        <w:sdt>
          <w:sdtPr>
            <w:alias w:val="DNS suffix"/>
            <w:tag w:val="DNS suffix"/>
            <w:id w:val="-123236683"/>
            <w:placeholder>
              <w:docPart w:val="75E52B719350423D97DEA8181B4F41B5"/>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7C26029C" w14:textId="77777777" w:rsidR="00DE0BAD" w:rsidRPr="00DE0BAD" w:rsidRDefault="00DE0BAD" w:rsidP="00E933E7">
                <w:pPr>
                  <w:rPr>
                    <w:rFonts w:eastAsia="Times New Roman" w:cs="Arial"/>
                    <w:color w:val="auto"/>
                    <w:szCs w:val="22"/>
                    <w:lang w:eastAsia="nl-NL" w:bidi="ar-SA"/>
                  </w:rPr>
                </w:pPr>
                <w:r w:rsidRPr="00DE0BAD">
                  <w:t>A-dc.ba.uwv.nl</w:t>
                </w:r>
              </w:p>
            </w:tc>
          </w:sdtContent>
        </w:sdt>
      </w:tr>
      <w:tr w:rsidR="00DE0BAD" w:rsidRPr="00DE0BAD" w14:paraId="773FB83F" w14:textId="77777777" w:rsidTr="00E933E7">
        <w:sdt>
          <w:sdtPr>
            <w:alias w:val="Domain"/>
            <w:tag w:val="Domain"/>
            <w:id w:val="185179191"/>
            <w:placeholder>
              <w:docPart w:val="D4007F38E397423E9BDC4D84D313BD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5F3C9BD"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548F4CFF" w14:textId="04E67A01"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-A2-cbl</w:t>
            </w:r>
          </w:p>
        </w:tc>
        <w:sdt>
          <w:sdtPr>
            <w:alias w:val="DNS suffix"/>
            <w:tag w:val="DNS suffix"/>
            <w:id w:val="1315767974"/>
            <w:placeholder>
              <w:docPart w:val="38703ECDB39345C28FE7D2767BFAFB56"/>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1889BDB6" w14:textId="77777777" w:rsidR="00DE0BAD" w:rsidRPr="00DE0BAD" w:rsidRDefault="00DE0BAD" w:rsidP="00E933E7">
                <w:pPr>
                  <w:rPr>
                    <w:rFonts w:eastAsia="Times New Roman" w:cs="Arial"/>
                    <w:color w:val="auto"/>
                    <w:szCs w:val="22"/>
                    <w:lang w:eastAsia="nl-NL" w:bidi="ar-SA"/>
                  </w:rPr>
                </w:pPr>
                <w:r w:rsidRPr="00DE0BAD">
                  <w:t>A-dc.ba.uwv.nl</w:t>
                </w:r>
              </w:p>
            </w:tc>
          </w:sdtContent>
        </w:sdt>
      </w:tr>
      <w:tr w:rsidR="00DE0BAD" w:rsidRPr="00DE0BAD" w14:paraId="5E8CC052" w14:textId="77777777" w:rsidTr="00E933E7">
        <w:sdt>
          <w:sdtPr>
            <w:alias w:val="Domain"/>
            <w:tag w:val="Domain"/>
            <w:id w:val="1376115136"/>
            <w:placeholder>
              <w:docPart w:val="0083301655394A11862A694DC1233AE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28C2D83" w14:textId="77777777" w:rsidR="00DE0BAD" w:rsidRPr="000232A0" w:rsidRDefault="00DE0BAD"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36BAF8B2" w14:textId="5E88A39A" w:rsidR="00DE0BAD" w:rsidRPr="00681133" w:rsidRDefault="00DE0BAD"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-A2-db</w:t>
            </w:r>
          </w:p>
        </w:tc>
        <w:sdt>
          <w:sdtPr>
            <w:alias w:val="DNS suffix"/>
            <w:tag w:val="DNS suffix"/>
            <w:id w:val="154888705"/>
            <w:placeholder>
              <w:docPart w:val="5132AC9A0A0E4CCFB989FA4E24E09155"/>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3DE3930A" w14:textId="77777777" w:rsidR="00DE0BAD" w:rsidRPr="00DE0BAD" w:rsidRDefault="00DE0BAD" w:rsidP="00E933E7">
                <w:pPr>
                  <w:rPr>
                    <w:rFonts w:eastAsia="Times New Roman" w:cs="Arial"/>
                    <w:color w:val="auto"/>
                    <w:szCs w:val="22"/>
                    <w:lang w:eastAsia="nl-NL" w:bidi="ar-SA"/>
                  </w:rPr>
                </w:pPr>
                <w:r w:rsidRPr="00DE0BAD">
                  <w:t>A-dc.ba.uwv.nl</w:t>
                </w:r>
              </w:p>
            </w:tc>
          </w:sdtContent>
        </w:sdt>
      </w:tr>
      <w:tr w:rsidR="001758A2" w:rsidRPr="00DA7759" w14:paraId="1D3EDB8B" w14:textId="77777777" w:rsidTr="00E933E7">
        <w:bookmarkStart w:id="32" w:name="_Hlk94191663" w:displacedByCustomXml="next"/>
        <w:sdt>
          <w:sdtPr>
            <w:alias w:val="Domain"/>
            <w:tag w:val="Domain"/>
            <w:id w:val="1960830546"/>
            <w:placeholder>
              <w:docPart w:val="45824950EF7949B89DEAA1C7C4981C2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1E58CB36" w14:textId="77777777" w:rsidR="001758A2" w:rsidRPr="000232A0" w:rsidRDefault="001758A2"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4F789EC6" w14:textId="3A77ECE3" w:rsidR="001758A2" w:rsidRPr="00681133" w:rsidRDefault="001758A2"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-E</w:t>
            </w:r>
          </w:p>
        </w:tc>
        <w:sdt>
          <w:sdtPr>
            <w:alias w:val="DNS suffix"/>
            <w:tag w:val="DNS suffix"/>
            <w:id w:val="1409264668"/>
            <w:placeholder>
              <w:docPart w:val="52FB390E1FE142408A37D3929A6A5006"/>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616FE8B2" w14:textId="77777777" w:rsidR="001758A2" w:rsidRPr="00681133" w:rsidRDefault="001758A2" w:rsidP="00E933E7">
                <w:pPr>
                  <w:rPr>
                    <w:rFonts w:eastAsia="Times New Roman" w:cs="Arial"/>
                    <w:color w:val="auto"/>
                    <w:szCs w:val="22"/>
                    <w:highlight w:val="yellow"/>
                    <w:lang w:eastAsia="nl-NL" w:bidi="ar-SA"/>
                  </w:rPr>
                </w:pPr>
                <w:r>
                  <w:t>A-dc.ba.uwv.nl</w:t>
                </w:r>
              </w:p>
            </w:tc>
          </w:sdtContent>
        </w:sdt>
      </w:tr>
      <w:tr w:rsidR="001758A2" w:rsidRPr="00DE0BAD" w14:paraId="3B576678" w14:textId="77777777" w:rsidTr="00E933E7">
        <w:sdt>
          <w:sdtPr>
            <w:alias w:val="Domain"/>
            <w:tag w:val="Domain"/>
            <w:id w:val="524757703"/>
            <w:placeholder>
              <w:docPart w:val="4F78E70AE2C34239AFB990D98389016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2575839" w14:textId="77777777" w:rsidR="001758A2" w:rsidRPr="000232A0" w:rsidRDefault="001758A2"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BE07DAA" w14:textId="0060840A" w:rsidR="001758A2" w:rsidRPr="00681133" w:rsidRDefault="001758A2"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-E-gup</w:t>
            </w:r>
          </w:p>
        </w:tc>
        <w:sdt>
          <w:sdtPr>
            <w:alias w:val="DNS suffix"/>
            <w:tag w:val="DNS suffix"/>
            <w:id w:val="1972938832"/>
            <w:placeholder>
              <w:docPart w:val="B021A6D7EDAD44F4BE3184672ECE1F2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7E41BF5E" w14:textId="77777777" w:rsidR="001758A2" w:rsidRPr="00DE0BAD" w:rsidRDefault="001758A2" w:rsidP="00E933E7">
                <w:pPr>
                  <w:rPr>
                    <w:rFonts w:eastAsia="Times New Roman" w:cs="Arial"/>
                    <w:color w:val="auto"/>
                    <w:szCs w:val="22"/>
                    <w:lang w:eastAsia="nl-NL" w:bidi="ar-SA"/>
                  </w:rPr>
                </w:pPr>
                <w:r w:rsidRPr="00DE0BAD">
                  <w:t>A-dc.ba.uwv.nl</w:t>
                </w:r>
              </w:p>
            </w:tc>
          </w:sdtContent>
        </w:sdt>
      </w:tr>
      <w:tr w:rsidR="001758A2" w:rsidRPr="00DE0BAD" w14:paraId="09C9E665" w14:textId="77777777" w:rsidTr="00E933E7">
        <w:sdt>
          <w:sdtPr>
            <w:alias w:val="Domain"/>
            <w:tag w:val="Domain"/>
            <w:id w:val="1510178114"/>
            <w:placeholder>
              <w:docPart w:val="413FD060D8184357963EC2DBE628609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2302E409" w14:textId="77777777" w:rsidR="001758A2" w:rsidRPr="000232A0" w:rsidRDefault="001758A2"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0F2E9F6" w14:textId="616ACCF9" w:rsidR="001758A2" w:rsidRPr="00681133" w:rsidRDefault="001758A2"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w:t>
            </w:r>
            <w:r w:rsidR="00B92F4E">
              <w:rPr>
                <w:rFonts w:eastAsia="Times New Roman" w:cs="Arial"/>
                <w:color w:val="auto"/>
                <w:szCs w:val="22"/>
                <w:lang w:val="nl-NL" w:eastAsia="nl-NL" w:bidi="ar-SA"/>
              </w:rPr>
              <w:t>E</w:t>
            </w:r>
            <w:r>
              <w:rPr>
                <w:rFonts w:eastAsia="Times New Roman" w:cs="Arial"/>
                <w:color w:val="auto"/>
                <w:szCs w:val="22"/>
                <w:lang w:val="nl-NL" w:eastAsia="nl-NL" w:bidi="ar-SA"/>
              </w:rPr>
              <w:t>-ftp</w:t>
            </w:r>
          </w:p>
        </w:tc>
        <w:sdt>
          <w:sdtPr>
            <w:alias w:val="DNS suffix"/>
            <w:tag w:val="DNS suffix"/>
            <w:id w:val="-1286335770"/>
            <w:placeholder>
              <w:docPart w:val="64BE3D250CE64AF99C0F18416800F6B6"/>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42066127" w14:textId="77777777" w:rsidR="001758A2" w:rsidRPr="00DE0BAD" w:rsidRDefault="001758A2" w:rsidP="00E933E7">
                <w:pPr>
                  <w:rPr>
                    <w:rFonts w:eastAsia="Times New Roman" w:cs="Arial"/>
                    <w:color w:val="auto"/>
                    <w:szCs w:val="22"/>
                    <w:lang w:eastAsia="nl-NL" w:bidi="ar-SA"/>
                  </w:rPr>
                </w:pPr>
                <w:r w:rsidRPr="00DE0BAD">
                  <w:t>A-dc.ba.uwv.nl</w:t>
                </w:r>
              </w:p>
            </w:tc>
          </w:sdtContent>
        </w:sdt>
      </w:tr>
      <w:tr w:rsidR="001758A2" w:rsidRPr="00DE0BAD" w14:paraId="74597DF8" w14:textId="77777777" w:rsidTr="00E933E7">
        <w:sdt>
          <w:sdtPr>
            <w:alias w:val="Domain"/>
            <w:tag w:val="Domain"/>
            <w:id w:val="1020355122"/>
            <w:placeholder>
              <w:docPart w:val="F33A2542098E4038B0D1222E124AC31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21986046" w14:textId="77777777" w:rsidR="001758A2" w:rsidRPr="000232A0" w:rsidRDefault="001758A2"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6DB21E04" w14:textId="6B917B15" w:rsidR="001758A2" w:rsidRPr="00681133" w:rsidRDefault="001758A2"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w:t>
            </w:r>
            <w:r w:rsidR="00B92F4E">
              <w:rPr>
                <w:rFonts w:eastAsia="Times New Roman" w:cs="Arial"/>
                <w:color w:val="auto"/>
                <w:szCs w:val="22"/>
                <w:lang w:val="nl-NL" w:eastAsia="nl-NL" w:bidi="ar-SA"/>
              </w:rPr>
              <w:t>E</w:t>
            </w:r>
            <w:r>
              <w:rPr>
                <w:rFonts w:eastAsia="Times New Roman" w:cs="Arial"/>
                <w:color w:val="auto"/>
                <w:szCs w:val="22"/>
                <w:lang w:val="nl-NL" w:eastAsia="nl-NL" w:bidi="ar-SA"/>
              </w:rPr>
              <w:t>-cbl</w:t>
            </w:r>
          </w:p>
        </w:tc>
        <w:sdt>
          <w:sdtPr>
            <w:alias w:val="DNS suffix"/>
            <w:tag w:val="DNS suffix"/>
            <w:id w:val="-2146269357"/>
            <w:placeholder>
              <w:docPart w:val="1FA6F0A2BE7142DE8503AACB4F1CC312"/>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65366F52" w14:textId="77777777" w:rsidR="001758A2" w:rsidRPr="00DE0BAD" w:rsidRDefault="001758A2" w:rsidP="00E933E7">
                <w:pPr>
                  <w:rPr>
                    <w:rFonts w:eastAsia="Times New Roman" w:cs="Arial"/>
                    <w:color w:val="auto"/>
                    <w:szCs w:val="22"/>
                    <w:lang w:eastAsia="nl-NL" w:bidi="ar-SA"/>
                  </w:rPr>
                </w:pPr>
                <w:r w:rsidRPr="00DE0BAD">
                  <w:t>A-dc.ba.uwv.nl</w:t>
                </w:r>
              </w:p>
            </w:tc>
          </w:sdtContent>
        </w:sdt>
      </w:tr>
      <w:tr w:rsidR="001758A2" w:rsidRPr="00DE0BAD" w14:paraId="624B614D" w14:textId="77777777" w:rsidTr="00E933E7">
        <w:sdt>
          <w:sdtPr>
            <w:alias w:val="Domain"/>
            <w:tag w:val="Domain"/>
            <w:id w:val="-899670634"/>
            <w:placeholder>
              <w:docPart w:val="87F19C6CCA794AABB1FEFA0D230F9A3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2842837D" w14:textId="77777777" w:rsidR="001758A2" w:rsidRPr="000232A0" w:rsidRDefault="001758A2" w:rsidP="00E933E7">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1ABB1792" w14:textId="7816A878" w:rsidR="001758A2" w:rsidRPr="00681133" w:rsidRDefault="001758A2" w:rsidP="00E933E7">
            <w:pPr>
              <w:rPr>
                <w:rFonts w:eastAsia="Times New Roman" w:cs="Arial"/>
                <w:color w:val="auto"/>
                <w:szCs w:val="22"/>
                <w:lang w:val="nl-NL" w:eastAsia="nl-NL" w:bidi="ar-SA"/>
              </w:rPr>
            </w:pPr>
            <w:r w:rsidRPr="00681133">
              <w:rPr>
                <w:rFonts w:eastAsia="Times New Roman" w:cs="Arial"/>
                <w:color w:val="auto"/>
                <w:szCs w:val="22"/>
                <w:lang w:val="nl-NL" w:eastAsia="nl-NL" w:bidi="ar-SA"/>
              </w:rPr>
              <w:t>Exc</w:t>
            </w:r>
            <w:r>
              <w:rPr>
                <w:rFonts w:eastAsia="Times New Roman" w:cs="Arial"/>
                <w:color w:val="auto"/>
                <w:szCs w:val="22"/>
                <w:lang w:val="nl-NL" w:eastAsia="nl-NL" w:bidi="ar-SA"/>
              </w:rPr>
              <w:t>-</w:t>
            </w:r>
            <w:r w:rsidR="00B92F4E">
              <w:rPr>
                <w:rFonts w:eastAsia="Times New Roman" w:cs="Arial"/>
                <w:color w:val="auto"/>
                <w:szCs w:val="22"/>
                <w:lang w:val="nl-NL" w:eastAsia="nl-NL" w:bidi="ar-SA"/>
              </w:rPr>
              <w:t>E</w:t>
            </w:r>
            <w:r>
              <w:rPr>
                <w:rFonts w:eastAsia="Times New Roman" w:cs="Arial"/>
                <w:color w:val="auto"/>
                <w:szCs w:val="22"/>
                <w:lang w:val="nl-NL" w:eastAsia="nl-NL" w:bidi="ar-SA"/>
              </w:rPr>
              <w:t>-db</w:t>
            </w:r>
          </w:p>
        </w:tc>
        <w:sdt>
          <w:sdtPr>
            <w:alias w:val="DNS suffix"/>
            <w:tag w:val="DNS suffix"/>
            <w:id w:val="1315532154"/>
            <w:placeholder>
              <w:docPart w:val="0B30E0A0D9054199A5E6FE3836F0143C"/>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1684089E" w14:textId="77777777" w:rsidR="001758A2" w:rsidRPr="00DE0BAD" w:rsidRDefault="001758A2" w:rsidP="00E933E7">
                <w:pPr>
                  <w:rPr>
                    <w:rFonts w:eastAsia="Times New Roman" w:cs="Arial"/>
                    <w:color w:val="auto"/>
                    <w:szCs w:val="22"/>
                    <w:lang w:eastAsia="nl-NL" w:bidi="ar-SA"/>
                  </w:rPr>
                </w:pPr>
                <w:r w:rsidRPr="00DE0BAD">
                  <w:t>A-dc.ba.uwv.nl</w:t>
                </w:r>
              </w:p>
            </w:tc>
          </w:sdtContent>
        </w:sdt>
      </w:tr>
      <w:tr w:rsidR="00B91F03" w:rsidRPr="00581590" w14:paraId="2A58DBE8" w14:textId="77777777" w:rsidTr="00C2308C">
        <w:sdt>
          <w:sdtPr>
            <w:alias w:val="Domain"/>
            <w:tag w:val="Domain"/>
            <w:id w:val="-2015675192"/>
            <w:placeholder>
              <w:docPart w:val="26FCC6A371814470AAC30238C12391E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0BBBA7C" w14:textId="5DA85540" w:rsidR="00B91F03" w:rsidRPr="000232A0" w:rsidRDefault="001C10B2" w:rsidP="00C2308C">
                <w:pPr>
                  <w:rPr>
                    <w:rFonts w:eastAsia="Times New Roman" w:cs="Arial"/>
                    <w:color w:val="auto"/>
                    <w:szCs w:val="22"/>
                    <w:lang w:val="nl-NL" w:eastAsia="nl-NL" w:bidi="ar-SA"/>
                  </w:rPr>
                </w:pPr>
                <w:r>
                  <w:t>Test</w:t>
                </w:r>
              </w:p>
            </w:tc>
          </w:sdtContent>
        </w:sdt>
        <w:tc>
          <w:tcPr>
            <w:tcW w:w="3780" w:type="dxa"/>
            <w:tcBorders>
              <w:top w:val="single" w:sz="4" w:space="0" w:color="auto"/>
              <w:left w:val="single" w:sz="4" w:space="0" w:color="auto"/>
              <w:bottom w:val="single" w:sz="4" w:space="0" w:color="auto"/>
              <w:right w:val="single" w:sz="4" w:space="0" w:color="auto"/>
            </w:tcBorders>
          </w:tcPr>
          <w:p w14:paraId="1CEE0682" w14:textId="316F6ADE" w:rsidR="00B91F03" w:rsidRPr="00681133" w:rsidRDefault="00B6348B" w:rsidP="00C2308C">
            <w:pPr>
              <w:rPr>
                <w:rFonts w:eastAsia="Times New Roman" w:cs="Arial"/>
                <w:color w:val="auto"/>
                <w:szCs w:val="22"/>
                <w:lang w:val="nl-NL" w:eastAsia="nl-NL" w:bidi="ar-SA"/>
              </w:rPr>
            </w:pPr>
            <w:r>
              <w:rPr>
                <w:rFonts w:eastAsia="Times New Roman" w:cs="Arial"/>
                <w:color w:val="auto"/>
                <w:szCs w:val="22"/>
                <w:lang w:val="nl-NL" w:eastAsia="nl-NL" w:bidi="ar-SA"/>
              </w:rPr>
              <w:t>UWV-EXC</w:t>
            </w:r>
            <w:r w:rsidR="00772224">
              <w:rPr>
                <w:rFonts w:eastAsia="Times New Roman" w:cs="Arial"/>
                <w:color w:val="auto"/>
                <w:szCs w:val="22"/>
                <w:lang w:val="nl-NL" w:eastAsia="nl-NL" w:bidi="ar-SA"/>
              </w:rPr>
              <w:t>-*</w:t>
            </w:r>
          </w:p>
        </w:tc>
        <w:sdt>
          <w:sdtPr>
            <w:rPr>
              <w:lang w:val="nl-NL"/>
            </w:rPr>
            <w:alias w:val="DNS suffix"/>
            <w:tag w:val="DNS suffix"/>
            <w:id w:val="765888801"/>
            <w:placeholder>
              <w:docPart w:val="63A83847EAEA4390BFDFBF2FF8717F4D"/>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727C6C6F" w14:textId="3C2252A0" w:rsidR="00B91F03" w:rsidRPr="0016142F" w:rsidRDefault="0016142F" w:rsidP="00C2308C">
                <w:pPr>
                  <w:rPr>
                    <w:rFonts w:eastAsia="Times New Roman" w:cs="Arial"/>
                    <w:color w:val="auto"/>
                    <w:szCs w:val="22"/>
                    <w:highlight w:val="yellow"/>
                    <w:lang w:val="nl-NL" w:eastAsia="nl-NL" w:bidi="ar-SA"/>
                  </w:rPr>
                </w:pPr>
                <w:r w:rsidRPr="0016142F">
                  <w:rPr>
                    <w:lang w:val="nl-NL"/>
                  </w:rPr>
                  <w:t>T-dc.ba.uwv.nl</w:t>
                </w:r>
              </w:p>
            </w:tc>
          </w:sdtContent>
        </w:sdt>
      </w:tr>
    </w:tbl>
    <w:p w14:paraId="47FD75B2" w14:textId="214FEA55" w:rsidR="00B91F03" w:rsidRDefault="00B91F03" w:rsidP="00B91F03">
      <w:pPr>
        <w:pStyle w:val="Heading2"/>
      </w:pPr>
      <w:bookmarkStart w:id="33" w:name="_Toc87864285"/>
      <w:bookmarkStart w:id="34" w:name="_Toc118721267"/>
      <w:bookmarkEnd w:id="32"/>
      <w:r w:rsidRPr="005A1A08">
        <w:t xml:space="preserve">System diagram </w:t>
      </w:r>
      <w:r w:rsidR="00E63AD6" w:rsidRPr="005A1A08">
        <w:t>–</w:t>
      </w:r>
      <w:r w:rsidRPr="005A1A08">
        <w:t xml:space="preserve"> Production</w:t>
      </w:r>
      <w:bookmarkEnd w:id="33"/>
      <w:bookmarkEnd w:id="34"/>
    </w:p>
    <w:p w14:paraId="1EA2A29E" w14:textId="492BCB5C" w:rsidR="000B2CF8" w:rsidRPr="000B2CF8" w:rsidRDefault="00B54F92" w:rsidP="000B2CF8">
      <w:pPr>
        <w:pStyle w:val="BodyText"/>
      </w:pPr>
      <w:r>
        <w:rPr>
          <w:noProof/>
        </w:rPr>
        <w:drawing>
          <wp:inline distT="0" distB="0" distL="0" distR="0" wp14:anchorId="5DA51E2C" wp14:editId="59666B36">
            <wp:extent cx="5724525" cy="470090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700905"/>
                    </a:xfrm>
                    <a:prstGeom prst="rect">
                      <a:avLst/>
                    </a:prstGeom>
                    <a:noFill/>
                    <a:ln>
                      <a:noFill/>
                    </a:ln>
                  </pic:spPr>
                </pic:pic>
              </a:graphicData>
            </a:graphic>
          </wp:inline>
        </w:drawing>
      </w:r>
    </w:p>
    <w:p w14:paraId="7A30595D" w14:textId="302572F9" w:rsidR="007B3298" w:rsidRPr="007B3298" w:rsidRDefault="007B3298" w:rsidP="007B3298">
      <w:pPr>
        <w:pStyle w:val="BodyText"/>
      </w:pPr>
    </w:p>
    <w:p w14:paraId="4BEDBFD2" w14:textId="50FECA9D" w:rsidR="00E63AD6" w:rsidRPr="00E63AD6" w:rsidRDefault="00E63AD6" w:rsidP="00E63AD6">
      <w:pPr>
        <w:pStyle w:val="BodyText"/>
      </w:pPr>
    </w:p>
    <w:p w14:paraId="61991523" w14:textId="76DF75B3" w:rsidR="00B91F03" w:rsidRDefault="00B91F03" w:rsidP="00B91F03">
      <w:pPr>
        <w:pStyle w:val="BodyText"/>
        <w:rPr>
          <w:highlight w:val="yellow"/>
        </w:rPr>
      </w:pPr>
    </w:p>
    <w:p w14:paraId="48CCD9FF" w14:textId="00ECB9DE" w:rsidR="00B91F03" w:rsidRDefault="00B91F03" w:rsidP="00B91F03">
      <w:pPr>
        <w:pStyle w:val="BodyText"/>
        <w:rPr>
          <w:highlight w:val="yellow"/>
        </w:rPr>
      </w:pPr>
    </w:p>
    <w:p w14:paraId="75D3F642" w14:textId="77777777" w:rsidR="00B91F03" w:rsidRDefault="00B91F03" w:rsidP="00B91F03">
      <w:pPr>
        <w:pStyle w:val="BodyText"/>
        <w:rPr>
          <w:highlight w:val="yellow"/>
        </w:rPr>
      </w:pPr>
    </w:p>
    <w:p w14:paraId="5F9B2E06" w14:textId="77777777" w:rsidR="00B91F03" w:rsidRDefault="00B91F03" w:rsidP="00B91F03">
      <w:pPr>
        <w:pStyle w:val="BodyText"/>
        <w:rPr>
          <w:highlight w:val="yellow"/>
        </w:rPr>
      </w:pPr>
    </w:p>
    <w:p w14:paraId="5F417352" w14:textId="77777777" w:rsidR="00B91F03" w:rsidRDefault="00B91F03" w:rsidP="00B91F03">
      <w:pPr>
        <w:pStyle w:val="BodyText"/>
        <w:rPr>
          <w:highlight w:val="yellow"/>
        </w:rPr>
      </w:pPr>
    </w:p>
    <w:p w14:paraId="6CF1F424" w14:textId="77777777" w:rsidR="00B91F03" w:rsidRDefault="00B91F03" w:rsidP="00B91F03">
      <w:pPr>
        <w:pStyle w:val="BodyText"/>
        <w:rPr>
          <w:highlight w:val="yellow"/>
        </w:rPr>
      </w:pPr>
    </w:p>
    <w:p w14:paraId="193003BD" w14:textId="77777777" w:rsidR="00B91F03" w:rsidRDefault="00B91F03" w:rsidP="00B91F03">
      <w:pPr>
        <w:pStyle w:val="BodyText"/>
        <w:rPr>
          <w:highlight w:val="yellow"/>
        </w:rPr>
      </w:pPr>
    </w:p>
    <w:p w14:paraId="620C2A79" w14:textId="77777777" w:rsidR="00B91F03" w:rsidRPr="00F770FF" w:rsidRDefault="00B91F03" w:rsidP="00B91F03">
      <w:pPr>
        <w:pStyle w:val="Heading2"/>
        <w:rPr>
          <w:lang w:val="nl-NL"/>
        </w:rPr>
      </w:pPr>
      <w:bookmarkStart w:id="35" w:name="_Toc87864286"/>
      <w:bookmarkStart w:id="36" w:name="_Toc118721268"/>
      <w:r w:rsidRPr="00F770FF">
        <w:rPr>
          <w:lang w:val="nl-NL"/>
        </w:rPr>
        <w:lastRenderedPageBreak/>
        <w:t xml:space="preserve">System </w:t>
      </w:r>
      <w:r>
        <w:rPr>
          <w:lang w:val="nl-NL"/>
        </w:rPr>
        <w:t>d</w:t>
      </w:r>
      <w:r w:rsidRPr="00F770FF">
        <w:rPr>
          <w:lang w:val="nl-NL"/>
        </w:rPr>
        <w:t>iagram Non-Production</w:t>
      </w:r>
      <w:bookmarkEnd w:id="35"/>
      <w:bookmarkEnd w:id="36"/>
    </w:p>
    <w:p w14:paraId="07C6425F" w14:textId="412386FE" w:rsidR="00B91F03" w:rsidRDefault="00AD4C09" w:rsidP="005A1A08">
      <w:pPr>
        <w:pStyle w:val="Heading3"/>
        <w:rPr>
          <w:lang w:val="en-US" w:eastAsia="nl-NL" w:bidi="ar-SA"/>
        </w:rPr>
      </w:pPr>
      <w:r w:rsidRPr="00807698">
        <w:rPr>
          <w:lang w:val="en-US" w:eastAsia="nl-NL" w:bidi="ar-SA"/>
        </w:rPr>
        <w:t>System Diagram Acceptation</w:t>
      </w:r>
    </w:p>
    <w:p w14:paraId="4482E785" w14:textId="16C0B34B" w:rsidR="00D9733A" w:rsidRPr="00D9733A" w:rsidRDefault="00D9733A" w:rsidP="00D9733A">
      <w:pPr>
        <w:pStyle w:val="BodyText"/>
        <w:rPr>
          <w:lang w:val="en-US" w:eastAsia="nl-NL" w:bidi="ar-SA"/>
        </w:rPr>
      </w:pPr>
      <w:r>
        <w:rPr>
          <w:noProof/>
          <w:lang w:val="en-US" w:eastAsia="nl-NL" w:bidi="ar-SA"/>
        </w:rPr>
        <w:drawing>
          <wp:inline distT="0" distB="0" distL="0" distR="0" wp14:anchorId="6C15558E" wp14:editId="5B779CA1">
            <wp:extent cx="5729605" cy="490537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4905375"/>
                    </a:xfrm>
                    <a:prstGeom prst="rect">
                      <a:avLst/>
                    </a:prstGeom>
                    <a:noFill/>
                    <a:ln>
                      <a:noFill/>
                    </a:ln>
                  </pic:spPr>
                </pic:pic>
              </a:graphicData>
            </a:graphic>
          </wp:inline>
        </w:drawing>
      </w:r>
    </w:p>
    <w:p w14:paraId="2F53DF88" w14:textId="79AAFFD0" w:rsidR="0002789C" w:rsidRPr="0002789C" w:rsidRDefault="0002789C" w:rsidP="0002789C">
      <w:pPr>
        <w:pStyle w:val="BodyText"/>
        <w:rPr>
          <w:lang w:val="en-US" w:eastAsia="nl-NL" w:bidi="ar-SA"/>
        </w:rPr>
      </w:pPr>
    </w:p>
    <w:p w14:paraId="4265E655" w14:textId="74CF76EF" w:rsidR="00FC10DB" w:rsidRDefault="00FC10DB" w:rsidP="00B91F03">
      <w:pPr>
        <w:pStyle w:val="BodyText"/>
        <w:rPr>
          <w:color w:val="auto"/>
          <w:lang w:val="en-US" w:eastAsia="nl-NL" w:bidi="ar-SA"/>
        </w:rPr>
      </w:pPr>
      <w:r>
        <w:rPr>
          <w:color w:val="auto"/>
          <w:lang w:val="en-US" w:eastAsia="nl-NL" w:bidi="ar-SA"/>
        </w:rPr>
        <w:t xml:space="preserve">There is no </w:t>
      </w:r>
      <w:r w:rsidR="003F0198">
        <w:rPr>
          <w:color w:val="auto"/>
          <w:lang w:val="en-US" w:eastAsia="nl-NL" w:bidi="ar-SA"/>
        </w:rPr>
        <w:t>query database in the acceptation environment.</w:t>
      </w:r>
      <w:r w:rsidR="00A019CA">
        <w:rPr>
          <w:color w:val="auto"/>
          <w:lang w:val="en-US" w:eastAsia="nl-NL" w:bidi="ar-SA"/>
        </w:rPr>
        <w:t xml:space="preserve"> A1 and A2 reside on the same servers</w:t>
      </w:r>
      <w:r w:rsidR="007E527D">
        <w:rPr>
          <w:color w:val="auto"/>
          <w:lang w:val="en-US" w:eastAsia="nl-NL" w:bidi="ar-SA"/>
        </w:rPr>
        <w:t xml:space="preserve"> </w:t>
      </w:r>
      <w:r w:rsidR="00D24BBD">
        <w:rPr>
          <w:color w:val="auto"/>
          <w:lang w:val="en-US" w:eastAsia="nl-NL" w:bidi="ar-SA"/>
        </w:rPr>
        <w:t>AS-IS CMO</w:t>
      </w:r>
      <w:r w:rsidR="00123103">
        <w:rPr>
          <w:color w:val="auto"/>
          <w:lang w:val="en-US" w:eastAsia="nl-NL" w:bidi="ar-SA"/>
        </w:rPr>
        <w:t>.</w:t>
      </w:r>
    </w:p>
    <w:p w14:paraId="7AD1C621" w14:textId="60009564" w:rsidR="006776F4" w:rsidRDefault="00DE4811" w:rsidP="005A1A08">
      <w:pPr>
        <w:pStyle w:val="Heading3"/>
        <w:rPr>
          <w:lang w:val="en-US" w:eastAsia="nl-NL" w:bidi="ar-SA"/>
        </w:rPr>
      </w:pPr>
      <w:r>
        <w:rPr>
          <w:lang w:val="en-US" w:eastAsia="nl-NL" w:bidi="ar-SA"/>
        </w:rPr>
        <w:lastRenderedPageBreak/>
        <w:t>System Diagram Education</w:t>
      </w:r>
    </w:p>
    <w:p w14:paraId="499C0AF1" w14:textId="34A3A9BE" w:rsidR="00657ED7" w:rsidRPr="00657ED7" w:rsidRDefault="00657ED7" w:rsidP="00657ED7">
      <w:pPr>
        <w:pStyle w:val="BodyText"/>
        <w:rPr>
          <w:lang w:val="en-US" w:eastAsia="nl-NL" w:bidi="ar-SA"/>
        </w:rPr>
      </w:pPr>
      <w:r>
        <w:rPr>
          <w:noProof/>
          <w:lang w:val="en-US" w:eastAsia="nl-NL" w:bidi="ar-SA"/>
        </w:rPr>
        <w:drawing>
          <wp:inline distT="0" distB="0" distL="0" distR="0" wp14:anchorId="6263D1FB" wp14:editId="2922BC6F">
            <wp:extent cx="5725160" cy="58839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5883910"/>
                    </a:xfrm>
                    <a:prstGeom prst="rect">
                      <a:avLst/>
                    </a:prstGeom>
                    <a:noFill/>
                    <a:ln>
                      <a:noFill/>
                    </a:ln>
                  </pic:spPr>
                </pic:pic>
              </a:graphicData>
            </a:graphic>
          </wp:inline>
        </w:drawing>
      </w:r>
    </w:p>
    <w:p w14:paraId="128CFDF7" w14:textId="0C58E4BA" w:rsidR="009C1EA8" w:rsidRDefault="009C1EA8" w:rsidP="00B91F03">
      <w:pPr>
        <w:pStyle w:val="BodyText"/>
        <w:rPr>
          <w:color w:val="auto"/>
          <w:lang w:val="en-US" w:eastAsia="nl-NL" w:bidi="ar-SA"/>
        </w:rPr>
      </w:pPr>
      <w:r>
        <w:rPr>
          <w:color w:val="auto"/>
          <w:lang w:val="en-US" w:eastAsia="nl-NL" w:bidi="ar-SA"/>
        </w:rPr>
        <w:t>The education environment is in the Acceptation domain</w:t>
      </w:r>
      <w:r w:rsidR="002F1347">
        <w:rPr>
          <w:color w:val="auto"/>
          <w:lang w:val="en-US" w:eastAsia="nl-NL" w:bidi="ar-SA"/>
        </w:rPr>
        <w:t xml:space="preserve"> and is </w:t>
      </w:r>
      <w:proofErr w:type="gramStart"/>
      <w:r w:rsidR="002F1347">
        <w:rPr>
          <w:color w:val="auto"/>
          <w:lang w:val="en-US" w:eastAsia="nl-NL" w:bidi="ar-SA"/>
        </w:rPr>
        <w:t>similar to</w:t>
      </w:r>
      <w:proofErr w:type="gramEnd"/>
      <w:r w:rsidR="002F1347">
        <w:rPr>
          <w:color w:val="auto"/>
          <w:lang w:val="en-US" w:eastAsia="nl-NL" w:bidi="ar-SA"/>
        </w:rPr>
        <w:t xml:space="preserve"> the Test environment</w:t>
      </w:r>
      <w:r w:rsidR="00D03F7C">
        <w:rPr>
          <w:color w:val="auto"/>
          <w:lang w:val="en-US" w:eastAsia="nl-NL" w:bidi="ar-SA"/>
        </w:rPr>
        <w:t xml:space="preserve"> therefor the database will be in the </w:t>
      </w:r>
      <w:proofErr w:type="spellStart"/>
      <w:r w:rsidR="00D03F7C">
        <w:rPr>
          <w:color w:val="auto"/>
          <w:lang w:val="en-US" w:eastAsia="nl-NL" w:bidi="ar-SA"/>
        </w:rPr>
        <w:t>backoffice</w:t>
      </w:r>
      <w:proofErr w:type="spellEnd"/>
      <w:r w:rsidR="00D03F7C">
        <w:rPr>
          <w:color w:val="auto"/>
          <w:lang w:val="en-US" w:eastAsia="nl-NL" w:bidi="ar-SA"/>
        </w:rPr>
        <w:t>.</w:t>
      </w:r>
    </w:p>
    <w:p w14:paraId="2292A7AF" w14:textId="746A5E14" w:rsidR="006776F4" w:rsidRDefault="006776F4" w:rsidP="005A1A08">
      <w:pPr>
        <w:pStyle w:val="Heading3"/>
        <w:rPr>
          <w:lang w:val="en-US" w:eastAsia="nl-NL" w:bidi="ar-SA"/>
        </w:rPr>
      </w:pPr>
      <w:r w:rsidRPr="48D880E7">
        <w:rPr>
          <w:lang w:val="en-US" w:eastAsia="nl-NL" w:bidi="ar-SA"/>
        </w:rPr>
        <w:lastRenderedPageBreak/>
        <w:t>System Diagram Test</w:t>
      </w:r>
    </w:p>
    <w:p w14:paraId="5FE28732" w14:textId="09081CC3" w:rsidR="00A57B28" w:rsidRPr="00A57B28" w:rsidRDefault="00D525A1" w:rsidP="48D880E7">
      <w:pPr>
        <w:pStyle w:val="BodyText"/>
        <w:rPr>
          <w:color w:val="000000" w:themeColor="text1"/>
          <w:lang w:val="en-US" w:eastAsia="nl-NL" w:bidi="ar-SA"/>
        </w:rPr>
      </w:pPr>
      <w:r>
        <w:rPr>
          <w:noProof/>
        </w:rPr>
        <w:drawing>
          <wp:inline distT="0" distB="0" distL="0" distR="0" wp14:anchorId="0F11F8E4" wp14:editId="7DE51017">
            <wp:extent cx="5718173" cy="5561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8173" cy="5561330"/>
                    </a:xfrm>
                    <a:prstGeom prst="rect">
                      <a:avLst/>
                    </a:prstGeom>
                  </pic:spPr>
                </pic:pic>
              </a:graphicData>
            </a:graphic>
          </wp:inline>
        </w:drawing>
      </w:r>
    </w:p>
    <w:p w14:paraId="405F5249" w14:textId="7032CFCE" w:rsidR="00F41718" w:rsidRDefault="00905277" w:rsidP="00A170FE">
      <w:pPr>
        <w:pStyle w:val="Graphic"/>
        <w:rPr>
          <w:lang w:val="en-US" w:eastAsia="nl-NL" w:bidi="ar-SA"/>
        </w:rPr>
      </w:pPr>
      <w:r>
        <w:rPr>
          <w:lang w:val="en-US" w:eastAsia="nl-NL" w:bidi="ar-SA"/>
        </w:rPr>
        <w:t>The Test environment does not have load balanced IISWeb servers or a Query Database</w:t>
      </w:r>
    </w:p>
    <w:p w14:paraId="27C3EEF3" w14:textId="77777777" w:rsidR="006776F4" w:rsidRPr="00FC10DB" w:rsidRDefault="006776F4" w:rsidP="00B91F03">
      <w:pPr>
        <w:pStyle w:val="BodyText"/>
        <w:rPr>
          <w:color w:val="auto"/>
          <w:lang w:val="en-US" w:eastAsia="nl-NL" w:bidi="ar-SA"/>
        </w:rPr>
      </w:pPr>
    </w:p>
    <w:p w14:paraId="5BECE4E4" w14:textId="77777777" w:rsidR="00B91F03" w:rsidRPr="00214118" w:rsidRDefault="00B91F03" w:rsidP="00B91F03">
      <w:pPr>
        <w:pStyle w:val="Heading2"/>
      </w:pPr>
      <w:bookmarkStart w:id="37" w:name="_Toc87864287"/>
      <w:bookmarkStart w:id="38" w:name="_Toc118721269"/>
      <w:r w:rsidRPr="00214118">
        <w:t>SBB’s</w:t>
      </w:r>
      <w:bookmarkEnd w:id="37"/>
      <w:bookmarkEnd w:id="38"/>
    </w:p>
    <w:tbl>
      <w:tblPr>
        <w:tblW w:w="3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23"/>
      </w:tblGrid>
      <w:tr w:rsidR="00B91F03" w:rsidRPr="00141302" w14:paraId="25A6ECF5" w14:textId="77777777" w:rsidTr="00C2308C">
        <w:tc>
          <w:tcPr>
            <w:tcW w:w="382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15E961"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Standard Building Block Type</w:t>
            </w:r>
          </w:p>
        </w:tc>
      </w:tr>
      <w:tr w:rsidR="00B91F03" w:rsidRPr="000232A0" w14:paraId="324AEC28" w14:textId="77777777" w:rsidTr="00C2308C">
        <w:sdt>
          <w:sdtPr>
            <w:alias w:val="Service"/>
            <w:tag w:val="Sercice"/>
            <w:id w:val="-161539816"/>
            <w:placeholder>
              <w:docPart w:val="48143F5966B84995956012B71E32D3BF"/>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3823" w:type="dxa"/>
                <w:tcBorders>
                  <w:top w:val="single" w:sz="4" w:space="0" w:color="auto"/>
                  <w:left w:val="single" w:sz="4" w:space="0" w:color="auto"/>
                  <w:bottom w:val="single" w:sz="4" w:space="0" w:color="auto"/>
                  <w:right w:val="single" w:sz="4" w:space="0" w:color="auto"/>
                </w:tcBorders>
                <w:vAlign w:val="center"/>
                <w:hideMark/>
              </w:tcPr>
              <w:p w14:paraId="0FDD27C2" w14:textId="7833C6C7" w:rsidR="00B91F03" w:rsidRPr="0019164C" w:rsidRDefault="00777291" w:rsidP="00C2308C">
                <w:pPr>
                  <w:rPr>
                    <w:rFonts w:eastAsia="Times New Roman" w:cs="Arial"/>
                    <w:color w:val="auto"/>
                    <w:szCs w:val="22"/>
                    <w:lang w:val="en-US" w:eastAsia="nl-NL" w:bidi="ar-SA"/>
                  </w:rPr>
                </w:pPr>
                <w:r>
                  <w:t>IaaS+ - VM- DXC Managed</w:t>
                </w:r>
              </w:p>
            </w:tc>
          </w:sdtContent>
        </w:sdt>
      </w:tr>
      <w:tr w:rsidR="00B91F03" w:rsidRPr="000232A0" w14:paraId="1F016774" w14:textId="77777777" w:rsidTr="00C2308C">
        <w:sdt>
          <w:sdtPr>
            <w:alias w:val="Service"/>
            <w:tag w:val="Sercice"/>
            <w:id w:val="1917582577"/>
            <w:placeholder>
              <w:docPart w:val="944565B2C2754C16A0F1853856BD4FC4"/>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3823" w:type="dxa"/>
                <w:tcBorders>
                  <w:top w:val="single" w:sz="4" w:space="0" w:color="auto"/>
                  <w:left w:val="single" w:sz="4" w:space="0" w:color="auto"/>
                  <w:bottom w:val="single" w:sz="4" w:space="0" w:color="auto"/>
                  <w:right w:val="single" w:sz="4" w:space="0" w:color="auto"/>
                </w:tcBorders>
                <w:vAlign w:val="center"/>
                <w:hideMark/>
              </w:tcPr>
              <w:p w14:paraId="7F529A96" w14:textId="71B3A6E8" w:rsidR="00B91F03" w:rsidRPr="0019164C" w:rsidRDefault="00025C6B" w:rsidP="00C2308C">
                <w:pPr>
                  <w:rPr>
                    <w:rFonts w:eastAsia="Times New Roman" w:cs="Arial"/>
                    <w:color w:val="auto"/>
                    <w:szCs w:val="22"/>
                    <w:lang w:val="en-US" w:eastAsia="nl-NL" w:bidi="ar-SA"/>
                  </w:rPr>
                </w:pPr>
                <w:r>
                  <w:t>PaaS - Virtual Oracle database - DXC Managed</w:t>
                </w:r>
              </w:p>
            </w:tc>
          </w:sdtContent>
        </w:sdt>
      </w:tr>
      <w:tr w:rsidR="00B91F03" w:rsidRPr="000232A0" w14:paraId="26C23A28" w14:textId="77777777" w:rsidTr="00C2308C">
        <w:sdt>
          <w:sdtPr>
            <w:alias w:val="Service"/>
            <w:tag w:val="Sercice"/>
            <w:id w:val="-150537015"/>
            <w:placeholder>
              <w:docPart w:val="8F0BD65F6D6646199CA2F1C9DE6B035D"/>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3823" w:type="dxa"/>
                <w:tcBorders>
                  <w:top w:val="single" w:sz="4" w:space="0" w:color="auto"/>
                  <w:left w:val="single" w:sz="4" w:space="0" w:color="auto"/>
                  <w:bottom w:val="single" w:sz="4" w:space="0" w:color="auto"/>
                  <w:right w:val="single" w:sz="4" w:space="0" w:color="auto"/>
                </w:tcBorders>
                <w:vAlign w:val="center"/>
                <w:hideMark/>
              </w:tcPr>
              <w:p w14:paraId="13EA8377" w14:textId="505B9CC4" w:rsidR="00B91F03" w:rsidRPr="0019164C" w:rsidRDefault="00025C6B" w:rsidP="00C2308C">
                <w:pPr>
                  <w:rPr>
                    <w:rFonts w:eastAsia="Times New Roman" w:cs="Arial"/>
                    <w:color w:val="auto"/>
                    <w:szCs w:val="22"/>
                    <w:lang w:val="en-US" w:eastAsia="nl-NL" w:bidi="ar-SA"/>
                  </w:rPr>
                </w:pPr>
                <w:r>
                  <w:t>Legacy hosting - AIX LPAR - DXC Managed</w:t>
                </w:r>
              </w:p>
            </w:tc>
          </w:sdtContent>
        </w:sdt>
      </w:tr>
    </w:tbl>
    <w:p w14:paraId="043DE6C7" w14:textId="77777777" w:rsidR="00B91F03" w:rsidRPr="00EA0116" w:rsidRDefault="00B91F03" w:rsidP="00B91F03">
      <w:pPr>
        <w:pStyle w:val="Heading2"/>
      </w:pPr>
      <w:bookmarkStart w:id="39" w:name="_Toc87864288"/>
      <w:bookmarkStart w:id="40" w:name="_Toc118721270"/>
      <w:r w:rsidRPr="00EA0116">
        <w:t>Load balancers</w:t>
      </w:r>
      <w:bookmarkEnd w:id="39"/>
      <w:bookmarkEnd w:id="40"/>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710"/>
        <w:gridCol w:w="3150"/>
        <w:gridCol w:w="3060"/>
      </w:tblGrid>
      <w:tr w:rsidR="00B91F03" w14:paraId="1B312773" w14:textId="77777777" w:rsidTr="00C2308C">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CB1664"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26D9B6" w14:textId="77777777" w:rsidR="00B91F03" w:rsidRPr="00141302" w:rsidRDefault="00B91F03" w:rsidP="00C2308C">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Load balancer </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AFDB9" w14:textId="77777777" w:rsidR="00B91F03" w:rsidRDefault="00B91F03" w:rsidP="00C2308C">
            <w:pPr>
              <w:rPr>
                <w:rFonts w:eastAsia="Times New Roman" w:cs="Arial"/>
                <w:b/>
                <w:bCs/>
                <w:color w:val="030304"/>
                <w:szCs w:val="22"/>
                <w:lang w:val="nl-NL" w:eastAsia="nl-NL" w:bidi="ar-SA"/>
              </w:rPr>
            </w:pPr>
            <w:r>
              <w:rPr>
                <w:rFonts w:eastAsia="Times New Roman" w:cs="Arial"/>
                <w:b/>
                <w:bCs/>
                <w:color w:val="030304"/>
                <w:szCs w:val="22"/>
                <w:lang w:val="nl-NL" w:eastAsia="nl-NL" w:bidi="ar-SA"/>
              </w:rPr>
              <w:t>Load balancer type</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647D8C" w14:textId="77777777" w:rsidR="00B91F03" w:rsidRDefault="00B91F03" w:rsidP="00C2308C">
            <w:pPr>
              <w:rPr>
                <w:rFonts w:eastAsia="Times New Roman" w:cs="Arial"/>
                <w:b/>
                <w:bCs/>
                <w:color w:val="030304"/>
                <w:szCs w:val="22"/>
                <w:lang w:val="nl-NL" w:eastAsia="nl-NL" w:bidi="ar-SA"/>
              </w:rPr>
            </w:pPr>
            <w:r>
              <w:rPr>
                <w:rFonts w:eastAsia="Times New Roman" w:cs="Arial"/>
                <w:b/>
                <w:bCs/>
                <w:color w:val="030304"/>
                <w:szCs w:val="22"/>
                <w:lang w:val="nl-NL" w:eastAsia="nl-NL" w:bidi="ar-SA"/>
              </w:rPr>
              <w:t>Description</w:t>
            </w:r>
          </w:p>
        </w:tc>
      </w:tr>
      <w:tr w:rsidR="00B91F03" w:rsidRPr="00CE0F37" w14:paraId="1747E882" w14:textId="77777777" w:rsidTr="00762CDD">
        <w:sdt>
          <w:sdtPr>
            <w:alias w:val="Domain"/>
            <w:tag w:val="Domain"/>
            <w:id w:val="-1636106307"/>
            <w:placeholder>
              <w:docPart w:val="F1DD31CF35A24BC2B648F71C02470C3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3141C" w14:textId="77777777" w:rsidR="00B91F03" w:rsidRPr="00762CDD" w:rsidRDefault="00B91F03" w:rsidP="00C2308C">
                <w:pPr>
                  <w:rPr>
                    <w:rFonts w:eastAsia="Times New Roman" w:cs="Arial"/>
                    <w:color w:val="auto"/>
                    <w:szCs w:val="22"/>
                    <w:lang w:val="nl-NL" w:eastAsia="nl-NL" w:bidi="ar-SA"/>
                  </w:rPr>
                </w:pPr>
                <w:r w:rsidRPr="00762CDD">
                  <w:t>Production</w:t>
                </w:r>
              </w:p>
            </w:tc>
          </w:sdtContent>
        </w:sdt>
        <w:tc>
          <w:tcPr>
            <w:tcW w:w="1710" w:type="dxa"/>
            <w:tcBorders>
              <w:top w:val="single" w:sz="4" w:space="0" w:color="auto"/>
              <w:left w:val="single" w:sz="4" w:space="0" w:color="auto"/>
              <w:bottom w:val="single" w:sz="4" w:space="0" w:color="auto"/>
              <w:right w:val="single" w:sz="4" w:space="0" w:color="auto"/>
            </w:tcBorders>
            <w:shd w:val="clear" w:color="auto" w:fill="auto"/>
            <w:vAlign w:val="center"/>
            <w:hideMark/>
          </w:tcPr>
          <w:sdt>
            <w:sdtPr>
              <w:rPr>
                <w:rFonts w:eastAsia="Times New Roman" w:cs="Arial"/>
                <w:color w:val="201825"/>
                <w:szCs w:val="22"/>
                <w:lang w:val="nl-NL" w:eastAsia="nl-NL" w:bidi="ar-SA"/>
              </w:rPr>
              <w:alias w:val="Load balancer"/>
              <w:tag w:val="Load balancer"/>
              <w:id w:val="1752006225"/>
              <w:placeholder>
                <w:docPart w:val="2DF571D5FA6644459D56F74DF28EC726"/>
              </w:placeholder>
              <w:dropDownList>
                <w:listItem w:displayText="Select" w:value="Select"/>
                <w:listItem w:displayText="Yes" w:value="Yes"/>
                <w:listItem w:displayText="No" w:value="No"/>
              </w:dropDownList>
            </w:sdtPr>
            <w:sdtEndPr/>
            <w:sdtContent>
              <w:p w14:paraId="21E74BE4" w14:textId="77777777" w:rsidR="00B91F03" w:rsidRPr="00762CDD" w:rsidRDefault="00B91F03" w:rsidP="00C2308C">
                <w:pPr>
                  <w:rPr>
                    <w:rFonts w:eastAsia="Times New Roman" w:cs="Arial"/>
                    <w:color w:val="auto"/>
                    <w:szCs w:val="22"/>
                    <w:lang w:val="nl-NL" w:eastAsia="nl-NL" w:bidi="ar-SA"/>
                  </w:rPr>
                </w:pPr>
                <w:r w:rsidRPr="00762CDD">
                  <w:rPr>
                    <w:rFonts w:eastAsia="Times New Roman" w:cs="Arial"/>
                    <w:color w:val="201825"/>
                    <w:szCs w:val="22"/>
                    <w:lang w:val="nl-NL" w:eastAsia="nl-NL" w:bidi="ar-SA"/>
                  </w:rPr>
                  <w:t>Yes</w:t>
                </w:r>
              </w:p>
            </w:sdtContent>
          </w:sdt>
        </w:tc>
        <w:tc>
          <w:tcPr>
            <w:tcW w:w="3150" w:type="dxa"/>
            <w:tcBorders>
              <w:top w:val="single" w:sz="4" w:space="0" w:color="auto"/>
              <w:left w:val="single" w:sz="4" w:space="0" w:color="auto"/>
              <w:bottom w:val="single" w:sz="4" w:space="0" w:color="auto"/>
              <w:right w:val="single" w:sz="4" w:space="0" w:color="auto"/>
            </w:tcBorders>
            <w:shd w:val="clear" w:color="auto" w:fill="auto"/>
          </w:tcPr>
          <w:sdt>
            <w:sdtPr>
              <w:rPr>
                <w:rFonts w:eastAsia="Times New Roman" w:cs="Arial"/>
                <w:color w:val="201825"/>
                <w:szCs w:val="22"/>
                <w:lang w:val="nl-NL" w:eastAsia="nl-NL" w:bidi="ar-SA"/>
              </w:rPr>
              <w:alias w:val="Load balancer type"/>
              <w:tag w:val="Load balancer type"/>
              <w:id w:val="-803309786"/>
              <w:placeholder>
                <w:docPart w:val="AEF99D1BC6E04BF984677625BBE37BE4"/>
              </w:placeholder>
              <w:dropDownList>
                <w:listItem w:displayText="Select" w:value="Select"/>
                <w:listItem w:displayText="NSX-T (Private Cloud)" w:value="NSX-T (Private Cloud)"/>
                <w:listItem w:displayText="Fortinet Fortigate (Legacy)" w:value="Fortinet Fortigate (Legacy)"/>
                <w:listItem w:displayText="not applicable" w:value="not applicable"/>
              </w:dropDownList>
            </w:sdtPr>
            <w:sdtEndPr/>
            <w:sdtContent>
              <w:p w14:paraId="41573BE0" w14:textId="77777777" w:rsidR="00B91F03" w:rsidRPr="00762CDD" w:rsidRDefault="00B91F03" w:rsidP="00C2308C">
                <w:pPr>
                  <w:rPr>
                    <w:rFonts w:eastAsia="Times New Roman" w:cs="Arial"/>
                    <w:color w:val="201825"/>
                    <w:szCs w:val="22"/>
                    <w:lang w:val="nl-NL" w:eastAsia="nl-NL" w:bidi="ar-SA"/>
                  </w:rPr>
                </w:pPr>
                <w:r w:rsidRPr="00762CDD">
                  <w:rPr>
                    <w:rFonts w:eastAsia="Times New Roman" w:cs="Arial"/>
                    <w:color w:val="201825"/>
                    <w:szCs w:val="22"/>
                    <w:lang w:val="nl-NL" w:eastAsia="nl-NL" w:bidi="ar-SA"/>
                  </w:rPr>
                  <w:t>NSX-T (Private Cloud)</w:t>
                </w:r>
              </w:p>
            </w:sdtContent>
          </w:sdt>
        </w:tc>
        <w:tc>
          <w:tcPr>
            <w:tcW w:w="3060" w:type="dxa"/>
            <w:tcBorders>
              <w:top w:val="single" w:sz="4" w:space="0" w:color="auto"/>
              <w:left w:val="single" w:sz="4" w:space="0" w:color="auto"/>
              <w:bottom w:val="single" w:sz="4" w:space="0" w:color="auto"/>
              <w:right w:val="single" w:sz="4" w:space="0" w:color="auto"/>
            </w:tcBorders>
            <w:shd w:val="clear" w:color="auto" w:fill="auto"/>
          </w:tcPr>
          <w:p w14:paraId="4AA0D63E" w14:textId="77777777" w:rsidR="00B91F03" w:rsidRPr="00762CDD" w:rsidRDefault="00B91F03" w:rsidP="00C2308C">
            <w:pPr>
              <w:rPr>
                <w:rFonts w:eastAsia="Times New Roman" w:cs="Arial"/>
                <w:color w:val="201825"/>
                <w:szCs w:val="22"/>
                <w:lang w:val="nl-NL" w:eastAsia="nl-NL" w:bidi="ar-SA"/>
              </w:rPr>
            </w:pPr>
            <w:r w:rsidRPr="00762CDD">
              <w:rPr>
                <w:rFonts w:eastAsia="Times New Roman" w:cs="Arial"/>
                <w:color w:val="201825"/>
                <w:szCs w:val="22"/>
                <w:lang w:val="nl-NL" w:eastAsia="nl-NL" w:bidi="ar-SA"/>
              </w:rPr>
              <w:t>LB for App webservices</w:t>
            </w:r>
          </w:p>
        </w:tc>
      </w:tr>
      <w:tr w:rsidR="00762CDD" w:rsidRPr="00554795" w14:paraId="5E1C3F81" w14:textId="77777777" w:rsidTr="00762CDD">
        <w:sdt>
          <w:sdtPr>
            <w:alias w:val="Domain"/>
            <w:tag w:val="Domain"/>
            <w:id w:val="1008795737"/>
            <w:placeholder>
              <w:docPart w:val="4D6DA23979E24D5A88EA426BC5CE581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shd w:val="clear" w:color="auto" w:fill="auto"/>
                <w:vAlign w:val="center"/>
              </w:tcPr>
              <w:p w14:paraId="3CAF90DA" w14:textId="598E3DA3" w:rsidR="00762CDD" w:rsidRPr="00762CDD" w:rsidRDefault="00762CDD" w:rsidP="00762CDD">
                <w:pPr>
                  <w:rPr>
                    <w:rFonts w:eastAsia="Times New Roman" w:cs="Arial"/>
                    <w:color w:val="auto"/>
                    <w:szCs w:val="22"/>
                    <w:lang w:val="nl-NL" w:eastAsia="nl-NL" w:bidi="ar-SA"/>
                  </w:rPr>
                </w:pPr>
                <w:r w:rsidRPr="00762CDD">
                  <w:t>Acceptance</w:t>
                </w:r>
              </w:p>
            </w:tc>
          </w:sdtContent>
        </w:sdt>
        <w:tc>
          <w:tcPr>
            <w:tcW w:w="1710" w:type="dxa"/>
            <w:tcBorders>
              <w:top w:val="single" w:sz="4" w:space="0" w:color="auto"/>
              <w:left w:val="single" w:sz="4" w:space="0" w:color="auto"/>
              <w:bottom w:val="single" w:sz="4" w:space="0" w:color="auto"/>
              <w:right w:val="single" w:sz="4" w:space="0" w:color="auto"/>
            </w:tcBorders>
            <w:shd w:val="clear" w:color="auto" w:fill="auto"/>
            <w:hideMark/>
          </w:tcPr>
          <w:sdt>
            <w:sdtPr>
              <w:rPr>
                <w:rFonts w:eastAsia="Times New Roman" w:cs="Arial"/>
                <w:color w:val="201825"/>
                <w:szCs w:val="22"/>
                <w:lang w:val="nl-NL" w:eastAsia="nl-NL" w:bidi="ar-SA"/>
              </w:rPr>
              <w:alias w:val="Load balancer"/>
              <w:tag w:val="Load balancer"/>
              <w:id w:val="994993715"/>
              <w:placeholder>
                <w:docPart w:val="04C23295A639461389FE0967F24A7968"/>
              </w:placeholder>
              <w:dropDownList>
                <w:listItem w:displayText="Select" w:value="Select"/>
                <w:listItem w:displayText="Yes" w:value="Yes"/>
                <w:listItem w:displayText="No" w:value="No"/>
              </w:dropDownList>
            </w:sdtPr>
            <w:sdtEndPr/>
            <w:sdtContent>
              <w:p w14:paraId="3654DBEE" w14:textId="5622A309" w:rsidR="00762CDD" w:rsidRPr="00762CDD" w:rsidRDefault="00762CDD" w:rsidP="00762CDD">
                <w:pPr>
                  <w:rPr>
                    <w:rFonts w:eastAsia="Times New Roman" w:cs="Arial"/>
                    <w:color w:val="auto"/>
                    <w:szCs w:val="22"/>
                    <w:lang w:val="nl-NL" w:eastAsia="nl-NL" w:bidi="ar-SA"/>
                  </w:rPr>
                </w:pPr>
                <w:r w:rsidRPr="00762CDD">
                  <w:rPr>
                    <w:rFonts w:eastAsia="Times New Roman" w:cs="Arial"/>
                    <w:color w:val="201825"/>
                    <w:szCs w:val="22"/>
                    <w:lang w:val="nl-NL" w:eastAsia="nl-NL" w:bidi="ar-SA"/>
                  </w:rPr>
                  <w:t>Yes</w:t>
                </w:r>
              </w:p>
            </w:sdtContent>
          </w:sdt>
        </w:tc>
        <w:tc>
          <w:tcPr>
            <w:tcW w:w="3150" w:type="dxa"/>
            <w:tcBorders>
              <w:top w:val="single" w:sz="4" w:space="0" w:color="auto"/>
              <w:left w:val="single" w:sz="4" w:space="0" w:color="auto"/>
              <w:bottom w:val="single" w:sz="4" w:space="0" w:color="auto"/>
              <w:right w:val="single" w:sz="4" w:space="0" w:color="auto"/>
            </w:tcBorders>
            <w:shd w:val="clear" w:color="auto" w:fill="auto"/>
          </w:tcPr>
          <w:sdt>
            <w:sdtPr>
              <w:rPr>
                <w:rFonts w:eastAsia="Times New Roman" w:cs="Arial"/>
                <w:color w:val="201825"/>
                <w:szCs w:val="22"/>
                <w:lang w:val="nl-NL" w:eastAsia="nl-NL" w:bidi="ar-SA"/>
              </w:rPr>
              <w:alias w:val="Load balancer type"/>
              <w:tag w:val="Load balancer type"/>
              <w:id w:val="-524948302"/>
              <w:placeholder>
                <w:docPart w:val="52535E908FAA4451B62E397D04EAA70C"/>
              </w:placeholder>
              <w:dropDownList>
                <w:listItem w:displayText="Select" w:value="Select"/>
                <w:listItem w:displayText="NSX-T (Private Cloud)" w:value="NSX-T (Private Cloud)"/>
                <w:listItem w:displayText="Fortinet Fortigate (Legacy)" w:value="Fortinet Fortigate (Legacy)"/>
              </w:dropDownList>
            </w:sdtPr>
            <w:sdtEndPr/>
            <w:sdtContent>
              <w:p w14:paraId="7086000A" w14:textId="2402DFB0" w:rsidR="00762CDD" w:rsidRPr="00762CDD" w:rsidRDefault="00762CDD" w:rsidP="00762CDD">
                <w:pPr>
                  <w:rPr>
                    <w:rFonts w:eastAsia="Times New Roman" w:cs="Arial"/>
                    <w:color w:val="201825"/>
                    <w:szCs w:val="22"/>
                    <w:lang w:val="nl-NL" w:eastAsia="nl-NL" w:bidi="ar-SA"/>
                  </w:rPr>
                </w:pPr>
                <w:r w:rsidRPr="00762CDD">
                  <w:rPr>
                    <w:rFonts w:eastAsia="Times New Roman" w:cs="Arial"/>
                    <w:color w:val="201825"/>
                    <w:szCs w:val="22"/>
                    <w:lang w:val="nl-NL" w:eastAsia="nl-NL" w:bidi="ar-SA"/>
                  </w:rPr>
                  <w:t>NSX-T (Private Cloud)</w:t>
                </w:r>
              </w:p>
            </w:sdtContent>
          </w:sdt>
        </w:tc>
        <w:tc>
          <w:tcPr>
            <w:tcW w:w="3060" w:type="dxa"/>
            <w:tcBorders>
              <w:top w:val="single" w:sz="4" w:space="0" w:color="auto"/>
              <w:left w:val="single" w:sz="4" w:space="0" w:color="auto"/>
              <w:bottom w:val="single" w:sz="4" w:space="0" w:color="auto"/>
              <w:right w:val="single" w:sz="4" w:space="0" w:color="auto"/>
            </w:tcBorders>
            <w:shd w:val="clear" w:color="auto" w:fill="auto"/>
          </w:tcPr>
          <w:p w14:paraId="5FBC83E1" w14:textId="0D79C7D1" w:rsidR="00762CDD" w:rsidRPr="00762CDD" w:rsidRDefault="00762CDD" w:rsidP="00762CDD">
            <w:pPr>
              <w:rPr>
                <w:rFonts w:eastAsia="Times New Roman" w:cs="Arial"/>
                <w:color w:val="201825"/>
                <w:szCs w:val="22"/>
                <w:lang w:val="nl-NL" w:eastAsia="nl-NL" w:bidi="ar-SA"/>
              </w:rPr>
            </w:pPr>
            <w:r w:rsidRPr="00762CDD">
              <w:rPr>
                <w:rFonts w:eastAsia="Times New Roman" w:cs="Arial"/>
                <w:color w:val="201825"/>
                <w:szCs w:val="22"/>
                <w:lang w:val="nl-NL" w:eastAsia="nl-NL" w:bidi="ar-SA"/>
              </w:rPr>
              <w:t>LB for App webservices</w:t>
            </w:r>
          </w:p>
        </w:tc>
      </w:tr>
    </w:tbl>
    <w:p w14:paraId="7CBD1FDC" w14:textId="77777777" w:rsidR="00B91F03" w:rsidRPr="00D04BC9" w:rsidRDefault="00B91F03" w:rsidP="00B91F03">
      <w:pPr>
        <w:pStyle w:val="BodyText"/>
      </w:pPr>
      <w:r>
        <w:t>Details can be found</w:t>
      </w:r>
      <w:r w:rsidRPr="00D04BC9">
        <w:t xml:space="preserve"> in Appendix A</w:t>
      </w:r>
      <w:r>
        <w:t xml:space="preserve"> – Load </w:t>
      </w:r>
      <w:proofErr w:type="gramStart"/>
      <w:r>
        <w:t>balancers</w:t>
      </w:r>
      <w:proofErr w:type="gramEnd"/>
    </w:p>
    <w:p w14:paraId="7E7C3F9E" w14:textId="77777777" w:rsidR="00B91F03" w:rsidRDefault="00B91F03" w:rsidP="00B91F03">
      <w:pPr>
        <w:pStyle w:val="Heading2"/>
      </w:pPr>
      <w:bookmarkStart w:id="41" w:name="_Toc87864289"/>
      <w:bookmarkStart w:id="42" w:name="_Toc118721271"/>
      <w:r w:rsidRPr="00214118">
        <w:lastRenderedPageBreak/>
        <w:t>Deviations from standards</w:t>
      </w:r>
      <w:r>
        <w:t xml:space="preserve"> (RAL / </w:t>
      </w:r>
      <w:proofErr w:type="spellStart"/>
      <w:r>
        <w:t>EtP</w:t>
      </w:r>
      <w:proofErr w:type="spellEnd"/>
      <w:r>
        <w:t>)</w:t>
      </w:r>
      <w:bookmarkEnd w:id="41"/>
      <w:bookmarkEnd w:id="42"/>
    </w:p>
    <w:p w14:paraId="7FA1849C" w14:textId="77777777" w:rsidR="00B91F03" w:rsidRDefault="00B91F03" w:rsidP="00B91F03">
      <w:pPr>
        <w:pStyle w:val="BodyText"/>
      </w:pPr>
      <w:r>
        <w:t xml:space="preserve">RAL (Risk Acceptance Letter) / </w:t>
      </w:r>
      <w:proofErr w:type="spellStart"/>
      <w:r>
        <w:t>EtP</w:t>
      </w:r>
      <w:proofErr w:type="spellEnd"/>
      <w:r>
        <w:t xml:space="preserve"> (Exception to Policy)</w:t>
      </w:r>
    </w:p>
    <w:tbl>
      <w:tblPr>
        <w:tblW w:w="9800" w:type="dxa"/>
        <w:tblCellMar>
          <w:left w:w="0" w:type="dxa"/>
          <w:right w:w="0" w:type="dxa"/>
        </w:tblCellMar>
        <w:tblLook w:val="04A0" w:firstRow="1" w:lastRow="0" w:firstColumn="1" w:lastColumn="0" w:noHBand="0" w:noVBand="1"/>
      </w:tblPr>
      <w:tblGrid>
        <w:gridCol w:w="520"/>
        <w:gridCol w:w="3250"/>
        <w:gridCol w:w="1530"/>
        <w:gridCol w:w="4500"/>
      </w:tblGrid>
      <w:tr w:rsidR="00B91F03" w14:paraId="4715AC02" w14:textId="77777777" w:rsidTr="00C2308C">
        <w:trPr>
          <w:tblHeader/>
        </w:trPr>
        <w:tc>
          <w:tcPr>
            <w:tcW w:w="520"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72694A62" w14:textId="77777777" w:rsidR="00B91F03" w:rsidRPr="001003AC" w:rsidRDefault="00B91F03" w:rsidP="00C2308C">
            <w:pPr>
              <w:rPr>
                <w:rFonts w:ascii="Calibri" w:eastAsiaTheme="minorHAnsi" w:hAnsi="Calibri"/>
                <w:b/>
                <w:bCs/>
                <w:color w:val="000000" w:themeColor="text1"/>
                <w:szCs w:val="22"/>
                <w:lang w:bidi="ar-SA"/>
              </w:rPr>
            </w:pPr>
            <w:bookmarkStart w:id="43" w:name="_Hlk63693420"/>
            <w:r w:rsidRPr="001003AC">
              <w:rPr>
                <w:b/>
                <w:bCs/>
                <w:color w:val="000000" w:themeColor="text1"/>
                <w:szCs w:val="22"/>
              </w:rPr>
              <w:t>Nr</w:t>
            </w:r>
          </w:p>
        </w:tc>
        <w:tc>
          <w:tcPr>
            <w:tcW w:w="3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4C57793A" w14:textId="77777777" w:rsidR="00B91F03" w:rsidRPr="001003AC" w:rsidRDefault="00B91F03" w:rsidP="00C2308C">
            <w:pPr>
              <w:rPr>
                <w:b/>
                <w:bCs/>
                <w:color w:val="000000" w:themeColor="text1"/>
                <w:szCs w:val="22"/>
              </w:rPr>
            </w:pPr>
            <w:r w:rsidRPr="001003AC">
              <w:rPr>
                <w:b/>
                <w:bCs/>
                <w:color w:val="000000" w:themeColor="text1"/>
                <w:szCs w:val="22"/>
              </w:rPr>
              <w:t>Short description of the deviation</w:t>
            </w:r>
          </w:p>
        </w:tc>
        <w:tc>
          <w:tcPr>
            <w:tcW w:w="153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52D28800" w14:textId="77777777" w:rsidR="00B91F03" w:rsidRPr="001003AC" w:rsidRDefault="00B91F03" w:rsidP="00C2308C">
            <w:pPr>
              <w:rPr>
                <w:b/>
                <w:bCs/>
                <w:color w:val="000000" w:themeColor="text1"/>
                <w:szCs w:val="22"/>
              </w:rPr>
            </w:pPr>
            <w:r>
              <w:rPr>
                <w:b/>
                <w:bCs/>
                <w:color w:val="000000" w:themeColor="text1"/>
                <w:szCs w:val="22"/>
              </w:rPr>
              <w:t xml:space="preserve">RAL / </w:t>
            </w:r>
            <w:proofErr w:type="spellStart"/>
            <w:r>
              <w:rPr>
                <w:b/>
                <w:bCs/>
                <w:color w:val="000000" w:themeColor="text1"/>
                <w:szCs w:val="22"/>
              </w:rPr>
              <w:t>EtP</w:t>
            </w:r>
            <w:proofErr w:type="spellEnd"/>
            <w:r>
              <w:rPr>
                <w:b/>
                <w:bCs/>
                <w:color w:val="000000" w:themeColor="text1"/>
                <w:szCs w:val="22"/>
              </w:rPr>
              <w:t xml:space="preserve"> required</w:t>
            </w:r>
          </w:p>
        </w:tc>
        <w:tc>
          <w:tcPr>
            <w:tcW w:w="45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71B85159" w14:textId="77777777" w:rsidR="00B91F03" w:rsidRPr="001003AC" w:rsidRDefault="00B91F03" w:rsidP="00C2308C">
            <w:pPr>
              <w:rPr>
                <w:b/>
                <w:bCs/>
                <w:color w:val="000000" w:themeColor="text1"/>
                <w:szCs w:val="22"/>
              </w:rPr>
            </w:pPr>
            <w:r>
              <w:rPr>
                <w:b/>
                <w:bCs/>
                <w:color w:val="000000" w:themeColor="text1"/>
                <w:szCs w:val="22"/>
              </w:rPr>
              <w:t>Risk ID</w:t>
            </w:r>
          </w:p>
        </w:tc>
      </w:tr>
      <w:tr w:rsidR="00B91F03" w:rsidRPr="006116BD" w14:paraId="5EF20308" w14:textId="77777777" w:rsidTr="00C2308C">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25749920" w14:textId="77777777" w:rsidR="00B91F03" w:rsidRPr="006116BD" w:rsidRDefault="00B91F03" w:rsidP="00C2308C">
            <w:pPr>
              <w:jc w:val="center"/>
              <w:rPr>
                <w:color w:val="auto"/>
                <w:szCs w:val="22"/>
                <w:highlight w:val="yellow"/>
              </w:rPr>
            </w:pPr>
            <w:r w:rsidRPr="006116BD">
              <w:rPr>
                <w:szCs w:val="22"/>
                <w:highlight w:val="yellow"/>
              </w:rPr>
              <w:t>1</w:t>
            </w:r>
          </w:p>
        </w:tc>
        <w:tc>
          <w:tcPr>
            <w:tcW w:w="32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052336A6" w14:textId="57B3B7E3" w:rsidR="00B91F03" w:rsidRPr="006116BD" w:rsidRDefault="00892343" w:rsidP="00C2308C">
            <w:pPr>
              <w:rPr>
                <w:szCs w:val="22"/>
                <w:highlight w:val="yellow"/>
                <w:lang w:val="en-US"/>
              </w:rPr>
            </w:pPr>
            <w:r w:rsidRPr="006116BD">
              <w:rPr>
                <w:szCs w:val="22"/>
                <w:highlight w:val="yellow"/>
                <w:lang w:val="en-US"/>
              </w:rPr>
              <w:t xml:space="preserve">Connection from </w:t>
            </w:r>
            <w:proofErr w:type="spellStart"/>
            <w:r w:rsidRPr="006116BD">
              <w:rPr>
                <w:szCs w:val="22"/>
                <w:highlight w:val="yellow"/>
                <w:lang w:val="en-US"/>
              </w:rPr>
              <w:t>FrontOffice</w:t>
            </w:r>
            <w:proofErr w:type="spellEnd"/>
            <w:r w:rsidRPr="006116BD">
              <w:rPr>
                <w:szCs w:val="22"/>
                <w:highlight w:val="yellow"/>
                <w:lang w:val="en-US"/>
              </w:rPr>
              <w:t xml:space="preserve"> servers (</w:t>
            </w:r>
            <w:proofErr w:type="spellStart"/>
            <w:r w:rsidRPr="006116BD">
              <w:rPr>
                <w:szCs w:val="22"/>
                <w:highlight w:val="yellow"/>
                <w:lang w:val="en-US"/>
              </w:rPr>
              <w:t>IISWeb</w:t>
            </w:r>
            <w:proofErr w:type="spellEnd"/>
            <w:r w:rsidRPr="006116BD">
              <w:rPr>
                <w:szCs w:val="22"/>
                <w:highlight w:val="yellow"/>
                <w:lang w:val="en-US"/>
              </w:rPr>
              <w:t xml:space="preserve"> / WebLogic) to database in Vault</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highlight w:val="yellow"/>
                <w:lang w:val="nl-NL" w:eastAsia="nl-NL" w:bidi="ar-SA"/>
              </w:rPr>
              <w:alias w:val="RAL required"/>
              <w:tag w:val="RAL required"/>
              <w:id w:val="1026759953"/>
              <w:placeholder>
                <w:docPart w:val="920AF474A63E4CEFB7648204C0C9C61D"/>
              </w:placeholder>
              <w:dropDownList>
                <w:listItem w:displayText="Select" w:value="Select"/>
                <w:listItem w:displayText="Yes" w:value="Yes"/>
                <w:listItem w:displayText="No" w:value="No"/>
              </w:dropDownList>
            </w:sdtPr>
            <w:sdtEndPr/>
            <w:sdtContent>
              <w:p w14:paraId="32F41F80" w14:textId="3EB4F615" w:rsidR="00B91F03" w:rsidRPr="006116BD" w:rsidRDefault="009622B0" w:rsidP="00C2308C">
                <w:pPr>
                  <w:rPr>
                    <w:rFonts w:eastAsia="Times New Roman" w:cs="Arial"/>
                    <w:color w:val="201825"/>
                    <w:szCs w:val="22"/>
                    <w:highlight w:val="yellow"/>
                    <w:lang w:val="nl-NL" w:eastAsia="nl-NL" w:bidi="ar-SA"/>
                  </w:rPr>
                </w:pPr>
                <w:r w:rsidRPr="006116BD">
                  <w:rPr>
                    <w:rFonts w:eastAsia="Times New Roman" w:cs="Arial"/>
                    <w:color w:val="201825"/>
                    <w:szCs w:val="22"/>
                    <w:highlight w:val="yellow"/>
                    <w:lang w:val="nl-NL" w:eastAsia="nl-NL" w:bidi="ar-SA"/>
                  </w:rPr>
                  <w:t>Yes</w:t>
                </w:r>
              </w:p>
            </w:sdtContent>
          </w:sdt>
          <w:p w14:paraId="5A6936E2" w14:textId="77777777" w:rsidR="00B91F03" w:rsidRPr="006116BD" w:rsidRDefault="00B91F03" w:rsidP="00C2308C">
            <w:pPr>
              <w:rPr>
                <w:highlight w:val="yellow"/>
              </w:rPr>
            </w:pPr>
          </w:p>
        </w:tc>
        <w:tc>
          <w:tcPr>
            <w:tcW w:w="4500" w:type="dxa"/>
            <w:tcBorders>
              <w:top w:val="nil"/>
              <w:left w:val="nil"/>
              <w:bottom w:val="single" w:sz="8" w:space="0" w:color="666666"/>
              <w:right w:val="single" w:sz="8" w:space="0" w:color="666666"/>
            </w:tcBorders>
          </w:tcPr>
          <w:p w14:paraId="116B5D96" w14:textId="752C8F7B" w:rsidR="00B91F03" w:rsidRPr="006116BD" w:rsidRDefault="00B91F03" w:rsidP="00C2308C">
            <w:pPr>
              <w:rPr>
                <w:szCs w:val="22"/>
                <w:highlight w:val="yellow"/>
              </w:rPr>
            </w:pPr>
            <w:r w:rsidRPr="006116BD">
              <w:rPr>
                <w:szCs w:val="22"/>
                <w:highlight w:val="yellow"/>
              </w:rPr>
              <w:t xml:space="preserve"> </w:t>
            </w:r>
            <w:proofErr w:type="spellStart"/>
            <w:r w:rsidR="0056446B" w:rsidRPr="006116BD">
              <w:rPr>
                <w:szCs w:val="22"/>
                <w:highlight w:val="yellow"/>
              </w:rPr>
              <w:t>T</w:t>
            </w:r>
            <w:r w:rsidR="006306E4" w:rsidRPr="006116BD">
              <w:rPr>
                <w:szCs w:val="22"/>
                <w:highlight w:val="yellow"/>
              </w:rPr>
              <w:t>bd</w:t>
            </w:r>
            <w:proofErr w:type="spellEnd"/>
          </w:p>
        </w:tc>
      </w:tr>
      <w:tr w:rsidR="00B91F03" w14:paraId="2F75E2C1" w14:textId="77777777" w:rsidTr="00C2308C">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296E7277" w14:textId="1AEC9C76" w:rsidR="00B91F03" w:rsidRPr="00E944E2" w:rsidRDefault="00BA74FD" w:rsidP="00C2308C">
            <w:pPr>
              <w:jc w:val="center"/>
              <w:rPr>
                <w:color w:val="auto"/>
                <w:szCs w:val="22"/>
              </w:rPr>
            </w:pPr>
            <w:r>
              <w:rPr>
                <w:color w:val="auto"/>
                <w:szCs w:val="22"/>
              </w:rPr>
              <w:t>2</w:t>
            </w:r>
          </w:p>
        </w:tc>
        <w:tc>
          <w:tcPr>
            <w:tcW w:w="32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0D2A036B" w14:textId="72D4D87F" w:rsidR="00B91F03" w:rsidRPr="00E944E2" w:rsidRDefault="00EE7E14" w:rsidP="00C2308C">
            <w:pPr>
              <w:rPr>
                <w:szCs w:val="22"/>
                <w:lang w:val="en-US"/>
              </w:rPr>
            </w:pPr>
            <w:r w:rsidRPr="00E944E2">
              <w:rPr>
                <w:szCs w:val="22"/>
                <w:lang w:val="en-US"/>
              </w:rPr>
              <w:t xml:space="preserve">Connection from </w:t>
            </w:r>
            <w:r w:rsidR="005275AB" w:rsidRPr="00E944E2">
              <w:rPr>
                <w:szCs w:val="22"/>
                <w:lang w:val="en-US"/>
              </w:rPr>
              <w:t>Test domain to Accept Domain (TNT, ODS</w:t>
            </w:r>
            <w:r w:rsidR="00A43D8C" w:rsidRPr="00E944E2">
              <w:rPr>
                <w:szCs w:val="22"/>
                <w:lang w:val="en-US"/>
              </w:rPr>
              <w:t>)</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83418879"/>
              <w:placeholder>
                <w:docPart w:val="C75F1065CF3A42138241E74D65BE2E9E"/>
              </w:placeholder>
              <w:dropDownList>
                <w:listItem w:displayText="Select" w:value="Select"/>
                <w:listItem w:displayText="Yes" w:value="Yes"/>
                <w:listItem w:displayText="No" w:value="No"/>
              </w:dropDownList>
            </w:sdtPr>
            <w:sdtEndPr/>
            <w:sdtContent>
              <w:p w14:paraId="1FD1DE97" w14:textId="62CD236C" w:rsidR="00B91F03" w:rsidRPr="00E944E2" w:rsidRDefault="00A43D8C" w:rsidP="00C2308C">
                <w:pPr>
                  <w:rPr>
                    <w:rFonts w:eastAsia="Times New Roman" w:cs="Arial"/>
                    <w:color w:val="201825"/>
                    <w:szCs w:val="22"/>
                    <w:lang w:val="nl-NL" w:eastAsia="nl-NL" w:bidi="ar-SA"/>
                  </w:rPr>
                </w:pPr>
                <w:r w:rsidRPr="00E944E2">
                  <w:rPr>
                    <w:rFonts w:eastAsia="Times New Roman" w:cs="Arial"/>
                    <w:color w:val="201825"/>
                    <w:szCs w:val="22"/>
                    <w:lang w:val="nl-NL" w:eastAsia="nl-NL" w:bidi="ar-SA"/>
                  </w:rPr>
                  <w:t>Yes</w:t>
                </w:r>
              </w:p>
            </w:sdtContent>
          </w:sdt>
          <w:p w14:paraId="5154FB9B" w14:textId="77777777" w:rsidR="00B91F03" w:rsidRPr="00E944E2" w:rsidRDefault="00B91F03" w:rsidP="00C2308C"/>
        </w:tc>
        <w:tc>
          <w:tcPr>
            <w:tcW w:w="4500" w:type="dxa"/>
            <w:tcBorders>
              <w:top w:val="nil"/>
              <w:left w:val="nil"/>
              <w:bottom w:val="single" w:sz="8" w:space="0" w:color="666666"/>
              <w:right w:val="single" w:sz="8" w:space="0" w:color="666666"/>
            </w:tcBorders>
          </w:tcPr>
          <w:p w14:paraId="37DB4CC7" w14:textId="0668ED72" w:rsidR="001A0FD7" w:rsidRDefault="00F739C2" w:rsidP="00C2308C">
            <w:pPr>
              <w:rPr>
                <w:szCs w:val="22"/>
              </w:rPr>
            </w:pPr>
            <w:r w:rsidRPr="00E944E2">
              <w:rPr>
                <w:szCs w:val="22"/>
              </w:rPr>
              <w:t>20210412-004-</w:t>
            </w:r>
          </w:p>
          <w:p w14:paraId="44453E5A" w14:textId="4B954094" w:rsidR="00B91F03" w:rsidRPr="00E944E2" w:rsidRDefault="00F739C2" w:rsidP="00C2308C">
            <w:pPr>
              <w:rPr>
                <w:szCs w:val="22"/>
              </w:rPr>
            </w:pPr>
            <w:r w:rsidRPr="00E944E2">
              <w:rPr>
                <w:szCs w:val="22"/>
              </w:rPr>
              <w:t xml:space="preserve">-MIMAs-CrossZoneConnections.docx </w:t>
            </w:r>
          </w:p>
        </w:tc>
      </w:tr>
      <w:tr w:rsidR="009E01D5" w14:paraId="2FA97745" w14:textId="77777777" w:rsidTr="00F079BD">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0D5EE6B8" w14:textId="30B2FFD9" w:rsidR="009E01D5" w:rsidRPr="001D54FD" w:rsidRDefault="00BA74FD" w:rsidP="00F079BD">
            <w:pPr>
              <w:jc w:val="center"/>
              <w:rPr>
                <w:color w:val="auto"/>
                <w:szCs w:val="22"/>
              </w:rPr>
            </w:pPr>
            <w:bookmarkStart w:id="44" w:name="_Hlk118366904"/>
            <w:r>
              <w:rPr>
                <w:szCs w:val="22"/>
              </w:rPr>
              <w:t>3</w:t>
            </w:r>
          </w:p>
        </w:tc>
        <w:tc>
          <w:tcPr>
            <w:tcW w:w="325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0CC5DA8B" w14:textId="77777777" w:rsidR="009E01D5" w:rsidRPr="009C79B7" w:rsidRDefault="009E01D5" w:rsidP="00F079BD">
            <w:pPr>
              <w:rPr>
                <w:szCs w:val="22"/>
                <w:highlight w:val="yellow"/>
                <w:lang w:val="en-US"/>
              </w:rPr>
            </w:pPr>
            <w:r>
              <w:rPr>
                <w:lang w:val="en-US"/>
              </w:rPr>
              <w:t xml:space="preserve">UWV accesses the Query database in </w:t>
            </w:r>
            <w:proofErr w:type="spellStart"/>
            <w:r>
              <w:rPr>
                <w:lang w:val="en-US"/>
              </w:rPr>
              <w:t>Kluis</w:t>
            </w:r>
            <w:proofErr w:type="spellEnd"/>
            <w:r>
              <w:rPr>
                <w:lang w:val="en-US"/>
              </w:rPr>
              <w:t xml:space="preserve">/Vault from the </w:t>
            </w:r>
            <w:proofErr w:type="gramStart"/>
            <w:r>
              <w:rPr>
                <w:lang w:val="en-US"/>
              </w:rPr>
              <w:t>UCRA  in</w:t>
            </w:r>
            <w:proofErr w:type="gramEnd"/>
            <w:r>
              <w:rPr>
                <w:lang w:val="en-US"/>
              </w:rPr>
              <w:t xml:space="preserve"> FO environment.  This database is used for queries/processing that cannot take place in production itself due to performance issues.</w:t>
            </w:r>
          </w:p>
        </w:tc>
        <w:tc>
          <w:tcPr>
            <w:tcW w:w="1530"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899174896"/>
              <w:placeholder>
                <w:docPart w:val="F2A6EF7EEA5A41FAA04D67CE38BEAAB8"/>
              </w:placeholder>
              <w:dropDownList>
                <w:listItem w:displayText="Select" w:value="Select"/>
                <w:listItem w:displayText="Yes" w:value="Yes"/>
                <w:listItem w:displayText="No" w:value="No"/>
              </w:dropDownList>
            </w:sdtPr>
            <w:sdtEndPr/>
            <w:sdtContent>
              <w:p w14:paraId="1D5DB4BB" w14:textId="77777777" w:rsidR="009E01D5" w:rsidRPr="00EC61A7" w:rsidRDefault="009E01D5" w:rsidP="00F079BD">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2EEB202F" w14:textId="77777777" w:rsidR="009E01D5" w:rsidRDefault="009E01D5" w:rsidP="00F079BD"/>
        </w:tc>
        <w:tc>
          <w:tcPr>
            <w:tcW w:w="4500" w:type="dxa"/>
            <w:tcBorders>
              <w:top w:val="nil"/>
              <w:left w:val="nil"/>
              <w:bottom w:val="single" w:sz="8" w:space="0" w:color="666666"/>
              <w:right w:val="single" w:sz="8" w:space="0" w:color="666666"/>
            </w:tcBorders>
          </w:tcPr>
          <w:p w14:paraId="0D3E7209" w14:textId="77777777" w:rsidR="009E01D5" w:rsidRPr="001D54FD" w:rsidRDefault="009E01D5" w:rsidP="00F079BD">
            <w:pPr>
              <w:rPr>
                <w:szCs w:val="22"/>
                <w:highlight w:val="yellow"/>
              </w:rPr>
            </w:pPr>
            <w:r>
              <w:rPr>
                <w:lang w:val="nl-NL"/>
              </w:rPr>
              <w:t>20221103-001-A</w:t>
            </w:r>
          </w:p>
        </w:tc>
      </w:tr>
      <w:tr w:rsidR="00B91F03" w14:paraId="386C2E72" w14:textId="77777777" w:rsidTr="00E66191">
        <w:tc>
          <w:tcPr>
            <w:tcW w:w="52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hideMark/>
          </w:tcPr>
          <w:p w14:paraId="5888DAB5" w14:textId="77777777" w:rsidR="00B91F03" w:rsidRPr="001D54FD" w:rsidRDefault="00B91F03" w:rsidP="00C2308C">
            <w:pPr>
              <w:jc w:val="center"/>
              <w:rPr>
                <w:color w:val="auto"/>
                <w:szCs w:val="22"/>
              </w:rPr>
            </w:pPr>
            <w:r>
              <w:rPr>
                <w:szCs w:val="22"/>
              </w:rPr>
              <w:t>4</w:t>
            </w:r>
          </w:p>
        </w:tc>
        <w:tc>
          <w:tcPr>
            <w:tcW w:w="3250"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279A5539" w14:textId="057C9C4B" w:rsidR="002B116E" w:rsidRDefault="002B116E" w:rsidP="002B116E">
            <w:pPr>
              <w:rPr>
                <w:rFonts w:ascii="Calibri" w:eastAsiaTheme="minorHAnsi" w:hAnsi="Calibri"/>
                <w:color w:val="auto"/>
                <w:lang w:val="en-US" w:bidi="ar-SA"/>
              </w:rPr>
            </w:pPr>
            <w:r>
              <w:rPr>
                <w:lang w:val="en-US"/>
              </w:rPr>
              <w:t>Connection needed between IBM BO server and Vault.</w:t>
            </w:r>
          </w:p>
          <w:p w14:paraId="153B2E5E" w14:textId="29859A49" w:rsidR="00B91F03" w:rsidRPr="002B116E" w:rsidRDefault="002B116E" w:rsidP="00C2308C">
            <w:pPr>
              <w:rPr>
                <w:lang w:val="en-US"/>
              </w:rPr>
            </w:pPr>
            <w:r>
              <w:rPr>
                <w:lang w:val="en-US"/>
              </w:rPr>
              <w:t>UWV accesses the Query database from the Business Object server.  This database is used for data reporting that cannot take place in production itself due to performance issues.</w:t>
            </w:r>
          </w:p>
        </w:tc>
        <w:tc>
          <w:tcPr>
            <w:tcW w:w="1530" w:type="dxa"/>
            <w:tcBorders>
              <w:top w:val="nil"/>
              <w:left w:val="nil"/>
              <w:bottom w:val="single" w:sz="4" w:space="0" w:color="auto"/>
              <w:right w:val="single" w:sz="8" w:space="0" w:color="666666"/>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574352926"/>
              <w:placeholder>
                <w:docPart w:val="F34562D458F247E5AD3E19F564C904FD"/>
              </w:placeholder>
              <w:dropDownList>
                <w:listItem w:displayText="Select" w:value="Select"/>
                <w:listItem w:displayText="Yes" w:value="Yes"/>
                <w:listItem w:displayText="No" w:value="No"/>
              </w:dropDownList>
            </w:sdtPr>
            <w:sdtEndPr/>
            <w:sdtContent>
              <w:p w14:paraId="1A6E931C" w14:textId="642DF42E" w:rsidR="00B91F03" w:rsidRPr="00EC61A7" w:rsidRDefault="009E01D5" w:rsidP="00C2308C">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1F0E4D2D" w14:textId="77777777" w:rsidR="00B91F03" w:rsidRDefault="00B91F03" w:rsidP="00C2308C"/>
        </w:tc>
        <w:tc>
          <w:tcPr>
            <w:tcW w:w="4500" w:type="dxa"/>
            <w:tcBorders>
              <w:top w:val="nil"/>
              <w:left w:val="nil"/>
              <w:bottom w:val="single" w:sz="4" w:space="0" w:color="auto"/>
              <w:right w:val="single" w:sz="8" w:space="0" w:color="666666"/>
            </w:tcBorders>
          </w:tcPr>
          <w:p w14:paraId="02B36D13" w14:textId="32BF53E8" w:rsidR="00B91F03" w:rsidRPr="001D54FD" w:rsidRDefault="009E01D5" w:rsidP="00C2308C">
            <w:pPr>
              <w:rPr>
                <w:szCs w:val="22"/>
                <w:highlight w:val="yellow"/>
              </w:rPr>
            </w:pPr>
            <w:r>
              <w:rPr>
                <w:lang w:val="nl-NL"/>
              </w:rPr>
              <w:t>20221103-00</w:t>
            </w:r>
            <w:r w:rsidR="002B116E">
              <w:rPr>
                <w:lang w:val="nl-NL"/>
              </w:rPr>
              <w:t>2</w:t>
            </w:r>
            <w:r>
              <w:rPr>
                <w:lang w:val="nl-NL"/>
              </w:rPr>
              <w:t>-A</w:t>
            </w:r>
          </w:p>
        </w:tc>
      </w:tr>
      <w:tr w:rsidR="0002094D" w14:paraId="090D7B20" w14:textId="77777777" w:rsidTr="00E66191">
        <w:tc>
          <w:tcPr>
            <w:tcW w:w="5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E4F7671" w14:textId="3FD0C314" w:rsidR="0002094D" w:rsidRDefault="00E66191" w:rsidP="00C2308C">
            <w:pPr>
              <w:jc w:val="center"/>
              <w:rPr>
                <w:szCs w:val="22"/>
              </w:rPr>
            </w:pPr>
            <w:r>
              <w:rPr>
                <w:szCs w:val="22"/>
              </w:rPr>
              <w:t>5</w:t>
            </w:r>
          </w:p>
        </w:tc>
        <w:tc>
          <w:tcPr>
            <w:tcW w:w="32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7F883F" w14:textId="7C1A15A5" w:rsidR="0002094D" w:rsidRDefault="00E66191" w:rsidP="002B116E">
            <w:pPr>
              <w:rPr>
                <w:lang w:val="en-US"/>
              </w:rPr>
            </w:pPr>
            <w:r w:rsidRPr="00E66191">
              <w:rPr>
                <w:lang w:val="en-US"/>
              </w:rPr>
              <w:t>Cross Zone:</w:t>
            </w:r>
            <w:r w:rsidR="00ED3A81">
              <w:rPr>
                <w:lang w:val="en-US"/>
              </w:rPr>
              <w:t xml:space="preserve"> GCU in</w:t>
            </w:r>
            <w:r w:rsidRPr="00E66191">
              <w:rPr>
                <w:lang w:val="en-US"/>
              </w:rPr>
              <w:t xml:space="preserve"> FO SEC to </w:t>
            </w:r>
            <w:proofErr w:type="spellStart"/>
            <w:r w:rsidRPr="00E66191">
              <w:rPr>
                <w:lang w:val="en-US"/>
              </w:rPr>
              <w:t>Kluis</w:t>
            </w:r>
            <w:proofErr w:type="spellEnd"/>
            <w:r w:rsidRPr="00E66191">
              <w:rPr>
                <w:lang w:val="en-US"/>
              </w:rPr>
              <w:t xml:space="preserve"> </w:t>
            </w:r>
            <w:proofErr w:type="gramStart"/>
            <w:r w:rsidRPr="00E66191">
              <w:rPr>
                <w:lang w:val="en-US"/>
              </w:rPr>
              <w:t>The</w:t>
            </w:r>
            <w:proofErr w:type="gramEnd"/>
            <w:r w:rsidRPr="00E66191">
              <w:rPr>
                <w:lang w:val="en-US"/>
              </w:rPr>
              <w:t xml:space="preserve"> UWV has an obligation to inform clients of a claim. The claim letters are created in day processing INVDAGRAP and offered to GCU via this link. If this link is not </w:t>
            </w:r>
            <w:proofErr w:type="spellStart"/>
            <w:r w:rsidRPr="00E66191">
              <w:rPr>
                <w:lang w:val="en-US"/>
              </w:rPr>
              <w:t>realised</w:t>
            </w:r>
            <w:proofErr w:type="spellEnd"/>
            <w:r w:rsidRPr="00E66191">
              <w:rPr>
                <w:lang w:val="en-US"/>
              </w:rPr>
              <w:t>, the UWV will not be able to meet its legal obligation in this respect</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sdt>
            <w:sdtPr>
              <w:rPr>
                <w:rFonts w:eastAsia="Times New Roman" w:cs="Arial"/>
                <w:color w:val="201825"/>
                <w:szCs w:val="22"/>
                <w:lang w:val="nl-NL" w:eastAsia="nl-NL" w:bidi="ar-SA"/>
              </w:rPr>
              <w:alias w:val="RAL required"/>
              <w:tag w:val="RAL required"/>
              <w:id w:val="1977020446"/>
              <w:placeholder>
                <w:docPart w:val="26618F2D81624B0B988D0DCB5EF7F0FC"/>
              </w:placeholder>
              <w:dropDownList>
                <w:listItem w:displayText="Select" w:value="Select"/>
                <w:listItem w:displayText="Yes" w:value="Yes"/>
                <w:listItem w:displayText="No" w:value="No"/>
              </w:dropDownList>
            </w:sdtPr>
            <w:sdtEndPr/>
            <w:sdtContent>
              <w:p w14:paraId="10CD6BD0" w14:textId="77777777" w:rsidR="00E66191" w:rsidRPr="00EC61A7" w:rsidRDefault="00E66191" w:rsidP="00E66191">
                <w:pPr>
                  <w:rPr>
                    <w:rFonts w:eastAsia="Times New Roman" w:cs="Arial"/>
                    <w:color w:val="201825"/>
                    <w:szCs w:val="22"/>
                    <w:lang w:val="nl-NL" w:eastAsia="nl-NL" w:bidi="ar-SA"/>
                  </w:rPr>
                </w:pPr>
                <w:r>
                  <w:rPr>
                    <w:rFonts w:eastAsia="Times New Roman" w:cs="Arial"/>
                    <w:color w:val="201825"/>
                    <w:szCs w:val="22"/>
                    <w:lang w:val="nl-NL" w:eastAsia="nl-NL" w:bidi="ar-SA"/>
                  </w:rPr>
                  <w:t>Yes</w:t>
                </w:r>
              </w:p>
            </w:sdtContent>
          </w:sdt>
          <w:p w14:paraId="4C9A9F65" w14:textId="77777777" w:rsidR="0002094D" w:rsidRPr="00E66191" w:rsidRDefault="0002094D" w:rsidP="00C2308C">
            <w:pPr>
              <w:rPr>
                <w:rFonts w:eastAsia="Times New Roman" w:cs="Arial"/>
                <w:color w:val="201825"/>
                <w:szCs w:val="22"/>
                <w:lang w:eastAsia="nl-NL" w:bidi="ar-SA"/>
              </w:rPr>
            </w:pPr>
          </w:p>
        </w:tc>
        <w:tc>
          <w:tcPr>
            <w:tcW w:w="4500" w:type="dxa"/>
            <w:tcBorders>
              <w:top w:val="single" w:sz="4" w:space="0" w:color="auto"/>
              <w:left w:val="single" w:sz="4" w:space="0" w:color="auto"/>
              <w:bottom w:val="single" w:sz="4" w:space="0" w:color="auto"/>
              <w:right w:val="single" w:sz="4" w:space="0" w:color="auto"/>
            </w:tcBorders>
          </w:tcPr>
          <w:p w14:paraId="62E1BC9B" w14:textId="52D780DB" w:rsidR="0002094D" w:rsidRPr="00E66191" w:rsidRDefault="00206ABE" w:rsidP="00C2308C">
            <w:r>
              <w:rPr>
                <w:lang w:val="nl-NL"/>
              </w:rPr>
              <w:t>20221108-003-A</w:t>
            </w:r>
          </w:p>
        </w:tc>
      </w:tr>
      <w:tr w:rsidR="00204DAB" w14:paraId="59025DAC" w14:textId="77777777" w:rsidTr="00E66191">
        <w:tc>
          <w:tcPr>
            <w:tcW w:w="5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CD7FC04" w14:textId="57B1B5AA" w:rsidR="00204DAB" w:rsidRDefault="00204DAB" w:rsidP="00C2308C">
            <w:pPr>
              <w:jc w:val="center"/>
              <w:rPr>
                <w:szCs w:val="22"/>
              </w:rPr>
            </w:pPr>
            <w:r>
              <w:rPr>
                <w:szCs w:val="22"/>
              </w:rPr>
              <w:t>6</w:t>
            </w:r>
          </w:p>
        </w:tc>
        <w:tc>
          <w:tcPr>
            <w:tcW w:w="32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04EC322C" w14:textId="7D3D8CA8" w:rsidR="00204DAB" w:rsidRPr="00E66191" w:rsidRDefault="00AB58A8" w:rsidP="002B116E">
            <w:pPr>
              <w:rPr>
                <w:lang w:val="en-US"/>
              </w:rPr>
            </w:pPr>
            <w:r>
              <w:rPr>
                <w:lang w:val="en-US"/>
              </w:rPr>
              <w:t xml:space="preserve">HTTP Security Header Not Detected. </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44D7A41" w14:textId="08188B39" w:rsidR="00204DAB" w:rsidRPr="00AB58A8" w:rsidRDefault="00521763" w:rsidP="00E66191">
            <w:pPr>
              <w:rPr>
                <w:rFonts w:eastAsia="Times New Roman" w:cs="Arial"/>
                <w:color w:val="201825"/>
                <w:szCs w:val="22"/>
                <w:lang w:eastAsia="nl-NL" w:bidi="ar-SA"/>
              </w:rPr>
            </w:pPr>
            <w:r>
              <w:rPr>
                <w:rFonts w:eastAsia="Times New Roman" w:cs="Arial"/>
                <w:color w:val="201825"/>
                <w:szCs w:val="22"/>
                <w:lang w:eastAsia="nl-NL" w:bidi="ar-SA"/>
              </w:rPr>
              <w:t>Yes</w:t>
            </w:r>
          </w:p>
        </w:tc>
        <w:tc>
          <w:tcPr>
            <w:tcW w:w="4500" w:type="dxa"/>
            <w:tcBorders>
              <w:top w:val="single" w:sz="4" w:space="0" w:color="auto"/>
              <w:left w:val="single" w:sz="4" w:space="0" w:color="auto"/>
              <w:bottom w:val="single" w:sz="4" w:space="0" w:color="auto"/>
              <w:right w:val="single" w:sz="4" w:space="0" w:color="auto"/>
            </w:tcBorders>
          </w:tcPr>
          <w:p w14:paraId="5B57F943" w14:textId="2E83DB6E" w:rsidR="00204DAB" w:rsidRPr="00AB58A8" w:rsidRDefault="00521763" w:rsidP="00C2308C">
            <w:r>
              <w:t>20230322-001-A</w:t>
            </w:r>
          </w:p>
        </w:tc>
      </w:tr>
      <w:tr w:rsidR="00564773" w14:paraId="76C16D1E" w14:textId="77777777" w:rsidTr="00E66191">
        <w:tc>
          <w:tcPr>
            <w:tcW w:w="5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918080C" w14:textId="7584164D" w:rsidR="00564773" w:rsidRDefault="00564773" w:rsidP="00C2308C">
            <w:pPr>
              <w:jc w:val="center"/>
              <w:rPr>
                <w:szCs w:val="22"/>
              </w:rPr>
            </w:pPr>
            <w:r>
              <w:rPr>
                <w:szCs w:val="22"/>
              </w:rPr>
              <w:t>7</w:t>
            </w:r>
          </w:p>
        </w:tc>
        <w:tc>
          <w:tcPr>
            <w:tcW w:w="32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9F96BA9" w14:textId="475C0F64" w:rsidR="00DD23DD" w:rsidRDefault="00FC0E86" w:rsidP="002B116E">
            <w:pPr>
              <w:rPr>
                <w:lang w:val="en-US"/>
              </w:rPr>
            </w:pPr>
            <w:r>
              <w:rPr>
                <w:lang w:val="en-NL"/>
              </w:rPr>
              <w:t>IBM MQ Denial of Service (DoS) Vulnerability (6833806) not remediated</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0A3E7D2" w14:textId="55ADE114" w:rsidR="00564773" w:rsidRDefault="00AD548E" w:rsidP="00E66191">
            <w:pPr>
              <w:rPr>
                <w:rFonts w:eastAsia="Times New Roman" w:cs="Arial"/>
                <w:color w:val="201825"/>
                <w:szCs w:val="22"/>
                <w:lang w:eastAsia="nl-NL" w:bidi="ar-SA"/>
              </w:rPr>
            </w:pPr>
            <w:r>
              <w:rPr>
                <w:rFonts w:eastAsia="Times New Roman" w:cs="Arial"/>
                <w:color w:val="201825"/>
                <w:szCs w:val="22"/>
                <w:lang w:eastAsia="nl-NL" w:bidi="ar-SA"/>
              </w:rPr>
              <w:t>Yes</w:t>
            </w:r>
          </w:p>
        </w:tc>
        <w:tc>
          <w:tcPr>
            <w:tcW w:w="4500" w:type="dxa"/>
            <w:tcBorders>
              <w:top w:val="single" w:sz="4" w:space="0" w:color="auto"/>
              <w:left w:val="single" w:sz="4" w:space="0" w:color="auto"/>
              <w:bottom w:val="single" w:sz="4" w:space="0" w:color="auto"/>
              <w:right w:val="single" w:sz="4" w:space="0" w:color="auto"/>
            </w:tcBorders>
          </w:tcPr>
          <w:p w14:paraId="7B012A51" w14:textId="58179784" w:rsidR="00564773" w:rsidRDefault="00AD548E" w:rsidP="00C2308C">
            <w:r>
              <w:rPr>
                <w:lang w:val="en-NL"/>
              </w:rPr>
              <w:t>20230405-003-A</w:t>
            </w:r>
          </w:p>
        </w:tc>
      </w:tr>
      <w:tr w:rsidR="00642F41" w14:paraId="65395FB0" w14:textId="77777777" w:rsidTr="00E66191">
        <w:tc>
          <w:tcPr>
            <w:tcW w:w="5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7628AEE6" w14:textId="6518E037" w:rsidR="00642F41" w:rsidRDefault="00642F41" w:rsidP="00C2308C">
            <w:pPr>
              <w:jc w:val="center"/>
              <w:rPr>
                <w:szCs w:val="22"/>
              </w:rPr>
            </w:pPr>
            <w:r>
              <w:rPr>
                <w:szCs w:val="22"/>
              </w:rPr>
              <w:t>8</w:t>
            </w:r>
          </w:p>
        </w:tc>
        <w:tc>
          <w:tcPr>
            <w:tcW w:w="32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1CAA631" w14:textId="1C35EB8A" w:rsidR="00642F41" w:rsidRPr="00FC4018" w:rsidRDefault="00FC4018" w:rsidP="002B116E">
            <w:r w:rsidRPr="00FC4018">
              <w:t>Using obsolete software Microsoft Visual C++ 2010 Redistributable Package.</w:t>
            </w:r>
          </w:p>
        </w:tc>
        <w:tc>
          <w:tcPr>
            <w:tcW w:w="15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26566A5D" w14:textId="5214560A" w:rsidR="00642F41" w:rsidRDefault="00FC4018" w:rsidP="00E66191">
            <w:pPr>
              <w:rPr>
                <w:rFonts w:eastAsia="Times New Roman" w:cs="Arial"/>
                <w:color w:val="201825"/>
                <w:szCs w:val="22"/>
                <w:lang w:eastAsia="nl-NL" w:bidi="ar-SA"/>
              </w:rPr>
            </w:pPr>
            <w:r>
              <w:rPr>
                <w:rFonts w:eastAsia="Times New Roman" w:cs="Arial"/>
                <w:color w:val="201825"/>
                <w:szCs w:val="22"/>
                <w:lang w:eastAsia="nl-NL" w:bidi="ar-SA"/>
              </w:rPr>
              <w:t>Yes</w:t>
            </w:r>
          </w:p>
        </w:tc>
        <w:tc>
          <w:tcPr>
            <w:tcW w:w="4500" w:type="dxa"/>
            <w:tcBorders>
              <w:top w:val="single" w:sz="4" w:space="0" w:color="auto"/>
              <w:left w:val="single" w:sz="4" w:space="0" w:color="auto"/>
              <w:bottom w:val="single" w:sz="4" w:space="0" w:color="auto"/>
              <w:right w:val="single" w:sz="4" w:space="0" w:color="auto"/>
            </w:tcBorders>
          </w:tcPr>
          <w:p w14:paraId="5C3B2CFA" w14:textId="4877C2F9" w:rsidR="00642F41" w:rsidRPr="00642F41" w:rsidRDefault="00FC4018" w:rsidP="00C2308C">
            <w:r>
              <w:rPr>
                <w:lang w:val="nl-NL"/>
              </w:rPr>
              <w:t>20230412-002-A</w:t>
            </w:r>
          </w:p>
        </w:tc>
      </w:tr>
      <w:tr w:rsidR="00642F41" w14:paraId="1688AD7B" w14:textId="77777777" w:rsidTr="00E66191">
        <w:tc>
          <w:tcPr>
            <w:tcW w:w="52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1ED7E0AC" w14:textId="77777777" w:rsidR="00642F41" w:rsidRDefault="00642F41" w:rsidP="00C2308C">
            <w:pPr>
              <w:jc w:val="center"/>
              <w:rPr>
                <w:szCs w:val="22"/>
              </w:rPr>
            </w:pPr>
          </w:p>
        </w:tc>
        <w:tc>
          <w:tcPr>
            <w:tcW w:w="325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AD2F1A3" w14:textId="77777777" w:rsidR="00642F41" w:rsidRDefault="00642F41" w:rsidP="002B116E">
            <w:pPr>
              <w:rPr>
                <w:lang w:val="en-NL"/>
              </w:rPr>
            </w:pPr>
          </w:p>
        </w:tc>
        <w:tc>
          <w:tcPr>
            <w:tcW w:w="153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698CDB2B" w14:textId="77777777" w:rsidR="00642F41" w:rsidRDefault="00642F41" w:rsidP="00E66191">
            <w:pPr>
              <w:rPr>
                <w:rFonts w:eastAsia="Times New Roman" w:cs="Arial"/>
                <w:color w:val="201825"/>
                <w:szCs w:val="22"/>
                <w:lang w:eastAsia="nl-NL" w:bidi="ar-SA"/>
              </w:rPr>
            </w:pPr>
          </w:p>
        </w:tc>
        <w:tc>
          <w:tcPr>
            <w:tcW w:w="4500" w:type="dxa"/>
            <w:tcBorders>
              <w:top w:val="single" w:sz="4" w:space="0" w:color="auto"/>
              <w:left w:val="single" w:sz="4" w:space="0" w:color="auto"/>
              <w:bottom w:val="single" w:sz="4" w:space="0" w:color="auto"/>
              <w:right w:val="single" w:sz="4" w:space="0" w:color="auto"/>
            </w:tcBorders>
          </w:tcPr>
          <w:p w14:paraId="5BC10278" w14:textId="77777777" w:rsidR="00642F41" w:rsidRDefault="00642F41" w:rsidP="00C2308C">
            <w:pPr>
              <w:rPr>
                <w:lang w:val="en-NL"/>
              </w:rPr>
            </w:pPr>
          </w:p>
        </w:tc>
      </w:tr>
      <w:bookmarkEnd w:id="43"/>
      <w:bookmarkEnd w:id="44"/>
    </w:tbl>
    <w:p w14:paraId="7962178E" w14:textId="77777777" w:rsidR="00B91F03" w:rsidRPr="00D13C4E" w:rsidRDefault="00B91F03" w:rsidP="00B91F03">
      <w:pPr>
        <w:pStyle w:val="BodyText"/>
      </w:pPr>
    </w:p>
    <w:p w14:paraId="432EA1E4" w14:textId="77777777" w:rsidR="00B91F03" w:rsidRPr="00214118" w:rsidRDefault="00B91F03" w:rsidP="00B91F03">
      <w:pPr>
        <w:pStyle w:val="Heading2"/>
      </w:pPr>
      <w:bookmarkStart w:id="45" w:name="_Toc87864291"/>
      <w:bookmarkStart w:id="46" w:name="_Toc118721272"/>
      <w:r>
        <w:t>Service Management</w:t>
      </w:r>
      <w:bookmarkEnd w:id="45"/>
      <w:bookmarkEnd w:id="46"/>
    </w:p>
    <w:tbl>
      <w:tblPr>
        <w:tblStyle w:val="TableGrid"/>
        <w:tblW w:w="9715" w:type="dxa"/>
        <w:tblLook w:val="04A0" w:firstRow="1" w:lastRow="0" w:firstColumn="1" w:lastColumn="0" w:noHBand="0" w:noVBand="1"/>
      </w:tblPr>
      <w:tblGrid>
        <w:gridCol w:w="2254"/>
        <w:gridCol w:w="2254"/>
        <w:gridCol w:w="2597"/>
        <w:gridCol w:w="2610"/>
      </w:tblGrid>
      <w:tr w:rsidR="00B91F03" w14:paraId="3CC38A4A" w14:textId="77777777" w:rsidTr="00C2308C">
        <w:tc>
          <w:tcPr>
            <w:tcW w:w="2254" w:type="dxa"/>
            <w:shd w:val="clear" w:color="auto" w:fill="D9D9D9" w:themeFill="background1" w:themeFillShade="D9"/>
          </w:tcPr>
          <w:p w14:paraId="6F0572AE" w14:textId="77777777" w:rsidR="00B91F03" w:rsidRPr="00560D26" w:rsidRDefault="00B91F03" w:rsidP="00C2308C">
            <w:pPr>
              <w:pStyle w:val="BodyText"/>
              <w:rPr>
                <w:b/>
                <w:bCs/>
              </w:rPr>
            </w:pPr>
            <w:r w:rsidRPr="00560D26">
              <w:rPr>
                <w:b/>
                <w:bCs/>
              </w:rPr>
              <w:t>Environment</w:t>
            </w:r>
          </w:p>
        </w:tc>
        <w:tc>
          <w:tcPr>
            <w:tcW w:w="2254" w:type="dxa"/>
            <w:shd w:val="clear" w:color="auto" w:fill="D9D9D9" w:themeFill="background1" w:themeFillShade="D9"/>
          </w:tcPr>
          <w:p w14:paraId="3F0D68A9" w14:textId="77777777" w:rsidR="00B91F03" w:rsidRPr="00560D26" w:rsidRDefault="00B91F03" w:rsidP="00C2308C">
            <w:pPr>
              <w:pStyle w:val="BodyText"/>
              <w:rPr>
                <w:b/>
                <w:bCs/>
              </w:rPr>
            </w:pPr>
            <w:r w:rsidRPr="00560D26">
              <w:rPr>
                <w:b/>
                <w:bCs/>
              </w:rPr>
              <w:t>Infra Hosting</w:t>
            </w:r>
          </w:p>
        </w:tc>
        <w:tc>
          <w:tcPr>
            <w:tcW w:w="2597" w:type="dxa"/>
            <w:shd w:val="clear" w:color="auto" w:fill="D9D9D9" w:themeFill="background1" w:themeFillShade="D9"/>
          </w:tcPr>
          <w:p w14:paraId="0074E128" w14:textId="77777777" w:rsidR="00B91F03" w:rsidRPr="00560D26" w:rsidRDefault="00B91F03" w:rsidP="00C2308C">
            <w:pPr>
              <w:pStyle w:val="BodyText"/>
              <w:rPr>
                <w:b/>
                <w:bCs/>
              </w:rPr>
            </w:pPr>
            <w:r w:rsidRPr="00560D26">
              <w:rPr>
                <w:b/>
                <w:bCs/>
              </w:rPr>
              <w:t>Database</w:t>
            </w:r>
            <w:r>
              <w:rPr>
                <w:b/>
                <w:bCs/>
              </w:rPr>
              <w:t xml:space="preserve"> / Middleware</w:t>
            </w:r>
            <w:r w:rsidRPr="00560D26">
              <w:rPr>
                <w:b/>
                <w:bCs/>
              </w:rPr>
              <w:t xml:space="preserve"> Management</w:t>
            </w:r>
          </w:p>
        </w:tc>
        <w:tc>
          <w:tcPr>
            <w:tcW w:w="2610" w:type="dxa"/>
            <w:shd w:val="clear" w:color="auto" w:fill="D9D9D9" w:themeFill="background1" w:themeFillShade="D9"/>
          </w:tcPr>
          <w:p w14:paraId="1EEE7321" w14:textId="77777777" w:rsidR="00B91F03" w:rsidRPr="00560D26" w:rsidRDefault="00B91F03" w:rsidP="00C2308C">
            <w:pPr>
              <w:pStyle w:val="BodyText"/>
              <w:rPr>
                <w:b/>
                <w:bCs/>
              </w:rPr>
            </w:pPr>
            <w:r w:rsidRPr="00560D26">
              <w:rPr>
                <w:b/>
                <w:bCs/>
              </w:rPr>
              <w:t>Technical Application Management</w:t>
            </w:r>
          </w:p>
        </w:tc>
      </w:tr>
      <w:tr w:rsidR="0082627E" w14:paraId="327007DE" w14:textId="77777777" w:rsidTr="00C2308C">
        <w:sdt>
          <w:sdtPr>
            <w:alias w:val="Domain"/>
            <w:tag w:val="Domain"/>
            <w:id w:val="1713776445"/>
            <w:placeholder>
              <w:docPart w:val="138DE208B9694D7A9A76278746E18573"/>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3893A181" w14:textId="77777777" w:rsidR="0082627E" w:rsidRPr="002D72A2" w:rsidRDefault="0082627E" w:rsidP="00C2308C">
                <w:pPr>
                  <w:pStyle w:val="BodyText"/>
                </w:pPr>
                <w:r w:rsidRPr="002D72A2">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806152039"/>
              <w:placeholder>
                <w:docPart w:val="4EA8D0C645A9490B8AA1B79831CBDC58"/>
              </w:placeholder>
              <w:dropDownList>
                <w:listItem w:displayText="Select" w:value="Select"/>
                <w:listItem w:displayText="Bronze" w:value="Bronze"/>
                <w:listItem w:displayText="Silver" w:value="Silver"/>
                <w:listItem w:displayText="Gold" w:value="Gold"/>
              </w:dropDownList>
            </w:sdtPr>
            <w:sdtEndPr/>
            <w:sdtContent>
              <w:p w14:paraId="12A794B4" w14:textId="77777777" w:rsidR="0082627E" w:rsidRPr="002D72A2" w:rsidRDefault="0082627E" w:rsidP="00C2308C">
                <w:pPr>
                  <w:pStyle w:val="BodyText"/>
                </w:pPr>
                <w:r w:rsidRPr="002D72A2">
                  <w:rPr>
                    <w:rFonts w:eastAsia="Times New Roman" w:cs="Arial"/>
                    <w:color w:val="201825"/>
                    <w:szCs w:val="22"/>
                    <w:lang w:val="nl-NL" w:eastAsia="nl-NL" w:bidi="ar-SA"/>
                  </w:rPr>
                  <w:t>Gold</w:t>
                </w:r>
              </w:p>
            </w:sdtContent>
          </w:sdt>
        </w:tc>
        <w:tc>
          <w:tcPr>
            <w:tcW w:w="2597" w:type="dxa"/>
          </w:tcPr>
          <w:p w14:paraId="420071C4" w14:textId="77777777" w:rsidR="0082627E" w:rsidRPr="002D72A2" w:rsidRDefault="0082627E" w:rsidP="00C2308C">
            <w:pPr>
              <w:pStyle w:val="BodyText"/>
            </w:pPr>
            <w:r w:rsidRPr="002D72A2">
              <w:t>TAB Plus</w:t>
            </w:r>
          </w:p>
        </w:tc>
        <w:tc>
          <w:tcPr>
            <w:tcW w:w="2610" w:type="dxa"/>
          </w:tcPr>
          <w:p w14:paraId="261944C5" w14:textId="77777777" w:rsidR="0082627E" w:rsidRPr="002D72A2" w:rsidRDefault="0082627E" w:rsidP="00C2308C">
            <w:pPr>
              <w:pStyle w:val="BodyText"/>
            </w:pPr>
            <w:r w:rsidRPr="002D72A2">
              <w:t>TAB Plus</w:t>
            </w:r>
          </w:p>
        </w:tc>
      </w:tr>
      <w:tr w:rsidR="0082627E" w14:paraId="688A0CB1" w14:textId="77777777" w:rsidTr="00C2308C">
        <w:sdt>
          <w:sdtPr>
            <w:alias w:val="Domain"/>
            <w:tag w:val="Domain"/>
            <w:id w:val="-1761521814"/>
            <w:placeholder>
              <w:docPart w:val="B66281D2227148A6BC587A6D0AA11CFA"/>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0EEAA25F" w14:textId="77777777" w:rsidR="0082627E" w:rsidRPr="00611598" w:rsidRDefault="0082627E" w:rsidP="00C2308C">
                <w:pPr>
                  <w:pStyle w:val="BodyText"/>
                  <w:rPr>
                    <w:highlight w:val="yellow"/>
                  </w:rPr>
                </w:pPr>
                <w:r>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507442328"/>
              <w:placeholder>
                <w:docPart w:val="45D1384200B24A5AA76CC2EDBBF28E49"/>
              </w:placeholder>
              <w:dropDownList>
                <w:listItem w:displayText="Select" w:value="Select"/>
                <w:listItem w:displayText="Bronze" w:value="Bronze"/>
                <w:listItem w:displayText="Silver" w:value="Silver"/>
                <w:listItem w:displayText="Gold" w:value="Gold"/>
              </w:dropDownList>
            </w:sdtPr>
            <w:sdtEndPr/>
            <w:sdtContent>
              <w:p w14:paraId="5A63DE5E" w14:textId="0D191D4C" w:rsidR="0082627E" w:rsidRPr="00611598" w:rsidRDefault="00CB3AAE" w:rsidP="00C2308C">
                <w:pPr>
                  <w:pStyle w:val="BodyText"/>
                  <w:rPr>
                    <w:highlight w:val="yellow"/>
                  </w:rPr>
                </w:pPr>
                <w:r>
                  <w:rPr>
                    <w:rFonts w:eastAsia="Times New Roman" w:cs="Arial"/>
                    <w:color w:val="201825"/>
                    <w:szCs w:val="22"/>
                    <w:lang w:val="nl-NL" w:eastAsia="nl-NL" w:bidi="ar-SA"/>
                  </w:rPr>
                  <w:t>Silver</w:t>
                </w:r>
              </w:p>
            </w:sdtContent>
          </w:sdt>
        </w:tc>
        <w:sdt>
          <w:sdtPr>
            <w:alias w:val="TAB"/>
            <w:tag w:val="TAB"/>
            <w:id w:val="-363444598"/>
            <w:placeholder>
              <w:docPart w:val="8312F24769E4445E9FCFAA64F839BFD5"/>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44569D68" w14:textId="77777777" w:rsidR="0082627E" w:rsidRPr="00611598" w:rsidRDefault="0082627E" w:rsidP="00C2308C">
                <w:pPr>
                  <w:pStyle w:val="BodyText"/>
                  <w:rPr>
                    <w:highlight w:val="yellow"/>
                  </w:rPr>
                </w:pPr>
                <w:r>
                  <w:t>TAB Basis</w:t>
                </w:r>
              </w:p>
            </w:tc>
          </w:sdtContent>
        </w:sdt>
        <w:sdt>
          <w:sdtPr>
            <w:alias w:val="TAB"/>
            <w:tag w:val="TAB"/>
            <w:id w:val="2066985707"/>
            <w:placeholder>
              <w:docPart w:val="9FD09DA75F114D03967B634A555B7CE3"/>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49E16FC7" w14:textId="77777777" w:rsidR="0082627E" w:rsidRPr="00611598" w:rsidRDefault="0082627E" w:rsidP="00C2308C">
                <w:pPr>
                  <w:pStyle w:val="BodyText"/>
                  <w:rPr>
                    <w:highlight w:val="yellow"/>
                  </w:rPr>
                </w:pPr>
                <w:r>
                  <w:t>TAB Basis</w:t>
                </w:r>
              </w:p>
            </w:tc>
          </w:sdtContent>
        </w:sdt>
      </w:tr>
      <w:tr w:rsidR="00EC34E9" w14:paraId="43285DE3" w14:textId="77777777" w:rsidTr="00C2308C">
        <w:sdt>
          <w:sdtPr>
            <w:alias w:val="Domain"/>
            <w:tag w:val="Domain"/>
            <w:id w:val="-2056848092"/>
            <w:placeholder>
              <w:docPart w:val="7EEE1B73025B42CC85C9EDA59C78A256"/>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30501F1D" w14:textId="27BD32F4" w:rsidR="00EC34E9" w:rsidRPr="00611598" w:rsidRDefault="00EC34E9" w:rsidP="00C2308C">
                <w:pPr>
                  <w:pStyle w:val="BodyText"/>
                  <w:rPr>
                    <w:highlight w:val="yellow"/>
                  </w:rPr>
                </w:pPr>
                <w:r>
                  <w:t>Education</w:t>
                </w:r>
              </w:p>
            </w:tc>
          </w:sdtContent>
        </w:sdt>
        <w:tc>
          <w:tcPr>
            <w:tcW w:w="2254" w:type="dxa"/>
          </w:tcPr>
          <w:sdt>
            <w:sdtPr>
              <w:rPr>
                <w:rFonts w:eastAsia="Times New Roman" w:cs="Arial"/>
                <w:color w:val="201825"/>
                <w:szCs w:val="22"/>
                <w:lang w:val="nl-NL" w:eastAsia="nl-NL" w:bidi="ar-SA"/>
              </w:rPr>
              <w:alias w:val="Infra Service Level"/>
              <w:tag w:val="Infra Service Level"/>
              <w:id w:val="-1424943227"/>
              <w:placeholder>
                <w:docPart w:val="E9B6010A84914E42B4E433CA827948F3"/>
              </w:placeholder>
              <w:dropDownList>
                <w:listItem w:displayText="Select" w:value="Select"/>
                <w:listItem w:displayText="Bronze" w:value="Bronze"/>
                <w:listItem w:displayText="Silver" w:value="Silver"/>
                <w:listItem w:displayText="Gold" w:value="Gold"/>
              </w:dropDownList>
            </w:sdtPr>
            <w:sdtEndPr/>
            <w:sdtContent>
              <w:p w14:paraId="0CC65A8E" w14:textId="77777777" w:rsidR="00EC34E9" w:rsidRPr="00611598" w:rsidRDefault="00EC34E9" w:rsidP="00C2308C">
                <w:pPr>
                  <w:pStyle w:val="BodyText"/>
                  <w:rPr>
                    <w:highlight w:val="yellow"/>
                  </w:rPr>
                </w:pPr>
                <w:r>
                  <w:rPr>
                    <w:rFonts w:eastAsia="Times New Roman" w:cs="Arial"/>
                    <w:color w:val="201825"/>
                    <w:szCs w:val="22"/>
                    <w:lang w:val="nl-NL" w:eastAsia="nl-NL" w:bidi="ar-SA"/>
                  </w:rPr>
                  <w:t>Bronze</w:t>
                </w:r>
              </w:p>
            </w:sdtContent>
          </w:sdt>
        </w:tc>
        <w:sdt>
          <w:sdtPr>
            <w:alias w:val="TAB"/>
            <w:tag w:val="TAB"/>
            <w:id w:val="-1995097981"/>
            <w:placeholder>
              <w:docPart w:val="92EFA52E7AB04A73BC61700A6C322E7F"/>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308CA3D9" w14:textId="77777777" w:rsidR="00EC34E9" w:rsidRPr="00611598" w:rsidRDefault="00EC34E9" w:rsidP="00C2308C">
                <w:pPr>
                  <w:pStyle w:val="BodyText"/>
                  <w:rPr>
                    <w:highlight w:val="yellow"/>
                  </w:rPr>
                </w:pPr>
                <w:r>
                  <w:t>TAB Basis</w:t>
                </w:r>
              </w:p>
            </w:tc>
          </w:sdtContent>
        </w:sdt>
        <w:sdt>
          <w:sdtPr>
            <w:alias w:val="TAB"/>
            <w:tag w:val="TAB"/>
            <w:id w:val="988977618"/>
            <w:placeholder>
              <w:docPart w:val="890A9708A77749ABA8115928DFD8E626"/>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1E768065" w14:textId="77777777" w:rsidR="00EC34E9" w:rsidRPr="00611598" w:rsidRDefault="00EC34E9" w:rsidP="00C2308C">
                <w:pPr>
                  <w:pStyle w:val="BodyText"/>
                  <w:rPr>
                    <w:highlight w:val="yellow"/>
                  </w:rPr>
                </w:pPr>
                <w:r>
                  <w:t>TAB Basis</w:t>
                </w:r>
              </w:p>
            </w:tc>
          </w:sdtContent>
        </w:sdt>
      </w:tr>
      <w:tr w:rsidR="0082627E" w14:paraId="37E36D8C" w14:textId="77777777" w:rsidTr="00C2308C">
        <w:sdt>
          <w:sdtPr>
            <w:alias w:val="Domain"/>
            <w:tag w:val="Domain"/>
            <w:id w:val="944192177"/>
            <w:placeholder>
              <w:docPart w:val="3273E974D8AD4ACD8839F13DAFAB94B8"/>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1315D59E" w14:textId="77777777" w:rsidR="0082627E" w:rsidRPr="00611598" w:rsidRDefault="0082627E" w:rsidP="00C2308C">
                <w:pPr>
                  <w:pStyle w:val="BodyText"/>
                  <w:rPr>
                    <w:highlight w:val="yellow"/>
                  </w:rPr>
                </w:pPr>
                <w:r>
                  <w:t>Test</w:t>
                </w:r>
              </w:p>
            </w:tc>
          </w:sdtContent>
        </w:sdt>
        <w:tc>
          <w:tcPr>
            <w:tcW w:w="2254" w:type="dxa"/>
          </w:tcPr>
          <w:sdt>
            <w:sdtPr>
              <w:rPr>
                <w:rFonts w:eastAsia="Times New Roman" w:cs="Arial"/>
                <w:color w:val="201825"/>
                <w:szCs w:val="22"/>
                <w:lang w:val="nl-NL" w:eastAsia="nl-NL" w:bidi="ar-SA"/>
              </w:rPr>
              <w:alias w:val="Infra Service Level"/>
              <w:tag w:val="Infra Service Level"/>
              <w:id w:val="-561021902"/>
              <w:placeholder>
                <w:docPart w:val="F0A85C04B0044A0FA6FD7C5DE79DEB27"/>
              </w:placeholder>
              <w:dropDownList>
                <w:listItem w:displayText="Select" w:value="Select"/>
                <w:listItem w:displayText="Bronze" w:value="Bronze"/>
                <w:listItem w:displayText="Silver" w:value="Silver"/>
                <w:listItem w:displayText="Gold" w:value="Gold"/>
              </w:dropDownList>
            </w:sdtPr>
            <w:sdtEndPr/>
            <w:sdtContent>
              <w:p w14:paraId="47B0D6C7" w14:textId="77777777" w:rsidR="0082627E" w:rsidRPr="00611598" w:rsidRDefault="0082627E" w:rsidP="00C2308C">
                <w:pPr>
                  <w:pStyle w:val="BodyText"/>
                  <w:rPr>
                    <w:highlight w:val="yellow"/>
                  </w:rPr>
                </w:pPr>
                <w:r>
                  <w:rPr>
                    <w:rFonts w:eastAsia="Times New Roman" w:cs="Arial"/>
                    <w:color w:val="201825"/>
                    <w:szCs w:val="22"/>
                    <w:lang w:val="nl-NL" w:eastAsia="nl-NL" w:bidi="ar-SA"/>
                  </w:rPr>
                  <w:t>Bronze</w:t>
                </w:r>
              </w:p>
            </w:sdtContent>
          </w:sdt>
        </w:tc>
        <w:sdt>
          <w:sdtPr>
            <w:alias w:val="TAB"/>
            <w:tag w:val="TAB"/>
            <w:id w:val="-262989836"/>
            <w:placeholder>
              <w:docPart w:val="4B0765FB623C45A284C8487BA7E4D557"/>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662C7BF7" w14:textId="77777777" w:rsidR="0082627E" w:rsidRPr="00611598" w:rsidRDefault="0082627E" w:rsidP="00C2308C">
                <w:pPr>
                  <w:pStyle w:val="BodyText"/>
                  <w:rPr>
                    <w:highlight w:val="yellow"/>
                  </w:rPr>
                </w:pPr>
                <w:r>
                  <w:t>TAB Basis</w:t>
                </w:r>
              </w:p>
            </w:tc>
          </w:sdtContent>
        </w:sdt>
        <w:sdt>
          <w:sdtPr>
            <w:alias w:val="TAB"/>
            <w:tag w:val="TAB"/>
            <w:id w:val="791021736"/>
            <w:placeholder>
              <w:docPart w:val="FC1399D2C6EC458DB5E0E65640103928"/>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539C8D3E" w14:textId="77777777" w:rsidR="0082627E" w:rsidRPr="00611598" w:rsidRDefault="0082627E" w:rsidP="00C2308C">
                <w:pPr>
                  <w:pStyle w:val="BodyText"/>
                  <w:rPr>
                    <w:highlight w:val="yellow"/>
                  </w:rPr>
                </w:pPr>
                <w:r>
                  <w:t>TAB Basis</w:t>
                </w:r>
              </w:p>
            </w:tc>
          </w:sdtContent>
        </w:sdt>
      </w:tr>
    </w:tbl>
    <w:p w14:paraId="3F4E6B43" w14:textId="77777777" w:rsidR="00B91F03" w:rsidRPr="00CB7060" w:rsidRDefault="00B91F03" w:rsidP="00B91F03">
      <w:pPr>
        <w:pStyle w:val="Heading2"/>
      </w:pPr>
      <w:bookmarkStart w:id="47" w:name="_Toc87864292"/>
      <w:bookmarkStart w:id="48" w:name="_Toc118721273"/>
      <w:r>
        <w:t>Security</w:t>
      </w:r>
      <w:bookmarkEnd w:id="47"/>
      <w:bookmarkEnd w:id="48"/>
    </w:p>
    <w:p w14:paraId="3E75C9C6" w14:textId="77777777" w:rsidR="00B91F03" w:rsidRDefault="00B91F03" w:rsidP="00B91F03">
      <w:pPr>
        <w:pStyle w:val="BodyText"/>
      </w:pPr>
      <w:bookmarkStart w:id="49" w:name="_Hlk63693449"/>
      <w:r w:rsidRPr="008E1D2A">
        <w:t xml:space="preserve">Security details can be found in Appendix D, any deviations are document in chapter ‘Deviations from </w:t>
      </w:r>
      <w:proofErr w:type="gramStart"/>
      <w:r w:rsidRPr="008E1D2A">
        <w:t>standards’</w:t>
      </w:r>
      <w:proofErr w:type="gramEnd"/>
      <w:r w:rsidRPr="008E1D2A">
        <w:t>.</w:t>
      </w:r>
    </w:p>
    <w:p w14:paraId="47CA8200" w14:textId="77777777" w:rsidR="00B91F03" w:rsidRDefault="00B91F03" w:rsidP="005A1A08">
      <w:pPr>
        <w:pStyle w:val="Heading3"/>
      </w:pPr>
      <w:bookmarkStart w:id="50" w:name="_Hlk63698953"/>
      <w:bookmarkEnd w:id="49"/>
      <w:r>
        <w:rPr>
          <w:w w:val="103"/>
        </w:rPr>
        <w:t>User Authentication</w:t>
      </w:r>
      <w:r>
        <w:rPr>
          <w:w w:val="99"/>
        </w:rPr>
        <w:t xml:space="preserve"> </w:t>
      </w:r>
      <w:r>
        <w:rPr>
          <w:spacing w:val="3"/>
          <w:w w:val="98"/>
        </w:rPr>
        <w:t>and</w:t>
      </w:r>
      <w:r>
        <w:rPr>
          <w:w w:val="96"/>
        </w:rPr>
        <w:t xml:space="preserve"> </w:t>
      </w:r>
      <w:r>
        <w:rPr>
          <w:w w:val="103"/>
        </w:rPr>
        <w:t>Authorization</w:t>
      </w:r>
    </w:p>
    <w:bookmarkEnd w:id="50"/>
    <w:p w14:paraId="3EEA285F" w14:textId="2892BD12" w:rsidR="00B91F03" w:rsidRDefault="00B91F03" w:rsidP="00B91F03">
      <w:pPr>
        <w:pStyle w:val="BodyText"/>
      </w:pPr>
      <w:r>
        <w:t xml:space="preserve">Specify below per user type: </w:t>
      </w:r>
      <w:r w:rsidR="00F220C8">
        <w:t>UWV FB</w:t>
      </w:r>
      <w:r w:rsidR="0091633F">
        <w:t xml:space="preserve"> (RDP and </w:t>
      </w:r>
      <w:proofErr w:type="spellStart"/>
      <w:r w:rsidR="0091633F">
        <w:t>Fileshare</w:t>
      </w:r>
      <w:proofErr w:type="spellEnd"/>
      <w:r w:rsidR="0091633F">
        <w:t>)</w:t>
      </w:r>
    </w:p>
    <w:sdt>
      <w:sdtPr>
        <w:alias w:val="Authentication and Authorization"/>
        <w:tag w:val="Authentication and Authorization"/>
        <w:id w:val="-2096538561"/>
        <w:placeholder>
          <w:docPart w:val="CFE83F7645BD4A48BE3588FB818D9F59"/>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EndPr/>
      <w:sdtContent>
        <w:p w14:paraId="381B8D58" w14:textId="7B9081F6" w:rsidR="00B91F03" w:rsidRDefault="00FA542B" w:rsidP="00B91F03">
          <w:pPr>
            <w:pStyle w:val="BodyText"/>
          </w:pPr>
          <w:r>
            <w:t>Variation 1 (LDAP-  UWV AD group nested in DXC AD  group - using the trust): User Authentication and Authorization will be performed against the UWV AD using nested groups, as per standard design.</w:t>
          </w:r>
        </w:p>
      </w:sdtContent>
    </w:sdt>
    <w:p w14:paraId="5F908821" w14:textId="646F6B77" w:rsidR="00ED2341" w:rsidRDefault="00ED2341" w:rsidP="00ED2341">
      <w:pPr>
        <w:pStyle w:val="BodyText"/>
      </w:pPr>
      <w:r>
        <w:t xml:space="preserve">Specify below per user type: </w:t>
      </w:r>
      <w:r w:rsidR="007112EC">
        <w:t>UWV Users</w:t>
      </w:r>
      <w:r w:rsidR="00923E9B">
        <w:t>/</w:t>
      </w:r>
      <w:proofErr w:type="spellStart"/>
      <w:r w:rsidR="00923E9B">
        <w:t>Cursisten</w:t>
      </w:r>
      <w:proofErr w:type="spellEnd"/>
      <w:r w:rsidR="007112EC">
        <w:t xml:space="preserve"> and </w:t>
      </w:r>
      <w:r>
        <w:t>UWV FB</w:t>
      </w:r>
      <w:r w:rsidR="0091633F">
        <w:t xml:space="preserve"> (Access to IWS</w:t>
      </w:r>
      <w:r w:rsidR="008D7F3D">
        <w:t xml:space="preserve"> application</w:t>
      </w:r>
      <w:r w:rsidR="0091633F">
        <w:t xml:space="preserve"> on AIX)</w:t>
      </w:r>
    </w:p>
    <w:sdt>
      <w:sdtPr>
        <w:alias w:val="Authentication and Authorization"/>
        <w:tag w:val="Authentication and Authorization"/>
        <w:id w:val="-1360356140"/>
        <w:placeholder>
          <w:docPart w:val="3EE5100BF14F4A528D888CD198CDB112"/>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EndPr/>
      <w:sdtContent>
        <w:p w14:paraId="46C35625" w14:textId="341E21DA" w:rsidR="00ED2341" w:rsidRDefault="00F220C8" w:rsidP="00ED2341">
          <w:pPr>
            <w:pStyle w:val="BodyText"/>
          </w:pPr>
          <w:r>
            <w:t>Variation 2 (LDAP – UWV AD group - using nested groups is not possible): User Authentication and Authorization will be performed against the UWV AD using a direct LDAP connection, for applications that cannot use nested groups.</w:t>
          </w:r>
        </w:p>
      </w:sdtContent>
    </w:sdt>
    <w:p w14:paraId="06BEEC0D" w14:textId="4444C1D5" w:rsidR="008D7F3D" w:rsidRDefault="008D7F3D" w:rsidP="008D7F3D">
      <w:pPr>
        <w:pStyle w:val="BodyText"/>
      </w:pPr>
      <w:r>
        <w:t>Specify below per user type: UWV FB (Access to AIX)</w:t>
      </w:r>
    </w:p>
    <w:sdt>
      <w:sdtPr>
        <w:alias w:val="Authentication and Authorization"/>
        <w:tag w:val="Authentication and Authorization"/>
        <w:id w:val="-1796444620"/>
        <w:placeholder>
          <w:docPart w:val="3CD6DE3FB37143C082603165A4AB5D10"/>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EndPr/>
      <w:sdtContent>
        <w:p w14:paraId="65726186" w14:textId="31B360FD" w:rsidR="008D7F3D" w:rsidRDefault="008D7C6A" w:rsidP="008D7F3D">
          <w:pPr>
            <w:pStyle w:val="BodyText"/>
          </w:pPr>
          <w:r>
            <w:t>Variation 4 (Local - local login using local account): User Authentication and Authorization will be performed localy using a local user account, Middleware or AIX access for UWV users requested through the ABS IAM system and changes in PDXC.</w:t>
          </w:r>
        </w:p>
      </w:sdtContent>
    </w:sdt>
    <w:p w14:paraId="140A31BA" w14:textId="77777777" w:rsidR="00B91F03" w:rsidRDefault="00B91F03" w:rsidP="00B91F03">
      <w:pPr>
        <w:pStyle w:val="BodyText"/>
        <w:rPr>
          <w:highlight w:val="yellow"/>
        </w:rPr>
      </w:pPr>
    </w:p>
    <w:p w14:paraId="66226E5B" w14:textId="77777777" w:rsidR="00B91F03" w:rsidRPr="005D3A7E" w:rsidRDefault="00B91F03" w:rsidP="00B91F03">
      <w:pPr>
        <w:autoSpaceDE w:val="0"/>
        <w:autoSpaceDN w:val="0"/>
        <w:spacing w:before="150" w:line="188" w:lineRule="exact"/>
        <w:ind w:left="15"/>
        <w:rPr>
          <w:rFonts w:eastAsia="Arial" w:cs="Arial"/>
          <w:bCs/>
          <w:szCs w:val="22"/>
        </w:rPr>
      </w:pPr>
      <w:r>
        <w:t>Details are specified in Appendix C</w:t>
      </w:r>
    </w:p>
    <w:p w14:paraId="51F08554" w14:textId="77777777" w:rsidR="00B91F03" w:rsidRDefault="00B91F03" w:rsidP="005A1A08">
      <w:pPr>
        <w:pStyle w:val="Heading3"/>
        <w:rPr>
          <w:lang w:val="en-US"/>
        </w:rPr>
      </w:pPr>
      <w:r w:rsidRPr="465AF22D">
        <w:rPr>
          <w:lang w:val="en-US"/>
        </w:rPr>
        <w:t>Firewalls</w:t>
      </w:r>
    </w:p>
    <w:p w14:paraId="1337D36A" w14:textId="77777777" w:rsidR="00B91F03" w:rsidRDefault="00B91F03" w:rsidP="00B91F03">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5FB65290" w14:textId="77777777" w:rsidR="00B91F03" w:rsidRDefault="00B91F03" w:rsidP="00B91F03">
      <w:pPr>
        <w:pStyle w:val="BodyText"/>
        <w:numPr>
          <w:ilvl w:val="0"/>
          <w:numId w:val="64"/>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708A3BF8" w14:textId="77777777" w:rsidR="00B91F03" w:rsidRPr="00670A64" w:rsidRDefault="00B91F03" w:rsidP="00B91F03">
      <w:pPr>
        <w:pStyle w:val="BodyText"/>
        <w:numPr>
          <w:ilvl w:val="0"/>
          <w:numId w:val="64"/>
        </w:numPr>
        <w:rPr>
          <w:spacing w:val="1"/>
        </w:rPr>
      </w:pPr>
      <w:r>
        <w:t xml:space="preserve">Node to node communication inside the </w:t>
      </w:r>
      <w:proofErr w:type="spellStart"/>
      <w:r>
        <w:t>FrontOffice</w:t>
      </w:r>
      <w:proofErr w:type="spellEnd"/>
      <w:r>
        <w:t xml:space="preserve"> security zone and the same domain do not need to cross a </w:t>
      </w:r>
      <w:proofErr w:type="gramStart"/>
      <w:r>
        <w:t>firewall</w:t>
      </w:r>
      <w:proofErr w:type="gramEnd"/>
    </w:p>
    <w:p w14:paraId="022B9B40" w14:textId="77777777" w:rsidR="00B91F03" w:rsidRPr="00430FBA" w:rsidRDefault="00B91F03" w:rsidP="00B91F03">
      <w:pPr>
        <w:pStyle w:val="BodyText"/>
        <w:numPr>
          <w:ilvl w:val="1"/>
          <w:numId w:val="64"/>
        </w:numPr>
        <w:rPr>
          <w:spacing w:val="1"/>
        </w:rPr>
      </w:pPr>
      <w:r>
        <w:t xml:space="preserve">Exception: Node to </w:t>
      </w:r>
      <w:proofErr w:type="spellStart"/>
      <w:r>
        <w:t>loadbalancer</w:t>
      </w:r>
      <w:proofErr w:type="spellEnd"/>
      <w:r>
        <w:t xml:space="preserve"> communication (inside the </w:t>
      </w:r>
      <w:proofErr w:type="spellStart"/>
      <w:r>
        <w:t>FrontOffice</w:t>
      </w:r>
      <w:proofErr w:type="spellEnd"/>
      <w:r>
        <w:t xml:space="preserve"> security zone and the same domain) do need to cross a firewall</w:t>
      </w:r>
    </w:p>
    <w:p w14:paraId="5DEF86FE" w14:textId="77777777" w:rsidR="00B91F03" w:rsidRPr="00443D76" w:rsidRDefault="00B91F03" w:rsidP="00B91F03">
      <w:pPr>
        <w:pStyle w:val="BodyText"/>
        <w:numPr>
          <w:ilvl w:val="0"/>
          <w:numId w:val="64"/>
        </w:numPr>
        <w:rPr>
          <w:spacing w:val="1"/>
        </w:rPr>
      </w:pPr>
      <w:r>
        <w:t xml:space="preserve">Node to node communication inside the BackOffice security zone and the same domain do not </w:t>
      </w:r>
      <w:proofErr w:type="spellStart"/>
      <w:r>
        <w:t>not</w:t>
      </w:r>
      <w:proofErr w:type="spellEnd"/>
      <w:r>
        <w:t xml:space="preserve"> need to cross a </w:t>
      </w:r>
      <w:proofErr w:type="gramStart"/>
      <w:r>
        <w:t>firewall</w:t>
      </w:r>
      <w:proofErr w:type="gramEnd"/>
    </w:p>
    <w:p w14:paraId="491AA693" w14:textId="77777777" w:rsidR="00B91F03" w:rsidRPr="00430FBA" w:rsidRDefault="00B91F03" w:rsidP="00B91F03">
      <w:pPr>
        <w:pStyle w:val="BodyText"/>
        <w:numPr>
          <w:ilvl w:val="1"/>
          <w:numId w:val="64"/>
        </w:numPr>
        <w:rPr>
          <w:spacing w:val="1"/>
        </w:rPr>
      </w:pPr>
      <w:r>
        <w:t xml:space="preserve">Exception: Node to </w:t>
      </w:r>
      <w:proofErr w:type="spellStart"/>
      <w:r>
        <w:t>loadbalancer</w:t>
      </w:r>
      <w:proofErr w:type="spellEnd"/>
      <w:r>
        <w:t xml:space="preserve"> communication (inside the BackOffice security zone and the same domain) do </w:t>
      </w:r>
      <w:proofErr w:type="spellStart"/>
      <w:r>
        <w:t>do</w:t>
      </w:r>
      <w:proofErr w:type="spellEnd"/>
      <w:r>
        <w:t xml:space="preserve"> need to cross a firewall</w:t>
      </w:r>
    </w:p>
    <w:p w14:paraId="1E754041" w14:textId="77777777" w:rsidR="00B91F03" w:rsidRDefault="00B91F03" w:rsidP="00B91F03">
      <w:pPr>
        <w:pStyle w:val="BodyText"/>
      </w:pPr>
      <w:r>
        <w:t>For the application we distinguish the following connection categories:</w:t>
      </w:r>
    </w:p>
    <w:p w14:paraId="132EB1D7" w14:textId="77777777" w:rsidR="00B91F03" w:rsidRDefault="00B91F03" w:rsidP="00B91F03">
      <w:pPr>
        <w:pStyle w:val="BodyText"/>
        <w:numPr>
          <w:ilvl w:val="0"/>
          <w:numId w:val="74"/>
        </w:numPr>
      </w:pPr>
      <w:r w:rsidRPr="001D129F">
        <w:rPr>
          <w:i/>
          <w:iCs/>
        </w:rPr>
        <w:t>Internal:</w:t>
      </w:r>
      <w:r>
        <w:t xml:space="preserve"> Connection within the application. For example, ODBC connection between the application- and the database server, if they are in different security zones a firewall is required and the Internal connection is document in the table </w:t>
      </w:r>
      <w:proofErr w:type="gramStart"/>
      <w:r>
        <w:t>below</w:t>
      </w:r>
      <w:proofErr w:type="gramEnd"/>
    </w:p>
    <w:p w14:paraId="01694FBD" w14:textId="77777777" w:rsidR="00B91F03" w:rsidRDefault="00B91F03" w:rsidP="00B91F03">
      <w:pPr>
        <w:pStyle w:val="BodyText"/>
        <w:numPr>
          <w:ilvl w:val="0"/>
          <w:numId w:val="74"/>
        </w:numPr>
      </w:pPr>
      <w:r>
        <w:rPr>
          <w:i/>
          <w:iCs/>
        </w:rPr>
        <w:lastRenderedPageBreak/>
        <w:t>External (inside DXC)</w:t>
      </w:r>
      <w:r w:rsidRPr="001D129F">
        <w:rPr>
          <w:i/>
          <w:iCs/>
        </w:rPr>
        <w:t>:</w:t>
      </w:r>
      <w:r>
        <w:t xml:space="preserve"> Connection external for the application but inside the DXC data </w:t>
      </w:r>
      <w:proofErr w:type="spellStart"/>
      <w:r>
        <w:t>center</w:t>
      </w:r>
      <w:proofErr w:type="spellEnd"/>
      <w:r>
        <w:t>.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5B60CB14" w14:textId="4AE44500" w:rsidR="00B91F03" w:rsidRPr="00B25E55" w:rsidRDefault="00B91F03" w:rsidP="00D71363">
      <w:pPr>
        <w:pStyle w:val="BodyText"/>
        <w:numPr>
          <w:ilvl w:val="0"/>
          <w:numId w:val="74"/>
        </w:numPr>
        <w:spacing w:after="160" w:line="259" w:lineRule="auto"/>
        <w:rPr>
          <w:i/>
          <w:iCs/>
        </w:rPr>
      </w:pPr>
      <w:r w:rsidRPr="00B25E55">
        <w:rPr>
          <w:i/>
          <w:iCs/>
        </w:rPr>
        <w:t>External (outside DXC):</w:t>
      </w:r>
      <w:r>
        <w:t xml:space="preserve"> Connection external for the application and outside the DXC data </w:t>
      </w:r>
      <w:proofErr w:type="spellStart"/>
      <w:r>
        <w:t>center</w:t>
      </w:r>
      <w:proofErr w:type="spellEnd"/>
      <w:r>
        <w:t>. For example, HTTPS connection between Application server and the UWV Citrix KA farm. All external (outside DXC) connections are documented in the table below</w:t>
      </w:r>
      <w:r w:rsidRPr="00B25E55">
        <w:rPr>
          <w:i/>
          <w:iCs/>
        </w:rPr>
        <w:br w:type="page"/>
      </w:r>
    </w:p>
    <w:p w14:paraId="2B5B98A1" w14:textId="49E0569D" w:rsidR="00B91F03" w:rsidRDefault="00B91F03" w:rsidP="00B91F03">
      <w:pPr>
        <w:pStyle w:val="BodyText"/>
      </w:pPr>
      <w:r>
        <w:lastRenderedPageBreak/>
        <w:t xml:space="preserve">For </w:t>
      </w:r>
      <w:r w:rsidR="00C03970">
        <w:t>Excasso Complex</w:t>
      </w:r>
      <w:r>
        <w:t xml:space="preserve"> the following is applicable:</w:t>
      </w:r>
    </w:p>
    <w:tbl>
      <w:tblPr>
        <w:tblStyle w:val="TableGrid"/>
        <w:tblW w:w="9715" w:type="dxa"/>
        <w:tblLook w:val="04A0" w:firstRow="1" w:lastRow="0" w:firstColumn="1" w:lastColumn="0" w:noHBand="0" w:noVBand="1"/>
      </w:tblPr>
      <w:tblGrid>
        <w:gridCol w:w="2865"/>
        <w:gridCol w:w="1463"/>
        <w:gridCol w:w="2783"/>
        <w:gridCol w:w="2604"/>
      </w:tblGrid>
      <w:tr w:rsidR="00B91F03" w14:paraId="7D016E7E" w14:textId="77777777" w:rsidTr="007D0552">
        <w:tc>
          <w:tcPr>
            <w:tcW w:w="2865" w:type="dxa"/>
            <w:shd w:val="clear" w:color="auto" w:fill="D9D9D9" w:themeFill="background1" w:themeFillShade="D9"/>
          </w:tcPr>
          <w:p w14:paraId="73FB3493" w14:textId="77777777" w:rsidR="00B91F03" w:rsidRPr="00560D26" w:rsidRDefault="00B91F03" w:rsidP="00C2308C">
            <w:pPr>
              <w:pStyle w:val="BodyText"/>
              <w:rPr>
                <w:b/>
                <w:bCs/>
              </w:rPr>
            </w:pPr>
            <w:r>
              <w:rPr>
                <w:b/>
                <w:bCs/>
              </w:rPr>
              <w:t>Category</w:t>
            </w:r>
          </w:p>
        </w:tc>
        <w:tc>
          <w:tcPr>
            <w:tcW w:w="1463" w:type="dxa"/>
            <w:shd w:val="clear" w:color="auto" w:fill="D9D9D9" w:themeFill="background1" w:themeFillShade="D9"/>
          </w:tcPr>
          <w:p w14:paraId="071CCE50" w14:textId="77777777" w:rsidR="00B91F03" w:rsidRPr="00560D26" w:rsidRDefault="00B91F03" w:rsidP="00C2308C">
            <w:pPr>
              <w:pStyle w:val="BodyText"/>
              <w:rPr>
                <w:b/>
                <w:bCs/>
              </w:rPr>
            </w:pPr>
            <w:r>
              <w:rPr>
                <w:b/>
                <w:bCs/>
              </w:rPr>
              <w:t>Connection Type</w:t>
            </w:r>
          </w:p>
        </w:tc>
        <w:tc>
          <w:tcPr>
            <w:tcW w:w="2783" w:type="dxa"/>
            <w:shd w:val="clear" w:color="auto" w:fill="D9D9D9" w:themeFill="background1" w:themeFillShade="D9"/>
          </w:tcPr>
          <w:p w14:paraId="77237D8B" w14:textId="77777777" w:rsidR="00B91F03" w:rsidRPr="00560D26" w:rsidRDefault="00B91F03" w:rsidP="00C2308C">
            <w:pPr>
              <w:pStyle w:val="BodyText"/>
              <w:rPr>
                <w:b/>
                <w:bCs/>
              </w:rPr>
            </w:pPr>
            <w:r>
              <w:rPr>
                <w:b/>
                <w:bCs/>
              </w:rPr>
              <w:t>Between (component 1)</w:t>
            </w:r>
          </w:p>
        </w:tc>
        <w:tc>
          <w:tcPr>
            <w:tcW w:w="2604" w:type="dxa"/>
            <w:shd w:val="clear" w:color="auto" w:fill="D9D9D9" w:themeFill="background1" w:themeFillShade="D9"/>
          </w:tcPr>
          <w:p w14:paraId="27943D53" w14:textId="77777777" w:rsidR="00B91F03" w:rsidRPr="00560D26" w:rsidRDefault="00B91F03" w:rsidP="00C2308C">
            <w:pPr>
              <w:pStyle w:val="BodyText"/>
              <w:rPr>
                <w:b/>
                <w:bCs/>
              </w:rPr>
            </w:pPr>
            <w:r>
              <w:rPr>
                <w:b/>
                <w:bCs/>
              </w:rPr>
              <w:t>And (component 2)</w:t>
            </w:r>
          </w:p>
        </w:tc>
      </w:tr>
      <w:tr w:rsidR="009A4FE3" w:rsidRPr="009A4FE3" w14:paraId="5D70A3E9" w14:textId="77777777" w:rsidTr="007D0552">
        <w:sdt>
          <w:sdtPr>
            <w:rPr>
              <w:color w:val="auto"/>
            </w:rPr>
            <w:alias w:val="Category"/>
            <w:tag w:val="Category"/>
            <w:id w:val="134916301"/>
            <w:placeholder>
              <w:docPart w:val="63DBF87E97014AAC9F049E3281F4252F"/>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3AF8D3B5" w14:textId="77777777" w:rsidR="00B91F03" w:rsidRPr="009A4FE3" w:rsidRDefault="00B91F03" w:rsidP="00C2308C">
                <w:pPr>
                  <w:pStyle w:val="BodyText"/>
                  <w:rPr>
                    <w:color w:val="auto"/>
                  </w:rPr>
                </w:pPr>
                <w:r w:rsidRPr="009A4FE3">
                  <w:rPr>
                    <w:color w:val="auto"/>
                  </w:rPr>
                  <w:t>Internal</w:t>
                </w:r>
              </w:p>
            </w:tc>
          </w:sdtContent>
        </w:sdt>
        <w:tc>
          <w:tcPr>
            <w:tcW w:w="1463" w:type="dxa"/>
          </w:tcPr>
          <w:p w14:paraId="76DE8B03" w14:textId="4AD4844D" w:rsidR="00B91F03" w:rsidRPr="009A4FE3" w:rsidRDefault="00C03970" w:rsidP="00C2308C">
            <w:pPr>
              <w:pStyle w:val="BodyText"/>
              <w:rPr>
                <w:color w:val="auto"/>
              </w:rPr>
            </w:pPr>
            <w:r w:rsidRPr="009A4FE3">
              <w:rPr>
                <w:color w:val="auto"/>
              </w:rPr>
              <w:t>SQL*NET</w:t>
            </w:r>
          </w:p>
        </w:tc>
        <w:tc>
          <w:tcPr>
            <w:tcW w:w="2783" w:type="dxa"/>
            <w:vAlign w:val="center"/>
          </w:tcPr>
          <w:p w14:paraId="5287DE23" w14:textId="1E11B557" w:rsidR="00B91F03" w:rsidRPr="009A4FE3" w:rsidRDefault="00C03970" w:rsidP="00C2308C">
            <w:pPr>
              <w:pStyle w:val="BodyText"/>
              <w:rPr>
                <w:color w:val="auto"/>
              </w:rPr>
            </w:pPr>
            <w:proofErr w:type="spellStart"/>
            <w:r w:rsidRPr="009A4FE3">
              <w:rPr>
                <w:color w:val="auto"/>
              </w:rPr>
              <w:t>IISWeb</w:t>
            </w:r>
            <w:proofErr w:type="spellEnd"/>
            <w:r w:rsidRPr="009A4FE3">
              <w:rPr>
                <w:color w:val="auto"/>
              </w:rPr>
              <w:t xml:space="preserve"> Server</w:t>
            </w:r>
          </w:p>
        </w:tc>
        <w:tc>
          <w:tcPr>
            <w:tcW w:w="2604" w:type="dxa"/>
            <w:vAlign w:val="center"/>
          </w:tcPr>
          <w:p w14:paraId="4161BBDB" w14:textId="6096A53E" w:rsidR="00B91F03" w:rsidRPr="009A4FE3" w:rsidRDefault="00C03970" w:rsidP="00C2308C">
            <w:pPr>
              <w:pStyle w:val="BodyText"/>
              <w:rPr>
                <w:color w:val="auto"/>
              </w:rPr>
            </w:pPr>
            <w:r w:rsidRPr="009A4FE3">
              <w:rPr>
                <w:color w:val="auto"/>
              </w:rPr>
              <w:t>Database Server</w:t>
            </w:r>
          </w:p>
        </w:tc>
      </w:tr>
      <w:tr w:rsidR="009A4FE3" w:rsidRPr="009A4FE3" w14:paraId="5FA39B5B" w14:textId="77777777" w:rsidTr="00C2308C">
        <w:bookmarkStart w:id="51" w:name="_Hlk107843567" w:displacedByCustomXml="next"/>
        <w:sdt>
          <w:sdtPr>
            <w:rPr>
              <w:color w:val="auto"/>
            </w:rPr>
            <w:alias w:val="Category"/>
            <w:tag w:val="Category"/>
            <w:id w:val="315226741"/>
            <w:placeholder>
              <w:docPart w:val="9E360CC160BB43CF8D5A844DFA287B3A"/>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5DDF8284" w14:textId="77777777" w:rsidR="00DC2379" w:rsidRPr="009A4FE3" w:rsidRDefault="00DC2379" w:rsidP="00C2308C">
                <w:pPr>
                  <w:pStyle w:val="BodyText"/>
                  <w:rPr>
                    <w:color w:val="auto"/>
                  </w:rPr>
                </w:pPr>
                <w:r w:rsidRPr="009A4FE3">
                  <w:rPr>
                    <w:color w:val="auto"/>
                  </w:rPr>
                  <w:t>Internal</w:t>
                </w:r>
              </w:p>
            </w:tc>
          </w:sdtContent>
        </w:sdt>
        <w:tc>
          <w:tcPr>
            <w:tcW w:w="1463" w:type="dxa"/>
          </w:tcPr>
          <w:p w14:paraId="629EE66E" w14:textId="77777777" w:rsidR="00DC2379" w:rsidRPr="009A4FE3" w:rsidRDefault="00DC2379" w:rsidP="00C2308C">
            <w:pPr>
              <w:pStyle w:val="BodyText"/>
              <w:rPr>
                <w:color w:val="auto"/>
              </w:rPr>
            </w:pPr>
            <w:r w:rsidRPr="009A4FE3">
              <w:rPr>
                <w:color w:val="auto"/>
              </w:rPr>
              <w:t>SQL*NET</w:t>
            </w:r>
          </w:p>
        </w:tc>
        <w:tc>
          <w:tcPr>
            <w:tcW w:w="2783" w:type="dxa"/>
            <w:vAlign w:val="center"/>
          </w:tcPr>
          <w:p w14:paraId="04FAFA0F" w14:textId="3C545EE1" w:rsidR="00DC2379" w:rsidRPr="009A4FE3" w:rsidRDefault="00186DC8" w:rsidP="00C2308C">
            <w:pPr>
              <w:pStyle w:val="BodyText"/>
              <w:rPr>
                <w:color w:val="auto"/>
              </w:rPr>
            </w:pPr>
            <w:r w:rsidRPr="009A4FE3">
              <w:rPr>
                <w:color w:val="auto"/>
              </w:rPr>
              <w:t>GU</w:t>
            </w:r>
            <w:r w:rsidR="00E944E2" w:rsidRPr="009A4FE3">
              <w:rPr>
                <w:color w:val="auto"/>
              </w:rPr>
              <w:t>P</w:t>
            </w:r>
            <w:r w:rsidR="00DC2379" w:rsidRPr="009A4FE3">
              <w:rPr>
                <w:color w:val="auto"/>
              </w:rPr>
              <w:t xml:space="preserve"> Server</w:t>
            </w:r>
          </w:p>
        </w:tc>
        <w:tc>
          <w:tcPr>
            <w:tcW w:w="2604" w:type="dxa"/>
            <w:vAlign w:val="center"/>
          </w:tcPr>
          <w:p w14:paraId="2B57BABC" w14:textId="77777777" w:rsidR="00DC2379" w:rsidRPr="009A4FE3" w:rsidRDefault="00DC2379" w:rsidP="00C2308C">
            <w:pPr>
              <w:pStyle w:val="BodyText"/>
              <w:rPr>
                <w:color w:val="auto"/>
              </w:rPr>
            </w:pPr>
            <w:r w:rsidRPr="009A4FE3">
              <w:rPr>
                <w:color w:val="auto"/>
              </w:rPr>
              <w:t>Database Server</w:t>
            </w:r>
          </w:p>
        </w:tc>
      </w:tr>
      <w:tr w:rsidR="009A4FE3" w:rsidRPr="009A4FE3" w14:paraId="539129ED" w14:textId="77777777" w:rsidTr="00C2308C">
        <w:bookmarkEnd w:id="51" w:displacedByCustomXml="next"/>
        <w:sdt>
          <w:sdtPr>
            <w:rPr>
              <w:color w:val="auto"/>
            </w:rPr>
            <w:alias w:val="Category"/>
            <w:tag w:val="Category"/>
            <w:id w:val="-2050298032"/>
            <w:placeholder>
              <w:docPart w:val="08493532B4B442B9BD003BE2F4029721"/>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20CBC9F8" w14:textId="77777777" w:rsidR="00186DC8" w:rsidRPr="009A4FE3" w:rsidRDefault="00186DC8" w:rsidP="00C2308C">
                <w:pPr>
                  <w:pStyle w:val="BodyText"/>
                  <w:rPr>
                    <w:color w:val="auto"/>
                  </w:rPr>
                </w:pPr>
                <w:r w:rsidRPr="009A4FE3">
                  <w:rPr>
                    <w:color w:val="auto"/>
                  </w:rPr>
                  <w:t>Internal</w:t>
                </w:r>
              </w:p>
            </w:tc>
          </w:sdtContent>
        </w:sdt>
        <w:tc>
          <w:tcPr>
            <w:tcW w:w="1463" w:type="dxa"/>
          </w:tcPr>
          <w:p w14:paraId="450FF4DA" w14:textId="77777777" w:rsidR="00186DC8" w:rsidRPr="009A4FE3" w:rsidRDefault="00186DC8" w:rsidP="00C2308C">
            <w:pPr>
              <w:pStyle w:val="BodyText"/>
              <w:rPr>
                <w:color w:val="auto"/>
              </w:rPr>
            </w:pPr>
            <w:r w:rsidRPr="009A4FE3">
              <w:rPr>
                <w:color w:val="auto"/>
              </w:rPr>
              <w:t>SQL*NET</w:t>
            </w:r>
          </w:p>
        </w:tc>
        <w:tc>
          <w:tcPr>
            <w:tcW w:w="2783" w:type="dxa"/>
            <w:vAlign w:val="center"/>
          </w:tcPr>
          <w:p w14:paraId="10312D29" w14:textId="6AE6C20B" w:rsidR="00186DC8" w:rsidRPr="009A4FE3" w:rsidRDefault="00217E43" w:rsidP="00C2308C">
            <w:pPr>
              <w:pStyle w:val="BodyText"/>
              <w:rPr>
                <w:color w:val="auto"/>
              </w:rPr>
            </w:pPr>
            <w:r w:rsidRPr="009A4FE3">
              <w:rPr>
                <w:color w:val="auto"/>
              </w:rPr>
              <w:t>Cobol Cluster</w:t>
            </w:r>
          </w:p>
        </w:tc>
        <w:tc>
          <w:tcPr>
            <w:tcW w:w="2604" w:type="dxa"/>
            <w:vAlign w:val="center"/>
          </w:tcPr>
          <w:p w14:paraId="499E28D4" w14:textId="77777777" w:rsidR="00186DC8" w:rsidRPr="009A4FE3" w:rsidRDefault="00186DC8" w:rsidP="00C2308C">
            <w:pPr>
              <w:pStyle w:val="BodyText"/>
              <w:rPr>
                <w:color w:val="auto"/>
              </w:rPr>
            </w:pPr>
            <w:r w:rsidRPr="009A4FE3">
              <w:rPr>
                <w:color w:val="auto"/>
              </w:rPr>
              <w:t>Database Server</w:t>
            </w:r>
          </w:p>
        </w:tc>
      </w:tr>
      <w:tr w:rsidR="009A4FE3" w:rsidRPr="009A4FE3" w14:paraId="12F4F4AA" w14:textId="77777777" w:rsidTr="00C2308C">
        <w:sdt>
          <w:sdtPr>
            <w:rPr>
              <w:color w:val="auto"/>
            </w:rPr>
            <w:alias w:val="Category"/>
            <w:tag w:val="Category"/>
            <w:id w:val="804967521"/>
            <w:placeholder>
              <w:docPart w:val="F7A733EC64D34D17AA1D1A7D8666B919"/>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738D8A23" w14:textId="77777777" w:rsidR="00D45A24" w:rsidRPr="009A4FE3" w:rsidRDefault="00D45A24" w:rsidP="00C2308C">
                <w:pPr>
                  <w:pStyle w:val="BodyText"/>
                  <w:rPr>
                    <w:color w:val="auto"/>
                  </w:rPr>
                </w:pPr>
                <w:r w:rsidRPr="009A4FE3">
                  <w:rPr>
                    <w:color w:val="auto"/>
                  </w:rPr>
                  <w:t>Internal</w:t>
                </w:r>
              </w:p>
            </w:tc>
          </w:sdtContent>
        </w:sdt>
        <w:tc>
          <w:tcPr>
            <w:tcW w:w="1463" w:type="dxa"/>
          </w:tcPr>
          <w:p w14:paraId="17F95023" w14:textId="77777777" w:rsidR="00D45A24" w:rsidRPr="009A4FE3" w:rsidRDefault="00D45A24" w:rsidP="00C2308C">
            <w:pPr>
              <w:pStyle w:val="BodyText"/>
              <w:rPr>
                <w:color w:val="auto"/>
              </w:rPr>
            </w:pPr>
            <w:r w:rsidRPr="009A4FE3">
              <w:rPr>
                <w:color w:val="auto"/>
              </w:rPr>
              <w:t>SQL*NET</w:t>
            </w:r>
          </w:p>
        </w:tc>
        <w:tc>
          <w:tcPr>
            <w:tcW w:w="2783" w:type="dxa"/>
            <w:vAlign w:val="center"/>
          </w:tcPr>
          <w:p w14:paraId="52840616" w14:textId="00EBC847" w:rsidR="00D45A24" w:rsidRPr="009A4FE3" w:rsidRDefault="00D45A24" w:rsidP="00C2308C">
            <w:pPr>
              <w:pStyle w:val="BodyText"/>
              <w:rPr>
                <w:color w:val="auto"/>
              </w:rPr>
            </w:pPr>
            <w:r w:rsidRPr="009A4FE3">
              <w:rPr>
                <w:color w:val="auto"/>
              </w:rPr>
              <w:t>SBS Server</w:t>
            </w:r>
          </w:p>
        </w:tc>
        <w:tc>
          <w:tcPr>
            <w:tcW w:w="2604" w:type="dxa"/>
            <w:vAlign w:val="center"/>
          </w:tcPr>
          <w:p w14:paraId="2DEA5CC0" w14:textId="77777777" w:rsidR="00D45A24" w:rsidRPr="009A4FE3" w:rsidRDefault="00D45A24" w:rsidP="00C2308C">
            <w:pPr>
              <w:pStyle w:val="BodyText"/>
              <w:rPr>
                <w:color w:val="auto"/>
              </w:rPr>
            </w:pPr>
            <w:r w:rsidRPr="009A4FE3">
              <w:rPr>
                <w:color w:val="auto"/>
              </w:rPr>
              <w:t>Database Server</w:t>
            </w:r>
          </w:p>
        </w:tc>
      </w:tr>
      <w:tr w:rsidR="009A4FE3" w:rsidRPr="009A4FE3" w14:paraId="0BCA833A" w14:textId="77777777" w:rsidTr="00C2308C">
        <w:sdt>
          <w:sdtPr>
            <w:rPr>
              <w:color w:val="auto"/>
            </w:rPr>
            <w:alias w:val="Category"/>
            <w:tag w:val="Category"/>
            <w:id w:val="1444353409"/>
            <w:placeholder>
              <w:docPart w:val="13323A0B51B944AAAD503F8260D4E6A6"/>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1D6E5582" w14:textId="77777777" w:rsidR="00D45A24" w:rsidRPr="009A4FE3" w:rsidRDefault="00D45A24" w:rsidP="00C2308C">
                <w:pPr>
                  <w:pStyle w:val="BodyText"/>
                  <w:rPr>
                    <w:color w:val="auto"/>
                  </w:rPr>
                </w:pPr>
                <w:r w:rsidRPr="009A4FE3">
                  <w:rPr>
                    <w:color w:val="auto"/>
                  </w:rPr>
                  <w:t>Internal</w:t>
                </w:r>
              </w:p>
            </w:tc>
          </w:sdtContent>
        </w:sdt>
        <w:tc>
          <w:tcPr>
            <w:tcW w:w="1463" w:type="dxa"/>
          </w:tcPr>
          <w:p w14:paraId="2CD30D28" w14:textId="77777777" w:rsidR="00D45A24" w:rsidRPr="009A4FE3" w:rsidRDefault="00D45A24" w:rsidP="00C2308C">
            <w:pPr>
              <w:pStyle w:val="BodyText"/>
              <w:rPr>
                <w:color w:val="auto"/>
              </w:rPr>
            </w:pPr>
            <w:r w:rsidRPr="009A4FE3">
              <w:rPr>
                <w:color w:val="auto"/>
              </w:rPr>
              <w:t>SQL*NET</w:t>
            </w:r>
          </w:p>
        </w:tc>
        <w:tc>
          <w:tcPr>
            <w:tcW w:w="2783" w:type="dxa"/>
            <w:vAlign w:val="center"/>
          </w:tcPr>
          <w:p w14:paraId="37AC8276" w14:textId="466F70F7" w:rsidR="00D45A24" w:rsidRPr="009A4FE3" w:rsidRDefault="00D45A24" w:rsidP="00C2308C">
            <w:pPr>
              <w:pStyle w:val="BodyText"/>
              <w:rPr>
                <w:color w:val="auto"/>
              </w:rPr>
            </w:pPr>
            <w:r w:rsidRPr="009A4FE3">
              <w:rPr>
                <w:color w:val="auto"/>
              </w:rPr>
              <w:t>OBS Server</w:t>
            </w:r>
          </w:p>
        </w:tc>
        <w:tc>
          <w:tcPr>
            <w:tcW w:w="2604" w:type="dxa"/>
            <w:vAlign w:val="center"/>
          </w:tcPr>
          <w:p w14:paraId="7015B4EB" w14:textId="77777777" w:rsidR="00D45A24" w:rsidRPr="009A4FE3" w:rsidRDefault="00D45A24" w:rsidP="00C2308C">
            <w:pPr>
              <w:pStyle w:val="BodyText"/>
              <w:rPr>
                <w:color w:val="auto"/>
              </w:rPr>
            </w:pPr>
            <w:r w:rsidRPr="009A4FE3">
              <w:rPr>
                <w:color w:val="auto"/>
              </w:rPr>
              <w:t>Database Server</w:t>
            </w:r>
          </w:p>
        </w:tc>
      </w:tr>
      <w:tr w:rsidR="00B91F03" w14:paraId="520CFE8D" w14:textId="77777777" w:rsidTr="007D0552">
        <w:sdt>
          <w:sdtPr>
            <w:alias w:val="Category"/>
            <w:tag w:val="Category"/>
            <w:id w:val="1009176720"/>
            <w:placeholder>
              <w:docPart w:val="AC11A1BEA34E4A63A7039F78FCA81423"/>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454D1C4D" w14:textId="77777777" w:rsidR="00B91F03" w:rsidRPr="00340F55" w:rsidRDefault="00B91F03" w:rsidP="00C2308C">
                <w:pPr>
                  <w:pStyle w:val="BodyText"/>
                </w:pPr>
                <w:r w:rsidRPr="00340F55">
                  <w:t>External (outside DXC)</w:t>
                </w:r>
              </w:p>
            </w:tc>
          </w:sdtContent>
        </w:sdt>
        <w:tc>
          <w:tcPr>
            <w:tcW w:w="1463" w:type="dxa"/>
          </w:tcPr>
          <w:p w14:paraId="3A439D13" w14:textId="11C6597D" w:rsidR="00B91F03" w:rsidRPr="00340F55" w:rsidRDefault="003E537B" w:rsidP="00C2308C">
            <w:pPr>
              <w:pStyle w:val="BodyText"/>
            </w:pPr>
            <w:r w:rsidRPr="00340F55">
              <w:t>HTTPS</w:t>
            </w:r>
          </w:p>
        </w:tc>
        <w:tc>
          <w:tcPr>
            <w:tcW w:w="2783" w:type="dxa"/>
            <w:vAlign w:val="center"/>
          </w:tcPr>
          <w:p w14:paraId="4EEDB958" w14:textId="6E4A866A" w:rsidR="00B91F03" w:rsidRPr="00340F55" w:rsidRDefault="003E537B" w:rsidP="00C2308C">
            <w:pPr>
              <w:pStyle w:val="BodyText"/>
            </w:pPr>
            <w:r w:rsidRPr="00340F55">
              <w:t>UWV KA Office</w:t>
            </w:r>
          </w:p>
        </w:tc>
        <w:tc>
          <w:tcPr>
            <w:tcW w:w="2604" w:type="dxa"/>
            <w:vAlign w:val="center"/>
          </w:tcPr>
          <w:p w14:paraId="10EC3DD6" w14:textId="3851E3CD" w:rsidR="00B91F03" w:rsidRPr="00340F55" w:rsidRDefault="00340F55" w:rsidP="00C2308C">
            <w:pPr>
              <w:pStyle w:val="BodyText"/>
            </w:pPr>
            <w:proofErr w:type="spellStart"/>
            <w:r w:rsidRPr="00340F55">
              <w:t>IISWeb</w:t>
            </w:r>
            <w:proofErr w:type="spellEnd"/>
            <w:r w:rsidRPr="00340F55">
              <w:t xml:space="preserve"> </w:t>
            </w:r>
            <w:proofErr w:type="spellStart"/>
            <w:r w:rsidRPr="00340F55">
              <w:t>Loadbalancer</w:t>
            </w:r>
            <w:proofErr w:type="spellEnd"/>
          </w:p>
        </w:tc>
      </w:tr>
      <w:tr w:rsidR="00B91F03" w14:paraId="1B6A9874" w14:textId="77777777" w:rsidTr="007D0552">
        <w:bookmarkStart w:id="52" w:name="_Hlk93331082" w:displacedByCustomXml="next"/>
        <w:sdt>
          <w:sdtPr>
            <w:alias w:val="Category"/>
            <w:tag w:val="Category"/>
            <w:id w:val="-1032268306"/>
            <w:placeholder>
              <w:docPart w:val="C6CD080A00C3416B9EA87AAE2ECF6182"/>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578E4FD2" w14:textId="4B245762" w:rsidR="00B91F03" w:rsidRPr="005D3A7E" w:rsidRDefault="007D0552" w:rsidP="00C2308C">
                <w:pPr>
                  <w:pStyle w:val="BodyText"/>
                </w:pPr>
                <w:r>
                  <w:t>External (outside DXC)</w:t>
                </w:r>
              </w:p>
            </w:tc>
          </w:sdtContent>
        </w:sdt>
        <w:tc>
          <w:tcPr>
            <w:tcW w:w="1463" w:type="dxa"/>
          </w:tcPr>
          <w:p w14:paraId="09991B03" w14:textId="23152977" w:rsidR="00B91F03" w:rsidRPr="005D3A7E" w:rsidRDefault="007D0552" w:rsidP="00C2308C">
            <w:pPr>
              <w:pStyle w:val="BodyText"/>
            </w:pPr>
            <w:r>
              <w:t>LDAPS</w:t>
            </w:r>
          </w:p>
        </w:tc>
        <w:tc>
          <w:tcPr>
            <w:tcW w:w="2783" w:type="dxa"/>
            <w:vAlign w:val="center"/>
          </w:tcPr>
          <w:p w14:paraId="51ADEEE5" w14:textId="795D75F1" w:rsidR="00B91F03" w:rsidRPr="005D3A7E" w:rsidRDefault="007D0552" w:rsidP="00C2308C">
            <w:pPr>
              <w:pStyle w:val="BodyText"/>
            </w:pPr>
            <w:proofErr w:type="spellStart"/>
            <w:r>
              <w:t>IISWeb</w:t>
            </w:r>
            <w:proofErr w:type="spellEnd"/>
            <w:r>
              <w:t xml:space="preserve"> Server</w:t>
            </w:r>
          </w:p>
        </w:tc>
        <w:tc>
          <w:tcPr>
            <w:tcW w:w="2604" w:type="dxa"/>
            <w:vAlign w:val="center"/>
          </w:tcPr>
          <w:p w14:paraId="18B2B8DC" w14:textId="3258A2BA" w:rsidR="00B91F03" w:rsidRPr="005D3A7E" w:rsidRDefault="007D0552" w:rsidP="00C2308C">
            <w:pPr>
              <w:pStyle w:val="BodyText"/>
            </w:pPr>
            <w:r>
              <w:t>WPOL</w:t>
            </w:r>
          </w:p>
        </w:tc>
      </w:tr>
      <w:tr w:rsidR="007D0552" w14:paraId="0C6173BA" w14:textId="77777777" w:rsidTr="007D0552">
        <w:bookmarkEnd w:id="52" w:displacedByCustomXml="next"/>
        <w:bookmarkStart w:id="53" w:name="_Hlk93331099" w:displacedByCustomXml="next"/>
        <w:sdt>
          <w:sdtPr>
            <w:alias w:val="Category"/>
            <w:tag w:val="Category"/>
            <w:id w:val="1050884172"/>
            <w:placeholder>
              <w:docPart w:val="723BD2D8DF884963BAE41BA93A78520A"/>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0835D37A" w14:textId="77777777" w:rsidR="007D0552" w:rsidRPr="005D3A7E" w:rsidRDefault="007D0552" w:rsidP="00C2308C">
                <w:pPr>
                  <w:pStyle w:val="BodyText"/>
                </w:pPr>
                <w:r>
                  <w:t>External (outside DXC)</w:t>
                </w:r>
              </w:p>
            </w:tc>
          </w:sdtContent>
        </w:sdt>
        <w:tc>
          <w:tcPr>
            <w:tcW w:w="1463" w:type="dxa"/>
          </w:tcPr>
          <w:p w14:paraId="13FEA68C" w14:textId="77777777" w:rsidR="007D0552" w:rsidRPr="005D3A7E" w:rsidRDefault="007D0552" w:rsidP="00C2308C">
            <w:pPr>
              <w:pStyle w:val="BodyText"/>
            </w:pPr>
            <w:r>
              <w:t>LDAPS</w:t>
            </w:r>
          </w:p>
        </w:tc>
        <w:tc>
          <w:tcPr>
            <w:tcW w:w="2783" w:type="dxa"/>
            <w:vAlign w:val="center"/>
          </w:tcPr>
          <w:p w14:paraId="2B47F751" w14:textId="4C3AF390" w:rsidR="007D0552" w:rsidRPr="005D3A7E" w:rsidRDefault="007D0552" w:rsidP="00C2308C">
            <w:pPr>
              <w:pStyle w:val="BodyText"/>
            </w:pPr>
            <w:r>
              <w:t>Cobol Server</w:t>
            </w:r>
          </w:p>
        </w:tc>
        <w:tc>
          <w:tcPr>
            <w:tcW w:w="2604" w:type="dxa"/>
            <w:vAlign w:val="center"/>
          </w:tcPr>
          <w:p w14:paraId="02E7A995" w14:textId="77777777" w:rsidR="007D0552" w:rsidRPr="005D3A7E" w:rsidRDefault="007D0552" w:rsidP="00C2308C">
            <w:pPr>
              <w:pStyle w:val="BodyText"/>
            </w:pPr>
            <w:r>
              <w:t>WPOL</w:t>
            </w:r>
          </w:p>
        </w:tc>
      </w:tr>
      <w:tr w:rsidR="007D0552" w14:paraId="787D76F1" w14:textId="77777777" w:rsidTr="00C2308C">
        <w:bookmarkEnd w:id="53" w:displacedByCustomXml="next"/>
        <w:bookmarkStart w:id="54" w:name="_Hlk93331127" w:displacedByCustomXml="next"/>
        <w:sdt>
          <w:sdtPr>
            <w:alias w:val="Category"/>
            <w:tag w:val="Category"/>
            <w:id w:val="-1188985194"/>
            <w:placeholder>
              <w:docPart w:val="AAEAB8AE4B94480193EDABF4AAE64F58"/>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3EE46982" w14:textId="77777777" w:rsidR="007D0552" w:rsidRPr="005D3A7E" w:rsidRDefault="007D0552" w:rsidP="00C2308C">
                <w:pPr>
                  <w:pStyle w:val="BodyText"/>
                </w:pPr>
                <w:r>
                  <w:t>External (outside DXC)</w:t>
                </w:r>
              </w:p>
            </w:tc>
          </w:sdtContent>
        </w:sdt>
        <w:tc>
          <w:tcPr>
            <w:tcW w:w="1463" w:type="dxa"/>
          </w:tcPr>
          <w:p w14:paraId="5BB07A70" w14:textId="77777777" w:rsidR="007D0552" w:rsidRPr="005D3A7E" w:rsidRDefault="007D0552" w:rsidP="00C2308C">
            <w:pPr>
              <w:pStyle w:val="BodyText"/>
            </w:pPr>
            <w:r>
              <w:t>LDAPS</w:t>
            </w:r>
          </w:p>
        </w:tc>
        <w:tc>
          <w:tcPr>
            <w:tcW w:w="2783" w:type="dxa"/>
            <w:vAlign w:val="center"/>
          </w:tcPr>
          <w:p w14:paraId="1C560F34" w14:textId="79992446" w:rsidR="007D0552" w:rsidRPr="005D3A7E" w:rsidRDefault="007D0552" w:rsidP="00C2308C">
            <w:pPr>
              <w:pStyle w:val="BodyText"/>
            </w:pPr>
            <w:r>
              <w:t>GUP Server</w:t>
            </w:r>
          </w:p>
        </w:tc>
        <w:tc>
          <w:tcPr>
            <w:tcW w:w="2604" w:type="dxa"/>
            <w:vAlign w:val="center"/>
          </w:tcPr>
          <w:p w14:paraId="2C9202AD" w14:textId="77777777" w:rsidR="007D0552" w:rsidRPr="005D3A7E" w:rsidRDefault="007D0552" w:rsidP="00C2308C">
            <w:pPr>
              <w:pStyle w:val="BodyText"/>
            </w:pPr>
            <w:r>
              <w:t>WPOL</w:t>
            </w:r>
          </w:p>
        </w:tc>
      </w:tr>
      <w:tr w:rsidR="007D0552" w14:paraId="0F655C30" w14:textId="77777777" w:rsidTr="00C2308C">
        <w:bookmarkEnd w:id="54" w:displacedByCustomXml="next"/>
        <w:sdt>
          <w:sdtPr>
            <w:alias w:val="Category"/>
            <w:tag w:val="Category"/>
            <w:id w:val="1025445838"/>
            <w:placeholder>
              <w:docPart w:val="04C787C405594B259C0E42B7B8E984E4"/>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4A03D5EB" w14:textId="77777777" w:rsidR="007D0552" w:rsidRPr="005D3A7E" w:rsidRDefault="007D0552" w:rsidP="00C2308C">
                <w:pPr>
                  <w:pStyle w:val="BodyText"/>
                </w:pPr>
                <w:r>
                  <w:t>External (outside DXC)</w:t>
                </w:r>
              </w:p>
            </w:tc>
          </w:sdtContent>
        </w:sdt>
        <w:tc>
          <w:tcPr>
            <w:tcW w:w="1463" w:type="dxa"/>
          </w:tcPr>
          <w:p w14:paraId="10326E51" w14:textId="6CB58A4C" w:rsidR="007D0552" w:rsidRPr="005D3A7E" w:rsidRDefault="007D0552" w:rsidP="00C2308C">
            <w:pPr>
              <w:pStyle w:val="BodyText"/>
            </w:pPr>
            <w:r>
              <w:t>SMTP</w:t>
            </w:r>
          </w:p>
        </w:tc>
        <w:tc>
          <w:tcPr>
            <w:tcW w:w="2783" w:type="dxa"/>
            <w:vAlign w:val="center"/>
          </w:tcPr>
          <w:p w14:paraId="79BEDA03" w14:textId="77777777" w:rsidR="007D0552" w:rsidRPr="005D3A7E" w:rsidRDefault="007D0552" w:rsidP="00C2308C">
            <w:pPr>
              <w:pStyle w:val="BodyText"/>
            </w:pPr>
            <w:r>
              <w:t>GUP Server</w:t>
            </w:r>
          </w:p>
        </w:tc>
        <w:tc>
          <w:tcPr>
            <w:tcW w:w="2604" w:type="dxa"/>
            <w:vAlign w:val="center"/>
          </w:tcPr>
          <w:p w14:paraId="29BE94F6" w14:textId="065EADE1" w:rsidR="007D0552" w:rsidRPr="005D3A7E" w:rsidRDefault="000D61A6" w:rsidP="00C2308C">
            <w:pPr>
              <w:pStyle w:val="BodyText"/>
            </w:pPr>
            <w:r>
              <w:t>KPN Mail Relay</w:t>
            </w:r>
          </w:p>
        </w:tc>
      </w:tr>
      <w:tr w:rsidR="000D61A6" w14:paraId="5790D0CF" w14:textId="77777777" w:rsidTr="00C2308C">
        <w:sdt>
          <w:sdtPr>
            <w:alias w:val="Category"/>
            <w:tag w:val="Category"/>
            <w:id w:val="-1348483424"/>
            <w:placeholder>
              <w:docPart w:val="A820A07843CE40E9A9E7F645F0528E00"/>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2E894426" w14:textId="77777777" w:rsidR="000D61A6" w:rsidRPr="005D3A7E" w:rsidRDefault="000D61A6" w:rsidP="00C2308C">
                <w:pPr>
                  <w:pStyle w:val="BodyText"/>
                </w:pPr>
                <w:r>
                  <w:t>External (outside DXC)</w:t>
                </w:r>
              </w:p>
            </w:tc>
          </w:sdtContent>
        </w:sdt>
        <w:tc>
          <w:tcPr>
            <w:tcW w:w="1463" w:type="dxa"/>
          </w:tcPr>
          <w:p w14:paraId="63083F44" w14:textId="77777777" w:rsidR="000D61A6" w:rsidRPr="005D3A7E" w:rsidRDefault="000D61A6" w:rsidP="00C2308C">
            <w:pPr>
              <w:pStyle w:val="BodyText"/>
            </w:pPr>
            <w:r>
              <w:t>SMTP</w:t>
            </w:r>
          </w:p>
        </w:tc>
        <w:tc>
          <w:tcPr>
            <w:tcW w:w="2783" w:type="dxa"/>
            <w:vAlign w:val="center"/>
          </w:tcPr>
          <w:p w14:paraId="4E700F42" w14:textId="4EE2622D" w:rsidR="000D61A6" w:rsidRPr="005D3A7E" w:rsidRDefault="00BA74FD" w:rsidP="00C2308C">
            <w:pPr>
              <w:pStyle w:val="BodyText"/>
            </w:pPr>
            <w:proofErr w:type="spellStart"/>
            <w:r>
              <w:t>IISWeb</w:t>
            </w:r>
            <w:proofErr w:type="spellEnd"/>
            <w:r w:rsidR="000D61A6">
              <w:t xml:space="preserve"> Server</w:t>
            </w:r>
          </w:p>
        </w:tc>
        <w:tc>
          <w:tcPr>
            <w:tcW w:w="2604" w:type="dxa"/>
            <w:vAlign w:val="center"/>
          </w:tcPr>
          <w:p w14:paraId="3C0644F9" w14:textId="77777777" w:rsidR="000D61A6" w:rsidRPr="005D3A7E" w:rsidRDefault="000D61A6" w:rsidP="00C2308C">
            <w:pPr>
              <w:pStyle w:val="BodyText"/>
            </w:pPr>
            <w:r>
              <w:t>KPN Mail Relay</w:t>
            </w:r>
          </w:p>
        </w:tc>
      </w:tr>
      <w:tr w:rsidR="000D61A6" w14:paraId="29BA28C7" w14:textId="77777777" w:rsidTr="00C2308C">
        <w:sdt>
          <w:sdtPr>
            <w:alias w:val="Category"/>
            <w:tag w:val="Category"/>
            <w:id w:val="1410664969"/>
            <w:placeholder>
              <w:docPart w:val="6B5C659F277745979D2E6C7E2DAF8395"/>
            </w:placeholder>
            <w:dropDownList>
              <w:listItem w:displayText="Select" w:value="Select"/>
              <w:listItem w:displayText="Internal" w:value="Internal"/>
              <w:listItem w:displayText="External (outside DXC)" w:value="External (outside DXC)"/>
            </w:dropDownList>
          </w:sdtPr>
          <w:sdtEndPr/>
          <w:sdtContent>
            <w:tc>
              <w:tcPr>
                <w:tcW w:w="2865" w:type="dxa"/>
                <w:vAlign w:val="center"/>
              </w:tcPr>
              <w:p w14:paraId="23CC9928" w14:textId="77777777" w:rsidR="000D61A6" w:rsidRPr="005D3A7E" w:rsidRDefault="000D61A6" w:rsidP="00C2308C">
                <w:pPr>
                  <w:pStyle w:val="BodyText"/>
                </w:pPr>
                <w:r>
                  <w:t>External (outside DXC)</w:t>
                </w:r>
              </w:p>
            </w:tc>
          </w:sdtContent>
        </w:sdt>
        <w:tc>
          <w:tcPr>
            <w:tcW w:w="1463" w:type="dxa"/>
          </w:tcPr>
          <w:p w14:paraId="7B1C5C95" w14:textId="77777777" w:rsidR="000D61A6" w:rsidRPr="005D3A7E" w:rsidRDefault="000D61A6" w:rsidP="00C2308C">
            <w:pPr>
              <w:pStyle w:val="BodyText"/>
            </w:pPr>
            <w:r>
              <w:t>SMTP</w:t>
            </w:r>
          </w:p>
        </w:tc>
        <w:tc>
          <w:tcPr>
            <w:tcW w:w="2783" w:type="dxa"/>
            <w:vAlign w:val="center"/>
          </w:tcPr>
          <w:p w14:paraId="0A18C428" w14:textId="46AFB4B5" w:rsidR="000D61A6" w:rsidRPr="005D3A7E" w:rsidRDefault="000D61A6" w:rsidP="00C2308C">
            <w:pPr>
              <w:pStyle w:val="BodyText"/>
            </w:pPr>
            <w:r>
              <w:t>COBOL Server</w:t>
            </w:r>
          </w:p>
        </w:tc>
        <w:tc>
          <w:tcPr>
            <w:tcW w:w="2604" w:type="dxa"/>
            <w:vAlign w:val="center"/>
          </w:tcPr>
          <w:p w14:paraId="7329E81A" w14:textId="77777777" w:rsidR="000D61A6" w:rsidRPr="005D3A7E" w:rsidRDefault="000D61A6" w:rsidP="00C2308C">
            <w:pPr>
              <w:pStyle w:val="BodyText"/>
            </w:pPr>
            <w:r>
              <w:t>KPN Mail Relay</w:t>
            </w:r>
          </w:p>
        </w:tc>
      </w:tr>
      <w:tr w:rsidR="009A4FE3" w:rsidRPr="009A4FE3" w14:paraId="21BC5DA1" w14:textId="77777777" w:rsidTr="007D0552">
        <w:tc>
          <w:tcPr>
            <w:tcW w:w="2865" w:type="dxa"/>
            <w:vAlign w:val="center"/>
          </w:tcPr>
          <w:p w14:paraId="57A4B90F" w14:textId="5148FF45" w:rsidR="00C7768C" w:rsidRPr="009A4FE3" w:rsidRDefault="00C7768C" w:rsidP="00C7768C">
            <w:pPr>
              <w:pStyle w:val="BodyText"/>
              <w:rPr>
                <w:color w:val="auto"/>
              </w:rPr>
            </w:pPr>
            <w:r w:rsidRPr="009A4FE3">
              <w:rPr>
                <w:color w:val="auto"/>
              </w:rPr>
              <w:t>External (Outside DXC)</w:t>
            </w:r>
          </w:p>
        </w:tc>
        <w:tc>
          <w:tcPr>
            <w:tcW w:w="1463" w:type="dxa"/>
          </w:tcPr>
          <w:p w14:paraId="655C5E05" w14:textId="7875E895" w:rsidR="00C7768C" w:rsidRPr="009A4FE3" w:rsidRDefault="00C7768C" w:rsidP="00C7768C">
            <w:pPr>
              <w:pStyle w:val="BodyText"/>
              <w:rPr>
                <w:color w:val="auto"/>
              </w:rPr>
            </w:pPr>
            <w:r w:rsidRPr="009A4FE3">
              <w:rPr>
                <w:color w:val="auto"/>
              </w:rPr>
              <w:t>SQL*Net</w:t>
            </w:r>
          </w:p>
        </w:tc>
        <w:tc>
          <w:tcPr>
            <w:tcW w:w="2783" w:type="dxa"/>
            <w:vAlign w:val="center"/>
          </w:tcPr>
          <w:p w14:paraId="238FE366" w14:textId="5E689942" w:rsidR="00C7768C" w:rsidRPr="009A4FE3" w:rsidRDefault="00C7768C" w:rsidP="00C7768C">
            <w:pPr>
              <w:pStyle w:val="BodyText"/>
              <w:rPr>
                <w:color w:val="auto"/>
              </w:rPr>
            </w:pPr>
            <w:r w:rsidRPr="009A4FE3">
              <w:rPr>
                <w:color w:val="auto"/>
              </w:rPr>
              <w:t>UWV KA Office</w:t>
            </w:r>
          </w:p>
        </w:tc>
        <w:tc>
          <w:tcPr>
            <w:tcW w:w="2604" w:type="dxa"/>
            <w:vAlign w:val="center"/>
          </w:tcPr>
          <w:p w14:paraId="62138403" w14:textId="56370F32" w:rsidR="00C7768C" w:rsidRPr="009A4FE3" w:rsidRDefault="00C7768C" w:rsidP="00C7768C">
            <w:pPr>
              <w:pStyle w:val="BodyText"/>
              <w:rPr>
                <w:color w:val="auto"/>
              </w:rPr>
            </w:pPr>
            <w:r w:rsidRPr="009A4FE3">
              <w:rPr>
                <w:color w:val="auto"/>
              </w:rPr>
              <w:t>Query Database server</w:t>
            </w:r>
          </w:p>
        </w:tc>
      </w:tr>
    </w:tbl>
    <w:p w14:paraId="63676D62" w14:textId="77777777" w:rsidR="00B91F03" w:rsidRDefault="00B91F03" w:rsidP="00B91F03">
      <w:pPr>
        <w:pStyle w:val="BodyText"/>
        <w:rPr>
          <w:rFonts w:cs="Arial"/>
        </w:rPr>
      </w:pPr>
    </w:p>
    <w:p w14:paraId="11DC413D" w14:textId="77777777" w:rsidR="00B91F03" w:rsidRDefault="00B91F03" w:rsidP="00B91F03">
      <w:pPr>
        <w:pStyle w:val="BodyText"/>
        <w:rPr>
          <w:rFonts w:cs="Arial"/>
        </w:rPr>
      </w:pPr>
      <w:r>
        <w:rPr>
          <w:rFonts w:cs="Arial"/>
        </w:rPr>
        <w:t>For details see Appendix B</w:t>
      </w:r>
    </w:p>
    <w:p w14:paraId="49BF8592" w14:textId="07779EEF" w:rsidR="00B91F03" w:rsidRDefault="00B91F03" w:rsidP="00B91F03">
      <w:pPr>
        <w:pStyle w:val="Heading1"/>
        <w:rPr>
          <w:rStyle w:val="BodyTextZchn"/>
        </w:rPr>
      </w:pPr>
      <w:bookmarkStart w:id="55" w:name="_Toc87864293"/>
      <w:bookmarkStart w:id="56" w:name="_Toc118721274"/>
      <w:r>
        <w:rPr>
          <w:rStyle w:val="BodyTextZchn"/>
        </w:rPr>
        <w:lastRenderedPageBreak/>
        <w:t>Potential future improvements</w:t>
      </w:r>
      <w:bookmarkEnd w:id="55"/>
      <w:bookmarkEnd w:id="56"/>
    </w:p>
    <w:tbl>
      <w:tblPr>
        <w:tblStyle w:val="TableGrid"/>
        <w:tblW w:w="9535" w:type="dxa"/>
        <w:tblLook w:val="04A0" w:firstRow="1" w:lastRow="0" w:firstColumn="1" w:lastColumn="0" w:noHBand="0" w:noVBand="1"/>
      </w:tblPr>
      <w:tblGrid>
        <w:gridCol w:w="805"/>
        <w:gridCol w:w="4680"/>
        <w:gridCol w:w="4050"/>
      </w:tblGrid>
      <w:tr w:rsidR="00B91F03" w:rsidRPr="00560D26" w14:paraId="656E3E2A" w14:textId="77777777" w:rsidTr="00C2308C">
        <w:tc>
          <w:tcPr>
            <w:tcW w:w="805" w:type="dxa"/>
            <w:shd w:val="clear" w:color="auto" w:fill="D9D9D9" w:themeFill="background1" w:themeFillShade="D9"/>
          </w:tcPr>
          <w:p w14:paraId="537405A8" w14:textId="77777777" w:rsidR="00B91F03" w:rsidRPr="00560D26" w:rsidRDefault="00B91F03" w:rsidP="00C2308C">
            <w:pPr>
              <w:pStyle w:val="BodyText"/>
              <w:rPr>
                <w:b/>
                <w:bCs/>
              </w:rPr>
            </w:pPr>
            <w:r>
              <w:rPr>
                <w:b/>
                <w:bCs/>
              </w:rPr>
              <w:t>ID</w:t>
            </w:r>
          </w:p>
        </w:tc>
        <w:tc>
          <w:tcPr>
            <w:tcW w:w="4680" w:type="dxa"/>
            <w:shd w:val="clear" w:color="auto" w:fill="D9D9D9" w:themeFill="background1" w:themeFillShade="D9"/>
          </w:tcPr>
          <w:p w14:paraId="2509F325" w14:textId="77777777" w:rsidR="00B91F03" w:rsidRPr="00560D26" w:rsidRDefault="00B91F03" w:rsidP="00C2308C">
            <w:pPr>
              <w:pStyle w:val="BodyText"/>
              <w:rPr>
                <w:b/>
                <w:bCs/>
              </w:rPr>
            </w:pPr>
            <w:r>
              <w:rPr>
                <w:b/>
                <w:bCs/>
              </w:rPr>
              <w:t>Proposed improvement</w:t>
            </w:r>
          </w:p>
        </w:tc>
        <w:tc>
          <w:tcPr>
            <w:tcW w:w="4050" w:type="dxa"/>
            <w:shd w:val="clear" w:color="auto" w:fill="D9D9D9" w:themeFill="background1" w:themeFillShade="D9"/>
          </w:tcPr>
          <w:p w14:paraId="09C1A89D" w14:textId="77777777" w:rsidR="00B91F03" w:rsidRPr="00560D26" w:rsidRDefault="00B91F03" w:rsidP="00C2308C">
            <w:pPr>
              <w:pStyle w:val="BodyText"/>
              <w:rPr>
                <w:b/>
                <w:bCs/>
              </w:rPr>
            </w:pPr>
            <w:r>
              <w:rPr>
                <w:b/>
                <w:bCs/>
              </w:rPr>
              <w:t>Reason</w:t>
            </w:r>
          </w:p>
        </w:tc>
      </w:tr>
      <w:tr w:rsidR="00BF5428" w:rsidRPr="00611598" w14:paraId="258A853F" w14:textId="77777777" w:rsidTr="00C2308C">
        <w:tc>
          <w:tcPr>
            <w:tcW w:w="805" w:type="dxa"/>
            <w:vAlign w:val="center"/>
          </w:tcPr>
          <w:p w14:paraId="5153B4C3" w14:textId="77777777" w:rsidR="00BF5428" w:rsidRPr="00611598" w:rsidRDefault="00BF5428" w:rsidP="00BF5428">
            <w:pPr>
              <w:pStyle w:val="BodyText"/>
              <w:rPr>
                <w:highlight w:val="yellow"/>
              </w:rPr>
            </w:pPr>
            <w:r w:rsidRPr="00BF5428">
              <w:t>1</w:t>
            </w:r>
          </w:p>
        </w:tc>
        <w:tc>
          <w:tcPr>
            <w:tcW w:w="4680" w:type="dxa"/>
          </w:tcPr>
          <w:p w14:paraId="134A7F13" w14:textId="6792390A" w:rsidR="00BF5428" w:rsidRPr="00611598" w:rsidRDefault="00BF5428" w:rsidP="00BF5428">
            <w:pPr>
              <w:pStyle w:val="BodyText"/>
              <w:rPr>
                <w:highlight w:val="yellow"/>
              </w:rPr>
            </w:pPr>
            <w:r>
              <w:t>Migrate</w:t>
            </w:r>
            <w:r w:rsidRPr="00600333">
              <w:t xml:space="preserve"> Cobol</w:t>
            </w:r>
            <w:r>
              <w:t xml:space="preserve"> application to </w:t>
            </w:r>
            <w:proofErr w:type="spellStart"/>
            <w:r w:rsidRPr="00600333">
              <w:t>RHeL</w:t>
            </w:r>
            <w:proofErr w:type="spellEnd"/>
            <w:r>
              <w:t xml:space="preserve"> platform</w:t>
            </w:r>
          </w:p>
        </w:tc>
        <w:tc>
          <w:tcPr>
            <w:tcW w:w="4050" w:type="dxa"/>
            <w:vAlign w:val="center"/>
          </w:tcPr>
          <w:p w14:paraId="2BF9B466" w14:textId="61405DA8" w:rsidR="00BF5428" w:rsidRPr="00611598" w:rsidRDefault="00BF5428" w:rsidP="00BF5428">
            <w:pPr>
              <w:pStyle w:val="BodyText"/>
              <w:rPr>
                <w:highlight w:val="yellow"/>
              </w:rPr>
            </w:pPr>
            <w:r w:rsidRPr="00600333">
              <w:t>AIX is Legacy and should where possible be replaced with Linux solutions</w:t>
            </w:r>
          </w:p>
        </w:tc>
      </w:tr>
      <w:tr w:rsidR="009A4FE3" w:rsidRPr="009A4FE3" w14:paraId="3800108A" w14:textId="77777777" w:rsidTr="00C2308C">
        <w:tc>
          <w:tcPr>
            <w:tcW w:w="805" w:type="dxa"/>
            <w:vAlign w:val="center"/>
          </w:tcPr>
          <w:p w14:paraId="4E2693B5" w14:textId="2991E304" w:rsidR="00886D77" w:rsidRPr="009A4FE3" w:rsidRDefault="00886D77" w:rsidP="00886D77">
            <w:pPr>
              <w:pStyle w:val="BodyText"/>
              <w:rPr>
                <w:color w:val="auto"/>
              </w:rPr>
            </w:pPr>
            <w:r w:rsidRPr="009A4FE3">
              <w:rPr>
                <w:color w:val="auto"/>
              </w:rPr>
              <w:t>2</w:t>
            </w:r>
          </w:p>
        </w:tc>
        <w:tc>
          <w:tcPr>
            <w:tcW w:w="4680" w:type="dxa"/>
          </w:tcPr>
          <w:p w14:paraId="38FD6E15" w14:textId="0D633761" w:rsidR="00886D77" w:rsidRPr="009A4FE3" w:rsidRDefault="00886D77" w:rsidP="00886D77">
            <w:pPr>
              <w:pStyle w:val="BodyText"/>
              <w:rPr>
                <w:color w:val="auto"/>
                <w:highlight w:val="yellow"/>
              </w:rPr>
            </w:pPr>
            <w:r w:rsidRPr="009A4FE3">
              <w:rPr>
                <w:color w:val="auto"/>
              </w:rPr>
              <w:t>Upgrade Database and OS to newer version in keeping with Technology Roadmap</w:t>
            </w:r>
          </w:p>
        </w:tc>
        <w:tc>
          <w:tcPr>
            <w:tcW w:w="4050" w:type="dxa"/>
            <w:vAlign w:val="center"/>
          </w:tcPr>
          <w:p w14:paraId="6D74E19C" w14:textId="52C9A868" w:rsidR="00886D77" w:rsidRPr="009A4FE3" w:rsidRDefault="00886D77" w:rsidP="00886D77">
            <w:pPr>
              <w:pStyle w:val="BodyText"/>
              <w:rPr>
                <w:color w:val="auto"/>
                <w:highlight w:val="yellow"/>
              </w:rPr>
            </w:pPr>
            <w:r w:rsidRPr="009A4FE3">
              <w:rPr>
                <w:color w:val="auto"/>
              </w:rPr>
              <w:t xml:space="preserve">GOH should take place right after </w:t>
            </w:r>
            <w:proofErr w:type="gramStart"/>
            <w:r w:rsidRPr="009A4FE3">
              <w:rPr>
                <w:color w:val="auto"/>
              </w:rPr>
              <w:t>go</w:t>
            </w:r>
            <w:proofErr w:type="gramEnd"/>
            <w:r w:rsidRPr="009A4FE3">
              <w:rPr>
                <w:color w:val="auto"/>
              </w:rPr>
              <w:t xml:space="preserve"> live to replace the possible </w:t>
            </w:r>
            <w:proofErr w:type="spellStart"/>
            <w:r w:rsidRPr="009A4FE3">
              <w:rPr>
                <w:color w:val="auto"/>
              </w:rPr>
              <w:t>EoS</w:t>
            </w:r>
            <w:proofErr w:type="spellEnd"/>
            <w:r w:rsidRPr="009A4FE3">
              <w:rPr>
                <w:color w:val="auto"/>
              </w:rPr>
              <w:t xml:space="preserve"> situations of several software Items</w:t>
            </w:r>
          </w:p>
        </w:tc>
      </w:tr>
      <w:tr w:rsidR="009A4FE3" w:rsidRPr="009A4FE3" w14:paraId="0EA82B7E" w14:textId="77777777" w:rsidTr="00C2308C">
        <w:tc>
          <w:tcPr>
            <w:tcW w:w="805" w:type="dxa"/>
            <w:vAlign w:val="center"/>
          </w:tcPr>
          <w:p w14:paraId="60702E04" w14:textId="64992F14" w:rsidR="00886D77" w:rsidRPr="009A4FE3" w:rsidRDefault="00886D77" w:rsidP="00886D77">
            <w:pPr>
              <w:pStyle w:val="BodyText"/>
              <w:rPr>
                <w:color w:val="auto"/>
              </w:rPr>
            </w:pPr>
            <w:r w:rsidRPr="009A4FE3">
              <w:rPr>
                <w:color w:val="auto"/>
              </w:rPr>
              <w:t>3</w:t>
            </w:r>
          </w:p>
        </w:tc>
        <w:tc>
          <w:tcPr>
            <w:tcW w:w="4680" w:type="dxa"/>
          </w:tcPr>
          <w:p w14:paraId="4AA239ED" w14:textId="5C644144" w:rsidR="00886D77" w:rsidRPr="009A4FE3" w:rsidRDefault="00446C16" w:rsidP="00886D77">
            <w:pPr>
              <w:pStyle w:val="BodyText"/>
              <w:rPr>
                <w:color w:val="auto"/>
              </w:rPr>
            </w:pPr>
            <w:r w:rsidRPr="009A4FE3">
              <w:rPr>
                <w:color w:val="auto"/>
              </w:rPr>
              <w:t>Instead of using a MiMas-shared IWS environment we could TWS-</w:t>
            </w:r>
            <w:proofErr w:type="spellStart"/>
            <w:r w:rsidRPr="009A4FE3">
              <w:rPr>
                <w:color w:val="auto"/>
              </w:rPr>
              <w:t>Generiek</w:t>
            </w:r>
            <w:proofErr w:type="spellEnd"/>
            <w:r w:rsidRPr="009A4FE3">
              <w:rPr>
                <w:color w:val="auto"/>
              </w:rPr>
              <w:t xml:space="preserve"> if </w:t>
            </w:r>
            <w:proofErr w:type="gramStart"/>
            <w:r w:rsidRPr="009A4FE3">
              <w:rPr>
                <w:color w:val="auto"/>
              </w:rPr>
              <w:t>possible</w:t>
            </w:r>
            <w:proofErr w:type="gramEnd"/>
            <w:r w:rsidRPr="009A4FE3">
              <w:rPr>
                <w:color w:val="auto"/>
              </w:rPr>
              <w:t xml:space="preserve"> to align with enterprise wide solution</w:t>
            </w:r>
          </w:p>
        </w:tc>
        <w:tc>
          <w:tcPr>
            <w:tcW w:w="4050" w:type="dxa"/>
            <w:vAlign w:val="center"/>
          </w:tcPr>
          <w:p w14:paraId="4C951735" w14:textId="53AEF157" w:rsidR="00886D77" w:rsidRPr="009A4FE3" w:rsidRDefault="00236B9E" w:rsidP="00886D77">
            <w:pPr>
              <w:pStyle w:val="BodyText"/>
              <w:rPr>
                <w:color w:val="auto"/>
              </w:rPr>
            </w:pPr>
            <w:r w:rsidRPr="009A4FE3">
              <w:rPr>
                <w:color w:val="auto"/>
              </w:rPr>
              <w:t xml:space="preserve">We have a separated solution for all </w:t>
            </w:r>
            <w:proofErr w:type="spellStart"/>
            <w:r w:rsidRPr="009A4FE3">
              <w:rPr>
                <w:color w:val="auto"/>
              </w:rPr>
              <w:t>mimas</w:t>
            </w:r>
            <w:proofErr w:type="spellEnd"/>
            <w:r w:rsidRPr="009A4FE3">
              <w:rPr>
                <w:color w:val="auto"/>
              </w:rPr>
              <w:t xml:space="preserve"> application which also needs a </w:t>
            </w:r>
            <w:proofErr w:type="gramStart"/>
            <w:r w:rsidRPr="009A4FE3">
              <w:rPr>
                <w:color w:val="auto"/>
              </w:rPr>
              <w:t>license</w:t>
            </w:r>
            <w:proofErr w:type="gramEnd"/>
            <w:r w:rsidRPr="009A4FE3">
              <w:rPr>
                <w:color w:val="auto"/>
              </w:rPr>
              <w:t xml:space="preserve"> and it could be possible to use a generic enterprise wide solution.</w:t>
            </w:r>
          </w:p>
        </w:tc>
      </w:tr>
      <w:tr w:rsidR="00236B9E" w:rsidRPr="00611598" w14:paraId="6BD9A859" w14:textId="77777777" w:rsidTr="00C2308C">
        <w:tc>
          <w:tcPr>
            <w:tcW w:w="805" w:type="dxa"/>
            <w:vAlign w:val="center"/>
          </w:tcPr>
          <w:p w14:paraId="65A1A426" w14:textId="181C3EB1" w:rsidR="00236B9E" w:rsidRPr="00D45A24" w:rsidRDefault="00236B9E" w:rsidP="00886D77">
            <w:pPr>
              <w:pStyle w:val="BodyText"/>
            </w:pPr>
            <w:r w:rsidRPr="00D45A24">
              <w:t>4</w:t>
            </w:r>
          </w:p>
        </w:tc>
        <w:tc>
          <w:tcPr>
            <w:tcW w:w="4680" w:type="dxa"/>
          </w:tcPr>
          <w:p w14:paraId="052341F7" w14:textId="77777777" w:rsidR="00236B9E" w:rsidRDefault="00236B9E" w:rsidP="00886D77">
            <w:pPr>
              <w:pStyle w:val="BodyText"/>
            </w:pPr>
          </w:p>
        </w:tc>
        <w:tc>
          <w:tcPr>
            <w:tcW w:w="4050" w:type="dxa"/>
            <w:vAlign w:val="center"/>
          </w:tcPr>
          <w:p w14:paraId="34A65362" w14:textId="77777777" w:rsidR="00236B9E" w:rsidRDefault="00236B9E" w:rsidP="00886D77">
            <w:pPr>
              <w:pStyle w:val="BodyText"/>
            </w:pPr>
          </w:p>
        </w:tc>
      </w:tr>
    </w:tbl>
    <w:p w14:paraId="75874324" w14:textId="77777777" w:rsidR="00B91F03" w:rsidRDefault="00B91F03" w:rsidP="00B91F03">
      <w:pPr>
        <w:spacing w:after="160" w:line="259" w:lineRule="auto"/>
        <w:rPr>
          <w:rFonts w:ascii="Helvetica-Bold" w:hAnsi="Helvetica-Bold" w:hint="eastAsia"/>
          <w:b/>
          <w:bCs/>
          <w:color w:val="040204"/>
          <w:sz w:val="34"/>
          <w:szCs w:val="34"/>
        </w:rPr>
      </w:pPr>
    </w:p>
    <w:p w14:paraId="6127A114" w14:textId="77777777" w:rsidR="00B91F03" w:rsidRDefault="00B91F03" w:rsidP="00B91F03">
      <w:pPr>
        <w:spacing w:after="160" w:line="259" w:lineRule="auto"/>
        <w:rPr>
          <w:rFonts w:ascii="Helvetica-Bold" w:hAnsi="Helvetica-Bold" w:hint="eastAsia"/>
          <w:b/>
          <w:bCs/>
          <w:color w:val="040204"/>
          <w:sz w:val="34"/>
          <w:szCs w:val="34"/>
        </w:rPr>
      </w:pPr>
    </w:p>
    <w:p w14:paraId="4C1BDB1D" w14:textId="77777777" w:rsidR="00D41CFB" w:rsidRPr="00D41CFB" w:rsidRDefault="00D41CFB" w:rsidP="00D41CFB">
      <w:pPr>
        <w:keepNext/>
        <w:pageBreakBefore/>
        <w:tabs>
          <w:tab w:val="left" w:pos="1008"/>
        </w:tabs>
        <w:spacing w:before="360" w:after="120"/>
        <w:outlineLvl w:val="0"/>
        <w:rPr>
          <w:rFonts w:cs="Arial"/>
          <w:b/>
          <w:bCs/>
          <w:color w:val="auto"/>
          <w:kern w:val="32"/>
          <w:sz w:val="36"/>
          <w:szCs w:val="32"/>
          <w:lang w:val="en-US"/>
        </w:rPr>
      </w:pPr>
      <w:bookmarkStart w:id="57" w:name="_Toc38963729"/>
      <w:bookmarkStart w:id="58" w:name="_Toc118721275"/>
      <w:bookmarkStart w:id="59" w:name="_Toc87864294"/>
      <w:r w:rsidRPr="00AF0907">
        <w:rPr>
          <w:rStyle w:val="Heading1Char"/>
        </w:rPr>
        <w:lastRenderedPageBreak/>
        <w:t>Appendix A: Technology and Sizing</w:t>
      </w:r>
      <w:bookmarkEnd w:id="57"/>
      <w:r w:rsidRPr="00AF0907">
        <w:rPr>
          <w:rStyle w:val="Heading1Char"/>
        </w:rPr>
        <w:t xml:space="preserve"> (at design</w:t>
      </w:r>
      <w:bookmarkEnd w:id="58"/>
      <w:r w:rsidRPr="00D41CFB">
        <w:rPr>
          <w:rFonts w:cs="Arial"/>
          <w:b/>
          <w:bCs/>
          <w:color w:val="auto"/>
          <w:kern w:val="32"/>
          <w:sz w:val="36"/>
          <w:szCs w:val="32"/>
          <w:lang w:val="en-US"/>
        </w:rPr>
        <w:t xml:space="preserve"> verification)</w:t>
      </w:r>
      <w:bookmarkEnd w:id="59"/>
    </w:p>
    <w:p w14:paraId="63B1C6C4" w14:textId="77777777" w:rsidR="00D41CFB" w:rsidRPr="00D41CFB" w:rsidRDefault="00D41CFB" w:rsidP="00D41CFB">
      <w:pPr>
        <w:keepNext/>
        <w:tabs>
          <w:tab w:val="left" w:pos="1080"/>
        </w:tabs>
        <w:spacing w:before="240" w:after="60"/>
        <w:ind w:left="-630" w:hanging="567"/>
        <w:outlineLvl w:val="1"/>
        <w:rPr>
          <w:rFonts w:cs="Arial"/>
          <w:b/>
          <w:bCs/>
          <w:i/>
          <w:color w:val="auto"/>
          <w:sz w:val="20"/>
          <w:lang w:val="en-US" w:eastAsia="nl-NL" w:bidi="ar-SA"/>
        </w:rPr>
      </w:pPr>
      <w:bookmarkStart w:id="60" w:name="_Toc87864295"/>
      <w:r w:rsidRPr="00D41CFB">
        <w:rPr>
          <w:rFonts w:cs="Arial"/>
          <w:b/>
          <w:bCs/>
          <w:i/>
          <w:color w:val="auto"/>
          <w:sz w:val="20"/>
          <w:lang w:val="en-US" w:eastAsia="nl-NL" w:bidi="ar-SA"/>
        </w:rPr>
        <w:t>Node details</w:t>
      </w:r>
      <w:bookmarkEnd w:id="60"/>
    </w:p>
    <w:tbl>
      <w:tblPr>
        <w:tblStyle w:val="TableGrid"/>
        <w:tblW w:w="11400" w:type="dxa"/>
        <w:tblInd w:w="-1115" w:type="dxa"/>
        <w:tblLayout w:type="fixed"/>
        <w:tblLook w:val="04A0" w:firstRow="1" w:lastRow="0" w:firstColumn="1" w:lastColumn="0" w:noHBand="0" w:noVBand="1"/>
      </w:tblPr>
      <w:tblGrid>
        <w:gridCol w:w="1260"/>
        <w:gridCol w:w="1530"/>
        <w:gridCol w:w="720"/>
        <w:gridCol w:w="1080"/>
        <w:gridCol w:w="1440"/>
        <w:gridCol w:w="720"/>
        <w:gridCol w:w="630"/>
        <w:gridCol w:w="1410"/>
        <w:gridCol w:w="810"/>
        <w:gridCol w:w="1080"/>
        <w:gridCol w:w="720"/>
      </w:tblGrid>
      <w:tr w:rsidR="00D41CFB" w:rsidRPr="00D41CFB" w14:paraId="01824742" w14:textId="77777777" w:rsidTr="00C2308C">
        <w:tc>
          <w:tcPr>
            <w:tcW w:w="1260" w:type="dxa"/>
            <w:shd w:val="clear" w:color="auto" w:fill="D9D9D9" w:themeFill="background1" w:themeFillShade="D9"/>
          </w:tcPr>
          <w:p w14:paraId="3623483C"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bookmarkStart w:id="61" w:name="_Toc31039776"/>
            <w:r w:rsidRPr="00D41CFB">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02970961"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774F9112"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Location</w:t>
            </w:r>
          </w:p>
        </w:tc>
        <w:tc>
          <w:tcPr>
            <w:tcW w:w="1080" w:type="dxa"/>
            <w:shd w:val="clear" w:color="auto" w:fill="D9D9D9" w:themeFill="background1" w:themeFillShade="D9"/>
          </w:tcPr>
          <w:p w14:paraId="427D60A5"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5EF16325"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ID</w:t>
            </w:r>
          </w:p>
        </w:tc>
        <w:tc>
          <w:tcPr>
            <w:tcW w:w="720" w:type="dxa"/>
            <w:shd w:val="clear" w:color="auto" w:fill="D9D9D9" w:themeFill="background1" w:themeFillShade="D9"/>
          </w:tcPr>
          <w:p w14:paraId="6D756E09"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vCPU </w:t>
            </w:r>
          </w:p>
        </w:tc>
        <w:tc>
          <w:tcPr>
            <w:tcW w:w="630" w:type="dxa"/>
            <w:shd w:val="clear" w:color="auto" w:fill="D9D9D9" w:themeFill="background1" w:themeFillShade="D9"/>
          </w:tcPr>
          <w:p w14:paraId="4D0B492D"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RAM (GB)</w:t>
            </w:r>
          </w:p>
        </w:tc>
        <w:tc>
          <w:tcPr>
            <w:tcW w:w="1410" w:type="dxa"/>
            <w:shd w:val="clear" w:color="auto" w:fill="D9D9D9" w:themeFill="background1" w:themeFillShade="D9"/>
          </w:tcPr>
          <w:p w14:paraId="45033191"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OS</w:t>
            </w:r>
          </w:p>
        </w:tc>
        <w:tc>
          <w:tcPr>
            <w:tcW w:w="810" w:type="dxa"/>
            <w:shd w:val="clear" w:color="auto" w:fill="D9D9D9" w:themeFill="background1" w:themeFillShade="D9"/>
          </w:tcPr>
          <w:p w14:paraId="269168EF"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Infra SLA</w:t>
            </w:r>
          </w:p>
        </w:tc>
        <w:tc>
          <w:tcPr>
            <w:tcW w:w="1080" w:type="dxa"/>
            <w:shd w:val="clear" w:color="auto" w:fill="D9D9D9" w:themeFill="background1" w:themeFillShade="D9"/>
          </w:tcPr>
          <w:p w14:paraId="337369D3"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SBB Type</w:t>
            </w:r>
          </w:p>
        </w:tc>
        <w:tc>
          <w:tcPr>
            <w:tcW w:w="720" w:type="dxa"/>
            <w:shd w:val="clear" w:color="auto" w:fill="D9D9D9" w:themeFill="background1" w:themeFillShade="D9"/>
          </w:tcPr>
          <w:p w14:paraId="6DAF84B0"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Replication</w:t>
            </w:r>
          </w:p>
        </w:tc>
      </w:tr>
      <w:tr w:rsidR="004A60AE" w:rsidRPr="009A4FE3" w14:paraId="0BA895F6" w14:textId="77777777" w:rsidTr="00C2308C">
        <w:trPr>
          <w:trHeight w:val="620"/>
        </w:trPr>
        <w:bookmarkStart w:id="62" w:name="_Hlk94194505" w:displacedByCustomXml="next"/>
        <w:sdt>
          <w:sdtPr>
            <w:rPr>
              <w:rFonts w:eastAsia="Times New Roman" w:cs="Arial"/>
              <w:color w:val="auto"/>
              <w:sz w:val="16"/>
              <w:szCs w:val="16"/>
              <w:lang w:val="nl-NL" w:eastAsia="nl-NL" w:bidi="ar-SA"/>
            </w:rPr>
            <w:alias w:val="Landing Zone"/>
            <w:tag w:val="Security Zone"/>
            <w:id w:val="788630816"/>
            <w:placeholder>
              <w:docPart w:val="22574632FC5E470CA9D0143D35295FC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55720102" w14:textId="77777777"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1530219202"/>
            <w:placeholder>
              <w:docPart w:val="16F89E76AA4C4380941F139ACAAEA65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119D7E79" w14:textId="4CAB5FD6"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Kluis</w:t>
                </w:r>
              </w:p>
            </w:tc>
          </w:sdtContent>
        </w:sdt>
        <w:sdt>
          <w:sdtPr>
            <w:rPr>
              <w:rFonts w:eastAsia="Times New Roman" w:cs="Arial"/>
              <w:color w:val="auto"/>
              <w:sz w:val="16"/>
              <w:szCs w:val="16"/>
              <w:lang w:val="en-US" w:eastAsia="nl-NL" w:bidi="ar-SA"/>
            </w:rPr>
            <w:alias w:val="Location"/>
            <w:tag w:val="Location"/>
            <w:id w:val="1458758256"/>
            <w:placeholder>
              <w:docPart w:val="15810D811ED34293B834E8135B25A492"/>
            </w:placeholder>
            <w:dropDownList>
              <w:listItem w:displayText="Select" w:value="Select"/>
              <w:listItem w:displayText="AM2" w:value="AM2"/>
              <w:listItem w:displayText="AM3" w:value="AM3"/>
            </w:dropDownList>
          </w:sdtPr>
          <w:sdtEndPr/>
          <w:sdtContent>
            <w:tc>
              <w:tcPr>
                <w:tcW w:w="720" w:type="dxa"/>
                <w:vAlign w:val="center"/>
              </w:tcPr>
              <w:p w14:paraId="6209AC24" w14:textId="77777777"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AM2</w:t>
                </w:r>
              </w:p>
            </w:tc>
          </w:sdtContent>
        </w:sdt>
        <w:sdt>
          <w:sdtPr>
            <w:rPr>
              <w:color w:val="auto"/>
              <w:sz w:val="16"/>
              <w:szCs w:val="16"/>
            </w:rPr>
            <w:alias w:val="Domain"/>
            <w:tag w:val="Domain"/>
            <w:id w:val="1356928641"/>
            <w:placeholder>
              <w:docPart w:val="7AD18374DC8347BABDBF89A8D669CC0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281DC628" w14:textId="77777777" w:rsidR="004A60AE" w:rsidRPr="009A4FE3" w:rsidRDefault="004A60AE" w:rsidP="004A60AE">
                <w:pPr>
                  <w:spacing w:after="160" w:line="259" w:lineRule="auto"/>
                  <w:rPr>
                    <w:rFonts w:eastAsia="Times New Roman" w:cs="Arial"/>
                    <w:color w:val="auto"/>
                    <w:sz w:val="16"/>
                    <w:szCs w:val="16"/>
                    <w:lang w:val="en-US" w:eastAsia="nl-NL" w:bidi="ar-SA"/>
                  </w:rPr>
                </w:pPr>
                <w:r w:rsidRPr="009A4FE3">
                  <w:rPr>
                    <w:color w:val="auto"/>
                    <w:sz w:val="16"/>
                    <w:szCs w:val="16"/>
                  </w:rPr>
                  <w:t>Production</w:t>
                </w:r>
              </w:p>
            </w:tc>
          </w:sdtContent>
        </w:sdt>
        <w:tc>
          <w:tcPr>
            <w:tcW w:w="1440" w:type="dxa"/>
            <w:vAlign w:val="center"/>
          </w:tcPr>
          <w:p w14:paraId="1947C7A6" w14:textId="29C0BCC6"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Excasso Primary Database Server</w:t>
            </w:r>
          </w:p>
        </w:tc>
        <w:tc>
          <w:tcPr>
            <w:tcW w:w="720" w:type="dxa"/>
            <w:vAlign w:val="center"/>
          </w:tcPr>
          <w:p w14:paraId="71C2D9FB" w14:textId="564F7A5F" w:rsidR="004A60AE" w:rsidRPr="00DD06F8" w:rsidRDefault="004A60AE" w:rsidP="004A60AE">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12</w:t>
            </w:r>
          </w:p>
        </w:tc>
        <w:tc>
          <w:tcPr>
            <w:tcW w:w="630" w:type="dxa"/>
            <w:vAlign w:val="center"/>
          </w:tcPr>
          <w:p w14:paraId="5B31789B" w14:textId="6F8BC36D" w:rsidR="004A60AE" w:rsidRPr="00DD06F8" w:rsidRDefault="004A60AE" w:rsidP="004A60AE">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192</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6D87A93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1965A426" w14:textId="77777777" w:rsidTr="00C2308C">
                    <w:sdt>
                      <w:sdtPr>
                        <w:rPr>
                          <w:rFonts w:eastAsia="Times New Roman" w:cs="Arial"/>
                          <w:color w:val="auto"/>
                          <w:sz w:val="16"/>
                          <w:szCs w:val="16"/>
                          <w:lang w:val="nl-NL" w:eastAsia="nl-NL" w:bidi="ar-SA"/>
                        </w:rPr>
                        <w:alias w:val="Standard Building Block"/>
                        <w:tag w:val="Security Zone"/>
                        <w:id w:val="-1321425288"/>
                        <w:placeholder>
                          <w:docPart w:val="6D7C61DA5D7848729ABC45935F202E72"/>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3ECA70E" w14:textId="77777777" w:rsidR="004A60AE" w:rsidRPr="009A4FE3" w:rsidRDefault="004A60AE" w:rsidP="004A60AE">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09284506"/>
                        <w:placeholder>
                          <w:docPart w:val="E89288680FE74F0699DBD6499E462E0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8D18844" w14:textId="77777777" w:rsidR="004A60AE" w:rsidRPr="009A4FE3" w:rsidRDefault="004A60AE" w:rsidP="004A60AE">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6B56FAA0"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7355FDA8" w14:textId="77777777" w:rsidTr="00C2308C">
                    <w:sdt>
                      <w:sdtPr>
                        <w:rPr>
                          <w:rFonts w:eastAsia="Times New Roman" w:cs="Arial"/>
                          <w:color w:val="auto"/>
                          <w:sz w:val="16"/>
                          <w:szCs w:val="16"/>
                          <w:lang w:val="nl-NL" w:eastAsia="nl-NL" w:bidi="ar-SA"/>
                        </w:rPr>
                        <w:alias w:val="Standard Building Block"/>
                        <w:tag w:val="Security Zone"/>
                        <w:id w:val="114643576"/>
                        <w:placeholder>
                          <w:docPart w:val="DFF6151F105D473B82213803C135DDD4"/>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2D9CE81" w14:textId="77777777" w:rsidR="004A60AE" w:rsidRPr="009A4FE3" w:rsidRDefault="004A60AE" w:rsidP="004A60AE">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10001208"/>
                        <w:placeholder>
                          <w:docPart w:val="FBAB2540A1074108B83DD4285A69F6B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8D3E06F" w14:textId="77777777" w:rsidR="004A60AE" w:rsidRPr="009A4FE3" w:rsidRDefault="004A60AE" w:rsidP="004A60AE">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44F10633"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r>
          </w:tbl>
          <w:p w14:paraId="0873A941"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855880329"/>
              <w:placeholder>
                <w:docPart w:val="3A108EAE3776470D8B435FF455919DBE"/>
              </w:placeholder>
              <w:dropDownList>
                <w:listItem w:displayText="Select" w:value="Select"/>
                <w:listItem w:displayText="Bronze" w:value="Bronze"/>
                <w:listItem w:displayText="Silver" w:value="Silver"/>
                <w:listItem w:displayText="Gold" w:value="Gold"/>
              </w:dropDownList>
            </w:sdtPr>
            <w:sdtEndPr/>
            <w:sdtContent>
              <w:p w14:paraId="5830E945"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Silver</w:t>
                </w:r>
              </w:p>
            </w:sdtContent>
          </w:sdt>
        </w:tc>
        <w:sdt>
          <w:sdtPr>
            <w:rPr>
              <w:color w:val="auto"/>
              <w:sz w:val="16"/>
              <w:szCs w:val="16"/>
            </w:rPr>
            <w:alias w:val="Service"/>
            <w:tag w:val="Sercice"/>
            <w:id w:val="-956091199"/>
            <w:placeholder>
              <w:docPart w:val="98509F101D3B4BFDBA8A0CF3FD38EDFA"/>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6771E0EB"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color w:val="auto"/>
                    <w:sz w:val="16"/>
                    <w:szCs w:val="16"/>
                  </w:rPr>
                  <w:t>PaaS</w:t>
                </w:r>
              </w:p>
            </w:tc>
          </w:sdtContent>
        </w:sdt>
        <w:sdt>
          <w:sdtPr>
            <w:rPr>
              <w:rFonts w:eastAsia="Times New Roman" w:cs="Arial"/>
              <w:color w:val="auto"/>
              <w:sz w:val="16"/>
              <w:szCs w:val="16"/>
              <w:lang w:val="en-US" w:eastAsia="nl-NL" w:bidi="ar-SA"/>
            </w:rPr>
            <w:alias w:val="Replication"/>
            <w:tag w:val="Replication"/>
            <w:id w:val="409971089"/>
            <w:placeholder>
              <w:docPart w:val="E4E0086C0B9248D2B56B75989123C85F"/>
            </w:placeholder>
            <w:dropDownList>
              <w:listItem w:displayText="Select" w:value="Select"/>
              <w:listItem w:displayText="yes" w:value="yes"/>
              <w:listItem w:displayText="no" w:value="no"/>
            </w:dropDownList>
          </w:sdtPr>
          <w:sdtEndPr/>
          <w:sdtContent>
            <w:tc>
              <w:tcPr>
                <w:tcW w:w="720" w:type="dxa"/>
                <w:vAlign w:val="center"/>
              </w:tcPr>
              <w:p w14:paraId="16CE83F2"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yes</w:t>
                </w:r>
              </w:p>
            </w:tc>
          </w:sdtContent>
        </w:sdt>
      </w:tr>
      <w:tr w:rsidR="004A60AE" w:rsidRPr="009A4FE3" w14:paraId="4D63C996" w14:textId="77777777" w:rsidTr="00C2308C">
        <w:trPr>
          <w:trHeight w:val="620"/>
        </w:trPr>
        <w:bookmarkEnd w:id="62" w:displacedByCustomXml="next"/>
        <w:sdt>
          <w:sdtPr>
            <w:rPr>
              <w:rFonts w:eastAsia="Times New Roman" w:cs="Arial"/>
              <w:color w:val="auto"/>
              <w:sz w:val="16"/>
              <w:szCs w:val="16"/>
              <w:lang w:val="nl-NL" w:eastAsia="nl-NL" w:bidi="ar-SA"/>
            </w:rPr>
            <w:alias w:val="Landing Zone"/>
            <w:tag w:val="Security Zone"/>
            <w:id w:val="619349168"/>
            <w:placeholder>
              <w:docPart w:val="2B5663195333404F978D2CA5BB6092F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7D4DD156" w14:textId="77777777"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1050531651"/>
            <w:placeholder>
              <w:docPart w:val="CF2BA386FC604360A1B0572CA84BA97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2D64D0AC" w14:textId="3D212626"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Kluis</w:t>
                </w:r>
              </w:p>
            </w:tc>
          </w:sdtContent>
        </w:sdt>
        <w:sdt>
          <w:sdtPr>
            <w:rPr>
              <w:rFonts w:eastAsia="Times New Roman" w:cs="Arial"/>
              <w:color w:val="auto"/>
              <w:sz w:val="16"/>
              <w:szCs w:val="16"/>
              <w:lang w:val="en-US" w:eastAsia="nl-NL" w:bidi="ar-SA"/>
            </w:rPr>
            <w:alias w:val="Location"/>
            <w:tag w:val="Location"/>
            <w:id w:val="675619987"/>
            <w:placeholder>
              <w:docPart w:val="A2CDFE0A847A4D01B385D73D4ED956BE"/>
            </w:placeholder>
            <w:dropDownList>
              <w:listItem w:displayText="Select" w:value="Select"/>
              <w:listItem w:displayText="AM2" w:value="AM2"/>
              <w:listItem w:displayText="AM3" w:value="AM3"/>
            </w:dropDownList>
          </w:sdtPr>
          <w:sdtEndPr/>
          <w:sdtContent>
            <w:tc>
              <w:tcPr>
                <w:tcW w:w="720" w:type="dxa"/>
                <w:vAlign w:val="center"/>
              </w:tcPr>
              <w:p w14:paraId="0FA616DA" w14:textId="1DE2E4E9"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AM3</w:t>
                </w:r>
              </w:p>
            </w:tc>
          </w:sdtContent>
        </w:sdt>
        <w:sdt>
          <w:sdtPr>
            <w:rPr>
              <w:color w:val="auto"/>
              <w:sz w:val="16"/>
              <w:szCs w:val="16"/>
            </w:rPr>
            <w:alias w:val="Domain"/>
            <w:tag w:val="Domain"/>
            <w:id w:val="-596941862"/>
            <w:placeholder>
              <w:docPart w:val="C84B92AEF146421F97109CA1EEE30DF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1C75DCB" w14:textId="77777777" w:rsidR="004A60AE" w:rsidRPr="009A4FE3" w:rsidRDefault="004A60AE" w:rsidP="004A60AE">
                <w:pPr>
                  <w:spacing w:after="160" w:line="259" w:lineRule="auto"/>
                  <w:rPr>
                    <w:rFonts w:eastAsia="Times New Roman" w:cs="Arial"/>
                    <w:color w:val="auto"/>
                    <w:sz w:val="16"/>
                    <w:szCs w:val="16"/>
                    <w:lang w:val="en-US" w:eastAsia="nl-NL" w:bidi="ar-SA"/>
                  </w:rPr>
                </w:pPr>
                <w:r w:rsidRPr="009A4FE3">
                  <w:rPr>
                    <w:color w:val="auto"/>
                    <w:sz w:val="16"/>
                    <w:szCs w:val="16"/>
                  </w:rPr>
                  <w:t>Production</w:t>
                </w:r>
              </w:p>
            </w:tc>
          </w:sdtContent>
        </w:sdt>
        <w:tc>
          <w:tcPr>
            <w:tcW w:w="1440" w:type="dxa"/>
            <w:vAlign w:val="center"/>
          </w:tcPr>
          <w:p w14:paraId="08662238" w14:textId="7CCC39F4" w:rsidR="004A60AE" w:rsidRPr="009A4FE3" w:rsidRDefault="004A60AE" w:rsidP="004A60AE">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Excasso Secondary Database Server</w:t>
            </w:r>
          </w:p>
        </w:tc>
        <w:tc>
          <w:tcPr>
            <w:tcW w:w="720" w:type="dxa"/>
            <w:vAlign w:val="center"/>
          </w:tcPr>
          <w:p w14:paraId="513B805B" w14:textId="0489A820" w:rsidR="004A60AE" w:rsidRPr="00DD06F8" w:rsidRDefault="004A60AE" w:rsidP="004A60AE">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12</w:t>
            </w:r>
          </w:p>
        </w:tc>
        <w:tc>
          <w:tcPr>
            <w:tcW w:w="630" w:type="dxa"/>
            <w:vAlign w:val="center"/>
          </w:tcPr>
          <w:p w14:paraId="72B7FDDE" w14:textId="13F53004" w:rsidR="004A60AE" w:rsidRPr="00DD06F8" w:rsidRDefault="004A60AE" w:rsidP="004A60AE">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192</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4DB87029"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35CDCE9A" w14:textId="77777777" w:rsidTr="00C2308C">
                    <w:sdt>
                      <w:sdtPr>
                        <w:rPr>
                          <w:rFonts w:eastAsia="Times New Roman" w:cs="Arial"/>
                          <w:color w:val="auto"/>
                          <w:sz w:val="16"/>
                          <w:szCs w:val="16"/>
                          <w:lang w:val="nl-NL" w:eastAsia="nl-NL" w:bidi="ar-SA"/>
                        </w:rPr>
                        <w:alias w:val="Standard Building Block"/>
                        <w:tag w:val="Security Zone"/>
                        <w:id w:val="-342557566"/>
                        <w:placeholder>
                          <w:docPart w:val="7B8E254351214AB78B69D407D624247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793338C" w14:textId="77777777" w:rsidR="004A60AE" w:rsidRPr="009A4FE3" w:rsidRDefault="004A60AE" w:rsidP="004A60AE">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71080957"/>
                        <w:placeholder>
                          <w:docPart w:val="DFBF4E35D9804325A3BE13F7BAF4EFF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52D4C1E" w14:textId="77777777" w:rsidR="004A60AE" w:rsidRPr="009A4FE3" w:rsidRDefault="004A60AE" w:rsidP="004A60AE">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337BAA29"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4A60AE" w:rsidRPr="009A4FE3" w14:paraId="6B44F12D" w14:textId="77777777" w:rsidTr="00C2308C">
                    <w:sdt>
                      <w:sdtPr>
                        <w:rPr>
                          <w:rFonts w:eastAsia="Times New Roman" w:cs="Arial"/>
                          <w:color w:val="auto"/>
                          <w:sz w:val="16"/>
                          <w:szCs w:val="16"/>
                          <w:lang w:val="nl-NL" w:eastAsia="nl-NL" w:bidi="ar-SA"/>
                        </w:rPr>
                        <w:alias w:val="Standard Building Block"/>
                        <w:tag w:val="Security Zone"/>
                        <w:id w:val="1526992768"/>
                        <w:placeholder>
                          <w:docPart w:val="23C3E33B39B3401E9C42FA52BB90C2E9"/>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A3BB3EC" w14:textId="77777777" w:rsidR="004A60AE" w:rsidRPr="009A4FE3" w:rsidRDefault="004A60AE" w:rsidP="004A60AE">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48937828"/>
                        <w:placeholder>
                          <w:docPart w:val="7C270F2B8D7D4536A4C18036EB4FE04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F723415" w14:textId="77777777" w:rsidR="004A60AE" w:rsidRPr="009A4FE3" w:rsidRDefault="004A60AE" w:rsidP="004A60AE">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4EE54C99"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r>
          </w:tbl>
          <w:p w14:paraId="37B3A1EC" w14:textId="77777777" w:rsidR="004A60AE" w:rsidRPr="009A4FE3" w:rsidRDefault="004A60AE" w:rsidP="004A60AE">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2114584967"/>
              <w:placeholder>
                <w:docPart w:val="4FE20C0F9D934A3E845943FCDAE8CC6F"/>
              </w:placeholder>
              <w:dropDownList>
                <w:listItem w:displayText="Select" w:value="Select"/>
                <w:listItem w:displayText="Bronze" w:value="Bronze"/>
                <w:listItem w:displayText="Silver" w:value="Silver"/>
                <w:listItem w:displayText="Gold" w:value="Gold"/>
              </w:dropDownList>
            </w:sdtPr>
            <w:sdtEndPr/>
            <w:sdtContent>
              <w:p w14:paraId="0157AA16"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Silver</w:t>
                </w:r>
              </w:p>
            </w:sdtContent>
          </w:sdt>
        </w:tc>
        <w:sdt>
          <w:sdtPr>
            <w:rPr>
              <w:color w:val="auto"/>
              <w:sz w:val="16"/>
              <w:szCs w:val="16"/>
            </w:rPr>
            <w:alias w:val="Service"/>
            <w:tag w:val="Sercice"/>
            <w:id w:val="-361669945"/>
            <w:placeholder>
              <w:docPart w:val="44A08BE4674C49A0968553C523249FF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1B24CF2F"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color w:val="auto"/>
                    <w:sz w:val="16"/>
                    <w:szCs w:val="16"/>
                  </w:rPr>
                  <w:t>PaaS</w:t>
                </w:r>
              </w:p>
            </w:tc>
          </w:sdtContent>
        </w:sdt>
        <w:sdt>
          <w:sdtPr>
            <w:rPr>
              <w:rFonts w:eastAsia="Times New Roman" w:cs="Arial"/>
              <w:color w:val="auto"/>
              <w:sz w:val="16"/>
              <w:szCs w:val="16"/>
              <w:lang w:val="en-US" w:eastAsia="nl-NL" w:bidi="ar-SA"/>
            </w:rPr>
            <w:alias w:val="Replication"/>
            <w:tag w:val="Replication"/>
            <w:id w:val="-336916641"/>
            <w:placeholder>
              <w:docPart w:val="AB1F79EABF404472BB09AD6ADC7F8EEE"/>
            </w:placeholder>
            <w:dropDownList>
              <w:listItem w:displayText="Select" w:value="Select"/>
              <w:listItem w:displayText="yes" w:value="yes"/>
              <w:listItem w:displayText="no" w:value="no"/>
            </w:dropDownList>
          </w:sdtPr>
          <w:sdtEndPr/>
          <w:sdtContent>
            <w:tc>
              <w:tcPr>
                <w:tcW w:w="720" w:type="dxa"/>
                <w:vAlign w:val="center"/>
              </w:tcPr>
              <w:p w14:paraId="6E2CF299" w14:textId="77777777" w:rsidR="004A60AE" w:rsidRPr="009A4FE3" w:rsidRDefault="004A60AE" w:rsidP="004A60AE">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yes</w:t>
                </w:r>
              </w:p>
            </w:tc>
          </w:sdtContent>
        </w:sdt>
      </w:tr>
      <w:tr w:rsidR="009A4FE3" w:rsidRPr="009A4FE3" w14:paraId="644F2727" w14:textId="77777777" w:rsidTr="00C2308C">
        <w:trPr>
          <w:trHeight w:val="620"/>
        </w:trPr>
        <w:sdt>
          <w:sdtPr>
            <w:rPr>
              <w:rFonts w:eastAsia="Times New Roman" w:cs="Arial"/>
              <w:color w:val="auto"/>
              <w:sz w:val="16"/>
              <w:szCs w:val="16"/>
              <w:lang w:val="nl-NL" w:eastAsia="nl-NL" w:bidi="ar-SA"/>
            </w:rPr>
            <w:alias w:val="Landing Zone"/>
            <w:tag w:val="Security Zone"/>
            <w:id w:val="1955517670"/>
            <w:placeholder>
              <w:docPart w:val="28C6A51B84BA47D5AD4E970142D7F7C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5D8DB6F0"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635724191"/>
            <w:placeholder>
              <w:docPart w:val="01DE0BF599744605B3AF8FE01D6D27C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20AFF459" w14:textId="0131BC4B" w:rsidR="00BC6E1C" w:rsidRPr="009A4FE3" w:rsidRDefault="00955163"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Kluis</w:t>
                </w:r>
              </w:p>
            </w:tc>
          </w:sdtContent>
        </w:sdt>
        <w:sdt>
          <w:sdtPr>
            <w:rPr>
              <w:rFonts w:eastAsia="Times New Roman" w:cs="Arial"/>
              <w:color w:val="auto"/>
              <w:sz w:val="16"/>
              <w:szCs w:val="16"/>
              <w:lang w:val="en-US" w:eastAsia="nl-NL" w:bidi="ar-SA"/>
            </w:rPr>
            <w:alias w:val="Location"/>
            <w:tag w:val="Location"/>
            <w:id w:val="1516805439"/>
            <w:placeholder>
              <w:docPart w:val="9ADBFBB435E042DEAE92D40A88A3DB49"/>
            </w:placeholder>
            <w:dropDownList>
              <w:listItem w:displayText="Select" w:value="Select"/>
              <w:listItem w:displayText="AM2" w:value="AM2"/>
              <w:listItem w:displayText="AM3" w:value="AM3"/>
            </w:dropDownList>
          </w:sdtPr>
          <w:sdtEndPr/>
          <w:sdtContent>
            <w:tc>
              <w:tcPr>
                <w:tcW w:w="720" w:type="dxa"/>
                <w:vAlign w:val="center"/>
              </w:tcPr>
              <w:p w14:paraId="193DC809"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AM2</w:t>
                </w:r>
              </w:p>
            </w:tc>
          </w:sdtContent>
        </w:sdt>
        <w:sdt>
          <w:sdtPr>
            <w:rPr>
              <w:color w:val="auto"/>
              <w:sz w:val="16"/>
              <w:szCs w:val="16"/>
            </w:rPr>
            <w:alias w:val="Domain"/>
            <w:tag w:val="Domain"/>
            <w:id w:val="-590550126"/>
            <w:placeholder>
              <w:docPart w:val="2B20BA6ACB754203A10197667B0D206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22FC29B"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color w:val="auto"/>
                    <w:sz w:val="16"/>
                    <w:szCs w:val="16"/>
                  </w:rPr>
                  <w:t>Production</w:t>
                </w:r>
              </w:p>
            </w:tc>
          </w:sdtContent>
        </w:sdt>
        <w:tc>
          <w:tcPr>
            <w:tcW w:w="1440" w:type="dxa"/>
            <w:vAlign w:val="center"/>
          </w:tcPr>
          <w:p w14:paraId="2D499D22"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Excasso Query Database Server</w:t>
            </w:r>
          </w:p>
        </w:tc>
        <w:tc>
          <w:tcPr>
            <w:tcW w:w="720" w:type="dxa"/>
            <w:vAlign w:val="center"/>
          </w:tcPr>
          <w:p w14:paraId="7C1DFFAF" w14:textId="554783F2" w:rsidR="00BC6E1C" w:rsidRPr="00DD06F8" w:rsidRDefault="00FD1AB7"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630" w:type="dxa"/>
            <w:vAlign w:val="center"/>
          </w:tcPr>
          <w:p w14:paraId="25E6D0B7" w14:textId="4895D967" w:rsidR="00BC6E1C" w:rsidRPr="00DD06F8" w:rsidRDefault="0028317B"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192</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4A85CD1A"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05BE66A0" w14:textId="77777777" w:rsidTr="00C2308C">
                    <w:sdt>
                      <w:sdtPr>
                        <w:rPr>
                          <w:rFonts w:eastAsia="Times New Roman" w:cs="Arial"/>
                          <w:color w:val="auto"/>
                          <w:sz w:val="16"/>
                          <w:szCs w:val="16"/>
                          <w:lang w:val="nl-NL" w:eastAsia="nl-NL" w:bidi="ar-SA"/>
                        </w:rPr>
                        <w:alias w:val="Standard Building Block"/>
                        <w:tag w:val="Security Zone"/>
                        <w:id w:val="-1448774206"/>
                        <w:placeholder>
                          <w:docPart w:val="BC60E2EEA54047C682591BD66F2D9D1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2E1C4F0" w14:textId="77777777" w:rsidR="00BC6E1C" w:rsidRPr="009A4FE3" w:rsidRDefault="00BC6E1C"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587309528"/>
                        <w:placeholder>
                          <w:docPart w:val="02240AB8A6504DADA046185F2D4DACC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A4CF777" w14:textId="77777777" w:rsidR="00BC6E1C" w:rsidRPr="009A4FE3" w:rsidRDefault="00BC6E1C"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7473CC28"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37D2524A" w14:textId="77777777" w:rsidTr="00C2308C">
                    <w:sdt>
                      <w:sdtPr>
                        <w:rPr>
                          <w:rFonts w:eastAsia="Times New Roman" w:cs="Arial"/>
                          <w:color w:val="auto"/>
                          <w:sz w:val="16"/>
                          <w:szCs w:val="16"/>
                          <w:lang w:val="nl-NL" w:eastAsia="nl-NL" w:bidi="ar-SA"/>
                        </w:rPr>
                        <w:alias w:val="Standard Building Block"/>
                        <w:tag w:val="Security Zone"/>
                        <w:id w:val="-1931882263"/>
                        <w:placeholder>
                          <w:docPart w:val="725ED6443ADA4179A25C80C30C7C5E64"/>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96C180A" w14:textId="77777777" w:rsidR="00BC6E1C" w:rsidRPr="009A4FE3" w:rsidRDefault="00BC6E1C"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398139660"/>
                        <w:placeholder>
                          <w:docPart w:val="80124ED1922148C28840952C6FEDE3D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2E2F4B3" w14:textId="77777777" w:rsidR="00BC6E1C" w:rsidRPr="009A4FE3" w:rsidRDefault="00BC6E1C"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1AABC3DE"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r>
          </w:tbl>
          <w:p w14:paraId="0A1A33CB"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512985975"/>
              <w:placeholder>
                <w:docPart w:val="60B1A8AF16B24237A9369210F0A9405E"/>
              </w:placeholder>
              <w:dropDownList>
                <w:listItem w:displayText="Select" w:value="Select"/>
                <w:listItem w:displayText="Bronze" w:value="Bronze"/>
                <w:listItem w:displayText="Silver" w:value="Silver"/>
                <w:listItem w:displayText="Gold" w:value="Gold"/>
              </w:dropDownList>
            </w:sdtPr>
            <w:sdtEndPr/>
            <w:sdtContent>
              <w:p w14:paraId="2A41A1F4"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Silver</w:t>
                </w:r>
              </w:p>
            </w:sdtContent>
          </w:sdt>
        </w:tc>
        <w:sdt>
          <w:sdtPr>
            <w:rPr>
              <w:color w:val="auto"/>
              <w:sz w:val="16"/>
              <w:szCs w:val="16"/>
            </w:rPr>
            <w:alias w:val="Service"/>
            <w:tag w:val="Sercice"/>
            <w:id w:val="-1196383252"/>
            <w:placeholder>
              <w:docPart w:val="D620A848EB3A47BF899753A4871B6CA5"/>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32EED1C0"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color w:val="auto"/>
                    <w:sz w:val="16"/>
                    <w:szCs w:val="16"/>
                  </w:rPr>
                  <w:t>PaaS</w:t>
                </w:r>
              </w:p>
            </w:tc>
          </w:sdtContent>
        </w:sdt>
        <w:sdt>
          <w:sdtPr>
            <w:rPr>
              <w:rFonts w:eastAsia="Times New Roman" w:cs="Arial"/>
              <w:color w:val="auto"/>
              <w:sz w:val="16"/>
              <w:szCs w:val="16"/>
              <w:lang w:val="en-US" w:eastAsia="nl-NL" w:bidi="ar-SA"/>
            </w:rPr>
            <w:alias w:val="Replication"/>
            <w:tag w:val="Replication"/>
            <w:id w:val="40950064"/>
            <w:placeholder>
              <w:docPart w:val="E53E81072B4A48ACB01EC43415E80184"/>
            </w:placeholder>
            <w:dropDownList>
              <w:listItem w:displayText="Select" w:value="Select"/>
              <w:listItem w:displayText="yes" w:value="yes"/>
              <w:listItem w:displayText="no" w:value="no"/>
            </w:dropDownList>
          </w:sdtPr>
          <w:sdtEndPr/>
          <w:sdtContent>
            <w:tc>
              <w:tcPr>
                <w:tcW w:w="720" w:type="dxa"/>
                <w:vAlign w:val="center"/>
              </w:tcPr>
              <w:p w14:paraId="0EF190DD"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yes</w:t>
                </w:r>
              </w:p>
            </w:tc>
          </w:sdtContent>
        </w:sdt>
      </w:tr>
      <w:tr w:rsidR="009A4FE3" w:rsidRPr="009A4FE3" w14:paraId="52B53E28" w14:textId="77777777" w:rsidTr="00C2308C">
        <w:trPr>
          <w:trHeight w:val="620"/>
        </w:trPr>
        <w:sdt>
          <w:sdtPr>
            <w:rPr>
              <w:rFonts w:eastAsia="Times New Roman" w:cs="Arial"/>
              <w:color w:val="auto"/>
              <w:sz w:val="16"/>
              <w:szCs w:val="16"/>
              <w:lang w:val="nl-NL" w:eastAsia="nl-NL" w:bidi="ar-SA"/>
            </w:rPr>
            <w:alias w:val="Landing Zone"/>
            <w:tag w:val="Security Zone"/>
            <w:id w:val="2110156032"/>
            <w:placeholder>
              <w:docPart w:val="BF66A9D7005D4C7E855DD9CE13FDE7B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4B9DFE33"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Legacy Hosting AIX</w:t>
                </w:r>
              </w:p>
            </w:tc>
          </w:sdtContent>
        </w:sdt>
        <w:sdt>
          <w:sdtPr>
            <w:rPr>
              <w:rFonts w:eastAsia="Times New Roman" w:cs="Arial"/>
              <w:color w:val="auto"/>
              <w:sz w:val="16"/>
              <w:szCs w:val="16"/>
              <w:lang w:val="nl-NL" w:eastAsia="nl-NL" w:bidi="ar-SA"/>
            </w:rPr>
            <w:alias w:val="Security Zone"/>
            <w:tag w:val="Security Zone"/>
            <w:id w:val="-231078274"/>
            <w:placeholder>
              <w:docPart w:val="30D5EC366A574C48A924BB00C441E62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072DCE1C"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1768809013"/>
            <w:placeholder>
              <w:docPart w:val="BCB53F473C13494EA2F8EF9AC6C3A38D"/>
            </w:placeholder>
            <w:dropDownList>
              <w:listItem w:displayText="Select" w:value="Select"/>
              <w:listItem w:displayText="AM2" w:value="AM2"/>
              <w:listItem w:displayText="AM3" w:value="AM3"/>
            </w:dropDownList>
          </w:sdtPr>
          <w:sdtEndPr/>
          <w:sdtContent>
            <w:tc>
              <w:tcPr>
                <w:tcW w:w="720" w:type="dxa"/>
                <w:vAlign w:val="center"/>
              </w:tcPr>
              <w:p w14:paraId="0348CB03"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AM2</w:t>
                </w:r>
              </w:p>
            </w:tc>
          </w:sdtContent>
        </w:sdt>
        <w:sdt>
          <w:sdtPr>
            <w:rPr>
              <w:color w:val="auto"/>
              <w:sz w:val="16"/>
              <w:szCs w:val="16"/>
            </w:rPr>
            <w:alias w:val="Domain"/>
            <w:tag w:val="Domain"/>
            <w:id w:val="1878351505"/>
            <w:placeholder>
              <w:docPart w:val="938F793F72D145E48CF9F13EF6900C9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AA0E678"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color w:val="auto"/>
                    <w:sz w:val="16"/>
                    <w:szCs w:val="16"/>
                  </w:rPr>
                  <w:t>Production</w:t>
                </w:r>
              </w:p>
            </w:tc>
          </w:sdtContent>
        </w:sdt>
        <w:tc>
          <w:tcPr>
            <w:tcW w:w="1440" w:type="dxa"/>
            <w:vAlign w:val="center"/>
          </w:tcPr>
          <w:p w14:paraId="5FD65473" w14:textId="77777777" w:rsidR="00BC6E1C" w:rsidRPr="009A4FE3" w:rsidRDefault="00BC6E1C"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Cobol Server</w:t>
            </w:r>
          </w:p>
          <w:p w14:paraId="29B63BCD" w14:textId="6BCB136B" w:rsidR="003127A3" w:rsidRPr="009A4FE3" w:rsidRDefault="003127A3"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 xml:space="preserve">Active Node </w:t>
            </w:r>
          </w:p>
        </w:tc>
        <w:tc>
          <w:tcPr>
            <w:tcW w:w="720" w:type="dxa"/>
            <w:vAlign w:val="center"/>
          </w:tcPr>
          <w:p w14:paraId="4F20E669" w14:textId="6D22F4CB" w:rsidR="00BC6E1C" w:rsidRPr="00DD06F8" w:rsidRDefault="00AC07B4"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630" w:type="dxa"/>
            <w:vAlign w:val="center"/>
          </w:tcPr>
          <w:p w14:paraId="3C343A2A" w14:textId="3CAF6E94" w:rsidR="00BC6E1C" w:rsidRPr="00DD06F8" w:rsidRDefault="00AC07B4"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w:t>
            </w:r>
            <w:r w:rsidR="003C0E22" w:rsidRPr="00DD06F8">
              <w:rPr>
                <w:rFonts w:eastAsia="Times New Roman" w:cs="Arial"/>
                <w:color w:val="auto"/>
                <w:sz w:val="16"/>
                <w:szCs w:val="16"/>
                <w:lang w:val="en-US" w:eastAsia="nl-NL" w:bidi="ar-SA"/>
              </w:rPr>
              <w:t>2</w:t>
            </w:r>
            <w:r w:rsidRPr="00DD06F8">
              <w:rPr>
                <w:rFonts w:eastAsia="Times New Roman" w:cs="Arial"/>
                <w:color w:val="auto"/>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23E9F372"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083F8B8B" w14:textId="77777777" w:rsidTr="00C2308C">
                    <w:sdt>
                      <w:sdtPr>
                        <w:rPr>
                          <w:rFonts w:eastAsia="Times New Roman" w:cs="Arial"/>
                          <w:color w:val="auto"/>
                          <w:sz w:val="16"/>
                          <w:szCs w:val="16"/>
                          <w:lang w:val="nl-NL" w:eastAsia="nl-NL" w:bidi="ar-SA"/>
                        </w:rPr>
                        <w:alias w:val="Standard Building Block"/>
                        <w:tag w:val="Security Zone"/>
                        <w:id w:val="1014272769"/>
                        <w:placeholder>
                          <w:docPart w:val="4CB5E8E66B664FC796FFCA18CA6E1D51"/>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AA825F0" w14:textId="77777777" w:rsidR="00BC6E1C" w:rsidRPr="009A4FE3" w:rsidRDefault="00BC6E1C"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277489456"/>
                        <w:placeholder>
                          <w:docPart w:val="CA26CD3A02F8468795A7F9D33577931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FC4495E" w14:textId="77777777" w:rsidR="00BC6E1C" w:rsidRPr="009A4FE3" w:rsidRDefault="00BC6E1C"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08D918A9"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0571D652" w14:textId="77777777" w:rsidTr="00C2308C">
                    <w:sdt>
                      <w:sdtPr>
                        <w:rPr>
                          <w:rFonts w:eastAsia="Times New Roman" w:cs="Arial"/>
                          <w:color w:val="auto"/>
                          <w:sz w:val="16"/>
                          <w:szCs w:val="16"/>
                          <w:lang w:val="nl-NL" w:eastAsia="nl-NL" w:bidi="ar-SA"/>
                        </w:rPr>
                        <w:alias w:val="Standard Building Block"/>
                        <w:tag w:val="Security Zone"/>
                        <w:id w:val="394778283"/>
                        <w:placeholder>
                          <w:docPart w:val="AC9B9284D1DC4F008A585C5C0DB0397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B93B19D" w14:textId="77777777" w:rsidR="00BC6E1C" w:rsidRPr="009A4FE3" w:rsidRDefault="00BC6E1C"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58476169"/>
                        <w:placeholder>
                          <w:docPart w:val="5099FF39DE7840DB946E4F26727246E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C117993" w14:textId="77777777" w:rsidR="00BC6E1C" w:rsidRPr="009A4FE3" w:rsidRDefault="00BC6E1C"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7B37BA10"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r>
          </w:tbl>
          <w:p w14:paraId="612D2B29" w14:textId="77777777" w:rsidR="00BC6E1C" w:rsidRPr="009A4FE3" w:rsidRDefault="00BC6E1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354311699"/>
              <w:placeholder>
                <w:docPart w:val="D15A4E9B14CD434F81B216F784AB5866"/>
              </w:placeholder>
              <w:dropDownList>
                <w:listItem w:displayText="Select" w:value="Select"/>
                <w:listItem w:displayText="Bronze" w:value="Bronze"/>
                <w:listItem w:displayText="Silver" w:value="Silver"/>
                <w:listItem w:displayText="Gold" w:value="Gold"/>
              </w:dropDownList>
            </w:sdtPr>
            <w:sdtEndPr/>
            <w:sdtContent>
              <w:p w14:paraId="1CDDC06E"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Gold</w:t>
                </w:r>
              </w:p>
            </w:sdtContent>
          </w:sdt>
        </w:tc>
        <w:sdt>
          <w:sdtPr>
            <w:rPr>
              <w:color w:val="auto"/>
              <w:sz w:val="16"/>
              <w:szCs w:val="16"/>
            </w:rPr>
            <w:alias w:val="Service"/>
            <w:tag w:val="Sercice"/>
            <w:id w:val="1551652478"/>
            <w:placeholder>
              <w:docPart w:val="E4B2DA685D5C41D38E18D09045B9E45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022BEB18"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color w:val="auto"/>
                    <w:sz w:val="16"/>
                    <w:szCs w:val="16"/>
                  </w:rPr>
                  <w:t>Legacy</w:t>
                </w:r>
              </w:p>
            </w:tc>
          </w:sdtContent>
        </w:sdt>
        <w:sdt>
          <w:sdtPr>
            <w:rPr>
              <w:rFonts w:eastAsia="Times New Roman" w:cs="Arial"/>
              <w:color w:val="auto"/>
              <w:sz w:val="16"/>
              <w:szCs w:val="16"/>
              <w:lang w:val="en-US" w:eastAsia="nl-NL" w:bidi="ar-SA"/>
            </w:rPr>
            <w:alias w:val="Replication"/>
            <w:tag w:val="Replication"/>
            <w:id w:val="1718078046"/>
            <w:placeholder>
              <w:docPart w:val="18FBC0A95E2743759BD4FE610187AEA4"/>
            </w:placeholder>
            <w:dropDownList>
              <w:listItem w:displayText="Select" w:value="Select"/>
              <w:listItem w:displayText="yes" w:value="yes"/>
              <w:listItem w:displayText="no" w:value="no"/>
            </w:dropDownList>
          </w:sdtPr>
          <w:sdtEndPr/>
          <w:sdtContent>
            <w:tc>
              <w:tcPr>
                <w:tcW w:w="720" w:type="dxa"/>
                <w:vAlign w:val="center"/>
              </w:tcPr>
              <w:p w14:paraId="69E6B4DC" w14:textId="77777777" w:rsidR="00BC6E1C" w:rsidRPr="009A4FE3" w:rsidRDefault="00BC6E1C"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yes</w:t>
                </w:r>
              </w:p>
            </w:tc>
          </w:sdtContent>
        </w:sdt>
      </w:tr>
      <w:tr w:rsidR="009A4FE3" w:rsidRPr="009A4FE3" w14:paraId="50A66B20" w14:textId="77777777" w:rsidTr="00C2308C">
        <w:trPr>
          <w:trHeight w:val="620"/>
        </w:trPr>
        <w:sdt>
          <w:sdtPr>
            <w:rPr>
              <w:rFonts w:eastAsia="Times New Roman" w:cs="Arial"/>
              <w:color w:val="auto"/>
              <w:sz w:val="16"/>
              <w:szCs w:val="16"/>
              <w:lang w:val="nl-NL" w:eastAsia="nl-NL" w:bidi="ar-SA"/>
            </w:rPr>
            <w:alias w:val="Landing Zone"/>
            <w:tag w:val="Security Zone"/>
            <w:id w:val="-1297283060"/>
            <w:placeholder>
              <w:docPart w:val="B403D44605C8479F8C9365F9BEB806F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690E0C08" w14:textId="77777777" w:rsidR="003127A3" w:rsidRPr="009A4FE3" w:rsidRDefault="003127A3"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Legacy Hosting AIX</w:t>
                </w:r>
              </w:p>
            </w:tc>
          </w:sdtContent>
        </w:sdt>
        <w:sdt>
          <w:sdtPr>
            <w:rPr>
              <w:rFonts w:eastAsia="Times New Roman" w:cs="Arial"/>
              <w:color w:val="auto"/>
              <w:sz w:val="16"/>
              <w:szCs w:val="16"/>
              <w:lang w:val="nl-NL" w:eastAsia="nl-NL" w:bidi="ar-SA"/>
            </w:rPr>
            <w:alias w:val="Security Zone"/>
            <w:tag w:val="Security Zone"/>
            <w:id w:val="-267471735"/>
            <w:placeholder>
              <w:docPart w:val="0A16A911A99749D9A2BFDE9676F3A35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5AF08ECF" w14:textId="77777777" w:rsidR="003127A3" w:rsidRPr="009A4FE3" w:rsidRDefault="003127A3"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1501545809"/>
            <w:placeholder>
              <w:docPart w:val="6555C31F66DE435BA39C3A578EE64C5A"/>
            </w:placeholder>
            <w:dropDownList>
              <w:listItem w:displayText="Select" w:value="Select"/>
              <w:listItem w:displayText="AM2" w:value="AM2"/>
              <w:listItem w:displayText="AM3" w:value="AM3"/>
            </w:dropDownList>
          </w:sdtPr>
          <w:sdtEndPr/>
          <w:sdtContent>
            <w:tc>
              <w:tcPr>
                <w:tcW w:w="720" w:type="dxa"/>
                <w:vAlign w:val="center"/>
              </w:tcPr>
              <w:p w14:paraId="59A3775C" w14:textId="03794FD7" w:rsidR="003127A3" w:rsidRPr="009A4FE3" w:rsidRDefault="00C64FE5"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AM3</w:t>
                </w:r>
              </w:p>
            </w:tc>
          </w:sdtContent>
        </w:sdt>
        <w:sdt>
          <w:sdtPr>
            <w:rPr>
              <w:color w:val="auto"/>
              <w:sz w:val="16"/>
              <w:szCs w:val="16"/>
            </w:rPr>
            <w:alias w:val="Domain"/>
            <w:tag w:val="Domain"/>
            <w:id w:val="475957864"/>
            <w:placeholder>
              <w:docPart w:val="D24E1968F30540D78B6C32FA9188D15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F26EE4B" w14:textId="77777777" w:rsidR="003127A3" w:rsidRPr="009A4FE3" w:rsidRDefault="003127A3" w:rsidP="00C2308C">
                <w:pPr>
                  <w:spacing w:after="160" w:line="259" w:lineRule="auto"/>
                  <w:rPr>
                    <w:rFonts w:eastAsia="Times New Roman" w:cs="Arial"/>
                    <w:color w:val="auto"/>
                    <w:sz w:val="16"/>
                    <w:szCs w:val="16"/>
                    <w:lang w:val="en-US" w:eastAsia="nl-NL" w:bidi="ar-SA"/>
                  </w:rPr>
                </w:pPr>
                <w:r w:rsidRPr="009A4FE3">
                  <w:rPr>
                    <w:color w:val="auto"/>
                    <w:sz w:val="16"/>
                    <w:szCs w:val="16"/>
                  </w:rPr>
                  <w:t>Production</w:t>
                </w:r>
              </w:p>
            </w:tc>
          </w:sdtContent>
        </w:sdt>
        <w:tc>
          <w:tcPr>
            <w:tcW w:w="1440" w:type="dxa"/>
            <w:vAlign w:val="center"/>
          </w:tcPr>
          <w:p w14:paraId="4390A656" w14:textId="77777777" w:rsidR="003127A3" w:rsidRPr="009A4FE3" w:rsidRDefault="003127A3"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Cobol Server</w:t>
            </w:r>
          </w:p>
          <w:p w14:paraId="1F4A0B15" w14:textId="2E08D3CD" w:rsidR="003127A3" w:rsidRPr="009A4FE3" w:rsidRDefault="00C64FE5" w:rsidP="00C2308C">
            <w:pPr>
              <w:spacing w:after="160" w:line="259" w:lineRule="auto"/>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Passive</w:t>
            </w:r>
            <w:r w:rsidR="003127A3" w:rsidRPr="009A4FE3">
              <w:rPr>
                <w:rFonts w:eastAsia="Times New Roman" w:cs="Arial"/>
                <w:color w:val="auto"/>
                <w:sz w:val="16"/>
                <w:szCs w:val="16"/>
                <w:lang w:val="en-US" w:eastAsia="nl-NL" w:bidi="ar-SA"/>
              </w:rPr>
              <w:t xml:space="preserve"> Node </w:t>
            </w:r>
          </w:p>
        </w:tc>
        <w:tc>
          <w:tcPr>
            <w:tcW w:w="720" w:type="dxa"/>
            <w:vAlign w:val="center"/>
          </w:tcPr>
          <w:p w14:paraId="7697F64C" w14:textId="65B2B6CA" w:rsidR="003127A3" w:rsidRPr="00DD06F8" w:rsidRDefault="00AC07B4"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630" w:type="dxa"/>
            <w:vAlign w:val="center"/>
          </w:tcPr>
          <w:p w14:paraId="3ED0C15D" w14:textId="222A1A18" w:rsidR="003127A3" w:rsidRPr="00DD06F8" w:rsidRDefault="00AC07B4"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128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06E28136"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00980D57" w14:textId="77777777" w:rsidTr="00C2308C">
                    <w:sdt>
                      <w:sdtPr>
                        <w:rPr>
                          <w:rFonts w:eastAsia="Times New Roman" w:cs="Arial"/>
                          <w:color w:val="auto"/>
                          <w:sz w:val="16"/>
                          <w:szCs w:val="16"/>
                          <w:lang w:val="nl-NL" w:eastAsia="nl-NL" w:bidi="ar-SA"/>
                        </w:rPr>
                        <w:alias w:val="Standard Building Block"/>
                        <w:tag w:val="Security Zone"/>
                        <w:id w:val="619268801"/>
                        <w:placeholder>
                          <w:docPart w:val="EC0122A211D044D380E80B7DAF10ACD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6996DB15" w14:textId="77777777" w:rsidR="003127A3" w:rsidRPr="009A4FE3" w:rsidRDefault="003127A3"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482285838"/>
                        <w:placeholder>
                          <w:docPart w:val="DC38E335ABB24D9E9AB1971AC86AD71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B5FADB6" w14:textId="77777777" w:rsidR="003127A3" w:rsidRPr="009A4FE3" w:rsidRDefault="003127A3"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64447D7F" w14:textId="77777777" w:rsidR="003127A3" w:rsidRPr="009A4FE3" w:rsidRDefault="003127A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9A4FE3" w:rsidRPr="009A4FE3" w14:paraId="5F4DC24C" w14:textId="77777777" w:rsidTr="00C2308C">
                    <w:sdt>
                      <w:sdtPr>
                        <w:rPr>
                          <w:rFonts w:eastAsia="Times New Roman" w:cs="Arial"/>
                          <w:color w:val="auto"/>
                          <w:sz w:val="16"/>
                          <w:szCs w:val="16"/>
                          <w:lang w:val="nl-NL" w:eastAsia="nl-NL" w:bidi="ar-SA"/>
                        </w:rPr>
                        <w:alias w:val="Standard Building Block"/>
                        <w:tag w:val="Security Zone"/>
                        <w:id w:val="-2025387521"/>
                        <w:placeholder>
                          <w:docPart w:val="26FACB9000E54066BF9144207E927CDD"/>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28F6880" w14:textId="77777777" w:rsidR="003127A3" w:rsidRPr="009A4FE3" w:rsidRDefault="003127A3" w:rsidP="00C2308C">
                            <w:pPr>
                              <w:spacing w:after="160" w:line="259" w:lineRule="auto"/>
                              <w:ind w:left="-97"/>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29556064"/>
                        <w:placeholder>
                          <w:docPart w:val="FB25FD41CF1742BFB0EB927D9AEF78A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2A8C300" w14:textId="77777777" w:rsidR="003127A3" w:rsidRPr="009A4FE3" w:rsidRDefault="003127A3" w:rsidP="00C2308C">
                            <w:pPr>
                              <w:spacing w:after="160" w:line="259" w:lineRule="auto"/>
                              <w:rPr>
                                <w:rFonts w:eastAsia="Times New Roman" w:cs="Arial"/>
                                <w:color w:val="auto"/>
                                <w:sz w:val="16"/>
                                <w:szCs w:val="16"/>
                                <w:lang w:val="nl-NL" w:eastAsia="nl-NL" w:bidi="ar-SA"/>
                              </w:rPr>
                            </w:pPr>
                            <w:r w:rsidRPr="009A4FE3">
                              <w:rPr>
                                <w:rFonts w:eastAsia="Times New Roman" w:cs="Arial"/>
                                <w:color w:val="auto"/>
                                <w:sz w:val="16"/>
                                <w:szCs w:val="16"/>
                                <w:lang w:val="nl-NL" w:eastAsia="nl-NL" w:bidi="ar-SA"/>
                              </w:rPr>
                              <w:t>Select</w:t>
                            </w:r>
                          </w:p>
                        </w:tc>
                      </w:sdtContent>
                    </w:sdt>
                  </w:tr>
                </w:tbl>
                <w:p w14:paraId="4523BBA5" w14:textId="77777777" w:rsidR="003127A3" w:rsidRPr="009A4FE3" w:rsidRDefault="003127A3" w:rsidP="00C2308C">
                  <w:pPr>
                    <w:spacing w:after="160" w:line="259" w:lineRule="auto"/>
                    <w:rPr>
                      <w:rFonts w:eastAsia="Times New Roman" w:cs="Arial"/>
                      <w:color w:val="auto"/>
                      <w:sz w:val="16"/>
                      <w:szCs w:val="16"/>
                      <w:lang w:val="nl-NL" w:eastAsia="nl-NL" w:bidi="ar-SA"/>
                    </w:rPr>
                  </w:pPr>
                </w:p>
              </w:tc>
            </w:tr>
          </w:tbl>
          <w:p w14:paraId="3A83A70B" w14:textId="77777777" w:rsidR="003127A3" w:rsidRPr="009A4FE3" w:rsidRDefault="003127A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789808057"/>
              <w:placeholder>
                <w:docPart w:val="9F1EC092C0F94E9BAF131734DB81639D"/>
              </w:placeholder>
              <w:dropDownList>
                <w:listItem w:displayText="Select" w:value="Select"/>
                <w:listItem w:displayText="Bronze" w:value="Bronze"/>
                <w:listItem w:displayText="Silver" w:value="Silver"/>
                <w:listItem w:displayText="Gold" w:value="Gold"/>
              </w:dropDownList>
            </w:sdtPr>
            <w:sdtEndPr/>
            <w:sdtContent>
              <w:p w14:paraId="67AC3433" w14:textId="77777777" w:rsidR="003127A3" w:rsidRPr="009A4FE3" w:rsidRDefault="003127A3"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nl-NL" w:eastAsia="nl-NL" w:bidi="ar-SA"/>
                  </w:rPr>
                  <w:t>Gold</w:t>
                </w:r>
              </w:p>
            </w:sdtContent>
          </w:sdt>
        </w:tc>
        <w:sdt>
          <w:sdtPr>
            <w:rPr>
              <w:color w:val="auto"/>
              <w:sz w:val="16"/>
              <w:szCs w:val="16"/>
            </w:rPr>
            <w:alias w:val="Service"/>
            <w:tag w:val="Sercice"/>
            <w:id w:val="-1176577136"/>
            <w:placeholder>
              <w:docPart w:val="3620A31C61204D139CD61D4D1916A26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545B753F" w14:textId="77777777" w:rsidR="003127A3" w:rsidRPr="009A4FE3" w:rsidRDefault="003127A3" w:rsidP="00C2308C">
                <w:pPr>
                  <w:spacing w:after="160" w:line="259" w:lineRule="auto"/>
                  <w:jc w:val="center"/>
                  <w:rPr>
                    <w:rFonts w:eastAsia="Times New Roman" w:cs="Arial"/>
                    <w:color w:val="auto"/>
                    <w:sz w:val="16"/>
                    <w:szCs w:val="16"/>
                    <w:lang w:val="en-US" w:eastAsia="nl-NL" w:bidi="ar-SA"/>
                  </w:rPr>
                </w:pPr>
                <w:r w:rsidRPr="009A4FE3">
                  <w:rPr>
                    <w:color w:val="auto"/>
                    <w:sz w:val="16"/>
                    <w:szCs w:val="16"/>
                  </w:rPr>
                  <w:t>Legacy</w:t>
                </w:r>
              </w:p>
            </w:tc>
          </w:sdtContent>
        </w:sdt>
        <w:sdt>
          <w:sdtPr>
            <w:rPr>
              <w:rFonts w:eastAsia="Times New Roman" w:cs="Arial"/>
              <w:color w:val="auto"/>
              <w:sz w:val="16"/>
              <w:szCs w:val="16"/>
              <w:lang w:val="en-US" w:eastAsia="nl-NL" w:bidi="ar-SA"/>
            </w:rPr>
            <w:alias w:val="Replication"/>
            <w:tag w:val="Replication"/>
            <w:id w:val="-2037194945"/>
            <w:placeholder>
              <w:docPart w:val="273B44E9B9E840768F114E494FFE956E"/>
            </w:placeholder>
            <w:dropDownList>
              <w:listItem w:displayText="Select" w:value="Select"/>
              <w:listItem w:displayText="yes" w:value="yes"/>
              <w:listItem w:displayText="no" w:value="no"/>
            </w:dropDownList>
          </w:sdtPr>
          <w:sdtEndPr/>
          <w:sdtContent>
            <w:tc>
              <w:tcPr>
                <w:tcW w:w="720" w:type="dxa"/>
                <w:vAlign w:val="center"/>
              </w:tcPr>
              <w:p w14:paraId="53ADE13B" w14:textId="77777777" w:rsidR="003127A3" w:rsidRPr="009A4FE3" w:rsidRDefault="003127A3" w:rsidP="00C2308C">
                <w:pPr>
                  <w:spacing w:after="160" w:line="259" w:lineRule="auto"/>
                  <w:jc w:val="center"/>
                  <w:rPr>
                    <w:rFonts w:eastAsia="Times New Roman" w:cs="Arial"/>
                    <w:color w:val="auto"/>
                    <w:sz w:val="16"/>
                    <w:szCs w:val="16"/>
                    <w:lang w:val="en-US" w:eastAsia="nl-NL" w:bidi="ar-SA"/>
                  </w:rPr>
                </w:pPr>
                <w:r w:rsidRPr="009A4FE3">
                  <w:rPr>
                    <w:rFonts w:eastAsia="Times New Roman" w:cs="Arial"/>
                    <w:color w:val="auto"/>
                    <w:sz w:val="16"/>
                    <w:szCs w:val="16"/>
                    <w:lang w:val="en-US" w:eastAsia="nl-NL" w:bidi="ar-SA"/>
                  </w:rPr>
                  <w:t>yes</w:t>
                </w:r>
              </w:p>
            </w:tc>
          </w:sdtContent>
        </w:sdt>
      </w:tr>
      <w:tr w:rsidR="00BC6E1C" w:rsidRPr="00D41CFB" w14:paraId="0471018E" w14:textId="77777777" w:rsidTr="00C2308C">
        <w:trPr>
          <w:trHeight w:val="620"/>
        </w:trPr>
        <w:sdt>
          <w:sdtPr>
            <w:rPr>
              <w:rFonts w:eastAsia="Times New Roman" w:cs="Arial"/>
              <w:color w:val="auto"/>
              <w:sz w:val="16"/>
              <w:szCs w:val="16"/>
              <w:lang w:val="nl-NL" w:eastAsia="nl-NL" w:bidi="ar-SA"/>
            </w:rPr>
            <w:alias w:val="Landing Zone"/>
            <w:tag w:val="Security Zone"/>
            <w:id w:val="-559707493"/>
            <w:placeholder>
              <w:docPart w:val="A8CB18D6B4574D3CAF24BBB0CE3E569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0E1E5409" w14:textId="77777777" w:rsidR="00BC6E1C" w:rsidRPr="00CC2E14" w:rsidRDefault="00BC6E1C"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430421916"/>
            <w:placeholder>
              <w:docPart w:val="E28137DCD37743AF9682F8DFB4C37EA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3C8A8608" w14:textId="77777777" w:rsidR="00BC6E1C" w:rsidRPr="00CC2E14" w:rsidRDefault="00BC6E1C"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454767819"/>
            <w:placeholder>
              <w:docPart w:val="0A06A3080EB84E5FB5C7A0711F716EBC"/>
            </w:placeholder>
            <w:dropDownList>
              <w:listItem w:displayText="Select" w:value="Select"/>
              <w:listItem w:displayText="AM2" w:value="AM2"/>
              <w:listItem w:displayText="AM3" w:value="AM3"/>
            </w:dropDownList>
          </w:sdtPr>
          <w:sdtEndPr/>
          <w:sdtContent>
            <w:tc>
              <w:tcPr>
                <w:tcW w:w="720" w:type="dxa"/>
                <w:vAlign w:val="center"/>
              </w:tcPr>
              <w:p w14:paraId="2944B38E" w14:textId="77777777" w:rsidR="00BC6E1C" w:rsidRPr="00CC2E14" w:rsidRDefault="00BC6E1C"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AM2</w:t>
                </w:r>
              </w:p>
            </w:tc>
          </w:sdtContent>
        </w:sdt>
        <w:sdt>
          <w:sdtPr>
            <w:rPr>
              <w:sz w:val="16"/>
              <w:szCs w:val="16"/>
            </w:rPr>
            <w:alias w:val="Domain"/>
            <w:tag w:val="Domain"/>
            <w:id w:val="-1437441490"/>
            <w:placeholder>
              <w:docPart w:val="6EC7C33F993040F289D16993702984E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4BA90F79" w14:textId="77777777" w:rsidR="00BC6E1C" w:rsidRPr="00CC2E14" w:rsidRDefault="00BC6E1C" w:rsidP="00C2308C">
                <w:pPr>
                  <w:spacing w:after="160" w:line="259" w:lineRule="auto"/>
                  <w:rPr>
                    <w:rFonts w:eastAsia="Times New Roman" w:cs="Arial"/>
                    <w:color w:val="000000" w:themeColor="text1"/>
                    <w:sz w:val="16"/>
                    <w:szCs w:val="16"/>
                    <w:lang w:val="en-US" w:eastAsia="nl-NL" w:bidi="ar-SA"/>
                  </w:rPr>
                </w:pPr>
                <w:r w:rsidRPr="00CC2E14">
                  <w:rPr>
                    <w:sz w:val="16"/>
                    <w:szCs w:val="16"/>
                  </w:rPr>
                  <w:t>Production</w:t>
                </w:r>
              </w:p>
            </w:tc>
          </w:sdtContent>
        </w:sdt>
        <w:tc>
          <w:tcPr>
            <w:tcW w:w="1440" w:type="dxa"/>
            <w:vAlign w:val="center"/>
          </w:tcPr>
          <w:p w14:paraId="2FC37A56" w14:textId="77777777" w:rsidR="00BC6E1C" w:rsidRPr="00CC2E14" w:rsidRDefault="00BC6E1C"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GUP Server</w:t>
            </w:r>
          </w:p>
        </w:tc>
        <w:tc>
          <w:tcPr>
            <w:tcW w:w="720" w:type="dxa"/>
            <w:vAlign w:val="center"/>
          </w:tcPr>
          <w:p w14:paraId="793905DD" w14:textId="77777777" w:rsidR="00BC6E1C" w:rsidRPr="00CC2E14" w:rsidRDefault="00BC6E1C"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2</w:t>
            </w:r>
          </w:p>
        </w:tc>
        <w:tc>
          <w:tcPr>
            <w:tcW w:w="630" w:type="dxa"/>
            <w:vAlign w:val="center"/>
          </w:tcPr>
          <w:p w14:paraId="1BA2DA36" w14:textId="77777777" w:rsidR="00BC6E1C" w:rsidRPr="00CC2E14" w:rsidRDefault="00BC6E1C"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CC2E14" w14:paraId="78848B7D"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CC2E14" w14:paraId="311A0159" w14:textId="77777777" w:rsidTr="00C2308C">
                    <w:sdt>
                      <w:sdtPr>
                        <w:rPr>
                          <w:rFonts w:eastAsia="Times New Roman" w:cs="Arial"/>
                          <w:color w:val="auto"/>
                          <w:sz w:val="16"/>
                          <w:szCs w:val="16"/>
                          <w:lang w:val="nl-NL" w:eastAsia="nl-NL" w:bidi="ar-SA"/>
                        </w:rPr>
                        <w:alias w:val="Standard Building Block"/>
                        <w:tag w:val="Security Zone"/>
                        <w:id w:val="-840150866"/>
                        <w:placeholder>
                          <w:docPart w:val="2FCF9B83EC0E4A65A4DC4D06E471B744"/>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19A04E2" w14:textId="77777777" w:rsidR="00BC6E1C" w:rsidRPr="00CC2E14" w:rsidRDefault="00BC6E1C"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804422177"/>
                        <w:placeholder>
                          <w:docPart w:val="AB35892E9B65459EAE6409A0F050151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CBA45F1" w14:textId="77777777" w:rsidR="00BC6E1C" w:rsidRPr="00CC2E14" w:rsidRDefault="00BC6E1C"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4DB28228" w14:textId="77777777" w:rsidR="00BC6E1C" w:rsidRPr="00CC2E14" w:rsidRDefault="00BC6E1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CC2E14" w14:paraId="5F664FA7" w14:textId="77777777" w:rsidTr="00C2308C">
                    <w:sdt>
                      <w:sdtPr>
                        <w:rPr>
                          <w:rFonts w:eastAsia="Times New Roman" w:cs="Arial"/>
                          <w:color w:val="auto"/>
                          <w:sz w:val="16"/>
                          <w:szCs w:val="16"/>
                          <w:lang w:val="nl-NL" w:eastAsia="nl-NL" w:bidi="ar-SA"/>
                        </w:rPr>
                        <w:alias w:val="Standard Building Block"/>
                        <w:tag w:val="Security Zone"/>
                        <w:id w:val="-314950074"/>
                        <w:placeholder>
                          <w:docPart w:val="15908C3AF6524EA3BD58E8F9DF4C48BC"/>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43815AB" w14:textId="77777777" w:rsidR="00BC6E1C" w:rsidRPr="00CC2E14" w:rsidRDefault="00BC6E1C"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92666593"/>
                        <w:placeholder>
                          <w:docPart w:val="9B9C6F07ABE74628B757090F146EC61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6A4127F" w14:textId="77777777" w:rsidR="00BC6E1C" w:rsidRPr="00CC2E14" w:rsidRDefault="00BC6E1C"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730A9860" w14:textId="77777777" w:rsidR="00BC6E1C" w:rsidRPr="00CC2E14" w:rsidRDefault="00BC6E1C" w:rsidP="00C2308C">
                  <w:pPr>
                    <w:spacing w:after="160" w:line="259" w:lineRule="auto"/>
                    <w:rPr>
                      <w:rFonts w:eastAsia="Times New Roman" w:cs="Arial"/>
                      <w:color w:val="auto"/>
                      <w:sz w:val="16"/>
                      <w:szCs w:val="16"/>
                      <w:lang w:val="nl-NL" w:eastAsia="nl-NL" w:bidi="ar-SA"/>
                    </w:rPr>
                  </w:pPr>
                </w:p>
              </w:tc>
            </w:tr>
          </w:tbl>
          <w:p w14:paraId="0FE83AEA" w14:textId="77777777" w:rsidR="00BC6E1C" w:rsidRPr="00CC2E14" w:rsidRDefault="00BC6E1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41362096"/>
              <w:placeholder>
                <w:docPart w:val="C5A21D28CBDD4305B75234DF62F6E3D9"/>
              </w:placeholder>
              <w:dropDownList>
                <w:listItem w:displayText="Select" w:value="Select"/>
                <w:listItem w:displayText="Bronze" w:value="Bronze"/>
                <w:listItem w:displayText="Silver" w:value="Silver"/>
                <w:listItem w:displayText="Gold" w:value="Gold"/>
              </w:dropDownList>
            </w:sdtPr>
            <w:sdtEndPr/>
            <w:sdtContent>
              <w:p w14:paraId="5B28EA43" w14:textId="77777777" w:rsidR="00BC6E1C" w:rsidRPr="00CC2E14" w:rsidRDefault="00BC6E1C"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201825"/>
                    <w:sz w:val="16"/>
                    <w:szCs w:val="16"/>
                    <w:lang w:val="nl-NL" w:eastAsia="nl-NL" w:bidi="ar-SA"/>
                  </w:rPr>
                  <w:t>Gold</w:t>
                </w:r>
              </w:p>
            </w:sdtContent>
          </w:sdt>
        </w:tc>
        <w:sdt>
          <w:sdtPr>
            <w:rPr>
              <w:sz w:val="16"/>
              <w:szCs w:val="16"/>
            </w:rPr>
            <w:alias w:val="Service"/>
            <w:tag w:val="Sercice"/>
            <w:id w:val="-254823411"/>
            <w:placeholder>
              <w:docPart w:val="F861F6B6A1C549F5986358FDF293D4F0"/>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4BB00294" w14:textId="77777777" w:rsidR="00BC6E1C" w:rsidRPr="00CC2E14" w:rsidRDefault="00BC6E1C" w:rsidP="00C2308C">
                <w:pPr>
                  <w:spacing w:after="160" w:line="259" w:lineRule="auto"/>
                  <w:jc w:val="center"/>
                  <w:rPr>
                    <w:rFonts w:eastAsia="Times New Roman" w:cs="Arial"/>
                    <w:color w:val="000000" w:themeColor="text1"/>
                    <w:sz w:val="16"/>
                    <w:szCs w:val="16"/>
                    <w:lang w:val="en-US" w:eastAsia="nl-NL" w:bidi="ar-SA"/>
                  </w:rPr>
                </w:pPr>
                <w:r w:rsidRPr="00CC2E14">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109429338"/>
            <w:placeholder>
              <w:docPart w:val="373710C5D86B4108AD1980E509809605"/>
            </w:placeholder>
            <w:dropDownList>
              <w:listItem w:displayText="Select" w:value="Select"/>
              <w:listItem w:displayText="yes" w:value="yes"/>
              <w:listItem w:displayText="no" w:value="no"/>
            </w:dropDownList>
          </w:sdtPr>
          <w:sdtEndPr/>
          <w:sdtContent>
            <w:tc>
              <w:tcPr>
                <w:tcW w:w="720" w:type="dxa"/>
                <w:vAlign w:val="center"/>
              </w:tcPr>
              <w:p w14:paraId="3A5FB35E" w14:textId="77777777" w:rsidR="00BC6E1C" w:rsidRPr="00CC2E14" w:rsidRDefault="00BC6E1C"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yes</w:t>
                </w:r>
              </w:p>
            </w:tc>
          </w:sdtContent>
        </w:sdt>
      </w:tr>
      <w:tr w:rsidR="00BC6E1C" w:rsidRPr="00D41CFB" w14:paraId="3E5AD881" w14:textId="77777777" w:rsidTr="00C2308C">
        <w:trPr>
          <w:trHeight w:val="620"/>
        </w:trPr>
        <w:sdt>
          <w:sdtPr>
            <w:rPr>
              <w:rFonts w:eastAsia="Times New Roman" w:cs="Arial"/>
              <w:color w:val="auto"/>
              <w:sz w:val="16"/>
              <w:szCs w:val="16"/>
              <w:lang w:val="nl-NL" w:eastAsia="nl-NL" w:bidi="ar-SA"/>
            </w:rPr>
            <w:alias w:val="Landing Zone"/>
            <w:tag w:val="Security Zone"/>
            <w:id w:val="-91471233"/>
            <w:placeholder>
              <w:docPart w:val="AF997E97110D4CE985E3B57729D4DF2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7E556758" w14:textId="77777777" w:rsidR="00BC6E1C" w:rsidRPr="00D41CFB" w:rsidRDefault="00BC6E1C"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549806776"/>
            <w:placeholder>
              <w:docPart w:val="B3E7A249BE87454FAC114E49707509A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2D6A951A" w14:textId="77777777" w:rsidR="00BC6E1C" w:rsidRPr="00D41CFB" w:rsidRDefault="00BC6E1C"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826734388"/>
            <w:placeholder>
              <w:docPart w:val="3BF712B1359E428A891DEDC69792BCE5"/>
            </w:placeholder>
            <w:dropDownList>
              <w:listItem w:displayText="Select" w:value="Select"/>
              <w:listItem w:displayText="AM2" w:value="AM2"/>
              <w:listItem w:displayText="AM3" w:value="AM3"/>
            </w:dropDownList>
          </w:sdtPr>
          <w:sdtEndPr/>
          <w:sdtContent>
            <w:tc>
              <w:tcPr>
                <w:tcW w:w="720" w:type="dxa"/>
                <w:vAlign w:val="center"/>
              </w:tcPr>
              <w:p w14:paraId="6CE6E347" w14:textId="77777777" w:rsidR="00BC6E1C" w:rsidRPr="00D41CFB" w:rsidRDefault="00BC6E1C"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002041374"/>
            <w:placeholder>
              <w:docPart w:val="3E398BA75E634C309A0D35C4F77ADAB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0AA1D04" w14:textId="77777777" w:rsidR="00BC6E1C" w:rsidRPr="00D41CFB" w:rsidRDefault="00BC6E1C" w:rsidP="00C2308C">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492816F7" w14:textId="77777777" w:rsidR="00BC6E1C" w:rsidRPr="00D41CFB" w:rsidRDefault="00BC6E1C" w:rsidP="00C2308C">
            <w:pPr>
              <w:spacing w:after="160" w:line="259" w:lineRule="auto"/>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1</w:t>
            </w:r>
          </w:p>
        </w:tc>
        <w:tc>
          <w:tcPr>
            <w:tcW w:w="720" w:type="dxa"/>
            <w:vAlign w:val="center"/>
          </w:tcPr>
          <w:p w14:paraId="2205ECF4" w14:textId="77777777" w:rsidR="00BC6E1C" w:rsidRPr="00D41CFB" w:rsidRDefault="00BC6E1C"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586023B5" w14:textId="77777777" w:rsidR="00BC6E1C" w:rsidRPr="00D41CFB" w:rsidRDefault="00BC6E1C"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D41CFB" w14:paraId="23AE9925"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D41CFB" w14:paraId="2F777C80" w14:textId="77777777" w:rsidTr="00C2308C">
                    <w:sdt>
                      <w:sdtPr>
                        <w:rPr>
                          <w:rFonts w:eastAsia="Times New Roman" w:cs="Arial"/>
                          <w:color w:val="auto"/>
                          <w:sz w:val="16"/>
                          <w:szCs w:val="16"/>
                          <w:lang w:val="nl-NL" w:eastAsia="nl-NL" w:bidi="ar-SA"/>
                        </w:rPr>
                        <w:alias w:val="Standard Building Block"/>
                        <w:tag w:val="Security Zone"/>
                        <w:id w:val="-1577207461"/>
                        <w:placeholder>
                          <w:docPart w:val="DD0B5B9C97C54334B187A91451DBD639"/>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B46B323" w14:textId="77777777" w:rsidR="00BC6E1C" w:rsidRPr="00D41CFB" w:rsidRDefault="00BC6E1C" w:rsidP="00C2308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74554198"/>
                        <w:placeholder>
                          <w:docPart w:val="5F21B0689C96416C9BF3138C3BB6E27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253447E" w14:textId="77777777" w:rsidR="00BC6E1C" w:rsidRPr="00D41CFB" w:rsidRDefault="00BC6E1C"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15F01577" w14:textId="77777777" w:rsidR="00BC6E1C" w:rsidRPr="00D41CFB" w:rsidRDefault="00BC6E1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C6E1C" w:rsidRPr="00D41CFB" w14:paraId="5CEF4C57" w14:textId="77777777" w:rsidTr="00C2308C">
                    <w:sdt>
                      <w:sdtPr>
                        <w:rPr>
                          <w:rFonts w:eastAsia="Times New Roman" w:cs="Arial"/>
                          <w:color w:val="auto"/>
                          <w:sz w:val="16"/>
                          <w:szCs w:val="16"/>
                          <w:lang w:val="nl-NL" w:eastAsia="nl-NL" w:bidi="ar-SA"/>
                        </w:rPr>
                        <w:alias w:val="Standard Building Block"/>
                        <w:tag w:val="Security Zone"/>
                        <w:id w:val="-275648887"/>
                        <w:placeholder>
                          <w:docPart w:val="95AE8C1D64774EEF9E60A5431B6ACBF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6743D57" w14:textId="77777777" w:rsidR="00BC6E1C" w:rsidRPr="00D41CFB" w:rsidRDefault="00BC6E1C" w:rsidP="00C2308C">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23823929"/>
                        <w:placeholder>
                          <w:docPart w:val="F1D194373ACA4DF19C30D267BB30A9D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461F48B" w14:textId="77777777" w:rsidR="00BC6E1C" w:rsidRPr="00D41CFB" w:rsidRDefault="00BC6E1C"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63508942" w14:textId="77777777" w:rsidR="00BC6E1C" w:rsidRPr="00D41CFB" w:rsidRDefault="00BC6E1C" w:rsidP="00C2308C">
                  <w:pPr>
                    <w:spacing w:after="160" w:line="259" w:lineRule="auto"/>
                    <w:rPr>
                      <w:rFonts w:eastAsia="Times New Roman" w:cs="Arial"/>
                      <w:color w:val="auto"/>
                      <w:sz w:val="16"/>
                      <w:szCs w:val="16"/>
                      <w:lang w:val="nl-NL" w:eastAsia="nl-NL" w:bidi="ar-SA"/>
                    </w:rPr>
                  </w:pPr>
                </w:p>
              </w:tc>
            </w:tr>
          </w:tbl>
          <w:p w14:paraId="7C35F70E" w14:textId="77777777" w:rsidR="00BC6E1C" w:rsidRPr="00D41CFB" w:rsidRDefault="00BC6E1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041474169"/>
              <w:placeholder>
                <w:docPart w:val="0F3D8E37D60F484798A26185BB2ACE30"/>
              </w:placeholder>
              <w:dropDownList>
                <w:listItem w:displayText="Select" w:value="Select"/>
                <w:listItem w:displayText="Bronze" w:value="Bronze"/>
                <w:listItem w:displayText="Silver" w:value="Silver"/>
                <w:listItem w:displayText="Gold" w:value="Gold"/>
              </w:dropDownList>
            </w:sdtPr>
            <w:sdtEndPr/>
            <w:sdtContent>
              <w:p w14:paraId="3D53D364" w14:textId="77777777" w:rsidR="00BC6E1C" w:rsidRPr="00D41CFB" w:rsidRDefault="00BC6E1C"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Gold</w:t>
                </w:r>
              </w:p>
            </w:sdtContent>
          </w:sdt>
        </w:tc>
        <w:sdt>
          <w:sdtPr>
            <w:rPr>
              <w:sz w:val="16"/>
              <w:szCs w:val="16"/>
            </w:rPr>
            <w:alias w:val="Service"/>
            <w:tag w:val="Sercice"/>
            <w:id w:val="1547256756"/>
            <w:placeholder>
              <w:docPart w:val="DD4751FC2E084F3080777B2450DF64F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53E16E2E" w14:textId="77777777" w:rsidR="00BC6E1C" w:rsidRPr="00D41CFB" w:rsidRDefault="00BC6E1C" w:rsidP="00C2308C">
                <w:pPr>
                  <w:spacing w:after="160" w:line="259" w:lineRule="auto"/>
                  <w:jc w:val="center"/>
                  <w:rPr>
                    <w:rFonts w:eastAsia="Times New Roman" w:cs="Arial"/>
                    <w:color w:val="000000" w:themeColor="text1"/>
                    <w:sz w:val="16"/>
                    <w:szCs w:val="16"/>
                    <w:lang w:val="en-US" w:eastAsia="nl-NL" w:bidi="ar-SA"/>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1683195351"/>
            <w:placeholder>
              <w:docPart w:val="EA4FFF4646F74B83BF61370211EFC80F"/>
            </w:placeholder>
            <w:dropDownList>
              <w:listItem w:displayText="Select" w:value="Select"/>
              <w:listItem w:displayText="yes" w:value="yes"/>
              <w:listItem w:displayText="no" w:value="no"/>
            </w:dropDownList>
          </w:sdtPr>
          <w:sdtEndPr/>
          <w:sdtContent>
            <w:tc>
              <w:tcPr>
                <w:tcW w:w="720" w:type="dxa"/>
                <w:vAlign w:val="center"/>
              </w:tcPr>
              <w:p w14:paraId="0A4CC629" w14:textId="77777777" w:rsidR="00BC6E1C" w:rsidRPr="00D41CFB" w:rsidRDefault="00BC6E1C"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FA1FC3" w:rsidRPr="00D41CFB" w14:paraId="0D200E02" w14:textId="77777777" w:rsidTr="00C2308C">
        <w:trPr>
          <w:trHeight w:val="620"/>
        </w:trPr>
        <w:sdt>
          <w:sdtPr>
            <w:rPr>
              <w:rFonts w:eastAsia="Times New Roman" w:cs="Arial"/>
              <w:color w:val="auto"/>
              <w:sz w:val="16"/>
              <w:szCs w:val="16"/>
              <w:lang w:val="nl-NL" w:eastAsia="nl-NL" w:bidi="ar-SA"/>
            </w:rPr>
            <w:alias w:val="Landing Zone"/>
            <w:tag w:val="Security Zone"/>
            <w:id w:val="-99568203"/>
            <w:placeholder>
              <w:docPart w:val="CFFA344DA0404623B1FE4CD5F2934DC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0589E56C" w14:textId="77777777" w:rsidR="00FA1FC3" w:rsidRPr="00D41CFB" w:rsidRDefault="00FA1FC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894241829"/>
            <w:placeholder>
              <w:docPart w:val="B6872BD0EB04457F90CCA88FE20D142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1633161C" w14:textId="77777777" w:rsidR="00FA1FC3" w:rsidRPr="00D41CFB" w:rsidRDefault="00FA1FC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023445222"/>
            <w:placeholder>
              <w:docPart w:val="787060A3EE274F17AC37495705AF61D4"/>
            </w:placeholder>
            <w:dropDownList>
              <w:listItem w:displayText="Select" w:value="Select"/>
              <w:listItem w:displayText="AM2" w:value="AM2"/>
              <w:listItem w:displayText="AM3" w:value="AM3"/>
            </w:dropDownList>
          </w:sdtPr>
          <w:sdtEndPr/>
          <w:sdtContent>
            <w:tc>
              <w:tcPr>
                <w:tcW w:w="720" w:type="dxa"/>
                <w:vAlign w:val="center"/>
              </w:tcPr>
              <w:p w14:paraId="40E3FAA7" w14:textId="2C64E7BA" w:rsidR="00FA1FC3" w:rsidRPr="00D41CFB" w:rsidRDefault="00B57429"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945734031"/>
            <w:placeholder>
              <w:docPart w:val="B750B5D0F699401482042AF8006420D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513A147" w14:textId="77777777" w:rsidR="00FA1FC3" w:rsidRPr="00D41CFB" w:rsidRDefault="00FA1FC3" w:rsidP="00C2308C">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440" w:type="dxa"/>
            <w:vAlign w:val="center"/>
          </w:tcPr>
          <w:p w14:paraId="5D1ED4A4" w14:textId="77777777" w:rsidR="00FA1FC3" w:rsidRPr="00D41CFB" w:rsidRDefault="00FA1FC3" w:rsidP="00C2308C">
            <w:pPr>
              <w:spacing w:after="160" w:line="259" w:lineRule="auto"/>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2</w:t>
            </w:r>
          </w:p>
        </w:tc>
        <w:tc>
          <w:tcPr>
            <w:tcW w:w="720" w:type="dxa"/>
            <w:vAlign w:val="center"/>
          </w:tcPr>
          <w:p w14:paraId="02D08C18" w14:textId="77777777" w:rsidR="00FA1FC3" w:rsidRPr="00D41CFB" w:rsidRDefault="00FA1FC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159B3981" w14:textId="77777777" w:rsidR="00FA1FC3" w:rsidRPr="00D41CFB" w:rsidRDefault="00FA1FC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A1FC3" w:rsidRPr="00D41CFB" w14:paraId="43DCF532"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A1FC3" w:rsidRPr="00D41CFB" w14:paraId="7020EBC9" w14:textId="77777777" w:rsidTr="00C2308C">
                    <w:sdt>
                      <w:sdtPr>
                        <w:rPr>
                          <w:rFonts w:eastAsia="Times New Roman" w:cs="Arial"/>
                          <w:color w:val="auto"/>
                          <w:sz w:val="16"/>
                          <w:szCs w:val="16"/>
                          <w:lang w:val="nl-NL" w:eastAsia="nl-NL" w:bidi="ar-SA"/>
                        </w:rPr>
                        <w:alias w:val="Standard Building Block"/>
                        <w:tag w:val="Security Zone"/>
                        <w:id w:val="-275718103"/>
                        <w:placeholder>
                          <w:docPart w:val="F2F5A2088E1E48ABB91C39561AB0EF38"/>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EF9D9F6" w14:textId="77777777" w:rsidR="00FA1FC3" w:rsidRPr="00D41CFB" w:rsidRDefault="00FA1FC3" w:rsidP="00C2308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95218"/>
                        <w:placeholder>
                          <w:docPart w:val="D025C7277FE3406EB6CA6D060B0FC9A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22BA9E1" w14:textId="77777777" w:rsidR="00FA1FC3" w:rsidRPr="00D41CFB" w:rsidRDefault="00FA1FC3"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3A027010" w14:textId="77777777" w:rsidR="00FA1FC3" w:rsidRPr="00D41CFB" w:rsidRDefault="00FA1FC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FA1FC3" w:rsidRPr="00D41CFB" w14:paraId="0D06D82D" w14:textId="77777777" w:rsidTr="00C2308C">
                    <w:sdt>
                      <w:sdtPr>
                        <w:rPr>
                          <w:rFonts w:eastAsia="Times New Roman" w:cs="Arial"/>
                          <w:color w:val="auto"/>
                          <w:sz w:val="16"/>
                          <w:szCs w:val="16"/>
                          <w:lang w:val="nl-NL" w:eastAsia="nl-NL" w:bidi="ar-SA"/>
                        </w:rPr>
                        <w:alias w:val="Standard Building Block"/>
                        <w:tag w:val="Security Zone"/>
                        <w:id w:val="-2007509846"/>
                        <w:placeholder>
                          <w:docPart w:val="6A434AFAAF354EEF892BACA37306EE4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A91DAFA" w14:textId="77777777" w:rsidR="00FA1FC3" w:rsidRPr="00D41CFB" w:rsidRDefault="00FA1FC3" w:rsidP="00C2308C">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565031036"/>
                        <w:placeholder>
                          <w:docPart w:val="8947028FAF344696A17D28E6899C3B9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88A4F09" w14:textId="77777777" w:rsidR="00FA1FC3" w:rsidRPr="00D41CFB" w:rsidRDefault="00FA1FC3"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5A9FE9E6" w14:textId="77777777" w:rsidR="00FA1FC3" w:rsidRPr="00D41CFB" w:rsidRDefault="00FA1FC3" w:rsidP="00C2308C">
                  <w:pPr>
                    <w:spacing w:after="160" w:line="259" w:lineRule="auto"/>
                    <w:rPr>
                      <w:rFonts w:eastAsia="Times New Roman" w:cs="Arial"/>
                      <w:color w:val="auto"/>
                      <w:sz w:val="16"/>
                      <w:szCs w:val="16"/>
                      <w:lang w:val="nl-NL" w:eastAsia="nl-NL" w:bidi="ar-SA"/>
                    </w:rPr>
                  </w:pPr>
                </w:p>
              </w:tc>
            </w:tr>
          </w:tbl>
          <w:p w14:paraId="0EB75470" w14:textId="77777777" w:rsidR="00FA1FC3" w:rsidRPr="00D41CFB" w:rsidRDefault="00FA1FC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498274478"/>
              <w:placeholder>
                <w:docPart w:val="534374F7BB154799822E06BADB876755"/>
              </w:placeholder>
              <w:dropDownList>
                <w:listItem w:displayText="Select" w:value="Select"/>
                <w:listItem w:displayText="Bronze" w:value="Bronze"/>
                <w:listItem w:displayText="Silver" w:value="Silver"/>
                <w:listItem w:displayText="Gold" w:value="Gold"/>
              </w:dropDownList>
            </w:sdtPr>
            <w:sdtEndPr/>
            <w:sdtContent>
              <w:p w14:paraId="2A2EF4ED" w14:textId="77777777" w:rsidR="00FA1FC3" w:rsidRPr="00D41CFB" w:rsidRDefault="00FA1FC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Gold</w:t>
                </w:r>
              </w:p>
            </w:sdtContent>
          </w:sdt>
        </w:tc>
        <w:sdt>
          <w:sdtPr>
            <w:rPr>
              <w:sz w:val="16"/>
              <w:szCs w:val="16"/>
            </w:rPr>
            <w:alias w:val="Service"/>
            <w:tag w:val="Sercice"/>
            <w:id w:val="-1844468775"/>
            <w:placeholder>
              <w:docPart w:val="AD6A92E79C1F4F83B996EB0AD03F216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6676F054" w14:textId="77777777" w:rsidR="00FA1FC3" w:rsidRPr="00D41CFB" w:rsidRDefault="00FA1FC3" w:rsidP="00C2308C">
                <w:pPr>
                  <w:spacing w:after="160" w:line="259" w:lineRule="auto"/>
                  <w:jc w:val="center"/>
                  <w:rPr>
                    <w:rFonts w:eastAsia="Times New Roman" w:cs="Arial"/>
                    <w:color w:val="000000" w:themeColor="text1"/>
                    <w:sz w:val="16"/>
                    <w:szCs w:val="16"/>
                    <w:lang w:val="en-US" w:eastAsia="nl-NL" w:bidi="ar-SA"/>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744146864"/>
            <w:placeholder>
              <w:docPart w:val="3254EE672BE142208BC2617387B5598C"/>
            </w:placeholder>
            <w:dropDownList>
              <w:listItem w:displayText="Select" w:value="Select"/>
              <w:listItem w:displayText="yes" w:value="yes"/>
              <w:listItem w:displayText="no" w:value="no"/>
            </w:dropDownList>
          </w:sdtPr>
          <w:sdtEndPr/>
          <w:sdtContent>
            <w:tc>
              <w:tcPr>
                <w:tcW w:w="720" w:type="dxa"/>
                <w:vAlign w:val="center"/>
              </w:tcPr>
              <w:p w14:paraId="7BEEA43F" w14:textId="77777777" w:rsidR="00FA1FC3" w:rsidRPr="00D41CFB" w:rsidRDefault="00FA1FC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DD06F8" w:rsidRPr="00DD06F8" w14:paraId="42225E4B" w14:textId="77777777" w:rsidTr="00C2308C">
        <w:trPr>
          <w:trHeight w:val="620"/>
        </w:trPr>
        <w:sdt>
          <w:sdtPr>
            <w:rPr>
              <w:rFonts w:eastAsia="Times New Roman" w:cs="Arial"/>
              <w:color w:val="auto"/>
              <w:sz w:val="16"/>
              <w:szCs w:val="16"/>
              <w:lang w:val="nl-NL" w:eastAsia="nl-NL" w:bidi="ar-SA"/>
            </w:rPr>
            <w:alias w:val="Landing Zone"/>
            <w:tag w:val="Security Zone"/>
            <w:id w:val="-1377926469"/>
            <w:placeholder>
              <w:docPart w:val="F0A4E48D7B2A4608880CA9038EF7CD0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72A3AB3B" w14:textId="77777777" w:rsidR="00FA1FC3" w:rsidRPr="00DD06F8" w:rsidRDefault="00FA1FC3"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744097161"/>
            <w:placeholder>
              <w:docPart w:val="E256D062A0F34E529AECA06E81E478B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0BECF1C5" w14:textId="74BF422C" w:rsidR="00FA1FC3" w:rsidRPr="00DD06F8" w:rsidRDefault="00761DB9"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Micro BackOffice</w:t>
                </w:r>
              </w:p>
            </w:tc>
          </w:sdtContent>
        </w:sdt>
        <w:sdt>
          <w:sdtPr>
            <w:rPr>
              <w:rFonts w:eastAsia="Times New Roman" w:cs="Arial"/>
              <w:color w:val="auto"/>
              <w:sz w:val="16"/>
              <w:szCs w:val="16"/>
              <w:lang w:val="en-US" w:eastAsia="nl-NL" w:bidi="ar-SA"/>
            </w:rPr>
            <w:alias w:val="Location"/>
            <w:tag w:val="Location"/>
            <w:id w:val="-1624608298"/>
            <w:placeholder>
              <w:docPart w:val="23EC4709306E45C0ADBE23294C559BA6"/>
            </w:placeholder>
            <w:dropDownList>
              <w:listItem w:displayText="Select" w:value="Select"/>
              <w:listItem w:displayText="AM2" w:value="AM2"/>
              <w:listItem w:displayText="AM3" w:value="AM3"/>
            </w:dropDownList>
          </w:sdtPr>
          <w:sdtEndPr/>
          <w:sdtContent>
            <w:tc>
              <w:tcPr>
                <w:tcW w:w="720" w:type="dxa"/>
                <w:vAlign w:val="center"/>
              </w:tcPr>
              <w:p w14:paraId="1C03C572" w14:textId="21DAFE11" w:rsidR="00FA1FC3" w:rsidRPr="00DD06F8" w:rsidRDefault="00FA1FC3"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AM3</w:t>
                </w:r>
              </w:p>
            </w:tc>
          </w:sdtContent>
        </w:sdt>
        <w:sdt>
          <w:sdtPr>
            <w:rPr>
              <w:color w:val="auto"/>
              <w:sz w:val="16"/>
              <w:szCs w:val="16"/>
            </w:rPr>
            <w:alias w:val="Domain"/>
            <w:tag w:val="Domain"/>
            <w:id w:val="1825398465"/>
            <w:placeholder>
              <w:docPart w:val="ECB8F976B470423697AB2BD21B27874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57BA66B4" w14:textId="77777777" w:rsidR="00FA1FC3" w:rsidRPr="00DD06F8" w:rsidRDefault="00FA1FC3" w:rsidP="00C2308C">
                <w:pPr>
                  <w:spacing w:after="160" w:line="259" w:lineRule="auto"/>
                  <w:rPr>
                    <w:rFonts w:eastAsia="Times New Roman" w:cs="Arial"/>
                    <w:color w:val="auto"/>
                    <w:sz w:val="16"/>
                    <w:szCs w:val="16"/>
                    <w:lang w:val="en-US" w:eastAsia="nl-NL" w:bidi="ar-SA"/>
                  </w:rPr>
                </w:pPr>
                <w:r w:rsidRPr="00DD06F8">
                  <w:rPr>
                    <w:color w:val="auto"/>
                    <w:sz w:val="16"/>
                    <w:szCs w:val="16"/>
                  </w:rPr>
                  <w:t>Production</w:t>
                </w:r>
              </w:p>
            </w:tc>
          </w:sdtContent>
        </w:sdt>
        <w:tc>
          <w:tcPr>
            <w:tcW w:w="1440" w:type="dxa"/>
            <w:vAlign w:val="center"/>
          </w:tcPr>
          <w:p w14:paraId="2502DB63" w14:textId="689F41F9" w:rsidR="00FA1FC3" w:rsidRPr="00DD06F8" w:rsidRDefault="00761DB9"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SBS</w:t>
            </w:r>
            <w:r w:rsidR="00EA01C5" w:rsidRPr="00DD06F8">
              <w:rPr>
                <w:rFonts w:eastAsia="Times New Roman" w:cs="Arial"/>
                <w:color w:val="auto"/>
                <w:sz w:val="16"/>
                <w:szCs w:val="16"/>
                <w:lang w:val="en-US" w:eastAsia="nl-NL" w:bidi="ar-SA"/>
              </w:rPr>
              <w:t xml:space="preserve"> Server</w:t>
            </w:r>
          </w:p>
        </w:tc>
        <w:tc>
          <w:tcPr>
            <w:tcW w:w="720" w:type="dxa"/>
            <w:vAlign w:val="center"/>
          </w:tcPr>
          <w:p w14:paraId="79A73031" w14:textId="77777777" w:rsidR="00FA1FC3" w:rsidRPr="00DD06F8" w:rsidRDefault="00FA1FC3"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2</w:t>
            </w:r>
          </w:p>
        </w:tc>
        <w:tc>
          <w:tcPr>
            <w:tcW w:w="630" w:type="dxa"/>
            <w:vAlign w:val="center"/>
          </w:tcPr>
          <w:p w14:paraId="1DF0AFBB" w14:textId="60680383" w:rsidR="00FA1FC3" w:rsidRPr="00DD06F8" w:rsidRDefault="005E4DB5"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27F96495"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2EA5D3D1" w14:textId="77777777" w:rsidTr="00C2308C">
                    <w:sdt>
                      <w:sdtPr>
                        <w:rPr>
                          <w:rFonts w:eastAsia="Times New Roman" w:cs="Arial"/>
                          <w:color w:val="auto"/>
                          <w:sz w:val="16"/>
                          <w:szCs w:val="16"/>
                          <w:lang w:val="nl-NL" w:eastAsia="nl-NL" w:bidi="ar-SA"/>
                        </w:rPr>
                        <w:alias w:val="Standard Building Block"/>
                        <w:tag w:val="Security Zone"/>
                        <w:id w:val="1757856654"/>
                        <w:placeholder>
                          <w:docPart w:val="37127BF082524B34961753F907FE600F"/>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5924A03" w14:textId="77777777" w:rsidR="00FA1FC3" w:rsidRPr="00DD06F8" w:rsidRDefault="00FA1FC3"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04091777"/>
                        <w:placeholder>
                          <w:docPart w:val="65A9B04632F4446FA5451CFD9450B5C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82E2DF4" w14:textId="77777777" w:rsidR="00FA1FC3" w:rsidRPr="00DD06F8" w:rsidRDefault="00FA1FC3"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2ABBBB2A" w14:textId="77777777" w:rsidR="00FA1FC3" w:rsidRPr="00DD06F8" w:rsidRDefault="00FA1FC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4126C9B5" w14:textId="77777777" w:rsidTr="00C2308C">
                    <w:sdt>
                      <w:sdtPr>
                        <w:rPr>
                          <w:rFonts w:eastAsia="Times New Roman" w:cs="Arial"/>
                          <w:color w:val="auto"/>
                          <w:sz w:val="16"/>
                          <w:szCs w:val="16"/>
                          <w:lang w:val="nl-NL" w:eastAsia="nl-NL" w:bidi="ar-SA"/>
                        </w:rPr>
                        <w:alias w:val="Standard Building Block"/>
                        <w:tag w:val="Security Zone"/>
                        <w:id w:val="-1451469524"/>
                        <w:placeholder>
                          <w:docPart w:val="2E1825D158F24858B1FB45A2ACBD4228"/>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F08039C" w14:textId="77777777" w:rsidR="00FA1FC3" w:rsidRPr="00DD06F8" w:rsidRDefault="00FA1FC3"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01714658"/>
                        <w:placeholder>
                          <w:docPart w:val="C529E5C682F0493BA262655F3DD3F83B"/>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17F7134" w14:textId="77777777" w:rsidR="00FA1FC3" w:rsidRPr="00DD06F8" w:rsidRDefault="00FA1FC3"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0814FB4D" w14:textId="77777777" w:rsidR="00FA1FC3" w:rsidRPr="00DD06F8" w:rsidRDefault="00FA1FC3" w:rsidP="00C2308C">
                  <w:pPr>
                    <w:spacing w:after="160" w:line="259" w:lineRule="auto"/>
                    <w:rPr>
                      <w:rFonts w:eastAsia="Times New Roman" w:cs="Arial"/>
                      <w:color w:val="auto"/>
                      <w:sz w:val="16"/>
                      <w:szCs w:val="16"/>
                      <w:lang w:val="nl-NL" w:eastAsia="nl-NL" w:bidi="ar-SA"/>
                    </w:rPr>
                  </w:pPr>
                </w:p>
              </w:tc>
            </w:tr>
          </w:tbl>
          <w:p w14:paraId="25947708" w14:textId="77777777" w:rsidR="00FA1FC3" w:rsidRPr="00DD06F8" w:rsidRDefault="00FA1FC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909727191"/>
              <w:placeholder>
                <w:docPart w:val="45577E35707B468CB93E9A2F8E191B13"/>
              </w:placeholder>
              <w:dropDownList>
                <w:listItem w:displayText="Select" w:value="Select"/>
                <w:listItem w:displayText="Bronze" w:value="Bronze"/>
                <w:listItem w:displayText="Silver" w:value="Silver"/>
                <w:listItem w:displayText="Gold" w:value="Gold"/>
              </w:dropDownList>
            </w:sdtPr>
            <w:sdtEndPr/>
            <w:sdtContent>
              <w:p w14:paraId="4BA72BA6" w14:textId="77777777" w:rsidR="00FA1FC3" w:rsidRPr="00DD06F8" w:rsidRDefault="00FA1FC3"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Gold</w:t>
                </w:r>
              </w:p>
            </w:sdtContent>
          </w:sdt>
        </w:tc>
        <w:sdt>
          <w:sdtPr>
            <w:rPr>
              <w:color w:val="auto"/>
              <w:sz w:val="16"/>
              <w:szCs w:val="16"/>
            </w:rPr>
            <w:alias w:val="Service"/>
            <w:tag w:val="Sercice"/>
            <w:id w:val="-1192840665"/>
            <w:placeholder>
              <w:docPart w:val="222974F974F140929E4B083E695223EF"/>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67424C8E" w14:textId="485A1BE2" w:rsidR="00FA1FC3" w:rsidRPr="00DD06F8" w:rsidRDefault="005B51FF" w:rsidP="00C2308C">
                <w:pPr>
                  <w:spacing w:after="160" w:line="259" w:lineRule="auto"/>
                  <w:jc w:val="center"/>
                  <w:rPr>
                    <w:rFonts w:eastAsia="Times New Roman" w:cs="Arial"/>
                    <w:color w:val="auto"/>
                    <w:sz w:val="16"/>
                    <w:szCs w:val="16"/>
                    <w:lang w:val="en-US" w:eastAsia="nl-NL" w:bidi="ar-SA"/>
                  </w:rPr>
                </w:pPr>
                <w:r w:rsidRPr="00DD06F8">
                  <w:rPr>
                    <w:color w:val="auto"/>
                    <w:sz w:val="16"/>
                    <w:szCs w:val="16"/>
                  </w:rPr>
                  <w:t>IaaS+</w:t>
                </w:r>
              </w:p>
            </w:tc>
          </w:sdtContent>
        </w:sdt>
        <w:sdt>
          <w:sdtPr>
            <w:rPr>
              <w:rFonts w:eastAsia="Times New Roman" w:cs="Arial"/>
              <w:color w:val="auto"/>
              <w:sz w:val="16"/>
              <w:szCs w:val="16"/>
              <w:lang w:val="en-US" w:eastAsia="nl-NL" w:bidi="ar-SA"/>
            </w:rPr>
            <w:alias w:val="Replication"/>
            <w:tag w:val="Replication"/>
            <w:id w:val="-406080471"/>
            <w:placeholder>
              <w:docPart w:val="19EF833EBCB240A68D868AD90793578F"/>
            </w:placeholder>
            <w:dropDownList>
              <w:listItem w:displayText="Select" w:value="Select"/>
              <w:listItem w:displayText="yes" w:value="yes"/>
              <w:listItem w:displayText="no" w:value="no"/>
            </w:dropDownList>
          </w:sdtPr>
          <w:sdtEndPr/>
          <w:sdtContent>
            <w:tc>
              <w:tcPr>
                <w:tcW w:w="720" w:type="dxa"/>
                <w:vAlign w:val="center"/>
              </w:tcPr>
              <w:p w14:paraId="757FC7D6" w14:textId="77777777" w:rsidR="00FA1FC3" w:rsidRPr="00DD06F8" w:rsidRDefault="00FA1FC3"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yes</w:t>
                </w:r>
              </w:p>
            </w:tc>
          </w:sdtContent>
        </w:sdt>
      </w:tr>
      <w:tr w:rsidR="00DD06F8" w:rsidRPr="00DD06F8" w14:paraId="702E4DCC" w14:textId="77777777" w:rsidTr="00C2308C">
        <w:trPr>
          <w:trHeight w:val="620"/>
        </w:trPr>
        <w:sdt>
          <w:sdtPr>
            <w:rPr>
              <w:rFonts w:eastAsia="Times New Roman" w:cs="Arial"/>
              <w:color w:val="auto"/>
              <w:sz w:val="16"/>
              <w:szCs w:val="16"/>
              <w:lang w:val="nl-NL" w:eastAsia="nl-NL" w:bidi="ar-SA"/>
            </w:rPr>
            <w:alias w:val="Landing Zone"/>
            <w:tag w:val="Security Zone"/>
            <w:id w:val="-727378290"/>
            <w:placeholder>
              <w:docPart w:val="F964273B1AC443E08CFCE66B0E7640A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3E309CE3" w14:textId="77777777" w:rsidR="00BC6E1C" w:rsidRPr="00DD06F8" w:rsidRDefault="00BC6E1C"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852641977"/>
            <w:placeholder>
              <w:docPart w:val="1ADA262A3A9A4595AAE738C23BE3D01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69FF8A00" w14:textId="263B38C8" w:rsidR="00BC6E1C" w:rsidRPr="00DD06F8" w:rsidRDefault="00EA01C5"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809285487"/>
            <w:placeholder>
              <w:docPart w:val="4062E4D2D65E4577BAC14C389C6BD72C"/>
            </w:placeholder>
            <w:dropDownList>
              <w:listItem w:displayText="Select" w:value="Select"/>
              <w:listItem w:displayText="AM2" w:value="AM2"/>
              <w:listItem w:displayText="AM3" w:value="AM3"/>
            </w:dropDownList>
          </w:sdtPr>
          <w:sdtEndPr/>
          <w:sdtContent>
            <w:tc>
              <w:tcPr>
                <w:tcW w:w="720" w:type="dxa"/>
                <w:vAlign w:val="center"/>
              </w:tcPr>
              <w:p w14:paraId="0B5E2487" w14:textId="77777777" w:rsidR="00BC6E1C" w:rsidRPr="00DD06F8" w:rsidRDefault="00BC6E1C"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AM2</w:t>
                </w:r>
              </w:p>
            </w:tc>
          </w:sdtContent>
        </w:sdt>
        <w:sdt>
          <w:sdtPr>
            <w:rPr>
              <w:color w:val="auto"/>
              <w:sz w:val="16"/>
              <w:szCs w:val="16"/>
            </w:rPr>
            <w:alias w:val="Domain"/>
            <w:tag w:val="Domain"/>
            <w:id w:val="1909571932"/>
            <w:placeholder>
              <w:docPart w:val="04E609F4BDF543609421B0C1DB0D3C3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5AC128E" w14:textId="77777777" w:rsidR="00BC6E1C" w:rsidRPr="00DD06F8" w:rsidRDefault="00BC6E1C" w:rsidP="00C2308C">
                <w:pPr>
                  <w:spacing w:after="160" w:line="259" w:lineRule="auto"/>
                  <w:rPr>
                    <w:rFonts w:eastAsia="Times New Roman" w:cs="Arial"/>
                    <w:color w:val="auto"/>
                    <w:sz w:val="16"/>
                    <w:szCs w:val="16"/>
                    <w:lang w:val="en-US" w:eastAsia="nl-NL" w:bidi="ar-SA"/>
                  </w:rPr>
                </w:pPr>
                <w:r w:rsidRPr="00DD06F8">
                  <w:rPr>
                    <w:color w:val="auto"/>
                    <w:sz w:val="16"/>
                    <w:szCs w:val="16"/>
                  </w:rPr>
                  <w:t>Production</w:t>
                </w:r>
              </w:p>
            </w:tc>
          </w:sdtContent>
        </w:sdt>
        <w:tc>
          <w:tcPr>
            <w:tcW w:w="1440" w:type="dxa"/>
            <w:vAlign w:val="center"/>
          </w:tcPr>
          <w:p w14:paraId="25509E51" w14:textId="1D02F1EF" w:rsidR="00BC6E1C" w:rsidRPr="00DD06F8" w:rsidRDefault="00EA01C5"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OBS</w:t>
            </w:r>
            <w:r w:rsidR="000E2973" w:rsidRPr="00DD06F8">
              <w:rPr>
                <w:rFonts w:eastAsia="Times New Roman" w:cs="Arial"/>
                <w:color w:val="auto"/>
                <w:sz w:val="16"/>
                <w:szCs w:val="16"/>
                <w:lang w:val="en-US" w:eastAsia="nl-NL" w:bidi="ar-SA"/>
              </w:rPr>
              <w:t xml:space="preserve"> Server</w:t>
            </w:r>
          </w:p>
        </w:tc>
        <w:tc>
          <w:tcPr>
            <w:tcW w:w="720" w:type="dxa"/>
            <w:vAlign w:val="center"/>
          </w:tcPr>
          <w:p w14:paraId="20D63CE7" w14:textId="77777777" w:rsidR="00BC6E1C" w:rsidRPr="00DD06F8" w:rsidRDefault="00BC6E1C"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2</w:t>
            </w:r>
          </w:p>
        </w:tc>
        <w:tc>
          <w:tcPr>
            <w:tcW w:w="630" w:type="dxa"/>
            <w:vAlign w:val="center"/>
          </w:tcPr>
          <w:p w14:paraId="55EB3B97" w14:textId="55A0C472" w:rsidR="00BC6E1C" w:rsidRPr="00DD06F8" w:rsidRDefault="005E4DB5"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7A798ABB"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5A1CF849" w14:textId="77777777" w:rsidTr="00C2308C">
                    <w:sdt>
                      <w:sdtPr>
                        <w:rPr>
                          <w:rFonts w:eastAsia="Times New Roman" w:cs="Arial"/>
                          <w:color w:val="auto"/>
                          <w:sz w:val="16"/>
                          <w:szCs w:val="16"/>
                          <w:lang w:val="nl-NL" w:eastAsia="nl-NL" w:bidi="ar-SA"/>
                        </w:rPr>
                        <w:alias w:val="Standard Building Block"/>
                        <w:tag w:val="Security Zone"/>
                        <w:id w:val="1274983950"/>
                        <w:placeholder>
                          <w:docPart w:val="054EA95D58014EBA9A087084272F00FD"/>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C59E93F" w14:textId="77777777" w:rsidR="00BC6E1C" w:rsidRPr="00DD06F8" w:rsidRDefault="00BC6E1C"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03962874"/>
                        <w:placeholder>
                          <w:docPart w:val="BCC7A80356E54F0D97F7AEE61ED88AA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055E41C" w14:textId="77777777" w:rsidR="00BC6E1C" w:rsidRPr="00DD06F8" w:rsidRDefault="00BC6E1C"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246DFADD" w14:textId="77777777" w:rsidR="00BC6E1C" w:rsidRPr="00DD06F8" w:rsidRDefault="00BC6E1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7D78F9B3" w14:textId="77777777" w:rsidTr="00C2308C">
                    <w:sdt>
                      <w:sdtPr>
                        <w:rPr>
                          <w:rFonts w:eastAsia="Times New Roman" w:cs="Arial"/>
                          <w:color w:val="auto"/>
                          <w:sz w:val="16"/>
                          <w:szCs w:val="16"/>
                          <w:lang w:val="nl-NL" w:eastAsia="nl-NL" w:bidi="ar-SA"/>
                        </w:rPr>
                        <w:alias w:val="Standard Building Block"/>
                        <w:tag w:val="Security Zone"/>
                        <w:id w:val="-1563711323"/>
                        <w:placeholder>
                          <w:docPart w:val="B838DBE33BF547E1A3A13DC858796DC6"/>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A3DAACE" w14:textId="77777777" w:rsidR="00BC6E1C" w:rsidRPr="00DD06F8" w:rsidRDefault="00BC6E1C"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90528011"/>
                        <w:placeholder>
                          <w:docPart w:val="1ABCCDD82F384FAEA6F15411B8B8D41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ACE755C" w14:textId="77777777" w:rsidR="00BC6E1C" w:rsidRPr="00DD06F8" w:rsidRDefault="00BC6E1C"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25103979" w14:textId="77777777" w:rsidR="00BC6E1C" w:rsidRPr="00DD06F8" w:rsidRDefault="00BC6E1C" w:rsidP="00C2308C">
                  <w:pPr>
                    <w:spacing w:after="160" w:line="259" w:lineRule="auto"/>
                    <w:rPr>
                      <w:rFonts w:eastAsia="Times New Roman" w:cs="Arial"/>
                      <w:color w:val="auto"/>
                      <w:sz w:val="16"/>
                      <w:szCs w:val="16"/>
                      <w:lang w:val="nl-NL" w:eastAsia="nl-NL" w:bidi="ar-SA"/>
                    </w:rPr>
                  </w:pPr>
                </w:p>
              </w:tc>
            </w:tr>
          </w:tbl>
          <w:p w14:paraId="23CC157B" w14:textId="77777777" w:rsidR="00BC6E1C" w:rsidRPr="00DD06F8" w:rsidRDefault="00BC6E1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798801172"/>
              <w:placeholder>
                <w:docPart w:val="E6AA80A71DBF47C6A4C7F5784AD8098C"/>
              </w:placeholder>
              <w:dropDownList>
                <w:listItem w:displayText="Select" w:value="Select"/>
                <w:listItem w:displayText="Bronze" w:value="Bronze"/>
                <w:listItem w:displayText="Silver" w:value="Silver"/>
                <w:listItem w:displayText="Gold" w:value="Gold"/>
              </w:dropDownList>
            </w:sdtPr>
            <w:sdtEndPr/>
            <w:sdtContent>
              <w:p w14:paraId="6760D8BD" w14:textId="77777777" w:rsidR="00BC6E1C" w:rsidRPr="00DD06F8" w:rsidRDefault="00BC6E1C"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Gold</w:t>
                </w:r>
              </w:p>
            </w:sdtContent>
          </w:sdt>
        </w:tc>
        <w:sdt>
          <w:sdtPr>
            <w:rPr>
              <w:color w:val="auto"/>
              <w:sz w:val="16"/>
              <w:szCs w:val="16"/>
            </w:rPr>
            <w:alias w:val="Service"/>
            <w:tag w:val="Sercice"/>
            <w:id w:val="1736587457"/>
            <w:placeholder>
              <w:docPart w:val="62E65F5C484C43CEA220E4456823E67F"/>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0967A853" w14:textId="6720B945" w:rsidR="00BC6E1C" w:rsidRPr="00DD06F8" w:rsidRDefault="005B51FF" w:rsidP="00C2308C">
                <w:pPr>
                  <w:spacing w:after="160" w:line="259" w:lineRule="auto"/>
                  <w:jc w:val="center"/>
                  <w:rPr>
                    <w:rFonts w:eastAsia="Times New Roman" w:cs="Arial"/>
                    <w:color w:val="auto"/>
                    <w:sz w:val="16"/>
                    <w:szCs w:val="16"/>
                    <w:lang w:val="en-US" w:eastAsia="nl-NL" w:bidi="ar-SA"/>
                  </w:rPr>
                </w:pPr>
                <w:r w:rsidRPr="00DD06F8">
                  <w:rPr>
                    <w:color w:val="auto"/>
                    <w:sz w:val="16"/>
                    <w:szCs w:val="16"/>
                  </w:rPr>
                  <w:t>IaaS+</w:t>
                </w:r>
              </w:p>
            </w:tc>
          </w:sdtContent>
        </w:sdt>
        <w:sdt>
          <w:sdtPr>
            <w:rPr>
              <w:rFonts w:eastAsia="Times New Roman" w:cs="Arial"/>
              <w:color w:val="auto"/>
              <w:sz w:val="16"/>
              <w:szCs w:val="16"/>
              <w:lang w:val="en-US" w:eastAsia="nl-NL" w:bidi="ar-SA"/>
            </w:rPr>
            <w:alias w:val="Replication"/>
            <w:tag w:val="Replication"/>
            <w:id w:val="-1778786919"/>
            <w:placeholder>
              <w:docPart w:val="3813369FA5E84ABBAD542C7189F93898"/>
            </w:placeholder>
            <w:dropDownList>
              <w:listItem w:displayText="Select" w:value="Select"/>
              <w:listItem w:displayText="yes" w:value="yes"/>
              <w:listItem w:displayText="no" w:value="no"/>
            </w:dropDownList>
          </w:sdtPr>
          <w:sdtEndPr/>
          <w:sdtContent>
            <w:tc>
              <w:tcPr>
                <w:tcW w:w="720" w:type="dxa"/>
                <w:vAlign w:val="center"/>
              </w:tcPr>
              <w:p w14:paraId="68B12D93" w14:textId="77777777" w:rsidR="00BC6E1C" w:rsidRPr="00DD06F8" w:rsidRDefault="00BC6E1C"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yes</w:t>
                </w:r>
              </w:p>
            </w:tc>
          </w:sdtContent>
        </w:sdt>
      </w:tr>
      <w:tr w:rsidR="00DD06F8" w:rsidRPr="00DD06F8" w14:paraId="444C47E6" w14:textId="77777777" w:rsidTr="00C2308C">
        <w:trPr>
          <w:trHeight w:val="620"/>
        </w:trPr>
        <w:sdt>
          <w:sdtPr>
            <w:rPr>
              <w:rFonts w:eastAsia="Times New Roman" w:cs="Arial"/>
              <w:color w:val="auto"/>
              <w:sz w:val="16"/>
              <w:szCs w:val="16"/>
              <w:lang w:val="nl-NL" w:eastAsia="nl-NL" w:bidi="ar-SA"/>
            </w:rPr>
            <w:alias w:val="Landing Zone"/>
            <w:tag w:val="Security Zone"/>
            <w:id w:val="-1469041626"/>
            <w:placeholder>
              <w:docPart w:val="D5C840FEF1094679B01F060C1D59A68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51F15A4F" w14:textId="77777777" w:rsidR="008C376C" w:rsidRPr="00DD06F8" w:rsidRDefault="008C376C"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274632456"/>
            <w:placeholder>
              <w:docPart w:val="2B9F2151E8284416ADB8542F8B82113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3322708D" w14:textId="56551532" w:rsidR="008C376C" w:rsidRPr="00DD06F8" w:rsidRDefault="001E7206"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Kluis</w:t>
                </w:r>
              </w:p>
            </w:tc>
          </w:sdtContent>
        </w:sdt>
        <w:sdt>
          <w:sdtPr>
            <w:rPr>
              <w:rFonts w:eastAsia="Times New Roman" w:cs="Arial"/>
              <w:color w:val="auto"/>
              <w:sz w:val="16"/>
              <w:szCs w:val="16"/>
              <w:lang w:val="en-US" w:eastAsia="nl-NL" w:bidi="ar-SA"/>
            </w:rPr>
            <w:alias w:val="Location"/>
            <w:tag w:val="Location"/>
            <w:id w:val="617417150"/>
            <w:placeholder>
              <w:docPart w:val="20E736D16D054BE28E1EF6194F904830"/>
            </w:placeholder>
            <w:dropDownList>
              <w:listItem w:displayText="Select" w:value="Select"/>
              <w:listItem w:displayText="AM2" w:value="AM2"/>
              <w:listItem w:displayText="AM3" w:value="AM3"/>
            </w:dropDownList>
          </w:sdtPr>
          <w:sdtEndPr/>
          <w:sdtContent>
            <w:tc>
              <w:tcPr>
                <w:tcW w:w="720" w:type="dxa"/>
                <w:vAlign w:val="center"/>
              </w:tcPr>
              <w:p w14:paraId="4B44A19F" w14:textId="07531603" w:rsidR="008C376C" w:rsidRPr="00DD06F8" w:rsidRDefault="00A45073"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AM3</w:t>
                </w:r>
              </w:p>
            </w:tc>
          </w:sdtContent>
        </w:sdt>
        <w:sdt>
          <w:sdtPr>
            <w:rPr>
              <w:color w:val="auto"/>
              <w:sz w:val="16"/>
              <w:szCs w:val="16"/>
            </w:rPr>
            <w:alias w:val="Domain"/>
            <w:tag w:val="Domain"/>
            <w:id w:val="-20399718"/>
            <w:placeholder>
              <w:docPart w:val="4F2CCDAA933A4C0FB13F4F05A2FC557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22F926C8" w14:textId="6557F137" w:rsidR="008C376C" w:rsidRPr="00DD06F8" w:rsidRDefault="00A45073" w:rsidP="00C2308C">
                <w:pPr>
                  <w:spacing w:after="160" w:line="259" w:lineRule="auto"/>
                  <w:rPr>
                    <w:rFonts w:eastAsia="Times New Roman" w:cs="Arial"/>
                    <w:color w:val="auto"/>
                    <w:sz w:val="16"/>
                    <w:szCs w:val="16"/>
                    <w:lang w:val="en-US" w:eastAsia="nl-NL" w:bidi="ar-SA"/>
                  </w:rPr>
                </w:pPr>
                <w:r w:rsidRPr="00DD06F8">
                  <w:rPr>
                    <w:color w:val="auto"/>
                    <w:sz w:val="16"/>
                    <w:szCs w:val="16"/>
                  </w:rPr>
                  <w:t>Acceptance</w:t>
                </w:r>
              </w:p>
            </w:tc>
          </w:sdtContent>
        </w:sdt>
        <w:tc>
          <w:tcPr>
            <w:tcW w:w="1440" w:type="dxa"/>
            <w:vAlign w:val="center"/>
          </w:tcPr>
          <w:p w14:paraId="4B518E36" w14:textId="77777777" w:rsidR="008C376C" w:rsidRPr="00DD06F8" w:rsidRDefault="008C376C"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Excasso Database Server</w:t>
            </w:r>
          </w:p>
        </w:tc>
        <w:tc>
          <w:tcPr>
            <w:tcW w:w="720" w:type="dxa"/>
            <w:vAlign w:val="center"/>
          </w:tcPr>
          <w:p w14:paraId="12C9995E" w14:textId="50E0221C" w:rsidR="008C376C" w:rsidRPr="00DD06F8" w:rsidRDefault="00B25E55"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12</w:t>
            </w:r>
          </w:p>
        </w:tc>
        <w:tc>
          <w:tcPr>
            <w:tcW w:w="630" w:type="dxa"/>
            <w:vAlign w:val="center"/>
          </w:tcPr>
          <w:p w14:paraId="5B0D6644" w14:textId="3275C4AA" w:rsidR="008C376C" w:rsidRPr="00DD06F8" w:rsidRDefault="00B25E55"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192</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0648014C"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5DA50968" w14:textId="77777777" w:rsidTr="00C2308C">
                    <w:sdt>
                      <w:sdtPr>
                        <w:rPr>
                          <w:rFonts w:eastAsia="Times New Roman" w:cs="Arial"/>
                          <w:color w:val="auto"/>
                          <w:sz w:val="16"/>
                          <w:szCs w:val="16"/>
                          <w:lang w:val="nl-NL" w:eastAsia="nl-NL" w:bidi="ar-SA"/>
                        </w:rPr>
                        <w:alias w:val="Standard Building Block"/>
                        <w:tag w:val="Security Zone"/>
                        <w:id w:val="-1447149868"/>
                        <w:placeholder>
                          <w:docPart w:val="BA7E69A3A9F844629473CC8575F31D9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C19249B" w14:textId="77777777" w:rsidR="008C376C" w:rsidRPr="00DD06F8" w:rsidRDefault="008C376C"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372150544"/>
                        <w:placeholder>
                          <w:docPart w:val="A9EB4250479D465D8C822E9F1771418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B9E2958" w14:textId="77777777" w:rsidR="008C376C" w:rsidRPr="00DD06F8" w:rsidRDefault="008C376C"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1F66BEF6" w14:textId="77777777" w:rsidR="008C376C" w:rsidRPr="00DD06F8" w:rsidRDefault="008C376C"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4A7B36B0" w14:textId="77777777" w:rsidTr="00C2308C">
                    <w:sdt>
                      <w:sdtPr>
                        <w:rPr>
                          <w:rFonts w:eastAsia="Times New Roman" w:cs="Arial"/>
                          <w:color w:val="auto"/>
                          <w:sz w:val="16"/>
                          <w:szCs w:val="16"/>
                          <w:lang w:val="nl-NL" w:eastAsia="nl-NL" w:bidi="ar-SA"/>
                        </w:rPr>
                        <w:alias w:val="Standard Building Block"/>
                        <w:tag w:val="Security Zone"/>
                        <w:id w:val="-189061896"/>
                        <w:placeholder>
                          <w:docPart w:val="A884AADB320B4423B8DFDC94EABC2C6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3B8B796" w14:textId="77777777" w:rsidR="008C376C" w:rsidRPr="00DD06F8" w:rsidRDefault="008C376C"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28866767"/>
                        <w:placeholder>
                          <w:docPart w:val="038C52B0900C482C82092F6A37A50CA6"/>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067D5A1" w14:textId="77777777" w:rsidR="008C376C" w:rsidRPr="00DD06F8" w:rsidRDefault="008C376C"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73EDD66D" w14:textId="77777777" w:rsidR="008C376C" w:rsidRPr="00DD06F8" w:rsidRDefault="008C376C" w:rsidP="00C2308C">
                  <w:pPr>
                    <w:spacing w:after="160" w:line="259" w:lineRule="auto"/>
                    <w:rPr>
                      <w:rFonts w:eastAsia="Times New Roman" w:cs="Arial"/>
                      <w:color w:val="auto"/>
                      <w:sz w:val="16"/>
                      <w:szCs w:val="16"/>
                      <w:lang w:val="nl-NL" w:eastAsia="nl-NL" w:bidi="ar-SA"/>
                    </w:rPr>
                  </w:pPr>
                </w:p>
              </w:tc>
            </w:tr>
          </w:tbl>
          <w:p w14:paraId="13667117" w14:textId="77777777" w:rsidR="008C376C" w:rsidRPr="00DD06F8" w:rsidRDefault="008C376C"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72713949"/>
              <w:placeholder>
                <w:docPart w:val="74251323B2B64BC3AF72E613BE4FED94"/>
              </w:placeholder>
              <w:dropDownList>
                <w:listItem w:displayText="Select" w:value="Select"/>
                <w:listItem w:displayText="Bronze" w:value="Bronze"/>
                <w:listItem w:displayText="Silver" w:value="Silver"/>
                <w:listItem w:displayText="Gold" w:value="Gold"/>
              </w:dropDownList>
            </w:sdtPr>
            <w:sdtEndPr/>
            <w:sdtContent>
              <w:p w14:paraId="5C0D46D6" w14:textId="4C2953D0" w:rsidR="008C376C" w:rsidRPr="00DD06F8" w:rsidRDefault="009F2725"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Silver</w:t>
                </w:r>
              </w:p>
            </w:sdtContent>
          </w:sdt>
        </w:tc>
        <w:sdt>
          <w:sdtPr>
            <w:rPr>
              <w:color w:val="auto"/>
              <w:sz w:val="16"/>
              <w:szCs w:val="16"/>
            </w:rPr>
            <w:alias w:val="Service"/>
            <w:tag w:val="Sercice"/>
            <w:id w:val="848766636"/>
            <w:placeholder>
              <w:docPart w:val="BE38F459412C4D3C89A454A45A8BB3B9"/>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04636486" w14:textId="77777777" w:rsidR="008C376C" w:rsidRPr="00DD06F8" w:rsidRDefault="008C376C" w:rsidP="00C2308C">
                <w:pPr>
                  <w:spacing w:after="160" w:line="259" w:lineRule="auto"/>
                  <w:jc w:val="center"/>
                  <w:rPr>
                    <w:rFonts w:eastAsia="Times New Roman" w:cs="Arial"/>
                    <w:color w:val="auto"/>
                    <w:sz w:val="16"/>
                    <w:szCs w:val="16"/>
                    <w:lang w:val="en-US" w:eastAsia="nl-NL" w:bidi="ar-SA"/>
                  </w:rPr>
                </w:pPr>
                <w:r w:rsidRPr="00DD06F8">
                  <w:rPr>
                    <w:color w:val="auto"/>
                    <w:sz w:val="16"/>
                    <w:szCs w:val="16"/>
                  </w:rPr>
                  <w:t>PaaS</w:t>
                </w:r>
              </w:p>
            </w:tc>
          </w:sdtContent>
        </w:sdt>
        <w:sdt>
          <w:sdtPr>
            <w:rPr>
              <w:rFonts w:eastAsia="Times New Roman" w:cs="Arial"/>
              <w:color w:val="auto"/>
              <w:sz w:val="16"/>
              <w:szCs w:val="16"/>
              <w:lang w:val="en-US" w:eastAsia="nl-NL" w:bidi="ar-SA"/>
            </w:rPr>
            <w:alias w:val="Replication"/>
            <w:tag w:val="Replication"/>
            <w:id w:val="-460879079"/>
            <w:placeholder>
              <w:docPart w:val="20062076531E4F6EAC7354E0F9930591"/>
            </w:placeholder>
            <w:dropDownList>
              <w:listItem w:displayText="Select" w:value="Select"/>
              <w:listItem w:displayText="yes" w:value="yes"/>
              <w:listItem w:displayText="no" w:value="no"/>
            </w:dropDownList>
          </w:sdtPr>
          <w:sdtEndPr/>
          <w:sdtContent>
            <w:tc>
              <w:tcPr>
                <w:tcW w:w="720" w:type="dxa"/>
                <w:vAlign w:val="center"/>
              </w:tcPr>
              <w:p w14:paraId="741427EB" w14:textId="77777777" w:rsidR="008C376C" w:rsidRPr="00DD06F8" w:rsidRDefault="008C376C"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yes</w:t>
                </w:r>
              </w:p>
            </w:tc>
          </w:sdtContent>
        </w:sdt>
      </w:tr>
      <w:tr w:rsidR="00DD06F8" w:rsidRPr="00DD06F8" w14:paraId="65FF8A6C" w14:textId="77777777" w:rsidTr="00C2308C">
        <w:trPr>
          <w:trHeight w:val="620"/>
        </w:trPr>
        <w:bookmarkStart w:id="63" w:name="_Hlk93331721" w:displacedByCustomXml="next"/>
        <w:sdt>
          <w:sdtPr>
            <w:rPr>
              <w:rFonts w:eastAsia="Times New Roman" w:cs="Arial"/>
              <w:color w:val="auto"/>
              <w:sz w:val="16"/>
              <w:szCs w:val="16"/>
              <w:lang w:val="nl-NL" w:eastAsia="nl-NL" w:bidi="ar-SA"/>
            </w:rPr>
            <w:alias w:val="Landing Zone"/>
            <w:tag w:val="Security Zone"/>
            <w:id w:val="-1917775184"/>
            <w:placeholder>
              <w:docPart w:val="DD157745DE5C4AF2A3D4DEFA543D72BC"/>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4BB8FF08" w14:textId="77777777" w:rsidR="00D41CFB" w:rsidRPr="00DD06F8" w:rsidRDefault="00D41CFB" w:rsidP="00D41CFB">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Legacy Hosting AIX</w:t>
                </w:r>
              </w:p>
            </w:tc>
          </w:sdtContent>
        </w:sdt>
        <w:sdt>
          <w:sdtPr>
            <w:rPr>
              <w:rFonts w:eastAsia="Times New Roman" w:cs="Arial"/>
              <w:color w:val="auto"/>
              <w:sz w:val="16"/>
              <w:szCs w:val="16"/>
              <w:lang w:val="nl-NL" w:eastAsia="nl-NL" w:bidi="ar-SA"/>
            </w:rPr>
            <w:alias w:val="Security Zone"/>
            <w:tag w:val="Security Zone"/>
            <w:id w:val="712077215"/>
            <w:placeholder>
              <w:docPart w:val="92827C3F0EB84AD59AE16556010E9FB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131CA555" w14:textId="449A0BAC" w:rsidR="00D41CFB" w:rsidRPr="00DD06F8" w:rsidRDefault="001A51C8" w:rsidP="00D41CFB">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2081124854"/>
            <w:placeholder>
              <w:docPart w:val="E6FA1C35C3AE4F169777E6560BF0DCF0"/>
            </w:placeholder>
            <w:dropDownList>
              <w:listItem w:displayText="Select" w:value="Select"/>
              <w:listItem w:displayText="AM2" w:value="AM2"/>
              <w:listItem w:displayText="AM3" w:value="AM3"/>
            </w:dropDownList>
          </w:sdtPr>
          <w:sdtEndPr/>
          <w:sdtContent>
            <w:tc>
              <w:tcPr>
                <w:tcW w:w="720" w:type="dxa"/>
                <w:vAlign w:val="center"/>
              </w:tcPr>
              <w:p w14:paraId="4CFF7609" w14:textId="742BA33E" w:rsidR="00D41CFB" w:rsidRPr="00DD06F8" w:rsidRDefault="00A45073" w:rsidP="00D41CFB">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AM3</w:t>
                </w:r>
              </w:p>
            </w:tc>
          </w:sdtContent>
        </w:sdt>
        <w:sdt>
          <w:sdtPr>
            <w:rPr>
              <w:color w:val="auto"/>
              <w:sz w:val="16"/>
              <w:szCs w:val="16"/>
            </w:rPr>
            <w:alias w:val="Domain"/>
            <w:tag w:val="Domain"/>
            <w:id w:val="1925527900"/>
            <w:placeholder>
              <w:docPart w:val="C44CAE3A89AD4445946C3142295B453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F600E08" w14:textId="49A147DE" w:rsidR="00D41CFB" w:rsidRPr="00DD06F8" w:rsidRDefault="00A45073" w:rsidP="00D41CFB">
                <w:pPr>
                  <w:spacing w:after="160" w:line="259" w:lineRule="auto"/>
                  <w:rPr>
                    <w:rFonts w:eastAsia="Times New Roman" w:cs="Arial"/>
                    <w:color w:val="auto"/>
                    <w:sz w:val="16"/>
                    <w:szCs w:val="16"/>
                    <w:lang w:val="en-US" w:eastAsia="nl-NL" w:bidi="ar-SA"/>
                  </w:rPr>
                </w:pPr>
                <w:r w:rsidRPr="00DD06F8">
                  <w:rPr>
                    <w:color w:val="auto"/>
                    <w:sz w:val="16"/>
                    <w:szCs w:val="16"/>
                  </w:rPr>
                  <w:t>Acceptance</w:t>
                </w:r>
              </w:p>
            </w:tc>
          </w:sdtContent>
        </w:sdt>
        <w:tc>
          <w:tcPr>
            <w:tcW w:w="1440" w:type="dxa"/>
            <w:vAlign w:val="center"/>
          </w:tcPr>
          <w:p w14:paraId="23075626" w14:textId="57B1B673" w:rsidR="00D41CFB" w:rsidRPr="00DD06F8" w:rsidRDefault="00C44B67" w:rsidP="00D41CFB">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Cobol Server</w:t>
            </w:r>
          </w:p>
        </w:tc>
        <w:tc>
          <w:tcPr>
            <w:tcW w:w="720" w:type="dxa"/>
            <w:vAlign w:val="center"/>
          </w:tcPr>
          <w:p w14:paraId="6B80B26A" w14:textId="7A549A98" w:rsidR="00D41CFB" w:rsidRPr="00DD06F8" w:rsidRDefault="00AC07B4" w:rsidP="00D41CFB">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630" w:type="dxa"/>
            <w:vAlign w:val="center"/>
          </w:tcPr>
          <w:p w14:paraId="434978B4" w14:textId="02D5607A" w:rsidR="00D41CFB" w:rsidRPr="00DD06F8" w:rsidRDefault="00AC07B4" w:rsidP="00D41CFB">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128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273799D3"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2DF5852B" w14:textId="77777777" w:rsidTr="00C2308C">
                    <w:sdt>
                      <w:sdtPr>
                        <w:rPr>
                          <w:rFonts w:eastAsia="Times New Roman" w:cs="Arial"/>
                          <w:color w:val="auto"/>
                          <w:sz w:val="16"/>
                          <w:szCs w:val="16"/>
                          <w:lang w:val="nl-NL" w:eastAsia="nl-NL" w:bidi="ar-SA"/>
                        </w:rPr>
                        <w:alias w:val="Standard Building Block"/>
                        <w:tag w:val="Security Zone"/>
                        <w:id w:val="-643035776"/>
                        <w:placeholder>
                          <w:docPart w:val="8361A19B781F452E83DB6B3239DF737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4A87651" w14:textId="77777777" w:rsidR="00D41CFB" w:rsidRPr="00DD06F8" w:rsidRDefault="00D41CFB" w:rsidP="00D41CFB">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699201862"/>
                        <w:placeholder>
                          <w:docPart w:val="7B85183D6E174CA9B37ED862687A4B9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DCFF4F6" w14:textId="77777777" w:rsidR="00D41CFB" w:rsidRPr="00DD06F8" w:rsidRDefault="00D41CFB" w:rsidP="00D41CFB">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3F028994" w14:textId="77777777" w:rsidR="00D41CFB" w:rsidRPr="00DD06F8" w:rsidRDefault="00D41CFB" w:rsidP="00D41CFB">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599986CE" w14:textId="77777777" w:rsidTr="00C2308C">
                    <w:sdt>
                      <w:sdtPr>
                        <w:rPr>
                          <w:rFonts w:eastAsia="Times New Roman" w:cs="Arial"/>
                          <w:color w:val="auto"/>
                          <w:sz w:val="16"/>
                          <w:szCs w:val="16"/>
                          <w:lang w:val="nl-NL" w:eastAsia="nl-NL" w:bidi="ar-SA"/>
                        </w:rPr>
                        <w:alias w:val="Standard Building Block"/>
                        <w:tag w:val="Security Zone"/>
                        <w:id w:val="-1103950810"/>
                        <w:placeholder>
                          <w:docPart w:val="304F914AF20144D4A6F599E85F883EA6"/>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F64CD21" w14:textId="77777777" w:rsidR="00D41CFB" w:rsidRPr="00DD06F8" w:rsidRDefault="00D41CFB" w:rsidP="00D41CFB">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5730594"/>
                        <w:placeholder>
                          <w:docPart w:val="09DE19CE2E654F3C80EA95D2EC529F7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91E4713" w14:textId="77777777" w:rsidR="00D41CFB" w:rsidRPr="00DD06F8" w:rsidRDefault="00D41CFB" w:rsidP="00D41CFB">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71D5840B" w14:textId="77777777" w:rsidR="00D41CFB" w:rsidRPr="00DD06F8" w:rsidRDefault="00D41CFB" w:rsidP="00D41CFB">
                  <w:pPr>
                    <w:spacing w:after="160" w:line="259" w:lineRule="auto"/>
                    <w:rPr>
                      <w:rFonts w:eastAsia="Times New Roman" w:cs="Arial"/>
                      <w:color w:val="auto"/>
                      <w:sz w:val="16"/>
                      <w:szCs w:val="16"/>
                      <w:lang w:val="nl-NL" w:eastAsia="nl-NL" w:bidi="ar-SA"/>
                    </w:rPr>
                  </w:pPr>
                </w:p>
              </w:tc>
            </w:tr>
          </w:tbl>
          <w:p w14:paraId="1B150900" w14:textId="77777777" w:rsidR="00D41CFB" w:rsidRPr="00DD06F8" w:rsidRDefault="00D41CFB" w:rsidP="00D41CFB">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916118030"/>
              <w:placeholder>
                <w:docPart w:val="C31315923CEC42629151B247690542F6"/>
              </w:placeholder>
              <w:dropDownList>
                <w:listItem w:displayText="Select" w:value="Select"/>
                <w:listItem w:displayText="Bronze" w:value="Bronze"/>
                <w:listItem w:displayText="Silver" w:value="Silver"/>
                <w:listItem w:displayText="Gold" w:value="Gold"/>
              </w:dropDownList>
            </w:sdtPr>
            <w:sdtEndPr/>
            <w:sdtContent>
              <w:p w14:paraId="1106F435" w14:textId="290991C3" w:rsidR="00D41CFB" w:rsidRPr="00DD06F8" w:rsidRDefault="004F7F90" w:rsidP="00D41CFB">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Silver</w:t>
                </w:r>
              </w:p>
            </w:sdtContent>
          </w:sdt>
        </w:tc>
        <w:sdt>
          <w:sdtPr>
            <w:rPr>
              <w:color w:val="auto"/>
              <w:sz w:val="16"/>
              <w:szCs w:val="16"/>
            </w:rPr>
            <w:alias w:val="Service"/>
            <w:tag w:val="Sercice"/>
            <w:id w:val="353243757"/>
            <w:placeholder>
              <w:docPart w:val="73872E000EE141BA8CBAF103C85BFB9E"/>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52D3595D" w14:textId="77777777" w:rsidR="00D41CFB" w:rsidRPr="00DD06F8" w:rsidRDefault="00D41CFB" w:rsidP="00D41CFB">
                <w:pPr>
                  <w:spacing w:after="160" w:line="259" w:lineRule="auto"/>
                  <w:jc w:val="center"/>
                  <w:rPr>
                    <w:rFonts w:eastAsia="Times New Roman" w:cs="Arial"/>
                    <w:color w:val="auto"/>
                    <w:sz w:val="16"/>
                    <w:szCs w:val="16"/>
                    <w:lang w:val="en-US" w:eastAsia="nl-NL" w:bidi="ar-SA"/>
                  </w:rPr>
                </w:pPr>
                <w:r w:rsidRPr="00DD06F8">
                  <w:rPr>
                    <w:color w:val="auto"/>
                    <w:sz w:val="16"/>
                    <w:szCs w:val="16"/>
                  </w:rPr>
                  <w:t>Legacy</w:t>
                </w:r>
              </w:p>
            </w:tc>
          </w:sdtContent>
        </w:sdt>
        <w:sdt>
          <w:sdtPr>
            <w:rPr>
              <w:rFonts w:eastAsia="Times New Roman" w:cs="Arial"/>
              <w:color w:val="auto"/>
              <w:sz w:val="16"/>
              <w:szCs w:val="16"/>
              <w:lang w:val="en-US" w:eastAsia="nl-NL" w:bidi="ar-SA"/>
            </w:rPr>
            <w:alias w:val="Replication"/>
            <w:tag w:val="Replication"/>
            <w:id w:val="447200835"/>
            <w:placeholder>
              <w:docPart w:val="9B9CE96F665047FD9327322E7EDD0788"/>
            </w:placeholder>
            <w:dropDownList>
              <w:listItem w:displayText="Select" w:value="Select"/>
              <w:listItem w:displayText="yes" w:value="yes"/>
              <w:listItem w:displayText="no" w:value="no"/>
            </w:dropDownList>
          </w:sdtPr>
          <w:sdtEndPr/>
          <w:sdtContent>
            <w:tc>
              <w:tcPr>
                <w:tcW w:w="720" w:type="dxa"/>
                <w:vAlign w:val="center"/>
              </w:tcPr>
              <w:p w14:paraId="111822E6" w14:textId="77777777" w:rsidR="00D41CFB" w:rsidRPr="00DD06F8" w:rsidRDefault="00D41CFB" w:rsidP="00D41CFB">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yes</w:t>
                </w:r>
              </w:p>
            </w:tc>
          </w:sdtContent>
        </w:sdt>
      </w:tr>
      <w:tr w:rsidR="00582CA7" w:rsidRPr="00D41CFB" w14:paraId="304BF2ED" w14:textId="77777777" w:rsidTr="00C2308C">
        <w:trPr>
          <w:trHeight w:val="620"/>
        </w:trPr>
        <w:bookmarkEnd w:id="63" w:displacedByCustomXml="next"/>
        <w:sdt>
          <w:sdtPr>
            <w:rPr>
              <w:rFonts w:eastAsia="Times New Roman" w:cs="Arial"/>
              <w:color w:val="auto"/>
              <w:sz w:val="16"/>
              <w:szCs w:val="16"/>
              <w:lang w:val="nl-NL" w:eastAsia="nl-NL" w:bidi="ar-SA"/>
            </w:rPr>
            <w:alias w:val="Landing Zone"/>
            <w:tag w:val="Security Zone"/>
            <w:id w:val="-414088816"/>
            <w:placeholder>
              <w:docPart w:val="AF6E8AD820DD48F59EB19C0BAE6BA12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04A804B4" w14:textId="14F464FB" w:rsidR="00582CA7" w:rsidRPr="00214F57" w:rsidRDefault="00C44B67"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54988561"/>
            <w:placeholder>
              <w:docPart w:val="7BC55FBC60BE4F57B6B3D0281C55221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3CC93001" w14:textId="77777777" w:rsidR="00582CA7" w:rsidRPr="00214F57" w:rsidRDefault="00582CA7"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418556388"/>
            <w:placeholder>
              <w:docPart w:val="64F6766FD5EA490CA9A9500C3559175C"/>
            </w:placeholder>
            <w:dropDownList>
              <w:listItem w:displayText="Select" w:value="Select"/>
              <w:listItem w:displayText="AM2" w:value="AM2"/>
              <w:listItem w:displayText="AM3" w:value="AM3"/>
            </w:dropDownList>
          </w:sdtPr>
          <w:sdtEndPr/>
          <w:sdtContent>
            <w:tc>
              <w:tcPr>
                <w:tcW w:w="720" w:type="dxa"/>
                <w:vAlign w:val="center"/>
              </w:tcPr>
              <w:p w14:paraId="0D435C33" w14:textId="50347E4D" w:rsidR="00582CA7"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AM3</w:t>
                </w:r>
              </w:p>
            </w:tc>
          </w:sdtContent>
        </w:sdt>
        <w:sdt>
          <w:sdtPr>
            <w:rPr>
              <w:sz w:val="16"/>
              <w:szCs w:val="16"/>
            </w:rPr>
            <w:alias w:val="Domain"/>
            <w:tag w:val="Domain"/>
            <w:id w:val="-1268839068"/>
            <w:placeholder>
              <w:docPart w:val="1CB6173BF0954AE68B45D88EEAD5302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C34CF17" w14:textId="6450E4C1" w:rsidR="00582CA7"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sz w:val="16"/>
                    <w:szCs w:val="16"/>
                  </w:rPr>
                  <w:t>Acceptance</w:t>
                </w:r>
              </w:p>
            </w:tc>
          </w:sdtContent>
        </w:sdt>
        <w:tc>
          <w:tcPr>
            <w:tcW w:w="1440" w:type="dxa"/>
            <w:vAlign w:val="center"/>
          </w:tcPr>
          <w:p w14:paraId="40F998E5" w14:textId="3815173D" w:rsidR="00582CA7" w:rsidRPr="00214F57" w:rsidRDefault="00C44B67"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GUP Server</w:t>
            </w:r>
          </w:p>
        </w:tc>
        <w:tc>
          <w:tcPr>
            <w:tcW w:w="720" w:type="dxa"/>
            <w:vAlign w:val="center"/>
          </w:tcPr>
          <w:p w14:paraId="426B66A1" w14:textId="39F35BAD" w:rsidR="00582CA7" w:rsidRPr="00214F57" w:rsidRDefault="00CC2E1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2</w:t>
            </w:r>
          </w:p>
        </w:tc>
        <w:tc>
          <w:tcPr>
            <w:tcW w:w="630" w:type="dxa"/>
            <w:vAlign w:val="center"/>
          </w:tcPr>
          <w:p w14:paraId="2D4CF55F" w14:textId="653D9A3F" w:rsidR="00582CA7" w:rsidRPr="00214F57" w:rsidRDefault="00CC2E1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582CA7" w:rsidRPr="00214F57" w14:paraId="7551E026"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582CA7" w:rsidRPr="00214F57" w14:paraId="7200C1F0" w14:textId="77777777" w:rsidTr="00C2308C">
                    <w:sdt>
                      <w:sdtPr>
                        <w:rPr>
                          <w:rFonts w:eastAsia="Times New Roman" w:cs="Arial"/>
                          <w:color w:val="auto"/>
                          <w:sz w:val="16"/>
                          <w:szCs w:val="16"/>
                          <w:lang w:val="nl-NL" w:eastAsia="nl-NL" w:bidi="ar-SA"/>
                        </w:rPr>
                        <w:alias w:val="Standard Building Block"/>
                        <w:tag w:val="Security Zone"/>
                        <w:id w:val="69403875"/>
                        <w:placeholder>
                          <w:docPart w:val="F9F7793FA0734A5B8B4F9DE9DFED9E75"/>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C6E10E7" w14:textId="47210306" w:rsidR="00582CA7" w:rsidRPr="00214F57" w:rsidRDefault="00C44B67"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17155225"/>
                        <w:placeholder>
                          <w:docPart w:val="5F8D7CDFBC2941E2B5574BDA3B8A802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58B747E" w14:textId="77777777" w:rsidR="00582CA7" w:rsidRPr="00214F57" w:rsidRDefault="00582CA7"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221D0EEC" w14:textId="77777777" w:rsidR="00582CA7" w:rsidRPr="00214F57" w:rsidRDefault="00582CA7"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582CA7" w:rsidRPr="00214F57" w14:paraId="22E2B689" w14:textId="77777777" w:rsidTr="00C2308C">
                    <w:sdt>
                      <w:sdtPr>
                        <w:rPr>
                          <w:rFonts w:eastAsia="Times New Roman" w:cs="Arial"/>
                          <w:color w:val="auto"/>
                          <w:sz w:val="16"/>
                          <w:szCs w:val="16"/>
                          <w:lang w:val="nl-NL" w:eastAsia="nl-NL" w:bidi="ar-SA"/>
                        </w:rPr>
                        <w:alias w:val="Standard Building Block"/>
                        <w:tag w:val="Security Zone"/>
                        <w:id w:val="-679427751"/>
                        <w:placeholder>
                          <w:docPart w:val="60C7855DF9744EAAB91BEE50C0C93DE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FD23B97" w14:textId="77777777" w:rsidR="00582CA7" w:rsidRPr="00214F57" w:rsidRDefault="00582CA7"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474209956"/>
                        <w:placeholder>
                          <w:docPart w:val="625E22BDE48647669E99B64503E2BC6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F44F11D" w14:textId="77777777" w:rsidR="00582CA7" w:rsidRPr="00214F57" w:rsidRDefault="00582CA7"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6E8166CE" w14:textId="77777777" w:rsidR="00582CA7" w:rsidRPr="00214F57" w:rsidRDefault="00582CA7" w:rsidP="00C2308C">
                  <w:pPr>
                    <w:spacing w:after="160" w:line="259" w:lineRule="auto"/>
                    <w:rPr>
                      <w:rFonts w:eastAsia="Times New Roman" w:cs="Arial"/>
                      <w:color w:val="auto"/>
                      <w:sz w:val="16"/>
                      <w:szCs w:val="16"/>
                      <w:lang w:val="nl-NL" w:eastAsia="nl-NL" w:bidi="ar-SA"/>
                    </w:rPr>
                  </w:pPr>
                </w:p>
              </w:tc>
            </w:tr>
          </w:tbl>
          <w:p w14:paraId="6111009F" w14:textId="77777777" w:rsidR="00582CA7" w:rsidRPr="00214F57" w:rsidRDefault="00582CA7"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590365439"/>
              <w:placeholder>
                <w:docPart w:val="705A4CC5855840C49B2AF57783D74885"/>
              </w:placeholder>
              <w:dropDownList>
                <w:listItem w:displayText="Select" w:value="Select"/>
                <w:listItem w:displayText="Bronze" w:value="Bronze"/>
                <w:listItem w:displayText="Silver" w:value="Silver"/>
                <w:listItem w:displayText="Gold" w:value="Gold"/>
              </w:dropDownList>
            </w:sdtPr>
            <w:sdtEndPr/>
            <w:sdtContent>
              <w:p w14:paraId="6451C67A" w14:textId="2E3B5870" w:rsidR="00582CA7" w:rsidRPr="00214F57" w:rsidRDefault="004F7F90"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201825"/>
                    <w:sz w:val="16"/>
                    <w:szCs w:val="16"/>
                    <w:lang w:val="nl-NL" w:eastAsia="nl-NL" w:bidi="ar-SA"/>
                  </w:rPr>
                  <w:t>Silver</w:t>
                </w:r>
              </w:p>
            </w:sdtContent>
          </w:sdt>
        </w:tc>
        <w:sdt>
          <w:sdtPr>
            <w:rPr>
              <w:sz w:val="16"/>
              <w:szCs w:val="16"/>
            </w:rPr>
            <w:alias w:val="Service"/>
            <w:tag w:val="Sercice"/>
            <w:id w:val="-2131167619"/>
            <w:placeholder>
              <w:docPart w:val="913DF52E364F4D27B548887511871C3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303813AF" w14:textId="2455434E" w:rsidR="00582CA7" w:rsidRPr="00214F57" w:rsidRDefault="00CC2E14" w:rsidP="00C2308C">
                <w:pPr>
                  <w:spacing w:after="160" w:line="259" w:lineRule="auto"/>
                  <w:jc w:val="center"/>
                  <w:rPr>
                    <w:rFonts w:eastAsia="Times New Roman" w:cs="Arial"/>
                    <w:color w:val="000000" w:themeColor="text1"/>
                    <w:sz w:val="16"/>
                    <w:szCs w:val="16"/>
                    <w:lang w:val="en-US" w:eastAsia="nl-NL" w:bidi="ar-SA"/>
                  </w:rPr>
                </w:pPr>
                <w:r w:rsidRPr="00214F57">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90027106"/>
            <w:placeholder>
              <w:docPart w:val="9622F219B22845ED9321EFCF9A2F155E"/>
            </w:placeholder>
            <w:dropDownList>
              <w:listItem w:displayText="Select" w:value="Select"/>
              <w:listItem w:displayText="yes" w:value="yes"/>
              <w:listItem w:displayText="no" w:value="no"/>
            </w:dropDownList>
          </w:sdtPr>
          <w:sdtEndPr/>
          <w:sdtContent>
            <w:tc>
              <w:tcPr>
                <w:tcW w:w="720" w:type="dxa"/>
                <w:vAlign w:val="center"/>
              </w:tcPr>
              <w:p w14:paraId="7257E07C" w14:textId="77777777" w:rsidR="00582CA7" w:rsidRPr="00214F57" w:rsidRDefault="00582CA7"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yes</w:t>
                </w:r>
              </w:p>
            </w:tc>
          </w:sdtContent>
        </w:sdt>
      </w:tr>
      <w:tr w:rsidR="00EA16DF" w:rsidRPr="00D41CFB" w14:paraId="7CEC95CD" w14:textId="77777777" w:rsidTr="00C2308C">
        <w:trPr>
          <w:trHeight w:val="620"/>
        </w:trPr>
        <w:sdt>
          <w:sdtPr>
            <w:rPr>
              <w:rFonts w:eastAsia="Times New Roman" w:cs="Arial"/>
              <w:color w:val="auto"/>
              <w:sz w:val="16"/>
              <w:szCs w:val="16"/>
              <w:lang w:val="nl-NL" w:eastAsia="nl-NL" w:bidi="ar-SA"/>
            </w:rPr>
            <w:alias w:val="Landing Zone"/>
            <w:tag w:val="Security Zone"/>
            <w:id w:val="1638452835"/>
            <w:placeholder>
              <w:docPart w:val="119C973595D140798B1CEB3EF74F355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14B373D3" w14:textId="77777777" w:rsidR="00EA16DF" w:rsidRPr="00214F57" w:rsidRDefault="00EA16DF"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646521156"/>
            <w:placeholder>
              <w:docPart w:val="C6C01F4E08A74F1BB26829E3D49D230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436F34ED" w14:textId="77777777" w:rsidR="00EA16DF" w:rsidRPr="00214F57" w:rsidRDefault="00EA16DF"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286458337"/>
            <w:placeholder>
              <w:docPart w:val="55FE71B6481847068E7868F7EF05FAEC"/>
            </w:placeholder>
            <w:dropDownList>
              <w:listItem w:displayText="Select" w:value="Select"/>
              <w:listItem w:displayText="AM2" w:value="AM2"/>
              <w:listItem w:displayText="AM3" w:value="AM3"/>
            </w:dropDownList>
          </w:sdtPr>
          <w:sdtEndPr/>
          <w:sdtContent>
            <w:tc>
              <w:tcPr>
                <w:tcW w:w="720" w:type="dxa"/>
                <w:vAlign w:val="center"/>
              </w:tcPr>
              <w:p w14:paraId="1C4E48AF" w14:textId="4DF1227E" w:rsidR="00EA16DF"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AM3</w:t>
                </w:r>
              </w:p>
            </w:tc>
          </w:sdtContent>
        </w:sdt>
        <w:sdt>
          <w:sdtPr>
            <w:rPr>
              <w:sz w:val="16"/>
              <w:szCs w:val="16"/>
            </w:rPr>
            <w:alias w:val="Domain"/>
            <w:tag w:val="Domain"/>
            <w:id w:val="-769394567"/>
            <w:placeholder>
              <w:docPart w:val="51F25DDFA7FD4DFAB5C061036EEB35F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2471A39" w14:textId="44F1719F" w:rsidR="00EA16DF"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sz w:val="16"/>
                    <w:szCs w:val="16"/>
                  </w:rPr>
                  <w:t>Acceptance</w:t>
                </w:r>
              </w:p>
            </w:tc>
          </w:sdtContent>
        </w:sdt>
        <w:tc>
          <w:tcPr>
            <w:tcW w:w="1440" w:type="dxa"/>
            <w:vAlign w:val="center"/>
          </w:tcPr>
          <w:p w14:paraId="7CC5BC78" w14:textId="5F70A290" w:rsidR="00EA16DF" w:rsidRPr="00214F57" w:rsidRDefault="00EA16DF" w:rsidP="00C2308C">
            <w:pPr>
              <w:spacing w:after="160" w:line="259" w:lineRule="auto"/>
              <w:rPr>
                <w:rFonts w:eastAsia="Times New Roman" w:cs="Arial"/>
                <w:color w:val="000000" w:themeColor="text1"/>
                <w:sz w:val="16"/>
                <w:szCs w:val="16"/>
                <w:lang w:val="en-US" w:eastAsia="nl-NL" w:bidi="ar-SA"/>
              </w:rPr>
            </w:pPr>
            <w:proofErr w:type="spellStart"/>
            <w:r w:rsidRPr="00214F57">
              <w:rPr>
                <w:rFonts w:eastAsia="Times New Roman" w:cs="Arial"/>
                <w:color w:val="000000" w:themeColor="text1"/>
                <w:sz w:val="16"/>
                <w:szCs w:val="16"/>
                <w:lang w:val="en-US" w:eastAsia="nl-NL" w:bidi="ar-SA"/>
              </w:rPr>
              <w:t>IISWeb</w:t>
            </w:r>
            <w:proofErr w:type="spellEnd"/>
            <w:r w:rsidRPr="00214F57">
              <w:rPr>
                <w:rFonts w:eastAsia="Times New Roman" w:cs="Arial"/>
                <w:color w:val="000000" w:themeColor="text1"/>
                <w:sz w:val="16"/>
                <w:szCs w:val="16"/>
                <w:lang w:val="en-US" w:eastAsia="nl-NL" w:bidi="ar-SA"/>
              </w:rPr>
              <w:t xml:space="preserve"> Server</w:t>
            </w:r>
            <w:r w:rsidR="00B333B0" w:rsidRPr="00214F57">
              <w:rPr>
                <w:rFonts w:eastAsia="Times New Roman" w:cs="Arial"/>
                <w:color w:val="000000" w:themeColor="text1"/>
                <w:sz w:val="16"/>
                <w:szCs w:val="16"/>
                <w:lang w:val="en-US" w:eastAsia="nl-NL" w:bidi="ar-SA"/>
              </w:rPr>
              <w:t xml:space="preserve"> 1</w:t>
            </w:r>
          </w:p>
        </w:tc>
        <w:tc>
          <w:tcPr>
            <w:tcW w:w="720" w:type="dxa"/>
            <w:vAlign w:val="center"/>
          </w:tcPr>
          <w:p w14:paraId="48DC378A" w14:textId="77777777" w:rsidR="00EA16DF" w:rsidRPr="00214F57" w:rsidRDefault="00EA16DF"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2</w:t>
            </w:r>
          </w:p>
        </w:tc>
        <w:tc>
          <w:tcPr>
            <w:tcW w:w="630" w:type="dxa"/>
            <w:vAlign w:val="center"/>
          </w:tcPr>
          <w:p w14:paraId="434B81EC" w14:textId="77777777" w:rsidR="00EA16DF" w:rsidRPr="00214F57" w:rsidRDefault="00EA16DF"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EA16DF" w:rsidRPr="00214F57" w14:paraId="46FB777D"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EA16DF" w:rsidRPr="00214F57" w14:paraId="1607EFA1" w14:textId="77777777" w:rsidTr="00C2308C">
                    <w:sdt>
                      <w:sdtPr>
                        <w:rPr>
                          <w:rFonts w:eastAsia="Times New Roman" w:cs="Arial"/>
                          <w:color w:val="auto"/>
                          <w:sz w:val="16"/>
                          <w:szCs w:val="16"/>
                          <w:lang w:val="nl-NL" w:eastAsia="nl-NL" w:bidi="ar-SA"/>
                        </w:rPr>
                        <w:alias w:val="Standard Building Block"/>
                        <w:tag w:val="Security Zone"/>
                        <w:id w:val="-1720965283"/>
                        <w:placeholder>
                          <w:docPart w:val="C3B652AA477C4EA9A2611B5C60013890"/>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2C41DF1" w14:textId="77777777" w:rsidR="00EA16DF" w:rsidRPr="00214F57" w:rsidRDefault="00EA16DF"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605150316"/>
                        <w:placeholder>
                          <w:docPart w:val="1EB5B6B3454E4ADC8C8A7D629C9A710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8BD6CE8" w14:textId="77777777" w:rsidR="00EA16DF" w:rsidRPr="00214F57" w:rsidRDefault="00EA16DF"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4980A3F7" w14:textId="77777777" w:rsidR="00EA16DF" w:rsidRPr="00214F57" w:rsidRDefault="00EA16DF"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EA16DF" w:rsidRPr="00214F57" w14:paraId="75C9EE50" w14:textId="77777777" w:rsidTr="00C2308C">
                    <w:sdt>
                      <w:sdtPr>
                        <w:rPr>
                          <w:rFonts w:eastAsia="Times New Roman" w:cs="Arial"/>
                          <w:color w:val="auto"/>
                          <w:sz w:val="16"/>
                          <w:szCs w:val="16"/>
                          <w:lang w:val="nl-NL" w:eastAsia="nl-NL" w:bidi="ar-SA"/>
                        </w:rPr>
                        <w:alias w:val="Standard Building Block"/>
                        <w:tag w:val="Security Zone"/>
                        <w:id w:val="-748115452"/>
                        <w:placeholder>
                          <w:docPart w:val="ED3F268C6DC642959DFB9D94364F9BF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671F2893" w14:textId="77777777" w:rsidR="00EA16DF" w:rsidRPr="00214F57" w:rsidRDefault="00EA16DF"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62070874"/>
                        <w:placeholder>
                          <w:docPart w:val="9013ADBC456A42A5ABA1A0A1FC7A8F0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164742F" w14:textId="77777777" w:rsidR="00EA16DF" w:rsidRPr="00214F57" w:rsidRDefault="00EA16DF"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5EC85897" w14:textId="77777777" w:rsidR="00EA16DF" w:rsidRPr="00214F57" w:rsidRDefault="00EA16DF" w:rsidP="00C2308C">
                  <w:pPr>
                    <w:spacing w:after="160" w:line="259" w:lineRule="auto"/>
                    <w:rPr>
                      <w:rFonts w:eastAsia="Times New Roman" w:cs="Arial"/>
                      <w:color w:val="auto"/>
                      <w:sz w:val="16"/>
                      <w:szCs w:val="16"/>
                      <w:lang w:val="nl-NL" w:eastAsia="nl-NL" w:bidi="ar-SA"/>
                    </w:rPr>
                  </w:pPr>
                </w:p>
              </w:tc>
            </w:tr>
          </w:tbl>
          <w:p w14:paraId="3823E00F" w14:textId="77777777" w:rsidR="00EA16DF" w:rsidRPr="00214F57" w:rsidRDefault="00EA16DF"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641387402"/>
              <w:placeholder>
                <w:docPart w:val="40CB051EB73744A7ACF44E61A9CF7AE1"/>
              </w:placeholder>
              <w:dropDownList>
                <w:listItem w:displayText="Select" w:value="Select"/>
                <w:listItem w:displayText="Bronze" w:value="Bronze"/>
                <w:listItem w:displayText="Silver" w:value="Silver"/>
                <w:listItem w:displayText="Gold" w:value="Gold"/>
              </w:dropDownList>
            </w:sdtPr>
            <w:sdtEndPr/>
            <w:sdtContent>
              <w:p w14:paraId="53577DA2" w14:textId="1E058FCA" w:rsidR="00EA16DF" w:rsidRPr="00214F57" w:rsidRDefault="004F7F90"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201825"/>
                    <w:sz w:val="16"/>
                    <w:szCs w:val="16"/>
                    <w:lang w:val="nl-NL" w:eastAsia="nl-NL" w:bidi="ar-SA"/>
                  </w:rPr>
                  <w:t>Silver</w:t>
                </w:r>
              </w:p>
            </w:sdtContent>
          </w:sdt>
        </w:tc>
        <w:sdt>
          <w:sdtPr>
            <w:rPr>
              <w:sz w:val="16"/>
              <w:szCs w:val="16"/>
            </w:rPr>
            <w:alias w:val="Service"/>
            <w:tag w:val="Sercice"/>
            <w:id w:val="-427660434"/>
            <w:placeholder>
              <w:docPart w:val="BA2CC6222C1F47B69978CDF48522F89C"/>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5E7B960D" w14:textId="77777777" w:rsidR="00EA16DF" w:rsidRPr="00214F57" w:rsidRDefault="00EA16DF" w:rsidP="00C2308C">
                <w:pPr>
                  <w:spacing w:after="160" w:line="259" w:lineRule="auto"/>
                  <w:jc w:val="center"/>
                  <w:rPr>
                    <w:rFonts w:eastAsia="Times New Roman" w:cs="Arial"/>
                    <w:color w:val="000000" w:themeColor="text1"/>
                    <w:sz w:val="16"/>
                    <w:szCs w:val="16"/>
                    <w:lang w:val="en-US" w:eastAsia="nl-NL" w:bidi="ar-SA"/>
                  </w:rPr>
                </w:pPr>
                <w:r w:rsidRPr="00214F57">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960116422"/>
            <w:placeholder>
              <w:docPart w:val="379A7F5F0C9649DA9E791E1F609A513C"/>
            </w:placeholder>
            <w:dropDownList>
              <w:listItem w:displayText="Select" w:value="Select"/>
              <w:listItem w:displayText="yes" w:value="yes"/>
              <w:listItem w:displayText="no" w:value="no"/>
            </w:dropDownList>
          </w:sdtPr>
          <w:sdtEndPr/>
          <w:sdtContent>
            <w:tc>
              <w:tcPr>
                <w:tcW w:w="720" w:type="dxa"/>
                <w:vAlign w:val="center"/>
              </w:tcPr>
              <w:p w14:paraId="463867A2" w14:textId="77777777" w:rsidR="00EA16DF" w:rsidRPr="00214F57" w:rsidRDefault="00EA16DF"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yes</w:t>
                </w:r>
              </w:p>
            </w:tc>
          </w:sdtContent>
        </w:sdt>
      </w:tr>
      <w:tr w:rsidR="00A45073" w:rsidRPr="00D41CFB" w14:paraId="75036655" w14:textId="77777777" w:rsidTr="00C2308C">
        <w:trPr>
          <w:trHeight w:val="620"/>
        </w:trPr>
        <w:sdt>
          <w:sdtPr>
            <w:rPr>
              <w:rFonts w:eastAsia="Times New Roman" w:cs="Arial"/>
              <w:color w:val="auto"/>
              <w:sz w:val="16"/>
              <w:szCs w:val="16"/>
              <w:lang w:val="nl-NL" w:eastAsia="nl-NL" w:bidi="ar-SA"/>
            </w:rPr>
            <w:alias w:val="Landing Zone"/>
            <w:tag w:val="Security Zone"/>
            <w:id w:val="-1230069865"/>
            <w:placeholder>
              <w:docPart w:val="AEA365EB8BA0497C83C448F5BBE3445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4FA947BB" w14:textId="77777777" w:rsidR="00A45073"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25556394"/>
            <w:placeholder>
              <w:docPart w:val="063EB4A4DA6E404A8CFF16A63FE9629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2C319DE3" w14:textId="77777777" w:rsidR="00A45073"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966229257"/>
            <w:placeholder>
              <w:docPart w:val="05F8C4B28D674866A694C49D4B3DD287"/>
            </w:placeholder>
            <w:dropDownList>
              <w:listItem w:displayText="Select" w:value="Select"/>
              <w:listItem w:displayText="AM2" w:value="AM2"/>
              <w:listItem w:displayText="AM3" w:value="AM3"/>
            </w:dropDownList>
          </w:sdtPr>
          <w:sdtEndPr/>
          <w:sdtContent>
            <w:tc>
              <w:tcPr>
                <w:tcW w:w="720" w:type="dxa"/>
                <w:vAlign w:val="center"/>
              </w:tcPr>
              <w:p w14:paraId="0682D5D9" w14:textId="34BA6007" w:rsidR="00A45073" w:rsidRPr="00214F57" w:rsidRDefault="00297ED5"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050035589"/>
            <w:placeholder>
              <w:docPart w:val="D6710FE7082E4F69B103D6259D10342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452AB24" w14:textId="77777777" w:rsidR="00A45073" w:rsidRPr="00214F57" w:rsidRDefault="00A45073" w:rsidP="00C2308C">
                <w:pPr>
                  <w:spacing w:after="160" w:line="259" w:lineRule="auto"/>
                  <w:rPr>
                    <w:rFonts w:eastAsia="Times New Roman" w:cs="Arial"/>
                    <w:color w:val="000000" w:themeColor="text1"/>
                    <w:sz w:val="16"/>
                    <w:szCs w:val="16"/>
                    <w:lang w:val="en-US" w:eastAsia="nl-NL" w:bidi="ar-SA"/>
                  </w:rPr>
                </w:pPr>
                <w:r w:rsidRPr="00214F57">
                  <w:rPr>
                    <w:sz w:val="16"/>
                    <w:szCs w:val="16"/>
                  </w:rPr>
                  <w:t>Acceptance</w:t>
                </w:r>
              </w:p>
            </w:tc>
          </w:sdtContent>
        </w:sdt>
        <w:tc>
          <w:tcPr>
            <w:tcW w:w="1440" w:type="dxa"/>
            <w:vAlign w:val="center"/>
          </w:tcPr>
          <w:p w14:paraId="527C5E97" w14:textId="63B30258" w:rsidR="00A45073" w:rsidRPr="00214F57" w:rsidRDefault="00A45073" w:rsidP="00C2308C">
            <w:pPr>
              <w:spacing w:after="160" w:line="259" w:lineRule="auto"/>
              <w:rPr>
                <w:rFonts w:eastAsia="Times New Roman" w:cs="Arial"/>
                <w:color w:val="000000" w:themeColor="text1"/>
                <w:sz w:val="16"/>
                <w:szCs w:val="16"/>
                <w:lang w:val="en-US" w:eastAsia="nl-NL" w:bidi="ar-SA"/>
              </w:rPr>
            </w:pPr>
            <w:proofErr w:type="spellStart"/>
            <w:r w:rsidRPr="00214F57">
              <w:rPr>
                <w:rFonts w:eastAsia="Times New Roman" w:cs="Arial"/>
                <w:color w:val="000000" w:themeColor="text1"/>
                <w:sz w:val="16"/>
                <w:szCs w:val="16"/>
                <w:lang w:val="en-US" w:eastAsia="nl-NL" w:bidi="ar-SA"/>
              </w:rPr>
              <w:t>IISWeb</w:t>
            </w:r>
            <w:proofErr w:type="spellEnd"/>
            <w:r w:rsidRPr="00214F57">
              <w:rPr>
                <w:rFonts w:eastAsia="Times New Roman" w:cs="Arial"/>
                <w:color w:val="000000" w:themeColor="text1"/>
                <w:sz w:val="16"/>
                <w:szCs w:val="16"/>
                <w:lang w:val="en-US" w:eastAsia="nl-NL" w:bidi="ar-SA"/>
              </w:rPr>
              <w:t xml:space="preserve"> Server </w:t>
            </w:r>
            <w:r w:rsidR="0050453A" w:rsidRPr="00214F57">
              <w:rPr>
                <w:rFonts w:eastAsia="Times New Roman" w:cs="Arial"/>
                <w:color w:val="000000" w:themeColor="text1"/>
                <w:sz w:val="16"/>
                <w:szCs w:val="16"/>
                <w:lang w:val="en-US" w:eastAsia="nl-NL" w:bidi="ar-SA"/>
              </w:rPr>
              <w:t>2</w:t>
            </w:r>
          </w:p>
        </w:tc>
        <w:tc>
          <w:tcPr>
            <w:tcW w:w="720" w:type="dxa"/>
            <w:vAlign w:val="center"/>
          </w:tcPr>
          <w:p w14:paraId="0845B0E2" w14:textId="77777777" w:rsidR="00A45073" w:rsidRPr="00214F57" w:rsidRDefault="00A45073"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2</w:t>
            </w:r>
          </w:p>
        </w:tc>
        <w:tc>
          <w:tcPr>
            <w:tcW w:w="630" w:type="dxa"/>
            <w:vAlign w:val="center"/>
          </w:tcPr>
          <w:p w14:paraId="749F8266" w14:textId="77777777" w:rsidR="00A45073" w:rsidRPr="00214F57" w:rsidRDefault="00A45073"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214F57" w14:paraId="5ECDF01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214F57" w14:paraId="1BCCB598" w14:textId="77777777" w:rsidTr="00C2308C">
                    <w:sdt>
                      <w:sdtPr>
                        <w:rPr>
                          <w:rFonts w:eastAsia="Times New Roman" w:cs="Arial"/>
                          <w:color w:val="auto"/>
                          <w:sz w:val="16"/>
                          <w:szCs w:val="16"/>
                          <w:lang w:val="nl-NL" w:eastAsia="nl-NL" w:bidi="ar-SA"/>
                        </w:rPr>
                        <w:alias w:val="Standard Building Block"/>
                        <w:tag w:val="Security Zone"/>
                        <w:id w:val="-1512911560"/>
                        <w:placeholder>
                          <w:docPart w:val="1B0495B0E0B34AC09E4D6265E16183E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65A7B04" w14:textId="77777777" w:rsidR="00A45073" w:rsidRPr="00214F57" w:rsidRDefault="00A45073"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06858900"/>
                        <w:placeholder>
                          <w:docPart w:val="6C4BE37899144DE1BB71E9FF10544C5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82E1AF2" w14:textId="77777777" w:rsidR="00A45073" w:rsidRPr="00214F57" w:rsidRDefault="00A45073"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175F4F7A" w14:textId="77777777" w:rsidR="00A45073" w:rsidRPr="00214F57" w:rsidRDefault="00A4507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214F57" w14:paraId="24152B9C" w14:textId="77777777" w:rsidTr="00C2308C">
                    <w:sdt>
                      <w:sdtPr>
                        <w:rPr>
                          <w:rFonts w:eastAsia="Times New Roman" w:cs="Arial"/>
                          <w:color w:val="auto"/>
                          <w:sz w:val="16"/>
                          <w:szCs w:val="16"/>
                          <w:lang w:val="nl-NL" w:eastAsia="nl-NL" w:bidi="ar-SA"/>
                        </w:rPr>
                        <w:alias w:val="Standard Building Block"/>
                        <w:tag w:val="Security Zone"/>
                        <w:id w:val="-1346550869"/>
                        <w:placeholder>
                          <w:docPart w:val="B2C2E48D622B4A67A7796BCE6AE8CF4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E78CB32" w14:textId="77777777" w:rsidR="00A45073" w:rsidRPr="00214F57" w:rsidRDefault="00A45073"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04490301"/>
                        <w:placeholder>
                          <w:docPart w:val="9501E0F79A3D47A8B9FE4B824CE8292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B1808C4" w14:textId="77777777" w:rsidR="00A45073" w:rsidRPr="00214F57" w:rsidRDefault="00A45073"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5B36C26F" w14:textId="77777777" w:rsidR="00A45073" w:rsidRPr="00214F57" w:rsidRDefault="00A45073" w:rsidP="00C2308C">
                  <w:pPr>
                    <w:spacing w:after="160" w:line="259" w:lineRule="auto"/>
                    <w:rPr>
                      <w:rFonts w:eastAsia="Times New Roman" w:cs="Arial"/>
                      <w:color w:val="auto"/>
                      <w:sz w:val="16"/>
                      <w:szCs w:val="16"/>
                      <w:lang w:val="nl-NL" w:eastAsia="nl-NL" w:bidi="ar-SA"/>
                    </w:rPr>
                  </w:pPr>
                </w:p>
              </w:tc>
            </w:tr>
          </w:tbl>
          <w:p w14:paraId="1D80A568" w14:textId="77777777" w:rsidR="00A45073" w:rsidRPr="00214F57" w:rsidRDefault="00A4507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491249484"/>
              <w:placeholder>
                <w:docPart w:val="059A0811CFAA4CCF9C8C408EAEFC0E00"/>
              </w:placeholder>
              <w:dropDownList>
                <w:listItem w:displayText="Select" w:value="Select"/>
                <w:listItem w:displayText="Bronze" w:value="Bronze"/>
                <w:listItem w:displayText="Silver" w:value="Silver"/>
                <w:listItem w:displayText="Gold" w:value="Gold"/>
              </w:dropDownList>
            </w:sdtPr>
            <w:sdtEndPr/>
            <w:sdtContent>
              <w:p w14:paraId="6B5654B4" w14:textId="39815D79" w:rsidR="00A45073" w:rsidRPr="00214F57" w:rsidRDefault="004F7F90"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201825"/>
                    <w:sz w:val="16"/>
                    <w:szCs w:val="16"/>
                    <w:lang w:val="nl-NL" w:eastAsia="nl-NL" w:bidi="ar-SA"/>
                  </w:rPr>
                  <w:t>Silver</w:t>
                </w:r>
              </w:p>
            </w:sdtContent>
          </w:sdt>
        </w:tc>
        <w:sdt>
          <w:sdtPr>
            <w:rPr>
              <w:sz w:val="16"/>
              <w:szCs w:val="16"/>
            </w:rPr>
            <w:alias w:val="Service"/>
            <w:tag w:val="Sercice"/>
            <w:id w:val="-325983306"/>
            <w:placeholder>
              <w:docPart w:val="1BFF6ABB442747A797EA3054D3D98A05"/>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69FC79FF" w14:textId="77777777" w:rsidR="00A45073" w:rsidRPr="00214F57" w:rsidRDefault="00A45073" w:rsidP="00C2308C">
                <w:pPr>
                  <w:spacing w:after="160" w:line="259" w:lineRule="auto"/>
                  <w:jc w:val="center"/>
                  <w:rPr>
                    <w:rFonts w:eastAsia="Times New Roman" w:cs="Arial"/>
                    <w:color w:val="000000" w:themeColor="text1"/>
                    <w:sz w:val="16"/>
                    <w:szCs w:val="16"/>
                    <w:lang w:val="en-US" w:eastAsia="nl-NL" w:bidi="ar-SA"/>
                  </w:rPr>
                </w:pPr>
                <w:r w:rsidRPr="00214F57">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861008032"/>
            <w:placeholder>
              <w:docPart w:val="98C24C4157F4426EAAA48204CDCF8A10"/>
            </w:placeholder>
            <w:dropDownList>
              <w:listItem w:displayText="Select" w:value="Select"/>
              <w:listItem w:displayText="yes" w:value="yes"/>
              <w:listItem w:displayText="no" w:value="no"/>
            </w:dropDownList>
          </w:sdtPr>
          <w:sdtEndPr/>
          <w:sdtContent>
            <w:tc>
              <w:tcPr>
                <w:tcW w:w="720" w:type="dxa"/>
                <w:vAlign w:val="center"/>
              </w:tcPr>
              <w:p w14:paraId="15E1082D" w14:textId="77777777" w:rsidR="00A45073" w:rsidRPr="00214F57" w:rsidRDefault="00A45073"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yes</w:t>
                </w:r>
              </w:p>
            </w:tc>
          </w:sdtContent>
        </w:sdt>
      </w:tr>
      <w:tr w:rsidR="00DD06F8" w:rsidRPr="00DD06F8" w14:paraId="346FA023" w14:textId="77777777" w:rsidTr="00C2308C">
        <w:trPr>
          <w:trHeight w:val="620"/>
        </w:trPr>
        <w:sdt>
          <w:sdtPr>
            <w:rPr>
              <w:rFonts w:eastAsia="Times New Roman" w:cs="Arial"/>
              <w:color w:val="auto"/>
              <w:sz w:val="16"/>
              <w:szCs w:val="16"/>
              <w:lang w:val="nl-NL" w:eastAsia="nl-NL" w:bidi="ar-SA"/>
            </w:rPr>
            <w:alias w:val="Landing Zone"/>
            <w:tag w:val="Security Zone"/>
            <w:id w:val="1514415975"/>
            <w:placeholder>
              <w:docPart w:val="170F3C51E4394A73A803695E1ADFAD9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6967712C" w14:textId="77777777" w:rsidR="004C0CC3" w:rsidRPr="00DD06F8" w:rsidRDefault="004C0CC3"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75206642"/>
            <w:placeholder>
              <w:docPart w:val="80A632657D0B4B23B3734988C87E505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406D8FE8" w14:textId="1A8B8AEA" w:rsidR="004C0CC3" w:rsidRPr="00DD06F8" w:rsidRDefault="00F04E26"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585494181"/>
            <w:placeholder>
              <w:docPart w:val="ED067981394E4B0E95E760483CB7C996"/>
            </w:placeholder>
            <w:dropDownList>
              <w:listItem w:displayText="Select" w:value="Select"/>
              <w:listItem w:displayText="AM2" w:value="AM2"/>
              <w:listItem w:displayText="AM3" w:value="AM3"/>
            </w:dropDownList>
          </w:sdtPr>
          <w:sdtEndPr/>
          <w:sdtContent>
            <w:tc>
              <w:tcPr>
                <w:tcW w:w="720" w:type="dxa"/>
                <w:vAlign w:val="center"/>
              </w:tcPr>
              <w:p w14:paraId="463698D6" w14:textId="77777777" w:rsidR="004C0CC3" w:rsidRPr="00DD06F8" w:rsidRDefault="004C0CC3"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AM3</w:t>
                </w:r>
              </w:p>
            </w:tc>
          </w:sdtContent>
        </w:sdt>
        <w:sdt>
          <w:sdtPr>
            <w:rPr>
              <w:color w:val="auto"/>
              <w:sz w:val="16"/>
              <w:szCs w:val="16"/>
            </w:rPr>
            <w:alias w:val="Domain"/>
            <w:tag w:val="Domain"/>
            <w:id w:val="-1745181253"/>
            <w:placeholder>
              <w:docPart w:val="F205732C916A40B58EAAB4DA0E66396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792369D" w14:textId="77777777" w:rsidR="004C0CC3" w:rsidRPr="00DD06F8" w:rsidRDefault="004C0CC3" w:rsidP="00C2308C">
                <w:pPr>
                  <w:spacing w:after="160" w:line="259" w:lineRule="auto"/>
                  <w:rPr>
                    <w:rFonts w:eastAsia="Times New Roman" w:cs="Arial"/>
                    <w:color w:val="auto"/>
                    <w:sz w:val="16"/>
                    <w:szCs w:val="16"/>
                    <w:lang w:val="en-US" w:eastAsia="nl-NL" w:bidi="ar-SA"/>
                  </w:rPr>
                </w:pPr>
                <w:r w:rsidRPr="00DD06F8">
                  <w:rPr>
                    <w:color w:val="auto"/>
                    <w:sz w:val="16"/>
                    <w:szCs w:val="16"/>
                  </w:rPr>
                  <w:t>Acceptance</w:t>
                </w:r>
              </w:p>
            </w:tc>
          </w:sdtContent>
        </w:sdt>
        <w:tc>
          <w:tcPr>
            <w:tcW w:w="1440" w:type="dxa"/>
            <w:vAlign w:val="center"/>
          </w:tcPr>
          <w:p w14:paraId="7F45FBF3" w14:textId="11BD5AEE" w:rsidR="004C0CC3" w:rsidRPr="00DD06F8" w:rsidRDefault="002A24DB" w:rsidP="00C2308C">
            <w:pPr>
              <w:spacing w:after="160" w:line="259" w:lineRule="auto"/>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OBS Server</w:t>
            </w:r>
          </w:p>
        </w:tc>
        <w:tc>
          <w:tcPr>
            <w:tcW w:w="720" w:type="dxa"/>
            <w:vAlign w:val="center"/>
          </w:tcPr>
          <w:p w14:paraId="3ADF8E17" w14:textId="42FF5A13" w:rsidR="004C0CC3" w:rsidRPr="00DD06F8" w:rsidRDefault="00F567BA"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2</w:t>
            </w:r>
          </w:p>
        </w:tc>
        <w:tc>
          <w:tcPr>
            <w:tcW w:w="630" w:type="dxa"/>
            <w:vAlign w:val="center"/>
          </w:tcPr>
          <w:p w14:paraId="2D5AE917" w14:textId="09AEA4E8" w:rsidR="004C0CC3" w:rsidRPr="00DD06F8" w:rsidRDefault="00F567BA"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2C6FF2D4"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304D893C" w14:textId="77777777" w:rsidTr="00C2308C">
                    <w:sdt>
                      <w:sdtPr>
                        <w:rPr>
                          <w:rFonts w:eastAsia="Times New Roman" w:cs="Arial"/>
                          <w:color w:val="auto"/>
                          <w:sz w:val="16"/>
                          <w:szCs w:val="16"/>
                          <w:lang w:val="nl-NL" w:eastAsia="nl-NL" w:bidi="ar-SA"/>
                        </w:rPr>
                        <w:alias w:val="Standard Building Block"/>
                        <w:tag w:val="Security Zone"/>
                        <w:id w:val="1390769616"/>
                        <w:placeholder>
                          <w:docPart w:val="EBE954C0A91B4B48BC6E5D0CB4CC778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3ACDDF1" w14:textId="77777777" w:rsidR="004C0CC3" w:rsidRPr="00DD06F8" w:rsidRDefault="004C0CC3"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2467313"/>
                        <w:placeholder>
                          <w:docPart w:val="E1ABE2A0134E47CE885603FC225F1BA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9CB1E12" w14:textId="77777777" w:rsidR="004C0CC3" w:rsidRPr="00DD06F8" w:rsidRDefault="004C0CC3"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29967D78" w14:textId="77777777" w:rsidR="004C0CC3" w:rsidRPr="00DD06F8" w:rsidRDefault="004C0CC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D06F8" w:rsidRPr="00DD06F8" w14:paraId="32D44E6F" w14:textId="77777777" w:rsidTr="00C2308C">
                    <w:sdt>
                      <w:sdtPr>
                        <w:rPr>
                          <w:rFonts w:eastAsia="Times New Roman" w:cs="Arial"/>
                          <w:color w:val="auto"/>
                          <w:sz w:val="16"/>
                          <w:szCs w:val="16"/>
                          <w:lang w:val="nl-NL" w:eastAsia="nl-NL" w:bidi="ar-SA"/>
                        </w:rPr>
                        <w:alias w:val="Standard Building Block"/>
                        <w:tag w:val="Security Zone"/>
                        <w:id w:val="-425808263"/>
                        <w:placeholder>
                          <w:docPart w:val="2D9EE9B6F1E5427FA3E49FEF2ECF3CB6"/>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D5820B1" w14:textId="77777777" w:rsidR="004C0CC3" w:rsidRPr="00DD06F8" w:rsidRDefault="004C0CC3" w:rsidP="00C2308C">
                            <w:pPr>
                              <w:spacing w:after="160" w:line="259" w:lineRule="auto"/>
                              <w:ind w:left="-97"/>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57682533"/>
                        <w:placeholder>
                          <w:docPart w:val="203BBE6D9CC049E085E426A2205435D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8EACD58" w14:textId="77777777" w:rsidR="004C0CC3" w:rsidRPr="00DD06F8" w:rsidRDefault="004C0CC3" w:rsidP="00C2308C">
                            <w:pPr>
                              <w:spacing w:after="160" w:line="259" w:lineRule="auto"/>
                              <w:rPr>
                                <w:rFonts w:eastAsia="Times New Roman" w:cs="Arial"/>
                                <w:color w:val="auto"/>
                                <w:sz w:val="16"/>
                                <w:szCs w:val="16"/>
                                <w:lang w:val="nl-NL" w:eastAsia="nl-NL" w:bidi="ar-SA"/>
                              </w:rPr>
                            </w:pPr>
                            <w:r w:rsidRPr="00DD06F8">
                              <w:rPr>
                                <w:rFonts w:eastAsia="Times New Roman" w:cs="Arial"/>
                                <w:color w:val="auto"/>
                                <w:sz w:val="16"/>
                                <w:szCs w:val="16"/>
                                <w:lang w:val="nl-NL" w:eastAsia="nl-NL" w:bidi="ar-SA"/>
                              </w:rPr>
                              <w:t>Select</w:t>
                            </w:r>
                          </w:p>
                        </w:tc>
                      </w:sdtContent>
                    </w:sdt>
                  </w:tr>
                </w:tbl>
                <w:p w14:paraId="15D1CB46" w14:textId="77777777" w:rsidR="004C0CC3" w:rsidRPr="00DD06F8" w:rsidRDefault="004C0CC3" w:rsidP="00C2308C">
                  <w:pPr>
                    <w:spacing w:after="160" w:line="259" w:lineRule="auto"/>
                    <w:rPr>
                      <w:rFonts w:eastAsia="Times New Roman" w:cs="Arial"/>
                      <w:color w:val="auto"/>
                      <w:sz w:val="16"/>
                      <w:szCs w:val="16"/>
                      <w:lang w:val="nl-NL" w:eastAsia="nl-NL" w:bidi="ar-SA"/>
                    </w:rPr>
                  </w:pPr>
                </w:p>
              </w:tc>
            </w:tr>
          </w:tbl>
          <w:p w14:paraId="5DC383E8" w14:textId="77777777" w:rsidR="004C0CC3" w:rsidRPr="00DD06F8" w:rsidRDefault="004C0CC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1043056410"/>
              <w:placeholder>
                <w:docPart w:val="37359CFEB46842688DC5D3C6AE21817F"/>
              </w:placeholder>
              <w:dropDownList>
                <w:listItem w:displayText="Select" w:value="Select"/>
                <w:listItem w:displayText="Bronze" w:value="Bronze"/>
                <w:listItem w:displayText="Silver" w:value="Silver"/>
                <w:listItem w:displayText="Gold" w:value="Gold"/>
              </w:dropDownList>
            </w:sdtPr>
            <w:sdtEndPr/>
            <w:sdtContent>
              <w:p w14:paraId="30A853C4" w14:textId="77777777" w:rsidR="004C0CC3" w:rsidRPr="00DD06F8" w:rsidRDefault="004C0CC3"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nl-NL" w:eastAsia="nl-NL" w:bidi="ar-SA"/>
                  </w:rPr>
                  <w:t>Silver</w:t>
                </w:r>
              </w:p>
            </w:sdtContent>
          </w:sdt>
        </w:tc>
        <w:sdt>
          <w:sdtPr>
            <w:rPr>
              <w:color w:val="auto"/>
              <w:sz w:val="16"/>
              <w:szCs w:val="16"/>
            </w:rPr>
            <w:alias w:val="Service"/>
            <w:tag w:val="Sercice"/>
            <w:id w:val="575800669"/>
            <w:placeholder>
              <w:docPart w:val="3F7C5E9151C743E1A0B897264F494496"/>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44A2630A" w14:textId="158CB4EF" w:rsidR="004C0CC3" w:rsidRPr="00DD06F8" w:rsidRDefault="005B51FF" w:rsidP="00C2308C">
                <w:pPr>
                  <w:spacing w:after="160" w:line="259" w:lineRule="auto"/>
                  <w:jc w:val="center"/>
                  <w:rPr>
                    <w:rFonts w:eastAsia="Times New Roman" w:cs="Arial"/>
                    <w:color w:val="auto"/>
                    <w:sz w:val="16"/>
                    <w:szCs w:val="16"/>
                    <w:lang w:val="en-US" w:eastAsia="nl-NL" w:bidi="ar-SA"/>
                  </w:rPr>
                </w:pPr>
                <w:r w:rsidRPr="00DD06F8">
                  <w:rPr>
                    <w:color w:val="auto"/>
                    <w:sz w:val="16"/>
                    <w:szCs w:val="16"/>
                  </w:rPr>
                  <w:t>IaaS+</w:t>
                </w:r>
              </w:p>
            </w:tc>
          </w:sdtContent>
        </w:sdt>
        <w:sdt>
          <w:sdtPr>
            <w:rPr>
              <w:rFonts w:eastAsia="Times New Roman" w:cs="Arial"/>
              <w:color w:val="auto"/>
              <w:sz w:val="16"/>
              <w:szCs w:val="16"/>
              <w:lang w:val="en-US" w:eastAsia="nl-NL" w:bidi="ar-SA"/>
            </w:rPr>
            <w:alias w:val="Replication"/>
            <w:tag w:val="Replication"/>
            <w:id w:val="436790843"/>
            <w:placeholder>
              <w:docPart w:val="7E1D898D80184DF5BCB42FC0E36845F6"/>
            </w:placeholder>
            <w:dropDownList>
              <w:listItem w:displayText="Select" w:value="Select"/>
              <w:listItem w:displayText="yes" w:value="yes"/>
              <w:listItem w:displayText="no" w:value="no"/>
            </w:dropDownList>
          </w:sdtPr>
          <w:sdtEndPr/>
          <w:sdtContent>
            <w:tc>
              <w:tcPr>
                <w:tcW w:w="720" w:type="dxa"/>
                <w:vAlign w:val="center"/>
              </w:tcPr>
              <w:p w14:paraId="24BE527F" w14:textId="77777777" w:rsidR="004C0CC3" w:rsidRPr="00DD06F8" w:rsidRDefault="004C0CC3"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yes</w:t>
                </w:r>
              </w:p>
            </w:tc>
          </w:sdtContent>
        </w:sdt>
      </w:tr>
      <w:tr w:rsidR="00CB03B4" w:rsidRPr="00D41CFB" w14:paraId="06EE2C3E" w14:textId="77777777" w:rsidTr="00C2308C">
        <w:trPr>
          <w:trHeight w:val="620"/>
        </w:trPr>
        <w:sdt>
          <w:sdtPr>
            <w:rPr>
              <w:rFonts w:eastAsia="Times New Roman" w:cs="Arial"/>
              <w:color w:val="auto"/>
              <w:sz w:val="16"/>
              <w:szCs w:val="16"/>
              <w:lang w:val="nl-NL" w:eastAsia="nl-NL" w:bidi="ar-SA"/>
            </w:rPr>
            <w:alias w:val="Landing Zone"/>
            <w:tag w:val="Security Zone"/>
            <w:id w:val="1318611385"/>
            <w:placeholder>
              <w:docPart w:val="E05C0E74A95C49F4A25539A3863A9CD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4BF8703C"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986135903"/>
            <w:placeholder>
              <w:docPart w:val="C4838A8D78D24309B2B0C415679ED1B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14F69D38"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491014695"/>
            <w:placeholder>
              <w:docPart w:val="C2847C5F38E44C229E8B418E0F88F422"/>
            </w:placeholder>
            <w:dropDownList>
              <w:listItem w:displayText="Select" w:value="Select"/>
              <w:listItem w:displayText="AM2" w:value="AM2"/>
              <w:listItem w:displayText="AM3" w:value="AM3"/>
            </w:dropDownList>
          </w:sdtPr>
          <w:sdtEndPr/>
          <w:sdtContent>
            <w:tc>
              <w:tcPr>
                <w:tcW w:w="720" w:type="dxa"/>
                <w:vAlign w:val="center"/>
              </w:tcPr>
              <w:p w14:paraId="53FA24A4"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AM2</w:t>
                </w:r>
              </w:p>
            </w:tc>
          </w:sdtContent>
        </w:sdt>
        <w:sdt>
          <w:sdtPr>
            <w:rPr>
              <w:sz w:val="16"/>
              <w:szCs w:val="16"/>
            </w:rPr>
            <w:alias w:val="Domain"/>
            <w:tag w:val="Domain"/>
            <w:id w:val="1482507902"/>
            <w:placeholder>
              <w:docPart w:val="E946E63E2B3E4DE790CB37D3F4F8C0E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E5C835E" w14:textId="77AAF70C"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sz w:val="16"/>
                    <w:szCs w:val="16"/>
                  </w:rPr>
                  <w:t>Acceptance</w:t>
                </w:r>
              </w:p>
            </w:tc>
          </w:sdtContent>
        </w:sdt>
        <w:tc>
          <w:tcPr>
            <w:tcW w:w="1440" w:type="dxa"/>
            <w:vAlign w:val="center"/>
          </w:tcPr>
          <w:p w14:paraId="7E28742D" w14:textId="23B5C985"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 xml:space="preserve">Excasso </w:t>
            </w:r>
            <w:r w:rsidR="002D5E0C" w:rsidRPr="00214F57">
              <w:rPr>
                <w:rFonts w:eastAsia="Times New Roman" w:cs="Arial"/>
                <w:color w:val="000000" w:themeColor="text1"/>
                <w:sz w:val="16"/>
                <w:szCs w:val="16"/>
                <w:lang w:val="en-US" w:eastAsia="nl-NL" w:bidi="ar-SA"/>
              </w:rPr>
              <w:t>EDU</w:t>
            </w:r>
            <w:r w:rsidR="00822DFE" w:rsidRPr="00214F57">
              <w:rPr>
                <w:rFonts w:eastAsia="Times New Roman" w:cs="Arial"/>
                <w:color w:val="000000" w:themeColor="text1"/>
                <w:sz w:val="16"/>
                <w:szCs w:val="16"/>
                <w:lang w:val="en-US" w:eastAsia="nl-NL" w:bidi="ar-SA"/>
              </w:rPr>
              <w:t xml:space="preserve"> </w:t>
            </w:r>
            <w:r w:rsidRPr="00214F57">
              <w:rPr>
                <w:rFonts w:eastAsia="Times New Roman" w:cs="Arial"/>
                <w:color w:val="000000" w:themeColor="text1"/>
                <w:sz w:val="16"/>
                <w:szCs w:val="16"/>
                <w:lang w:val="en-US" w:eastAsia="nl-NL" w:bidi="ar-SA"/>
              </w:rPr>
              <w:t>Database Server</w:t>
            </w:r>
          </w:p>
        </w:tc>
        <w:tc>
          <w:tcPr>
            <w:tcW w:w="720" w:type="dxa"/>
            <w:vAlign w:val="center"/>
          </w:tcPr>
          <w:p w14:paraId="70FDEA0A"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2</w:t>
            </w:r>
          </w:p>
        </w:tc>
        <w:tc>
          <w:tcPr>
            <w:tcW w:w="630" w:type="dxa"/>
            <w:vAlign w:val="center"/>
          </w:tcPr>
          <w:p w14:paraId="58088009"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447D315A"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5E47D9CD" w14:textId="77777777" w:rsidTr="00C2308C">
                    <w:sdt>
                      <w:sdtPr>
                        <w:rPr>
                          <w:rFonts w:eastAsia="Times New Roman" w:cs="Arial"/>
                          <w:color w:val="auto"/>
                          <w:sz w:val="16"/>
                          <w:szCs w:val="16"/>
                          <w:lang w:val="nl-NL" w:eastAsia="nl-NL" w:bidi="ar-SA"/>
                        </w:rPr>
                        <w:alias w:val="Standard Building Block"/>
                        <w:tag w:val="Security Zone"/>
                        <w:id w:val="-1538660813"/>
                        <w:placeholder>
                          <w:docPart w:val="2290A350031E40B189B7E9A1617ABBEE"/>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924C397" w14:textId="77777777" w:rsidR="00CB03B4" w:rsidRPr="00214F57" w:rsidRDefault="00CB03B4"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483160896"/>
                        <w:placeholder>
                          <w:docPart w:val="C3212721C93047CA8A1B20774E07410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2706E64" w14:textId="77777777" w:rsidR="00CB03B4" w:rsidRPr="00214F57" w:rsidRDefault="00CB03B4"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057B87D6"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589CB83D" w14:textId="77777777" w:rsidTr="00C2308C">
                    <w:sdt>
                      <w:sdtPr>
                        <w:rPr>
                          <w:rFonts w:eastAsia="Times New Roman" w:cs="Arial"/>
                          <w:color w:val="auto"/>
                          <w:sz w:val="16"/>
                          <w:szCs w:val="16"/>
                          <w:lang w:val="nl-NL" w:eastAsia="nl-NL" w:bidi="ar-SA"/>
                        </w:rPr>
                        <w:alias w:val="Standard Building Block"/>
                        <w:tag w:val="Security Zone"/>
                        <w:id w:val="-1372991828"/>
                        <w:placeholder>
                          <w:docPart w:val="154BF4ECFB4D4BB7BD8CE12A1DD8CB8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6F16C19B" w14:textId="77777777" w:rsidR="00CB03B4" w:rsidRPr="00214F57" w:rsidRDefault="00CB03B4"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89498114"/>
                        <w:placeholder>
                          <w:docPart w:val="419CDD7EADBD4901B70A0328989DC380"/>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70E3F3C" w14:textId="77777777" w:rsidR="00CB03B4" w:rsidRPr="00214F57" w:rsidRDefault="00CB03B4"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0F54D507"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r>
          </w:tbl>
          <w:p w14:paraId="11DB324C"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046036722"/>
              <w:placeholder>
                <w:docPart w:val="A28E9FF86E434B70855F85E90104D982"/>
              </w:placeholder>
              <w:dropDownList>
                <w:listItem w:displayText="Select" w:value="Select"/>
                <w:listItem w:displayText="Bronze" w:value="Bronze"/>
                <w:listItem w:displayText="Silver" w:value="Silver"/>
                <w:listItem w:displayText="Gold" w:value="Gold"/>
              </w:dropDownList>
            </w:sdtPr>
            <w:sdtEndPr/>
            <w:sdtContent>
              <w:p w14:paraId="212556F7"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201825"/>
                    <w:sz w:val="16"/>
                    <w:szCs w:val="16"/>
                    <w:lang w:val="nl-NL" w:eastAsia="nl-NL" w:bidi="ar-SA"/>
                  </w:rPr>
                  <w:t>Bronze</w:t>
                </w:r>
              </w:p>
            </w:sdtContent>
          </w:sdt>
        </w:tc>
        <w:sdt>
          <w:sdtPr>
            <w:rPr>
              <w:sz w:val="16"/>
              <w:szCs w:val="16"/>
            </w:rPr>
            <w:alias w:val="Service"/>
            <w:tag w:val="Sercice"/>
            <w:id w:val="-496578042"/>
            <w:placeholder>
              <w:docPart w:val="4B70BB9729D44451B9F1B644019FA55F"/>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308614E7"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1885478136"/>
            <w:placeholder>
              <w:docPart w:val="7702ECDDA2754E9AA08B66CECCD44F3A"/>
            </w:placeholder>
            <w:dropDownList>
              <w:listItem w:displayText="Select" w:value="Select"/>
              <w:listItem w:displayText="yes" w:value="yes"/>
              <w:listItem w:displayText="no" w:value="no"/>
            </w:dropDownList>
          </w:sdtPr>
          <w:sdtEndPr/>
          <w:sdtContent>
            <w:tc>
              <w:tcPr>
                <w:tcW w:w="720" w:type="dxa"/>
                <w:vAlign w:val="center"/>
              </w:tcPr>
              <w:p w14:paraId="22DCAD39" w14:textId="18A92150" w:rsidR="00CB03B4" w:rsidRPr="00214F57" w:rsidRDefault="000B2C2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CB03B4" w:rsidRPr="00D41CFB" w14:paraId="511ACB08" w14:textId="77777777" w:rsidTr="00C2308C">
        <w:trPr>
          <w:trHeight w:val="620"/>
        </w:trPr>
        <w:sdt>
          <w:sdtPr>
            <w:rPr>
              <w:rFonts w:eastAsia="Times New Roman" w:cs="Arial"/>
              <w:color w:val="auto"/>
              <w:sz w:val="16"/>
              <w:szCs w:val="16"/>
              <w:lang w:val="nl-NL" w:eastAsia="nl-NL" w:bidi="ar-SA"/>
            </w:rPr>
            <w:alias w:val="Landing Zone"/>
            <w:tag w:val="Security Zone"/>
            <w:id w:val="222336897"/>
            <w:placeholder>
              <w:docPart w:val="661BBE1E5DAE4B9695FD9540D2A161F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7A23F367"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Legacy Hosting AIX</w:t>
                </w:r>
              </w:p>
            </w:tc>
          </w:sdtContent>
        </w:sdt>
        <w:sdt>
          <w:sdtPr>
            <w:rPr>
              <w:rFonts w:eastAsia="Times New Roman" w:cs="Arial"/>
              <w:color w:val="auto"/>
              <w:sz w:val="16"/>
              <w:szCs w:val="16"/>
              <w:lang w:val="nl-NL" w:eastAsia="nl-NL" w:bidi="ar-SA"/>
            </w:rPr>
            <w:alias w:val="Security Zone"/>
            <w:tag w:val="Security Zone"/>
            <w:id w:val="-1633931301"/>
            <w:placeholder>
              <w:docPart w:val="41FED95466A64BA1A427A90DAA927F2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503DAF0D"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103307762"/>
            <w:placeholder>
              <w:docPart w:val="FCBF9BCA60EB4999B6D5ED746B1AB9E6"/>
            </w:placeholder>
            <w:dropDownList>
              <w:listItem w:displayText="Select" w:value="Select"/>
              <w:listItem w:displayText="AM2" w:value="AM2"/>
              <w:listItem w:displayText="AM3" w:value="AM3"/>
            </w:dropDownList>
          </w:sdtPr>
          <w:sdtEndPr/>
          <w:sdtContent>
            <w:tc>
              <w:tcPr>
                <w:tcW w:w="720" w:type="dxa"/>
                <w:vAlign w:val="center"/>
              </w:tcPr>
              <w:p w14:paraId="697170A5" w14:textId="77777777"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AM2</w:t>
                </w:r>
              </w:p>
            </w:tc>
          </w:sdtContent>
        </w:sdt>
        <w:sdt>
          <w:sdtPr>
            <w:rPr>
              <w:sz w:val="16"/>
              <w:szCs w:val="16"/>
            </w:rPr>
            <w:alias w:val="Domain"/>
            <w:tag w:val="Domain"/>
            <w:id w:val="939883205"/>
            <w:placeholder>
              <w:docPart w:val="E53C377DC8834B46BEACA53B53DB6C7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FFB4B80" w14:textId="18AF0DA5"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sz w:val="16"/>
                    <w:szCs w:val="16"/>
                  </w:rPr>
                  <w:t>Acceptance</w:t>
                </w:r>
              </w:p>
            </w:tc>
          </w:sdtContent>
        </w:sdt>
        <w:tc>
          <w:tcPr>
            <w:tcW w:w="1440" w:type="dxa"/>
            <w:vAlign w:val="center"/>
          </w:tcPr>
          <w:p w14:paraId="268C3402" w14:textId="28EEC31D" w:rsidR="00CB03B4" w:rsidRPr="00214F57" w:rsidRDefault="00CB03B4" w:rsidP="00C2308C">
            <w:pPr>
              <w:spacing w:after="160" w:line="259" w:lineRule="auto"/>
              <w:rPr>
                <w:rFonts w:eastAsia="Times New Roman" w:cs="Arial"/>
                <w:color w:val="000000" w:themeColor="text1"/>
                <w:sz w:val="16"/>
                <w:szCs w:val="16"/>
                <w:lang w:val="en-US" w:eastAsia="nl-NL" w:bidi="ar-SA"/>
              </w:rPr>
            </w:pPr>
            <w:r w:rsidRPr="00214F57">
              <w:rPr>
                <w:rFonts w:eastAsia="Times New Roman" w:cs="Arial"/>
                <w:color w:val="000000" w:themeColor="text1"/>
                <w:sz w:val="16"/>
                <w:szCs w:val="16"/>
                <w:lang w:val="en-US" w:eastAsia="nl-NL" w:bidi="ar-SA"/>
              </w:rPr>
              <w:t xml:space="preserve">Cobol </w:t>
            </w:r>
            <w:r w:rsidR="007A085D" w:rsidRPr="00214F57">
              <w:rPr>
                <w:rFonts w:eastAsia="Times New Roman" w:cs="Arial"/>
                <w:color w:val="000000" w:themeColor="text1"/>
                <w:sz w:val="16"/>
                <w:szCs w:val="16"/>
                <w:lang w:val="en-US" w:eastAsia="nl-NL" w:bidi="ar-SA"/>
              </w:rPr>
              <w:t xml:space="preserve">EDU </w:t>
            </w:r>
            <w:r w:rsidRPr="00214F57">
              <w:rPr>
                <w:rFonts w:eastAsia="Times New Roman" w:cs="Arial"/>
                <w:color w:val="000000" w:themeColor="text1"/>
                <w:sz w:val="16"/>
                <w:szCs w:val="16"/>
                <w:lang w:val="en-US" w:eastAsia="nl-NL" w:bidi="ar-SA"/>
              </w:rPr>
              <w:t>Server</w:t>
            </w:r>
          </w:p>
        </w:tc>
        <w:tc>
          <w:tcPr>
            <w:tcW w:w="720" w:type="dxa"/>
            <w:vAlign w:val="center"/>
          </w:tcPr>
          <w:p w14:paraId="6BB407A4" w14:textId="558F2810" w:rsidR="00CB03B4" w:rsidRPr="00DD06F8" w:rsidRDefault="003C0E22" w:rsidP="00C2308C">
            <w:pPr>
              <w:spacing w:after="160" w:line="259" w:lineRule="auto"/>
              <w:jc w:val="center"/>
              <w:rPr>
                <w:rFonts w:eastAsia="Times New Roman" w:cs="Arial"/>
                <w:color w:val="auto"/>
                <w:sz w:val="16"/>
                <w:szCs w:val="16"/>
                <w:lang w:val="en-US" w:eastAsia="nl-NL" w:bidi="ar-SA"/>
              </w:rPr>
            </w:pPr>
            <w:r w:rsidRPr="00DD06F8">
              <w:rPr>
                <w:rFonts w:eastAsia="Times New Roman" w:cs="Arial"/>
                <w:color w:val="auto"/>
                <w:sz w:val="16"/>
                <w:szCs w:val="16"/>
                <w:lang w:val="en-US" w:eastAsia="nl-NL" w:bidi="ar-SA"/>
              </w:rPr>
              <w:t>4</w:t>
            </w:r>
          </w:p>
        </w:tc>
        <w:tc>
          <w:tcPr>
            <w:tcW w:w="630" w:type="dxa"/>
            <w:vAlign w:val="center"/>
          </w:tcPr>
          <w:p w14:paraId="74961363" w14:textId="60FCC2B3" w:rsidR="00CB03B4" w:rsidRPr="00DD06F8" w:rsidRDefault="006A3AC7" w:rsidP="00C2308C">
            <w:pPr>
              <w:spacing w:after="160" w:line="259" w:lineRule="auto"/>
              <w:jc w:val="center"/>
              <w:rPr>
                <w:rFonts w:eastAsia="Times New Roman" w:cs="Arial"/>
                <w:color w:val="auto"/>
                <w:sz w:val="16"/>
                <w:szCs w:val="16"/>
                <w:lang w:val="en-US" w:eastAsia="nl-NL" w:bidi="ar-SA"/>
              </w:rPr>
            </w:pPr>
            <w:r>
              <w:rPr>
                <w:rFonts w:eastAsia="Times New Roman" w:cs="Arial"/>
                <w:color w:val="auto"/>
                <w:sz w:val="16"/>
                <w:szCs w:val="16"/>
                <w:lang w:val="en-US" w:eastAsia="nl-NL" w:bidi="ar-SA"/>
              </w:rPr>
              <w:t>64</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473546CA"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1CF9C073" w14:textId="77777777" w:rsidTr="00C2308C">
                    <w:sdt>
                      <w:sdtPr>
                        <w:rPr>
                          <w:rFonts w:eastAsia="Times New Roman" w:cs="Arial"/>
                          <w:color w:val="auto"/>
                          <w:sz w:val="16"/>
                          <w:szCs w:val="16"/>
                          <w:lang w:val="nl-NL" w:eastAsia="nl-NL" w:bidi="ar-SA"/>
                        </w:rPr>
                        <w:alias w:val="Standard Building Block"/>
                        <w:tag w:val="Security Zone"/>
                        <w:id w:val="1032544609"/>
                        <w:placeholder>
                          <w:docPart w:val="616989F6347D458D99354BF189A84AE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C72C410" w14:textId="77777777" w:rsidR="00CB03B4" w:rsidRPr="00214F57" w:rsidRDefault="00CB03B4"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335896599"/>
                        <w:placeholder>
                          <w:docPart w:val="6532EC3A7B284D65AA0C30BB6FB673C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9D86079" w14:textId="77777777" w:rsidR="00CB03B4" w:rsidRPr="00214F57" w:rsidRDefault="00CB03B4"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3458C1FC"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214F57" w14:paraId="5BECC28F" w14:textId="77777777" w:rsidTr="00C2308C">
                    <w:sdt>
                      <w:sdtPr>
                        <w:rPr>
                          <w:rFonts w:eastAsia="Times New Roman" w:cs="Arial"/>
                          <w:color w:val="auto"/>
                          <w:sz w:val="16"/>
                          <w:szCs w:val="16"/>
                          <w:lang w:val="nl-NL" w:eastAsia="nl-NL" w:bidi="ar-SA"/>
                        </w:rPr>
                        <w:alias w:val="Standard Building Block"/>
                        <w:tag w:val="Security Zone"/>
                        <w:id w:val="-1185284404"/>
                        <w:placeholder>
                          <w:docPart w:val="C237F47DDF2541B9BFCDE40EDEC694DA"/>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C16C1F4" w14:textId="77777777" w:rsidR="00CB03B4" w:rsidRPr="00214F57" w:rsidRDefault="00CB03B4" w:rsidP="00C2308C">
                            <w:pPr>
                              <w:spacing w:after="160" w:line="259" w:lineRule="auto"/>
                              <w:ind w:left="-97"/>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983355834"/>
                        <w:placeholder>
                          <w:docPart w:val="9027C2E223654C969C2E84E9FECA7E9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01B8C94" w14:textId="77777777" w:rsidR="00CB03B4" w:rsidRPr="00214F57" w:rsidRDefault="00CB03B4" w:rsidP="00C2308C">
                            <w:pPr>
                              <w:spacing w:after="160" w:line="259" w:lineRule="auto"/>
                              <w:rPr>
                                <w:rFonts w:eastAsia="Times New Roman" w:cs="Arial"/>
                                <w:color w:val="auto"/>
                                <w:sz w:val="16"/>
                                <w:szCs w:val="16"/>
                                <w:lang w:val="nl-NL" w:eastAsia="nl-NL" w:bidi="ar-SA"/>
                              </w:rPr>
                            </w:pPr>
                            <w:r w:rsidRPr="00214F57">
                              <w:rPr>
                                <w:rFonts w:eastAsia="Times New Roman" w:cs="Arial"/>
                                <w:color w:val="auto"/>
                                <w:sz w:val="16"/>
                                <w:szCs w:val="16"/>
                                <w:lang w:val="nl-NL" w:eastAsia="nl-NL" w:bidi="ar-SA"/>
                              </w:rPr>
                              <w:t>Select</w:t>
                            </w:r>
                          </w:p>
                        </w:tc>
                      </w:sdtContent>
                    </w:sdt>
                  </w:tr>
                </w:tbl>
                <w:p w14:paraId="24F0DC04"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r>
          </w:tbl>
          <w:p w14:paraId="61E99C35" w14:textId="77777777" w:rsidR="00CB03B4" w:rsidRPr="00214F57" w:rsidRDefault="00CB03B4"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991136653"/>
              <w:placeholder>
                <w:docPart w:val="E3CACF4D76764808AF9244A9DD7B3B80"/>
              </w:placeholder>
              <w:dropDownList>
                <w:listItem w:displayText="Select" w:value="Select"/>
                <w:listItem w:displayText="Bronze" w:value="Bronze"/>
                <w:listItem w:displayText="Silver" w:value="Silver"/>
                <w:listItem w:displayText="Gold" w:value="Gold"/>
              </w:dropDownList>
            </w:sdtPr>
            <w:sdtEndPr/>
            <w:sdtContent>
              <w:p w14:paraId="5A1A7B83"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rFonts w:eastAsia="Times New Roman" w:cs="Arial"/>
                    <w:color w:val="201825"/>
                    <w:sz w:val="16"/>
                    <w:szCs w:val="16"/>
                    <w:lang w:val="nl-NL" w:eastAsia="nl-NL" w:bidi="ar-SA"/>
                  </w:rPr>
                  <w:t>Bronze</w:t>
                </w:r>
              </w:p>
            </w:sdtContent>
          </w:sdt>
        </w:tc>
        <w:sdt>
          <w:sdtPr>
            <w:rPr>
              <w:sz w:val="16"/>
              <w:szCs w:val="16"/>
            </w:rPr>
            <w:alias w:val="Service"/>
            <w:tag w:val="Sercice"/>
            <w:id w:val="85819639"/>
            <w:placeholder>
              <w:docPart w:val="2DF394B73735419A9A0F8405AFF0C3D1"/>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45013DC3" w14:textId="77777777" w:rsidR="00CB03B4" w:rsidRPr="00214F57" w:rsidRDefault="00CB03B4" w:rsidP="00C2308C">
                <w:pPr>
                  <w:spacing w:after="160" w:line="259" w:lineRule="auto"/>
                  <w:jc w:val="center"/>
                  <w:rPr>
                    <w:rFonts w:eastAsia="Times New Roman" w:cs="Arial"/>
                    <w:color w:val="000000" w:themeColor="text1"/>
                    <w:sz w:val="16"/>
                    <w:szCs w:val="16"/>
                    <w:lang w:val="en-US" w:eastAsia="nl-NL" w:bidi="ar-SA"/>
                  </w:rPr>
                </w:pPr>
                <w:r w:rsidRPr="00214F57">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852649454"/>
            <w:placeholder>
              <w:docPart w:val="1E2EDAA4B700485F8D83A930764D800E"/>
            </w:placeholder>
            <w:dropDownList>
              <w:listItem w:displayText="Select" w:value="Select"/>
              <w:listItem w:displayText="yes" w:value="yes"/>
              <w:listItem w:displayText="no" w:value="no"/>
            </w:dropDownList>
          </w:sdtPr>
          <w:sdtEndPr/>
          <w:sdtContent>
            <w:tc>
              <w:tcPr>
                <w:tcW w:w="720" w:type="dxa"/>
                <w:vAlign w:val="center"/>
              </w:tcPr>
              <w:p w14:paraId="5BAB2E44" w14:textId="79BCD222" w:rsidR="00CB03B4" w:rsidRPr="00214F57" w:rsidRDefault="000B2C2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CB03B4" w:rsidRPr="00D41CFB" w14:paraId="07DE1907" w14:textId="77777777" w:rsidTr="00C2308C">
        <w:trPr>
          <w:trHeight w:val="620"/>
        </w:trPr>
        <w:sdt>
          <w:sdtPr>
            <w:rPr>
              <w:rFonts w:eastAsia="Times New Roman" w:cs="Arial"/>
              <w:color w:val="auto"/>
              <w:sz w:val="16"/>
              <w:szCs w:val="16"/>
              <w:lang w:val="nl-NL" w:eastAsia="nl-NL" w:bidi="ar-SA"/>
            </w:rPr>
            <w:alias w:val="Landing Zone"/>
            <w:tag w:val="Security Zone"/>
            <w:id w:val="350843039"/>
            <w:placeholder>
              <w:docPart w:val="CF75B3A6D59F4A888DA86B02705A72FA"/>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0BEBD411" w14:textId="77777777" w:rsidR="00CB03B4" w:rsidRPr="00CC2E14" w:rsidRDefault="00CB03B4"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520778248"/>
            <w:placeholder>
              <w:docPart w:val="D3585DE7992B40E4BCB31034F398EDC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713341B3" w14:textId="77777777" w:rsidR="00CB03B4" w:rsidRPr="00CC2E14" w:rsidRDefault="00CB03B4"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051455319"/>
            <w:placeholder>
              <w:docPart w:val="D22337021E604874AADC6D477C9F029E"/>
            </w:placeholder>
            <w:dropDownList>
              <w:listItem w:displayText="Select" w:value="Select"/>
              <w:listItem w:displayText="AM2" w:value="AM2"/>
              <w:listItem w:displayText="AM3" w:value="AM3"/>
            </w:dropDownList>
          </w:sdtPr>
          <w:sdtEndPr/>
          <w:sdtContent>
            <w:tc>
              <w:tcPr>
                <w:tcW w:w="720" w:type="dxa"/>
                <w:vAlign w:val="center"/>
              </w:tcPr>
              <w:p w14:paraId="566C72B4" w14:textId="77777777" w:rsidR="00CB03B4" w:rsidRPr="00CC2E14" w:rsidRDefault="00CB03B4"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883285670"/>
            <w:placeholder>
              <w:docPart w:val="E554A698791E47F88CCAC105AA5F507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97934D7" w14:textId="59888A8A" w:rsidR="00CB03B4" w:rsidRPr="00CC2E14" w:rsidRDefault="00CB03B4" w:rsidP="00C2308C">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440" w:type="dxa"/>
            <w:vAlign w:val="center"/>
          </w:tcPr>
          <w:p w14:paraId="59ECE097" w14:textId="19B40BE9" w:rsidR="00CB03B4" w:rsidRPr="00CC2E14" w:rsidRDefault="00CB03B4"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GUP</w:t>
            </w:r>
            <w:r w:rsidR="002D5E0C">
              <w:rPr>
                <w:rFonts w:eastAsia="Times New Roman" w:cs="Arial"/>
                <w:color w:val="000000" w:themeColor="text1"/>
                <w:sz w:val="16"/>
                <w:szCs w:val="16"/>
                <w:lang w:val="en-US" w:eastAsia="nl-NL" w:bidi="ar-SA"/>
              </w:rPr>
              <w:t xml:space="preserve"> EDU</w:t>
            </w:r>
            <w:r w:rsidRPr="00CC2E14">
              <w:rPr>
                <w:rFonts w:eastAsia="Times New Roman" w:cs="Arial"/>
                <w:color w:val="000000" w:themeColor="text1"/>
                <w:sz w:val="16"/>
                <w:szCs w:val="16"/>
                <w:lang w:val="en-US" w:eastAsia="nl-NL" w:bidi="ar-SA"/>
              </w:rPr>
              <w:t xml:space="preserve"> Server</w:t>
            </w:r>
          </w:p>
        </w:tc>
        <w:tc>
          <w:tcPr>
            <w:tcW w:w="720" w:type="dxa"/>
            <w:vAlign w:val="center"/>
          </w:tcPr>
          <w:p w14:paraId="6F70DB71" w14:textId="77777777" w:rsidR="00CB03B4" w:rsidRPr="00CC2E14" w:rsidRDefault="00CB03B4"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2</w:t>
            </w:r>
          </w:p>
        </w:tc>
        <w:tc>
          <w:tcPr>
            <w:tcW w:w="630" w:type="dxa"/>
            <w:vAlign w:val="center"/>
          </w:tcPr>
          <w:p w14:paraId="579F6F0B" w14:textId="77777777" w:rsidR="00CB03B4" w:rsidRPr="00CC2E14" w:rsidRDefault="00CB03B4"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CC2E14" w14:paraId="51356DE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CC2E14" w14:paraId="24FCE1B6" w14:textId="77777777" w:rsidTr="00C2308C">
                    <w:sdt>
                      <w:sdtPr>
                        <w:rPr>
                          <w:rFonts w:eastAsia="Times New Roman" w:cs="Arial"/>
                          <w:color w:val="auto"/>
                          <w:sz w:val="16"/>
                          <w:szCs w:val="16"/>
                          <w:lang w:val="nl-NL" w:eastAsia="nl-NL" w:bidi="ar-SA"/>
                        </w:rPr>
                        <w:alias w:val="Standard Building Block"/>
                        <w:tag w:val="Security Zone"/>
                        <w:id w:val="1060436423"/>
                        <w:placeholder>
                          <w:docPart w:val="ED8078D2D4404180AA3454B7460C7891"/>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A73CF8A" w14:textId="77777777" w:rsidR="00CB03B4" w:rsidRPr="00CC2E14" w:rsidRDefault="00CB03B4"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40042277"/>
                        <w:placeholder>
                          <w:docPart w:val="8C7580E6D60640628B71D69EFD5B4C2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7EDB31A" w14:textId="77777777" w:rsidR="00CB03B4" w:rsidRPr="00CC2E14" w:rsidRDefault="00CB03B4"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146BC0DC" w14:textId="77777777" w:rsidR="00CB03B4" w:rsidRPr="00CC2E14" w:rsidRDefault="00CB03B4"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CC2E14" w14:paraId="460D7859" w14:textId="77777777" w:rsidTr="00C2308C">
                    <w:sdt>
                      <w:sdtPr>
                        <w:rPr>
                          <w:rFonts w:eastAsia="Times New Roman" w:cs="Arial"/>
                          <w:color w:val="auto"/>
                          <w:sz w:val="16"/>
                          <w:szCs w:val="16"/>
                          <w:lang w:val="nl-NL" w:eastAsia="nl-NL" w:bidi="ar-SA"/>
                        </w:rPr>
                        <w:alias w:val="Standard Building Block"/>
                        <w:tag w:val="Security Zone"/>
                        <w:id w:val="-867063708"/>
                        <w:placeholder>
                          <w:docPart w:val="CEBA8466797A419ABA8C3D7C6623E66E"/>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4D2852D" w14:textId="77777777" w:rsidR="00CB03B4" w:rsidRPr="00CC2E14" w:rsidRDefault="00CB03B4"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776753594"/>
                        <w:placeholder>
                          <w:docPart w:val="CDD183566303452198BEDF39BF63E7D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B4BCD3E" w14:textId="77777777" w:rsidR="00CB03B4" w:rsidRPr="00CC2E14" w:rsidRDefault="00CB03B4"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0DCECA59" w14:textId="77777777" w:rsidR="00CB03B4" w:rsidRPr="00CC2E14" w:rsidRDefault="00CB03B4" w:rsidP="00C2308C">
                  <w:pPr>
                    <w:spacing w:after="160" w:line="259" w:lineRule="auto"/>
                    <w:rPr>
                      <w:rFonts w:eastAsia="Times New Roman" w:cs="Arial"/>
                      <w:color w:val="auto"/>
                      <w:sz w:val="16"/>
                      <w:szCs w:val="16"/>
                      <w:lang w:val="nl-NL" w:eastAsia="nl-NL" w:bidi="ar-SA"/>
                    </w:rPr>
                  </w:pPr>
                </w:p>
              </w:tc>
            </w:tr>
          </w:tbl>
          <w:p w14:paraId="09C63241" w14:textId="77777777" w:rsidR="00CB03B4" w:rsidRPr="00CC2E14" w:rsidRDefault="00CB03B4"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16271623"/>
              <w:placeholder>
                <w:docPart w:val="7ECCB9760E684044B8CDE9F1DA75D6D3"/>
              </w:placeholder>
              <w:dropDownList>
                <w:listItem w:displayText="Select" w:value="Select"/>
                <w:listItem w:displayText="Bronze" w:value="Bronze"/>
                <w:listItem w:displayText="Silver" w:value="Silver"/>
                <w:listItem w:displayText="Gold" w:value="Gold"/>
              </w:dropDownList>
            </w:sdtPr>
            <w:sdtEndPr/>
            <w:sdtContent>
              <w:p w14:paraId="13829A58" w14:textId="77777777" w:rsidR="00CB03B4" w:rsidRPr="00CC2E14" w:rsidRDefault="00CB03B4"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579746292"/>
            <w:placeholder>
              <w:docPart w:val="B27479662B784E49A245AEA0E3C1DA4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1467D453" w14:textId="77777777" w:rsidR="00CB03B4" w:rsidRPr="00CC2E14" w:rsidRDefault="00CB03B4" w:rsidP="00C2308C">
                <w:pPr>
                  <w:spacing w:after="160" w:line="259" w:lineRule="auto"/>
                  <w:jc w:val="center"/>
                  <w:rPr>
                    <w:rFonts w:eastAsia="Times New Roman" w:cs="Arial"/>
                    <w:color w:val="000000" w:themeColor="text1"/>
                    <w:sz w:val="16"/>
                    <w:szCs w:val="16"/>
                    <w:lang w:val="en-US" w:eastAsia="nl-NL" w:bidi="ar-SA"/>
                  </w:rPr>
                </w:pPr>
                <w:r w:rsidRPr="00CC2E14">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856505837"/>
            <w:placeholder>
              <w:docPart w:val="2055ECFF89404060BBD5DC8DD6E192D4"/>
            </w:placeholder>
            <w:dropDownList>
              <w:listItem w:displayText="Select" w:value="Select"/>
              <w:listItem w:displayText="yes" w:value="yes"/>
              <w:listItem w:displayText="no" w:value="no"/>
            </w:dropDownList>
          </w:sdtPr>
          <w:sdtEndPr/>
          <w:sdtContent>
            <w:tc>
              <w:tcPr>
                <w:tcW w:w="720" w:type="dxa"/>
                <w:vAlign w:val="center"/>
              </w:tcPr>
              <w:p w14:paraId="6E492A06" w14:textId="3D541498" w:rsidR="00CB03B4" w:rsidRPr="00CC2E14"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CB03B4" w:rsidRPr="00D41CFB" w14:paraId="0886DB4C" w14:textId="77777777" w:rsidTr="00C2308C">
        <w:trPr>
          <w:trHeight w:val="620"/>
        </w:trPr>
        <w:sdt>
          <w:sdtPr>
            <w:rPr>
              <w:rFonts w:eastAsia="Times New Roman" w:cs="Arial"/>
              <w:color w:val="auto"/>
              <w:sz w:val="16"/>
              <w:szCs w:val="16"/>
              <w:lang w:val="nl-NL" w:eastAsia="nl-NL" w:bidi="ar-SA"/>
            </w:rPr>
            <w:alias w:val="Landing Zone"/>
            <w:tag w:val="Security Zone"/>
            <w:id w:val="-1370677705"/>
            <w:placeholder>
              <w:docPart w:val="FD2B13F3104F4A2B8A0D566BCC8CB14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6E72C3EF" w14:textId="77777777" w:rsidR="00CB03B4" w:rsidRPr="00D41CFB" w:rsidRDefault="00CB03B4"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2068917030"/>
            <w:placeholder>
              <w:docPart w:val="BEE4F0E4762D400780D7F46387EBE5E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43D38FFA" w14:textId="77777777" w:rsidR="00CB03B4" w:rsidRPr="00D41CFB" w:rsidRDefault="00CB03B4"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613422042"/>
            <w:placeholder>
              <w:docPart w:val="DF64A48D5A334055A941207150C30830"/>
            </w:placeholder>
            <w:dropDownList>
              <w:listItem w:displayText="Select" w:value="Select"/>
              <w:listItem w:displayText="AM2" w:value="AM2"/>
              <w:listItem w:displayText="AM3" w:value="AM3"/>
            </w:dropDownList>
          </w:sdtPr>
          <w:sdtEndPr/>
          <w:sdtContent>
            <w:tc>
              <w:tcPr>
                <w:tcW w:w="720" w:type="dxa"/>
                <w:vAlign w:val="center"/>
              </w:tcPr>
              <w:p w14:paraId="26472FE1" w14:textId="77777777" w:rsidR="00CB03B4" w:rsidRPr="00D41CFB" w:rsidRDefault="00CB03B4"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829783537"/>
            <w:placeholder>
              <w:docPart w:val="5F7D4D0B6B464216B4D607E969AB3FD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4049E36" w14:textId="00E242BC" w:rsidR="00CB03B4" w:rsidRPr="00D41CFB" w:rsidRDefault="00CB03B4" w:rsidP="00C2308C">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440" w:type="dxa"/>
            <w:vAlign w:val="center"/>
          </w:tcPr>
          <w:p w14:paraId="10363E6F" w14:textId="272C899C" w:rsidR="00CB03B4" w:rsidRPr="00D41CFB" w:rsidRDefault="00CB03B4" w:rsidP="00C2308C">
            <w:pPr>
              <w:spacing w:after="160" w:line="259" w:lineRule="auto"/>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w:t>
            </w:r>
            <w:r w:rsidR="008F318E">
              <w:rPr>
                <w:rFonts w:eastAsia="Times New Roman" w:cs="Arial"/>
                <w:color w:val="000000" w:themeColor="text1"/>
                <w:sz w:val="16"/>
                <w:szCs w:val="16"/>
                <w:lang w:val="en-US" w:eastAsia="nl-NL" w:bidi="ar-SA"/>
              </w:rPr>
              <w:t xml:space="preserve">EDU </w:t>
            </w:r>
            <w:r>
              <w:rPr>
                <w:rFonts w:eastAsia="Times New Roman" w:cs="Arial"/>
                <w:color w:val="000000" w:themeColor="text1"/>
                <w:sz w:val="16"/>
                <w:szCs w:val="16"/>
                <w:lang w:val="en-US" w:eastAsia="nl-NL" w:bidi="ar-SA"/>
              </w:rPr>
              <w:t>Server</w:t>
            </w:r>
          </w:p>
        </w:tc>
        <w:tc>
          <w:tcPr>
            <w:tcW w:w="720" w:type="dxa"/>
            <w:vAlign w:val="center"/>
          </w:tcPr>
          <w:p w14:paraId="0C05E060" w14:textId="77777777" w:rsidR="00CB03B4" w:rsidRPr="00D41CFB" w:rsidRDefault="00CB03B4"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587D7141" w14:textId="77777777" w:rsidR="00CB03B4" w:rsidRPr="00D41CFB" w:rsidRDefault="00CB03B4"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D41CFB" w14:paraId="36D5CFC2"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D41CFB" w14:paraId="78FF8D91" w14:textId="77777777" w:rsidTr="00C2308C">
                    <w:sdt>
                      <w:sdtPr>
                        <w:rPr>
                          <w:rFonts w:eastAsia="Times New Roman" w:cs="Arial"/>
                          <w:color w:val="auto"/>
                          <w:sz w:val="16"/>
                          <w:szCs w:val="16"/>
                          <w:lang w:val="nl-NL" w:eastAsia="nl-NL" w:bidi="ar-SA"/>
                        </w:rPr>
                        <w:alias w:val="Standard Building Block"/>
                        <w:tag w:val="Security Zone"/>
                        <w:id w:val="722411970"/>
                        <w:placeholder>
                          <w:docPart w:val="2A933972DF264F5FAA7DA09173F491CB"/>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5F6EB529" w14:textId="77777777" w:rsidR="00CB03B4" w:rsidRPr="00D41CFB" w:rsidRDefault="00CB03B4" w:rsidP="00C2308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888302448"/>
                        <w:placeholder>
                          <w:docPart w:val="C3D8C942170A47789917EC71F23028F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528CAF9" w14:textId="77777777" w:rsidR="00CB03B4" w:rsidRPr="00D41CFB" w:rsidRDefault="00CB03B4"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7EE6EF14" w14:textId="77777777" w:rsidR="00CB03B4" w:rsidRPr="00D41CFB" w:rsidRDefault="00CB03B4"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B03B4" w:rsidRPr="00D41CFB" w14:paraId="68E003DA" w14:textId="77777777" w:rsidTr="00C2308C">
                    <w:sdt>
                      <w:sdtPr>
                        <w:rPr>
                          <w:rFonts w:eastAsia="Times New Roman" w:cs="Arial"/>
                          <w:color w:val="auto"/>
                          <w:sz w:val="16"/>
                          <w:szCs w:val="16"/>
                          <w:lang w:val="nl-NL" w:eastAsia="nl-NL" w:bidi="ar-SA"/>
                        </w:rPr>
                        <w:alias w:val="Standard Building Block"/>
                        <w:tag w:val="Security Zone"/>
                        <w:id w:val="1216077421"/>
                        <w:placeholder>
                          <w:docPart w:val="EFC9C7DD0D804A8DA85155F9BE847DB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C6ED8C2" w14:textId="77777777" w:rsidR="00CB03B4" w:rsidRPr="00D41CFB" w:rsidRDefault="00CB03B4" w:rsidP="00C2308C">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697734178"/>
                        <w:placeholder>
                          <w:docPart w:val="CA1656ED036149A19A67684800AF13D6"/>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37E8C7A" w14:textId="77777777" w:rsidR="00CB03B4" w:rsidRPr="00D41CFB" w:rsidRDefault="00CB03B4"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7500B2BC" w14:textId="77777777" w:rsidR="00CB03B4" w:rsidRPr="00D41CFB" w:rsidRDefault="00CB03B4" w:rsidP="00C2308C">
                  <w:pPr>
                    <w:spacing w:after="160" w:line="259" w:lineRule="auto"/>
                    <w:rPr>
                      <w:rFonts w:eastAsia="Times New Roman" w:cs="Arial"/>
                      <w:color w:val="auto"/>
                      <w:sz w:val="16"/>
                      <w:szCs w:val="16"/>
                      <w:lang w:val="nl-NL" w:eastAsia="nl-NL" w:bidi="ar-SA"/>
                    </w:rPr>
                  </w:pPr>
                </w:p>
              </w:tc>
            </w:tr>
          </w:tbl>
          <w:p w14:paraId="439009E3" w14:textId="77777777" w:rsidR="00CB03B4" w:rsidRPr="00D41CFB" w:rsidRDefault="00CB03B4"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2019220854"/>
              <w:placeholder>
                <w:docPart w:val="BFDF5CF7967D4F79A0F1A07A1BADD669"/>
              </w:placeholder>
              <w:dropDownList>
                <w:listItem w:displayText="Select" w:value="Select"/>
                <w:listItem w:displayText="Bronze" w:value="Bronze"/>
                <w:listItem w:displayText="Silver" w:value="Silver"/>
                <w:listItem w:displayText="Gold" w:value="Gold"/>
              </w:dropDownList>
            </w:sdtPr>
            <w:sdtEndPr/>
            <w:sdtContent>
              <w:p w14:paraId="07D81D17" w14:textId="77777777" w:rsidR="00CB03B4" w:rsidRPr="00D41CFB" w:rsidRDefault="00CB03B4"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612859352"/>
            <w:placeholder>
              <w:docPart w:val="39DF8C0F26C84D3598A818FF7542E1D5"/>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08E0A3BF" w14:textId="77777777" w:rsidR="00CB03B4" w:rsidRPr="00D41CFB" w:rsidRDefault="00CB03B4" w:rsidP="00C2308C">
                <w:pPr>
                  <w:spacing w:after="160" w:line="259" w:lineRule="auto"/>
                  <w:jc w:val="center"/>
                  <w:rPr>
                    <w:rFonts w:eastAsia="Times New Roman" w:cs="Arial"/>
                    <w:color w:val="000000" w:themeColor="text1"/>
                    <w:sz w:val="16"/>
                    <w:szCs w:val="16"/>
                    <w:lang w:val="en-US" w:eastAsia="nl-NL" w:bidi="ar-SA"/>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2019119159"/>
            <w:placeholder>
              <w:docPart w:val="9A472FC930994254A17A62B198AD26AA"/>
            </w:placeholder>
            <w:dropDownList>
              <w:listItem w:displayText="Select" w:value="Select"/>
              <w:listItem w:displayText="yes" w:value="yes"/>
              <w:listItem w:displayText="no" w:value="no"/>
            </w:dropDownList>
          </w:sdtPr>
          <w:sdtEndPr/>
          <w:sdtContent>
            <w:tc>
              <w:tcPr>
                <w:tcW w:w="720" w:type="dxa"/>
                <w:vAlign w:val="center"/>
              </w:tcPr>
              <w:p w14:paraId="2CF68631" w14:textId="640220E6" w:rsidR="00CB03B4" w:rsidRPr="00D41CFB"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A45073" w:rsidRPr="00D41CFB" w14:paraId="49A344FB" w14:textId="77777777" w:rsidTr="00C2308C">
        <w:trPr>
          <w:trHeight w:val="620"/>
        </w:trPr>
        <w:sdt>
          <w:sdtPr>
            <w:rPr>
              <w:rFonts w:eastAsia="Times New Roman" w:cs="Arial"/>
              <w:color w:val="auto"/>
              <w:sz w:val="16"/>
              <w:szCs w:val="16"/>
              <w:lang w:val="nl-NL" w:eastAsia="nl-NL" w:bidi="ar-SA"/>
            </w:rPr>
            <w:alias w:val="Landing Zone"/>
            <w:tag w:val="Security Zone"/>
            <w:id w:val="-779880884"/>
            <w:placeholder>
              <w:docPart w:val="CDA8F7F045344E95A64107AA066D291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1F25036A" w14:textId="77777777" w:rsidR="00A45073" w:rsidRPr="008C376C" w:rsidRDefault="00A45073" w:rsidP="00C2308C">
                <w:pPr>
                  <w:spacing w:after="160" w:line="259" w:lineRule="auto"/>
                  <w:rPr>
                    <w:rFonts w:eastAsia="Times New Roman" w:cs="Arial"/>
                    <w:color w:val="000000" w:themeColor="text1"/>
                    <w:sz w:val="16"/>
                    <w:szCs w:val="16"/>
                    <w:lang w:val="en-US" w:eastAsia="nl-NL" w:bidi="ar-SA"/>
                  </w:rPr>
                </w:pPr>
                <w:r w:rsidRPr="008C376C">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1048732292"/>
            <w:placeholder>
              <w:docPart w:val="462AE2BC81264F8888228CA2A43CB00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6A00B6DF" w14:textId="77777777" w:rsidR="00A45073" w:rsidRPr="008C376C" w:rsidRDefault="00A45073" w:rsidP="00C2308C">
                <w:pPr>
                  <w:spacing w:after="160" w:line="259" w:lineRule="auto"/>
                  <w:rPr>
                    <w:rFonts w:eastAsia="Times New Roman" w:cs="Arial"/>
                    <w:color w:val="000000" w:themeColor="text1"/>
                    <w:sz w:val="16"/>
                    <w:szCs w:val="16"/>
                    <w:lang w:val="en-US" w:eastAsia="nl-NL" w:bidi="ar-SA"/>
                  </w:rPr>
                </w:pPr>
                <w:r w:rsidRPr="008C376C">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040200636"/>
            <w:placeholder>
              <w:docPart w:val="3A129A997BE94604884E6A172793895C"/>
            </w:placeholder>
            <w:dropDownList>
              <w:listItem w:displayText="Select" w:value="Select"/>
              <w:listItem w:displayText="AM2" w:value="AM2"/>
              <w:listItem w:displayText="AM3" w:value="AM3"/>
            </w:dropDownList>
          </w:sdtPr>
          <w:sdtEndPr/>
          <w:sdtContent>
            <w:tc>
              <w:tcPr>
                <w:tcW w:w="720" w:type="dxa"/>
                <w:vAlign w:val="center"/>
              </w:tcPr>
              <w:p w14:paraId="38748026" w14:textId="2ECF588A" w:rsidR="00A45073" w:rsidRPr="008C376C" w:rsidRDefault="00A4507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153839871"/>
            <w:placeholder>
              <w:docPart w:val="53798CA4AD6C48A497DB54CE8EC9CD1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865044C" w14:textId="7391453C" w:rsidR="00A45073" w:rsidRPr="008C376C" w:rsidRDefault="00A45073" w:rsidP="00C2308C">
                <w:pPr>
                  <w:spacing w:after="160" w:line="259" w:lineRule="auto"/>
                  <w:rPr>
                    <w:rFonts w:eastAsia="Times New Roman" w:cs="Arial"/>
                    <w:color w:val="000000" w:themeColor="text1"/>
                    <w:sz w:val="16"/>
                    <w:szCs w:val="16"/>
                    <w:lang w:val="en-US" w:eastAsia="nl-NL" w:bidi="ar-SA"/>
                  </w:rPr>
                </w:pPr>
                <w:r>
                  <w:rPr>
                    <w:sz w:val="16"/>
                    <w:szCs w:val="16"/>
                  </w:rPr>
                  <w:t>Test</w:t>
                </w:r>
              </w:p>
            </w:tc>
          </w:sdtContent>
        </w:sdt>
        <w:tc>
          <w:tcPr>
            <w:tcW w:w="1440" w:type="dxa"/>
            <w:vAlign w:val="center"/>
          </w:tcPr>
          <w:p w14:paraId="0662D74B" w14:textId="77777777" w:rsidR="00A45073" w:rsidRPr="008C376C" w:rsidRDefault="00A45073" w:rsidP="00C2308C">
            <w:pPr>
              <w:spacing w:after="160" w:line="259" w:lineRule="auto"/>
              <w:rPr>
                <w:rFonts w:eastAsia="Times New Roman" w:cs="Arial"/>
                <w:color w:val="000000" w:themeColor="text1"/>
                <w:sz w:val="16"/>
                <w:szCs w:val="16"/>
                <w:lang w:val="en-US" w:eastAsia="nl-NL" w:bidi="ar-SA"/>
              </w:rPr>
            </w:pPr>
            <w:r w:rsidRPr="008C376C">
              <w:rPr>
                <w:rFonts w:eastAsia="Times New Roman" w:cs="Arial"/>
                <w:color w:val="000000" w:themeColor="text1"/>
                <w:sz w:val="16"/>
                <w:szCs w:val="16"/>
                <w:lang w:val="en-US" w:eastAsia="nl-NL" w:bidi="ar-SA"/>
              </w:rPr>
              <w:t>Excasso Database Server</w:t>
            </w:r>
          </w:p>
        </w:tc>
        <w:tc>
          <w:tcPr>
            <w:tcW w:w="720" w:type="dxa"/>
            <w:vAlign w:val="center"/>
          </w:tcPr>
          <w:p w14:paraId="18E9F924" w14:textId="07C16A2A" w:rsidR="00A45073" w:rsidRPr="008C376C" w:rsidRDefault="00126B40"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6307A9F3" w14:textId="4CD8399E" w:rsidR="00A45073" w:rsidRPr="008C376C" w:rsidRDefault="009F5D7B"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8C376C" w14:paraId="78DC7B57"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8C376C" w14:paraId="61EEAC38" w14:textId="77777777" w:rsidTr="00C2308C">
                    <w:sdt>
                      <w:sdtPr>
                        <w:rPr>
                          <w:rFonts w:eastAsia="Times New Roman" w:cs="Arial"/>
                          <w:color w:val="auto"/>
                          <w:sz w:val="16"/>
                          <w:szCs w:val="16"/>
                          <w:lang w:val="nl-NL" w:eastAsia="nl-NL" w:bidi="ar-SA"/>
                        </w:rPr>
                        <w:alias w:val="Standard Building Block"/>
                        <w:tag w:val="Security Zone"/>
                        <w:id w:val="1939199"/>
                        <w:placeholder>
                          <w:docPart w:val="9FEF4D8A28914FE0AD76A268CF2FBB7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80FC13E" w14:textId="77777777" w:rsidR="00A45073" w:rsidRPr="008C376C" w:rsidRDefault="00A45073" w:rsidP="00C2308C">
                            <w:pPr>
                              <w:spacing w:after="160" w:line="259" w:lineRule="auto"/>
                              <w:ind w:left="-97"/>
                              <w:rPr>
                                <w:rFonts w:eastAsia="Times New Roman" w:cs="Arial"/>
                                <w:color w:val="auto"/>
                                <w:sz w:val="16"/>
                                <w:szCs w:val="16"/>
                                <w:lang w:val="nl-NL" w:eastAsia="nl-NL" w:bidi="ar-SA"/>
                              </w:rPr>
                            </w:pPr>
                            <w:r w:rsidRPr="008C376C">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82661733"/>
                        <w:placeholder>
                          <w:docPart w:val="3B9606AFE29D4B979EEFB1F558A4C90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F754BED" w14:textId="77777777" w:rsidR="00A45073" w:rsidRPr="008C376C" w:rsidRDefault="00A45073" w:rsidP="00C2308C">
                            <w:pPr>
                              <w:spacing w:after="160" w:line="259" w:lineRule="auto"/>
                              <w:rPr>
                                <w:rFonts w:eastAsia="Times New Roman" w:cs="Arial"/>
                                <w:color w:val="auto"/>
                                <w:sz w:val="16"/>
                                <w:szCs w:val="16"/>
                                <w:lang w:val="nl-NL" w:eastAsia="nl-NL" w:bidi="ar-SA"/>
                              </w:rPr>
                            </w:pPr>
                            <w:r w:rsidRPr="008C376C">
                              <w:rPr>
                                <w:rFonts w:eastAsia="Times New Roman" w:cs="Arial"/>
                                <w:color w:val="auto"/>
                                <w:sz w:val="16"/>
                                <w:szCs w:val="16"/>
                                <w:lang w:val="nl-NL" w:eastAsia="nl-NL" w:bidi="ar-SA"/>
                              </w:rPr>
                              <w:t>Select</w:t>
                            </w:r>
                          </w:p>
                        </w:tc>
                      </w:sdtContent>
                    </w:sdt>
                  </w:tr>
                </w:tbl>
                <w:p w14:paraId="1C51DA7B" w14:textId="77777777" w:rsidR="00A45073" w:rsidRPr="008C376C" w:rsidRDefault="00A4507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8C376C" w14:paraId="73729DE8" w14:textId="77777777" w:rsidTr="00C2308C">
                    <w:sdt>
                      <w:sdtPr>
                        <w:rPr>
                          <w:rFonts w:eastAsia="Times New Roman" w:cs="Arial"/>
                          <w:color w:val="auto"/>
                          <w:sz w:val="16"/>
                          <w:szCs w:val="16"/>
                          <w:lang w:val="nl-NL" w:eastAsia="nl-NL" w:bidi="ar-SA"/>
                        </w:rPr>
                        <w:alias w:val="Standard Building Block"/>
                        <w:tag w:val="Security Zone"/>
                        <w:id w:val="-702318897"/>
                        <w:placeholder>
                          <w:docPart w:val="4DA113C189D24478B855790F83011CA1"/>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0B375703" w14:textId="77777777" w:rsidR="00A45073" w:rsidRPr="008C376C" w:rsidRDefault="00A45073" w:rsidP="00C2308C">
                            <w:pPr>
                              <w:spacing w:after="160" w:line="259" w:lineRule="auto"/>
                              <w:ind w:left="-97"/>
                              <w:rPr>
                                <w:rFonts w:eastAsia="Times New Roman" w:cs="Arial"/>
                                <w:color w:val="auto"/>
                                <w:sz w:val="16"/>
                                <w:szCs w:val="16"/>
                                <w:lang w:val="nl-NL" w:eastAsia="nl-NL" w:bidi="ar-SA"/>
                              </w:rPr>
                            </w:pPr>
                            <w:r w:rsidRPr="008C376C">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66890182"/>
                        <w:placeholder>
                          <w:docPart w:val="BBA41F32DFB6406AB318CA20085ED43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511B5A6" w14:textId="77777777" w:rsidR="00A45073" w:rsidRPr="008C376C" w:rsidRDefault="00A45073" w:rsidP="00C2308C">
                            <w:pPr>
                              <w:spacing w:after="160" w:line="259" w:lineRule="auto"/>
                              <w:rPr>
                                <w:rFonts w:eastAsia="Times New Roman" w:cs="Arial"/>
                                <w:color w:val="auto"/>
                                <w:sz w:val="16"/>
                                <w:szCs w:val="16"/>
                                <w:lang w:val="nl-NL" w:eastAsia="nl-NL" w:bidi="ar-SA"/>
                              </w:rPr>
                            </w:pPr>
                            <w:r w:rsidRPr="008C376C">
                              <w:rPr>
                                <w:rFonts w:eastAsia="Times New Roman" w:cs="Arial"/>
                                <w:color w:val="auto"/>
                                <w:sz w:val="16"/>
                                <w:szCs w:val="16"/>
                                <w:lang w:val="nl-NL" w:eastAsia="nl-NL" w:bidi="ar-SA"/>
                              </w:rPr>
                              <w:t>Select</w:t>
                            </w:r>
                          </w:p>
                        </w:tc>
                      </w:sdtContent>
                    </w:sdt>
                  </w:tr>
                </w:tbl>
                <w:p w14:paraId="0F20D01C" w14:textId="77777777" w:rsidR="00A45073" w:rsidRPr="008C376C" w:rsidRDefault="00A45073" w:rsidP="00C2308C">
                  <w:pPr>
                    <w:spacing w:after="160" w:line="259" w:lineRule="auto"/>
                    <w:rPr>
                      <w:rFonts w:eastAsia="Times New Roman" w:cs="Arial"/>
                      <w:color w:val="auto"/>
                      <w:sz w:val="16"/>
                      <w:szCs w:val="16"/>
                      <w:lang w:val="nl-NL" w:eastAsia="nl-NL" w:bidi="ar-SA"/>
                    </w:rPr>
                  </w:pPr>
                </w:p>
              </w:tc>
            </w:tr>
          </w:tbl>
          <w:p w14:paraId="3D74A926" w14:textId="77777777" w:rsidR="00A45073" w:rsidRPr="008C376C" w:rsidRDefault="00A4507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1673800019"/>
              <w:placeholder>
                <w:docPart w:val="B9DA866BC1BE4F2786AA9075735FCB00"/>
              </w:placeholder>
              <w:dropDownList>
                <w:listItem w:displayText="Select" w:value="Select"/>
                <w:listItem w:displayText="Bronze" w:value="Bronze"/>
                <w:listItem w:displayText="Silver" w:value="Silver"/>
                <w:listItem w:displayText="Gold" w:value="Gold"/>
              </w:dropDownList>
            </w:sdtPr>
            <w:sdtEndPr/>
            <w:sdtContent>
              <w:p w14:paraId="3F89EA0D" w14:textId="77777777" w:rsidR="00A45073" w:rsidRPr="008C376C" w:rsidRDefault="00A4507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436180046"/>
            <w:placeholder>
              <w:docPart w:val="9F4CE27012FA494CBDCD05B2D9C2379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28E4C6FF" w14:textId="77777777" w:rsidR="00A45073" w:rsidRPr="008C376C" w:rsidRDefault="00A45073" w:rsidP="00C2308C">
                <w:pPr>
                  <w:spacing w:after="160" w:line="259" w:lineRule="auto"/>
                  <w:jc w:val="center"/>
                  <w:rPr>
                    <w:rFonts w:eastAsia="Times New Roman" w:cs="Arial"/>
                    <w:color w:val="000000" w:themeColor="text1"/>
                    <w:sz w:val="16"/>
                    <w:szCs w:val="16"/>
                    <w:lang w:val="en-US" w:eastAsia="nl-NL" w:bidi="ar-SA"/>
                  </w:rPr>
                </w:pPr>
                <w:r w:rsidRPr="008C376C">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820661743"/>
            <w:placeholder>
              <w:docPart w:val="648DAD2AAFA04507AC1A48E0B4827636"/>
            </w:placeholder>
            <w:dropDownList>
              <w:listItem w:displayText="Select" w:value="Select"/>
              <w:listItem w:displayText="yes" w:value="yes"/>
              <w:listItem w:displayText="no" w:value="no"/>
            </w:dropDownList>
          </w:sdtPr>
          <w:sdtEndPr/>
          <w:sdtContent>
            <w:tc>
              <w:tcPr>
                <w:tcW w:w="720" w:type="dxa"/>
                <w:vAlign w:val="center"/>
              </w:tcPr>
              <w:p w14:paraId="6BB2E90B" w14:textId="7BCDDCA2" w:rsidR="00A45073" w:rsidRPr="008C376C"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A45073" w:rsidRPr="00D41CFB" w14:paraId="43A8C2D5" w14:textId="77777777" w:rsidTr="00C2308C">
        <w:trPr>
          <w:trHeight w:val="620"/>
        </w:trPr>
        <w:sdt>
          <w:sdtPr>
            <w:rPr>
              <w:rFonts w:eastAsia="Times New Roman" w:cs="Arial"/>
              <w:color w:val="auto"/>
              <w:sz w:val="16"/>
              <w:szCs w:val="16"/>
              <w:lang w:val="nl-NL" w:eastAsia="nl-NL" w:bidi="ar-SA"/>
            </w:rPr>
            <w:alias w:val="Landing Zone"/>
            <w:tag w:val="Security Zone"/>
            <w:id w:val="-1626457113"/>
            <w:placeholder>
              <w:docPart w:val="27289593B4A04676BA638A12F5002EE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179A1FF0" w14:textId="77777777" w:rsidR="00A45073" w:rsidRPr="00C44B67" w:rsidRDefault="00A45073" w:rsidP="00C2308C">
                <w:pPr>
                  <w:spacing w:after="160" w:line="259" w:lineRule="auto"/>
                  <w:rPr>
                    <w:rFonts w:eastAsia="Times New Roman" w:cs="Arial"/>
                    <w:color w:val="000000" w:themeColor="text1"/>
                    <w:sz w:val="16"/>
                    <w:szCs w:val="16"/>
                    <w:lang w:val="en-US" w:eastAsia="nl-NL" w:bidi="ar-SA"/>
                  </w:rPr>
                </w:pPr>
                <w:r w:rsidRPr="00C44B67">
                  <w:rPr>
                    <w:rFonts w:eastAsia="Times New Roman" w:cs="Arial"/>
                    <w:color w:val="auto"/>
                    <w:sz w:val="16"/>
                    <w:szCs w:val="16"/>
                    <w:lang w:val="nl-NL" w:eastAsia="nl-NL" w:bidi="ar-SA"/>
                  </w:rPr>
                  <w:t>Legacy Hosting AIX</w:t>
                </w:r>
              </w:p>
            </w:tc>
          </w:sdtContent>
        </w:sdt>
        <w:sdt>
          <w:sdtPr>
            <w:rPr>
              <w:rFonts w:eastAsia="Times New Roman" w:cs="Arial"/>
              <w:color w:val="auto"/>
              <w:sz w:val="16"/>
              <w:szCs w:val="16"/>
              <w:lang w:val="nl-NL" w:eastAsia="nl-NL" w:bidi="ar-SA"/>
            </w:rPr>
            <w:alias w:val="Security Zone"/>
            <w:tag w:val="Security Zone"/>
            <w:id w:val="1694490408"/>
            <w:placeholder>
              <w:docPart w:val="8306BFDF8C1E434FB1AD7F2634523C8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0EC7E9FF" w14:textId="77777777" w:rsidR="00A45073" w:rsidRPr="00C44B67" w:rsidRDefault="00A45073" w:rsidP="00C2308C">
                <w:pPr>
                  <w:spacing w:after="160" w:line="259" w:lineRule="auto"/>
                  <w:rPr>
                    <w:rFonts w:eastAsia="Times New Roman" w:cs="Arial"/>
                    <w:color w:val="000000" w:themeColor="text1"/>
                    <w:sz w:val="16"/>
                    <w:szCs w:val="16"/>
                    <w:lang w:val="en-US" w:eastAsia="nl-NL" w:bidi="ar-SA"/>
                  </w:rPr>
                </w:pPr>
                <w:r w:rsidRPr="00C44B67">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834257248"/>
            <w:placeholder>
              <w:docPart w:val="48BA2913D7774E8C8ABF0C889E44BE71"/>
            </w:placeholder>
            <w:dropDownList>
              <w:listItem w:displayText="Select" w:value="Select"/>
              <w:listItem w:displayText="AM2" w:value="AM2"/>
              <w:listItem w:displayText="AM3" w:value="AM3"/>
            </w:dropDownList>
          </w:sdtPr>
          <w:sdtEndPr/>
          <w:sdtContent>
            <w:tc>
              <w:tcPr>
                <w:tcW w:w="720" w:type="dxa"/>
                <w:vAlign w:val="center"/>
              </w:tcPr>
              <w:p w14:paraId="26688AC5" w14:textId="68461DA4" w:rsidR="00A45073" w:rsidRPr="00C44B67" w:rsidRDefault="00A4507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881977025"/>
            <w:placeholder>
              <w:docPart w:val="C58701F4C885478DA1426EEE67D9A46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3A064B6" w14:textId="4455F050" w:rsidR="00A45073" w:rsidRPr="00C44B67" w:rsidRDefault="0050453A" w:rsidP="00C2308C">
                <w:pPr>
                  <w:spacing w:after="160" w:line="259" w:lineRule="auto"/>
                  <w:rPr>
                    <w:rFonts w:eastAsia="Times New Roman" w:cs="Arial"/>
                    <w:color w:val="000000" w:themeColor="text1"/>
                    <w:sz w:val="16"/>
                    <w:szCs w:val="16"/>
                    <w:lang w:val="en-US" w:eastAsia="nl-NL" w:bidi="ar-SA"/>
                  </w:rPr>
                </w:pPr>
                <w:r>
                  <w:rPr>
                    <w:sz w:val="16"/>
                    <w:szCs w:val="16"/>
                  </w:rPr>
                  <w:t>Test</w:t>
                </w:r>
              </w:p>
            </w:tc>
          </w:sdtContent>
        </w:sdt>
        <w:tc>
          <w:tcPr>
            <w:tcW w:w="1440" w:type="dxa"/>
            <w:vAlign w:val="center"/>
          </w:tcPr>
          <w:p w14:paraId="0B4455FD" w14:textId="77777777" w:rsidR="00A45073" w:rsidRPr="00C44B67" w:rsidRDefault="00A4507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Cobol Server</w:t>
            </w:r>
          </w:p>
        </w:tc>
        <w:tc>
          <w:tcPr>
            <w:tcW w:w="720" w:type="dxa"/>
            <w:vAlign w:val="center"/>
          </w:tcPr>
          <w:p w14:paraId="57A38368" w14:textId="0C7EC201" w:rsidR="00A45073" w:rsidRPr="006A3AC7" w:rsidRDefault="00EF5B0F"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4</w:t>
            </w:r>
          </w:p>
        </w:tc>
        <w:tc>
          <w:tcPr>
            <w:tcW w:w="630" w:type="dxa"/>
            <w:vAlign w:val="center"/>
          </w:tcPr>
          <w:p w14:paraId="36F504F9" w14:textId="566D9A8F" w:rsidR="00A45073" w:rsidRPr="006A3AC7" w:rsidRDefault="00EF5B0F"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32</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44B67" w14:paraId="5BFE404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44B67" w14:paraId="76A0B051" w14:textId="77777777" w:rsidTr="00C2308C">
                    <w:sdt>
                      <w:sdtPr>
                        <w:rPr>
                          <w:rFonts w:eastAsia="Times New Roman" w:cs="Arial"/>
                          <w:color w:val="auto"/>
                          <w:sz w:val="16"/>
                          <w:szCs w:val="16"/>
                          <w:lang w:val="nl-NL" w:eastAsia="nl-NL" w:bidi="ar-SA"/>
                        </w:rPr>
                        <w:alias w:val="Standard Building Block"/>
                        <w:tag w:val="Security Zone"/>
                        <w:id w:val="-626081852"/>
                        <w:placeholder>
                          <w:docPart w:val="74F6308A70824EC2A69D4153D63D9F37"/>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0CC9647" w14:textId="77777777" w:rsidR="00A45073" w:rsidRPr="00C44B67" w:rsidRDefault="00A45073" w:rsidP="00C2308C">
                            <w:pPr>
                              <w:spacing w:after="160" w:line="259" w:lineRule="auto"/>
                              <w:ind w:left="-97"/>
                              <w:rPr>
                                <w:rFonts w:eastAsia="Times New Roman" w:cs="Arial"/>
                                <w:color w:val="auto"/>
                                <w:sz w:val="16"/>
                                <w:szCs w:val="16"/>
                                <w:lang w:val="nl-NL" w:eastAsia="nl-NL" w:bidi="ar-SA"/>
                              </w:rPr>
                            </w:pPr>
                            <w:r w:rsidRPr="00C44B67">
                              <w:rPr>
                                <w:rFonts w:eastAsia="Times New Roman" w:cs="Arial"/>
                                <w:color w:val="auto"/>
                                <w:sz w:val="16"/>
                                <w:szCs w:val="16"/>
                                <w:lang w:val="nl-NL" w:eastAsia="nl-NL" w:bidi="ar-SA"/>
                              </w:rPr>
                              <w:t>AIX 7.2</w:t>
                            </w:r>
                          </w:p>
                        </w:tc>
                      </w:sdtContent>
                    </w:sdt>
                    <w:sdt>
                      <w:sdtPr>
                        <w:rPr>
                          <w:rFonts w:eastAsia="Times New Roman" w:cs="Arial"/>
                          <w:color w:val="auto"/>
                          <w:sz w:val="16"/>
                          <w:szCs w:val="16"/>
                          <w:lang w:val="nl-NL" w:eastAsia="nl-NL" w:bidi="ar-SA"/>
                        </w:rPr>
                        <w:alias w:val="Service"/>
                        <w:tag w:val="Sercice"/>
                        <w:id w:val="901104098"/>
                        <w:placeholder>
                          <w:docPart w:val="ACBC05A5839249A58E4013DB5309D38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3AE091E" w14:textId="77777777" w:rsidR="00A45073" w:rsidRPr="00C44B67" w:rsidRDefault="00A45073" w:rsidP="00C2308C">
                            <w:pPr>
                              <w:spacing w:after="160" w:line="259" w:lineRule="auto"/>
                              <w:rPr>
                                <w:rFonts w:eastAsia="Times New Roman" w:cs="Arial"/>
                                <w:color w:val="auto"/>
                                <w:sz w:val="16"/>
                                <w:szCs w:val="16"/>
                                <w:lang w:val="nl-NL" w:eastAsia="nl-NL" w:bidi="ar-SA"/>
                              </w:rPr>
                            </w:pPr>
                            <w:r w:rsidRPr="00C44B67">
                              <w:rPr>
                                <w:rFonts w:eastAsia="Times New Roman" w:cs="Arial"/>
                                <w:color w:val="auto"/>
                                <w:sz w:val="16"/>
                                <w:szCs w:val="16"/>
                                <w:lang w:val="nl-NL" w:eastAsia="nl-NL" w:bidi="ar-SA"/>
                              </w:rPr>
                              <w:t>Select</w:t>
                            </w:r>
                          </w:p>
                        </w:tc>
                      </w:sdtContent>
                    </w:sdt>
                  </w:tr>
                </w:tbl>
                <w:p w14:paraId="0D990D56" w14:textId="77777777" w:rsidR="00A45073" w:rsidRPr="00C44B67" w:rsidRDefault="00A4507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44B67" w14:paraId="446F7E9A" w14:textId="77777777" w:rsidTr="00C2308C">
                    <w:sdt>
                      <w:sdtPr>
                        <w:rPr>
                          <w:rFonts w:eastAsia="Times New Roman" w:cs="Arial"/>
                          <w:color w:val="auto"/>
                          <w:sz w:val="16"/>
                          <w:szCs w:val="16"/>
                          <w:lang w:val="nl-NL" w:eastAsia="nl-NL" w:bidi="ar-SA"/>
                        </w:rPr>
                        <w:alias w:val="Standard Building Block"/>
                        <w:tag w:val="Security Zone"/>
                        <w:id w:val="1706761703"/>
                        <w:placeholder>
                          <w:docPart w:val="E5E4201ABCE6454B91D50AF634C6DB45"/>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3A16419" w14:textId="77777777" w:rsidR="00A45073" w:rsidRPr="00C44B67" w:rsidRDefault="00A45073" w:rsidP="00C2308C">
                            <w:pPr>
                              <w:spacing w:after="160" w:line="259" w:lineRule="auto"/>
                              <w:ind w:left="-97"/>
                              <w:rPr>
                                <w:rFonts w:eastAsia="Times New Roman" w:cs="Arial"/>
                                <w:color w:val="auto"/>
                                <w:sz w:val="16"/>
                                <w:szCs w:val="16"/>
                                <w:lang w:val="nl-NL" w:eastAsia="nl-NL" w:bidi="ar-SA"/>
                              </w:rPr>
                            </w:pPr>
                            <w:r w:rsidRPr="00C44B6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2046978887"/>
                        <w:placeholder>
                          <w:docPart w:val="40CDA8BA92D746CE9C3BA88FEC875DB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189F457" w14:textId="77777777" w:rsidR="00A45073" w:rsidRPr="00C44B67" w:rsidRDefault="00A45073" w:rsidP="00C2308C">
                            <w:pPr>
                              <w:spacing w:after="160" w:line="259" w:lineRule="auto"/>
                              <w:rPr>
                                <w:rFonts w:eastAsia="Times New Roman" w:cs="Arial"/>
                                <w:color w:val="auto"/>
                                <w:sz w:val="16"/>
                                <w:szCs w:val="16"/>
                                <w:lang w:val="nl-NL" w:eastAsia="nl-NL" w:bidi="ar-SA"/>
                              </w:rPr>
                            </w:pPr>
                            <w:r w:rsidRPr="00C44B67">
                              <w:rPr>
                                <w:rFonts w:eastAsia="Times New Roman" w:cs="Arial"/>
                                <w:color w:val="auto"/>
                                <w:sz w:val="16"/>
                                <w:szCs w:val="16"/>
                                <w:lang w:val="nl-NL" w:eastAsia="nl-NL" w:bidi="ar-SA"/>
                              </w:rPr>
                              <w:t>Select</w:t>
                            </w:r>
                          </w:p>
                        </w:tc>
                      </w:sdtContent>
                    </w:sdt>
                  </w:tr>
                </w:tbl>
                <w:p w14:paraId="0458C15A" w14:textId="77777777" w:rsidR="00A45073" w:rsidRPr="00C44B67" w:rsidRDefault="00A45073" w:rsidP="00C2308C">
                  <w:pPr>
                    <w:spacing w:after="160" w:line="259" w:lineRule="auto"/>
                    <w:rPr>
                      <w:rFonts w:eastAsia="Times New Roman" w:cs="Arial"/>
                      <w:color w:val="auto"/>
                      <w:sz w:val="16"/>
                      <w:szCs w:val="16"/>
                      <w:lang w:val="nl-NL" w:eastAsia="nl-NL" w:bidi="ar-SA"/>
                    </w:rPr>
                  </w:pPr>
                </w:p>
              </w:tc>
            </w:tr>
          </w:tbl>
          <w:p w14:paraId="43F4F8E6" w14:textId="77777777" w:rsidR="00A45073" w:rsidRPr="00C44B67" w:rsidRDefault="00A4507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398518511"/>
              <w:placeholder>
                <w:docPart w:val="FCF786898A194FA5A05AC39741822A0E"/>
              </w:placeholder>
              <w:dropDownList>
                <w:listItem w:displayText="Select" w:value="Select"/>
                <w:listItem w:displayText="Bronze" w:value="Bronze"/>
                <w:listItem w:displayText="Silver" w:value="Silver"/>
                <w:listItem w:displayText="Gold" w:value="Gold"/>
              </w:dropDownList>
            </w:sdtPr>
            <w:sdtEndPr/>
            <w:sdtContent>
              <w:p w14:paraId="27FD7B3A" w14:textId="77777777" w:rsidR="00A45073" w:rsidRPr="00C44B67" w:rsidRDefault="00A4507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641852082"/>
            <w:placeholder>
              <w:docPart w:val="FB1ECE1825114D87B07E1DAB1E15EB3B"/>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426D3A95" w14:textId="77777777" w:rsidR="00A45073" w:rsidRPr="00C44B67" w:rsidRDefault="00A45073" w:rsidP="00C2308C">
                <w:pPr>
                  <w:spacing w:after="160" w:line="259" w:lineRule="auto"/>
                  <w:jc w:val="center"/>
                  <w:rPr>
                    <w:rFonts w:eastAsia="Times New Roman" w:cs="Arial"/>
                    <w:color w:val="000000" w:themeColor="text1"/>
                    <w:sz w:val="16"/>
                    <w:szCs w:val="16"/>
                    <w:lang w:val="en-US" w:eastAsia="nl-NL" w:bidi="ar-SA"/>
                  </w:rPr>
                </w:pPr>
                <w:r w:rsidRPr="00C44B67">
                  <w:rPr>
                    <w:sz w:val="16"/>
                    <w:szCs w:val="16"/>
                  </w:rPr>
                  <w:t>Legacy</w:t>
                </w:r>
              </w:p>
            </w:tc>
          </w:sdtContent>
        </w:sdt>
        <w:sdt>
          <w:sdtPr>
            <w:rPr>
              <w:rFonts w:eastAsia="Times New Roman" w:cs="Arial"/>
              <w:color w:val="000000" w:themeColor="text1"/>
              <w:sz w:val="16"/>
              <w:szCs w:val="16"/>
              <w:lang w:val="en-US" w:eastAsia="nl-NL" w:bidi="ar-SA"/>
            </w:rPr>
            <w:alias w:val="Replication"/>
            <w:tag w:val="Replication"/>
            <w:id w:val="849685554"/>
            <w:placeholder>
              <w:docPart w:val="7F8EE18BA7954B3EB626339261AC722E"/>
            </w:placeholder>
            <w:dropDownList>
              <w:listItem w:displayText="Select" w:value="Select"/>
              <w:listItem w:displayText="yes" w:value="yes"/>
              <w:listItem w:displayText="no" w:value="no"/>
            </w:dropDownList>
          </w:sdtPr>
          <w:sdtEndPr/>
          <w:sdtContent>
            <w:tc>
              <w:tcPr>
                <w:tcW w:w="720" w:type="dxa"/>
                <w:vAlign w:val="center"/>
              </w:tcPr>
              <w:p w14:paraId="736D5026" w14:textId="5134D43C" w:rsidR="00A45073" w:rsidRPr="00C44B67"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A45073" w:rsidRPr="00D41CFB" w14:paraId="7C4BD30F" w14:textId="77777777" w:rsidTr="00C2308C">
        <w:trPr>
          <w:trHeight w:val="620"/>
        </w:trPr>
        <w:sdt>
          <w:sdtPr>
            <w:rPr>
              <w:rFonts w:eastAsia="Times New Roman" w:cs="Arial"/>
              <w:color w:val="auto"/>
              <w:sz w:val="16"/>
              <w:szCs w:val="16"/>
              <w:lang w:val="nl-NL" w:eastAsia="nl-NL" w:bidi="ar-SA"/>
            </w:rPr>
            <w:alias w:val="Landing Zone"/>
            <w:tag w:val="Security Zone"/>
            <w:id w:val="-1172867279"/>
            <w:placeholder>
              <w:docPart w:val="A76056A18F164BC58ECF440C7CD93D61"/>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3C473720" w14:textId="77777777" w:rsidR="00A45073" w:rsidRPr="00CC2E14" w:rsidRDefault="00A45073"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45994732"/>
            <w:placeholder>
              <w:docPart w:val="37261B3862FE48B5923C7E8C112E519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131AA6FC" w14:textId="77777777" w:rsidR="00A45073" w:rsidRPr="00CC2E14" w:rsidRDefault="00A45073"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217280611"/>
            <w:placeholder>
              <w:docPart w:val="ABECBB5F1F564BDD944FAF6230386D1E"/>
            </w:placeholder>
            <w:dropDownList>
              <w:listItem w:displayText="Select" w:value="Select"/>
              <w:listItem w:displayText="AM2" w:value="AM2"/>
              <w:listItem w:displayText="AM3" w:value="AM3"/>
            </w:dropDownList>
          </w:sdtPr>
          <w:sdtEndPr/>
          <w:sdtContent>
            <w:tc>
              <w:tcPr>
                <w:tcW w:w="720" w:type="dxa"/>
                <w:vAlign w:val="center"/>
              </w:tcPr>
              <w:p w14:paraId="0084DBA8" w14:textId="50B45ADB" w:rsidR="00A45073" w:rsidRPr="00CC2E14" w:rsidRDefault="00A45073"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082868051"/>
            <w:placeholder>
              <w:docPart w:val="E58BA22E0D324B2EAFE8C3AC7DB9A5E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3EB61CD" w14:textId="4BCDE729" w:rsidR="00A45073" w:rsidRPr="00CC2E14" w:rsidRDefault="0050453A" w:rsidP="00C2308C">
                <w:pPr>
                  <w:spacing w:after="160" w:line="259" w:lineRule="auto"/>
                  <w:rPr>
                    <w:rFonts w:eastAsia="Times New Roman" w:cs="Arial"/>
                    <w:color w:val="000000" w:themeColor="text1"/>
                    <w:sz w:val="16"/>
                    <w:szCs w:val="16"/>
                    <w:lang w:val="en-US" w:eastAsia="nl-NL" w:bidi="ar-SA"/>
                  </w:rPr>
                </w:pPr>
                <w:r>
                  <w:rPr>
                    <w:sz w:val="16"/>
                    <w:szCs w:val="16"/>
                  </w:rPr>
                  <w:t>Test</w:t>
                </w:r>
              </w:p>
            </w:tc>
          </w:sdtContent>
        </w:sdt>
        <w:tc>
          <w:tcPr>
            <w:tcW w:w="1440" w:type="dxa"/>
            <w:vAlign w:val="center"/>
          </w:tcPr>
          <w:p w14:paraId="78139790" w14:textId="77777777" w:rsidR="00A45073" w:rsidRPr="00CC2E14" w:rsidRDefault="00A45073" w:rsidP="00C2308C">
            <w:pPr>
              <w:spacing w:after="160" w:line="259" w:lineRule="auto"/>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GUP Server</w:t>
            </w:r>
          </w:p>
        </w:tc>
        <w:tc>
          <w:tcPr>
            <w:tcW w:w="720" w:type="dxa"/>
            <w:vAlign w:val="center"/>
          </w:tcPr>
          <w:p w14:paraId="22AA6D74" w14:textId="77777777" w:rsidR="00A45073" w:rsidRPr="00CC2E14" w:rsidRDefault="00A45073" w:rsidP="00C2308C">
            <w:pPr>
              <w:spacing w:after="160" w:line="259" w:lineRule="auto"/>
              <w:jc w:val="center"/>
              <w:rPr>
                <w:rFonts w:eastAsia="Times New Roman" w:cs="Arial"/>
                <w:color w:val="000000" w:themeColor="text1"/>
                <w:sz w:val="16"/>
                <w:szCs w:val="16"/>
                <w:lang w:val="en-US" w:eastAsia="nl-NL" w:bidi="ar-SA"/>
              </w:rPr>
            </w:pPr>
            <w:r w:rsidRPr="00CC2E14">
              <w:rPr>
                <w:rFonts w:eastAsia="Times New Roman" w:cs="Arial"/>
                <w:color w:val="000000" w:themeColor="text1"/>
                <w:sz w:val="16"/>
                <w:szCs w:val="16"/>
                <w:lang w:val="en-US" w:eastAsia="nl-NL" w:bidi="ar-SA"/>
              </w:rPr>
              <w:t>2</w:t>
            </w:r>
          </w:p>
        </w:tc>
        <w:tc>
          <w:tcPr>
            <w:tcW w:w="630" w:type="dxa"/>
            <w:vAlign w:val="center"/>
          </w:tcPr>
          <w:p w14:paraId="7F35B236" w14:textId="5848B6C9" w:rsidR="00A45073" w:rsidRPr="00CC2E14" w:rsidRDefault="000435E2"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C2E14" w14:paraId="0DEB6241"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C2E14" w14:paraId="3533DE29" w14:textId="77777777" w:rsidTr="00C2308C">
                    <w:sdt>
                      <w:sdtPr>
                        <w:rPr>
                          <w:rFonts w:eastAsia="Times New Roman" w:cs="Arial"/>
                          <w:color w:val="auto"/>
                          <w:sz w:val="16"/>
                          <w:szCs w:val="16"/>
                          <w:lang w:val="nl-NL" w:eastAsia="nl-NL" w:bidi="ar-SA"/>
                        </w:rPr>
                        <w:alias w:val="Standard Building Block"/>
                        <w:tag w:val="Security Zone"/>
                        <w:id w:val="-1089159771"/>
                        <w:placeholder>
                          <w:docPart w:val="5865117C190C456A9BA6142056AAC2AA"/>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A02AEDD" w14:textId="77777777" w:rsidR="00A45073" w:rsidRPr="00CC2E14" w:rsidRDefault="00A45073"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766229092"/>
                        <w:placeholder>
                          <w:docPart w:val="0A8898F4AA374BC2A1B7D040347719EA"/>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3FB27D4" w14:textId="77777777" w:rsidR="00A45073" w:rsidRPr="00CC2E14" w:rsidRDefault="00A45073"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21DEA52F" w14:textId="77777777" w:rsidR="00A45073" w:rsidRPr="00CC2E14" w:rsidRDefault="00A4507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45073" w:rsidRPr="00CC2E14" w14:paraId="1AF73491" w14:textId="77777777" w:rsidTr="00C2308C">
                    <w:sdt>
                      <w:sdtPr>
                        <w:rPr>
                          <w:rFonts w:eastAsia="Times New Roman" w:cs="Arial"/>
                          <w:color w:val="auto"/>
                          <w:sz w:val="16"/>
                          <w:szCs w:val="16"/>
                          <w:lang w:val="nl-NL" w:eastAsia="nl-NL" w:bidi="ar-SA"/>
                        </w:rPr>
                        <w:alias w:val="Standard Building Block"/>
                        <w:tag w:val="Security Zone"/>
                        <w:id w:val="-1229074397"/>
                        <w:placeholder>
                          <w:docPart w:val="0CF5CB60C56949FD9214250AD4503E70"/>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573D131" w14:textId="77777777" w:rsidR="00A45073" w:rsidRPr="00CC2E14" w:rsidRDefault="00A45073" w:rsidP="00C2308C">
                            <w:pPr>
                              <w:spacing w:after="160" w:line="259" w:lineRule="auto"/>
                              <w:ind w:left="-97"/>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095132216"/>
                        <w:placeholder>
                          <w:docPart w:val="6FC2E2C93746402AA97E6F527E3D2AA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72D2BD3" w14:textId="77777777" w:rsidR="00A45073" w:rsidRPr="00CC2E14" w:rsidRDefault="00A45073" w:rsidP="00C2308C">
                            <w:pPr>
                              <w:spacing w:after="160" w:line="259" w:lineRule="auto"/>
                              <w:rPr>
                                <w:rFonts w:eastAsia="Times New Roman" w:cs="Arial"/>
                                <w:color w:val="auto"/>
                                <w:sz w:val="16"/>
                                <w:szCs w:val="16"/>
                                <w:lang w:val="nl-NL" w:eastAsia="nl-NL" w:bidi="ar-SA"/>
                              </w:rPr>
                            </w:pPr>
                            <w:r w:rsidRPr="00CC2E14">
                              <w:rPr>
                                <w:rFonts w:eastAsia="Times New Roman" w:cs="Arial"/>
                                <w:color w:val="auto"/>
                                <w:sz w:val="16"/>
                                <w:szCs w:val="16"/>
                                <w:lang w:val="nl-NL" w:eastAsia="nl-NL" w:bidi="ar-SA"/>
                              </w:rPr>
                              <w:t>Select</w:t>
                            </w:r>
                          </w:p>
                        </w:tc>
                      </w:sdtContent>
                    </w:sdt>
                  </w:tr>
                </w:tbl>
                <w:p w14:paraId="18A85C58" w14:textId="77777777" w:rsidR="00A45073" w:rsidRPr="00CC2E14" w:rsidRDefault="00A45073" w:rsidP="00C2308C">
                  <w:pPr>
                    <w:spacing w:after="160" w:line="259" w:lineRule="auto"/>
                    <w:rPr>
                      <w:rFonts w:eastAsia="Times New Roman" w:cs="Arial"/>
                      <w:color w:val="auto"/>
                      <w:sz w:val="16"/>
                      <w:szCs w:val="16"/>
                      <w:lang w:val="nl-NL" w:eastAsia="nl-NL" w:bidi="ar-SA"/>
                    </w:rPr>
                  </w:pPr>
                </w:p>
              </w:tc>
            </w:tr>
          </w:tbl>
          <w:p w14:paraId="1A2519A1" w14:textId="77777777" w:rsidR="00A45073" w:rsidRPr="00CC2E14" w:rsidRDefault="00A4507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420142991"/>
              <w:placeholder>
                <w:docPart w:val="EA906647AA964A67B39EA63BEB606C5D"/>
              </w:placeholder>
              <w:dropDownList>
                <w:listItem w:displayText="Select" w:value="Select"/>
                <w:listItem w:displayText="Bronze" w:value="Bronze"/>
                <w:listItem w:displayText="Silver" w:value="Silver"/>
                <w:listItem w:displayText="Gold" w:value="Gold"/>
              </w:dropDownList>
            </w:sdtPr>
            <w:sdtEndPr/>
            <w:sdtContent>
              <w:p w14:paraId="1C54E9F1" w14:textId="77777777" w:rsidR="00A45073" w:rsidRPr="00CC2E14" w:rsidRDefault="00A45073"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503908219"/>
            <w:placeholder>
              <w:docPart w:val="AF1B9D553DA04EF2B4CB4A2C9F7B268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009F7BBA" w14:textId="77777777" w:rsidR="00A45073" w:rsidRPr="00CC2E14" w:rsidRDefault="00A45073" w:rsidP="00C2308C">
                <w:pPr>
                  <w:spacing w:after="160" w:line="259" w:lineRule="auto"/>
                  <w:jc w:val="center"/>
                  <w:rPr>
                    <w:rFonts w:eastAsia="Times New Roman" w:cs="Arial"/>
                    <w:color w:val="000000" w:themeColor="text1"/>
                    <w:sz w:val="16"/>
                    <w:szCs w:val="16"/>
                    <w:lang w:val="en-US" w:eastAsia="nl-NL" w:bidi="ar-SA"/>
                  </w:rPr>
                </w:pPr>
                <w:r w:rsidRPr="00CC2E14">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100593698"/>
            <w:placeholder>
              <w:docPart w:val="6B6CF056715449F693E0B627967F37FB"/>
            </w:placeholder>
            <w:dropDownList>
              <w:listItem w:displayText="Select" w:value="Select"/>
              <w:listItem w:displayText="yes" w:value="yes"/>
              <w:listItem w:displayText="no" w:value="no"/>
            </w:dropDownList>
          </w:sdtPr>
          <w:sdtEndPr/>
          <w:sdtContent>
            <w:tc>
              <w:tcPr>
                <w:tcW w:w="720" w:type="dxa"/>
                <w:vAlign w:val="center"/>
              </w:tcPr>
              <w:p w14:paraId="015A3264" w14:textId="1D843ED5" w:rsidR="00A45073" w:rsidRPr="00CC2E14"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A9627E" w:rsidRPr="00D41CFB" w14:paraId="1B55BC9E" w14:textId="77777777" w:rsidTr="00C2308C">
        <w:trPr>
          <w:trHeight w:val="620"/>
        </w:trPr>
        <w:sdt>
          <w:sdtPr>
            <w:rPr>
              <w:rFonts w:eastAsia="Times New Roman" w:cs="Arial"/>
              <w:color w:val="auto"/>
              <w:sz w:val="16"/>
              <w:szCs w:val="16"/>
              <w:lang w:val="nl-NL" w:eastAsia="nl-NL" w:bidi="ar-SA"/>
            </w:rPr>
            <w:alias w:val="Landing Zone"/>
            <w:tag w:val="Security Zone"/>
            <w:id w:val="-1486315688"/>
            <w:placeholder>
              <w:docPart w:val="482DE4095A394B52B8DA4260F1AF38B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45F885AC" w14:textId="77777777" w:rsidR="00A9627E" w:rsidRPr="00D41CFB" w:rsidRDefault="00A9627E"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440420583"/>
            <w:placeholder>
              <w:docPart w:val="8515D7399CDA4F2DBD9AE911501BB6F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6A2CE329" w14:textId="77777777" w:rsidR="00A9627E" w:rsidRPr="00D41CFB" w:rsidRDefault="00A9627E" w:rsidP="00C2308C">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2085032951"/>
            <w:placeholder>
              <w:docPart w:val="B91C5F67546C4AF28F0628723995AAC3"/>
            </w:placeholder>
            <w:dropDownList>
              <w:listItem w:displayText="Select" w:value="Select"/>
              <w:listItem w:displayText="AM2" w:value="AM2"/>
              <w:listItem w:displayText="AM3" w:value="AM3"/>
            </w:dropDownList>
          </w:sdtPr>
          <w:sdtEndPr/>
          <w:sdtContent>
            <w:tc>
              <w:tcPr>
                <w:tcW w:w="720" w:type="dxa"/>
                <w:vAlign w:val="center"/>
              </w:tcPr>
              <w:p w14:paraId="57138744" w14:textId="77777777" w:rsidR="00A9627E" w:rsidRPr="00D41CFB" w:rsidRDefault="00A9627E" w:rsidP="00C2308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610866838"/>
            <w:placeholder>
              <w:docPart w:val="1DDE46B77FCA45C9BB3ABB3C02844BA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233920B5" w14:textId="77777777" w:rsidR="00A9627E" w:rsidRPr="00D41CFB" w:rsidRDefault="00A9627E" w:rsidP="00C2308C">
                <w:pPr>
                  <w:spacing w:after="160" w:line="259" w:lineRule="auto"/>
                  <w:rPr>
                    <w:rFonts w:eastAsia="Times New Roman" w:cs="Arial"/>
                    <w:color w:val="000000" w:themeColor="text1"/>
                    <w:sz w:val="16"/>
                    <w:szCs w:val="16"/>
                    <w:lang w:val="en-US" w:eastAsia="nl-NL" w:bidi="ar-SA"/>
                  </w:rPr>
                </w:pPr>
                <w:r>
                  <w:rPr>
                    <w:sz w:val="16"/>
                    <w:szCs w:val="16"/>
                  </w:rPr>
                  <w:t>Test</w:t>
                </w:r>
              </w:p>
            </w:tc>
          </w:sdtContent>
        </w:sdt>
        <w:tc>
          <w:tcPr>
            <w:tcW w:w="1440" w:type="dxa"/>
            <w:vAlign w:val="center"/>
          </w:tcPr>
          <w:p w14:paraId="61A893E6" w14:textId="77777777" w:rsidR="00A9627E" w:rsidRPr="00D41CFB" w:rsidRDefault="00A9627E" w:rsidP="00C2308C">
            <w:pPr>
              <w:spacing w:after="160" w:line="259" w:lineRule="auto"/>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w:t>
            </w:r>
          </w:p>
        </w:tc>
        <w:tc>
          <w:tcPr>
            <w:tcW w:w="720" w:type="dxa"/>
            <w:vAlign w:val="center"/>
          </w:tcPr>
          <w:p w14:paraId="1B3EB7B9" w14:textId="77777777" w:rsidR="00A9627E" w:rsidRPr="00D41CFB" w:rsidRDefault="00A9627E"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501AED87" w14:textId="77777777" w:rsidR="00A9627E" w:rsidRPr="00D41CFB" w:rsidRDefault="00A9627E"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8</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627E" w:rsidRPr="00D41CFB" w14:paraId="715B301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627E" w:rsidRPr="00D41CFB" w14:paraId="1631E9D6" w14:textId="77777777" w:rsidTr="00C2308C">
                    <w:sdt>
                      <w:sdtPr>
                        <w:rPr>
                          <w:rFonts w:eastAsia="Times New Roman" w:cs="Arial"/>
                          <w:color w:val="auto"/>
                          <w:sz w:val="16"/>
                          <w:szCs w:val="16"/>
                          <w:lang w:val="nl-NL" w:eastAsia="nl-NL" w:bidi="ar-SA"/>
                        </w:rPr>
                        <w:alias w:val="Standard Building Block"/>
                        <w:tag w:val="Security Zone"/>
                        <w:id w:val="-1057557870"/>
                        <w:placeholder>
                          <w:docPart w:val="FB8CC0196A0943378B8FCAF138B4FF0F"/>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4172C29" w14:textId="77777777" w:rsidR="00A9627E" w:rsidRPr="00D41CFB" w:rsidRDefault="00A9627E" w:rsidP="00C2308C">
                            <w:pPr>
                              <w:spacing w:after="160" w:line="259" w:lineRule="auto"/>
                              <w:ind w:left="-97"/>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10860173"/>
                        <w:placeholder>
                          <w:docPart w:val="E66304B130454A18985ACE8C6FCE53DB"/>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805EBBF" w14:textId="77777777" w:rsidR="00A9627E" w:rsidRPr="00D41CFB" w:rsidRDefault="00A9627E"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13E47C81" w14:textId="77777777" w:rsidR="00A9627E" w:rsidRPr="00D41CFB" w:rsidRDefault="00A9627E"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9627E" w:rsidRPr="00D41CFB" w14:paraId="7D83802A" w14:textId="77777777" w:rsidTr="00C2308C">
                    <w:sdt>
                      <w:sdtPr>
                        <w:rPr>
                          <w:rFonts w:eastAsia="Times New Roman" w:cs="Arial"/>
                          <w:color w:val="auto"/>
                          <w:sz w:val="16"/>
                          <w:szCs w:val="16"/>
                          <w:lang w:val="nl-NL" w:eastAsia="nl-NL" w:bidi="ar-SA"/>
                        </w:rPr>
                        <w:alias w:val="Standard Building Block"/>
                        <w:tag w:val="Security Zone"/>
                        <w:id w:val="-1527164178"/>
                        <w:placeholder>
                          <w:docPart w:val="2E62C7D882A2464FA91BFB24D657FE88"/>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F891876" w14:textId="77777777" w:rsidR="00A9627E" w:rsidRPr="00D41CFB" w:rsidRDefault="00A9627E" w:rsidP="00C2308C">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952396337"/>
                        <w:placeholder>
                          <w:docPart w:val="D16AEFA6E50B432883D31681F07122F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97C382B" w14:textId="77777777" w:rsidR="00A9627E" w:rsidRPr="00D41CFB" w:rsidRDefault="00A9627E" w:rsidP="00C2308C">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38D8D474" w14:textId="77777777" w:rsidR="00A9627E" w:rsidRPr="00D41CFB" w:rsidRDefault="00A9627E" w:rsidP="00C2308C">
                  <w:pPr>
                    <w:spacing w:after="160" w:line="259" w:lineRule="auto"/>
                    <w:rPr>
                      <w:rFonts w:eastAsia="Times New Roman" w:cs="Arial"/>
                      <w:color w:val="auto"/>
                      <w:sz w:val="16"/>
                      <w:szCs w:val="16"/>
                      <w:lang w:val="nl-NL" w:eastAsia="nl-NL" w:bidi="ar-SA"/>
                    </w:rPr>
                  </w:pPr>
                </w:p>
              </w:tc>
            </w:tr>
          </w:tbl>
          <w:p w14:paraId="5250ED46" w14:textId="77777777" w:rsidR="00A9627E" w:rsidRPr="00D41CFB" w:rsidRDefault="00A9627E"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2013212710"/>
              <w:placeholder>
                <w:docPart w:val="32CF8A72044E46F792F3B9B129B41CF3"/>
              </w:placeholder>
              <w:dropDownList>
                <w:listItem w:displayText="Select" w:value="Select"/>
                <w:listItem w:displayText="Bronze" w:value="Bronze"/>
                <w:listItem w:displayText="Silver" w:value="Silver"/>
                <w:listItem w:displayText="Gold" w:value="Gold"/>
              </w:dropDownList>
            </w:sdtPr>
            <w:sdtEndPr/>
            <w:sdtContent>
              <w:p w14:paraId="05AB6748" w14:textId="77777777" w:rsidR="00A9627E" w:rsidRPr="00D41CFB" w:rsidRDefault="00A9627E"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323705046"/>
            <w:placeholder>
              <w:docPart w:val="DB346C33CAD743CE8179FD41217ED347"/>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1BA5E843" w14:textId="77777777" w:rsidR="00A9627E" w:rsidRPr="00D41CFB" w:rsidRDefault="00A9627E" w:rsidP="00C2308C">
                <w:pPr>
                  <w:spacing w:after="160" w:line="259" w:lineRule="auto"/>
                  <w:jc w:val="center"/>
                  <w:rPr>
                    <w:rFonts w:eastAsia="Times New Roman" w:cs="Arial"/>
                    <w:color w:val="000000" w:themeColor="text1"/>
                    <w:sz w:val="16"/>
                    <w:szCs w:val="16"/>
                    <w:lang w:val="en-US" w:eastAsia="nl-NL" w:bidi="ar-SA"/>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15843849"/>
            <w:placeholder>
              <w:docPart w:val="9953E662D2504F6DBB67870C7FF34DF3"/>
            </w:placeholder>
            <w:dropDownList>
              <w:listItem w:displayText="Select" w:value="Select"/>
              <w:listItem w:displayText="yes" w:value="yes"/>
              <w:listItem w:displayText="no" w:value="no"/>
            </w:dropDownList>
          </w:sdtPr>
          <w:sdtEndPr/>
          <w:sdtContent>
            <w:tc>
              <w:tcPr>
                <w:tcW w:w="720" w:type="dxa"/>
                <w:vAlign w:val="center"/>
              </w:tcPr>
              <w:p w14:paraId="46CC012C" w14:textId="2ACDB318" w:rsidR="00A9627E" w:rsidRPr="00D41CFB" w:rsidRDefault="000E64CD" w:rsidP="00C2308C">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6A3AC7" w:rsidRPr="006A3AC7" w14:paraId="5ACEBF71" w14:textId="77777777" w:rsidTr="00C2308C">
        <w:trPr>
          <w:trHeight w:val="620"/>
        </w:trPr>
        <w:sdt>
          <w:sdtPr>
            <w:rPr>
              <w:rFonts w:eastAsia="Times New Roman" w:cs="Arial"/>
              <w:color w:val="auto"/>
              <w:sz w:val="16"/>
              <w:szCs w:val="16"/>
              <w:lang w:val="nl-NL" w:eastAsia="nl-NL" w:bidi="ar-SA"/>
            </w:rPr>
            <w:alias w:val="Landing Zone"/>
            <w:tag w:val="Security Zone"/>
            <w:id w:val="2027296319"/>
            <w:placeholder>
              <w:docPart w:val="48D9B5190377488B89AA99FA8C7C67E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03ECDCA6" w14:textId="77777777" w:rsidR="00A45073" w:rsidRPr="006A3AC7" w:rsidRDefault="00A45073" w:rsidP="00C2308C">
                <w:pPr>
                  <w:spacing w:after="160" w:line="259" w:lineRule="auto"/>
                  <w:rPr>
                    <w:rFonts w:eastAsia="Times New Roman" w:cs="Arial"/>
                    <w:color w:val="auto"/>
                    <w:sz w:val="16"/>
                    <w:szCs w:val="16"/>
                    <w:lang w:val="en-US" w:eastAsia="nl-NL" w:bidi="ar-SA"/>
                  </w:rPr>
                </w:pPr>
                <w:r w:rsidRPr="006A3AC7">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1062782975"/>
            <w:placeholder>
              <w:docPart w:val="B81D7D53CF3842C9BA85817689BCB18E"/>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30D990B7" w14:textId="67DFF3BD" w:rsidR="00A45073" w:rsidRPr="006A3AC7" w:rsidRDefault="00F04E26" w:rsidP="00C2308C">
                <w:pPr>
                  <w:spacing w:after="160" w:line="259" w:lineRule="auto"/>
                  <w:rPr>
                    <w:rFonts w:eastAsia="Times New Roman" w:cs="Arial"/>
                    <w:color w:val="auto"/>
                    <w:sz w:val="16"/>
                    <w:szCs w:val="16"/>
                    <w:lang w:val="en-US" w:eastAsia="nl-NL" w:bidi="ar-SA"/>
                  </w:rPr>
                </w:pPr>
                <w:r w:rsidRPr="006A3AC7">
                  <w:rPr>
                    <w:rFonts w:eastAsia="Times New Roman" w:cs="Arial"/>
                    <w:color w:val="auto"/>
                    <w:sz w:val="16"/>
                    <w:szCs w:val="16"/>
                    <w:lang w:val="nl-NL" w:eastAsia="nl-NL" w:bidi="ar-SA"/>
                  </w:rPr>
                  <w:t>BackOffice</w:t>
                </w:r>
              </w:p>
            </w:tc>
          </w:sdtContent>
        </w:sdt>
        <w:sdt>
          <w:sdtPr>
            <w:rPr>
              <w:rFonts w:eastAsia="Times New Roman" w:cs="Arial"/>
              <w:color w:val="auto"/>
              <w:sz w:val="16"/>
              <w:szCs w:val="16"/>
              <w:lang w:val="en-US" w:eastAsia="nl-NL" w:bidi="ar-SA"/>
            </w:rPr>
            <w:alias w:val="Location"/>
            <w:tag w:val="Location"/>
            <w:id w:val="-744802480"/>
            <w:placeholder>
              <w:docPart w:val="0E53C154481F48E98A4103759A653289"/>
            </w:placeholder>
            <w:dropDownList>
              <w:listItem w:displayText="Select" w:value="Select"/>
              <w:listItem w:displayText="AM2" w:value="AM2"/>
              <w:listItem w:displayText="AM3" w:value="AM3"/>
            </w:dropDownList>
          </w:sdtPr>
          <w:sdtEndPr/>
          <w:sdtContent>
            <w:tc>
              <w:tcPr>
                <w:tcW w:w="720" w:type="dxa"/>
                <w:vAlign w:val="center"/>
              </w:tcPr>
              <w:p w14:paraId="2591901A" w14:textId="6AAF1468" w:rsidR="00A45073" w:rsidRPr="006A3AC7" w:rsidRDefault="00A45073" w:rsidP="00C2308C">
                <w:pPr>
                  <w:spacing w:after="160" w:line="259" w:lineRule="auto"/>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AM2</w:t>
                </w:r>
              </w:p>
            </w:tc>
          </w:sdtContent>
        </w:sdt>
        <w:sdt>
          <w:sdtPr>
            <w:rPr>
              <w:color w:val="auto"/>
              <w:sz w:val="16"/>
              <w:szCs w:val="16"/>
            </w:rPr>
            <w:alias w:val="Domain"/>
            <w:tag w:val="Domain"/>
            <w:id w:val="1035623985"/>
            <w:placeholder>
              <w:docPart w:val="792B7B54B9874835A65061BD5BE7077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5C520432" w14:textId="239CA71C" w:rsidR="00A45073" w:rsidRPr="006A3AC7" w:rsidRDefault="0050453A" w:rsidP="00C2308C">
                <w:pPr>
                  <w:spacing w:after="160" w:line="259" w:lineRule="auto"/>
                  <w:rPr>
                    <w:rFonts w:eastAsia="Times New Roman" w:cs="Arial"/>
                    <w:color w:val="auto"/>
                    <w:sz w:val="16"/>
                    <w:szCs w:val="16"/>
                    <w:lang w:val="en-US" w:eastAsia="nl-NL" w:bidi="ar-SA"/>
                  </w:rPr>
                </w:pPr>
                <w:r w:rsidRPr="006A3AC7">
                  <w:rPr>
                    <w:color w:val="auto"/>
                    <w:sz w:val="16"/>
                    <w:szCs w:val="16"/>
                  </w:rPr>
                  <w:t>Test</w:t>
                </w:r>
              </w:p>
            </w:tc>
          </w:sdtContent>
        </w:sdt>
        <w:tc>
          <w:tcPr>
            <w:tcW w:w="1440" w:type="dxa"/>
            <w:vAlign w:val="center"/>
          </w:tcPr>
          <w:p w14:paraId="5177C855" w14:textId="4B03D982" w:rsidR="00A45073" w:rsidRPr="006A3AC7" w:rsidRDefault="00A9627E" w:rsidP="00C2308C">
            <w:pPr>
              <w:spacing w:after="160" w:line="259" w:lineRule="auto"/>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OBS</w:t>
            </w:r>
            <w:r w:rsidR="00A45073" w:rsidRPr="006A3AC7">
              <w:rPr>
                <w:rFonts w:eastAsia="Times New Roman" w:cs="Arial"/>
                <w:color w:val="auto"/>
                <w:sz w:val="16"/>
                <w:szCs w:val="16"/>
                <w:lang w:val="en-US" w:eastAsia="nl-NL" w:bidi="ar-SA"/>
              </w:rPr>
              <w:t xml:space="preserve"> Server</w:t>
            </w:r>
          </w:p>
        </w:tc>
        <w:tc>
          <w:tcPr>
            <w:tcW w:w="720" w:type="dxa"/>
            <w:vAlign w:val="center"/>
          </w:tcPr>
          <w:p w14:paraId="7B4D3A5E" w14:textId="6D199993" w:rsidR="00A45073" w:rsidRPr="006A3AC7" w:rsidRDefault="00F567BA"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1</w:t>
            </w:r>
          </w:p>
        </w:tc>
        <w:tc>
          <w:tcPr>
            <w:tcW w:w="630" w:type="dxa"/>
            <w:vAlign w:val="center"/>
          </w:tcPr>
          <w:p w14:paraId="5CC53204" w14:textId="602F3578" w:rsidR="00A45073" w:rsidRPr="006A3AC7" w:rsidRDefault="00F567BA"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4</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6A3AC7" w:rsidRPr="006A3AC7" w14:paraId="257881F3"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6A3AC7" w:rsidRPr="006A3AC7" w14:paraId="512FBF84" w14:textId="77777777" w:rsidTr="00C2308C">
                    <w:sdt>
                      <w:sdtPr>
                        <w:rPr>
                          <w:rFonts w:eastAsia="Times New Roman" w:cs="Arial"/>
                          <w:color w:val="auto"/>
                          <w:sz w:val="16"/>
                          <w:szCs w:val="16"/>
                          <w:lang w:val="nl-NL" w:eastAsia="nl-NL" w:bidi="ar-SA"/>
                        </w:rPr>
                        <w:alias w:val="Standard Building Block"/>
                        <w:tag w:val="Security Zone"/>
                        <w:id w:val="-509451109"/>
                        <w:placeholder>
                          <w:docPart w:val="2DAECA8718664984BCB5F4E6B76EF05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141CA5B0" w14:textId="77777777" w:rsidR="00A45073" w:rsidRPr="006A3AC7" w:rsidRDefault="00A45073" w:rsidP="00C2308C">
                            <w:pPr>
                              <w:spacing w:after="160" w:line="259" w:lineRule="auto"/>
                              <w:ind w:left="-97"/>
                              <w:rPr>
                                <w:rFonts w:eastAsia="Times New Roman" w:cs="Arial"/>
                                <w:color w:val="auto"/>
                                <w:sz w:val="16"/>
                                <w:szCs w:val="16"/>
                                <w:lang w:val="nl-NL" w:eastAsia="nl-NL" w:bidi="ar-SA"/>
                              </w:rPr>
                            </w:pPr>
                            <w:r w:rsidRPr="006A3AC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44132013"/>
                        <w:placeholder>
                          <w:docPart w:val="CD44529818AF4CA499A92C376F433099"/>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A0D096F" w14:textId="77777777" w:rsidR="00A45073" w:rsidRPr="006A3AC7" w:rsidRDefault="00A45073" w:rsidP="00C2308C">
                            <w:pPr>
                              <w:spacing w:after="160" w:line="259" w:lineRule="auto"/>
                              <w:rPr>
                                <w:rFonts w:eastAsia="Times New Roman" w:cs="Arial"/>
                                <w:color w:val="auto"/>
                                <w:sz w:val="16"/>
                                <w:szCs w:val="16"/>
                                <w:lang w:val="nl-NL" w:eastAsia="nl-NL" w:bidi="ar-SA"/>
                              </w:rPr>
                            </w:pPr>
                            <w:r w:rsidRPr="006A3AC7">
                              <w:rPr>
                                <w:rFonts w:eastAsia="Times New Roman" w:cs="Arial"/>
                                <w:color w:val="auto"/>
                                <w:sz w:val="16"/>
                                <w:szCs w:val="16"/>
                                <w:lang w:val="nl-NL" w:eastAsia="nl-NL" w:bidi="ar-SA"/>
                              </w:rPr>
                              <w:t>Select</w:t>
                            </w:r>
                          </w:p>
                        </w:tc>
                      </w:sdtContent>
                    </w:sdt>
                  </w:tr>
                </w:tbl>
                <w:p w14:paraId="2FD2FCC7" w14:textId="77777777" w:rsidR="00A45073" w:rsidRPr="006A3AC7" w:rsidRDefault="00A45073" w:rsidP="00C2308C">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6A3AC7" w:rsidRPr="006A3AC7" w14:paraId="377665DF" w14:textId="77777777" w:rsidTr="00C2308C">
                    <w:sdt>
                      <w:sdtPr>
                        <w:rPr>
                          <w:rFonts w:eastAsia="Times New Roman" w:cs="Arial"/>
                          <w:color w:val="auto"/>
                          <w:sz w:val="16"/>
                          <w:szCs w:val="16"/>
                          <w:lang w:val="nl-NL" w:eastAsia="nl-NL" w:bidi="ar-SA"/>
                        </w:rPr>
                        <w:alias w:val="Standard Building Block"/>
                        <w:tag w:val="Security Zone"/>
                        <w:id w:val="-1126238680"/>
                        <w:placeholder>
                          <w:docPart w:val="8C6D512D4FBD47A1ABE1214A7A9E54B2"/>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4C381F41" w14:textId="77777777" w:rsidR="00A45073" w:rsidRPr="006A3AC7" w:rsidRDefault="00A45073" w:rsidP="00C2308C">
                            <w:pPr>
                              <w:spacing w:after="160" w:line="259" w:lineRule="auto"/>
                              <w:ind w:left="-97"/>
                              <w:rPr>
                                <w:rFonts w:eastAsia="Times New Roman" w:cs="Arial"/>
                                <w:color w:val="auto"/>
                                <w:sz w:val="16"/>
                                <w:szCs w:val="16"/>
                                <w:lang w:val="nl-NL" w:eastAsia="nl-NL" w:bidi="ar-SA"/>
                              </w:rPr>
                            </w:pPr>
                            <w:r w:rsidRPr="006A3AC7">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117992434"/>
                        <w:placeholder>
                          <w:docPart w:val="0049988C17124F549791150BD11DAF0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013ECF6" w14:textId="77777777" w:rsidR="00A45073" w:rsidRPr="006A3AC7" w:rsidRDefault="00A45073" w:rsidP="00C2308C">
                            <w:pPr>
                              <w:spacing w:after="160" w:line="259" w:lineRule="auto"/>
                              <w:rPr>
                                <w:rFonts w:eastAsia="Times New Roman" w:cs="Arial"/>
                                <w:color w:val="auto"/>
                                <w:sz w:val="16"/>
                                <w:szCs w:val="16"/>
                                <w:lang w:val="nl-NL" w:eastAsia="nl-NL" w:bidi="ar-SA"/>
                              </w:rPr>
                            </w:pPr>
                            <w:r w:rsidRPr="006A3AC7">
                              <w:rPr>
                                <w:rFonts w:eastAsia="Times New Roman" w:cs="Arial"/>
                                <w:color w:val="auto"/>
                                <w:sz w:val="16"/>
                                <w:szCs w:val="16"/>
                                <w:lang w:val="nl-NL" w:eastAsia="nl-NL" w:bidi="ar-SA"/>
                              </w:rPr>
                              <w:t>Select</w:t>
                            </w:r>
                          </w:p>
                        </w:tc>
                      </w:sdtContent>
                    </w:sdt>
                  </w:tr>
                </w:tbl>
                <w:p w14:paraId="542EE0F2" w14:textId="77777777" w:rsidR="00A45073" w:rsidRPr="006A3AC7" w:rsidRDefault="00A45073" w:rsidP="00C2308C">
                  <w:pPr>
                    <w:spacing w:after="160" w:line="259" w:lineRule="auto"/>
                    <w:rPr>
                      <w:rFonts w:eastAsia="Times New Roman" w:cs="Arial"/>
                      <w:color w:val="auto"/>
                      <w:sz w:val="16"/>
                      <w:szCs w:val="16"/>
                      <w:lang w:val="nl-NL" w:eastAsia="nl-NL" w:bidi="ar-SA"/>
                    </w:rPr>
                  </w:pPr>
                </w:p>
              </w:tc>
            </w:tr>
          </w:tbl>
          <w:p w14:paraId="1B1E1F8C" w14:textId="77777777" w:rsidR="00A45073" w:rsidRPr="006A3AC7" w:rsidRDefault="00A45073" w:rsidP="00C2308C">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auto"/>
                <w:sz w:val="16"/>
                <w:szCs w:val="16"/>
                <w:lang w:val="nl-NL" w:eastAsia="nl-NL" w:bidi="ar-SA"/>
              </w:rPr>
              <w:alias w:val="Infra Service Level"/>
              <w:tag w:val="Infra Service Level"/>
              <w:id w:val="-497963058"/>
              <w:placeholder>
                <w:docPart w:val="1419D3DE5C3B4AE8A0FA1E5205ADBC73"/>
              </w:placeholder>
              <w:dropDownList>
                <w:listItem w:displayText="Select" w:value="Select"/>
                <w:listItem w:displayText="Bronze" w:value="Bronze"/>
                <w:listItem w:displayText="Silver" w:value="Silver"/>
                <w:listItem w:displayText="Gold" w:value="Gold"/>
              </w:dropDownList>
            </w:sdtPr>
            <w:sdtEndPr/>
            <w:sdtContent>
              <w:p w14:paraId="6DACF049" w14:textId="77777777" w:rsidR="00A45073" w:rsidRPr="006A3AC7" w:rsidRDefault="00A45073"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nl-NL" w:eastAsia="nl-NL" w:bidi="ar-SA"/>
                  </w:rPr>
                  <w:t>Bronze</w:t>
                </w:r>
              </w:p>
            </w:sdtContent>
          </w:sdt>
        </w:tc>
        <w:sdt>
          <w:sdtPr>
            <w:rPr>
              <w:color w:val="auto"/>
              <w:sz w:val="16"/>
              <w:szCs w:val="16"/>
            </w:rPr>
            <w:alias w:val="Service"/>
            <w:tag w:val="Sercice"/>
            <w:id w:val="-563184601"/>
            <w:placeholder>
              <w:docPart w:val="F779F68931E14B008BFF83DBEAC43ADC"/>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1E8B03BA" w14:textId="0CBA3EAE" w:rsidR="00A45073" w:rsidRPr="006A3AC7" w:rsidRDefault="005B51FF" w:rsidP="00C2308C">
                <w:pPr>
                  <w:spacing w:after="160" w:line="259" w:lineRule="auto"/>
                  <w:jc w:val="center"/>
                  <w:rPr>
                    <w:rFonts w:eastAsia="Times New Roman" w:cs="Arial"/>
                    <w:color w:val="auto"/>
                    <w:sz w:val="16"/>
                    <w:szCs w:val="16"/>
                    <w:lang w:val="en-US" w:eastAsia="nl-NL" w:bidi="ar-SA"/>
                  </w:rPr>
                </w:pPr>
                <w:r w:rsidRPr="006A3AC7">
                  <w:rPr>
                    <w:color w:val="auto"/>
                    <w:sz w:val="16"/>
                    <w:szCs w:val="16"/>
                  </w:rPr>
                  <w:t>IaaS+</w:t>
                </w:r>
              </w:p>
            </w:tc>
          </w:sdtContent>
        </w:sdt>
        <w:sdt>
          <w:sdtPr>
            <w:rPr>
              <w:rFonts w:eastAsia="Times New Roman" w:cs="Arial"/>
              <w:color w:val="auto"/>
              <w:sz w:val="16"/>
              <w:szCs w:val="16"/>
              <w:lang w:val="en-US" w:eastAsia="nl-NL" w:bidi="ar-SA"/>
            </w:rPr>
            <w:alias w:val="Replication"/>
            <w:tag w:val="Replication"/>
            <w:id w:val="1063291108"/>
            <w:placeholder>
              <w:docPart w:val="618A54AAA90A4EF59C62C9C83F182A57"/>
            </w:placeholder>
            <w:dropDownList>
              <w:listItem w:displayText="Select" w:value="Select"/>
              <w:listItem w:displayText="yes" w:value="yes"/>
              <w:listItem w:displayText="no" w:value="no"/>
            </w:dropDownList>
          </w:sdtPr>
          <w:sdtEndPr/>
          <w:sdtContent>
            <w:tc>
              <w:tcPr>
                <w:tcW w:w="720" w:type="dxa"/>
                <w:vAlign w:val="center"/>
              </w:tcPr>
              <w:p w14:paraId="561ABCED" w14:textId="6420D21B" w:rsidR="00A45073" w:rsidRPr="006A3AC7" w:rsidRDefault="000E64CD" w:rsidP="00C2308C">
                <w:pPr>
                  <w:spacing w:after="160" w:line="259" w:lineRule="auto"/>
                  <w:jc w:val="center"/>
                  <w:rPr>
                    <w:rFonts w:eastAsia="Times New Roman" w:cs="Arial"/>
                    <w:color w:val="auto"/>
                    <w:sz w:val="16"/>
                    <w:szCs w:val="16"/>
                    <w:lang w:val="en-US" w:eastAsia="nl-NL" w:bidi="ar-SA"/>
                  </w:rPr>
                </w:pPr>
                <w:r w:rsidRPr="006A3AC7">
                  <w:rPr>
                    <w:rFonts w:eastAsia="Times New Roman" w:cs="Arial"/>
                    <w:color w:val="auto"/>
                    <w:sz w:val="16"/>
                    <w:szCs w:val="16"/>
                    <w:lang w:val="en-US" w:eastAsia="nl-NL" w:bidi="ar-SA"/>
                  </w:rPr>
                  <w:t>no</w:t>
                </w:r>
              </w:p>
            </w:tc>
          </w:sdtContent>
        </w:sdt>
      </w:tr>
    </w:tbl>
    <w:p w14:paraId="19927B54" w14:textId="77777777" w:rsidR="00D41CFB" w:rsidRPr="00D41CFB" w:rsidRDefault="00D41CFB" w:rsidP="00D41CFB">
      <w:pPr>
        <w:spacing w:after="120"/>
        <w:rPr>
          <w:lang w:val="en-US" w:eastAsia="nl-NL" w:bidi="ar-SA"/>
        </w:rPr>
      </w:pPr>
    </w:p>
    <w:p w14:paraId="2392007C" w14:textId="77777777" w:rsidR="00D41CFB" w:rsidRPr="00D41CFB" w:rsidRDefault="00D41CFB" w:rsidP="00D41CFB">
      <w:pPr>
        <w:spacing w:after="120"/>
        <w:ind w:left="-1134"/>
        <w:rPr>
          <w:i/>
          <w:iCs/>
          <w:lang w:val="en-US" w:eastAsia="nl-NL" w:bidi="ar-SA"/>
        </w:rPr>
      </w:pPr>
      <w:r w:rsidRPr="00D41CFB">
        <w:rPr>
          <w:i/>
          <w:iCs/>
          <w:lang w:val="en-US" w:eastAsia="nl-NL" w:bidi="ar-SA"/>
        </w:rPr>
        <w:t>Dependency:</w:t>
      </w:r>
    </w:p>
    <w:tbl>
      <w:tblPr>
        <w:tblStyle w:val="TableGrid"/>
        <w:tblW w:w="11400" w:type="dxa"/>
        <w:tblInd w:w="-1115" w:type="dxa"/>
        <w:tblLayout w:type="fixed"/>
        <w:tblLook w:val="04A0" w:firstRow="1" w:lastRow="0" w:firstColumn="1" w:lastColumn="0" w:noHBand="0" w:noVBand="1"/>
      </w:tblPr>
      <w:tblGrid>
        <w:gridCol w:w="1260"/>
        <w:gridCol w:w="1530"/>
        <w:gridCol w:w="720"/>
        <w:gridCol w:w="1080"/>
        <w:gridCol w:w="1440"/>
        <w:gridCol w:w="720"/>
        <w:gridCol w:w="630"/>
        <w:gridCol w:w="1410"/>
        <w:gridCol w:w="810"/>
        <w:gridCol w:w="1080"/>
        <w:gridCol w:w="720"/>
      </w:tblGrid>
      <w:tr w:rsidR="00D41CFB" w:rsidRPr="00D41CFB" w14:paraId="5C330A8C" w14:textId="77777777" w:rsidTr="00C2308C">
        <w:tc>
          <w:tcPr>
            <w:tcW w:w="1260" w:type="dxa"/>
            <w:shd w:val="clear" w:color="auto" w:fill="D9D9D9" w:themeFill="background1" w:themeFillShade="D9"/>
          </w:tcPr>
          <w:p w14:paraId="33296D04"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Landing Zone</w:t>
            </w:r>
          </w:p>
        </w:tc>
        <w:tc>
          <w:tcPr>
            <w:tcW w:w="1530" w:type="dxa"/>
            <w:shd w:val="clear" w:color="auto" w:fill="D9D9D9" w:themeFill="background1" w:themeFillShade="D9"/>
          </w:tcPr>
          <w:p w14:paraId="5747EF5E"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7DB6DCD6"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Location</w:t>
            </w:r>
          </w:p>
        </w:tc>
        <w:tc>
          <w:tcPr>
            <w:tcW w:w="1080" w:type="dxa"/>
            <w:shd w:val="clear" w:color="auto" w:fill="D9D9D9" w:themeFill="background1" w:themeFillShade="D9"/>
          </w:tcPr>
          <w:p w14:paraId="6B42E8F6"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Domain</w:t>
            </w:r>
          </w:p>
        </w:tc>
        <w:tc>
          <w:tcPr>
            <w:tcW w:w="1440" w:type="dxa"/>
            <w:shd w:val="clear" w:color="auto" w:fill="D9D9D9" w:themeFill="background1" w:themeFillShade="D9"/>
          </w:tcPr>
          <w:p w14:paraId="00F022E0"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ID</w:t>
            </w:r>
          </w:p>
        </w:tc>
        <w:tc>
          <w:tcPr>
            <w:tcW w:w="720" w:type="dxa"/>
            <w:shd w:val="clear" w:color="auto" w:fill="D9D9D9" w:themeFill="background1" w:themeFillShade="D9"/>
          </w:tcPr>
          <w:p w14:paraId="1776A872"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vCPU </w:t>
            </w:r>
          </w:p>
        </w:tc>
        <w:tc>
          <w:tcPr>
            <w:tcW w:w="630" w:type="dxa"/>
            <w:shd w:val="clear" w:color="auto" w:fill="D9D9D9" w:themeFill="background1" w:themeFillShade="D9"/>
          </w:tcPr>
          <w:p w14:paraId="3E28D251"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RAM (GB)</w:t>
            </w:r>
          </w:p>
        </w:tc>
        <w:tc>
          <w:tcPr>
            <w:tcW w:w="1410" w:type="dxa"/>
            <w:shd w:val="clear" w:color="auto" w:fill="D9D9D9" w:themeFill="background1" w:themeFillShade="D9"/>
          </w:tcPr>
          <w:p w14:paraId="3F19358B"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OS</w:t>
            </w:r>
          </w:p>
        </w:tc>
        <w:tc>
          <w:tcPr>
            <w:tcW w:w="810" w:type="dxa"/>
            <w:shd w:val="clear" w:color="auto" w:fill="D9D9D9" w:themeFill="background1" w:themeFillShade="D9"/>
          </w:tcPr>
          <w:p w14:paraId="4527FBFF"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Infra SLA</w:t>
            </w:r>
          </w:p>
        </w:tc>
        <w:tc>
          <w:tcPr>
            <w:tcW w:w="1080" w:type="dxa"/>
            <w:shd w:val="clear" w:color="auto" w:fill="D9D9D9" w:themeFill="background1" w:themeFillShade="D9"/>
          </w:tcPr>
          <w:p w14:paraId="29FB520F"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SBB Type</w:t>
            </w:r>
          </w:p>
        </w:tc>
        <w:tc>
          <w:tcPr>
            <w:tcW w:w="720" w:type="dxa"/>
            <w:shd w:val="clear" w:color="auto" w:fill="D9D9D9" w:themeFill="background1" w:themeFillShade="D9"/>
          </w:tcPr>
          <w:p w14:paraId="2987DCEC" w14:textId="77777777" w:rsidR="00D41CFB" w:rsidRPr="00D41CFB" w:rsidRDefault="00D41CFB"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Replication</w:t>
            </w:r>
          </w:p>
        </w:tc>
      </w:tr>
      <w:tr w:rsidR="00D41CFB" w:rsidRPr="00D41CFB" w14:paraId="0341C18B" w14:textId="77777777" w:rsidTr="00C2308C">
        <w:trPr>
          <w:trHeight w:val="620"/>
        </w:trPr>
        <w:sdt>
          <w:sdtPr>
            <w:rPr>
              <w:rFonts w:eastAsia="Times New Roman" w:cs="Arial"/>
              <w:color w:val="auto"/>
              <w:sz w:val="16"/>
              <w:szCs w:val="16"/>
              <w:lang w:val="nl-NL" w:eastAsia="nl-NL" w:bidi="ar-SA"/>
            </w:rPr>
            <w:alias w:val="Landing Zone"/>
            <w:tag w:val="Security Zone"/>
            <w:id w:val="1713457162"/>
            <w:placeholder>
              <w:docPart w:val="E11DEA8E5E3342558B3E4D8949386B5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1260" w:type="dxa"/>
                <w:vAlign w:val="center"/>
              </w:tcPr>
              <w:p w14:paraId="2D287B45" w14:textId="77777777" w:rsidR="00D41CFB" w:rsidRPr="00D41CFB" w:rsidRDefault="00D41CFB" w:rsidP="00D41CFB">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auto"/>
                    <w:sz w:val="16"/>
                    <w:szCs w:val="16"/>
                    <w:lang w:val="nl-NL" w:eastAsia="nl-NL" w:bidi="ar-SA"/>
                  </w:rPr>
                  <w:t>Select</w:t>
                </w:r>
              </w:p>
            </w:tc>
          </w:sdtContent>
        </w:sdt>
        <w:sdt>
          <w:sdtPr>
            <w:rPr>
              <w:rFonts w:eastAsia="Times New Roman" w:cs="Arial"/>
              <w:color w:val="auto"/>
              <w:sz w:val="16"/>
              <w:szCs w:val="16"/>
              <w:lang w:val="nl-NL" w:eastAsia="nl-NL" w:bidi="ar-SA"/>
            </w:rPr>
            <w:alias w:val="Security Zone"/>
            <w:tag w:val="Security Zone"/>
            <w:id w:val="-360820322"/>
            <w:placeholder>
              <w:docPart w:val="ABFDB2B042BA496BB3302F3A34D716F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530" w:type="dxa"/>
                <w:vAlign w:val="center"/>
              </w:tcPr>
              <w:p w14:paraId="050DDAD0" w14:textId="77777777" w:rsidR="00D41CFB" w:rsidRPr="00D41CFB" w:rsidRDefault="00D41CFB" w:rsidP="00D41CFB">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auto"/>
                    <w:sz w:val="16"/>
                    <w:szCs w:val="16"/>
                    <w:lang w:val="nl-NL" w:eastAsia="nl-NL" w:bidi="ar-SA"/>
                  </w:rPr>
                  <w:t>Select</w:t>
                </w:r>
              </w:p>
            </w:tc>
          </w:sdtContent>
        </w:sdt>
        <w:sdt>
          <w:sdtPr>
            <w:rPr>
              <w:rFonts w:eastAsia="Times New Roman" w:cs="Arial"/>
              <w:color w:val="000000" w:themeColor="text1"/>
              <w:sz w:val="16"/>
              <w:szCs w:val="16"/>
              <w:lang w:val="en-US" w:eastAsia="nl-NL" w:bidi="ar-SA"/>
            </w:rPr>
            <w:alias w:val="Location"/>
            <w:tag w:val="Location"/>
            <w:id w:val="1747756974"/>
            <w:placeholder>
              <w:docPart w:val="78E26D654A0F4745ADBC8AAE718E7E22"/>
            </w:placeholder>
            <w:dropDownList>
              <w:listItem w:displayText="Select" w:value="Select"/>
              <w:listItem w:displayText="AM2" w:value="AM2"/>
              <w:listItem w:displayText="AM3" w:value="AM3"/>
            </w:dropDownList>
          </w:sdtPr>
          <w:sdtEndPr/>
          <w:sdtContent>
            <w:tc>
              <w:tcPr>
                <w:tcW w:w="720" w:type="dxa"/>
                <w:vAlign w:val="center"/>
              </w:tcPr>
              <w:p w14:paraId="7F9021BE" w14:textId="77777777" w:rsidR="00D41CFB" w:rsidRPr="00D41CFB" w:rsidRDefault="00D41CFB" w:rsidP="00D41CFB">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Select</w:t>
                </w:r>
              </w:p>
            </w:tc>
          </w:sdtContent>
        </w:sdt>
        <w:sdt>
          <w:sdtPr>
            <w:rPr>
              <w:sz w:val="16"/>
              <w:szCs w:val="16"/>
            </w:rPr>
            <w:alias w:val="Domain"/>
            <w:tag w:val="Domain"/>
            <w:id w:val="384697927"/>
            <w:placeholder>
              <w:docPart w:val="4EB78FF8ECD54ED29F9068A5E509ED2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576B8177" w14:textId="77777777" w:rsidR="00D41CFB" w:rsidRPr="00D41CFB" w:rsidRDefault="00D41CFB" w:rsidP="00D41CFB">
                <w:pPr>
                  <w:spacing w:after="160" w:line="259" w:lineRule="auto"/>
                  <w:rPr>
                    <w:rFonts w:eastAsia="Times New Roman" w:cs="Arial"/>
                    <w:color w:val="000000" w:themeColor="text1"/>
                    <w:sz w:val="16"/>
                    <w:szCs w:val="16"/>
                    <w:lang w:val="en-US" w:eastAsia="nl-NL" w:bidi="ar-SA"/>
                  </w:rPr>
                </w:pPr>
                <w:r w:rsidRPr="00D41CFB">
                  <w:rPr>
                    <w:sz w:val="16"/>
                    <w:szCs w:val="16"/>
                  </w:rPr>
                  <w:t>Select</w:t>
                </w:r>
              </w:p>
            </w:tc>
          </w:sdtContent>
        </w:sdt>
        <w:tc>
          <w:tcPr>
            <w:tcW w:w="1440" w:type="dxa"/>
            <w:vAlign w:val="center"/>
          </w:tcPr>
          <w:p w14:paraId="52528D6B" w14:textId="77777777" w:rsidR="00D41CFB" w:rsidRPr="00D41CFB" w:rsidRDefault="00D41CFB" w:rsidP="00D41CFB">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 xml:space="preserve"> </w:t>
            </w:r>
          </w:p>
        </w:tc>
        <w:tc>
          <w:tcPr>
            <w:tcW w:w="720" w:type="dxa"/>
            <w:vAlign w:val="center"/>
          </w:tcPr>
          <w:p w14:paraId="44081DE2" w14:textId="77777777" w:rsidR="00D41CFB" w:rsidRPr="00D41CFB" w:rsidRDefault="00D41CFB" w:rsidP="00D41CFB">
            <w:pPr>
              <w:spacing w:after="160" w:line="259" w:lineRule="auto"/>
              <w:jc w:val="center"/>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 xml:space="preserve"> </w:t>
            </w:r>
          </w:p>
        </w:tc>
        <w:tc>
          <w:tcPr>
            <w:tcW w:w="630" w:type="dxa"/>
            <w:vAlign w:val="center"/>
          </w:tcPr>
          <w:p w14:paraId="066F430B" w14:textId="77777777" w:rsidR="00D41CFB" w:rsidRPr="00D41CFB" w:rsidRDefault="00D41CFB" w:rsidP="00D41CFB">
            <w:pPr>
              <w:spacing w:after="160" w:line="259" w:lineRule="auto"/>
              <w:jc w:val="center"/>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 xml:space="preserve"> </w:t>
            </w:r>
          </w:p>
        </w:tc>
        <w:tc>
          <w:tcPr>
            <w:tcW w:w="141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59798FC8"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703D1FB0"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10118E10" w14:textId="77777777" w:rsidTr="00C2308C">
                          <w:sdt>
                            <w:sdtPr>
                              <w:rPr>
                                <w:rFonts w:eastAsia="Times New Roman" w:cs="Arial"/>
                                <w:color w:val="auto"/>
                                <w:sz w:val="16"/>
                                <w:szCs w:val="16"/>
                                <w:lang w:val="nl-NL" w:eastAsia="nl-NL" w:bidi="ar-SA"/>
                              </w:rPr>
                              <w:alias w:val="Standard Building Block"/>
                              <w:tag w:val="Security Zone"/>
                              <w:id w:val="-1018078945"/>
                              <w:placeholder>
                                <w:docPart w:val="8D48B14AEDF34D82BE9E92E04FDCBDEC"/>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756BAB99" w14:textId="77777777" w:rsidR="00D41CFB" w:rsidRPr="00D41CFB" w:rsidRDefault="00D41CFB" w:rsidP="00D41CFB">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sdt>
                            <w:sdtPr>
                              <w:rPr>
                                <w:rFonts w:eastAsia="Times New Roman" w:cs="Arial"/>
                                <w:color w:val="auto"/>
                                <w:sz w:val="16"/>
                                <w:szCs w:val="16"/>
                                <w:lang w:val="nl-NL" w:eastAsia="nl-NL" w:bidi="ar-SA"/>
                              </w:rPr>
                              <w:alias w:val="Service"/>
                              <w:tag w:val="Sercice"/>
                              <w:id w:val="1178463393"/>
                              <w:placeholder>
                                <w:docPart w:val="E6B51CD9539C4D32B9F9A1F22116E87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EA30C09" w14:textId="77777777" w:rsidR="00D41CFB" w:rsidRPr="00D41CFB" w:rsidRDefault="00D41CFB" w:rsidP="00D41CFB">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0C83B8A8"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03F2A165" w14:textId="77777777" w:rsidTr="00C2308C">
                          <w:sdt>
                            <w:sdtPr>
                              <w:rPr>
                                <w:rFonts w:eastAsia="Times New Roman" w:cs="Arial"/>
                                <w:color w:val="auto"/>
                                <w:sz w:val="16"/>
                                <w:szCs w:val="16"/>
                                <w:lang w:val="nl-NL" w:eastAsia="nl-NL" w:bidi="ar-SA"/>
                              </w:rPr>
                              <w:alias w:val="Standard Building Block"/>
                              <w:tag w:val="Security Zone"/>
                              <w:id w:val="1287382326"/>
                              <w:placeholder>
                                <w:docPart w:val="E49F6A62E15747C1AD56F05D64F09C9F"/>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344FCB64" w14:textId="77777777" w:rsidR="00D41CFB" w:rsidRPr="00D41CFB" w:rsidRDefault="00D41CFB" w:rsidP="00D41CFB">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77432371"/>
                              <w:placeholder>
                                <w:docPart w:val="3297BD297EDE4D6295BF5BDDF05B0D2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43A844E" w14:textId="77777777" w:rsidR="00D41CFB" w:rsidRPr="00D41CFB" w:rsidRDefault="00D41CFB" w:rsidP="00D41CFB">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0E265951"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r>
                </w:tbl>
                <w:p w14:paraId="73F583AB"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1649784E" w14:textId="77777777" w:rsidTr="00C2308C">
                    <w:tc>
                      <w:tcPr>
                        <w:tcW w:w="2965" w:type="dxa"/>
                        <w:tcBorders>
                          <w:top w:val="nil"/>
                          <w:left w:val="nil"/>
                          <w:bottom w:val="nil"/>
                          <w:right w:val="nil"/>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2D2F3FE7" w14:textId="77777777" w:rsidTr="00C2308C">
                          <w:sdt>
                            <w:sdtPr>
                              <w:rPr>
                                <w:rFonts w:eastAsia="Times New Roman" w:cs="Arial"/>
                                <w:color w:val="auto"/>
                                <w:sz w:val="16"/>
                                <w:szCs w:val="16"/>
                                <w:lang w:val="nl-NL" w:eastAsia="nl-NL" w:bidi="ar-SA"/>
                              </w:rPr>
                              <w:alias w:val="Standard Building Block"/>
                              <w:tag w:val="Security Zone"/>
                              <w:id w:val="1078557005"/>
                              <w:placeholder>
                                <w:docPart w:val="BE34A96D87D048E2A64E00FA9CBE7360"/>
                              </w:placeholder>
                              <w:dropDownList>
                                <w:listItem w:displayText="Select" w:value="Select"/>
                                <w:listItem w:displayText="RHEL 7.9" w:value="RHEL 7.9"/>
                                <w:listItem w:displayText="RHEL 8.x" w:value="RHEL 8.x"/>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2CC92425" w14:textId="77777777" w:rsidR="00D41CFB" w:rsidRPr="00D41CFB" w:rsidRDefault="00D41CFB" w:rsidP="00D41CFB">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sdt>
                            <w:sdtPr>
                              <w:rPr>
                                <w:rFonts w:eastAsia="Times New Roman" w:cs="Arial"/>
                                <w:color w:val="auto"/>
                                <w:sz w:val="16"/>
                                <w:szCs w:val="16"/>
                                <w:lang w:val="nl-NL" w:eastAsia="nl-NL" w:bidi="ar-SA"/>
                              </w:rPr>
                              <w:alias w:val="Service"/>
                              <w:tag w:val="Sercice"/>
                              <w:id w:val="-575054781"/>
                              <w:placeholder>
                                <w:docPart w:val="DF1AF35F6FC9409A886C5F29C01AEE9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B7C5E02" w14:textId="77777777" w:rsidR="00D41CFB" w:rsidRPr="00D41CFB" w:rsidRDefault="00D41CFB" w:rsidP="00D41CFB">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08B35E35"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c>
                      <w:tcPr>
                        <w:tcW w:w="2340" w:type="dxa"/>
                        <w:tcBorders>
                          <w:top w:val="single" w:sz="4" w:space="0" w:color="auto"/>
                          <w:left w:val="nil"/>
                          <w:bottom w:val="single" w:sz="4" w:space="0" w:color="auto"/>
                          <w:right w:val="single" w:sz="4" w:space="0" w:color="auto"/>
                        </w:tcBorders>
                        <w:hideMark/>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D41CFB" w:rsidRPr="00D41CFB" w14:paraId="1E31FAB8" w14:textId="77777777" w:rsidTr="00C2308C">
                          <w:sdt>
                            <w:sdtPr>
                              <w:rPr>
                                <w:rFonts w:eastAsia="Times New Roman" w:cs="Arial"/>
                                <w:color w:val="auto"/>
                                <w:sz w:val="16"/>
                                <w:szCs w:val="16"/>
                                <w:lang w:val="nl-NL" w:eastAsia="nl-NL" w:bidi="ar-SA"/>
                              </w:rPr>
                              <w:alias w:val="Standard Building Block"/>
                              <w:tag w:val="Security Zone"/>
                              <w:id w:val="-1143888400"/>
                              <w:placeholder>
                                <w:docPart w:val="0EBD168CE1B14BEC885892C4D472C0D3"/>
                              </w:placeholder>
                              <w:dropDownList>
                                <w:listItem w:displayText="Select" w:value="Select"/>
                                <w:listItem w:displayText="RHEL 7.9" w:value="RHEL 7.9"/>
                                <w:listItem w:displayText="Windows 2016" w:value="Windows 2016"/>
                                <w:listItem w:displayText="Windows 2019" w:value="Windows 2019"/>
                                <w:listItem w:displayText="AIX 7.2" w:value="AIX 7.2"/>
                              </w:dropDownList>
                            </w:sdtPr>
                            <w:sdtEndPr/>
                            <w:sdtContent>
                              <w:tc>
                                <w:tcPr>
                                  <w:tcW w:w="2965" w:type="dxa"/>
                                  <w:tcBorders>
                                    <w:top w:val="nil"/>
                                    <w:left w:val="nil"/>
                                    <w:bottom w:val="nil"/>
                                    <w:right w:val="nil"/>
                                  </w:tcBorders>
                                </w:tcPr>
                                <w:p w14:paraId="6431D033" w14:textId="77777777" w:rsidR="00D41CFB" w:rsidRPr="00D41CFB" w:rsidRDefault="00D41CFB" w:rsidP="00D41CFB">
                                  <w:pPr>
                                    <w:spacing w:after="160" w:line="259" w:lineRule="auto"/>
                                    <w:ind w:left="-97"/>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Windows 2016</w:t>
                                  </w:r>
                                </w:p>
                              </w:tc>
                            </w:sdtContent>
                          </w:sdt>
                          <w:sdt>
                            <w:sdtPr>
                              <w:rPr>
                                <w:rFonts w:eastAsia="Times New Roman" w:cs="Arial"/>
                                <w:color w:val="auto"/>
                                <w:sz w:val="16"/>
                                <w:szCs w:val="16"/>
                                <w:lang w:val="nl-NL" w:eastAsia="nl-NL" w:bidi="ar-SA"/>
                              </w:rPr>
                              <w:alias w:val="Service"/>
                              <w:tag w:val="Sercice"/>
                              <w:id w:val="1536241505"/>
                              <w:placeholder>
                                <w:docPart w:val="615D58BAF41A4483BF54A5A12E0C3794"/>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60D102A" w14:textId="77777777" w:rsidR="00D41CFB" w:rsidRPr="00D41CFB" w:rsidRDefault="00D41CFB" w:rsidP="00D41CFB">
                                  <w:pPr>
                                    <w:spacing w:after="160" w:line="259" w:lineRule="auto"/>
                                    <w:rPr>
                                      <w:rFonts w:eastAsia="Times New Roman" w:cs="Arial"/>
                                      <w:color w:val="auto"/>
                                      <w:sz w:val="16"/>
                                      <w:szCs w:val="16"/>
                                      <w:lang w:val="nl-NL" w:eastAsia="nl-NL" w:bidi="ar-SA"/>
                                    </w:rPr>
                                  </w:pPr>
                                  <w:r w:rsidRPr="00D41CFB">
                                    <w:rPr>
                                      <w:rFonts w:eastAsia="Times New Roman" w:cs="Arial"/>
                                      <w:color w:val="auto"/>
                                      <w:sz w:val="16"/>
                                      <w:szCs w:val="16"/>
                                      <w:lang w:val="nl-NL" w:eastAsia="nl-NL" w:bidi="ar-SA"/>
                                    </w:rPr>
                                    <w:t>Select</w:t>
                                  </w:r>
                                </w:p>
                              </w:tc>
                            </w:sdtContent>
                          </w:sdt>
                        </w:tr>
                      </w:tbl>
                      <w:p w14:paraId="7E6C280D"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r>
                </w:tbl>
                <w:p w14:paraId="1B990C4C"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r>
          </w:tbl>
          <w:p w14:paraId="278DD322" w14:textId="77777777" w:rsidR="00D41CFB" w:rsidRPr="00D41CFB" w:rsidRDefault="00D41CFB" w:rsidP="00D41CFB">
            <w:pPr>
              <w:spacing w:after="160" w:line="259" w:lineRule="auto"/>
              <w:rPr>
                <w:rFonts w:eastAsia="Times New Roman" w:cs="Arial"/>
                <w:color w:val="auto"/>
                <w:sz w:val="16"/>
                <w:szCs w:val="16"/>
                <w:lang w:val="nl-NL" w:eastAsia="nl-NL" w:bidi="ar-SA"/>
              </w:rPr>
            </w:pPr>
          </w:p>
        </w:tc>
        <w:tc>
          <w:tcPr>
            <w:tcW w:w="810" w:type="dxa"/>
            <w:vAlign w:val="center"/>
          </w:tcPr>
          <w:sdt>
            <w:sdtPr>
              <w:rPr>
                <w:rFonts w:eastAsia="Times New Roman" w:cs="Arial"/>
                <w:color w:val="201825"/>
                <w:sz w:val="16"/>
                <w:szCs w:val="16"/>
                <w:lang w:val="nl-NL" w:eastAsia="nl-NL" w:bidi="ar-SA"/>
              </w:rPr>
              <w:alias w:val="Infra Service Level"/>
              <w:tag w:val="Infra Service Level"/>
              <w:id w:val="863788572"/>
              <w:placeholder>
                <w:docPart w:val="673D757FD0E844A0AB2FD486904E9100"/>
              </w:placeholder>
              <w:dropDownList>
                <w:listItem w:displayText="Select" w:value="Select"/>
                <w:listItem w:displayText="Bronze" w:value="Bronze"/>
                <w:listItem w:displayText="Silver" w:value="Silver"/>
                <w:listItem w:displayText="Gold" w:value="Gold"/>
              </w:dropDownList>
            </w:sdtPr>
            <w:sdtEndPr/>
            <w:sdtContent>
              <w:p w14:paraId="06E99346" w14:textId="77777777" w:rsidR="00D41CFB" w:rsidRPr="00D41CFB" w:rsidRDefault="00D41CFB" w:rsidP="00D41CFB">
                <w:pPr>
                  <w:spacing w:after="160" w:line="259" w:lineRule="auto"/>
                  <w:jc w:val="center"/>
                  <w:rPr>
                    <w:rFonts w:eastAsia="Times New Roman" w:cs="Arial"/>
                    <w:color w:val="000000" w:themeColor="text1"/>
                    <w:sz w:val="16"/>
                    <w:szCs w:val="16"/>
                    <w:lang w:val="en-US" w:eastAsia="nl-NL" w:bidi="ar-SA"/>
                  </w:rPr>
                </w:pPr>
                <w:r w:rsidRPr="00D41CFB">
                  <w:rPr>
                    <w:rFonts w:eastAsia="Times New Roman" w:cs="Arial"/>
                    <w:color w:val="201825"/>
                    <w:sz w:val="16"/>
                    <w:szCs w:val="16"/>
                    <w:lang w:val="nl-NL" w:eastAsia="nl-NL" w:bidi="ar-SA"/>
                  </w:rPr>
                  <w:t>Select</w:t>
                </w:r>
              </w:p>
            </w:sdtContent>
          </w:sdt>
        </w:tc>
        <w:sdt>
          <w:sdtPr>
            <w:rPr>
              <w:sz w:val="16"/>
              <w:szCs w:val="16"/>
            </w:rPr>
            <w:alias w:val="Service"/>
            <w:tag w:val="Sercice"/>
            <w:id w:val="-1159068903"/>
            <w:placeholder>
              <w:docPart w:val="DABBADD6B75F4C9EA6E2422C39D21CBE"/>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1080" w:type="dxa"/>
                <w:vAlign w:val="center"/>
              </w:tcPr>
              <w:p w14:paraId="49C3A8B0" w14:textId="77777777" w:rsidR="00D41CFB" w:rsidRPr="00D41CFB" w:rsidRDefault="00D41CFB" w:rsidP="00D41CFB">
                <w:pPr>
                  <w:spacing w:after="160" w:line="259" w:lineRule="auto"/>
                  <w:jc w:val="center"/>
                  <w:rPr>
                    <w:rFonts w:eastAsia="Times New Roman" w:cs="Arial"/>
                    <w:color w:val="000000" w:themeColor="text1"/>
                    <w:sz w:val="16"/>
                    <w:szCs w:val="16"/>
                    <w:lang w:val="en-US" w:eastAsia="nl-NL" w:bidi="ar-SA"/>
                  </w:rPr>
                </w:pPr>
                <w:r w:rsidRPr="00D41CFB">
                  <w:rPr>
                    <w:sz w:val="16"/>
                    <w:szCs w:val="16"/>
                  </w:rPr>
                  <w:t>Select</w:t>
                </w:r>
              </w:p>
            </w:tc>
          </w:sdtContent>
        </w:sdt>
        <w:sdt>
          <w:sdtPr>
            <w:rPr>
              <w:rFonts w:eastAsia="Times New Roman" w:cs="Arial"/>
              <w:color w:val="000000" w:themeColor="text1"/>
              <w:sz w:val="16"/>
              <w:szCs w:val="16"/>
              <w:lang w:val="en-US" w:eastAsia="nl-NL" w:bidi="ar-SA"/>
            </w:rPr>
            <w:alias w:val="Replication"/>
            <w:tag w:val="Replication"/>
            <w:id w:val="389235776"/>
            <w:placeholder>
              <w:docPart w:val="E8188A7281DF406A9809910F2601C65E"/>
            </w:placeholder>
            <w:dropDownList>
              <w:listItem w:displayText="Select" w:value="Select"/>
              <w:listItem w:displayText="yes" w:value="yes"/>
              <w:listItem w:displayText="no" w:value="no"/>
            </w:dropDownList>
          </w:sdtPr>
          <w:sdtEndPr/>
          <w:sdtContent>
            <w:tc>
              <w:tcPr>
                <w:tcW w:w="720" w:type="dxa"/>
                <w:vAlign w:val="center"/>
              </w:tcPr>
              <w:p w14:paraId="722B53FB" w14:textId="77777777" w:rsidR="00D41CFB" w:rsidRPr="00D41CFB" w:rsidRDefault="00D41CFB" w:rsidP="00D41CFB">
                <w:pPr>
                  <w:spacing w:after="160" w:line="259" w:lineRule="auto"/>
                  <w:jc w:val="center"/>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Select</w:t>
                </w:r>
              </w:p>
            </w:tc>
          </w:sdtContent>
        </w:sdt>
      </w:tr>
    </w:tbl>
    <w:p w14:paraId="11399862" w14:textId="77777777" w:rsidR="00A9627E" w:rsidRDefault="00A9627E" w:rsidP="00A9627E">
      <w:pPr>
        <w:spacing w:after="160" w:line="259" w:lineRule="auto"/>
        <w:rPr>
          <w:iCs/>
          <w:lang w:val="en-US" w:eastAsia="nl-NL" w:bidi="ar-SA"/>
        </w:rPr>
      </w:pPr>
      <w:bookmarkStart w:id="64" w:name="_Toc87864296"/>
    </w:p>
    <w:p w14:paraId="08E0FDA3" w14:textId="7DDFE3F8" w:rsidR="00D41CFB" w:rsidRPr="00D41CFB" w:rsidRDefault="00D41CFB" w:rsidP="00A9627E">
      <w:pPr>
        <w:spacing w:after="160" w:line="259" w:lineRule="auto"/>
        <w:rPr>
          <w:rFonts w:cs="Arial"/>
          <w:b/>
          <w:bCs/>
          <w:i/>
          <w:color w:val="auto"/>
          <w:sz w:val="20"/>
          <w:lang w:val="en-US" w:eastAsia="nl-NL" w:bidi="ar-SA"/>
        </w:rPr>
      </w:pPr>
      <w:r w:rsidRPr="00D41CFB">
        <w:rPr>
          <w:rFonts w:cs="Arial"/>
          <w:b/>
          <w:bCs/>
          <w:i/>
          <w:color w:val="auto"/>
          <w:sz w:val="20"/>
          <w:lang w:val="en-US" w:eastAsia="nl-NL" w:bidi="ar-SA"/>
        </w:rPr>
        <w:t>Storage</w:t>
      </w:r>
      <w:bookmarkEnd w:id="64"/>
    </w:p>
    <w:tbl>
      <w:tblPr>
        <w:tblStyle w:val="TableGrid"/>
        <w:tblpPr w:leftFromText="180" w:rightFromText="180" w:vertAnchor="text" w:horzAnchor="page" w:tblpX="311" w:tblpY="378"/>
        <w:tblW w:w="8545" w:type="dxa"/>
        <w:tblLayout w:type="fixed"/>
        <w:tblLook w:val="04A0" w:firstRow="1" w:lastRow="0" w:firstColumn="1" w:lastColumn="0" w:noHBand="0" w:noVBand="1"/>
      </w:tblPr>
      <w:tblGrid>
        <w:gridCol w:w="1975"/>
        <w:gridCol w:w="1080"/>
        <w:gridCol w:w="1260"/>
        <w:gridCol w:w="1170"/>
        <w:gridCol w:w="990"/>
        <w:gridCol w:w="1080"/>
        <w:gridCol w:w="990"/>
      </w:tblGrid>
      <w:tr w:rsidR="00D41CFB" w:rsidRPr="00D41CFB" w14:paraId="73CBE295" w14:textId="77777777" w:rsidTr="00C2308C">
        <w:trPr>
          <w:trHeight w:val="395"/>
        </w:trPr>
        <w:tc>
          <w:tcPr>
            <w:tcW w:w="1975" w:type="dxa"/>
            <w:shd w:val="clear" w:color="auto" w:fill="D9D9D9" w:themeFill="background1" w:themeFillShade="D9"/>
          </w:tcPr>
          <w:p w14:paraId="3A6F02B7"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ID</w:t>
            </w:r>
          </w:p>
        </w:tc>
        <w:tc>
          <w:tcPr>
            <w:tcW w:w="1080" w:type="dxa"/>
            <w:shd w:val="clear" w:color="auto" w:fill="D9D9D9" w:themeFill="background1" w:themeFillShade="D9"/>
          </w:tcPr>
          <w:p w14:paraId="4FC7ED04"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43DC90CA"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C-drive OS (Fixed)</w:t>
            </w:r>
          </w:p>
        </w:tc>
        <w:tc>
          <w:tcPr>
            <w:tcW w:w="1170" w:type="dxa"/>
            <w:shd w:val="clear" w:color="auto" w:fill="D9D9D9" w:themeFill="background1" w:themeFillShade="D9"/>
          </w:tcPr>
          <w:p w14:paraId="7FAB6328"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D-drive App (mandatory)</w:t>
            </w:r>
          </w:p>
        </w:tc>
        <w:tc>
          <w:tcPr>
            <w:tcW w:w="990" w:type="dxa"/>
            <w:shd w:val="clear" w:color="auto" w:fill="D9D9D9" w:themeFill="background1" w:themeFillShade="D9"/>
          </w:tcPr>
          <w:p w14:paraId="6D07E433"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E-drive (optional)</w:t>
            </w:r>
          </w:p>
        </w:tc>
        <w:tc>
          <w:tcPr>
            <w:tcW w:w="1080" w:type="dxa"/>
            <w:shd w:val="clear" w:color="auto" w:fill="D9D9D9" w:themeFill="background1" w:themeFillShade="D9"/>
          </w:tcPr>
          <w:p w14:paraId="62CA5D4E"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F-drive </w:t>
            </w:r>
            <w:proofErr w:type="gramStart"/>
            <w:r w:rsidRPr="00D41CFB">
              <w:rPr>
                <w:rFonts w:eastAsia="Times New Roman" w:cs="Arial"/>
                <w:b/>
                <w:bCs/>
                <w:color w:val="1F1E33"/>
                <w:sz w:val="16"/>
                <w:szCs w:val="16"/>
                <w:lang w:val="en-US" w:eastAsia="nl-NL" w:bidi="ar-SA"/>
              </w:rPr>
              <w:t xml:space="preserve">   (</w:t>
            </w:r>
            <w:proofErr w:type="gramEnd"/>
            <w:r w:rsidRPr="00D41CFB">
              <w:rPr>
                <w:rFonts w:eastAsia="Times New Roman" w:cs="Arial"/>
                <w:b/>
                <w:bCs/>
                <w:color w:val="1F1E33"/>
                <w:sz w:val="16"/>
                <w:szCs w:val="16"/>
                <w:lang w:val="en-US" w:eastAsia="nl-NL" w:bidi="ar-SA"/>
              </w:rPr>
              <w:t>optional)</w:t>
            </w:r>
          </w:p>
        </w:tc>
        <w:tc>
          <w:tcPr>
            <w:tcW w:w="990" w:type="dxa"/>
            <w:shd w:val="clear" w:color="auto" w:fill="D9D9D9" w:themeFill="background1" w:themeFillShade="D9"/>
          </w:tcPr>
          <w:p w14:paraId="086A5F04" w14:textId="77777777" w:rsidR="00D41CFB" w:rsidRPr="00D41CFB" w:rsidRDefault="00D41CFB"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…-drive</w:t>
            </w:r>
            <w:proofErr w:type="gramStart"/>
            <w:r w:rsidRPr="00D41CFB">
              <w:rPr>
                <w:rFonts w:eastAsia="Times New Roman" w:cs="Arial"/>
                <w:b/>
                <w:bCs/>
                <w:color w:val="1F1E33"/>
                <w:sz w:val="16"/>
                <w:szCs w:val="16"/>
                <w:lang w:val="en-US" w:eastAsia="nl-NL" w:bidi="ar-SA"/>
              </w:rPr>
              <w:t xml:space="preserve">   (</w:t>
            </w:r>
            <w:proofErr w:type="gramEnd"/>
            <w:r w:rsidRPr="00D41CFB">
              <w:rPr>
                <w:rFonts w:eastAsia="Times New Roman" w:cs="Arial"/>
                <w:b/>
                <w:bCs/>
                <w:color w:val="1F1E33"/>
                <w:sz w:val="16"/>
                <w:szCs w:val="16"/>
                <w:lang w:val="en-US" w:eastAsia="nl-NL" w:bidi="ar-SA"/>
              </w:rPr>
              <w:t>optional)</w:t>
            </w:r>
          </w:p>
        </w:tc>
      </w:tr>
      <w:tr w:rsidR="00D41CFB" w:rsidRPr="004E60AA" w14:paraId="4A3DDFD3" w14:textId="77777777" w:rsidTr="00C2308C">
        <w:tc>
          <w:tcPr>
            <w:tcW w:w="1975" w:type="dxa"/>
          </w:tcPr>
          <w:p w14:paraId="6FC06EEE" w14:textId="0F45F12D" w:rsidR="00D41CFB" w:rsidRPr="004E60AA" w:rsidRDefault="004E60AA"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IISWEB Server</w:t>
            </w:r>
            <w:r w:rsidR="00347151">
              <w:rPr>
                <w:rFonts w:eastAsia="Times New Roman" w:cs="Arial"/>
                <w:color w:val="000000" w:themeColor="text1"/>
                <w:sz w:val="16"/>
                <w:szCs w:val="16"/>
                <w:lang w:val="en-US" w:eastAsia="nl-NL" w:bidi="ar-SA"/>
              </w:rPr>
              <w:t>s</w:t>
            </w:r>
          </w:p>
        </w:tc>
        <w:sdt>
          <w:sdtPr>
            <w:rPr>
              <w:sz w:val="16"/>
              <w:szCs w:val="16"/>
            </w:rPr>
            <w:alias w:val="Domain"/>
            <w:tag w:val="Domain"/>
            <w:id w:val="190582569"/>
            <w:placeholder>
              <w:docPart w:val="5E0EF2E88D454804933EF1222640521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446C8397" w14:textId="77777777" w:rsidR="00D41CFB" w:rsidRPr="004E60AA" w:rsidRDefault="00D41CFB" w:rsidP="00D41CFB">
                <w:pPr>
                  <w:spacing w:after="160" w:line="259" w:lineRule="auto"/>
                  <w:rPr>
                    <w:rFonts w:eastAsia="Times New Roman" w:cs="Arial"/>
                    <w:color w:val="000000" w:themeColor="text1"/>
                    <w:sz w:val="16"/>
                    <w:szCs w:val="16"/>
                    <w:lang w:val="en-US" w:eastAsia="nl-NL" w:bidi="ar-SA"/>
                  </w:rPr>
                </w:pPr>
                <w:r w:rsidRPr="004E60AA">
                  <w:rPr>
                    <w:sz w:val="16"/>
                    <w:szCs w:val="16"/>
                  </w:rPr>
                  <w:t>Production</w:t>
                </w:r>
              </w:p>
            </w:tc>
          </w:sdtContent>
        </w:sdt>
        <w:tc>
          <w:tcPr>
            <w:tcW w:w="1260" w:type="dxa"/>
          </w:tcPr>
          <w:p w14:paraId="12011DB0" w14:textId="77777777" w:rsidR="00D41CFB" w:rsidRPr="004E60AA" w:rsidRDefault="00D41CFB"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7358755"/>
            <w:placeholder>
              <w:docPart w:val="C64C8ED995234207A7B916DB309F207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4FDC96A5" w14:textId="38AD05F5" w:rsidR="00D41CFB" w:rsidRPr="004E60AA" w:rsidRDefault="004E60AA"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506170526"/>
            <w:placeholder>
              <w:docPart w:val="268F70EF633C4C0E96901919A7F1D85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5C8C0A23" w14:textId="77777777" w:rsidR="00D41CFB" w:rsidRPr="004E60AA" w:rsidRDefault="00D41CFB"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98398365"/>
            <w:placeholder>
              <w:docPart w:val="E5573F2EEDEE456CA0FFAC69922A8FC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036DC486" w14:textId="77777777" w:rsidR="00D41CFB" w:rsidRPr="004E60AA" w:rsidRDefault="00D41CFB"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60960089"/>
            <w:placeholder>
              <w:docPart w:val="0B38DB9FC0C448C5B017823CE7B8317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2518FA0F" w14:textId="77777777" w:rsidR="00D41CFB" w:rsidRPr="004E60AA" w:rsidRDefault="00D41CFB" w:rsidP="00D41CFB">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5C0C88" w:rsidRPr="00D41CFB" w14:paraId="7693020B" w14:textId="77777777" w:rsidTr="00C2308C">
        <w:tc>
          <w:tcPr>
            <w:tcW w:w="1975" w:type="dxa"/>
          </w:tcPr>
          <w:p w14:paraId="4EC799D3"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GUP Server</w:t>
            </w:r>
          </w:p>
        </w:tc>
        <w:sdt>
          <w:sdtPr>
            <w:rPr>
              <w:sz w:val="16"/>
              <w:szCs w:val="16"/>
            </w:rPr>
            <w:alias w:val="Domain"/>
            <w:tag w:val="Domain"/>
            <w:id w:val="-2008196473"/>
            <w:placeholder>
              <w:docPart w:val="46E100B4384E49B19BF78FD7F01E664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5A65119C"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sz w:val="16"/>
                    <w:szCs w:val="16"/>
                  </w:rPr>
                  <w:t>Production</w:t>
                </w:r>
              </w:p>
            </w:tc>
          </w:sdtContent>
        </w:sdt>
        <w:tc>
          <w:tcPr>
            <w:tcW w:w="1260" w:type="dxa"/>
          </w:tcPr>
          <w:p w14:paraId="72618554"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071318682"/>
            <w:placeholder>
              <w:docPart w:val="1E052BDCAB7A46B6994C5DD56A61229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2244EACB"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699773656"/>
            <w:placeholder>
              <w:docPart w:val="8EE645EEB9DE46BCB16132B435FE17D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48F02A37"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351573370"/>
            <w:placeholder>
              <w:docPart w:val="3448BE103E3F4F419D6387B2D9266D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409049DC"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64428640"/>
            <w:placeholder>
              <w:docPart w:val="43E955944BB24CCEB6D63B877E34AC0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7A6E5A81" w14:textId="77777777" w:rsidR="005C0C88" w:rsidRPr="004E60AA" w:rsidRDefault="005C0C88" w:rsidP="005C0C8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D80858" w:rsidRPr="00D80858" w14:paraId="35462853" w14:textId="77777777" w:rsidTr="00C2308C">
        <w:tc>
          <w:tcPr>
            <w:tcW w:w="1975" w:type="dxa"/>
          </w:tcPr>
          <w:p w14:paraId="26D636DD"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SBS Server</w:t>
            </w:r>
          </w:p>
        </w:tc>
        <w:sdt>
          <w:sdtPr>
            <w:rPr>
              <w:color w:val="auto"/>
              <w:sz w:val="16"/>
              <w:szCs w:val="16"/>
            </w:rPr>
            <w:alias w:val="Domain"/>
            <w:tag w:val="Domain"/>
            <w:id w:val="-1564024758"/>
            <w:placeholder>
              <w:docPart w:val="064A369F58FC4ABCB80DAEE36F5FA51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3037B4E"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color w:val="auto"/>
                    <w:sz w:val="16"/>
                    <w:szCs w:val="16"/>
                  </w:rPr>
                  <w:t>Production</w:t>
                </w:r>
              </w:p>
            </w:tc>
          </w:sdtContent>
        </w:sdt>
        <w:tc>
          <w:tcPr>
            <w:tcW w:w="1260" w:type="dxa"/>
          </w:tcPr>
          <w:p w14:paraId="379E0999"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100 GB</w:t>
            </w:r>
          </w:p>
        </w:tc>
        <w:sdt>
          <w:sdtPr>
            <w:rPr>
              <w:rFonts w:eastAsia="Times New Roman" w:cs="Arial"/>
              <w:color w:val="auto"/>
              <w:sz w:val="16"/>
              <w:szCs w:val="16"/>
              <w:lang w:val="en-US" w:eastAsia="nl-NL" w:bidi="ar-SA"/>
            </w:rPr>
            <w:alias w:val="Disk Size"/>
            <w:tag w:val="Disk Size"/>
            <w:id w:val="-825275539"/>
            <w:placeholder>
              <w:docPart w:val="096AA1BFF679479597CF9183C22E820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44E2F725"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50 GB</w:t>
                </w:r>
              </w:p>
            </w:tc>
          </w:sdtContent>
        </w:sdt>
        <w:sdt>
          <w:sdtPr>
            <w:rPr>
              <w:rFonts w:eastAsia="Times New Roman" w:cs="Arial"/>
              <w:color w:val="auto"/>
              <w:sz w:val="16"/>
              <w:szCs w:val="16"/>
              <w:lang w:val="en-US" w:eastAsia="nl-NL" w:bidi="ar-SA"/>
            </w:rPr>
            <w:alias w:val="Disk Size"/>
            <w:tag w:val="Disk Size"/>
            <w:id w:val="-271861802"/>
            <w:placeholder>
              <w:docPart w:val="9AE169B849934128B0B8A8829C00E79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523018A3"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118459578"/>
            <w:placeholder>
              <w:docPart w:val="6F9B0F5C7AAA404EA1CCC5FA88CC79B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1A2E0906"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1548225368"/>
            <w:placeholder>
              <w:docPart w:val="D1CE05FE28594738A7EF4916C1BB107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731CDC8E" w14:textId="77777777" w:rsidR="005C0C88" w:rsidRPr="00D80858" w:rsidRDefault="005C0C88" w:rsidP="005C0C88">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tr>
      <w:tr w:rsidR="00D80858" w:rsidRPr="00D80858" w14:paraId="00D0AFAA" w14:textId="77777777" w:rsidTr="00C2308C">
        <w:tc>
          <w:tcPr>
            <w:tcW w:w="1975" w:type="dxa"/>
          </w:tcPr>
          <w:p w14:paraId="56648A9F" w14:textId="626B06DF" w:rsidR="004E60AA" w:rsidRPr="00D80858" w:rsidRDefault="005C0C88" w:rsidP="004E60AA">
            <w:pPr>
              <w:spacing w:after="160" w:line="259" w:lineRule="auto"/>
              <w:rPr>
                <w:rFonts w:eastAsia="Times New Roman" w:cs="Arial"/>
                <w:color w:val="auto"/>
                <w:sz w:val="16"/>
                <w:szCs w:val="16"/>
                <w:lang w:val="en-US" w:eastAsia="nl-NL" w:bidi="ar-SA"/>
              </w:rPr>
            </w:pPr>
            <w:bookmarkStart w:id="65" w:name="_Hlk110246393"/>
            <w:r w:rsidRPr="00D80858">
              <w:rPr>
                <w:rFonts w:eastAsia="Times New Roman" w:cs="Arial"/>
                <w:color w:val="auto"/>
                <w:sz w:val="16"/>
                <w:szCs w:val="16"/>
                <w:lang w:val="en-US" w:eastAsia="nl-NL" w:bidi="ar-SA"/>
              </w:rPr>
              <w:t>OBS</w:t>
            </w:r>
            <w:r w:rsidR="004E60AA" w:rsidRPr="00D80858">
              <w:rPr>
                <w:rFonts w:eastAsia="Times New Roman" w:cs="Arial"/>
                <w:color w:val="auto"/>
                <w:sz w:val="16"/>
                <w:szCs w:val="16"/>
                <w:lang w:val="en-US" w:eastAsia="nl-NL" w:bidi="ar-SA"/>
              </w:rPr>
              <w:t xml:space="preserve"> Server</w:t>
            </w:r>
          </w:p>
        </w:tc>
        <w:sdt>
          <w:sdtPr>
            <w:rPr>
              <w:color w:val="auto"/>
              <w:sz w:val="16"/>
              <w:szCs w:val="16"/>
            </w:rPr>
            <w:alias w:val="Domain"/>
            <w:tag w:val="Domain"/>
            <w:id w:val="1681546439"/>
            <w:placeholder>
              <w:docPart w:val="0BA21739555D44AEAB99D38ED212000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A26C868" w14:textId="77777777" w:rsidR="004E60AA" w:rsidRPr="00D80858" w:rsidRDefault="004E60AA" w:rsidP="004E60AA">
                <w:pPr>
                  <w:spacing w:after="160" w:line="259" w:lineRule="auto"/>
                  <w:rPr>
                    <w:rFonts w:eastAsia="Times New Roman" w:cs="Arial"/>
                    <w:color w:val="auto"/>
                    <w:sz w:val="16"/>
                    <w:szCs w:val="16"/>
                    <w:lang w:val="en-US" w:eastAsia="nl-NL" w:bidi="ar-SA"/>
                  </w:rPr>
                </w:pPr>
                <w:r w:rsidRPr="00D80858">
                  <w:rPr>
                    <w:color w:val="auto"/>
                    <w:sz w:val="16"/>
                    <w:szCs w:val="16"/>
                  </w:rPr>
                  <w:t>Production</w:t>
                </w:r>
              </w:p>
            </w:tc>
          </w:sdtContent>
        </w:sdt>
        <w:tc>
          <w:tcPr>
            <w:tcW w:w="1260" w:type="dxa"/>
          </w:tcPr>
          <w:p w14:paraId="6CE32508" w14:textId="77777777" w:rsidR="004E60AA" w:rsidRPr="00D80858" w:rsidRDefault="004E60AA" w:rsidP="004E60A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100 GB</w:t>
            </w:r>
          </w:p>
        </w:tc>
        <w:sdt>
          <w:sdtPr>
            <w:rPr>
              <w:rFonts w:eastAsia="Times New Roman" w:cs="Arial"/>
              <w:color w:val="auto"/>
              <w:sz w:val="16"/>
              <w:szCs w:val="16"/>
              <w:lang w:val="en-US" w:eastAsia="nl-NL" w:bidi="ar-SA"/>
            </w:rPr>
            <w:alias w:val="Disk Size"/>
            <w:tag w:val="Disk Size"/>
            <w:id w:val="-1827819325"/>
            <w:placeholder>
              <w:docPart w:val="A9A8EDF6EC91473F9BDC85DD8727395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61108948" w14:textId="61BCED2C" w:rsidR="004E60AA" w:rsidRPr="00D80858" w:rsidRDefault="005C0C88" w:rsidP="004E60A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50 GB</w:t>
                </w:r>
              </w:p>
            </w:tc>
          </w:sdtContent>
        </w:sdt>
        <w:sdt>
          <w:sdtPr>
            <w:rPr>
              <w:rFonts w:eastAsia="Times New Roman" w:cs="Arial"/>
              <w:color w:val="auto"/>
              <w:sz w:val="16"/>
              <w:szCs w:val="16"/>
              <w:lang w:val="en-US" w:eastAsia="nl-NL" w:bidi="ar-SA"/>
            </w:rPr>
            <w:alias w:val="Disk Size"/>
            <w:tag w:val="Disk Size"/>
            <w:id w:val="-1973277868"/>
            <w:placeholder>
              <w:docPart w:val="67F00815CABC42BAAEF5CC4A8CE7452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526F8637" w14:textId="77777777" w:rsidR="004E60AA" w:rsidRPr="00D80858" w:rsidRDefault="004E60AA" w:rsidP="004E60A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2017263344"/>
            <w:placeholder>
              <w:docPart w:val="63469422B9BF4985AFB4C61752DD96A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1B7CDDE0" w14:textId="77777777" w:rsidR="004E60AA" w:rsidRPr="00D80858" w:rsidRDefault="004E60AA" w:rsidP="004E60A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1096483101"/>
            <w:placeholder>
              <w:docPart w:val="1FA5B651A08043EB8321BEDFA7F23A1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20589173" w14:textId="77777777" w:rsidR="004E60AA" w:rsidRPr="00D80858" w:rsidRDefault="004E60AA" w:rsidP="004E60A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tr>
      <w:bookmarkEnd w:id="65"/>
      <w:tr w:rsidR="00C648CE" w:rsidRPr="00D41CFB" w14:paraId="1757C545" w14:textId="77777777" w:rsidTr="00C2308C">
        <w:tc>
          <w:tcPr>
            <w:tcW w:w="1975" w:type="dxa"/>
          </w:tcPr>
          <w:p w14:paraId="42C07B57" w14:textId="64404AC6"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IISWEB Server</w:t>
            </w:r>
            <w:r w:rsidR="00347151">
              <w:rPr>
                <w:rFonts w:eastAsia="Times New Roman" w:cs="Arial"/>
                <w:color w:val="000000" w:themeColor="text1"/>
                <w:sz w:val="16"/>
                <w:szCs w:val="16"/>
                <w:lang w:val="en-US" w:eastAsia="nl-NL" w:bidi="ar-SA"/>
              </w:rPr>
              <w:t>s</w:t>
            </w:r>
            <w:r w:rsidR="00D43095">
              <w:rPr>
                <w:rFonts w:eastAsia="Times New Roman" w:cs="Arial"/>
                <w:color w:val="000000" w:themeColor="text1"/>
                <w:sz w:val="16"/>
                <w:szCs w:val="16"/>
                <w:lang w:val="en-US" w:eastAsia="nl-NL" w:bidi="ar-SA"/>
              </w:rPr>
              <w:t xml:space="preserve"> </w:t>
            </w:r>
            <w:r w:rsidR="00EA7D90">
              <w:rPr>
                <w:rFonts w:eastAsia="Times New Roman" w:cs="Arial"/>
                <w:color w:val="000000" w:themeColor="text1"/>
                <w:sz w:val="16"/>
                <w:szCs w:val="16"/>
                <w:lang w:val="en-US" w:eastAsia="nl-NL" w:bidi="ar-SA"/>
              </w:rPr>
              <w:t>&amp;</w:t>
            </w:r>
            <w:r w:rsidR="00D43095">
              <w:rPr>
                <w:rFonts w:eastAsia="Times New Roman" w:cs="Arial"/>
                <w:color w:val="000000" w:themeColor="text1"/>
                <w:sz w:val="16"/>
                <w:szCs w:val="16"/>
                <w:lang w:val="en-US" w:eastAsia="nl-NL" w:bidi="ar-SA"/>
              </w:rPr>
              <w:t xml:space="preserve"> EDU</w:t>
            </w:r>
          </w:p>
        </w:tc>
        <w:sdt>
          <w:sdtPr>
            <w:rPr>
              <w:sz w:val="16"/>
              <w:szCs w:val="16"/>
            </w:rPr>
            <w:alias w:val="Domain"/>
            <w:tag w:val="Domain"/>
            <w:id w:val="-2098700582"/>
            <w:placeholder>
              <w:docPart w:val="83B31257918C42A5A343182CE637043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D48A2B4" w14:textId="14BBC936" w:rsidR="00C648CE" w:rsidRPr="00D41CFB" w:rsidRDefault="003B2AB6" w:rsidP="00C648CE">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260" w:type="dxa"/>
          </w:tcPr>
          <w:p w14:paraId="1696B506" w14:textId="5FCE1F77"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992063225"/>
            <w:placeholder>
              <w:docPart w:val="EA6865716CAD4D76AC315214AE4E31B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2EAB74BB" w14:textId="019A07E1"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539828826"/>
            <w:placeholder>
              <w:docPart w:val="C7139CF482134A989906F27E8067A04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02AA03B4" w14:textId="26BB6024"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38350628"/>
            <w:placeholder>
              <w:docPart w:val="3C6B65828FD14AC0B3BECEB026789BD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4F5CB4BB" w14:textId="27BF460E"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955943881"/>
            <w:placeholder>
              <w:docPart w:val="A505208DF3424499B581ED908DA250E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328E4773" w14:textId="6E99CEAB" w:rsidR="00C648CE" w:rsidRPr="00D41CFB" w:rsidRDefault="00C648CE" w:rsidP="00C648CE">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D80858" w:rsidRPr="00D80858" w14:paraId="56C46E63" w14:textId="77777777" w:rsidTr="00C2308C">
        <w:tc>
          <w:tcPr>
            <w:tcW w:w="1975" w:type="dxa"/>
          </w:tcPr>
          <w:p w14:paraId="237F91C2"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OBS Server</w:t>
            </w:r>
          </w:p>
        </w:tc>
        <w:sdt>
          <w:sdtPr>
            <w:rPr>
              <w:color w:val="auto"/>
              <w:sz w:val="16"/>
              <w:szCs w:val="16"/>
            </w:rPr>
            <w:alias w:val="Domain"/>
            <w:tag w:val="Domain"/>
            <w:id w:val="964009076"/>
            <w:placeholder>
              <w:docPart w:val="31B0A0E4C7D44B739AB5B82A8C1791B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0078096" w14:textId="25F1F88E" w:rsidR="006F594A" w:rsidRPr="00D80858" w:rsidRDefault="006F594A" w:rsidP="006F594A">
                <w:pPr>
                  <w:spacing w:after="160" w:line="259" w:lineRule="auto"/>
                  <w:rPr>
                    <w:rFonts w:eastAsia="Times New Roman" w:cs="Arial"/>
                    <w:color w:val="auto"/>
                    <w:sz w:val="16"/>
                    <w:szCs w:val="16"/>
                    <w:lang w:val="en-US" w:eastAsia="nl-NL" w:bidi="ar-SA"/>
                  </w:rPr>
                </w:pPr>
                <w:r w:rsidRPr="00D80858">
                  <w:rPr>
                    <w:color w:val="auto"/>
                    <w:sz w:val="16"/>
                    <w:szCs w:val="16"/>
                  </w:rPr>
                  <w:t>Acceptance</w:t>
                </w:r>
              </w:p>
            </w:tc>
          </w:sdtContent>
        </w:sdt>
        <w:tc>
          <w:tcPr>
            <w:tcW w:w="1260" w:type="dxa"/>
          </w:tcPr>
          <w:p w14:paraId="6ADCF4C6"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100 GB</w:t>
            </w:r>
          </w:p>
        </w:tc>
        <w:sdt>
          <w:sdtPr>
            <w:rPr>
              <w:rFonts w:eastAsia="Times New Roman" w:cs="Arial"/>
              <w:color w:val="auto"/>
              <w:sz w:val="16"/>
              <w:szCs w:val="16"/>
              <w:lang w:val="en-US" w:eastAsia="nl-NL" w:bidi="ar-SA"/>
            </w:rPr>
            <w:alias w:val="Disk Size"/>
            <w:tag w:val="Disk Size"/>
            <w:id w:val="1799573221"/>
            <w:placeholder>
              <w:docPart w:val="223BF4EAE8254EC9AA906C55F082409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39A73A8E"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50 GB</w:t>
                </w:r>
              </w:p>
            </w:tc>
          </w:sdtContent>
        </w:sdt>
        <w:sdt>
          <w:sdtPr>
            <w:rPr>
              <w:rFonts w:eastAsia="Times New Roman" w:cs="Arial"/>
              <w:color w:val="auto"/>
              <w:sz w:val="16"/>
              <w:szCs w:val="16"/>
              <w:lang w:val="en-US" w:eastAsia="nl-NL" w:bidi="ar-SA"/>
            </w:rPr>
            <w:alias w:val="Disk Size"/>
            <w:tag w:val="Disk Size"/>
            <w:id w:val="-20168417"/>
            <w:placeholder>
              <w:docPart w:val="68EDDCAB866A4D5CAF7849524352285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5F7E1F58"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2067482095"/>
            <w:placeholder>
              <w:docPart w:val="15D6B0F872114E0DB73F764FB976DE7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048550EF"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1917784714"/>
            <w:placeholder>
              <w:docPart w:val="D6B0D403718F4AD698631FD2F1C01B15"/>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097E8BC3"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tr>
      <w:tr w:rsidR="003B2AB6" w:rsidRPr="00D41CFB" w14:paraId="4290AA0B" w14:textId="77777777" w:rsidTr="00C2308C">
        <w:tc>
          <w:tcPr>
            <w:tcW w:w="1975" w:type="dxa"/>
          </w:tcPr>
          <w:p w14:paraId="1DD56C1A" w14:textId="2B1B7D41" w:rsidR="003B2AB6" w:rsidRPr="004E60AA" w:rsidRDefault="003B2AB6" w:rsidP="003B2AB6">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GUP Server</w:t>
            </w:r>
            <w:r w:rsidR="00EA7D90">
              <w:rPr>
                <w:rFonts w:eastAsia="Times New Roman" w:cs="Arial"/>
                <w:color w:val="000000" w:themeColor="text1"/>
                <w:sz w:val="16"/>
                <w:szCs w:val="16"/>
                <w:lang w:val="en-US" w:eastAsia="nl-NL" w:bidi="ar-SA"/>
              </w:rPr>
              <w:t xml:space="preserve"> &amp; EDU</w:t>
            </w:r>
          </w:p>
        </w:tc>
        <w:sdt>
          <w:sdtPr>
            <w:rPr>
              <w:sz w:val="16"/>
              <w:szCs w:val="16"/>
            </w:rPr>
            <w:alias w:val="Domain"/>
            <w:tag w:val="Domain"/>
            <w:id w:val="-795370767"/>
            <w:placeholder>
              <w:docPart w:val="18C4A0D7A2794DBAA87061ED6A3970F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FA0D513" w14:textId="6953DD5D" w:rsidR="003B2AB6" w:rsidRPr="004E60AA" w:rsidRDefault="003B2AB6" w:rsidP="003B2AB6">
                <w:pPr>
                  <w:spacing w:after="160" w:line="259" w:lineRule="auto"/>
                  <w:rPr>
                    <w:sz w:val="16"/>
                    <w:szCs w:val="16"/>
                  </w:rPr>
                </w:pPr>
                <w:r>
                  <w:rPr>
                    <w:sz w:val="16"/>
                    <w:szCs w:val="16"/>
                  </w:rPr>
                  <w:t>Acceptance</w:t>
                </w:r>
              </w:p>
            </w:tc>
          </w:sdtContent>
        </w:sdt>
        <w:tc>
          <w:tcPr>
            <w:tcW w:w="1260" w:type="dxa"/>
          </w:tcPr>
          <w:p w14:paraId="781AFEA5" w14:textId="69A6ACDD" w:rsidR="003B2AB6" w:rsidRPr="004E60AA" w:rsidRDefault="003B2AB6" w:rsidP="003B2AB6">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2084797275"/>
            <w:placeholder>
              <w:docPart w:val="F79CDD1A236A4ECBA16CAE08380C08D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3EA8061A" w14:textId="66E16683" w:rsidR="003B2AB6" w:rsidRPr="004E60AA" w:rsidRDefault="00406A08" w:rsidP="003B2AB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398898350"/>
            <w:placeholder>
              <w:docPart w:val="2A1D2C1685E94398AB0853393D5CC90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4EFEE2F2" w14:textId="7131A563" w:rsidR="003B2AB6" w:rsidRPr="004E60AA" w:rsidRDefault="003B2AB6" w:rsidP="003B2AB6">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034535671"/>
            <w:placeholder>
              <w:docPart w:val="688B462E58E04064977F3199729D7C1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23552D0A" w14:textId="5007265A" w:rsidR="003B2AB6" w:rsidRPr="004E60AA" w:rsidRDefault="003B2AB6" w:rsidP="003B2AB6">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774292357"/>
            <w:placeholder>
              <w:docPart w:val="04F8AB2F1B0340EE8A68314338F8B09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15ADAB48" w14:textId="2F9ED57B" w:rsidR="003B2AB6" w:rsidRPr="004E60AA" w:rsidRDefault="003B2AB6" w:rsidP="003B2AB6">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406A08" w:rsidRPr="00D41CFB" w14:paraId="66C03484" w14:textId="77777777" w:rsidTr="00C2308C">
        <w:tc>
          <w:tcPr>
            <w:tcW w:w="1975" w:type="dxa"/>
          </w:tcPr>
          <w:p w14:paraId="3DF53EA7" w14:textId="4600251F"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IISWEB Server</w:t>
            </w:r>
          </w:p>
        </w:tc>
        <w:sdt>
          <w:sdtPr>
            <w:rPr>
              <w:sz w:val="16"/>
              <w:szCs w:val="16"/>
            </w:rPr>
            <w:alias w:val="Domain"/>
            <w:tag w:val="Domain"/>
            <w:id w:val="1958684232"/>
            <w:placeholder>
              <w:docPart w:val="80B7A889520C460A812D12FE66502EE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4716B28" w14:textId="29FB81BE" w:rsidR="00406A08" w:rsidRPr="004E60AA" w:rsidRDefault="008D2CA3" w:rsidP="00406A08">
                <w:pPr>
                  <w:spacing w:after="160" w:line="259" w:lineRule="auto"/>
                  <w:rPr>
                    <w:sz w:val="16"/>
                    <w:szCs w:val="16"/>
                  </w:rPr>
                </w:pPr>
                <w:r>
                  <w:rPr>
                    <w:sz w:val="16"/>
                    <w:szCs w:val="16"/>
                  </w:rPr>
                  <w:t>Test</w:t>
                </w:r>
              </w:p>
            </w:tc>
          </w:sdtContent>
        </w:sdt>
        <w:tc>
          <w:tcPr>
            <w:tcW w:w="1260" w:type="dxa"/>
          </w:tcPr>
          <w:p w14:paraId="0E2892E2" w14:textId="42035A2D"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467048292"/>
            <w:placeholder>
              <w:docPart w:val="7EC4F76D41954DA784156BE332272E3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4597A82A" w14:textId="046807EF" w:rsidR="00406A08" w:rsidRPr="004E60AA" w:rsidRDefault="00A23058" w:rsidP="00406A0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1897619460"/>
            <w:placeholder>
              <w:docPart w:val="14730DBE0E4443CF911012DF3B2AD015"/>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661B38B5" w14:textId="107057A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74379142"/>
            <w:placeholder>
              <w:docPart w:val="210C7700A4C64C42B2DE65D34950ECB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3D5B75B5" w14:textId="2A7AE079"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914926107"/>
            <w:placeholder>
              <w:docPart w:val="D6C0CD4C00DE49E59D34A8555DE7B0E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78BF878D" w14:textId="46B2EFD5"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D80858" w:rsidRPr="00D80858" w14:paraId="7B445540" w14:textId="77777777" w:rsidTr="00C2308C">
        <w:tc>
          <w:tcPr>
            <w:tcW w:w="1975" w:type="dxa"/>
          </w:tcPr>
          <w:p w14:paraId="12702FB7"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OBS Server</w:t>
            </w:r>
          </w:p>
        </w:tc>
        <w:sdt>
          <w:sdtPr>
            <w:rPr>
              <w:color w:val="auto"/>
              <w:sz w:val="16"/>
              <w:szCs w:val="16"/>
            </w:rPr>
            <w:alias w:val="Domain"/>
            <w:tag w:val="Domain"/>
            <w:id w:val="-1649281879"/>
            <w:placeholder>
              <w:docPart w:val="7825C34528D14AC595F0D47BA45E417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4E34828" w14:textId="7378080D" w:rsidR="006F594A" w:rsidRPr="00D80858" w:rsidRDefault="00D9168D" w:rsidP="006F594A">
                <w:pPr>
                  <w:spacing w:after="160" w:line="259" w:lineRule="auto"/>
                  <w:rPr>
                    <w:rFonts w:eastAsia="Times New Roman" w:cs="Arial"/>
                    <w:color w:val="auto"/>
                    <w:sz w:val="16"/>
                    <w:szCs w:val="16"/>
                    <w:lang w:val="en-US" w:eastAsia="nl-NL" w:bidi="ar-SA"/>
                  </w:rPr>
                </w:pPr>
                <w:r w:rsidRPr="00D80858">
                  <w:rPr>
                    <w:color w:val="auto"/>
                    <w:sz w:val="16"/>
                    <w:szCs w:val="16"/>
                  </w:rPr>
                  <w:t>Test</w:t>
                </w:r>
              </w:p>
            </w:tc>
          </w:sdtContent>
        </w:sdt>
        <w:tc>
          <w:tcPr>
            <w:tcW w:w="1260" w:type="dxa"/>
          </w:tcPr>
          <w:p w14:paraId="4E542E13"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100 GB</w:t>
            </w:r>
          </w:p>
        </w:tc>
        <w:sdt>
          <w:sdtPr>
            <w:rPr>
              <w:rFonts w:eastAsia="Times New Roman" w:cs="Arial"/>
              <w:color w:val="auto"/>
              <w:sz w:val="16"/>
              <w:szCs w:val="16"/>
              <w:lang w:val="en-US" w:eastAsia="nl-NL" w:bidi="ar-SA"/>
            </w:rPr>
            <w:alias w:val="Disk Size"/>
            <w:tag w:val="Disk Size"/>
            <w:id w:val="1789625254"/>
            <w:placeholder>
              <w:docPart w:val="766FC6FA60B44B4083A70526F8DAC69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0E787F60"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50 GB</w:t>
                </w:r>
              </w:p>
            </w:tc>
          </w:sdtContent>
        </w:sdt>
        <w:sdt>
          <w:sdtPr>
            <w:rPr>
              <w:rFonts w:eastAsia="Times New Roman" w:cs="Arial"/>
              <w:color w:val="auto"/>
              <w:sz w:val="16"/>
              <w:szCs w:val="16"/>
              <w:lang w:val="en-US" w:eastAsia="nl-NL" w:bidi="ar-SA"/>
            </w:rPr>
            <w:alias w:val="Disk Size"/>
            <w:tag w:val="Disk Size"/>
            <w:id w:val="-622541726"/>
            <w:placeholder>
              <w:docPart w:val="87F155B57AD441758F0996C04F1E2D8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3FBB2BA4"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1564680172"/>
            <w:placeholder>
              <w:docPart w:val="62A4BA4E2D8C45ADA81F7008E9A22BE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0A85FB0A"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sdt>
          <w:sdtPr>
            <w:rPr>
              <w:rFonts w:eastAsia="Times New Roman" w:cs="Arial"/>
              <w:color w:val="auto"/>
              <w:sz w:val="16"/>
              <w:szCs w:val="16"/>
              <w:lang w:val="en-US" w:eastAsia="nl-NL" w:bidi="ar-SA"/>
            </w:rPr>
            <w:alias w:val="Disk Size"/>
            <w:tag w:val="Disk Size"/>
            <w:id w:val="-288275756"/>
            <w:placeholder>
              <w:docPart w:val="BFA4EEF3681B4711966C7887B6912DE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50FC548C" w14:textId="77777777" w:rsidR="006F594A" w:rsidRPr="00D80858" w:rsidRDefault="006F594A" w:rsidP="006F594A">
                <w:pPr>
                  <w:spacing w:after="160" w:line="259" w:lineRule="auto"/>
                  <w:rPr>
                    <w:rFonts w:eastAsia="Times New Roman" w:cs="Arial"/>
                    <w:color w:val="auto"/>
                    <w:sz w:val="16"/>
                    <w:szCs w:val="16"/>
                    <w:lang w:val="en-US" w:eastAsia="nl-NL" w:bidi="ar-SA"/>
                  </w:rPr>
                </w:pPr>
                <w:r w:rsidRPr="00D80858">
                  <w:rPr>
                    <w:rFonts w:eastAsia="Times New Roman" w:cs="Arial"/>
                    <w:color w:val="auto"/>
                    <w:sz w:val="16"/>
                    <w:szCs w:val="16"/>
                    <w:lang w:val="en-US" w:eastAsia="nl-NL" w:bidi="ar-SA"/>
                  </w:rPr>
                  <w:t>n/a</w:t>
                </w:r>
              </w:p>
            </w:tc>
          </w:sdtContent>
        </w:sdt>
      </w:tr>
      <w:tr w:rsidR="00406A08" w:rsidRPr="00D41CFB" w14:paraId="20CC9CE7" w14:textId="77777777" w:rsidTr="00C2308C">
        <w:tc>
          <w:tcPr>
            <w:tcW w:w="1975" w:type="dxa"/>
          </w:tcPr>
          <w:p w14:paraId="1DE8344E" w14:textId="7777777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GUP Server</w:t>
            </w:r>
          </w:p>
        </w:tc>
        <w:sdt>
          <w:sdtPr>
            <w:rPr>
              <w:sz w:val="16"/>
              <w:szCs w:val="16"/>
            </w:rPr>
            <w:alias w:val="Domain"/>
            <w:tag w:val="Domain"/>
            <w:id w:val="-271092716"/>
            <w:placeholder>
              <w:docPart w:val="5C94975096994DAC94FD443E727C801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702B5479" w14:textId="7CFB5B02" w:rsidR="00406A08" w:rsidRPr="004E60AA" w:rsidRDefault="008D2CA3" w:rsidP="00406A08">
                <w:pPr>
                  <w:spacing w:after="160" w:line="259" w:lineRule="auto"/>
                  <w:rPr>
                    <w:sz w:val="16"/>
                    <w:szCs w:val="16"/>
                  </w:rPr>
                </w:pPr>
                <w:r>
                  <w:rPr>
                    <w:sz w:val="16"/>
                    <w:szCs w:val="16"/>
                  </w:rPr>
                  <w:t>Test</w:t>
                </w:r>
              </w:p>
            </w:tc>
          </w:sdtContent>
        </w:sdt>
        <w:tc>
          <w:tcPr>
            <w:tcW w:w="1260" w:type="dxa"/>
          </w:tcPr>
          <w:p w14:paraId="49549261" w14:textId="7777777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934630279"/>
            <w:placeholder>
              <w:docPart w:val="D05DDB3BECDA4CCA9A2069514C3F02A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4C8066C8" w14:textId="148077E1" w:rsidR="00406A08" w:rsidRPr="004E60AA" w:rsidRDefault="00030030" w:rsidP="00406A0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200 GB</w:t>
                </w:r>
              </w:p>
            </w:tc>
          </w:sdtContent>
        </w:sdt>
        <w:sdt>
          <w:sdtPr>
            <w:rPr>
              <w:rFonts w:eastAsia="Times New Roman" w:cs="Arial"/>
              <w:color w:val="000000" w:themeColor="text1"/>
              <w:sz w:val="16"/>
              <w:szCs w:val="16"/>
              <w:lang w:val="en-US" w:eastAsia="nl-NL" w:bidi="ar-SA"/>
            </w:rPr>
            <w:alias w:val="Disk Size"/>
            <w:tag w:val="Disk Size"/>
            <w:id w:val="592823381"/>
            <w:placeholder>
              <w:docPart w:val="7261618768884F20BBE962E9237E6D7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74F3F4CC" w14:textId="7777777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391156049"/>
            <w:placeholder>
              <w:docPart w:val="B86A95DB3285469A90E23F14D2472C3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4E0336C3" w14:textId="7777777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22025586"/>
            <w:placeholder>
              <w:docPart w:val="A4E0D5920C8E45EFAEA14DF9277FE2A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6C58AC08" w14:textId="77777777" w:rsidR="00406A08" w:rsidRPr="004E60AA" w:rsidRDefault="00406A08" w:rsidP="00406A08">
                <w:pPr>
                  <w:spacing w:after="160" w:line="259" w:lineRule="auto"/>
                  <w:rPr>
                    <w:rFonts w:eastAsia="Times New Roman" w:cs="Arial"/>
                    <w:color w:val="000000" w:themeColor="text1"/>
                    <w:sz w:val="16"/>
                    <w:szCs w:val="16"/>
                    <w:lang w:val="en-US" w:eastAsia="nl-NL" w:bidi="ar-SA"/>
                  </w:rPr>
                </w:pPr>
                <w:r w:rsidRPr="004E60AA">
                  <w:rPr>
                    <w:rFonts w:eastAsia="Times New Roman" w:cs="Arial"/>
                    <w:color w:val="000000" w:themeColor="text1"/>
                    <w:sz w:val="16"/>
                    <w:szCs w:val="16"/>
                    <w:lang w:val="en-US" w:eastAsia="nl-NL" w:bidi="ar-SA"/>
                  </w:rPr>
                  <w:t>n/a</w:t>
                </w:r>
              </w:p>
            </w:tc>
          </w:sdtContent>
        </w:sdt>
      </w:tr>
      <w:tr w:rsidR="00406A08" w:rsidRPr="00D41CFB" w14:paraId="2B075871" w14:textId="77777777" w:rsidTr="00C2308C">
        <w:tc>
          <w:tcPr>
            <w:tcW w:w="1975" w:type="dxa"/>
          </w:tcPr>
          <w:p w14:paraId="7A54D1E0"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c>
          <w:tcPr>
            <w:tcW w:w="1080" w:type="dxa"/>
            <w:vAlign w:val="center"/>
          </w:tcPr>
          <w:p w14:paraId="23046780" w14:textId="77777777" w:rsidR="00406A08" w:rsidRPr="004E60AA" w:rsidRDefault="00406A08" w:rsidP="003B2AB6">
            <w:pPr>
              <w:spacing w:after="160" w:line="259" w:lineRule="auto"/>
              <w:rPr>
                <w:sz w:val="16"/>
                <w:szCs w:val="16"/>
              </w:rPr>
            </w:pPr>
          </w:p>
        </w:tc>
        <w:tc>
          <w:tcPr>
            <w:tcW w:w="1260" w:type="dxa"/>
          </w:tcPr>
          <w:p w14:paraId="7B036D57"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c>
          <w:tcPr>
            <w:tcW w:w="1170" w:type="dxa"/>
          </w:tcPr>
          <w:p w14:paraId="4D86AC9F"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c>
          <w:tcPr>
            <w:tcW w:w="990" w:type="dxa"/>
          </w:tcPr>
          <w:p w14:paraId="42994014"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c>
          <w:tcPr>
            <w:tcW w:w="1080" w:type="dxa"/>
          </w:tcPr>
          <w:p w14:paraId="0C3C23D3"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c>
          <w:tcPr>
            <w:tcW w:w="990" w:type="dxa"/>
          </w:tcPr>
          <w:p w14:paraId="7A36FFFC" w14:textId="77777777" w:rsidR="00406A08" w:rsidRPr="004E60AA" w:rsidRDefault="00406A08" w:rsidP="003B2AB6">
            <w:pPr>
              <w:spacing w:after="160" w:line="259" w:lineRule="auto"/>
              <w:rPr>
                <w:rFonts w:eastAsia="Times New Roman" w:cs="Arial"/>
                <w:color w:val="000000" w:themeColor="text1"/>
                <w:sz w:val="16"/>
                <w:szCs w:val="16"/>
                <w:lang w:val="en-US" w:eastAsia="nl-NL" w:bidi="ar-SA"/>
              </w:rPr>
            </w:pPr>
          </w:p>
        </w:tc>
      </w:tr>
    </w:tbl>
    <w:p w14:paraId="1D37AE47" w14:textId="77777777" w:rsidR="00D41CFB" w:rsidRPr="00D41CFB" w:rsidRDefault="00D41CFB" w:rsidP="00D41CFB">
      <w:pPr>
        <w:spacing w:after="160" w:line="259" w:lineRule="auto"/>
        <w:ind w:left="-1170"/>
        <w:rPr>
          <w:rFonts w:eastAsia="Times New Roman" w:cs="Arial"/>
          <w:i/>
          <w:iCs/>
          <w:color w:val="1F1E33"/>
          <w:sz w:val="20"/>
          <w:lang w:val="en-US" w:eastAsia="nl-NL" w:bidi="ar-SA"/>
        </w:rPr>
      </w:pPr>
      <w:r w:rsidRPr="00D41CFB">
        <w:rPr>
          <w:rFonts w:eastAsia="Times New Roman" w:cs="Arial"/>
          <w:i/>
          <w:iCs/>
          <w:color w:val="1F1E33"/>
          <w:sz w:val="20"/>
          <w:lang w:val="en-US" w:eastAsia="nl-NL" w:bidi="ar-SA"/>
        </w:rPr>
        <w:t>Windows Application server(s)</w:t>
      </w:r>
    </w:p>
    <w:p w14:paraId="7C2594D5" w14:textId="77777777" w:rsidR="00D41CFB" w:rsidRPr="00D41CFB" w:rsidRDefault="00D41CFB" w:rsidP="00D41CFB">
      <w:pPr>
        <w:spacing w:after="160" w:line="259" w:lineRule="auto"/>
        <w:ind w:left="-1170"/>
        <w:rPr>
          <w:rFonts w:eastAsia="Times New Roman" w:cs="Helvetica"/>
          <w:i/>
          <w:iCs/>
          <w:color w:val="1F1E33"/>
          <w:sz w:val="20"/>
          <w:lang w:val="en-US" w:eastAsia="nl-NL" w:bidi="ar-SA"/>
        </w:rPr>
      </w:pPr>
    </w:p>
    <w:p w14:paraId="48CBB4AD" w14:textId="77777777" w:rsidR="00D41CFB" w:rsidRPr="00D41CFB" w:rsidRDefault="00D41CFB" w:rsidP="00D41CFB">
      <w:pPr>
        <w:spacing w:after="160" w:line="259" w:lineRule="auto"/>
        <w:ind w:left="-1170"/>
        <w:rPr>
          <w:rFonts w:eastAsia="Times New Roman" w:cs="Helvetica"/>
          <w:i/>
          <w:iCs/>
          <w:color w:val="1F1E33"/>
          <w:sz w:val="20"/>
          <w:lang w:val="en-US" w:eastAsia="nl-NL" w:bidi="ar-SA"/>
        </w:rPr>
      </w:pPr>
    </w:p>
    <w:p w14:paraId="49DF3015" w14:textId="77777777" w:rsidR="00D41CFB" w:rsidRPr="00D41CFB" w:rsidRDefault="00D41CFB" w:rsidP="00D41CFB">
      <w:pPr>
        <w:spacing w:after="160" w:line="259" w:lineRule="auto"/>
        <w:ind w:left="-1170"/>
        <w:rPr>
          <w:rFonts w:eastAsia="Times New Roman" w:cs="Helvetica"/>
          <w:i/>
          <w:iCs/>
          <w:color w:val="1F1E33"/>
          <w:sz w:val="20"/>
          <w:lang w:val="en-US" w:eastAsia="nl-NL" w:bidi="ar-SA"/>
        </w:rPr>
      </w:pPr>
    </w:p>
    <w:p w14:paraId="12446A4D" w14:textId="77777777" w:rsidR="00D41CFB" w:rsidRPr="00D41CFB" w:rsidRDefault="00D41CFB" w:rsidP="00D41CFB">
      <w:pPr>
        <w:spacing w:after="160" w:line="259" w:lineRule="auto"/>
        <w:rPr>
          <w:rFonts w:eastAsia="Times New Roman" w:cs="Helvetica"/>
          <w:i/>
          <w:iCs/>
          <w:color w:val="1F1E33"/>
          <w:sz w:val="20"/>
          <w:lang w:val="en-US" w:eastAsia="nl-NL" w:bidi="ar-SA"/>
        </w:rPr>
      </w:pPr>
    </w:p>
    <w:p w14:paraId="3043B1CA" w14:textId="77777777" w:rsidR="003B2AB6" w:rsidRDefault="003B2AB6" w:rsidP="00D41CFB">
      <w:pPr>
        <w:spacing w:after="160" w:line="259" w:lineRule="auto"/>
        <w:ind w:left="-1170"/>
        <w:rPr>
          <w:rFonts w:eastAsia="Times New Roman" w:cs="Arial"/>
          <w:i/>
          <w:iCs/>
          <w:color w:val="1F1E33"/>
          <w:sz w:val="20"/>
          <w:lang w:val="en-US" w:eastAsia="nl-NL" w:bidi="ar-SA"/>
        </w:rPr>
      </w:pPr>
    </w:p>
    <w:p w14:paraId="4E0FD9AC" w14:textId="77777777" w:rsidR="003B2AB6" w:rsidRDefault="003B2AB6" w:rsidP="00D41CFB">
      <w:pPr>
        <w:spacing w:after="160" w:line="259" w:lineRule="auto"/>
        <w:ind w:left="-1170"/>
        <w:rPr>
          <w:rFonts w:eastAsia="Times New Roman" w:cs="Arial"/>
          <w:i/>
          <w:iCs/>
          <w:color w:val="1F1E33"/>
          <w:sz w:val="20"/>
          <w:lang w:val="en-US" w:eastAsia="nl-NL" w:bidi="ar-SA"/>
        </w:rPr>
      </w:pPr>
    </w:p>
    <w:p w14:paraId="1584DD3E" w14:textId="77777777" w:rsidR="00406A08" w:rsidRDefault="00406A08" w:rsidP="00D41CFB">
      <w:pPr>
        <w:spacing w:after="160" w:line="259" w:lineRule="auto"/>
        <w:ind w:left="-1170"/>
        <w:rPr>
          <w:rFonts w:eastAsia="Times New Roman" w:cs="Arial"/>
          <w:i/>
          <w:iCs/>
          <w:color w:val="1F1E33"/>
          <w:sz w:val="20"/>
          <w:lang w:val="en-US" w:eastAsia="nl-NL" w:bidi="ar-SA"/>
        </w:rPr>
      </w:pPr>
    </w:p>
    <w:p w14:paraId="185A9898" w14:textId="77777777" w:rsidR="00406A08" w:rsidRDefault="00406A08" w:rsidP="00D41CFB">
      <w:pPr>
        <w:spacing w:after="160" w:line="259" w:lineRule="auto"/>
        <w:ind w:left="-1170"/>
        <w:rPr>
          <w:rFonts w:eastAsia="Times New Roman" w:cs="Arial"/>
          <w:i/>
          <w:iCs/>
          <w:color w:val="1F1E33"/>
          <w:sz w:val="20"/>
          <w:lang w:val="en-US" w:eastAsia="nl-NL" w:bidi="ar-SA"/>
        </w:rPr>
      </w:pPr>
    </w:p>
    <w:p w14:paraId="249A072D" w14:textId="77777777" w:rsidR="00406A08" w:rsidRDefault="00406A08" w:rsidP="00D41CFB">
      <w:pPr>
        <w:spacing w:after="160" w:line="259" w:lineRule="auto"/>
        <w:ind w:left="-1170"/>
        <w:rPr>
          <w:rFonts w:eastAsia="Times New Roman" w:cs="Arial"/>
          <w:i/>
          <w:iCs/>
          <w:color w:val="1F1E33"/>
          <w:sz w:val="20"/>
          <w:lang w:val="en-US" w:eastAsia="nl-NL" w:bidi="ar-SA"/>
        </w:rPr>
      </w:pPr>
    </w:p>
    <w:p w14:paraId="60FC5BF7" w14:textId="77777777" w:rsidR="006F594A" w:rsidRDefault="006F594A" w:rsidP="00D41CFB">
      <w:pPr>
        <w:spacing w:after="160" w:line="259" w:lineRule="auto"/>
        <w:ind w:left="-1170"/>
        <w:rPr>
          <w:rFonts w:eastAsia="Times New Roman" w:cs="Arial"/>
          <w:i/>
          <w:iCs/>
          <w:color w:val="1F1E33"/>
          <w:sz w:val="20"/>
          <w:lang w:val="en-US" w:eastAsia="nl-NL" w:bidi="ar-SA"/>
        </w:rPr>
      </w:pPr>
    </w:p>
    <w:p w14:paraId="3D99EC20" w14:textId="77777777" w:rsidR="006F594A" w:rsidRDefault="006F594A" w:rsidP="00D41CFB">
      <w:pPr>
        <w:spacing w:after="160" w:line="259" w:lineRule="auto"/>
        <w:ind w:left="-1170"/>
        <w:rPr>
          <w:rFonts w:eastAsia="Times New Roman" w:cs="Arial"/>
          <w:i/>
          <w:iCs/>
          <w:color w:val="1F1E33"/>
          <w:sz w:val="20"/>
          <w:lang w:val="en-US" w:eastAsia="nl-NL" w:bidi="ar-SA"/>
        </w:rPr>
      </w:pPr>
    </w:p>
    <w:p w14:paraId="23302E82" w14:textId="77777777" w:rsidR="006F594A" w:rsidRDefault="006F594A" w:rsidP="00D41CFB">
      <w:pPr>
        <w:spacing w:after="160" w:line="259" w:lineRule="auto"/>
        <w:ind w:left="-1170"/>
        <w:rPr>
          <w:rFonts w:eastAsia="Times New Roman" w:cs="Arial"/>
          <w:i/>
          <w:iCs/>
          <w:color w:val="1F1E33"/>
          <w:sz w:val="20"/>
          <w:lang w:val="en-US" w:eastAsia="nl-NL" w:bidi="ar-SA"/>
        </w:rPr>
      </w:pPr>
    </w:p>
    <w:p w14:paraId="6BD384EA" w14:textId="55045B52" w:rsidR="00D41CFB" w:rsidRPr="00D41CFB" w:rsidRDefault="00DA18E7" w:rsidP="00D41CFB">
      <w:pPr>
        <w:spacing w:after="160" w:line="259" w:lineRule="auto"/>
        <w:ind w:left="-1170"/>
        <w:rPr>
          <w:rFonts w:eastAsia="Times New Roman" w:cs="Arial"/>
          <w:i/>
          <w:iCs/>
          <w:color w:val="1F1E33"/>
          <w:sz w:val="20"/>
          <w:lang w:val="en-US" w:eastAsia="nl-NL" w:bidi="ar-SA"/>
        </w:rPr>
      </w:pPr>
      <w:r>
        <w:rPr>
          <w:rFonts w:eastAsia="Times New Roman" w:cs="Arial"/>
          <w:i/>
          <w:iCs/>
          <w:color w:val="1F1E33"/>
          <w:sz w:val="20"/>
          <w:lang w:val="en-US" w:eastAsia="nl-NL" w:bidi="ar-SA"/>
        </w:rPr>
        <w:t>AIX</w:t>
      </w:r>
      <w:r w:rsidR="00D41CFB" w:rsidRPr="00D41CFB">
        <w:rPr>
          <w:rFonts w:eastAsia="Times New Roman" w:cs="Arial"/>
          <w:i/>
          <w:iCs/>
          <w:color w:val="1F1E33"/>
          <w:sz w:val="20"/>
          <w:lang w:val="en-US" w:eastAsia="nl-NL" w:bidi="ar-SA"/>
        </w:rPr>
        <w:t xml:space="preserve"> Application server(s)</w:t>
      </w:r>
    </w:p>
    <w:tbl>
      <w:tblPr>
        <w:tblStyle w:val="TableGrid"/>
        <w:tblpPr w:leftFromText="180" w:rightFromText="180" w:vertAnchor="text" w:horzAnchor="page" w:tblpX="312" w:tblpY="-50"/>
        <w:tblW w:w="9715" w:type="dxa"/>
        <w:tblLayout w:type="fixed"/>
        <w:tblLook w:val="04A0" w:firstRow="1" w:lastRow="0" w:firstColumn="1" w:lastColumn="0" w:noHBand="0" w:noVBand="1"/>
      </w:tblPr>
      <w:tblGrid>
        <w:gridCol w:w="1975"/>
        <w:gridCol w:w="1080"/>
        <w:gridCol w:w="1260"/>
        <w:gridCol w:w="1620"/>
        <w:gridCol w:w="1260"/>
        <w:gridCol w:w="1260"/>
        <w:gridCol w:w="1260"/>
      </w:tblGrid>
      <w:tr w:rsidR="003B2AB6" w:rsidRPr="00D41CFB" w14:paraId="7009FF54" w14:textId="77777777" w:rsidTr="00DA18E7">
        <w:trPr>
          <w:trHeight w:val="395"/>
        </w:trPr>
        <w:tc>
          <w:tcPr>
            <w:tcW w:w="1975" w:type="dxa"/>
            <w:shd w:val="clear" w:color="auto" w:fill="D9D9D9" w:themeFill="background1" w:themeFillShade="D9"/>
          </w:tcPr>
          <w:p w14:paraId="780E2A34"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lastRenderedPageBreak/>
              <w:t>Node ID</w:t>
            </w:r>
          </w:p>
        </w:tc>
        <w:tc>
          <w:tcPr>
            <w:tcW w:w="1080" w:type="dxa"/>
            <w:shd w:val="clear" w:color="auto" w:fill="D9D9D9" w:themeFill="background1" w:themeFillShade="D9"/>
          </w:tcPr>
          <w:p w14:paraId="527615B5"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172BB4AC"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02BEDDE4"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Disk 1 – Mountpoint 1     </w:t>
            </w:r>
            <w:proofErr w:type="gramStart"/>
            <w:r w:rsidRPr="00D41CFB">
              <w:rPr>
                <w:rFonts w:eastAsia="Times New Roman" w:cs="Arial"/>
                <w:b/>
                <w:bCs/>
                <w:color w:val="1F1E33"/>
                <w:sz w:val="16"/>
                <w:szCs w:val="16"/>
                <w:lang w:val="en-US" w:eastAsia="nl-NL" w:bidi="ar-SA"/>
              </w:rPr>
              <w:t>App  (</w:t>
            </w:r>
            <w:proofErr w:type="gramEnd"/>
            <w:r w:rsidRPr="00D41CFB">
              <w:rPr>
                <w:rFonts w:eastAsia="Times New Roman" w:cs="Arial"/>
                <w:b/>
                <w:bCs/>
                <w:color w:val="1F1E33"/>
                <w:sz w:val="16"/>
                <w:szCs w:val="16"/>
                <w:lang w:val="en-US" w:eastAsia="nl-NL" w:bidi="ar-SA"/>
              </w:rPr>
              <w:t>mandatory)</w:t>
            </w:r>
          </w:p>
        </w:tc>
        <w:tc>
          <w:tcPr>
            <w:tcW w:w="1260" w:type="dxa"/>
            <w:shd w:val="clear" w:color="auto" w:fill="D9D9D9" w:themeFill="background1" w:themeFillShade="D9"/>
          </w:tcPr>
          <w:p w14:paraId="6F53182A"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Disk 1 – Mountpoint 2    </w:t>
            </w:r>
            <w:proofErr w:type="gramStart"/>
            <w:r w:rsidRPr="00D41CFB">
              <w:rPr>
                <w:rFonts w:eastAsia="Times New Roman" w:cs="Arial"/>
                <w:b/>
                <w:bCs/>
                <w:color w:val="1F1E33"/>
                <w:sz w:val="16"/>
                <w:szCs w:val="16"/>
                <w:lang w:val="en-US" w:eastAsia="nl-NL" w:bidi="ar-SA"/>
              </w:rPr>
              <w:t xml:space="preserve">   (</w:t>
            </w:r>
            <w:proofErr w:type="gramEnd"/>
            <w:r w:rsidRPr="00D41CFB">
              <w:rPr>
                <w:rFonts w:eastAsia="Times New Roman" w:cs="Arial"/>
                <w:b/>
                <w:bCs/>
                <w:color w:val="1F1E33"/>
                <w:sz w:val="16"/>
                <w:szCs w:val="16"/>
                <w:lang w:val="en-US" w:eastAsia="nl-NL" w:bidi="ar-SA"/>
              </w:rPr>
              <w:t>optional)</w:t>
            </w:r>
          </w:p>
        </w:tc>
        <w:tc>
          <w:tcPr>
            <w:tcW w:w="1260" w:type="dxa"/>
            <w:shd w:val="clear" w:color="auto" w:fill="D9D9D9" w:themeFill="background1" w:themeFillShade="D9"/>
          </w:tcPr>
          <w:p w14:paraId="61D30722"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 xml:space="preserve">Disk 1 – Mountpoint 3    </w:t>
            </w:r>
            <w:proofErr w:type="gramStart"/>
            <w:r w:rsidRPr="00D41CFB">
              <w:rPr>
                <w:rFonts w:eastAsia="Times New Roman" w:cs="Arial"/>
                <w:b/>
                <w:bCs/>
                <w:color w:val="1F1E33"/>
                <w:sz w:val="16"/>
                <w:szCs w:val="16"/>
                <w:lang w:val="en-US" w:eastAsia="nl-NL" w:bidi="ar-SA"/>
              </w:rPr>
              <w:t xml:space="preserve">   (</w:t>
            </w:r>
            <w:proofErr w:type="gramEnd"/>
            <w:r w:rsidRPr="00D41CFB">
              <w:rPr>
                <w:rFonts w:eastAsia="Times New Roman" w:cs="Arial"/>
                <w:b/>
                <w:bCs/>
                <w:color w:val="1F1E33"/>
                <w:sz w:val="16"/>
                <w:szCs w:val="16"/>
                <w:lang w:val="en-US" w:eastAsia="nl-NL" w:bidi="ar-SA"/>
              </w:rPr>
              <w:t>optional)</w:t>
            </w:r>
          </w:p>
        </w:tc>
        <w:tc>
          <w:tcPr>
            <w:tcW w:w="1260" w:type="dxa"/>
            <w:shd w:val="clear" w:color="auto" w:fill="D9D9D9" w:themeFill="background1" w:themeFillShade="D9"/>
          </w:tcPr>
          <w:p w14:paraId="77C58847" w14:textId="77777777" w:rsidR="003B2AB6" w:rsidRPr="00D41CFB" w:rsidRDefault="003B2AB6" w:rsidP="003B2AB6">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Disk 2 – Mountpoint 1 (optional)</w:t>
            </w:r>
          </w:p>
        </w:tc>
      </w:tr>
      <w:tr w:rsidR="00DA18E7" w:rsidRPr="00DA18E7" w14:paraId="343183FA" w14:textId="77777777" w:rsidTr="00DA18E7">
        <w:tc>
          <w:tcPr>
            <w:tcW w:w="1975" w:type="dxa"/>
          </w:tcPr>
          <w:p w14:paraId="740A145C" w14:textId="675C70F5" w:rsidR="00DA18E7" w:rsidRPr="00DA18E7" w:rsidRDefault="00DA18E7" w:rsidP="00DA18E7">
            <w:pPr>
              <w:spacing w:after="160" w:line="259" w:lineRule="auto"/>
              <w:rPr>
                <w:rFonts w:eastAsia="Times New Roman" w:cs="Arial"/>
                <w:color w:val="000000" w:themeColor="text1"/>
                <w:sz w:val="16"/>
                <w:szCs w:val="16"/>
                <w:lang w:val="en-US" w:eastAsia="nl-NL" w:bidi="ar-SA"/>
              </w:rPr>
            </w:pPr>
            <w:bookmarkStart w:id="66" w:name="_Hlk93332845"/>
            <w:r w:rsidRPr="00DA18E7">
              <w:rPr>
                <w:rFonts w:eastAsia="Times New Roman" w:cs="Arial"/>
                <w:color w:val="000000" w:themeColor="text1"/>
                <w:sz w:val="16"/>
                <w:szCs w:val="16"/>
                <w:lang w:val="en-US" w:eastAsia="nl-NL" w:bidi="ar-SA"/>
              </w:rPr>
              <w:t xml:space="preserve">Cobol </w:t>
            </w:r>
            <w:r w:rsidR="000003ED">
              <w:rPr>
                <w:rFonts w:eastAsia="Times New Roman" w:cs="Arial"/>
                <w:color w:val="000000" w:themeColor="text1"/>
                <w:sz w:val="16"/>
                <w:szCs w:val="16"/>
                <w:lang w:val="en-US" w:eastAsia="nl-NL" w:bidi="ar-SA"/>
              </w:rPr>
              <w:t xml:space="preserve">Server </w:t>
            </w:r>
            <w:r w:rsidR="00EA7D90">
              <w:rPr>
                <w:rFonts w:eastAsia="Times New Roman" w:cs="Arial"/>
                <w:color w:val="000000" w:themeColor="text1"/>
                <w:sz w:val="16"/>
                <w:szCs w:val="16"/>
                <w:lang w:val="en-US" w:eastAsia="nl-NL" w:bidi="ar-SA"/>
              </w:rPr>
              <w:t>EDU</w:t>
            </w:r>
          </w:p>
        </w:tc>
        <w:sdt>
          <w:sdtPr>
            <w:rPr>
              <w:sz w:val="16"/>
              <w:szCs w:val="16"/>
            </w:rPr>
            <w:alias w:val="Domain"/>
            <w:tag w:val="Domain"/>
            <w:id w:val="-9759180"/>
            <w:placeholder>
              <w:docPart w:val="0FBE1AE1DBE84481A25974A357EFBD9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41BC0023" w14:textId="34F08D57"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sz w:val="16"/>
                    <w:szCs w:val="16"/>
                  </w:rPr>
                  <w:t>Acceptance</w:t>
                </w:r>
              </w:p>
            </w:tc>
          </w:sdtContent>
        </w:sdt>
        <w:tc>
          <w:tcPr>
            <w:tcW w:w="1260" w:type="dxa"/>
          </w:tcPr>
          <w:p w14:paraId="645E1C26" w14:textId="6901B456"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302205367"/>
            <w:placeholder>
              <w:docPart w:val="87D1A6B0629D475CADC859BF8C6C78A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096ACB0E" w14:textId="210F489A" w:rsidR="00DA18E7" w:rsidRPr="00DA18E7" w:rsidRDefault="00F54C1A" w:rsidP="00DA18E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406198373"/>
            <w:placeholder>
              <w:docPart w:val="C055C5FE7B0B453191FE389A54B17AC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0FC851E" w14:textId="3C634D2F" w:rsidR="00DA18E7" w:rsidRPr="00DA18E7" w:rsidRDefault="00F54C1A" w:rsidP="00DA18E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354626249"/>
            <w:placeholder>
              <w:docPart w:val="434A8708038246F88B453E4DC792496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28BB01B" w14:textId="23C51ABD"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92670401"/>
            <w:placeholder>
              <w:docPart w:val="C9B28A443B3A493AB4B1168DA33AC09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3EFDE57" w14:textId="1320A23D"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n/a</w:t>
                </w:r>
              </w:p>
            </w:tc>
          </w:sdtContent>
        </w:sdt>
      </w:tr>
      <w:tr w:rsidR="00B000F7" w:rsidRPr="00DA18E7" w14:paraId="27C39969" w14:textId="77777777" w:rsidTr="00F079BD">
        <w:tc>
          <w:tcPr>
            <w:tcW w:w="1975" w:type="dxa"/>
          </w:tcPr>
          <w:p w14:paraId="34513DB1" w14:textId="3F750DDF" w:rsidR="00B000F7" w:rsidRPr="00DA18E7" w:rsidRDefault="00B000F7"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Cobol Server ACC</w:t>
            </w:r>
          </w:p>
        </w:tc>
        <w:tc>
          <w:tcPr>
            <w:tcW w:w="1080" w:type="dxa"/>
            <w:vAlign w:val="center"/>
          </w:tcPr>
          <w:p w14:paraId="2BB87A28" w14:textId="43318FB4" w:rsidR="00B000F7" w:rsidRDefault="00B000F7" w:rsidP="00B000F7">
            <w:pPr>
              <w:spacing w:after="160" w:line="259" w:lineRule="auto"/>
              <w:rPr>
                <w:sz w:val="16"/>
                <w:szCs w:val="16"/>
              </w:rPr>
            </w:pPr>
            <w:r>
              <w:rPr>
                <w:sz w:val="16"/>
                <w:szCs w:val="16"/>
              </w:rPr>
              <w:t>Acceptance</w:t>
            </w:r>
          </w:p>
        </w:tc>
        <w:tc>
          <w:tcPr>
            <w:tcW w:w="1260" w:type="dxa"/>
          </w:tcPr>
          <w:p w14:paraId="5F33159D" w14:textId="68EDA4F3" w:rsidR="00B000F7" w:rsidRPr="00DA18E7" w:rsidRDefault="00B000F7"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312788651"/>
            <w:placeholder>
              <w:docPart w:val="4F117BECADCA4BCB820A895F5988F225"/>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45D11402" w14:textId="4A3DE9DD" w:rsidR="00B000F7" w:rsidRDefault="005701A3"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1847896213"/>
            <w:placeholder>
              <w:docPart w:val="FFE0C26C6E244CD88C38ED31FED34C1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vAlign w:val="center"/>
              </w:tcPr>
              <w:p w14:paraId="00F960C1" w14:textId="5A4C7AF2" w:rsidR="00B000F7" w:rsidRDefault="005701A3"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sdtContent>
        </w:sdt>
        <w:sdt>
          <w:sdtPr>
            <w:rPr>
              <w:rFonts w:eastAsia="Times New Roman" w:cs="Arial"/>
              <w:color w:val="000000" w:themeColor="text1"/>
              <w:sz w:val="16"/>
              <w:szCs w:val="16"/>
              <w:lang w:val="en-US" w:eastAsia="nl-NL" w:bidi="ar-SA"/>
            </w:rPr>
            <w:alias w:val="Disk Size"/>
            <w:tag w:val="Disk Size"/>
            <w:id w:val="-678885035"/>
            <w:placeholder>
              <w:docPart w:val="4807E7F1EF2A4442ADCBA4032662EA4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A017F49" w14:textId="289B0EB8" w:rsidR="00B000F7" w:rsidRDefault="005701A3"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tc>
          <w:tcPr>
            <w:tcW w:w="1260" w:type="dxa"/>
          </w:tcPr>
          <w:p w14:paraId="267D160C" w14:textId="4CB5D136" w:rsidR="00B000F7" w:rsidRDefault="001943FE" w:rsidP="00B000F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 x 1 TB</w:t>
            </w:r>
          </w:p>
        </w:tc>
      </w:tr>
      <w:tr w:rsidR="00DA18E7" w:rsidRPr="00D41CFB" w14:paraId="54A92DFB" w14:textId="77777777" w:rsidTr="00DA18E7">
        <w:tc>
          <w:tcPr>
            <w:tcW w:w="1975" w:type="dxa"/>
          </w:tcPr>
          <w:p w14:paraId="30775333" w14:textId="5E5C62B4" w:rsidR="00DA18E7" w:rsidRPr="00DA18E7" w:rsidRDefault="0055575A" w:rsidP="00DA18E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Cobol Server</w:t>
            </w:r>
          </w:p>
        </w:tc>
        <w:tc>
          <w:tcPr>
            <w:tcW w:w="1080" w:type="dxa"/>
          </w:tcPr>
          <w:p w14:paraId="6CBFA956" w14:textId="2F84ECC9" w:rsidR="00DA18E7" w:rsidRPr="00DA18E7" w:rsidRDefault="00DA18E7" w:rsidP="00DA18E7">
            <w:pPr>
              <w:spacing w:after="160" w:line="259" w:lineRule="auto"/>
              <w:rPr>
                <w:sz w:val="16"/>
                <w:szCs w:val="16"/>
              </w:rPr>
            </w:pPr>
            <w:r w:rsidRPr="00DA18E7">
              <w:rPr>
                <w:sz w:val="16"/>
                <w:szCs w:val="16"/>
              </w:rPr>
              <w:t>Test</w:t>
            </w:r>
          </w:p>
        </w:tc>
        <w:tc>
          <w:tcPr>
            <w:tcW w:w="1260" w:type="dxa"/>
          </w:tcPr>
          <w:p w14:paraId="0FD031F8" w14:textId="4D0AFB01"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482728641"/>
            <w:placeholder>
              <w:docPart w:val="39C10796829241B59765A44371593B3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4119B5F5" w14:textId="394C3592"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1776826537"/>
            <w:placeholder>
              <w:docPart w:val="4DB55A18778E4E408F2F2741B088F41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1266610E" w14:textId="0EA29342" w:rsidR="00DA18E7" w:rsidRPr="00DA18E7" w:rsidRDefault="00F54C1A" w:rsidP="00DA18E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1460453397"/>
            <w:placeholder>
              <w:docPart w:val="F541C6370FB9463EA1B61431F23AE08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CA622E2" w14:textId="23C08146" w:rsidR="00DA18E7" w:rsidRP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574237875"/>
            <w:placeholder>
              <w:docPart w:val="9CDEDCFF6FEC417894FB373449B513B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0C953F47" w14:textId="56085B01" w:rsidR="00DA18E7" w:rsidRDefault="00DA18E7" w:rsidP="00DA18E7">
                <w:pPr>
                  <w:spacing w:after="160" w:line="259" w:lineRule="auto"/>
                  <w:rPr>
                    <w:rFonts w:eastAsia="Times New Roman" w:cs="Arial"/>
                    <w:color w:val="000000" w:themeColor="text1"/>
                    <w:sz w:val="16"/>
                    <w:szCs w:val="16"/>
                    <w:lang w:val="en-US" w:eastAsia="nl-NL" w:bidi="ar-SA"/>
                  </w:rPr>
                </w:pPr>
                <w:r w:rsidRPr="00DA18E7">
                  <w:rPr>
                    <w:rFonts w:eastAsia="Times New Roman" w:cs="Arial"/>
                    <w:color w:val="000000" w:themeColor="text1"/>
                    <w:sz w:val="16"/>
                    <w:szCs w:val="16"/>
                    <w:lang w:val="en-US" w:eastAsia="nl-NL" w:bidi="ar-SA"/>
                  </w:rPr>
                  <w:t>n/a</w:t>
                </w:r>
              </w:p>
            </w:tc>
          </w:sdtContent>
        </w:sdt>
      </w:tr>
      <w:bookmarkEnd w:id="66"/>
    </w:tbl>
    <w:p w14:paraId="2C9EEDC2" w14:textId="77777777" w:rsidR="00D41CFB" w:rsidRDefault="00D41CFB" w:rsidP="00D41CFB">
      <w:pPr>
        <w:spacing w:after="160" w:line="259" w:lineRule="auto"/>
        <w:ind w:left="-1170"/>
        <w:rPr>
          <w:rFonts w:eastAsia="Times New Roman" w:cs="Helvetica"/>
          <w:i/>
          <w:iCs/>
          <w:color w:val="1F1E33"/>
          <w:sz w:val="20"/>
          <w:lang w:val="en-US" w:eastAsia="nl-NL" w:bidi="ar-SA"/>
        </w:rPr>
      </w:pPr>
    </w:p>
    <w:tbl>
      <w:tblPr>
        <w:tblStyle w:val="TableGrid"/>
        <w:tblpPr w:leftFromText="180" w:rightFromText="180" w:vertAnchor="text" w:horzAnchor="page" w:tblpX="311" w:tblpY="684"/>
        <w:tblW w:w="11515" w:type="dxa"/>
        <w:tblLayout w:type="fixed"/>
        <w:tblLook w:val="04A0" w:firstRow="1" w:lastRow="0" w:firstColumn="1" w:lastColumn="0" w:noHBand="0" w:noVBand="1"/>
      </w:tblPr>
      <w:tblGrid>
        <w:gridCol w:w="1165"/>
        <w:gridCol w:w="1080"/>
        <w:gridCol w:w="1350"/>
        <w:gridCol w:w="1260"/>
        <w:gridCol w:w="1530"/>
        <w:gridCol w:w="1440"/>
        <w:gridCol w:w="1710"/>
        <w:gridCol w:w="1980"/>
      </w:tblGrid>
      <w:tr w:rsidR="008326D5" w:rsidRPr="00C769C8" w14:paraId="015281A9" w14:textId="77777777" w:rsidTr="00C2308C">
        <w:trPr>
          <w:trHeight w:val="395"/>
        </w:trPr>
        <w:tc>
          <w:tcPr>
            <w:tcW w:w="1165" w:type="dxa"/>
            <w:shd w:val="clear" w:color="auto" w:fill="D9D9D9" w:themeFill="background1" w:themeFillShade="D9"/>
          </w:tcPr>
          <w:p w14:paraId="5346B9A3"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080" w:type="dxa"/>
            <w:shd w:val="clear" w:color="auto" w:fill="D9D9D9" w:themeFill="background1" w:themeFillShade="D9"/>
          </w:tcPr>
          <w:p w14:paraId="5B4C86EB"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Cluster node Type</w:t>
            </w:r>
          </w:p>
          <w:p w14:paraId="21E0C402"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(active / passive)</w:t>
            </w:r>
          </w:p>
        </w:tc>
        <w:tc>
          <w:tcPr>
            <w:tcW w:w="1350" w:type="dxa"/>
            <w:shd w:val="clear" w:color="auto" w:fill="D9D9D9" w:themeFill="background1" w:themeFillShade="D9"/>
          </w:tcPr>
          <w:p w14:paraId="46CC4403"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255A0547"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530" w:type="dxa"/>
            <w:shd w:val="clear" w:color="auto" w:fill="BDD6EE" w:themeFill="accent1" w:themeFillTint="66"/>
          </w:tcPr>
          <w:p w14:paraId="098934A3" w14:textId="77777777" w:rsidR="008326D5"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SHARED Disk 1 – Mountpoint 1     </w:t>
            </w:r>
            <w:proofErr w:type="gramStart"/>
            <w:r>
              <w:rPr>
                <w:rFonts w:eastAsia="Times New Roman" w:cs="Arial"/>
                <w:b/>
                <w:bCs/>
                <w:color w:val="1F1E33"/>
                <w:sz w:val="16"/>
                <w:szCs w:val="16"/>
                <w:lang w:val="en-US" w:eastAsia="nl-NL" w:bidi="ar-SA"/>
              </w:rPr>
              <w:t>Cluster  (</w:t>
            </w:r>
            <w:proofErr w:type="gramEnd"/>
            <w:r>
              <w:rPr>
                <w:rFonts w:eastAsia="Times New Roman" w:cs="Arial"/>
                <w:b/>
                <w:bCs/>
                <w:color w:val="1F1E33"/>
                <w:sz w:val="16"/>
                <w:szCs w:val="16"/>
                <w:lang w:val="en-US" w:eastAsia="nl-NL" w:bidi="ar-SA"/>
              </w:rPr>
              <w:t>fixed)</w:t>
            </w:r>
          </w:p>
        </w:tc>
        <w:tc>
          <w:tcPr>
            <w:tcW w:w="1440" w:type="dxa"/>
            <w:shd w:val="clear" w:color="auto" w:fill="BDD6EE" w:themeFill="accent1" w:themeFillTint="66"/>
          </w:tcPr>
          <w:p w14:paraId="6FB4FB66" w14:textId="77777777" w:rsidR="008326D5" w:rsidRPr="00C769C8"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SHARED Disk 2 – Mountpoint 1     </w:t>
            </w:r>
            <w:proofErr w:type="spellStart"/>
            <w:proofErr w:type="gramStart"/>
            <w:r>
              <w:rPr>
                <w:rFonts w:eastAsia="Times New Roman" w:cs="Arial"/>
                <w:b/>
                <w:bCs/>
                <w:color w:val="1F1E33"/>
                <w:sz w:val="16"/>
                <w:szCs w:val="16"/>
                <w:lang w:val="en-US" w:eastAsia="nl-NL" w:bidi="ar-SA"/>
              </w:rPr>
              <w:t>Qourum</w:t>
            </w:r>
            <w:proofErr w:type="spellEnd"/>
            <w:r>
              <w:rPr>
                <w:rFonts w:eastAsia="Times New Roman" w:cs="Arial"/>
                <w:b/>
                <w:bCs/>
                <w:color w:val="1F1E33"/>
                <w:sz w:val="16"/>
                <w:szCs w:val="16"/>
                <w:lang w:val="en-US" w:eastAsia="nl-NL" w:bidi="ar-SA"/>
              </w:rPr>
              <w:t xml:space="preserve">  (</w:t>
            </w:r>
            <w:proofErr w:type="gramEnd"/>
            <w:r>
              <w:rPr>
                <w:rFonts w:eastAsia="Times New Roman" w:cs="Arial"/>
                <w:b/>
                <w:bCs/>
                <w:color w:val="1F1E33"/>
                <w:sz w:val="16"/>
                <w:szCs w:val="16"/>
                <w:lang w:val="en-US" w:eastAsia="nl-NL" w:bidi="ar-SA"/>
              </w:rPr>
              <w:t>fixed)</w:t>
            </w:r>
          </w:p>
        </w:tc>
        <w:tc>
          <w:tcPr>
            <w:tcW w:w="1710" w:type="dxa"/>
            <w:shd w:val="clear" w:color="auto" w:fill="BDD6EE" w:themeFill="accent1" w:themeFillTint="66"/>
          </w:tcPr>
          <w:p w14:paraId="0D1D5C03" w14:textId="77777777" w:rsidR="008326D5" w:rsidRPr="00C769C8"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SHARED Disk 3 – Mountpoint 1    </w:t>
            </w:r>
            <w:proofErr w:type="gramStart"/>
            <w:r>
              <w:rPr>
                <w:rFonts w:eastAsia="Times New Roman" w:cs="Arial"/>
                <w:b/>
                <w:bCs/>
                <w:color w:val="1F1E33"/>
                <w:sz w:val="16"/>
                <w:szCs w:val="16"/>
                <w:lang w:val="en-US" w:eastAsia="nl-NL" w:bidi="ar-SA"/>
              </w:rPr>
              <w:t xml:space="preserve">   (</w:t>
            </w:r>
            <w:proofErr w:type="gramEnd"/>
            <w:r>
              <w:rPr>
                <w:rFonts w:eastAsia="Times New Roman" w:cs="Arial"/>
                <w:b/>
                <w:bCs/>
                <w:color w:val="1F1E33"/>
                <w:sz w:val="16"/>
                <w:szCs w:val="16"/>
                <w:lang w:val="en-US" w:eastAsia="nl-NL" w:bidi="ar-SA"/>
              </w:rPr>
              <w:t>Mandatory)</w:t>
            </w:r>
          </w:p>
        </w:tc>
        <w:tc>
          <w:tcPr>
            <w:tcW w:w="1980" w:type="dxa"/>
            <w:shd w:val="clear" w:color="auto" w:fill="BDD6EE" w:themeFill="accent1" w:themeFillTint="66"/>
          </w:tcPr>
          <w:p w14:paraId="3A5F9E8E" w14:textId="77777777" w:rsidR="008326D5" w:rsidRPr="00C769C8" w:rsidRDefault="008326D5" w:rsidP="00C2308C">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SHARED Disk 3 – Mountpoint 2 (optional)</w:t>
            </w:r>
          </w:p>
        </w:tc>
      </w:tr>
      <w:tr w:rsidR="00ED0062" w:rsidRPr="0053055F" w14:paraId="428C8400" w14:textId="77777777" w:rsidTr="00C2308C">
        <w:tc>
          <w:tcPr>
            <w:tcW w:w="1165" w:type="dxa"/>
          </w:tcPr>
          <w:p w14:paraId="5544DC3A"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Node 1</w:t>
            </w:r>
          </w:p>
        </w:tc>
        <w:sdt>
          <w:sdtPr>
            <w:rPr>
              <w:sz w:val="16"/>
              <w:szCs w:val="16"/>
            </w:rPr>
            <w:alias w:val="Clusternode"/>
            <w:tag w:val="Clusternode"/>
            <w:id w:val="-688289167"/>
            <w:placeholder>
              <w:docPart w:val="3CF8957EBBF049CE8FB0D8F79323E889"/>
            </w:placeholder>
            <w:dropDownList>
              <w:listItem w:displayText="Select" w:value="Select"/>
              <w:listItem w:displayText="Active" w:value="Active"/>
              <w:listItem w:displayText="Passive" w:value="Passive"/>
            </w:dropDownList>
          </w:sdtPr>
          <w:sdtEndPr/>
          <w:sdtContent>
            <w:tc>
              <w:tcPr>
                <w:tcW w:w="1080" w:type="dxa"/>
                <w:vAlign w:val="center"/>
              </w:tcPr>
              <w:p w14:paraId="4DC180E0" w14:textId="77777777" w:rsidR="00ED0062" w:rsidRPr="00E84F9A" w:rsidRDefault="00ED0062" w:rsidP="00ED0062">
                <w:pPr>
                  <w:spacing w:after="160" w:line="259" w:lineRule="auto"/>
                  <w:rPr>
                    <w:b/>
                    <w:bCs/>
                    <w:sz w:val="16"/>
                    <w:szCs w:val="16"/>
                  </w:rPr>
                </w:pPr>
                <w:r w:rsidRPr="00E84F9A">
                  <w:rPr>
                    <w:sz w:val="16"/>
                    <w:szCs w:val="16"/>
                  </w:rPr>
                  <w:t>Active</w:t>
                </w:r>
              </w:p>
            </w:tc>
          </w:sdtContent>
        </w:sdt>
        <w:sdt>
          <w:sdtPr>
            <w:rPr>
              <w:sz w:val="16"/>
              <w:szCs w:val="16"/>
            </w:rPr>
            <w:alias w:val="Domain"/>
            <w:tag w:val="Domain"/>
            <w:id w:val="-1372848788"/>
            <w:placeholder>
              <w:docPart w:val="C8D29338B2AA475FABC568A9FDE5EFD4"/>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350" w:type="dxa"/>
                <w:vAlign w:val="center"/>
              </w:tcPr>
              <w:p w14:paraId="1379F495"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sz w:val="16"/>
                    <w:szCs w:val="16"/>
                  </w:rPr>
                  <w:t>Production</w:t>
                </w:r>
              </w:p>
            </w:tc>
          </w:sdtContent>
        </w:sdt>
        <w:tc>
          <w:tcPr>
            <w:tcW w:w="1260" w:type="dxa"/>
          </w:tcPr>
          <w:p w14:paraId="48A8BE7D"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100 GB</w:t>
            </w:r>
          </w:p>
        </w:tc>
        <w:tc>
          <w:tcPr>
            <w:tcW w:w="1530" w:type="dxa"/>
            <w:vMerge w:val="restart"/>
            <w:vAlign w:val="center"/>
          </w:tcPr>
          <w:p w14:paraId="0CA08A65" w14:textId="77777777" w:rsidR="00ED0062" w:rsidRPr="00E84F9A" w:rsidRDefault="00ED0062" w:rsidP="00ED0062">
            <w:pPr>
              <w:spacing w:after="160" w:line="259" w:lineRule="auto"/>
              <w:jc w:val="center"/>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10 GB</w:t>
            </w:r>
          </w:p>
        </w:tc>
        <w:tc>
          <w:tcPr>
            <w:tcW w:w="1440" w:type="dxa"/>
            <w:vMerge w:val="restart"/>
            <w:vAlign w:val="center"/>
          </w:tcPr>
          <w:p w14:paraId="05E9F506" w14:textId="4E06AB55" w:rsidR="00ED0062" w:rsidRPr="00E84F9A" w:rsidRDefault="00ED0062" w:rsidP="00ED0062">
            <w:pPr>
              <w:spacing w:after="160" w:line="259" w:lineRule="auto"/>
              <w:jc w:val="center"/>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1 GB</w:t>
            </w:r>
          </w:p>
        </w:tc>
        <w:tc>
          <w:tcPr>
            <w:tcW w:w="1710" w:type="dxa"/>
            <w:vMerge w:val="restart"/>
            <w:vAlign w:val="center"/>
          </w:tcPr>
          <w:p w14:paraId="7B69A0B9" w14:textId="5C943520" w:rsidR="00ED0062" w:rsidRPr="00E84F9A" w:rsidRDefault="00B000F7" w:rsidP="00ED0062">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 xml:space="preserve">6 x </w:t>
            </w:r>
            <w:r w:rsidR="00ED0062" w:rsidRPr="00E84F9A">
              <w:rPr>
                <w:rFonts w:eastAsia="Times New Roman" w:cs="Arial"/>
                <w:color w:val="000000" w:themeColor="text1"/>
                <w:sz w:val="16"/>
                <w:szCs w:val="16"/>
                <w:lang w:val="en-US" w:eastAsia="nl-NL" w:bidi="ar-SA"/>
              </w:rPr>
              <w:t xml:space="preserve">1 </w:t>
            </w:r>
            <w:r>
              <w:rPr>
                <w:rFonts w:eastAsia="Times New Roman" w:cs="Arial"/>
                <w:color w:val="000000" w:themeColor="text1"/>
                <w:sz w:val="16"/>
                <w:szCs w:val="16"/>
                <w:lang w:val="en-US" w:eastAsia="nl-NL" w:bidi="ar-SA"/>
              </w:rPr>
              <w:t>T</w:t>
            </w:r>
            <w:r w:rsidR="00ED0062" w:rsidRPr="00E84F9A">
              <w:rPr>
                <w:rFonts w:eastAsia="Times New Roman" w:cs="Arial"/>
                <w:color w:val="000000" w:themeColor="text1"/>
                <w:sz w:val="16"/>
                <w:szCs w:val="16"/>
                <w:lang w:val="en-US" w:eastAsia="nl-NL" w:bidi="ar-SA"/>
              </w:rPr>
              <w:t>B</w:t>
            </w:r>
          </w:p>
        </w:tc>
        <w:tc>
          <w:tcPr>
            <w:tcW w:w="1980" w:type="dxa"/>
            <w:vMerge w:val="restart"/>
            <w:vAlign w:val="center"/>
          </w:tcPr>
          <w:p w14:paraId="1E47C63B" w14:textId="7EA07A33" w:rsidR="00ED0062" w:rsidRPr="00E84F9A" w:rsidRDefault="00ED0062" w:rsidP="00ED0062">
            <w:pPr>
              <w:spacing w:after="160" w:line="259" w:lineRule="auto"/>
              <w:jc w:val="center"/>
              <w:rPr>
                <w:rFonts w:eastAsia="Times New Roman" w:cs="Arial"/>
                <w:color w:val="000000" w:themeColor="text1"/>
                <w:sz w:val="16"/>
                <w:szCs w:val="16"/>
                <w:lang w:val="en-US" w:eastAsia="nl-NL" w:bidi="ar-SA"/>
              </w:rPr>
            </w:pPr>
          </w:p>
        </w:tc>
      </w:tr>
      <w:tr w:rsidR="00ED0062" w:rsidRPr="0053055F" w14:paraId="1154ECCF" w14:textId="77777777" w:rsidTr="00C2308C">
        <w:tc>
          <w:tcPr>
            <w:tcW w:w="1165" w:type="dxa"/>
          </w:tcPr>
          <w:p w14:paraId="23B0C12E"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Node 2</w:t>
            </w:r>
          </w:p>
        </w:tc>
        <w:sdt>
          <w:sdtPr>
            <w:rPr>
              <w:sz w:val="16"/>
              <w:szCs w:val="16"/>
            </w:rPr>
            <w:alias w:val="Clusternode"/>
            <w:tag w:val="Clusternode"/>
            <w:id w:val="-1882862070"/>
            <w:placeholder>
              <w:docPart w:val="93BDD9DF2B5346408C8F5E7DF0516E9E"/>
            </w:placeholder>
            <w:dropDownList>
              <w:listItem w:displayText="Select" w:value="Select"/>
              <w:listItem w:displayText="Active" w:value="Active"/>
              <w:listItem w:displayText="Passive" w:value="Passive"/>
            </w:dropDownList>
          </w:sdtPr>
          <w:sdtEndPr/>
          <w:sdtContent>
            <w:tc>
              <w:tcPr>
                <w:tcW w:w="1080" w:type="dxa"/>
                <w:vAlign w:val="center"/>
              </w:tcPr>
              <w:p w14:paraId="4EEFB8A2" w14:textId="77777777" w:rsidR="00ED0062" w:rsidRPr="00E84F9A" w:rsidRDefault="00ED0062" w:rsidP="00ED0062">
                <w:pPr>
                  <w:spacing w:after="160" w:line="259" w:lineRule="auto"/>
                  <w:rPr>
                    <w:b/>
                    <w:bCs/>
                    <w:sz w:val="16"/>
                    <w:szCs w:val="16"/>
                  </w:rPr>
                </w:pPr>
                <w:r w:rsidRPr="00E84F9A">
                  <w:rPr>
                    <w:sz w:val="16"/>
                    <w:szCs w:val="16"/>
                  </w:rPr>
                  <w:t>Passive</w:t>
                </w:r>
              </w:p>
            </w:tc>
          </w:sdtContent>
        </w:sdt>
        <w:sdt>
          <w:sdtPr>
            <w:rPr>
              <w:sz w:val="16"/>
              <w:szCs w:val="16"/>
            </w:rPr>
            <w:alias w:val="Domain"/>
            <w:tag w:val="Domain"/>
            <w:id w:val="-1316182408"/>
            <w:placeholder>
              <w:docPart w:val="1B25CE7407F04098925F6784BE54E28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350" w:type="dxa"/>
                <w:vAlign w:val="center"/>
              </w:tcPr>
              <w:p w14:paraId="5D8AFE29"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sz w:val="16"/>
                    <w:szCs w:val="16"/>
                  </w:rPr>
                  <w:t>Production</w:t>
                </w:r>
              </w:p>
            </w:tc>
          </w:sdtContent>
        </w:sdt>
        <w:tc>
          <w:tcPr>
            <w:tcW w:w="1260" w:type="dxa"/>
          </w:tcPr>
          <w:p w14:paraId="38454688"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r w:rsidRPr="00E84F9A">
              <w:rPr>
                <w:rFonts w:eastAsia="Times New Roman" w:cs="Arial"/>
                <w:color w:val="000000" w:themeColor="text1"/>
                <w:sz w:val="16"/>
                <w:szCs w:val="16"/>
                <w:lang w:val="en-US" w:eastAsia="nl-NL" w:bidi="ar-SA"/>
              </w:rPr>
              <w:t>100 GB</w:t>
            </w:r>
          </w:p>
        </w:tc>
        <w:tc>
          <w:tcPr>
            <w:tcW w:w="1530" w:type="dxa"/>
            <w:vMerge/>
          </w:tcPr>
          <w:p w14:paraId="54AFAEDD"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p>
        </w:tc>
        <w:tc>
          <w:tcPr>
            <w:tcW w:w="1440" w:type="dxa"/>
            <w:vMerge/>
          </w:tcPr>
          <w:p w14:paraId="72D43DDB"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p>
        </w:tc>
        <w:tc>
          <w:tcPr>
            <w:tcW w:w="1710" w:type="dxa"/>
            <w:vMerge/>
          </w:tcPr>
          <w:p w14:paraId="5355F823"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p>
        </w:tc>
        <w:tc>
          <w:tcPr>
            <w:tcW w:w="1980" w:type="dxa"/>
            <w:vMerge/>
          </w:tcPr>
          <w:p w14:paraId="241D410A" w14:textId="77777777" w:rsidR="00ED0062" w:rsidRPr="00E84F9A" w:rsidRDefault="00ED0062" w:rsidP="00ED0062">
            <w:pPr>
              <w:spacing w:after="160" w:line="259" w:lineRule="auto"/>
              <w:rPr>
                <w:rFonts w:eastAsia="Times New Roman" w:cs="Arial"/>
                <w:color w:val="000000" w:themeColor="text1"/>
                <w:sz w:val="16"/>
                <w:szCs w:val="16"/>
                <w:lang w:val="en-US" w:eastAsia="nl-NL" w:bidi="ar-SA"/>
              </w:rPr>
            </w:pPr>
          </w:p>
        </w:tc>
      </w:tr>
    </w:tbl>
    <w:p w14:paraId="44C7F804" w14:textId="07DD3658" w:rsidR="008326D5" w:rsidRDefault="008326D5" w:rsidP="00885F48">
      <w:pPr>
        <w:spacing w:after="160" w:line="259" w:lineRule="auto"/>
        <w:ind w:left="-1170"/>
        <w:rPr>
          <w:rFonts w:eastAsia="Times New Roman" w:cs="Helvetica"/>
          <w:i/>
          <w:iCs/>
          <w:color w:val="1F1E33"/>
          <w:sz w:val="20"/>
          <w:lang w:val="en-US" w:eastAsia="nl-NL" w:bidi="ar-SA"/>
        </w:rPr>
      </w:pPr>
      <w:r>
        <w:rPr>
          <w:rFonts w:eastAsia="Times New Roman" w:cs="Helvetica"/>
          <w:i/>
          <w:iCs/>
          <w:color w:val="1F1E33"/>
          <w:sz w:val="20"/>
          <w:lang w:val="en-US" w:eastAsia="nl-NL" w:bidi="ar-SA"/>
        </w:rPr>
        <w:t>AIX GOLD – PowerH</w:t>
      </w:r>
      <w:r w:rsidR="00885F48">
        <w:rPr>
          <w:rFonts w:eastAsia="Times New Roman" w:cs="Helvetica"/>
          <w:i/>
          <w:iCs/>
          <w:color w:val="1F1E33"/>
          <w:sz w:val="20"/>
          <w:lang w:val="en-US" w:eastAsia="nl-NL" w:bidi="ar-SA"/>
        </w:rPr>
        <w:t>A Cluster</w:t>
      </w:r>
    </w:p>
    <w:p w14:paraId="1B8512A2" w14:textId="77777777" w:rsidR="008326D5" w:rsidRDefault="008326D5" w:rsidP="00D41CFB">
      <w:pPr>
        <w:spacing w:after="160" w:line="259" w:lineRule="auto"/>
        <w:ind w:left="-1170"/>
        <w:rPr>
          <w:rFonts w:eastAsia="Times New Roman" w:cs="Helvetica"/>
          <w:i/>
          <w:iCs/>
          <w:color w:val="1F1E33"/>
          <w:sz w:val="20"/>
          <w:lang w:val="en-US" w:eastAsia="nl-NL" w:bidi="ar-SA"/>
        </w:rPr>
      </w:pPr>
    </w:p>
    <w:p w14:paraId="543368C2" w14:textId="77777777" w:rsidR="008326D5" w:rsidRPr="00D41CFB" w:rsidRDefault="008326D5" w:rsidP="00D41CFB">
      <w:pPr>
        <w:spacing w:after="160" w:line="259" w:lineRule="auto"/>
        <w:ind w:left="-1170"/>
        <w:rPr>
          <w:rFonts w:eastAsia="Times New Roman" w:cs="Helvetica"/>
          <w:i/>
          <w:iCs/>
          <w:color w:val="1F1E33"/>
          <w:sz w:val="20"/>
          <w:lang w:val="en-US" w:eastAsia="nl-NL" w:bidi="ar-SA"/>
        </w:rPr>
      </w:pPr>
    </w:p>
    <w:tbl>
      <w:tblPr>
        <w:tblStyle w:val="TableGrid"/>
        <w:tblpPr w:leftFromText="180" w:rightFromText="180" w:vertAnchor="text" w:horzAnchor="page" w:tblpX="256" w:tblpY="317"/>
        <w:tblW w:w="11599" w:type="dxa"/>
        <w:tblLayout w:type="fixed"/>
        <w:tblLook w:val="04A0" w:firstRow="1" w:lastRow="0" w:firstColumn="1" w:lastColumn="0" w:noHBand="0" w:noVBand="1"/>
      </w:tblPr>
      <w:tblGrid>
        <w:gridCol w:w="1757"/>
        <w:gridCol w:w="1208"/>
        <w:gridCol w:w="810"/>
        <w:gridCol w:w="810"/>
        <w:gridCol w:w="900"/>
        <w:gridCol w:w="1080"/>
        <w:gridCol w:w="1170"/>
        <w:gridCol w:w="1260"/>
        <w:gridCol w:w="1350"/>
        <w:gridCol w:w="1254"/>
      </w:tblGrid>
      <w:tr w:rsidR="00086E5C" w:rsidRPr="00D41CFB" w14:paraId="5B001D85" w14:textId="6BC57D24" w:rsidTr="00086E5C">
        <w:trPr>
          <w:trHeight w:val="393"/>
        </w:trPr>
        <w:tc>
          <w:tcPr>
            <w:tcW w:w="1757" w:type="dxa"/>
            <w:shd w:val="clear" w:color="auto" w:fill="D9D9D9" w:themeFill="background1" w:themeFillShade="D9"/>
          </w:tcPr>
          <w:p w14:paraId="2D426C9A"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ID</w:t>
            </w:r>
          </w:p>
        </w:tc>
        <w:tc>
          <w:tcPr>
            <w:tcW w:w="1208" w:type="dxa"/>
            <w:shd w:val="clear" w:color="auto" w:fill="D9D9D9" w:themeFill="background1" w:themeFillShade="D9"/>
          </w:tcPr>
          <w:p w14:paraId="684D104E"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Domain</w:t>
            </w:r>
          </w:p>
        </w:tc>
        <w:tc>
          <w:tcPr>
            <w:tcW w:w="810" w:type="dxa"/>
            <w:shd w:val="clear" w:color="auto" w:fill="D9D9D9" w:themeFill="background1" w:themeFillShade="D9"/>
          </w:tcPr>
          <w:p w14:paraId="6F7781A9"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Disk</w:t>
            </w:r>
            <w:proofErr w:type="gramStart"/>
            <w:r w:rsidRPr="00D41CFB">
              <w:rPr>
                <w:rFonts w:eastAsia="Times New Roman" w:cs="Arial"/>
                <w:b/>
                <w:bCs/>
                <w:color w:val="1F1E33"/>
                <w:sz w:val="16"/>
                <w:szCs w:val="16"/>
                <w:lang w:val="en-US" w:eastAsia="nl-NL" w:bidi="ar-SA"/>
              </w:rPr>
              <w:t>0  OS</w:t>
            </w:r>
            <w:proofErr w:type="gramEnd"/>
            <w:r w:rsidRPr="00D41CFB">
              <w:rPr>
                <w:rFonts w:eastAsia="Times New Roman" w:cs="Arial"/>
                <w:b/>
                <w:bCs/>
                <w:color w:val="1F1E33"/>
                <w:sz w:val="16"/>
                <w:szCs w:val="16"/>
                <w:lang w:val="en-US" w:eastAsia="nl-NL" w:bidi="ar-SA"/>
              </w:rPr>
              <w:t xml:space="preserve"> (Fixed)</w:t>
            </w:r>
          </w:p>
        </w:tc>
        <w:tc>
          <w:tcPr>
            <w:tcW w:w="810" w:type="dxa"/>
            <w:shd w:val="clear" w:color="auto" w:fill="D9D9D9" w:themeFill="background1" w:themeFillShade="D9"/>
          </w:tcPr>
          <w:p w14:paraId="56B61DDD"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Disk1 Oracle Binaries (Fixed)</w:t>
            </w:r>
          </w:p>
        </w:tc>
        <w:tc>
          <w:tcPr>
            <w:tcW w:w="900" w:type="dxa"/>
            <w:shd w:val="clear" w:color="auto" w:fill="D9D9D9" w:themeFill="background1" w:themeFillShade="D9"/>
          </w:tcPr>
          <w:p w14:paraId="23A48FAA"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Disk2 ASM Binaries (Fixed)</w:t>
            </w:r>
          </w:p>
        </w:tc>
        <w:tc>
          <w:tcPr>
            <w:tcW w:w="1080" w:type="dxa"/>
            <w:shd w:val="clear" w:color="auto" w:fill="D9D9D9" w:themeFill="background1" w:themeFillShade="D9"/>
          </w:tcPr>
          <w:p w14:paraId="7B282134"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ASM DATA1 DiskGroup1 Data Files, Control Files</w:t>
            </w:r>
          </w:p>
        </w:tc>
        <w:tc>
          <w:tcPr>
            <w:tcW w:w="1170" w:type="dxa"/>
            <w:shd w:val="clear" w:color="auto" w:fill="D9D9D9" w:themeFill="background1" w:themeFillShade="D9"/>
          </w:tcPr>
          <w:p w14:paraId="4D8ECDC9"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ASM DATA2 DiskGroup1 Data Files, Control Files</w:t>
            </w:r>
          </w:p>
        </w:tc>
        <w:tc>
          <w:tcPr>
            <w:tcW w:w="1260" w:type="dxa"/>
            <w:shd w:val="clear" w:color="auto" w:fill="D9D9D9" w:themeFill="background1" w:themeFillShade="D9"/>
          </w:tcPr>
          <w:p w14:paraId="7A7988A2"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ASM FRA1 DiskGroup2 Archive and Flashback Logs</w:t>
            </w:r>
          </w:p>
        </w:tc>
        <w:tc>
          <w:tcPr>
            <w:tcW w:w="1350" w:type="dxa"/>
            <w:shd w:val="clear" w:color="auto" w:fill="D9D9D9" w:themeFill="background1" w:themeFillShade="D9"/>
          </w:tcPr>
          <w:p w14:paraId="237BAF48" w14:textId="77777777" w:rsidR="00086E5C" w:rsidRPr="00D41CFB" w:rsidRDefault="00086E5C"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ASM FRA2 DiskGroup2 Archive and Flashback Logs</w:t>
            </w:r>
          </w:p>
        </w:tc>
        <w:tc>
          <w:tcPr>
            <w:tcW w:w="1254" w:type="dxa"/>
            <w:shd w:val="clear" w:color="auto" w:fill="D9D9D9" w:themeFill="background1" w:themeFillShade="D9"/>
          </w:tcPr>
          <w:p w14:paraId="125ED09B" w14:textId="74A2ACEC" w:rsidR="00086E5C" w:rsidRPr="00086E5C" w:rsidRDefault="00086E5C" w:rsidP="00086E5C">
            <w:pPr>
              <w:rPr>
                <w:rFonts w:eastAsia="Times New Roman" w:cs="Arial"/>
                <w:sz w:val="16"/>
                <w:szCs w:val="16"/>
                <w:lang w:val="en-US" w:eastAsia="nl-NL" w:bidi="ar-SA"/>
              </w:rPr>
            </w:pPr>
            <w:r w:rsidRPr="00086E5C">
              <w:rPr>
                <w:rFonts w:eastAsia="Times New Roman" w:cs="Arial"/>
                <w:b/>
                <w:bCs/>
                <w:sz w:val="16"/>
                <w:szCs w:val="16"/>
                <w:lang w:val="en-US" w:eastAsia="nl-NL" w:bidi="ar-SA"/>
              </w:rPr>
              <w:t>Additional App Drives</w:t>
            </w:r>
          </w:p>
        </w:tc>
      </w:tr>
      <w:tr w:rsidR="0093513F" w:rsidRPr="00D41CFB" w14:paraId="51655F13" w14:textId="70188BF0" w:rsidTr="00086E5C">
        <w:trPr>
          <w:trHeight w:val="549"/>
        </w:trPr>
        <w:tc>
          <w:tcPr>
            <w:tcW w:w="1757" w:type="dxa"/>
            <w:shd w:val="clear" w:color="auto" w:fill="auto"/>
          </w:tcPr>
          <w:p w14:paraId="2E795248" w14:textId="7EF20434"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 xml:space="preserve">Excasso </w:t>
            </w:r>
            <w:r>
              <w:rPr>
                <w:rFonts w:eastAsia="Times New Roman" w:cs="Arial"/>
                <w:color w:val="000000" w:themeColor="text1"/>
                <w:sz w:val="16"/>
                <w:szCs w:val="16"/>
                <w:lang w:val="en-US" w:eastAsia="nl-NL" w:bidi="ar-SA"/>
              </w:rPr>
              <w:t xml:space="preserve">Primary </w:t>
            </w:r>
            <w:r w:rsidRPr="008241B3">
              <w:rPr>
                <w:rFonts w:eastAsia="Times New Roman" w:cs="Arial"/>
                <w:color w:val="000000" w:themeColor="text1"/>
                <w:sz w:val="16"/>
                <w:szCs w:val="16"/>
                <w:lang w:val="en-US" w:eastAsia="nl-NL" w:bidi="ar-SA"/>
              </w:rPr>
              <w:t>Database</w:t>
            </w:r>
          </w:p>
        </w:tc>
        <w:sdt>
          <w:sdtPr>
            <w:rPr>
              <w:sz w:val="16"/>
              <w:szCs w:val="16"/>
            </w:rPr>
            <w:alias w:val="Domain"/>
            <w:tag w:val="Domain"/>
            <w:id w:val="-639805828"/>
            <w:placeholder>
              <w:docPart w:val="8EEC14D2AFE44C0A82A6CF8E80D06EA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208" w:type="dxa"/>
                <w:shd w:val="clear" w:color="auto" w:fill="auto"/>
                <w:vAlign w:val="center"/>
              </w:tcPr>
              <w:p w14:paraId="7F565B42"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sz w:val="16"/>
                    <w:szCs w:val="16"/>
                  </w:rPr>
                  <w:t>Production</w:t>
                </w:r>
              </w:p>
            </w:tc>
          </w:sdtContent>
        </w:sdt>
        <w:tc>
          <w:tcPr>
            <w:tcW w:w="810" w:type="dxa"/>
            <w:shd w:val="clear" w:color="auto" w:fill="auto"/>
          </w:tcPr>
          <w:p w14:paraId="2EF801A4"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810" w:type="dxa"/>
            <w:shd w:val="clear" w:color="auto" w:fill="auto"/>
          </w:tcPr>
          <w:p w14:paraId="7B63C46B"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900" w:type="dxa"/>
            <w:shd w:val="clear" w:color="auto" w:fill="auto"/>
          </w:tcPr>
          <w:p w14:paraId="3D7346E4"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1080" w:type="dxa"/>
            <w:shd w:val="clear" w:color="auto" w:fill="auto"/>
          </w:tcPr>
          <w:p w14:paraId="0A7362C9" w14:textId="7FFA7692" w:rsidR="0093513F" w:rsidRPr="00347775" w:rsidRDefault="00E35B96"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170" w:type="dxa"/>
            <w:shd w:val="clear" w:color="auto" w:fill="auto"/>
          </w:tcPr>
          <w:p w14:paraId="07A17737" w14:textId="14F7A7BC" w:rsidR="0093513F" w:rsidRPr="00347775" w:rsidRDefault="00E35B96"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260" w:type="dxa"/>
            <w:shd w:val="clear" w:color="auto" w:fill="auto"/>
          </w:tcPr>
          <w:p w14:paraId="58672350" w14:textId="21DEDA73"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350" w:type="dxa"/>
            <w:shd w:val="clear" w:color="auto" w:fill="auto"/>
          </w:tcPr>
          <w:p w14:paraId="07C2A5F5" w14:textId="2FF8F722"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254" w:type="dxa"/>
          </w:tcPr>
          <w:p w14:paraId="78BD6D78" w14:textId="1FA6BD45"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250 GB</w:t>
            </w:r>
          </w:p>
        </w:tc>
      </w:tr>
      <w:tr w:rsidR="0093513F" w:rsidRPr="00D41CFB" w14:paraId="07F474A1" w14:textId="7254434B" w:rsidTr="00086E5C">
        <w:trPr>
          <w:trHeight w:val="549"/>
        </w:trPr>
        <w:tc>
          <w:tcPr>
            <w:tcW w:w="1757" w:type="dxa"/>
            <w:shd w:val="clear" w:color="auto" w:fill="auto"/>
          </w:tcPr>
          <w:p w14:paraId="6042F93A" w14:textId="08A0B21A"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 xml:space="preserve">Excasso </w:t>
            </w:r>
            <w:r>
              <w:rPr>
                <w:rFonts w:eastAsia="Times New Roman" w:cs="Arial"/>
                <w:color w:val="000000" w:themeColor="text1"/>
                <w:sz w:val="16"/>
                <w:szCs w:val="16"/>
                <w:lang w:val="en-US" w:eastAsia="nl-NL" w:bidi="ar-SA"/>
              </w:rPr>
              <w:t xml:space="preserve">Secondary </w:t>
            </w:r>
            <w:r w:rsidRPr="008241B3">
              <w:rPr>
                <w:rFonts w:eastAsia="Times New Roman" w:cs="Arial"/>
                <w:color w:val="000000" w:themeColor="text1"/>
                <w:sz w:val="16"/>
                <w:szCs w:val="16"/>
                <w:lang w:val="en-US" w:eastAsia="nl-NL" w:bidi="ar-SA"/>
              </w:rPr>
              <w:t>Database</w:t>
            </w:r>
          </w:p>
        </w:tc>
        <w:sdt>
          <w:sdtPr>
            <w:rPr>
              <w:sz w:val="16"/>
              <w:szCs w:val="16"/>
            </w:rPr>
            <w:alias w:val="Domain"/>
            <w:tag w:val="Domain"/>
            <w:id w:val="1736049087"/>
            <w:placeholder>
              <w:docPart w:val="BA0F8066FDB3491FA7295940939844D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208" w:type="dxa"/>
                <w:shd w:val="clear" w:color="auto" w:fill="auto"/>
                <w:vAlign w:val="center"/>
              </w:tcPr>
              <w:p w14:paraId="045FFD11"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sz w:val="16"/>
                    <w:szCs w:val="16"/>
                  </w:rPr>
                  <w:t>Production</w:t>
                </w:r>
              </w:p>
            </w:tc>
          </w:sdtContent>
        </w:sdt>
        <w:tc>
          <w:tcPr>
            <w:tcW w:w="810" w:type="dxa"/>
            <w:shd w:val="clear" w:color="auto" w:fill="auto"/>
          </w:tcPr>
          <w:p w14:paraId="717C243A"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810" w:type="dxa"/>
            <w:shd w:val="clear" w:color="auto" w:fill="auto"/>
          </w:tcPr>
          <w:p w14:paraId="4286C7F8"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900" w:type="dxa"/>
            <w:shd w:val="clear" w:color="auto" w:fill="auto"/>
          </w:tcPr>
          <w:p w14:paraId="47B25B85" w14:textId="77777777" w:rsidR="0093513F" w:rsidRPr="008241B3" w:rsidRDefault="0093513F" w:rsidP="0093513F">
            <w:pPr>
              <w:spacing w:after="160" w:line="259" w:lineRule="auto"/>
              <w:rPr>
                <w:rFonts w:eastAsia="Times New Roman" w:cs="Arial"/>
                <w:color w:val="000000" w:themeColor="text1"/>
                <w:sz w:val="16"/>
                <w:szCs w:val="16"/>
                <w:lang w:val="en-US" w:eastAsia="nl-NL" w:bidi="ar-SA"/>
              </w:rPr>
            </w:pPr>
            <w:r w:rsidRPr="008241B3">
              <w:rPr>
                <w:rFonts w:eastAsia="Times New Roman" w:cs="Arial"/>
                <w:color w:val="000000" w:themeColor="text1"/>
                <w:sz w:val="16"/>
                <w:szCs w:val="16"/>
                <w:lang w:val="en-US" w:eastAsia="nl-NL" w:bidi="ar-SA"/>
              </w:rPr>
              <w:t>100 GB</w:t>
            </w:r>
          </w:p>
        </w:tc>
        <w:tc>
          <w:tcPr>
            <w:tcW w:w="1080" w:type="dxa"/>
            <w:shd w:val="clear" w:color="auto" w:fill="auto"/>
          </w:tcPr>
          <w:p w14:paraId="206DE2C6" w14:textId="0729CE0F" w:rsidR="0093513F" w:rsidRPr="00347775" w:rsidRDefault="000721D4"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170" w:type="dxa"/>
            <w:shd w:val="clear" w:color="auto" w:fill="auto"/>
          </w:tcPr>
          <w:p w14:paraId="32A17729" w14:textId="582DA9DA" w:rsidR="0093513F" w:rsidRPr="00347775" w:rsidRDefault="000721D4"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260" w:type="dxa"/>
            <w:shd w:val="clear" w:color="auto" w:fill="auto"/>
          </w:tcPr>
          <w:p w14:paraId="77652054" w14:textId="19E3A4C4"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350" w:type="dxa"/>
            <w:shd w:val="clear" w:color="auto" w:fill="auto"/>
          </w:tcPr>
          <w:p w14:paraId="7D963ECF" w14:textId="792484C8"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254" w:type="dxa"/>
          </w:tcPr>
          <w:p w14:paraId="25A67F52" w14:textId="77777777" w:rsidR="0093513F" w:rsidRPr="00347775" w:rsidRDefault="0093513F" w:rsidP="0093513F">
            <w:pPr>
              <w:spacing w:after="160" w:line="259" w:lineRule="auto"/>
              <w:rPr>
                <w:rFonts w:eastAsia="Times New Roman" w:cs="Arial"/>
                <w:color w:val="auto"/>
                <w:sz w:val="16"/>
                <w:szCs w:val="16"/>
                <w:lang w:val="en-US" w:eastAsia="nl-NL" w:bidi="ar-SA"/>
              </w:rPr>
            </w:pPr>
          </w:p>
        </w:tc>
      </w:tr>
      <w:tr w:rsidR="0093513F" w:rsidRPr="00D41CFB" w14:paraId="0CB44196" w14:textId="41670A8F" w:rsidTr="00086E5C">
        <w:trPr>
          <w:trHeight w:val="549"/>
        </w:trPr>
        <w:tc>
          <w:tcPr>
            <w:tcW w:w="1757" w:type="dxa"/>
          </w:tcPr>
          <w:p w14:paraId="38FD4926" w14:textId="7837F587" w:rsidR="0093513F" w:rsidRPr="00D41CFB" w:rsidRDefault="0093513F" w:rsidP="0093513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Excasso Query Database</w:t>
            </w:r>
          </w:p>
        </w:tc>
        <w:sdt>
          <w:sdtPr>
            <w:rPr>
              <w:sz w:val="16"/>
              <w:szCs w:val="16"/>
            </w:rPr>
            <w:alias w:val="Domain"/>
            <w:tag w:val="Domain"/>
            <w:id w:val="1276598163"/>
            <w:placeholder>
              <w:docPart w:val="31630052BEC34F92A368169EDB9AA6F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208" w:type="dxa"/>
                <w:vAlign w:val="center"/>
              </w:tcPr>
              <w:p w14:paraId="67EC0A33" w14:textId="62621E27" w:rsidR="0093513F" w:rsidRPr="00D41CFB" w:rsidRDefault="0093513F" w:rsidP="0093513F">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810" w:type="dxa"/>
          </w:tcPr>
          <w:p w14:paraId="655026BC" w14:textId="77777777" w:rsidR="0093513F" w:rsidRPr="00D41CFB" w:rsidRDefault="0093513F" w:rsidP="0093513F">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100 GB</w:t>
            </w:r>
          </w:p>
        </w:tc>
        <w:tc>
          <w:tcPr>
            <w:tcW w:w="810" w:type="dxa"/>
          </w:tcPr>
          <w:p w14:paraId="4EEADCD4" w14:textId="77777777" w:rsidR="0093513F" w:rsidRPr="00D41CFB" w:rsidRDefault="0093513F" w:rsidP="0093513F">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100 GB</w:t>
            </w:r>
          </w:p>
        </w:tc>
        <w:tc>
          <w:tcPr>
            <w:tcW w:w="900" w:type="dxa"/>
          </w:tcPr>
          <w:p w14:paraId="23268563" w14:textId="77777777" w:rsidR="0093513F" w:rsidRPr="00D41CFB" w:rsidRDefault="0093513F" w:rsidP="0093513F">
            <w:pPr>
              <w:spacing w:after="160" w:line="259" w:lineRule="auto"/>
              <w:rPr>
                <w:rFonts w:eastAsia="Times New Roman" w:cs="Arial"/>
                <w:color w:val="000000" w:themeColor="text1"/>
                <w:sz w:val="16"/>
                <w:szCs w:val="16"/>
                <w:lang w:val="en-US" w:eastAsia="nl-NL" w:bidi="ar-SA"/>
              </w:rPr>
            </w:pPr>
            <w:r w:rsidRPr="00D41CFB">
              <w:rPr>
                <w:rFonts w:eastAsia="Times New Roman" w:cs="Arial"/>
                <w:color w:val="000000" w:themeColor="text1"/>
                <w:sz w:val="16"/>
                <w:szCs w:val="16"/>
                <w:lang w:val="en-US" w:eastAsia="nl-NL" w:bidi="ar-SA"/>
              </w:rPr>
              <w:t>100 GB</w:t>
            </w:r>
          </w:p>
        </w:tc>
        <w:tc>
          <w:tcPr>
            <w:tcW w:w="1080" w:type="dxa"/>
          </w:tcPr>
          <w:p w14:paraId="17D7EEAD" w14:textId="517D7ED5" w:rsidR="0093513F" w:rsidRPr="00347775" w:rsidRDefault="00CC473A"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170" w:type="dxa"/>
          </w:tcPr>
          <w:p w14:paraId="51EC0FCE" w14:textId="4601B40A" w:rsidR="0093513F" w:rsidRPr="00347775" w:rsidRDefault="00CC473A"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4</w:t>
            </w:r>
            <w:r w:rsidR="0093513F" w:rsidRPr="00347775">
              <w:rPr>
                <w:rFonts w:eastAsia="Times New Roman" w:cs="Arial"/>
                <w:color w:val="auto"/>
                <w:sz w:val="16"/>
                <w:szCs w:val="16"/>
                <w:lang w:val="en-US" w:eastAsia="nl-NL" w:bidi="ar-SA"/>
              </w:rPr>
              <w:t xml:space="preserve"> TB</w:t>
            </w:r>
          </w:p>
        </w:tc>
        <w:tc>
          <w:tcPr>
            <w:tcW w:w="1260" w:type="dxa"/>
          </w:tcPr>
          <w:p w14:paraId="68272B13" w14:textId="517812EE"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350" w:type="dxa"/>
          </w:tcPr>
          <w:p w14:paraId="41AC5E8E" w14:textId="3B506117" w:rsidR="0093513F" w:rsidRPr="00347775" w:rsidRDefault="0093513F" w:rsidP="0093513F">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254" w:type="dxa"/>
          </w:tcPr>
          <w:p w14:paraId="290CD7BB" w14:textId="4A64ADF6" w:rsidR="0093513F" w:rsidRPr="00347775" w:rsidRDefault="0093513F" w:rsidP="0093513F">
            <w:pPr>
              <w:spacing w:after="160" w:line="259" w:lineRule="auto"/>
              <w:rPr>
                <w:rFonts w:eastAsia="Times New Roman" w:cs="Arial"/>
                <w:color w:val="auto"/>
                <w:sz w:val="16"/>
                <w:szCs w:val="16"/>
                <w:lang w:val="en-US" w:eastAsia="nl-NL" w:bidi="ar-SA"/>
              </w:rPr>
            </w:pPr>
          </w:p>
        </w:tc>
      </w:tr>
      <w:tr w:rsidR="00086E5C" w:rsidRPr="00D41CFB" w14:paraId="70CE8A09" w14:textId="48BA1BAE" w:rsidTr="00086E5C">
        <w:trPr>
          <w:trHeight w:val="362"/>
        </w:trPr>
        <w:tc>
          <w:tcPr>
            <w:tcW w:w="1757" w:type="dxa"/>
          </w:tcPr>
          <w:p w14:paraId="71BE97A1" w14:textId="2D7F9D7B" w:rsidR="00086E5C" w:rsidRPr="00D41CFB" w:rsidRDefault="00086E5C"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Excasso Database</w:t>
            </w:r>
          </w:p>
        </w:tc>
        <w:tc>
          <w:tcPr>
            <w:tcW w:w="1208" w:type="dxa"/>
            <w:vAlign w:val="center"/>
          </w:tcPr>
          <w:p w14:paraId="37CBF4A6" w14:textId="6CC15DB1" w:rsidR="00086E5C" w:rsidRDefault="00086E5C" w:rsidP="00D41CFB">
            <w:pPr>
              <w:spacing w:after="160" w:line="259" w:lineRule="auto"/>
              <w:rPr>
                <w:sz w:val="16"/>
                <w:szCs w:val="16"/>
              </w:rPr>
            </w:pPr>
            <w:r>
              <w:rPr>
                <w:sz w:val="16"/>
                <w:szCs w:val="16"/>
              </w:rPr>
              <w:t>Acceptance</w:t>
            </w:r>
          </w:p>
        </w:tc>
        <w:tc>
          <w:tcPr>
            <w:tcW w:w="810" w:type="dxa"/>
          </w:tcPr>
          <w:p w14:paraId="26755335" w14:textId="60271196" w:rsidR="00086E5C" w:rsidRPr="00D41CFB" w:rsidRDefault="00086E5C"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810" w:type="dxa"/>
          </w:tcPr>
          <w:p w14:paraId="7E05D5FE" w14:textId="0F2E5086" w:rsidR="00086E5C" w:rsidRPr="00D41CFB" w:rsidRDefault="00086E5C"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900" w:type="dxa"/>
          </w:tcPr>
          <w:p w14:paraId="40EF64E3" w14:textId="70E5388B" w:rsidR="00086E5C" w:rsidRPr="00D41CFB" w:rsidRDefault="00086E5C"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1080" w:type="dxa"/>
          </w:tcPr>
          <w:p w14:paraId="3AFE3CCB" w14:textId="35E11710" w:rsidR="00086E5C" w:rsidRPr="00347775" w:rsidRDefault="00915978" w:rsidP="00D41CFB">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6</w:t>
            </w:r>
            <w:r w:rsidR="00086E5C" w:rsidRPr="00347775">
              <w:rPr>
                <w:rFonts w:eastAsia="Times New Roman" w:cs="Arial"/>
                <w:color w:val="auto"/>
                <w:sz w:val="16"/>
                <w:szCs w:val="16"/>
                <w:lang w:val="en-US" w:eastAsia="nl-NL" w:bidi="ar-SA"/>
              </w:rPr>
              <w:t xml:space="preserve"> TB</w:t>
            </w:r>
          </w:p>
        </w:tc>
        <w:tc>
          <w:tcPr>
            <w:tcW w:w="1170" w:type="dxa"/>
          </w:tcPr>
          <w:p w14:paraId="466F19E7" w14:textId="54B7AD42" w:rsidR="00086E5C" w:rsidRPr="00347775" w:rsidRDefault="00915978" w:rsidP="00D41CFB">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6</w:t>
            </w:r>
            <w:r w:rsidR="00086E5C" w:rsidRPr="00347775">
              <w:rPr>
                <w:rFonts w:eastAsia="Times New Roman" w:cs="Arial"/>
                <w:color w:val="auto"/>
                <w:sz w:val="16"/>
                <w:szCs w:val="16"/>
                <w:lang w:val="en-US" w:eastAsia="nl-NL" w:bidi="ar-SA"/>
              </w:rPr>
              <w:t xml:space="preserve"> TB</w:t>
            </w:r>
          </w:p>
        </w:tc>
        <w:tc>
          <w:tcPr>
            <w:tcW w:w="1260" w:type="dxa"/>
          </w:tcPr>
          <w:p w14:paraId="2F418ACF" w14:textId="0461221E" w:rsidR="00086E5C" w:rsidRPr="00347775" w:rsidRDefault="00915978" w:rsidP="00D41CFB">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3</w:t>
            </w:r>
            <w:r w:rsidR="00086E5C" w:rsidRPr="00347775">
              <w:rPr>
                <w:rFonts w:eastAsia="Times New Roman" w:cs="Arial"/>
                <w:color w:val="auto"/>
                <w:sz w:val="16"/>
                <w:szCs w:val="16"/>
                <w:lang w:val="en-US" w:eastAsia="nl-NL" w:bidi="ar-SA"/>
              </w:rPr>
              <w:t xml:space="preserve"> TB</w:t>
            </w:r>
          </w:p>
        </w:tc>
        <w:tc>
          <w:tcPr>
            <w:tcW w:w="1350" w:type="dxa"/>
          </w:tcPr>
          <w:p w14:paraId="00770384" w14:textId="048B34E0" w:rsidR="00086E5C" w:rsidRPr="00347775" w:rsidRDefault="00915978" w:rsidP="00D41CFB">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3</w:t>
            </w:r>
            <w:r w:rsidR="00086E5C" w:rsidRPr="00347775">
              <w:rPr>
                <w:rFonts w:eastAsia="Times New Roman" w:cs="Arial"/>
                <w:color w:val="auto"/>
                <w:sz w:val="16"/>
                <w:szCs w:val="16"/>
                <w:lang w:val="en-US" w:eastAsia="nl-NL" w:bidi="ar-SA"/>
              </w:rPr>
              <w:t xml:space="preserve"> TB</w:t>
            </w:r>
          </w:p>
        </w:tc>
        <w:tc>
          <w:tcPr>
            <w:tcW w:w="1254" w:type="dxa"/>
          </w:tcPr>
          <w:p w14:paraId="26C4B2B0" w14:textId="1BE30502" w:rsidR="00697FBB" w:rsidRPr="00347775" w:rsidRDefault="00086E5C" w:rsidP="00D41CFB">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250 GB</w:t>
            </w:r>
          </w:p>
        </w:tc>
      </w:tr>
      <w:tr w:rsidR="00086E5C" w:rsidRPr="001F1FA6" w14:paraId="637D1F85" w14:textId="4962E682" w:rsidTr="00086E5C">
        <w:trPr>
          <w:trHeight w:val="350"/>
        </w:trPr>
        <w:tc>
          <w:tcPr>
            <w:tcW w:w="1757" w:type="dxa"/>
          </w:tcPr>
          <w:p w14:paraId="6D76BF07" w14:textId="642D178E" w:rsidR="00086E5C" w:rsidRPr="001F1FA6" w:rsidRDefault="00086E5C" w:rsidP="001F1FA6">
            <w:pPr>
              <w:spacing w:after="160" w:line="259" w:lineRule="auto"/>
              <w:rPr>
                <w:rFonts w:eastAsia="Times New Roman" w:cs="Arial"/>
                <w:color w:val="000000" w:themeColor="text1"/>
                <w:sz w:val="16"/>
                <w:szCs w:val="16"/>
                <w:lang w:val="en-US" w:eastAsia="nl-NL" w:bidi="ar-SA"/>
              </w:rPr>
            </w:pPr>
            <w:r w:rsidRPr="001F1FA6">
              <w:rPr>
                <w:rFonts w:eastAsia="Times New Roman" w:cs="Arial"/>
                <w:color w:val="000000" w:themeColor="text1"/>
                <w:sz w:val="16"/>
                <w:szCs w:val="16"/>
                <w:lang w:val="en-US" w:eastAsia="nl-NL" w:bidi="ar-SA"/>
              </w:rPr>
              <w:t xml:space="preserve">Excasso </w:t>
            </w:r>
            <w:r>
              <w:rPr>
                <w:rFonts w:eastAsia="Times New Roman" w:cs="Arial"/>
                <w:color w:val="000000" w:themeColor="text1"/>
                <w:sz w:val="16"/>
                <w:szCs w:val="16"/>
                <w:lang w:val="en-US" w:eastAsia="nl-NL" w:bidi="ar-SA"/>
              </w:rPr>
              <w:t xml:space="preserve">EDU </w:t>
            </w:r>
            <w:r w:rsidRPr="001F1FA6">
              <w:rPr>
                <w:rFonts w:eastAsia="Times New Roman" w:cs="Arial"/>
                <w:color w:val="000000" w:themeColor="text1"/>
                <w:sz w:val="16"/>
                <w:szCs w:val="16"/>
                <w:lang w:val="en-US" w:eastAsia="nl-NL" w:bidi="ar-SA"/>
              </w:rPr>
              <w:t>Database</w:t>
            </w:r>
          </w:p>
        </w:tc>
        <w:tc>
          <w:tcPr>
            <w:tcW w:w="1208" w:type="dxa"/>
            <w:vAlign w:val="center"/>
          </w:tcPr>
          <w:p w14:paraId="7F8B6AB9" w14:textId="0E5E6DDF" w:rsidR="00086E5C" w:rsidRPr="001F1FA6" w:rsidRDefault="00086E5C" w:rsidP="001F1FA6">
            <w:pPr>
              <w:spacing w:after="160" w:line="259" w:lineRule="auto"/>
              <w:rPr>
                <w:rFonts w:eastAsia="Times New Roman" w:cs="Arial"/>
                <w:color w:val="000000" w:themeColor="text1"/>
                <w:sz w:val="16"/>
                <w:szCs w:val="16"/>
                <w:lang w:eastAsia="nl-NL" w:bidi="ar-SA"/>
              </w:rPr>
            </w:pPr>
            <w:r>
              <w:rPr>
                <w:rFonts w:eastAsia="Times New Roman" w:cs="Arial"/>
                <w:color w:val="000000" w:themeColor="text1"/>
                <w:sz w:val="16"/>
                <w:szCs w:val="16"/>
                <w:lang w:eastAsia="nl-NL" w:bidi="ar-SA"/>
              </w:rPr>
              <w:t xml:space="preserve">Acceptance </w:t>
            </w:r>
          </w:p>
        </w:tc>
        <w:tc>
          <w:tcPr>
            <w:tcW w:w="810" w:type="dxa"/>
          </w:tcPr>
          <w:p w14:paraId="228A2CBA" w14:textId="77777777" w:rsidR="00086E5C" w:rsidRPr="001F1FA6" w:rsidRDefault="00086E5C" w:rsidP="001F1FA6">
            <w:pPr>
              <w:spacing w:after="160" w:line="259" w:lineRule="auto"/>
              <w:rPr>
                <w:rFonts w:eastAsia="Times New Roman" w:cs="Arial"/>
                <w:color w:val="000000" w:themeColor="text1"/>
                <w:sz w:val="16"/>
                <w:szCs w:val="16"/>
                <w:lang w:val="en-US" w:eastAsia="nl-NL" w:bidi="ar-SA"/>
              </w:rPr>
            </w:pPr>
            <w:r w:rsidRPr="001F1FA6">
              <w:rPr>
                <w:rFonts w:eastAsia="Times New Roman" w:cs="Arial"/>
                <w:color w:val="000000" w:themeColor="text1"/>
                <w:sz w:val="16"/>
                <w:szCs w:val="16"/>
                <w:lang w:val="en-US" w:eastAsia="nl-NL" w:bidi="ar-SA"/>
              </w:rPr>
              <w:t>100 GB</w:t>
            </w:r>
          </w:p>
        </w:tc>
        <w:tc>
          <w:tcPr>
            <w:tcW w:w="810" w:type="dxa"/>
          </w:tcPr>
          <w:p w14:paraId="29E2963E" w14:textId="77777777" w:rsidR="00086E5C" w:rsidRPr="001F1FA6" w:rsidRDefault="00086E5C" w:rsidP="001F1FA6">
            <w:pPr>
              <w:spacing w:after="160" w:line="259" w:lineRule="auto"/>
              <w:rPr>
                <w:rFonts w:eastAsia="Times New Roman" w:cs="Arial"/>
                <w:color w:val="000000" w:themeColor="text1"/>
                <w:sz w:val="16"/>
                <w:szCs w:val="16"/>
                <w:lang w:val="en-US" w:eastAsia="nl-NL" w:bidi="ar-SA"/>
              </w:rPr>
            </w:pPr>
            <w:r w:rsidRPr="001F1FA6">
              <w:rPr>
                <w:rFonts w:eastAsia="Times New Roman" w:cs="Arial"/>
                <w:color w:val="000000" w:themeColor="text1"/>
                <w:sz w:val="16"/>
                <w:szCs w:val="16"/>
                <w:lang w:val="en-US" w:eastAsia="nl-NL" w:bidi="ar-SA"/>
              </w:rPr>
              <w:t>100 GB</w:t>
            </w:r>
          </w:p>
        </w:tc>
        <w:tc>
          <w:tcPr>
            <w:tcW w:w="900" w:type="dxa"/>
          </w:tcPr>
          <w:p w14:paraId="74AA849D" w14:textId="77777777" w:rsidR="00086E5C" w:rsidRPr="001F1FA6" w:rsidRDefault="00086E5C" w:rsidP="001F1FA6">
            <w:pPr>
              <w:spacing w:after="160" w:line="259" w:lineRule="auto"/>
              <w:rPr>
                <w:rFonts w:eastAsia="Times New Roman" w:cs="Arial"/>
                <w:color w:val="000000" w:themeColor="text1"/>
                <w:sz w:val="16"/>
                <w:szCs w:val="16"/>
                <w:lang w:val="en-US" w:eastAsia="nl-NL" w:bidi="ar-SA"/>
              </w:rPr>
            </w:pPr>
            <w:r w:rsidRPr="001F1FA6">
              <w:rPr>
                <w:rFonts w:eastAsia="Times New Roman" w:cs="Arial"/>
                <w:color w:val="000000" w:themeColor="text1"/>
                <w:sz w:val="16"/>
                <w:szCs w:val="16"/>
                <w:lang w:val="en-US" w:eastAsia="nl-NL" w:bidi="ar-SA"/>
              </w:rPr>
              <w:t>100 GB</w:t>
            </w:r>
          </w:p>
        </w:tc>
        <w:tc>
          <w:tcPr>
            <w:tcW w:w="1080" w:type="dxa"/>
          </w:tcPr>
          <w:p w14:paraId="4CAE6ECD" w14:textId="77777777" w:rsidR="00086E5C" w:rsidRPr="00347775" w:rsidRDefault="00086E5C" w:rsidP="001F1FA6">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500 GB</w:t>
            </w:r>
          </w:p>
        </w:tc>
        <w:tc>
          <w:tcPr>
            <w:tcW w:w="1170" w:type="dxa"/>
          </w:tcPr>
          <w:p w14:paraId="5ADD7A60" w14:textId="77777777" w:rsidR="00086E5C" w:rsidRPr="00347775" w:rsidRDefault="00086E5C" w:rsidP="001F1FA6">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500 GB</w:t>
            </w:r>
          </w:p>
        </w:tc>
        <w:tc>
          <w:tcPr>
            <w:tcW w:w="1260" w:type="dxa"/>
          </w:tcPr>
          <w:p w14:paraId="7DAC8EC9" w14:textId="77777777" w:rsidR="00086E5C" w:rsidRPr="00347775" w:rsidRDefault="00086E5C" w:rsidP="001F1FA6">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500 GB</w:t>
            </w:r>
          </w:p>
        </w:tc>
        <w:tc>
          <w:tcPr>
            <w:tcW w:w="1350" w:type="dxa"/>
          </w:tcPr>
          <w:p w14:paraId="5FEEB405" w14:textId="77777777" w:rsidR="00086E5C" w:rsidRPr="00347775" w:rsidRDefault="00086E5C" w:rsidP="001F1FA6">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500 GB</w:t>
            </w:r>
          </w:p>
        </w:tc>
        <w:tc>
          <w:tcPr>
            <w:tcW w:w="1254" w:type="dxa"/>
          </w:tcPr>
          <w:p w14:paraId="7231E72F" w14:textId="77777777" w:rsidR="00086E5C" w:rsidRPr="00347775" w:rsidRDefault="00086E5C" w:rsidP="001F1FA6">
            <w:pPr>
              <w:spacing w:after="160" w:line="259" w:lineRule="auto"/>
              <w:rPr>
                <w:rFonts w:eastAsia="Times New Roman" w:cs="Arial"/>
                <w:color w:val="auto"/>
                <w:sz w:val="16"/>
                <w:szCs w:val="16"/>
                <w:lang w:val="en-US" w:eastAsia="nl-NL" w:bidi="ar-SA"/>
              </w:rPr>
            </w:pPr>
          </w:p>
        </w:tc>
      </w:tr>
      <w:tr w:rsidR="00086E5C" w:rsidRPr="00D41CFB" w14:paraId="394D4FB6" w14:textId="32F70E08" w:rsidTr="00086E5C">
        <w:trPr>
          <w:trHeight w:val="362"/>
        </w:trPr>
        <w:tc>
          <w:tcPr>
            <w:tcW w:w="1757" w:type="dxa"/>
          </w:tcPr>
          <w:p w14:paraId="574FDE6F" w14:textId="753C373B" w:rsidR="00086E5C" w:rsidRPr="00D41CFB" w:rsidRDefault="00086E5C" w:rsidP="008546C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Excasso Database</w:t>
            </w:r>
          </w:p>
        </w:tc>
        <w:tc>
          <w:tcPr>
            <w:tcW w:w="1208" w:type="dxa"/>
            <w:vAlign w:val="center"/>
          </w:tcPr>
          <w:p w14:paraId="2E153BB7" w14:textId="503761C5" w:rsidR="00086E5C" w:rsidRDefault="00086E5C" w:rsidP="008546C1">
            <w:pPr>
              <w:spacing w:after="160" w:line="259" w:lineRule="auto"/>
              <w:rPr>
                <w:sz w:val="16"/>
                <w:szCs w:val="16"/>
              </w:rPr>
            </w:pPr>
            <w:r>
              <w:rPr>
                <w:sz w:val="16"/>
                <w:szCs w:val="16"/>
              </w:rPr>
              <w:t>Test</w:t>
            </w:r>
          </w:p>
        </w:tc>
        <w:tc>
          <w:tcPr>
            <w:tcW w:w="810" w:type="dxa"/>
          </w:tcPr>
          <w:p w14:paraId="7FA0AAD3" w14:textId="0811C2CD" w:rsidR="00086E5C" w:rsidRPr="00D41CFB" w:rsidRDefault="00086E5C" w:rsidP="008546C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810" w:type="dxa"/>
          </w:tcPr>
          <w:p w14:paraId="51C66E91" w14:textId="2C6AF9CE" w:rsidR="00086E5C" w:rsidRPr="00D41CFB" w:rsidRDefault="00086E5C" w:rsidP="008546C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900" w:type="dxa"/>
          </w:tcPr>
          <w:p w14:paraId="448C8BB7" w14:textId="1EFE2AAE" w:rsidR="00086E5C" w:rsidRPr="00D41CFB" w:rsidRDefault="00086E5C" w:rsidP="008546C1">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tc>
          <w:tcPr>
            <w:tcW w:w="1080" w:type="dxa"/>
          </w:tcPr>
          <w:p w14:paraId="5ED8B98E" w14:textId="0B9B247A" w:rsidR="00086E5C" w:rsidRPr="00347775" w:rsidRDefault="00BA27FD" w:rsidP="008546C1">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170" w:type="dxa"/>
          </w:tcPr>
          <w:p w14:paraId="3B5360C4" w14:textId="3F694CAB" w:rsidR="00086E5C" w:rsidRPr="00347775" w:rsidRDefault="00086E5C" w:rsidP="008546C1">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260" w:type="dxa"/>
          </w:tcPr>
          <w:p w14:paraId="08B4136D" w14:textId="58404525" w:rsidR="00086E5C" w:rsidRPr="00347775" w:rsidRDefault="00BA27FD" w:rsidP="008546C1">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350" w:type="dxa"/>
          </w:tcPr>
          <w:p w14:paraId="7F59F65D" w14:textId="61F5B9D7" w:rsidR="00086E5C" w:rsidRPr="00347775" w:rsidRDefault="00086E5C" w:rsidP="008546C1">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1 TB</w:t>
            </w:r>
          </w:p>
        </w:tc>
        <w:tc>
          <w:tcPr>
            <w:tcW w:w="1254" w:type="dxa"/>
          </w:tcPr>
          <w:p w14:paraId="4AE215A2" w14:textId="35957DBC" w:rsidR="00086E5C" w:rsidRPr="00347775" w:rsidRDefault="00AA55CD" w:rsidP="008546C1">
            <w:pPr>
              <w:spacing w:after="160" w:line="259" w:lineRule="auto"/>
              <w:rPr>
                <w:rFonts w:eastAsia="Times New Roman" w:cs="Arial"/>
                <w:color w:val="auto"/>
                <w:sz w:val="16"/>
                <w:szCs w:val="16"/>
                <w:lang w:val="en-US" w:eastAsia="nl-NL" w:bidi="ar-SA"/>
              </w:rPr>
            </w:pPr>
            <w:r w:rsidRPr="00347775">
              <w:rPr>
                <w:rFonts w:eastAsia="Times New Roman" w:cs="Arial"/>
                <w:color w:val="auto"/>
                <w:sz w:val="16"/>
                <w:szCs w:val="16"/>
                <w:lang w:val="en-US" w:eastAsia="nl-NL" w:bidi="ar-SA"/>
              </w:rPr>
              <w:t>7</w:t>
            </w:r>
            <w:r w:rsidR="001F10C1" w:rsidRPr="00347775">
              <w:rPr>
                <w:rFonts w:eastAsia="Times New Roman" w:cs="Arial"/>
                <w:color w:val="auto"/>
                <w:sz w:val="16"/>
                <w:szCs w:val="16"/>
                <w:lang w:val="en-US" w:eastAsia="nl-NL" w:bidi="ar-SA"/>
              </w:rPr>
              <w:t xml:space="preserve"> x 1 TB</w:t>
            </w:r>
          </w:p>
        </w:tc>
      </w:tr>
    </w:tbl>
    <w:p w14:paraId="02D91522" w14:textId="77777777" w:rsidR="00E96F11" w:rsidRDefault="00D41CFB" w:rsidP="00FA5A56">
      <w:pPr>
        <w:spacing w:after="160" w:line="259" w:lineRule="auto"/>
        <w:ind w:left="-1170"/>
        <w:rPr>
          <w:rFonts w:eastAsia="Times New Roman" w:cs="Arial"/>
          <w:i/>
          <w:iCs/>
          <w:color w:val="1F1E33"/>
          <w:sz w:val="20"/>
          <w:lang w:val="en-US" w:eastAsia="nl-NL" w:bidi="ar-SA"/>
        </w:rPr>
      </w:pPr>
      <w:r w:rsidRPr="00D41CFB">
        <w:rPr>
          <w:rFonts w:eastAsia="Times New Roman" w:cs="Arial"/>
          <w:i/>
          <w:iCs/>
          <w:color w:val="1F1E33"/>
          <w:sz w:val="20"/>
          <w:lang w:val="en-US" w:eastAsia="nl-NL" w:bidi="ar-SA"/>
        </w:rPr>
        <w:t>Oracle Database server(s)</w:t>
      </w:r>
    </w:p>
    <w:p w14:paraId="4E6AAEE3" w14:textId="77777777" w:rsidR="0001702A" w:rsidRDefault="0001702A" w:rsidP="00E96F11">
      <w:pPr>
        <w:pStyle w:val="BodyText"/>
        <w:rPr>
          <w:lang w:val="en-US" w:eastAsia="nl-NL" w:bidi="ar-SA"/>
        </w:rPr>
      </w:pPr>
    </w:p>
    <w:p w14:paraId="27B136FF" w14:textId="77777777" w:rsidR="00194CC4" w:rsidRDefault="00E96F11" w:rsidP="00E96F11">
      <w:pPr>
        <w:pStyle w:val="BodyText"/>
        <w:rPr>
          <w:lang w:val="en-US" w:eastAsia="nl-NL" w:bidi="ar-SA"/>
        </w:rPr>
      </w:pPr>
      <w:r>
        <w:rPr>
          <w:lang w:val="en-US" w:eastAsia="nl-NL" w:bidi="ar-SA"/>
        </w:rPr>
        <w:t xml:space="preserve">The production databases will need to have the max of 7 TB of disk space to hold the </w:t>
      </w:r>
      <w:r w:rsidR="00D902B0">
        <w:rPr>
          <w:lang w:val="en-US" w:eastAsia="nl-NL" w:bidi="ar-SA"/>
        </w:rPr>
        <w:t xml:space="preserve">Excasso Database. </w:t>
      </w:r>
      <w:r w:rsidR="004E4645">
        <w:rPr>
          <w:lang w:val="en-US" w:eastAsia="nl-NL" w:bidi="ar-SA"/>
        </w:rPr>
        <w:t xml:space="preserve">The acceptation database </w:t>
      </w:r>
      <w:r w:rsidR="00EC56A6">
        <w:rPr>
          <w:lang w:val="en-US" w:eastAsia="nl-NL" w:bidi="ar-SA"/>
        </w:rPr>
        <w:t xml:space="preserve">has A1 and A2 both 3,4 TB large at discovery time </w:t>
      </w:r>
      <w:r w:rsidR="00F753EB">
        <w:rPr>
          <w:lang w:val="en-US" w:eastAsia="nl-NL" w:bidi="ar-SA"/>
        </w:rPr>
        <w:t xml:space="preserve">the </w:t>
      </w:r>
      <w:r w:rsidR="007508F7">
        <w:rPr>
          <w:lang w:val="en-US" w:eastAsia="nl-NL" w:bidi="ar-SA"/>
        </w:rPr>
        <w:t>1st</w:t>
      </w:r>
      <w:r w:rsidR="00F753EB">
        <w:rPr>
          <w:lang w:val="en-US" w:eastAsia="nl-NL" w:bidi="ar-SA"/>
        </w:rPr>
        <w:t xml:space="preserve"> of February 2021. </w:t>
      </w:r>
    </w:p>
    <w:p w14:paraId="39FAD6FC" w14:textId="5FA3BDB2" w:rsidR="00D41CFB" w:rsidRDefault="00D41CFB" w:rsidP="00E96F11">
      <w:pPr>
        <w:pStyle w:val="BodyText"/>
        <w:rPr>
          <w:lang w:val="en-US" w:eastAsia="nl-NL" w:bidi="ar-SA"/>
        </w:rPr>
      </w:pPr>
      <w:r w:rsidRPr="00D41CFB">
        <w:rPr>
          <w:lang w:val="en-US" w:eastAsia="nl-NL" w:bidi="ar-SA"/>
        </w:rPr>
        <w:br w:type="page"/>
      </w:r>
    </w:p>
    <w:p w14:paraId="3E98DF64" w14:textId="60EAFFD1" w:rsidR="00990527" w:rsidRPr="008249FD" w:rsidRDefault="00990527" w:rsidP="00FA5A56">
      <w:pPr>
        <w:spacing w:after="160" w:line="259" w:lineRule="auto"/>
        <w:ind w:left="-1170"/>
        <w:rPr>
          <w:rFonts w:eastAsia="Times New Roman" w:cs="Arial"/>
          <w:color w:val="1F1E33"/>
          <w:sz w:val="20"/>
          <w:lang w:val="en-US" w:eastAsia="nl-NL" w:bidi="ar-SA"/>
        </w:rPr>
      </w:pPr>
    </w:p>
    <w:p w14:paraId="671658FC" w14:textId="77777777" w:rsidR="00D41CFB" w:rsidRPr="00D41CFB" w:rsidRDefault="00D41CFB" w:rsidP="00D41CFB">
      <w:pPr>
        <w:keepNext/>
        <w:tabs>
          <w:tab w:val="left" w:pos="1080"/>
        </w:tabs>
        <w:spacing w:before="240" w:after="60"/>
        <w:ind w:left="567" w:hanging="567"/>
        <w:outlineLvl w:val="1"/>
        <w:rPr>
          <w:rFonts w:cs="Arial"/>
          <w:b/>
          <w:bCs/>
          <w:i/>
          <w:color w:val="auto"/>
          <w:sz w:val="20"/>
          <w:lang w:val="en-US" w:eastAsia="nl-NL" w:bidi="ar-SA"/>
        </w:rPr>
      </w:pPr>
      <w:bookmarkStart w:id="67" w:name="_Toc87864297"/>
      <w:r w:rsidRPr="00D41CFB">
        <w:rPr>
          <w:rFonts w:cs="Arial"/>
          <w:b/>
          <w:bCs/>
          <w:i/>
          <w:color w:val="auto"/>
          <w:sz w:val="20"/>
          <w:lang w:val="en-US" w:eastAsia="nl-NL" w:bidi="ar-SA"/>
        </w:rPr>
        <w:t>Software</w:t>
      </w:r>
      <w:bookmarkEnd w:id="67"/>
    </w:p>
    <w:tbl>
      <w:tblPr>
        <w:tblStyle w:val="TableGrid"/>
        <w:tblW w:w="6883" w:type="dxa"/>
        <w:tblLook w:val="04A0" w:firstRow="1" w:lastRow="0" w:firstColumn="1" w:lastColumn="0" w:noHBand="0" w:noVBand="1"/>
      </w:tblPr>
      <w:tblGrid>
        <w:gridCol w:w="1099"/>
        <w:gridCol w:w="1235"/>
        <w:gridCol w:w="1579"/>
        <w:gridCol w:w="1231"/>
        <w:gridCol w:w="1739"/>
      </w:tblGrid>
      <w:tr w:rsidR="00FC116A" w:rsidRPr="00D41CFB" w14:paraId="5F839C10" w14:textId="77777777" w:rsidTr="00FC116A">
        <w:tc>
          <w:tcPr>
            <w:tcW w:w="1099" w:type="dxa"/>
            <w:shd w:val="clear" w:color="auto" w:fill="D9D9D9" w:themeFill="background1" w:themeFillShade="D9"/>
          </w:tcPr>
          <w:p w14:paraId="5F60BAC6" w14:textId="77777777" w:rsidR="00FC116A" w:rsidRPr="00D41CFB" w:rsidRDefault="00FC116A"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Description</w:t>
            </w:r>
          </w:p>
        </w:tc>
        <w:tc>
          <w:tcPr>
            <w:tcW w:w="1235" w:type="dxa"/>
            <w:shd w:val="clear" w:color="auto" w:fill="D9D9D9" w:themeFill="background1" w:themeFillShade="D9"/>
          </w:tcPr>
          <w:p w14:paraId="1CEA281B" w14:textId="77777777" w:rsidR="00FC116A" w:rsidRPr="00D41CFB" w:rsidRDefault="00FC116A"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Suite</w:t>
            </w:r>
          </w:p>
        </w:tc>
        <w:tc>
          <w:tcPr>
            <w:tcW w:w="1579" w:type="dxa"/>
            <w:shd w:val="clear" w:color="auto" w:fill="D9D9D9" w:themeFill="background1" w:themeFillShade="D9"/>
          </w:tcPr>
          <w:p w14:paraId="5E11560B" w14:textId="77777777" w:rsidR="00FC116A" w:rsidRPr="00D41CFB" w:rsidRDefault="00FC116A"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Software</w:t>
            </w:r>
          </w:p>
        </w:tc>
        <w:tc>
          <w:tcPr>
            <w:tcW w:w="1231" w:type="dxa"/>
            <w:shd w:val="clear" w:color="auto" w:fill="D9D9D9" w:themeFill="background1" w:themeFillShade="D9"/>
          </w:tcPr>
          <w:p w14:paraId="5A1ED3B7" w14:textId="77777777" w:rsidR="00FC116A" w:rsidRPr="00D41CFB" w:rsidRDefault="00FC116A"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Version</w:t>
            </w:r>
          </w:p>
        </w:tc>
        <w:tc>
          <w:tcPr>
            <w:tcW w:w="1739" w:type="dxa"/>
            <w:shd w:val="clear" w:color="auto" w:fill="D9D9D9" w:themeFill="background1" w:themeFillShade="D9"/>
          </w:tcPr>
          <w:p w14:paraId="6BACE6A6" w14:textId="77777777" w:rsidR="00FC116A" w:rsidRPr="00D41CFB" w:rsidRDefault="00FC116A"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Supported by vendor</w:t>
            </w:r>
          </w:p>
        </w:tc>
      </w:tr>
      <w:tr w:rsidR="00FC116A" w:rsidRPr="004D0FEB" w14:paraId="3794F4A0" w14:textId="77777777" w:rsidTr="00FC116A">
        <w:tc>
          <w:tcPr>
            <w:tcW w:w="1099" w:type="dxa"/>
          </w:tcPr>
          <w:p w14:paraId="5706EC06" w14:textId="27C8F4FE"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Cobol Server</w:t>
            </w:r>
          </w:p>
        </w:tc>
        <w:tc>
          <w:tcPr>
            <w:tcW w:w="1235" w:type="dxa"/>
          </w:tcPr>
          <w:p w14:paraId="3F9996B2" w14:textId="54D92AF5"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1-OS</w:t>
            </w:r>
          </w:p>
        </w:tc>
        <w:tc>
          <w:tcPr>
            <w:tcW w:w="1579" w:type="dxa"/>
          </w:tcPr>
          <w:p w14:paraId="0236EF74" w14:textId="26C82D7F"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AIX</w:t>
            </w:r>
          </w:p>
        </w:tc>
        <w:tc>
          <w:tcPr>
            <w:tcW w:w="1231" w:type="dxa"/>
          </w:tcPr>
          <w:p w14:paraId="108CDEE1" w14:textId="3A9E092E"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7.2</w:t>
            </w:r>
          </w:p>
        </w:tc>
        <w:tc>
          <w:tcPr>
            <w:tcW w:w="1739" w:type="dxa"/>
          </w:tcPr>
          <w:p w14:paraId="074F17E4" w14:textId="5BD30858" w:rsidR="00FC116A" w:rsidRPr="004D0FEB" w:rsidRDefault="00FC116A" w:rsidP="00D41CFB">
            <w:pPr>
              <w:spacing w:after="160" w:line="259" w:lineRule="auto"/>
              <w:jc w:val="center"/>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Y</w:t>
            </w:r>
          </w:p>
        </w:tc>
      </w:tr>
      <w:tr w:rsidR="00FC116A" w:rsidRPr="004D0FEB" w14:paraId="0159A6B5" w14:textId="77777777" w:rsidTr="00FC116A">
        <w:tc>
          <w:tcPr>
            <w:tcW w:w="1099" w:type="dxa"/>
          </w:tcPr>
          <w:p w14:paraId="6751809A" w14:textId="77777777" w:rsidR="00FC116A"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GUP Server</w:t>
            </w:r>
          </w:p>
          <w:p w14:paraId="5EAEE126" w14:textId="77777777" w:rsidR="00FC116A" w:rsidRDefault="00FC116A"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OSB Server</w:t>
            </w:r>
          </w:p>
          <w:p w14:paraId="4F1725B6" w14:textId="77777777" w:rsidR="00FC116A" w:rsidRDefault="00FC116A" w:rsidP="00D41CF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SBS Server</w:t>
            </w:r>
          </w:p>
          <w:p w14:paraId="68796827" w14:textId="79B19CF5" w:rsidR="00FC116A" w:rsidRPr="004D0FEB" w:rsidRDefault="00FC116A" w:rsidP="00D41CFB">
            <w:pPr>
              <w:spacing w:after="160" w:line="259" w:lineRule="auto"/>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w:t>
            </w:r>
          </w:p>
        </w:tc>
        <w:tc>
          <w:tcPr>
            <w:tcW w:w="1235" w:type="dxa"/>
          </w:tcPr>
          <w:p w14:paraId="149D9A14" w14:textId="1B4B800F"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1-OS</w:t>
            </w:r>
          </w:p>
        </w:tc>
        <w:tc>
          <w:tcPr>
            <w:tcW w:w="1579" w:type="dxa"/>
          </w:tcPr>
          <w:p w14:paraId="7D2CB90B" w14:textId="4F43CB7D"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Windows</w:t>
            </w:r>
          </w:p>
        </w:tc>
        <w:tc>
          <w:tcPr>
            <w:tcW w:w="1231" w:type="dxa"/>
          </w:tcPr>
          <w:p w14:paraId="37C3DBA6" w14:textId="65355839"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2016</w:t>
            </w:r>
          </w:p>
        </w:tc>
        <w:tc>
          <w:tcPr>
            <w:tcW w:w="1739" w:type="dxa"/>
          </w:tcPr>
          <w:p w14:paraId="6FCE447F" w14:textId="3439B759" w:rsidR="00FC116A" w:rsidRPr="004D0FEB" w:rsidRDefault="00FC116A" w:rsidP="00D41CFB">
            <w:pPr>
              <w:spacing w:after="160" w:line="259" w:lineRule="auto"/>
              <w:jc w:val="center"/>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Y</w:t>
            </w:r>
          </w:p>
        </w:tc>
      </w:tr>
      <w:tr w:rsidR="00FC116A" w:rsidRPr="004D0FEB" w14:paraId="54366BB4" w14:textId="77777777" w:rsidTr="00FC116A">
        <w:tc>
          <w:tcPr>
            <w:tcW w:w="1099" w:type="dxa"/>
          </w:tcPr>
          <w:p w14:paraId="3940FFE4" w14:textId="26481816"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Cobol Server</w:t>
            </w:r>
          </w:p>
        </w:tc>
        <w:tc>
          <w:tcPr>
            <w:tcW w:w="1235" w:type="dxa"/>
          </w:tcPr>
          <w:p w14:paraId="0DA594F0" w14:textId="1B330C25" w:rsidR="00FC116A" w:rsidRPr="004D0FEB" w:rsidRDefault="00FC116A" w:rsidP="00D41CFB">
            <w:pPr>
              <w:spacing w:after="160" w:line="259" w:lineRule="auto"/>
              <w:rPr>
                <w:rFonts w:eastAsia="Times New Roman" w:cs="Arial"/>
                <w:color w:val="000000" w:themeColor="text1"/>
                <w:sz w:val="16"/>
                <w:szCs w:val="16"/>
                <w:lang w:val="en-US" w:eastAsia="nl-NL" w:bidi="ar-SA"/>
              </w:rPr>
            </w:pPr>
            <w:r w:rsidRPr="004D0FEB">
              <w:rPr>
                <w:rFonts w:eastAsia="Times New Roman" w:cs="Arial"/>
                <w:color w:val="000000" w:themeColor="text1"/>
                <w:sz w:val="16"/>
                <w:szCs w:val="16"/>
                <w:lang w:val="en-US" w:eastAsia="nl-NL" w:bidi="ar-SA"/>
              </w:rPr>
              <w:t>2-Library</w:t>
            </w:r>
          </w:p>
        </w:tc>
        <w:tc>
          <w:tcPr>
            <w:tcW w:w="1579" w:type="dxa"/>
          </w:tcPr>
          <w:p w14:paraId="244F7D20" w14:textId="5F519B25"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Java SE</w:t>
            </w:r>
          </w:p>
        </w:tc>
        <w:tc>
          <w:tcPr>
            <w:tcW w:w="1231" w:type="dxa"/>
          </w:tcPr>
          <w:p w14:paraId="18800879" w14:textId="17BB2292"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8</w:t>
            </w:r>
          </w:p>
        </w:tc>
        <w:tc>
          <w:tcPr>
            <w:tcW w:w="1739" w:type="dxa"/>
          </w:tcPr>
          <w:p w14:paraId="02D1C741" w14:textId="0129F470" w:rsidR="00FC116A" w:rsidRPr="004D0FEB" w:rsidRDefault="00FC116A" w:rsidP="00D41CFB">
            <w:pPr>
              <w:spacing w:after="160" w:line="259" w:lineRule="auto"/>
              <w:jc w:val="center"/>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Y</w:t>
            </w:r>
          </w:p>
        </w:tc>
      </w:tr>
      <w:tr w:rsidR="00FC116A" w:rsidRPr="004D0FEB" w14:paraId="7862CD92" w14:textId="77777777" w:rsidTr="00FC116A">
        <w:tc>
          <w:tcPr>
            <w:tcW w:w="1099" w:type="dxa"/>
          </w:tcPr>
          <w:p w14:paraId="46CEC855" w14:textId="6E0F95A7"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Cobol Server</w:t>
            </w:r>
          </w:p>
        </w:tc>
        <w:tc>
          <w:tcPr>
            <w:tcW w:w="1235" w:type="dxa"/>
          </w:tcPr>
          <w:p w14:paraId="05E84CF5" w14:textId="4FE875C0"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2-Library</w:t>
            </w:r>
          </w:p>
        </w:tc>
        <w:tc>
          <w:tcPr>
            <w:tcW w:w="1579" w:type="dxa"/>
          </w:tcPr>
          <w:p w14:paraId="3BDD11F2" w14:textId="5AEC8423" w:rsidR="00FC116A" w:rsidRPr="004D0FEB" w:rsidRDefault="00FC116A" w:rsidP="00D41CFB">
            <w:pPr>
              <w:spacing w:after="160" w:line="259" w:lineRule="auto"/>
              <w:rPr>
                <w:rFonts w:eastAsia="Times New Roman" w:cs="Arial"/>
                <w:color w:val="1F1E33"/>
                <w:sz w:val="16"/>
                <w:szCs w:val="16"/>
                <w:lang w:val="en-US" w:eastAsia="nl-NL" w:bidi="ar-SA"/>
              </w:rPr>
            </w:pPr>
            <w:proofErr w:type="spellStart"/>
            <w:r w:rsidRPr="004D0FEB">
              <w:rPr>
                <w:rFonts w:eastAsia="Times New Roman" w:cs="Arial"/>
                <w:color w:val="1F1E33"/>
                <w:sz w:val="16"/>
                <w:szCs w:val="16"/>
                <w:lang w:val="en-US" w:eastAsia="nl-NL" w:bidi="ar-SA"/>
              </w:rPr>
              <w:t>AcuCobol</w:t>
            </w:r>
            <w:proofErr w:type="spellEnd"/>
            <w:r w:rsidRPr="004D0FEB">
              <w:rPr>
                <w:rFonts w:eastAsia="Times New Roman" w:cs="Arial"/>
                <w:color w:val="1F1E33"/>
                <w:sz w:val="16"/>
                <w:szCs w:val="16"/>
                <w:lang w:val="en-US" w:eastAsia="nl-NL" w:bidi="ar-SA"/>
              </w:rPr>
              <w:t xml:space="preserve"> Extend</w:t>
            </w:r>
          </w:p>
        </w:tc>
        <w:tc>
          <w:tcPr>
            <w:tcW w:w="1231" w:type="dxa"/>
          </w:tcPr>
          <w:p w14:paraId="2B063A92" w14:textId="6DCFB812"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10.</w:t>
            </w:r>
            <w:r w:rsidR="00C271AD">
              <w:rPr>
                <w:rFonts w:eastAsia="Times New Roman" w:cs="Arial"/>
                <w:color w:val="1F1E33"/>
                <w:sz w:val="16"/>
                <w:szCs w:val="16"/>
                <w:lang w:val="en-US" w:eastAsia="nl-NL" w:bidi="ar-SA"/>
              </w:rPr>
              <w:t>5</w:t>
            </w:r>
          </w:p>
        </w:tc>
        <w:tc>
          <w:tcPr>
            <w:tcW w:w="1739" w:type="dxa"/>
          </w:tcPr>
          <w:p w14:paraId="2901BBB9" w14:textId="7CBE4560" w:rsidR="00FC116A" w:rsidRPr="004D0FEB" w:rsidRDefault="00FC116A" w:rsidP="00D41CFB">
            <w:pPr>
              <w:spacing w:after="160" w:line="259" w:lineRule="auto"/>
              <w:jc w:val="center"/>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Y</w:t>
            </w:r>
          </w:p>
        </w:tc>
      </w:tr>
      <w:tr w:rsidR="00FC116A" w:rsidRPr="00D41CFB" w14:paraId="4C0607DF" w14:textId="77777777" w:rsidTr="00FC116A">
        <w:tc>
          <w:tcPr>
            <w:tcW w:w="1099" w:type="dxa"/>
          </w:tcPr>
          <w:p w14:paraId="18CE36C4" w14:textId="029565BA" w:rsidR="00FC116A" w:rsidRPr="004D0FEB" w:rsidRDefault="00FC116A" w:rsidP="00D41CFB">
            <w:pPr>
              <w:spacing w:after="160" w:line="259" w:lineRule="auto"/>
              <w:rPr>
                <w:rFonts w:eastAsia="Times New Roman" w:cs="Arial"/>
                <w:color w:val="1F1E33"/>
                <w:sz w:val="16"/>
                <w:szCs w:val="16"/>
                <w:lang w:val="en-US" w:eastAsia="nl-NL" w:bidi="ar-SA"/>
              </w:rPr>
            </w:pPr>
            <w:proofErr w:type="spellStart"/>
            <w:r w:rsidRPr="004D0FEB">
              <w:rPr>
                <w:rFonts w:eastAsia="Times New Roman" w:cs="Arial"/>
                <w:color w:val="1F1E33"/>
                <w:sz w:val="16"/>
                <w:szCs w:val="16"/>
                <w:lang w:val="en-US" w:eastAsia="nl-NL" w:bidi="ar-SA"/>
              </w:rPr>
              <w:t>IISWeb</w:t>
            </w:r>
            <w:proofErr w:type="spellEnd"/>
            <w:r w:rsidRPr="004D0FEB">
              <w:rPr>
                <w:rFonts w:eastAsia="Times New Roman" w:cs="Arial"/>
                <w:color w:val="1F1E33"/>
                <w:sz w:val="16"/>
                <w:szCs w:val="16"/>
                <w:lang w:val="en-US" w:eastAsia="nl-NL" w:bidi="ar-SA"/>
              </w:rPr>
              <w:t xml:space="preserve"> Server</w:t>
            </w:r>
          </w:p>
        </w:tc>
        <w:tc>
          <w:tcPr>
            <w:tcW w:w="1235" w:type="dxa"/>
          </w:tcPr>
          <w:p w14:paraId="3A17BC12" w14:textId="51EEE29A"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4-Middleware</w:t>
            </w:r>
          </w:p>
        </w:tc>
        <w:tc>
          <w:tcPr>
            <w:tcW w:w="1579" w:type="dxa"/>
          </w:tcPr>
          <w:p w14:paraId="3B96C13A" w14:textId="2C5CE8D6" w:rsidR="00FC116A" w:rsidRPr="004D0FEB" w:rsidRDefault="00FC116A" w:rsidP="00D41CFB">
            <w:pPr>
              <w:spacing w:after="160" w:line="259" w:lineRule="auto"/>
              <w:rPr>
                <w:rFonts w:eastAsia="Times New Roman" w:cs="Arial"/>
                <w:color w:val="1F1E33"/>
                <w:sz w:val="16"/>
                <w:szCs w:val="16"/>
                <w:lang w:val="en-US" w:eastAsia="nl-NL" w:bidi="ar-SA"/>
              </w:rPr>
            </w:pPr>
            <w:proofErr w:type="spellStart"/>
            <w:r w:rsidRPr="004D0FEB">
              <w:rPr>
                <w:rFonts w:eastAsia="Times New Roman" w:cs="Arial"/>
                <w:color w:val="1F1E33"/>
                <w:sz w:val="16"/>
                <w:szCs w:val="16"/>
                <w:lang w:val="en-US" w:eastAsia="nl-NL" w:bidi="ar-SA"/>
              </w:rPr>
              <w:t>IISWeb</w:t>
            </w:r>
            <w:proofErr w:type="spellEnd"/>
          </w:p>
        </w:tc>
        <w:tc>
          <w:tcPr>
            <w:tcW w:w="1231" w:type="dxa"/>
          </w:tcPr>
          <w:p w14:paraId="217F9AE0" w14:textId="292C1154" w:rsidR="00FC116A" w:rsidRPr="004D0FEB" w:rsidRDefault="00FC116A" w:rsidP="00D41CFB">
            <w:pPr>
              <w:spacing w:after="160" w:line="259" w:lineRule="auto"/>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10</w:t>
            </w:r>
          </w:p>
        </w:tc>
        <w:tc>
          <w:tcPr>
            <w:tcW w:w="1739" w:type="dxa"/>
          </w:tcPr>
          <w:p w14:paraId="37653DD2" w14:textId="2C4EEC6E" w:rsidR="00FC116A" w:rsidRPr="004D0FEB" w:rsidRDefault="00FC116A" w:rsidP="00D41CFB">
            <w:pPr>
              <w:spacing w:after="160" w:line="259" w:lineRule="auto"/>
              <w:jc w:val="center"/>
              <w:rPr>
                <w:rFonts w:eastAsia="Times New Roman" w:cs="Arial"/>
                <w:color w:val="1F1E33"/>
                <w:sz w:val="16"/>
                <w:szCs w:val="16"/>
                <w:lang w:val="en-US" w:eastAsia="nl-NL" w:bidi="ar-SA"/>
              </w:rPr>
            </w:pPr>
            <w:r w:rsidRPr="004D0FEB">
              <w:rPr>
                <w:rFonts w:eastAsia="Times New Roman" w:cs="Arial"/>
                <w:color w:val="1F1E33"/>
                <w:sz w:val="16"/>
                <w:szCs w:val="16"/>
                <w:lang w:val="en-US" w:eastAsia="nl-NL" w:bidi="ar-SA"/>
              </w:rPr>
              <w:t>Y</w:t>
            </w:r>
          </w:p>
        </w:tc>
      </w:tr>
    </w:tbl>
    <w:p w14:paraId="64BDDDB7" w14:textId="77777777" w:rsidR="00D06626" w:rsidRDefault="00D06626" w:rsidP="00D41CFB">
      <w:pPr>
        <w:spacing w:after="160" w:line="259" w:lineRule="auto"/>
        <w:rPr>
          <w:rFonts w:eastAsia="Times New Roman" w:cs="Arial"/>
          <w:i/>
          <w:iCs/>
          <w:color w:val="1F1E33"/>
          <w:sz w:val="20"/>
          <w:lang w:val="en-US" w:eastAsia="nl-NL" w:bidi="ar-SA"/>
        </w:rPr>
      </w:pPr>
    </w:p>
    <w:p w14:paraId="01754591" w14:textId="62835E19" w:rsidR="00D41CFB" w:rsidRPr="00D41CFB" w:rsidRDefault="00D06626" w:rsidP="00D41CFB">
      <w:pPr>
        <w:spacing w:after="160" w:line="259" w:lineRule="auto"/>
        <w:rPr>
          <w:rFonts w:eastAsia="Times New Roman" w:cs="Arial"/>
          <w:i/>
          <w:iCs/>
          <w:color w:val="1F1E33"/>
          <w:sz w:val="20"/>
          <w:lang w:val="en-US" w:eastAsia="nl-NL" w:bidi="ar-SA"/>
        </w:rPr>
      </w:pPr>
      <w:r>
        <w:rPr>
          <w:rFonts w:eastAsia="Times New Roman" w:cs="Arial"/>
          <w:i/>
          <w:iCs/>
          <w:color w:val="1F1E33"/>
          <w:sz w:val="20"/>
          <w:lang w:val="en-US" w:eastAsia="nl-NL" w:bidi="ar-SA"/>
        </w:rPr>
        <w:t>Database:</w:t>
      </w:r>
    </w:p>
    <w:tbl>
      <w:tblPr>
        <w:tblStyle w:val="TableGrid"/>
        <w:tblW w:w="6883" w:type="dxa"/>
        <w:tblLook w:val="04A0" w:firstRow="1" w:lastRow="0" w:firstColumn="1" w:lastColumn="0" w:noHBand="0" w:noVBand="1"/>
      </w:tblPr>
      <w:tblGrid>
        <w:gridCol w:w="1099"/>
        <w:gridCol w:w="1235"/>
        <w:gridCol w:w="1579"/>
        <w:gridCol w:w="1231"/>
        <w:gridCol w:w="1739"/>
      </w:tblGrid>
      <w:tr w:rsidR="004F1E71" w:rsidRPr="00D41CFB" w14:paraId="05AF531E" w14:textId="77777777" w:rsidTr="004F1E71">
        <w:tc>
          <w:tcPr>
            <w:tcW w:w="1099" w:type="dxa"/>
            <w:shd w:val="clear" w:color="auto" w:fill="D9D9D9" w:themeFill="background1" w:themeFillShade="D9"/>
          </w:tcPr>
          <w:p w14:paraId="0AFA71F8" w14:textId="77777777" w:rsidR="004F1E71" w:rsidRPr="00D41CFB" w:rsidRDefault="004F1E71"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Node Description</w:t>
            </w:r>
          </w:p>
        </w:tc>
        <w:tc>
          <w:tcPr>
            <w:tcW w:w="1235" w:type="dxa"/>
            <w:shd w:val="clear" w:color="auto" w:fill="D9D9D9" w:themeFill="background1" w:themeFillShade="D9"/>
          </w:tcPr>
          <w:p w14:paraId="44F2E39A" w14:textId="77777777" w:rsidR="004F1E71" w:rsidRPr="00D41CFB" w:rsidRDefault="004F1E71"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Suite</w:t>
            </w:r>
          </w:p>
        </w:tc>
        <w:tc>
          <w:tcPr>
            <w:tcW w:w="1579" w:type="dxa"/>
            <w:shd w:val="clear" w:color="auto" w:fill="D9D9D9" w:themeFill="background1" w:themeFillShade="D9"/>
          </w:tcPr>
          <w:p w14:paraId="35126C3E" w14:textId="77777777" w:rsidR="004F1E71" w:rsidRPr="00D41CFB" w:rsidRDefault="004F1E71"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Software</w:t>
            </w:r>
          </w:p>
        </w:tc>
        <w:tc>
          <w:tcPr>
            <w:tcW w:w="1231" w:type="dxa"/>
            <w:shd w:val="clear" w:color="auto" w:fill="D9D9D9" w:themeFill="background1" w:themeFillShade="D9"/>
          </w:tcPr>
          <w:p w14:paraId="1ECF47DD" w14:textId="77777777" w:rsidR="004F1E71" w:rsidRPr="00D41CFB" w:rsidRDefault="004F1E71" w:rsidP="00D41CFB">
            <w:pPr>
              <w:spacing w:after="160" w:line="259" w:lineRule="auto"/>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Version</w:t>
            </w:r>
          </w:p>
        </w:tc>
        <w:tc>
          <w:tcPr>
            <w:tcW w:w="1739" w:type="dxa"/>
            <w:shd w:val="clear" w:color="auto" w:fill="D9D9D9" w:themeFill="background1" w:themeFillShade="D9"/>
          </w:tcPr>
          <w:p w14:paraId="1104ABC0" w14:textId="77777777" w:rsidR="004F1E71" w:rsidRPr="00D41CFB" w:rsidRDefault="004F1E71" w:rsidP="00D41CFB">
            <w:pPr>
              <w:spacing w:after="160" w:line="259" w:lineRule="auto"/>
              <w:jc w:val="center"/>
              <w:rPr>
                <w:rFonts w:eastAsia="Times New Roman" w:cs="Arial"/>
                <w:b/>
                <w:bCs/>
                <w:color w:val="1F1E33"/>
                <w:sz w:val="16"/>
                <w:szCs w:val="16"/>
                <w:lang w:val="en-US" w:eastAsia="nl-NL" w:bidi="ar-SA"/>
              </w:rPr>
            </w:pPr>
            <w:r w:rsidRPr="00D41CFB">
              <w:rPr>
                <w:rFonts w:eastAsia="Times New Roman" w:cs="Arial"/>
                <w:b/>
                <w:bCs/>
                <w:color w:val="1F1E33"/>
                <w:sz w:val="16"/>
                <w:szCs w:val="16"/>
                <w:lang w:val="en-US" w:eastAsia="nl-NL" w:bidi="ar-SA"/>
              </w:rPr>
              <w:t>Supported by vendor</w:t>
            </w:r>
          </w:p>
        </w:tc>
      </w:tr>
      <w:tr w:rsidR="004F1E71" w:rsidRPr="00A752B1" w14:paraId="72E02720" w14:textId="77777777" w:rsidTr="004F1E71">
        <w:tc>
          <w:tcPr>
            <w:tcW w:w="1099" w:type="dxa"/>
          </w:tcPr>
          <w:p w14:paraId="32144C0A" w14:textId="0BB46EF8"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Database Server</w:t>
            </w:r>
          </w:p>
        </w:tc>
        <w:tc>
          <w:tcPr>
            <w:tcW w:w="1235" w:type="dxa"/>
          </w:tcPr>
          <w:p w14:paraId="4FB5E091" w14:textId="7874E218"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1-OS</w:t>
            </w:r>
          </w:p>
        </w:tc>
        <w:tc>
          <w:tcPr>
            <w:tcW w:w="1579" w:type="dxa"/>
          </w:tcPr>
          <w:p w14:paraId="0F74F8B7" w14:textId="7D892C93"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RHEL</w:t>
            </w:r>
          </w:p>
        </w:tc>
        <w:tc>
          <w:tcPr>
            <w:tcW w:w="1231" w:type="dxa"/>
          </w:tcPr>
          <w:p w14:paraId="15763663" w14:textId="45A17248"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7.9</w:t>
            </w:r>
          </w:p>
        </w:tc>
        <w:tc>
          <w:tcPr>
            <w:tcW w:w="1739" w:type="dxa"/>
          </w:tcPr>
          <w:p w14:paraId="73112664" w14:textId="5DAA13D7" w:rsidR="004F1E71" w:rsidRPr="00A752B1" w:rsidRDefault="004F1E71" w:rsidP="00D41CFB">
            <w:pPr>
              <w:spacing w:after="160" w:line="259" w:lineRule="auto"/>
              <w:jc w:val="center"/>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Y</w:t>
            </w:r>
          </w:p>
        </w:tc>
      </w:tr>
      <w:tr w:rsidR="004F1E71" w:rsidRPr="00D41CFB" w14:paraId="3840ED26" w14:textId="77777777" w:rsidTr="004F1E71">
        <w:tc>
          <w:tcPr>
            <w:tcW w:w="1099" w:type="dxa"/>
          </w:tcPr>
          <w:p w14:paraId="1C49E60C" w14:textId="319C296C"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Database Server</w:t>
            </w:r>
          </w:p>
        </w:tc>
        <w:tc>
          <w:tcPr>
            <w:tcW w:w="1235" w:type="dxa"/>
          </w:tcPr>
          <w:p w14:paraId="5A0B11BB" w14:textId="03B01E81"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3-Database</w:t>
            </w:r>
          </w:p>
        </w:tc>
        <w:tc>
          <w:tcPr>
            <w:tcW w:w="1579" w:type="dxa"/>
          </w:tcPr>
          <w:p w14:paraId="75B415B0" w14:textId="3AA4DC18"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Oracle Database</w:t>
            </w:r>
          </w:p>
        </w:tc>
        <w:tc>
          <w:tcPr>
            <w:tcW w:w="1231" w:type="dxa"/>
          </w:tcPr>
          <w:p w14:paraId="18B0EA37" w14:textId="3B78AD1F" w:rsidR="004F1E71" w:rsidRPr="00A752B1" w:rsidRDefault="004F1E71" w:rsidP="00D41CFB">
            <w:pPr>
              <w:spacing w:after="160" w:line="259" w:lineRule="auto"/>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12cR2</w:t>
            </w:r>
          </w:p>
        </w:tc>
        <w:tc>
          <w:tcPr>
            <w:tcW w:w="1739" w:type="dxa"/>
          </w:tcPr>
          <w:p w14:paraId="5615FB66" w14:textId="1F9651CF" w:rsidR="004F1E71" w:rsidRPr="00A752B1" w:rsidRDefault="004F1E71" w:rsidP="00D41CFB">
            <w:pPr>
              <w:spacing w:after="160" w:line="259" w:lineRule="auto"/>
              <w:jc w:val="center"/>
              <w:rPr>
                <w:rFonts w:eastAsia="Times New Roman" w:cs="Arial"/>
                <w:color w:val="000000" w:themeColor="text1"/>
                <w:sz w:val="16"/>
                <w:szCs w:val="16"/>
                <w:lang w:val="en-US" w:eastAsia="nl-NL" w:bidi="ar-SA"/>
              </w:rPr>
            </w:pPr>
            <w:r w:rsidRPr="00A752B1">
              <w:rPr>
                <w:rFonts w:eastAsia="Times New Roman" w:cs="Arial"/>
                <w:color w:val="000000" w:themeColor="text1"/>
                <w:sz w:val="16"/>
                <w:szCs w:val="16"/>
                <w:lang w:val="en-US" w:eastAsia="nl-NL" w:bidi="ar-SA"/>
              </w:rPr>
              <w:t>Y</w:t>
            </w:r>
          </w:p>
        </w:tc>
      </w:tr>
      <w:tr w:rsidR="004F1E71" w:rsidRPr="00D41CFB" w14:paraId="332D5733" w14:textId="77777777" w:rsidTr="004F1E71">
        <w:tc>
          <w:tcPr>
            <w:tcW w:w="1099" w:type="dxa"/>
          </w:tcPr>
          <w:p w14:paraId="2DD69A61" w14:textId="56182C7A" w:rsidR="004F1E71" w:rsidRPr="00D41CFB" w:rsidRDefault="004F1E71" w:rsidP="00D41CFB">
            <w:pPr>
              <w:spacing w:after="160" w:line="259" w:lineRule="auto"/>
              <w:rPr>
                <w:rFonts w:eastAsia="Times New Roman" w:cs="Arial"/>
                <w:color w:val="000000" w:themeColor="text1"/>
                <w:sz w:val="16"/>
                <w:szCs w:val="16"/>
                <w:highlight w:val="yellow"/>
                <w:lang w:val="en-US" w:eastAsia="nl-NL" w:bidi="ar-SA"/>
              </w:rPr>
            </w:pPr>
          </w:p>
        </w:tc>
        <w:tc>
          <w:tcPr>
            <w:tcW w:w="1235" w:type="dxa"/>
          </w:tcPr>
          <w:p w14:paraId="1CED5155" w14:textId="0B4AF7FC" w:rsidR="004F1E71" w:rsidRPr="00D41CFB" w:rsidRDefault="004F1E71" w:rsidP="00D41CFB">
            <w:pPr>
              <w:spacing w:after="160" w:line="259" w:lineRule="auto"/>
              <w:rPr>
                <w:rFonts w:eastAsia="Times New Roman" w:cs="Arial"/>
                <w:color w:val="000000" w:themeColor="text1"/>
                <w:sz w:val="16"/>
                <w:szCs w:val="16"/>
                <w:highlight w:val="yellow"/>
                <w:lang w:val="en-US" w:eastAsia="nl-NL" w:bidi="ar-SA"/>
              </w:rPr>
            </w:pPr>
          </w:p>
        </w:tc>
        <w:tc>
          <w:tcPr>
            <w:tcW w:w="1579" w:type="dxa"/>
          </w:tcPr>
          <w:p w14:paraId="5755F867" w14:textId="03D7DD21" w:rsidR="004F1E71" w:rsidRPr="00D41CFB" w:rsidRDefault="004F1E71" w:rsidP="00D41CFB">
            <w:pPr>
              <w:spacing w:after="160" w:line="259" w:lineRule="auto"/>
              <w:rPr>
                <w:rFonts w:eastAsia="Times New Roman" w:cs="Arial"/>
                <w:color w:val="000000" w:themeColor="text1"/>
                <w:sz w:val="16"/>
                <w:szCs w:val="16"/>
                <w:highlight w:val="yellow"/>
                <w:lang w:val="en-US" w:eastAsia="nl-NL" w:bidi="ar-SA"/>
              </w:rPr>
            </w:pPr>
          </w:p>
        </w:tc>
        <w:tc>
          <w:tcPr>
            <w:tcW w:w="1231" w:type="dxa"/>
          </w:tcPr>
          <w:p w14:paraId="18276F0C" w14:textId="04F3462D" w:rsidR="004F1E71" w:rsidRPr="00D41CFB" w:rsidRDefault="004F1E71" w:rsidP="00D41CFB">
            <w:pPr>
              <w:spacing w:after="160" w:line="259" w:lineRule="auto"/>
              <w:rPr>
                <w:rFonts w:eastAsia="Times New Roman" w:cs="Arial"/>
                <w:color w:val="000000" w:themeColor="text1"/>
                <w:sz w:val="16"/>
                <w:szCs w:val="16"/>
                <w:highlight w:val="yellow"/>
                <w:lang w:val="en-US" w:eastAsia="nl-NL" w:bidi="ar-SA"/>
              </w:rPr>
            </w:pPr>
          </w:p>
        </w:tc>
        <w:tc>
          <w:tcPr>
            <w:tcW w:w="1739" w:type="dxa"/>
          </w:tcPr>
          <w:p w14:paraId="3BDBDADA" w14:textId="6E8BD18F" w:rsidR="004F1E71" w:rsidRPr="00D41CFB" w:rsidRDefault="004F1E71" w:rsidP="00D41CFB">
            <w:pPr>
              <w:spacing w:after="160" w:line="259" w:lineRule="auto"/>
              <w:jc w:val="center"/>
              <w:rPr>
                <w:rFonts w:eastAsia="Times New Roman" w:cs="Arial"/>
                <w:color w:val="000000" w:themeColor="text1"/>
                <w:sz w:val="16"/>
                <w:szCs w:val="16"/>
                <w:highlight w:val="yellow"/>
                <w:lang w:val="en-US" w:eastAsia="nl-NL" w:bidi="ar-SA"/>
              </w:rPr>
            </w:pPr>
          </w:p>
        </w:tc>
      </w:tr>
    </w:tbl>
    <w:p w14:paraId="6D770F79" w14:textId="77777777" w:rsidR="00D41CFB" w:rsidRPr="00D41CFB" w:rsidRDefault="00D41CFB" w:rsidP="00D41CFB">
      <w:pPr>
        <w:spacing w:after="160" w:line="259" w:lineRule="auto"/>
        <w:rPr>
          <w:rFonts w:eastAsia="Times New Roman" w:cs="Helvetica"/>
          <w:b/>
          <w:i/>
          <w:color w:val="1F1E33"/>
          <w:sz w:val="20"/>
          <w:lang w:val="en-US" w:eastAsia="nl-NL" w:bidi="ar-SA"/>
        </w:rPr>
      </w:pPr>
    </w:p>
    <w:p w14:paraId="0B998DE5" w14:textId="77777777" w:rsidR="00D41CFB" w:rsidRPr="00D41CFB" w:rsidRDefault="00D41CFB" w:rsidP="00D41CFB">
      <w:pPr>
        <w:spacing w:after="160" w:line="259" w:lineRule="auto"/>
        <w:rPr>
          <w:rFonts w:eastAsia="Times New Roman" w:cs="Helvetica"/>
          <w:b/>
          <w:i/>
          <w:color w:val="1F1E33"/>
          <w:sz w:val="20"/>
          <w:lang w:val="en-US" w:eastAsia="nl-NL" w:bidi="ar-SA"/>
        </w:rPr>
      </w:pPr>
      <w:r w:rsidRPr="00D41CFB">
        <w:rPr>
          <w:rFonts w:eastAsia="Times New Roman" w:cs="Helvetica"/>
          <w:b/>
          <w:i/>
          <w:color w:val="1F1E33"/>
          <w:sz w:val="20"/>
          <w:lang w:val="en-US" w:eastAsia="nl-NL" w:bidi="ar-SA"/>
        </w:rPr>
        <w:br w:type="page"/>
      </w:r>
    </w:p>
    <w:p w14:paraId="1CE54443" w14:textId="77777777" w:rsidR="00D41CFB" w:rsidRPr="00D41CFB" w:rsidRDefault="00D41CFB" w:rsidP="00D41CFB">
      <w:pPr>
        <w:keepNext/>
        <w:tabs>
          <w:tab w:val="left" w:pos="1080"/>
        </w:tabs>
        <w:spacing w:before="240" w:after="60"/>
        <w:ind w:left="567" w:hanging="567"/>
        <w:outlineLvl w:val="1"/>
        <w:rPr>
          <w:rFonts w:cs="Arial"/>
          <w:b/>
          <w:bCs/>
          <w:i/>
          <w:color w:val="auto"/>
          <w:sz w:val="20"/>
          <w:lang w:val="en-US" w:eastAsia="nl-NL" w:bidi="ar-SA"/>
        </w:rPr>
      </w:pPr>
      <w:bookmarkStart w:id="68" w:name="_Toc87864298"/>
      <w:r w:rsidRPr="00D41CFB">
        <w:rPr>
          <w:rFonts w:cs="Arial"/>
          <w:b/>
          <w:bCs/>
          <w:i/>
          <w:color w:val="auto"/>
          <w:sz w:val="20"/>
          <w:lang w:val="en-US" w:eastAsia="nl-NL" w:bidi="ar-SA"/>
        </w:rPr>
        <w:lastRenderedPageBreak/>
        <w:t>Load Balancers</w:t>
      </w:r>
      <w:bookmarkEnd w:id="68"/>
    </w:p>
    <w:p w14:paraId="06DF9F95" w14:textId="50A918A4" w:rsidR="00E447C4" w:rsidRPr="00C943F4" w:rsidRDefault="00E447C4" w:rsidP="00E447C4">
      <w:pPr>
        <w:spacing w:after="160" w:line="259" w:lineRule="auto"/>
        <w:rPr>
          <w:rFonts w:eastAsia="Times New Roman" w:cs="Arial"/>
          <w:b/>
          <w:bCs/>
          <w:i/>
          <w:iCs/>
          <w:color w:val="1F1E33"/>
          <w:sz w:val="20"/>
          <w:lang w:val="en-US" w:eastAsia="nl-NL" w:bidi="ar-SA"/>
        </w:rPr>
      </w:pPr>
      <w:r w:rsidRPr="00E447C4">
        <w:rPr>
          <w:rFonts w:eastAsia="Times New Roman" w:cs="Arial"/>
          <w:b/>
          <w:bCs/>
          <w:i/>
          <w:iCs/>
          <w:color w:val="1F1E33"/>
          <w:sz w:val="20"/>
          <w:lang w:val="en-US" w:eastAsia="nl-NL" w:bidi="ar-SA"/>
        </w:rPr>
        <w:t xml:space="preserve">Private Cloud </w:t>
      </w:r>
    </w:p>
    <w:tbl>
      <w:tblPr>
        <w:tblStyle w:val="TableGrid"/>
        <w:tblW w:w="8910" w:type="dxa"/>
        <w:tblInd w:w="-185" w:type="dxa"/>
        <w:tblLook w:val="04A0" w:firstRow="1" w:lastRow="0" w:firstColumn="1" w:lastColumn="0" w:noHBand="0" w:noVBand="1"/>
      </w:tblPr>
      <w:tblGrid>
        <w:gridCol w:w="3240"/>
        <w:gridCol w:w="2823"/>
        <w:gridCol w:w="2847"/>
      </w:tblGrid>
      <w:tr w:rsidR="00E447C4" w:rsidRPr="00EF458C" w14:paraId="199225D9" w14:textId="77777777" w:rsidTr="00C2308C">
        <w:trPr>
          <w:trHeight w:val="255"/>
        </w:trPr>
        <w:tc>
          <w:tcPr>
            <w:tcW w:w="3240" w:type="dxa"/>
            <w:shd w:val="clear" w:color="auto" w:fill="D9D9D9" w:themeFill="background1" w:themeFillShade="D9"/>
            <w:noWrap/>
          </w:tcPr>
          <w:p w14:paraId="4BF9DB50"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 xml:space="preserve">Application </w:t>
            </w:r>
            <w:proofErr w:type="spellStart"/>
            <w:r>
              <w:rPr>
                <w:rFonts w:eastAsia="Times New Roman" w:cs="Arial"/>
                <w:b/>
                <w:bCs/>
                <w:sz w:val="16"/>
                <w:szCs w:val="16"/>
                <w:lang w:val="en-US" w:bidi="ar-SA"/>
              </w:rPr>
              <w:t>Shortname</w:t>
            </w:r>
            <w:proofErr w:type="spellEnd"/>
          </w:p>
        </w:tc>
        <w:tc>
          <w:tcPr>
            <w:tcW w:w="2823" w:type="dxa"/>
            <w:vAlign w:val="center"/>
          </w:tcPr>
          <w:p w14:paraId="4B5F7124" w14:textId="44FD79B4" w:rsidR="00E447C4" w:rsidRPr="00E447C4" w:rsidRDefault="0002143A" w:rsidP="00C2308C">
            <w:pPr>
              <w:rPr>
                <w:rFonts w:eastAsia="Times New Roman" w:cs="Arial"/>
                <w:color w:val="auto"/>
                <w:sz w:val="16"/>
                <w:szCs w:val="16"/>
                <w:lang w:val="en-US" w:bidi="ar-SA"/>
              </w:rPr>
            </w:pPr>
            <w:r>
              <w:rPr>
                <w:rFonts w:eastAsia="Times New Roman" w:cs="Arial"/>
                <w:color w:val="auto"/>
                <w:sz w:val="16"/>
                <w:szCs w:val="16"/>
                <w:lang w:val="en-US" w:bidi="ar-SA"/>
              </w:rPr>
              <w:t>Excasso</w:t>
            </w:r>
          </w:p>
        </w:tc>
        <w:tc>
          <w:tcPr>
            <w:tcW w:w="2847" w:type="dxa"/>
            <w:vAlign w:val="center"/>
          </w:tcPr>
          <w:p w14:paraId="27844D31" w14:textId="41F57627" w:rsidR="00E447C4" w:rsidRPr="00EE2D18" w:rsidRDefault="0002143A" w:rsidP="00C2308C">
            <w:pPr>
              <w:rPr>
                <w:rFonts w:eastAsia="Times New Roman" w:cs="Arial"/>
                <w:color w:val="auto"/>
                <w:sz w:val="16"/>
                <w:szCs w:val="16"/>
                <w:lang w:val="en-US" w:bidi="ar-SA"/>
              </w:rPr>
            </w:pPr>
            <w:r>
              <w:rPr>
                <w:rFonts w:eastAsia="Times New Roman" w:cs="Arial"/>
                <w:color w:val="auto"/>
                <w:sz w:val="16"/>
                <w:szCs w:val="16"/>
                <w:lang w:val="en-US" w:bidi="ar-SA"/>
              </w:rPr>
              <w:t>Excasso</w:t>
            </w:r>
          </w:p>
        </w:tc>
      </w:tr>
      <w:tr w:rsidR="00E447C4" w:rsidRPr="00EF458C" w14:paraId="2E1B42F9" w14:textId="77777777" w:rsidTr="00C2308C">
        <w:trPr>
          <w:trHeight w:val="255"/>
        </w:trPr>
        <w:tc>
          <w:tcPr>
            <w:tcW w:w="3240" w:type="dxa"/>
            <w:shd w:val="clear" w:color="auto" w:fill="D9D9D9" w:themeFill="background1" w:themeFillShade="D9"/>
            <w:noWrap/>
          </w:tcPr>
          <w:p w14:paraId="16C2AF88"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FQDN</w:t>
            </w:r>
          </w:p>
        </w:tc>
        <w:tc>
          <w:tcPr>
            <w:tcW w:w="2823" w:type="dxa"/>
            <w:vAlign w:val="center"/>
          </w:tcPr>
          <w:p w14:paraId="45D4A2A3" w14:textId="0FFABB32" w:rsidR="00E447C4" w:rsidRPr="00E447C4" w:rsidRDefault="00DE46FD" w:rsidP="00C2308C">
            <w:pPr>
              <w:rPr>
                <w:rFonts w:eastAsia="Times New Roman" w:cs="Arial"/>
                <w:color w:val="auto"/>
                <w:sz w:val="16"/>
                <w:szCs w:val="16"/>
                <w:lang w:val="en-US" w:bidi="ar-SA"/>
              </w:rPr>
            </w:pPr>
            <w:r>
              <w:rPr>
                <w:rFonts w:eastAsia="Times New Roman" w:cs="Arial"/>
                <w:color w:val="auto"/>
                <w:sz w:val="16"/>
                <w:szCs w:val="16"/>
                <w:lang w:val="en-US" w:bidi="ar-SA"/>
              </w:rPr>
              <w:t>LB-EXC-P-WEB-VIP</w:t>
            </w:r>
            <w:r w:rsidRPr="00E201CF">
              <w:rPr>
                <w:rFonts w:eastAsia="Times New Roman" w:cs="Arial"/>
                <w:color w:val="auto"/>
                <w:sz w:val="16"/>
                <w:szCs w:val="16"/>
                <w:lang w:val="en-US" w:bidi="ar-SA"/>
              </w:rPr>
              <w:t>.p-dc.ba.uwv.nl</w:t>
            </w:r>
          </w:p>
        </w:tc>
        <w:tc>
          <w:tcPr>
            <w:tcW w:w="2847" w:type="dxa"/>
            <w:vAlign w:val="center"/>
          </w:tcPr>
          <w:p w14:paraId="097023D4" w14:textId="4A033908" w:rsidR="00E447C4" w:rsidRPr="00EE2D18" w:rsidRDefault="00DE46FD" w:rsidP="00C2308C">
            <w:pPr>
              <w:rPr>
                <w:rFonts w:eastAsia="Times New Roman" w:cs="Arial"/>
                <w:color w:val="auto"/>
                <w:sz w:val="16"/>
                <w:szCs w:val="16"/>
                <w:lang w:val="en-US" w:bidi="ar-SA"/>
              </w:rPr>
            </w:pPr>
            <w:r>
              <w:rPr>
                <w:rFonts w:eastAsia="Times New Roman" w:cs="Arial"/>
                <w:color w:val="auto"/>
                <w:sz w:val="16"/>
                <w:szCs w:val="16"/>
                <w:lang w:val="en-US" w:bidi="ar-SA"/>
              </w:rPr>
              <w:t>LB-EXC-A-WEB-VIP</w:t>
            </w:r>
            <w:r w:rsidRPr="00E201CF">
              <w:rPr>
                <w:rFonts w:eastAsia="Times New Roman" w:cs="Arial"/>
                <w:color w:val="auto"/>
                <w:sz w:val="16"/>
                <w:szCs w:val="16"/>
                <w:lang w:val="en-US" w:bidi="ar-SA"/>
              </w:rPr>
              <w:t>.</w:t>
            </w:r>
            <w:r>
              <w:rPr>
                <w:rFonts w:eastAsia="Times New Roman" w:cs="Arial"/>
                <w:color w:val="auto"/>
                <w:sz w:val="16"/>
                <w:szCs w:val="16"/>
                <w:lang w:val="en-US" w:bidi="ar-SA"/>
              </w:rPr>
              <w:t>a</w:t>
            </w:r>
            <w:r w:rsidRPr="00E201CF">
              <w:rPr>
                <w:rFonts w:eastAsia="Times New Roman" w:cs="Arial"/>
                <w:color w:val="auto"/>
                <w:sz w:val="16"/>
                <w:szCs w:val="16"/>
                <w:lang w:val="en-US" w:bidi="ar-SA"/>
              </w:rPr>
              <w:t>-dc.ba.uwv.nl</w:t>
            </w:r>
          </w:p>
        </w:tc>
      </w:tr>
      <w:tr w:rsidR="00E447C4" w:rsidRPr="00EF458C" w14:paraId="6EBC8280" w14:textId="77777777" w:rsidTr="00C2308C">
        <w:trPr>
          <w:trHeight w:val="255"/>
        </w:trPr>
        <w:tc>
          <w:tcPr>
            <w:tcW w:w="3240" w:type="dxa"/>
            <w:shd w:val="clear" w:color="auto" w:fill="D9D9D9" w:themeFill="background1" w:themeFillShade="D9"/>
            <w:noWrap/>
          </w:tcPr>
          <w:p w14:paraId="66E524D2"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FQDN alias</w:t>
            </w:r>
          </w:p>
        </w:tc>
        <w:tc>
          <w:tcPr>
            <w:tcW w:w="2823" w:type="dxa"/>
            <w:vAlign w:val="center"/>
          </w:tcPr>
          <w:p w14:paraId="7FC2685F" w14:textId="16F53753" w:rsidR="00E447C4" w:rsidRPr="00E447C4" w:rsidRDefault="00903A19" w:rsidP="00C2308C">
            <w:pPr>
              <w:rPr>
                <w:rFonts w:eastAsia="Times New Roman" w:cs="Arial"/>
                <w:color w:val="auto"/>
                <w:sz w:val="16"/>
                <w:szCs w:val="16"/>
                <w:lang w:val="en-US" w:bidi="ar-SA"/>
              </w:rPr>
            </w:pPr>
            <w:r w:rsidRPr="002A2031">
              <w:rPr>
                <w:rFonts w:eastAsia="Times New Roman" w:cs="Arial"/>
                <w:color w:val="auto"/>
                <w:sz w:val="16"/>
                <w:szCs w:val="16"/>
                <w:lang w:val="en-US" w:bidi="ar-SA"/>
              </w:rPr>
              <w:t>Exc.p-dc.ba.uwv.nl</w:t>
            </w:r>
          </w:p>
        </w:tc>
        <w:tc>
          <w:tcPr>
            <w:tcW w:w="2847" w:type="dxa"/>
            <w:vAlign w:val="center"/>
          </w:tcPr>
          <w:p w14:paraId="602B0DC7" w14:textId="0543763C" w:rsidR="00E447C4" w:rsidRPr="00EE2D18" w:rsidRDefault="00903A19" w:rsidP="00C2308C">
            <w:pPr>
              <w:rPr>
                <w:rFonts w:eastAsia="Times New Roman" w:cs="Arial"/>
                <w:color w:val="auto"/>
                <w:sz w:val="16"/>
                <w:szCs w:val="16"/>
                <w:lang w:val="en-US" w:bidi="ar-SA"/>
              </w:rPr>
            </w:pPr>
            <w:r w:rsidRPr="002A2031">
              <w:rPr>
                <w:rFonts w:eastAsia="Times New Roman" w:cs="Arial"/>
                <w:color w:val="auto"/>
                <w:sz w:val="16"/>
                <w:szCs w:val="16"/>
                <w:lang w:val="en-US" w:bidi="ar-SA"/>
              </w:rPr>
              <w:t>Exc.</w:t>
            </w:r>
            <w:r>
              <w:rPr>
                <w:rFonts w:eastAsia="Times New Roman" w:cs="Arial"/>
                <w:color w:val="auto"/>
                <w:sz w:val="16"/>
                <w:szCs w:val="16"/>
                <w:lang w:val="en-US" w:bidi="ar-SA"/>
              </w:rPr>
              <w:t>a</w:t>
            </w:r>
            <w:r w:rsidRPr="002A2031">
              <w:rPr>
                <w:rFonts w:eastAsia="Times New Roman" w:cs="Arial"/>
                <w:color w:val="auto"/>
                <w:sz w:val="16"/>
                <w:szCs w:val="16"/>
                <w:lang w:val="en-US" w:bidi="ar-SA"/>
              </w:rPr>
              <w:t>-dc.ba.uwv.nl</w:t>
            </w:r>
          </w:p>
        </w:tc>
      </w:tr>
      <w:tr w:rsidR="00E447C4" w:rsidRPr="00EF458C" w14:paraId="7E55A135" w14:textId="77777777" w:rsidTr="00C2308C">
        <w:trPr>
          <w:trHeight w:val="255"/>
        </w:trPr>
        <w:tc>
          <w:tcPr>
            <w:tcW w:w="3240" w:type="dxa"/>
            <w:shd w:val="clear" w:color="auto" w:fill="D9D9D9" w:themeFill="background1" w:themeFillShade="D9"/>
            <w:noWrap/>
          </w:tcPr>
          <w:p w14:paraId="50E76854"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FROM: Security zone</w:t>
            </w:r>
          </w:p>
          <w:p w14:paraId="589A33DC"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w:t>
            </w:r>
            <w:proofErr w:type="gramStart"/>
            <w:r>
              <w:rPr>
                <w:rFonts w:eastAsia="Times New Roman" w:cs="Arial"/>
                <w:b/>
                <w:bCs/>
                <w:sz w:val="16"/>
                <w:szCs w:val="16"/>
                <w:lang w:val="en-US" w:bidi="ar-SA"/>
              </w:rPr>
              <w:t>client</w:t>
            </w:r>
            <w:proofErr w:type="gramEnd"/>
            <w:r>
              <w:rPr>
                <w:rFonts w:eastAsia="Times New Roman" w:cs="Arial"/>
                <w:b/>
                <w:bCs/>
                <w:sz w:val="16"/>
                <w:szCs w:val="16"/>
                <w:lang w:val="en-US" w:bidi="ar-SA"/>
              </w:rPr>
              <w:t xml:space="preserve"> side)</w:t>
            </w:r>
          </w:p>
        </w:tc>
        <w:sdt>
          <w:sdtPr>
            <w:rPr>
              <w:rFonts w:eastAsia="Times New Roman" w:cs="Arial"/>
              <w:color w:val="auto"/>
              <w:sz w:val="16"/>
              <w:szCs w:val="16"/>
              <w:lang w:val="en-US" w:eastAsia="nl-NL" w:bidi="ar-SA"/>
            </w:rPr>
            <w:alias w:val="Security Zone"/>
            <w:tag w:val="Security Zone"/>
            <w:id w:val="-276092994"/>
            <w:placeholder>
              <w:docPart w:val="64808C237859401A99C9BF59DDDE9348"/>
            </w:placeholder>
            <w:dropDownList>
              <w:listItem w:displayText="Select" w:value="Select"/>
              <w:listItem w:displayText="Internal en External to Data Center" w:value="Internal en External to Data Center"/>
              <w:listItem w:displayText="Outside datacentre" w:value="Outside datacentre"/>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23" w:type="dxa"/>
                <w:vAlign w:val="center"/>
              </w:tcPr>
              <w:p w14:paraId="2EC4547E" w14:textId="62C03953" w:rsidR="00E447C4" w:rsidRPr="00E447C4" w:rsidRDefault="003237E0" w:rsidP="00C2308C">
                <w:pPr>
                  <w:rPr>
                    <w:rFonts w:eastAsia="Times New Roman" w:cs="Arial"/>
                    <w:color w:val="auto"/>
                    <w:sz w:val="16"/>
                    <w:szCs w:val="16"/>
                    <w:lang w:val="en-US" w:bidi="ar-SA"/>
                  </w:rPr>
                </w:pPr>
                <w:r>
                  <w:rPr>
                    <w:rFonts w:eastAsia="Times New Roman" w:cs="Arial"/>
                    <w:color w:val="auto"/>
                    <w:sz w:val="16"/>
                    <w:szCs w:val="16"/>
                    <w:lang w:val="en-US" w:eastAsia="nl-NL" w:bidi="ar-SA"/>
                  </w:rPr>
                  <w:t>Internal en External to Data Center</w:t>
                </w:r>
              </w:p>
            </w:tc>
          </w:sdtContent>
        </w:sdt>
        <w:sdt>
          <w:sdtPr>
            <w:rPr>
              <w:rFonts w:eastAsia="Times New Roman" w:cs="Arial"/>
              <w:color w:val="auto"/>
              <w:sz w:val="16"/>
              <w:szCs w:val="16"/>
              <w:lang w:val="en-US" w:eastAsia="nl-NL" w:bidi="ar-SA"/>
            </w:rPr>
            <w:alias w:val="Security Zone"/>
            <w:tag w:val="Security Zone"/>
            <w:id w:val="814450284"/>
            <w:placeholder>
              <w:docPart w:val="92DD0CBFAD1F464B8E26DC210181647E"/>
            </w:placeholder>
            <w:dropDownList>
              <w:listItem w:displayText="Select" w:value="Select"/>
              <w:listItem w:displayText="Internal en External to Data Center" w:value="Internal en External to Data Center"/>
              <w:listItem w:displayText="Outside datacentre" w:value="Outside datacentre"/>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47" w:type="dxa"/>
                <w:vAlign w:val="center"/>
              </w:tcPr>
              <w:p w14:paraId="3CEA29E2" w14:textId="30E6492B" w:rsidR="00E447C4" w:rsidRPr="00D707FD" w:rsidRDefault="003237E0" w:rsidP="00C2308C">
                <w:pPr>
                  <w:rPr>
                    <w:rFonts w:eastAsia="Times New Roman" w:cs="Arial"/>
                    <w:color w:val="auto"/>
                    <w:sz w:val="16"/>
                    <w:szCs w:val="16"/>
                    <w:lang w:val="en-US" w:bidi="ar-SA"/>
                  </w:rPr>
                </w:pPr>
                <w:r>
                  <w:rPr>
                    <w:rFonts w:eastAsia="Times New Roman" w:cs="Arial"/>
                    <w:color w:val="auto"/>
                    <w:sz w:val="16"/>
                    <w:szCs w:val="16"/>
                    <w:lang w:val="en-US" w:eastAsia="nl-NL" w:bidi="ar-SA"/>
                  </w:rPr>
                  <w:t>Internal en External to Data Center</w:t>
                </w:r>
              </w:p>
            </w:tc>
          </w:sdtContent>
        </w:sdt>
      </w:tr>
      <w:tr w:rsidR="00E447C4" w:rsidRPr="00EF458C" w14:paraId="30BE71FD" w14:textId="77777777" w:rsidTr="00C2308C">
        <w:trPr>
          <w:trHeight w:val="255"/>
        </w:trPr>
        <w:tc>
          <w:tcPr>
            <w:tcW w:w="3240" w:type="dxa"/>
            <w:shd w:val="clear" w:color="auto" w:fill="D9D9D9" w:themeFill="background1" w:themeFillShade="D9"/>
            <w:noWrap/>
          </w:tcPr>
          <w:p w14:paraId="361673DA"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TO: Security zone</w:t>
            </w:r>
          </w:p>
          <w:p w14:paraId="166746F1"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w:t>
            </w:r>
            <w:proofErr w:type="gramStart"/>
            <w:r>
              <w:rPr>
                <w:rFonts w:eastAsia="Times New Roman" w:cs="Arial"/>
                <w:b/>
                <w:bCs/>
                <w:sz w:val="16"/>
                <w:szCs w:val="16"/>
                <w:lang w:val="en-US" w:bidi="ar-SA"/>
              </w:rPr>
              <w:t>load</w:t>
            </w:r>
            <w:proofErr w:type="gramEnd"/>
            <w:r>
              <w:rPr>
                <w:rFonts w:eastAsia="Times New Roman" w:cs="Arial"/>
                <w:b/>
                <w:bCs/>
                <w:sz w:val="16"/>
                <w:szCs w:val="16"/>
                <w:lang w:val="en-US" w:bidi="ar-SA"/>
              </w:rPr>
              <w:t xml:space="preserve"> balancer server side)</w:t>
            </w:r>
          </w:p>
        </w:tc>
        <w:sdt>
          <w:sdtPr>
            <w:rPr>
              <w:rFonts w:eastAsia="Times New Roman" w:cs="Arial"/>
              <w:color w:val="auto"/>
              <w:sz w:val="16"/>
              <w:szCs w:val="16"/>
              <w:lang w:val="en-US" w:eastAsia="nl-NL" w:bidi="ar-SA"/>
            </w:rPr>
            <w:alias w:val="Security Zone"/>
            <w:tag w:val="Security Zone"/>
            <w:id w:val="-1298148933"/>
            <w:placeholder>
              <w:docPart w:val="9B3986F05991438DA58B574E3CB855A8"/>
            </w:placeholder>
            <w:dropDownList>
              <w:listItem w:displayText="Select" w:value="Select"/>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DXC Application Mgmt" w:value="DXC Application Mgmt"/>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23" w:type="dxa"/>
                <w:vAlign w:val="center"/>
              </w:tcPr>
              <w:p w14:paraId="13194FBD" w14:textId="77777777" w:rsidR="00E447C4" w:rsidRPr="00E447C4" w:rsidRDefault="00E447C4" w:rsidP="00C2308C">
                <w:pPr>
                  <w:rPr>
                    <w:rFonts w:eastAsia="Times New Roman" w:cs="Arial"/>
                    <w:color w:val="auto"/>
                    <w:sz w:val="16"/>
                    <w:szCs w:val="16"/>
                    <w:lang w:val="en-US" w:bidi="ar-SA"/>
                  </w:rPr>
                </w:pPr>
                <w:r w:rsidRPr="00E447C4">
                  <w:rPr>
                    <w:rFonts w:eastAsia="Times New Roman" w:cs="Arial"/>
                    <w:color w:val="auto"/>
                    <w:sz w:val="16"/>
                    <w:szCs w:val="16"/>
                    <w:lang w:val="en-US" w:eastAsia="nl-NL" w:bidi="ar-SA"/>
                  </w:rPr>
                  <w:t>FrontOffice</w:t>
                </w:r>
              </w:p>
            </w:tc>
          </w:sdtContent>
        </w:sdt>
        <w:sdt>
          <w:sdtPr>
            <w:rPr>
              <w:rFonts w:eastAsia="Times New Roman" w:cs="Arial"/>
              <w:color w:val="auto"/>
              <w:sz w:val="16"/>
              <w:szCs w:val="16"/>
              <w:lang w:val="en-US" w:eastAsia="nl-NL" w:bidi="ar-SA"/>
            </w:rPr>
            <w:alias w:val="Security Zone"/>
            <w:tag w:val="Security Zone"/>
            <w:id w:val="1980953347"/>
            <w:placeholder>
              <w:docPart w:val="D398A3D763B44313A97B7D45F26215E9"/>
            </w:placeholder>
            <w:dropDownList>
              <w:listItem w:displayText="Select" w:value="Select"/>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DXC Application Mgmt" w:value="DXC Application Mgmt"/>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47" w:type="dxa"/>
                <w:vAlign w:val="center"/>
              </w:tcPr>
              <w:p w14:paraId="4D14C460" w14:textId="3A7BC158" w:rsidR="00E447C4" w:rsidRPr="00747707" w:rsidRDefault="00B62526" w:rsidP="00C2308C">
                <w:pPr>
                  <w:rPr>
                    <w:rFonts w:eastAsia="Times New Roman" w:cs="Arial"/>
                    <w:color w:val="auto"/>
                    <w:sz w:val="16"/>
                    <w:szCs w:val="16"/>
                    <w:lang w:val="en-US" w:bidi="ar-SA"/>
                  </w:rPr>
                </w:pPr>
                <w:r>
                  <w:rPr>
                    <w:rFonts w:eastAsia="Times New Roman" w:cs="Arial"/>
                    <w:color w:val="auto"/>
                    <w:sz w:val="16"/>
                    <w:szCs w:val="16"/>
                    <w:lang w:val="en-US" w:eastAsia="nl-NL" w:bidi="ar-SA"/>
                  </w:rPr>
                  <w:t>FrontOffice</w:t>
                </w:r>
              </w:p>
            </w:tc>
          </w:sdtContent>
        </w:sdt>
      </w:tr>
      <w:tr w:rsidR="00E447C4" w:rsidRPr="00EF458C" w14:paraId="16364260" w14:textId="77777777" w:rsidTr="00C2308C">
        <w:trPr>
          <w:trHeight w:val="255"/>
        </w:trPr>
        <w:tc>
          <w:tcPr>
            <w:tcW w:w="3240" w:type="dxa"/>
            <w:shd w:val="clear" w:color="auto" w:fill="D9D9D9" w:themeFill="background1" w:themeFillShade="D9"/>
            <w:noWrap/>
            <w:hideMark/>
          </w:tcPr>
          <w:p w14:paraId="1527CBF5"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Domain</w:t>
            </w:r>
          </w:p>
        </w:tc>
        <w:sdt>
          <w:sdtPr>
            <w:rPr>
              <w:sz w:val="16"/>
              <w:szCs w:val="16"/>
            </w:rPr>
            <w:alias w:val="Domain"/>
            <w:tag w:val="Domain"/>
            <w:id w:val="-68656623"/>
            <w:placeholder>
              <w:docPart w:val="55ACC4DBCBB94C8C878C35BC23D0F80D"/>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2823" w:type="dxa"/>
                <w:vAlign w:val="center"/>
              </w:tcPr>
              <w:p w14:paraId="32C82FB3" w14:textId="77777777" w:rsidR="00E447C4" w:rsidRPr="00E447C4" w:rsidRDefault="00E447C4" w:rsidP="00C2308C">
                <w:pPr>
                  <w:rPr>
                    <w:rFonts w:eastAsia="Times New Roman" w:cs="Arial"/>
                    <w:color w:val="auto"/>
                    <w:sz w:val="16"/>
                    <w:szCs w:val="16"/>
                    <w:lang w:val="en-US" w:bidi="ar-SA"/>
                  </w:rPr>
                </w:pPr>
                <w:r w:rsidRPr="00E447C4">
                  <w:rPr>
                    <w:sz w:val="16"/>
                    <w:szCs w:val="16"/>
                  </w:rPr>
                  <w:t>Production</w:t>
                </w:r>
              </w:p>
            </w:tc>
          </w:sdtContent>
        </w:sdt>
        <w:sdt>
          <w:sdtPr>
            <w:rPr>
              <w:sz w:val="16"/>
              <w:szCs w:val="16"/>
            </w:rPr>
            <w:alias w:val="Domain"/>
            <w:tag w:val="Domain"/>
            <w:id w:val="1392394113"/>
            <w:placeholder>
              <w:docPart w:val="23B3838275D14788B86EBF0D2DCF06FB"/>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2847" w:type="dxa"/>
                <w:vAlign w:val="center"/>
              </w:tcPr>
              <w:p w14:paraId="44DABA9F" w14:textId="1717B676" w:rsidR="00E447C4" w:rsidRPr="00747707" w:rsidRDefault="00B62526" w:rsidP="00C2308C">
                <w:pPr>
                  <w:rPr>
                    <w:rFonts w:eastAsia="Times New Roman" w:cs="Arial"/>
                    <w:color w:val="auto"/>
                    <w:sz w:val="16"/>
                    <w:szCs w:val="16"/>
                    <w:lang w:val="en-US" w:bidi="ar-SA"/>
                  </w:rPr>
                </w:pPr>
                <w:r>
                  <w:rPr>
                    <w:sz w:val="16"/>
                    <w:szCs w:val="16"/>
                  </w:rPr>
                  <w:t>Acceptance</w:t>
                </w:r>
              </w:p>
            </w:tc>
          </w:sdtContent>
        </w:sdt>
      </w:tr>
      <w:tr w:rsidR="00E447C4" w:rsidRPr="00EF458C" w14:paraId="0FBD9A1E" w14:textId="77777777" w:rsidTr="00C2308C">
        <w:trPr>
          <w:trHeight w:val="255"/>
        </w:trPr>
        <w:tc>
          <w:tcPr>
            <w:tcW w:w="3240" w:type="dxa"/>
            <w:shd w:val="clear" w:color="auto" w:fill="D9D9D9" w:themeFill="background1" w:themeFillShade="D9"/>
            <w:noWrap/>
          </w:tcPr>
          <w:p w14:paraId="3A9D23D5"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 xml:space="preserve">Pool Members (Node ID) </w:t>
            </w:r>
          </w:p>
        </w:tc>
        <w:tc>
          <w:tcPr>
            <w:tcW w:w="2823" w:type="dxa"/>
          </w:tcPr>
          <w:p w14:paraId="5A9357C0" w14:textId="77777777" w:rsidR="00CD2769" w:rsidRDefault="00CD2769" w:rsidP="00C2308C">
            <w:pPr>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1</w:t>
            </w:r>
          </w:p>
          <w:p w14:paraId="44E2611C" w14:textId="22E2E9D1" w:rsidR="00E447C4" w:rsidRPr="00E447C4" w:rsidRDefault="00CD2769" w:rsidP="00C2308C">
            <w:pPr>
              <w:rPr>
                <w:rFonts w:eastAsia="Times New Roman" w:cs="Arial"/>
                <w:color w:val="auto"/>
                <w:sz w:val="16"/>
                <w:szCs w:val="16"/>
                <w:lang w:val="en-US"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2</w:t>
            </w:r>
          </w:p>
        </w:tc>
        <w:tc>
          <w:tcPr>
            <w:tcW w:w="2847" w:type="dxa"/>
          </w:tcPr>
          <w:p w14:paraId="6DDC9747" w14:textId="77777777" w:rsidR="00CD2769" w:rsidRDefault="00CD2769" w:rsidP="00CD2769">
            <w:pPr>
              <w:rPr>
                <w:rFonts w:eastAsia="Times New Roman" w:cs="Arial"/>
                <w:color w:val="000000" w:themeColor="text1"/>
                <w:sz w:val="16"/>
                <w:szCs w:val="16"/>
                <w:lang w:val="en-US" w:eastAsia="nl-NL"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1</w:t>
            </w:r>
          </w:p>
          <w:p w14:paraId="3BB45214" w14:textId="42A4704F" w:rsidR="00E447C4" w:rsidRPr="00EE2D18" w:rsidRDefault="00CD2769" w:rsidP="00CD2769">
            <w:pPr>
              <w:rPr>
                <w:rFonts w:eastAsia="Times New Roman" w:cs="Arial"/>
                <w:color w:val="auto"/>
                <w:sz w:val="16"/>
                <w:szCs w:val="16"/>
                <w:lang w:val="en-US" w:bidi="ar-SA"/>
              </w:rPr>
            </w:pPr>
            <w:proofErr w:type="spellStart"/>
            <w:r>
              <w:rPr>
                <w:rFonts w:eastAsia="Times New Roman" w:cs="Arial"/>
                <w:color w:val="000000" w:themeColor="text1"/>
                <w:sz w:val="16"/>
                <w:szCs w:val="16"/>
                <w:lang w:val="en-US" w:eastAsia="nl-NL" w:bidi="ar-SA"/>
              </w:rPr>
              <w:t>IISWeb</w:t>
            </w:r>
            <w:proofErr w:type="spellEnd"/>
            <w:r>
              <w:rPr>
                <w:rFonts w:eastAsia="Times New Roman" w:cs="Arial"/>
                <w:color w:val="000000" w:themeColor="text1"/>
                <w:sz w:val="16"/>
                <w:szCs w:val="16"/>
                <w:lang w:val="en-US" w:eastAsia="nl-NL" w:bidi="ar-SA"/>
              </w:rPr>
              <w:t xml:space="preserve"> Server 2</w:t>
            </w:r>
          </w:p>
        </w:tc>
      </w:tr>
      <w:tr w:rsidR="00E447C4" w:rsidRPr="00EF458C" w14:paraId="24444056" w14:textId="77777777" w:rsidTr="00C2308C">
        <w:trPr>
          <w:trHeight w:val="255"/>
        </w:trPr>
        <w:tc>
          <w:tcPr>
            <w:tcW w:w="3240" w:type="dxa"/>
            <w:shd w:val="clear" w:color="auto" w:fill="D9D9D9" w:themeFill="background1" w:themeFillShade="D9"/>
            <w:noWrap/>
          </w:tcPr>
          <w:p w14:paraId="77CE23FF" w14:textId="77777777" w:rsidR="00E447C4" w:rsidRDefault="00E447C4" w:rsidP="00C2308C">
            <w:pPr>
              <w:rPr>
                <w:rFonts w:eastAsia="Times New Roman" w:cs="Arial"/>
                <w:b/>
                <w:bCs/>
                <w:sz w:val="16"/>
                <w:szCs w:val="16"/>
                <w:lang w:val="en-US" w:bidi="ar-SA"/>
              </w:rPr>
            </w:pPr>
            <w:r>
              <w:rPr>
                <w:rFonts w:eastAsia="Times New Roman" w:cs="Arial"/>
                <w:b/>
                <w:bCs/>
                <w:sz w:val="16"/>
                <w:szCs w:val="16"/>
                <w:lang w:val="en-US" w:bidi="ar-SA"/>
              </w:rPr>
              <w:t>Application Layer Protocol</w:t>
            </w:r>
          </w:p>
        </w:tc>
        <w:sdt>
          <w:sdtPr>
            <w:rPr>
              <w:rFonts w:eastAsia="Times New Roman" w:cs="Arial"/>
              <w:color w:val="auto"/>
              <w:sz w:val="16"/>
              <w:szCs w:val="16"/>
              <w:lang w:val="en-US" w:bidi="ar-SA"/>
            </w:rPr>
            <w:alias w:val="Application Protocol"/>
            <w:tag w:val="Application Protocol"/>
            <w:id w:val="2138448842"/>
            <w:placeholder>
              <w:docPart w:val="9436E7C18D7E405BA302BE0381777A7A"/>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2823" w:type="dxa"/>
              </w:tcPr>
              <w:p w14:paraId="3A47E932" w14:textId="2426C893" w:rsidR="00E447C4" w:rsidRPr="00E447C4" w:rsidRDefault="00721A9A" w:rsidP="00C2308C">
                <w:pPr>
                  <w:rPr>
                    <w:rFonts w:eastAsia="Times New Roman" w:cs="Arial"/>
                    <w:color w:val="auto"/>
                    <w:sz w:val="16"/>
                    <w:szCs w:val="16"/>
                    <w:lang w:val="en-US" w:bidi="ar-SA"/>
                  </w:rPr>
                </w:pPr>
                <w:r>
                  <w:rPr>
                    <w:rFonts w:eastAsia="Times New Roman" w:cs="Arial"/>
                    <w:color w:val="auto"/>
                    <w:sz w:val="16"/>
                    <w:szCs w:val="16"/>
                    <w:lang w:val="en-US" w:bidi="ar-SA"/>
                  </w:rPr>
                  <w:t>TCP (L4)</w:t>
                </w:r>
              </w:p>
            </w:tc>
          </w:sdtContent>
        </w:sdt>
        <w:sdt>
          <w:sdtPr>
            <w:rPr>
              <w:rFonts w:eastAsia="Times New Roman" w:cs="Arial"/>
              <w:color w:val="auto"/>
              <w:sz w:val="16"/>
              <w:szCs w:val="16"/>
              <w:lang w:val="en-US" w:bidi="ar-SA"/>
            </w:rPr>
            <w:alias w:val="Application Protocol"/>
            <w:tag w:val="Application Protocol"/>
            <w:id w:val="1107004211"/>
            <w:placeholder>
              <w:docPart w:val="2C7816BA23954154B7A346A818E3B745"/>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2847" w:type="dxa"/>
              </w:tcPr>
              <w:p w14:paraId="73C9EADE" w14:textId="5D4EE335" w:rsidR="00E447C4" w:rsidRPr="00EE2D18" w:rsidRDefault="00721A9A" w:rsidP="00C2308C">
                <w:pPr>
                  <w:rPr>
                    <w:rFonts w:eastAsia="Times New Roman" w:cs="Arial"/>
                    <w:color w:val="auto"/>
                    <w:sz w:val="16"/>
                    <w:szCs w:val="16"/>
                    <w:lang w:val="en-US" w:bidi="ar-SA"/>
                  </w:rPr>
                </w:pPr>
                <w:r>
                  <w:rPr>
                    <w:rFonts w:eastAsia="Times New Roman" w:cs="Arial"/>
                    <w:color w:val="auto"/>
                    <w:sz w:val="16"/>
                    <w:szCs w:val="16"/>
                    <w:lang w:val="en-US" w:bidi="ar-SA"/>
                  </w:rPr>
                  <w:t>TCP (L4)</w:t>
                </w:r>
              </w:p>
            </w:tc>
          </w:sdtContent>
        </w:sdt>
      </w:tr>
      <w:tr w:rsidR="00E447C4" w:rsidRPr="00EF458C" w14:paraId="2C2AAB93" w14:textId="77777777" w:rsidTr="00C2308C">
        <w:trPr>
          <w:trHeight w:val="255"/>
        </w:trPr>
        <w:tc>
          <w:tcPr>
            <w:tcW w:w="3240" w:type="dxa"/>
            <w:shd w:val="clear" w:color="auto" w:fill="D9D9D9" w:themeFill="background1" w:themeFillShade="D9"/>
            <w:noWrap/>
          </w:tcPr>
          <w:p w14:paraId="6964D61E"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Application Port(s)</w:t>
            </w:r>
          </w:p>
        </w:tc>
        <w:tc>
          <w:tcPr>
            <w:tcW w:w="2823" w:type="dxa"/>
          </w:tcPr>
          <w:p w14:paraId="5C77238C" w14:textId="2B79F85E" w:rsidR="00E447C4" w:rsidRPr="00E447C4" w:rsidRDefault="004A754F" w:rsidP="00C2308C">
            <w:pPr>
              <w:rPr>
                <w:rFonts w:eastAsia="Times New Roman" w:cs="Arial"/>
                <w:color w:val="auto"/>
                <w:sz w:val="16"/>
                <w:szCs w:val="16"/>
                <w:lang w:val="en-US" w:bidi="ar-SA"/>
              </w:rPr>
            </w:pPr>
            <w:r>
              <w:rPr>
                <w:rFonts w:eastAsia="Times New Roman" w:cs="Arial"/>
                <w:color w:val="auto"/>
                <w:sz w:val="16"/>
                <w:szCs w:val="16"/>
                <w:lang w:val="en-US" w:bidi="ar-SA"/>
              </w:rPr>
              <w:t>443</w:t>
            </w:r>
          </w:p>
        </w:tc>
        <w:tc>
          <w:tcPr>
            <w:tcW w:w="2847" w:type="dxa"/>
          </w:tcPr>
          <w:p w14:paraId="619BAC37" w14:textId="1DB576D6" w:rsidR="00E447C4" w:rsidRPr="00EE2D18" w:rsidRDefault="00CE497F" w:rsidP="00C2308C">
            <w:pPr>
              <w:rPr>
                <w:rFonts w:eastAsia="Times New Roman" w:cs="Arial"/>
                <w:color w:val="auto"/>
                <w:sz w:val="16"/>
                <w:szCs w:val="16"/>
                <w:lang w:val="en-US" w:bidi="ar-SA"/>
              </w:rPr>
            </w:pPr>
            <w:r>
              <w:rPr>
                <w:rFonts w:eastAsia="Times New Roman" w:cs="Arial"/>
                <w:color w:val="auto"/>
                <w:sz w:val="16"/>
                <w:szCs w:val="16"/>
                <w:lang w:val="en-US" w:bidi="ar-SA"/>
              </w:rPr>
              <w:t>443</w:t>
            </w:r>
          </w:p>
        </w:tc>
      </w:tr>
      <w:tr w:rsidR="00E447C4" w:rsidRPr="00EF458C" w14:paraId="1900EADC" w14:textId="77777777" w:rsidTr="00C2308C">
        <w:trPr>
          <w:trHeight w:val="255"/>
        </w:trPr>
        <w:tc>
          <w:tcPr>
            <w:tcW w:w="3240" w:type="dxa"/>
            <w:shd w:val="clear" w:color="auto" w:fill="D9D9D9" w:themeFill="background1" w:themeFillShade="D9"/>
            <w:noWrap/>
          </w:tcPr>
          <w:p w14:paraId="7C04E7F6"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Expected concurrent connections</w:t>
            </w:r>
          </w:p>
        </w:tc>
        <w:sdt>
          <w:sdtPr>
            <w:rPr>
              <w:rFonts w:eastAsia="Times New Roman" w:cs="Arial"/>
              <w:color w:val="auto"/>
              <w:sz w:val="16"/>
              <w:szCs w:val="16"/>
              <w:lang w:val="en-US" w:bidi="ar-SA"/>
            </w:rPr>
            <w:alias w:val="Concurrent conections"/>
            <w:tag w:val="Concurrent conections"/>
            <w:id w:val="1448200793"/>
            <w:placeholder>
              <w:docPart w:val="9436E7C18D7E405BA302BE0381777A7A"/>
            </w:placeholder>
            <w:dropDownList>
              <w:listItem w:displayText="Select" w:value="Select"/>
              <w:listItem w:displayText="&lt;1000" w:value="&lt;1000"/>
              <w:listItem w:displayText="&lt; 5000" w:value="&lt; 5000"/>
              <w:listItem w:displayText="&lt; 10.000" w:value="&lt; 10.000"/>
              <w:listItem w:displayText="&lt; 30.000" w:value="&lt; 30.000"/>
              <w:listItem w:displayText="&lt; 60.000" w:value="&lt; 60.000"/>
              <w:listItem w:displayText="&lt; 120.000" w:value="&lt; 120.000"/>
              <w:listItem w:displayText="&lt; 180.000" w:value="&lt; 180.000"/>
              <w:listItem w:displayText="&lt; 240.000" w:value="&lt; 240.000"/>
            </w:dropDownList>
          </w:sdtPr>
          <w:sdtEndPr/>
          <w:sdtContent>
            <w:tc>
              <w:tcPr>
                <w:tcW w:w="2823" w:type="dxa"/>
              </w:tcPr>
              <w:p w14:paraId="6343C618" w14:textId="76989CB8" w:rsidR="00E447C4" w:rsidRPr="00E447C4" w:rsidRDefault="00CE497F" w:rsidP="00C2308C">
                <w:pPr>
                  <w:rPr>
                    <w:rFonts w:eastAsia="Times New Roman" w:cs="Arial"/>
                    <w:color w:val="auto"/>
                    <w:sz w:val="16"/>
                    <w:szCs w:val="16"/>
                    <w:lang w:val="en-US" w:bidi="ar-SA"/>
                  </w:rPr>
                </w:pPr>
                <w:r>
                  <w:rPr>
                    <w:rFonts w:eastAsia="Times New Roman" w:cs="Arial"/>
                    <w:color w:val="auto"/>
                    <w:sz w:val="16"/>
                    <w:szCs w:val="16"/>
                    <w:lang w:val="en-US" w:bidi="ar-SA"/>
                  </w:rPr>
                  <w:t>&lt; 5000</w:t>
                </w:r>
              </w:p>
            </w:tc>
          </w:sdtContent>
        </w:sdt>
        <w:sdt>
          <w:sdtPr>
            <w:rPr>
              <w:rFonts w:eastAsia="Times New Roman" w:cs="Arial"/>
              <w:color w:val="auto"/>
              <w:sz w:val="16"/>
              <w:szCs w:val="16"/>
              <w:lang w:val="en-US" w:bidi="ar-SA"/>
            </w:rPr>
            <w:alias w:val="Concurrent conections"/>
            <w:tag w:val="Concurrent conections"/>
            <w:id w:val="1854224831"/>
            <w:placeholder>
              <w:docPart w:val="0840CEEBB57E4354ACC6D531FADAD677"/>
            </w:placeholder>
            <w:dropDownList>
              <w:listItem w:displayText="Select" w:value="Select"/>
              <w:listItem w:displayText="&lt;1000" w:value="&lt;1000"/>
              <w:listItem w:displayText="&lt; 5000" w:value="&lt; 5000"/>
              <w:listItem w:displayText="&lt; 10.000" w:value="&lt; 10.000"/>
              <w:listItem w:displayText="&lt; 30.000" w:value="&lt; 30.000"/>
              <w:listItem w:displayText="&lt; 60.000" w:value="&lt; 60.000"/>
              <w:listItem w:displayText="&lt; 120.000" w:value="&lt; 120.000"/>
              <w:listItem w:displayText="&lt; 180.000" w:value="&lt; 180.000"/>
              <w:listItem w:displayText="&lt; 240.000" w:value="&lt; 240.000"/>
            </w:dropDownList>
          </w:sdtPr>
          <w:sdtEndPr/>
          <w:sdtContent>
            <w:tc>
              <w:tcPr>
                <w:tcW w:w="2847" w:type="dxa"/>
              </w:tcPr>
              <w:p w14:paraId="3A137F21" w14:textId="2877A552" w:rsidR="00E447C4" w:rsidRPr="00EE2D18" w:rsidRDefault="00CE497F" w:rsidP="00C2308C">
                <w:pPr>
                  <w:rPr>
                    <w:rFonts w:eastAsia="Times New Roman" w:cs="Arial"/>
                    <w:color w:val="auto"/>
                    <w:sz w:val="16"/>
                    <w:szCs w:val="16"/>
                    <w:lang w:val="en-US" w:bidi="ar-SA"/>
                  </w:rPr>
                </w:pPr>
                <w:r>
                  <w:rPr>
                    <w:rFonts w:eastAsia="Times New Roman" w:cs="Arial"/>
                    <w:color w:val="auto"/>
                    <w:sz w:val="16"/>
                    <w:szCs w:val="16"/>
                    <w:lang w:val="en-US" w:bidi="ar-SA"/>
                  </w:rPr>
                  <w:t>&lt; 5000</w:t>
                </w:r>
              </w:p>
            </w:tc>
          </w:sdtContent>
        </w:sdt>
      </w:tr>
      <w:tr w:rsidR="00E447C4" w:rsidRPr="00EF458C" w14:paraId="2F61FF38" w14:textId="77777777" w:rsidTr="00C2308C">
        <w:trPr>
          <w:trHeight w:val="255"/>
        </w:trPr>
        <w:tc>
          <w:tcPr>
            <w:tcW w:w="3240" w:type="dxa"/>
            <w:shd w:val="clear" w:color="auto" w:fill="D9D9D9" w:themeFill="background1" w:themeFillShade="D9"/>
            <w:noWrap/>
          </w:tcPr>
          <w:p w14:paraId="533EB38A"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Load balancing Algorithm</w:t>
            </w:r>
          </w:p>
        </w:tc>
        <w:sdt>
          <w:sdtPr>
            <w:rPr>
              <w:rFonts w:eastAsia="Times New Roman" w:cs="Arial"/>
              <w:color w:val="auto"/>
              <w:sz w:val="16"/>
              <w:szCs w:val="16"/>
              <w:lang w:val="en-US" w:bidi="ar-SA"/>
            </w:rPr>
            <w:alias w:val="Algorithm"/>
            <w:tag w:val="Algorithm"/>
            <w:id w:val="274369641"/>
            <w:placeholder>
              <w:docPart w:val="9F0E4F7404FB494E8292AD63179AEF8D"/>
            </w:placeholder>
            <w:dropDownList>
              <w:listItem w:displayText="Select" w:value="Selec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listItem w:displayText="Least Connections" w:value="Least Connections"/>
            </w:dropDownList>
          </w:sdtPr>
          <w:sdtEndPr/>
          <w:sdtContent>
            <w:tc>
              <w:tcPr>
                <w:tcW w:w="2823" w:type="dxa"/>
              </w:tcPr>
              <w:p w14:paraId="277AA920" w14:textId="60CB9B3C" w:rsidR="00E447C4" w:rsidRPr="00E447C4" w:rsidRDefault="00C605F2" w:rsidP="00C2308C">
                <w:pPr>
                  <w:rPr>
                    <w:rFonts w:eastAsia="Times New Roman" w:cs="Arial"/>
                    <w:color w:val="auto"/>
                    <w:sz w:val="16"/>
                    <w:szCs w:val="16"/>
                    <w:lang w:val="en-US" w:bidi="ar-SA"/>
                  </w:rPr>
                </w:pPr>
                <w:r>
                  <w:rPr>
                    <w:rFonts w:eastAsia="Times New Roman" w:cs="Arial"/>
                    <w:color w:val="auto"/>
                    <w:sz w:val="16"/>
                    <w:szCs w:val="16"/>
                    <w:lang w:val="en-US" w:bidi="ar-SA"/>
                  </w:rPr>
                  <w:t>Least Connections</w:t>
                </w:r>
              </w:p>
            </w:tc>
          </w:sdtContent>
        </w:sdt>
        <w:sdt>
          <w:sdtPr>
            <w:rPr>
              <w:rFonts w:eastAsia="Times New Roman" w:cs="Arial"/>
              <w:color w:val="auto"/>
              <w:sz w:val="16"/>
              <w:szCs w:val="16"/>
              <w:lang w:val="en-US" w:bidi="ar-SA"/>
            </w:rPr>
            <w:alias w:val="Algorithm"/>
            <w:tag w:val="Algorithm"/>
            <w:id w:val="-139577170"/>
            <w:placeholder>
              <w:docPart w:val="C16640F309814D098AD4769E9A28B212"/>
            </w:placeholder>
            <w:dropDownList>
              <w:listItem w:displayText="Select" w:value="Selec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listItem w:displayText="Least Connections" w:value="Least Connections"/>
            </w:dropDownList>
          </w:sdtPr>
          <w:sdtEndPr/>
          <w:sdtContent>
            <w:tc>
              <w:tcPr>
                <w:tcW w:w="2847" w:type="dxa"/>
              </w:tcPr>
              <w:p w14:paraId="27B6EAFF" w14:textId="2A15A12D" w:rsidR="00E447C4" w:rsidRPr="00747707" w:rsidRDefault="00C605F2" w:rsidP="00C2308C">
                <w:pPr>
                  <w:rPr>
                    <w:rFonts w:eastAsia="Times New Roman" w:cs="Arial"/>
                    <w:color w:val="auto"/>
                    <w:sz w:val="16"/>
                    <w:szCs w:val="16"/>
                    <w:lang w:val="en-US" w:bidi="ar-SA"/>
                  </w:rPr>
                </w:pPr>
                <w:r>
                  <w:rPr>
                    <w:rFonts w:eastAsia="Times New Roman" w:cs="Arial"/>
                    <w:color w:val="auto"/>
                    <w:sz w:val="16"/>
                    <w:szCs w:val="16"/>
                    <w:lang w:val="en-US" w:bidi="ar-SA"/>
                  </w:rPr>
                  <w:t>Least Connections</w:t>
                </w:r>
              </w:p>
            </w:tc>
          </w:sdtContent>
        </w:sdt>
      </w:tr>
      <w:tr w:rsidR="00E447C4" w:rsidRPr="00EF458C" w14:paraId="199C4478" w14:textId="77777777" w:rsidTr="00C2308C">
        <w:trPr>
          <w:trHeight w:val="255"/>
        </w:trPr>
        <w:tc>
          <w:tcPr>
            <w:tcW w:w="3240" w:type="dxa"/>
            <w:shd w:val="clear" w:color="auto" w:fill="D9D9D9" w:themeFill="background1" w:themeFillShade="D9"/>
            <w:noWrap/>
          </w:tcPr>
          <w:p w14:paraId="5D88E53A"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Stickiness/</w:t>
            </w:r>
            <w:proofErr w:type="spellStart"/>
            <w:r>
              <w:rPr>
                <w:rFonts w:eastAsia="Times New Roman" w:cs="Arial"/>
                <w:b/>
                <w:bCs/>
                <w:sz w:val="16"/>
                <w:szCs w:val="16"/>
                <w:lang w:val="en-US" w:bidi="ar-SA"/>
              </w:rPr>
              <w:t>Persistance</w:t>
            </w:r>
            <w:proofErr w:type="spellEnd"/>
          </w:p>
        </w:tc>
        <w:sdt>
          <w:sdtPr>
            <w:rPr>
              <w:rFonts w:eastAsia="Times New Roman" w:cs="Arial"/>
              <w:color w:val="auto"/>
              <w:sz w:val="16"/>
              <w:szCs w:val="16"/>
              <w:lang w:val="en-US" w:bidi="ar-SA"/>
            </w:rPr>
            <w:alias w:val="Stickiness"/>
            <w:tag w:val="Stickiness"/>
            <w:id w:val="-206727987"/>
            <w:placeholder>
              <w:docPart w:val="9436E7C18D7E405BA302BE0381777A7A"/>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2823" w:type="dxa"/>
              </w:tcPr>
              <w:p w14:paraId="67CED2C3" w14:textId="77777777" w:rsidR="00E447C4" w:rsidRPr="00E447C4" w:rsidRDefault="00E447C4" w:rsidP="00C2308C">
                <w:pPr>
                  <w:rPr>
                    <w:rFonts w:eastAsia="Times New Roman" w:cs="Arial"/>
                    <w:color w:val="auto"/>
                    <w:sz w:val="16"/>
                    <w:szCs w:val="16"/>
                    <w:lang w:val="en-US" w:bidi="ar-SA"/>
                  </w:rPr>
                </w:pPr>
                <w:r w:rsidRPr="00E447C4">
                  <w:rPr>
                    <w:rFonts w:eastAsia="Times New Roman" w:cs="Arial"/>
                    <w:color w:val="auto"/>
                    <w:sz w:val="16"/>
                    <w:szCs w:val="16"/>
                    <w:lang w:val="en-US" w:bidi="ar-SA"/>
                  </w:rPr>
                  <w:t>System-Persistence-Client-IP</w:t>
                </w:r>
              </w:p>
            </w:tc>
          </w:sdtContent>
        </w:sdt>
        <w:sdt>
          <w:sdtPr>
            <w:rPr>
              <w:rFonts w:eastAsia="Times New Roman" w:cs="Arial"/>
              <w:color w:val="auto"/>
              <w:sz w:val="16"/>
              <w:szCs w:val="16"/>
              <w:lang w:val="en-US" w:bidi="ar-SA"/>
            </w:rPr>
            <w:alias w:val="Stickiness"/>
            <w:tag w:val="Stickiness"/>
            <w:id w:val="89972973"/>
            <w:placeholder>
              <w:docPart w:val="19658BF26D654ED1B0C51FDED3D19808"/>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2847" w:type="dxa"/>
              </w:tcPr>
              <w:p w14:paraId="047863E0" w14:textId="07B18305" w:rsidR="00E447C4" w:rsidRPr="00EE2D18" w:rsidRDefault="008116C7" w:rsidP="00C2308C">
                <w:pPr>
                  <w:rPr>
                    <w:rFonts w:eastAsia="Times New Roman" w:cs="Arial"/>
                    <w:color w:val="auto"/>
                    <w:sz w:val="16"/>
                    <w:szCs w:val="16"/>
                    <w:lang w:val="en-US" w:bidi="ar-SA"/>
                  </w:rPr>
                </w:pPr>
                <w:r>
                  <w:rPr>
                    <w:rFonts w:eastAsia="Times New Roman" w:cs="Arial"/>
                    <w:color w:val="auto"/>
                    <w:sz w:val="16"/>
                    <w:szCs w:val="16"/>
                    <w:lang w:val="en-US" w:bidi="ar-SA"/>
                  </w:rPr>
                  <w:t>System-Persistence-Client-IP</w:t>
                </w:r>
              </w:p>
            </w:tc>
          </w:sdtContent>
        </w:sdt>
      </w:tr>
      <w:tr w:rsidR="00E447C4" w:rsidRPr="00EF458C" w14:paraId="3776A11C" w14:textId="77777777" w:rsidTr="00C2308C">
        <w:trPr>
          <w:trHeight w:val="255"/>
        </w:trPr>
        <w:tc>
          <w:tcPr>
            <w:tcW w:w="3240" w:type="dxa"/>
            <w:shd w:val="clear" w:color="auto" w:fill="D9D9D9" w:themeFill="background1" w:themeFillShade="D9"/>
            <w:noWrap/>
          </w:tcPr>
          <w:p w14:paraId="1AFB7CFF" w14:textId="77777777" w:rsidR="00E447C4" w:rsidRPr="00EF458C" w:rsidRDefault="00E447C4" w:rsidP="00C2308C">
            <w:pPr>
              <w:rPr>
                <w:rFonts w:eastAsia="Times New Roman" w:cs="Arial"/>
                <w:b/>
                <w:bCs/>
                <w:sz w:val="16"/>
                <w:szCs w:val="16"/>
                <w:lang w:val="en-US" w:bidi="ar-SA"/>
              </w:rPr>
            </w:pPr>
            <w:r>
              <w:rPr>
                <w:rFonts w:eastAsia="Times New Roman" w:cs="Arial"/>
                <w:b/>
                <w:bCs/>
                <w:sz w:val="16"/>
                <w:szCs w:val="16"/>
                <w:lang w:val="en-US" w:bidi="ar-SA"/>
              </w:rPr>
              <w:t>Health monitor type</w:t>
            </w:r>
          </w:p>
        </w:tc>
        <w:sdt>
          <w:sdtPr>
            <w:rPr>
              <w:rFonts w:eastAsia="Times New Roman" w:cs="Arial"/>
              <w:color w:val="auto"/>
              <w:sz w:val="16"/>
              <w:szCs w:val="16"/>
              <w:lang w:val="en-US" w:bidi="ar-SA"/>
            </w:rPr>
            <w:alias w:val="Health monitor"/>
            <w:tag w:val="Health monitor"/>
            <w:id w:val="-455564327"/>
            <w:placeholder>
              <w:docPart w:val="9436E7C18D7E405BA302BE0381777A7A"/>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2823" w:type="dxa"/>
              </w:tcPr>
              <w:p w14:paraId="3CF70E77" w14:textId="57017C8A" w:rsidR="00E447C4" w:rsidRPr="00E447C4" w:rsidRDefault="008116C7" w:rsidP="00C2308C">
                <w:pPr>
                  <w:rPr>
                    <w:rFonts w:eastAsia="Times New Roman" w:cs="Arial"/>
                    <w:color w:val="auto"/>
                    <w:sz w:val="16"/>
                    <w:szCs w:val="16"/>
                    <w:lang w:val="en-US" w:bidi="ar-SA"/>
                  </w:rPr>
                </w:pPr>
                <w:r>
                  <w:rPr>
                    <w:rFonts w:eastAsia="Times New Roman" w:cs="Arial"/>
                    <w:color w:val="auto"/>
                    <w:sz w:val="16"/>
                    <w:szCs w:val="16"/>
                    <w:lang w:val="en-US" w:bidi="ar-SA"/>
                  </w:rPr>
                  <w:t>System-HTTPS</w:t>
                </w:r>
              </w:p>
            </w:tc>
          </w:sdtContent>
        </w:sdt>
        <w:sdt>
          <w:sdtPr>
            <w:rPr>
              <w:rFonts w:eastAsia="Times New Roman" w:cs="Arial"/>
              <w:color w:val="auto"/>
              <w:sz w:val="16"/>
              <w:szCs w:val="16"/>
              <w:lang w:val="en-US" w:bidi="ar-SA"/>
            </w:rPr>
            <w:alias w:val="Health monitor"/>
            <w:tag w:val="Health monitor"/>
            <w:id w:val="1437875538"/>
            <w:placeholder>
              <w:docPart w:val="A5BCBBBE53A54A73B98E8194CE8E461B"/>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2847" w:type="dxa"/>
              </w:tcPr>
              <w:p w14:paraId="6CF2BE2C" w14:textId="43714D6D" w:rsidR="00E447C4" w:rsidRPr="00EE2D18" w:rsidRDefault="008116C7" w:rsidP="00C2308C">
                <w:pPr>
                  <w:rPr>
                    <w:rFonts w:eastAsia="Times New Roman" w:cs="Arial"/>
                    <w:color w:val="auto"/>
                    <w:sz w:val="16"/>
                    <w:szCs w:val="16"/>
                    <w:lang w:val="en-US" w:bidi="ar-SA"/>
                  </w:rPr>
                </w:pPr>
                <w:r>
                  <w:rPr>
                    <w:rFonts w:eastAsia="Times New Roman" w:cs="Arial"/>
                    <w:color w:val="auto"/>
                    <w:sz w:val="16"/>
                    <w:szCs w:val="16"/>
                    <w:lang w:val="en-US" w:bidi="ar-SA"/>
                  </w:rPr>
                  <w:t>System-HTTPS</w:t>
                </w:r>
              </w:p>
            </w:tc>
          </w:sdtContent>
        </w:sdt>
      </w:tr>
      <w:tr w:rsidR="00E447C4" w:rsidRPr="00EF458C" w14:paraId="08EA33AF" w14:textId="77777777" w:rsidTr="00C2308C">
        <w:trPr>
          <w:trHeight w:val="255"/>
        </w:trPr>
        <w:tc>
          <w:tcPr>
            <w:tcW w:w="3240" w:type="dxa"/>
            <w:shd w:val="clear" w:color="auto" w:fill="D9D9D9" w:themeFill="background1" w:themeFillShade="D9"/>
            <w:noWrap/>
          </w:tcPr>
          <w:p w14:paraId="5D0F8437" w14:textId="77777777" w:rsidR="00E447C4" w:rsidRPr="00EF458C" w:rsidRDefault="00E447C4" w:rsidP="00C2308C">
            <w:pPr>
              <w:rPr>
                <w:rFonts w:eastAsia="Times New Roman" w:cs="Arial"/>
                <w:b/>
                <w:bCs/>
                <w:sz w:val="16"/>
                <w:szCs w:val="16"/>
                <w:lang w:val="en-US" w:bidi="ar-SA"/>
              </w:rPr>
            </w:pPr>
            <w:r w:rsidRPr="005E6830">
              <w:rPr>
                <w:rFonts w:eastAsia="Times New Roman" w:cs="Arial"/>
                <w:b/>
                <w:bCs/>
                <w:sz w:val="16"/>
                <w:szCs w:val="16"/>
                <w:lang w:val="en-US" w:bidi="ar-SA"/>
              </w:rPr>
              <w:t>Port / Ports for use with Health Monitor</w:t>
            </w:r>
          </w:p>
        </w:tc>
        <w:tc>
          <w:tcPr>
            <w:tcW w:w="2823" w:type="dxa"/>
          </w:tcPr>
          <w:p w14:paraId="3750120A" w14:textId="7743776C" w:rsidR="00E447C4" w:rsidRPr="00E447C4" w:rsidRDefault="008116C7" w:rsidP="00C2308C">
            <w:pPr>
              <w:rPr>
                <w:rFonts w:eastAsia="Times New Roman" w:cs="Arial"/>
                <w:color w:val="auto"/>
                <w:sz w:val="16"/>
                <w:szCs w:val="16"/>
                <w:lang w:val="en-US" w:bidi="ar-SA"/>
              </w:rPr>
            </w:pPr>
            <w:r>
              <w:rPr>
                <w:rFonts w:eastAsia="Times New Roman" w:cs="Arial"/>
                <w:color w:val="auto"/>
                <w:sz w:val="16"/>
                <w:szCs w:val="16"/>
                <w:lang w:val="en-US" w:bidi="ar-SA"/>
              </w:rPr>
              <w:t>443</w:t>
            </w:r>
          </w:p>
        </w:tc>
        <w:tc>
          <w:tcPr>
            <w:tcW w:w="2847" w:type="dxa"/>
          </w:tcPr>
          <w:p w14:paraId="15D0DE3B" w14:textId="3D14669A" w:rsidR="00E447C4" w:rsidRPr="00EE2D18" w:rsidRDefault="008116C7" w:rsidP="00C2308C">
            <w:pPr>
              <w:rPr>
                <w:rFonts w:eastAsia="Times New Roman" w:cs="Arial"/>
                <w:color w:val="auto"/>
                <w:sz w:val="16"/>
                <w:szCs w:val="16"/>
                <w:lang w:val="en-US" w:bidi="ar-SA"/>
              </w:rPr>
            </w:pPr>
            <w:r>
              <w:rPr>
                <w:rFonts w:eastAsia="Times New Roman" w:cs="Arial"/>
                <w:color w:val="auto"/>
                <w:sz w:val="16"/>
                <w:szCs w:val="16"/>
                <w:lang w:val="en-US" w:bidi="ar-SA"/>
              </w:rPr>
              <w:t>443</w:t>
            </w:r>
          </w:p>
        </w:tc>
      </w:tr>
      <w:tr w:rsidR="00E447C4" w:rsidRPr="00EF458C" w14:paraId="00131C94" w14:textId="77777777" w:rsidTr="00C2308C">
        <w:trPr>
          <w:trHeight w:val="255"/>
        </w:trPr>
        <w:tc>
          <w:tcPr>
            <w:tcW w:w="3240" w:type="dxa"/>
            <w:shd w:val="clear" w:color="auto" w:fill="D9D9D9" w:themeFill="background1" w:themeFillShade="D9"/>
            <w:noWrap/>
            <w:vAlign w:val="center"/>
          </w:tcPr>
          <w:p w14:paraId="1BCD8789" w14:textId="77777777" w:rsidR="00E447C4" w:rsidRPr="005E6830" w:rsidRDefault="00E447C4" w:rsidP="00C2308C">
            <w:pPr>
              <w:rPr>
                <w:rFonts w:eastAsia="Times New Roman" w:cs="Arial"/>
                <w:b/>
                <w:bCs/>
                <w:sz w:val="16"/>
                <w:szCs w:val="16"/>
                <w:lang w:val="en-US" w:bidi="ar-SA"/>
              </w:rPr>
            </w:pPr>
            <w:r w:rsidRPr="00EF2046">
              <w:rPr>
                <w:rFonts w:eastAsia="Times New Roman" w:cs="Arial"/>
                <w:b/>
                <w:bCs/>
                <w:sz w:val="16"/>
                <w:szCs w:val="16"/>
                <w:lang w:val="en-US" w:bidi="ar-SA"/>
              </w:rPr>
              <w:t>HTTP Get request</w:t>
            </w:r>
            <w:r>
              <w:rPr>
                <w:rFonts w:eastAsia="Times New Roman" w:cs="Arial"/>
                <w:b/>
                <w:bCs/>
                <w:sz w:val="16"/>
                <w:szCs w:val="16"/>
                <w:lang w:val="en-US" w:bidi="ar-SA"/>
              </w:rPr>
              <w:t xml:space="preserve"> (optional)</w:t>
            </w:r>
          </w:p>
        </w:tc>
        <w:tc>
          <w:tcPr>
            <w:tcW w:w="2823" w:type="dxa"/>
          </w:tcPr>
          <w:p w14:paraId="36D546C5" w14:textId="77777777" w:rsidR="00E447C4" w:rsidRPr="00E447C4" w:rsidRDefault="00E447C4" w:rsidP="00C2308C">
            <w:pPr>
              <w:rPr>
                <w:rFonts w:eastAsia="Times New Roman" w:cs="Arial"/>
                <w:color w:val="auto"/>
                <w:sz w:val="16"/>
                <w:szCs w:val="16"/>
                <w:lang w:val="en-US" w:bidi="ar-SA"/>
              </w:rPr>
            </w:pPr>
          </w:p>
        </w:tc>
        <w:tc>
          <w:tcPr>
            <w:tcW w:w="2847" w:type="dxa"/>
          </w:tcPr>
          <w:p w14:paraId="2F08CFA8" w14:textId="77777777" w:rsidR="00E447C4" w:rsidRPr="00EE2D18" w:rsidRDefault="00E447C4" w:rsidP="00C2308C">
            <w:pPr>
              <w:rPr>
                <w:rFonts w:eastAsia="Times New Roman" w:cs="Arial"/>
                <w:color w:val="auto"/>
                <w:sz w:val="16"/>
                <w:szCs w:val="16"/>
                <w:lang w:val="en-US" w:bidi="ar-SA"/>
              </w:rPr>
            </w:pPr>
          </w:p>
        </w:tc>
      </w:tr>
      <w:tr w:rsidR="00E447C4" w:rsidRPr="00EF458C" w14:paraId="62173DAE" w14:textId="77777777" w:rsidTr="00C2308C">
        <w:trPr>
          <w:trHeight w:val="255"/>
        </w:trPr>
        <w:tc>
          <w:tcPr>
            <w:tcW w:w="3240" w:type="dxa"/>
            <w:shd w:val="clear" w:color="auto" w:fill="D9D9D9" w:themeFill="background1" w:themeFillShade="D9"/>
            <w:noWrap/>
            <w:vAlign w:val="center"/>
          </w:tcPr>
          <w:p w14:paraId="783C043F" w14:textId="77777777" w:rsidR="00E447C4" w:rsidRPr="005E6830" w:rsidRDefault="00E447C4" w:rsidP="00C2308C">
            <w:pPr>
              <w:rPr>
                <w:rFonts w:eastAsia="Times New Roman" w:cs="Arial"/>
                <w:b/>
                <w:bCs/>
                <w:sz w:val="16"/>
                <w:szCs w:val="16"/>
                <w:lang w:val="en-US" w:bidi="ar-SA"/>
              </w:rPr>
            </w:pPr>
            <w:r w:rsidRPr="00EF2046">
              <w:rPr>
                <w:rFonts w:eastAsia="Times New Roman" w:cs="Arial"/>
                <w:b/>
                <w:bCs/>
                <w:sz w:val="16"/>
                <w:szCs w:val="16"/>
                <w:lang w:val="en-US" w:bidi="ar-SA"/>
              </w:rPr>
              <w:t>HTTP Response string / code</w:t>
            </w:r>
            <w:r>
              <w:rPr>
                <w:rFonts w:eastAsia="Times New Roman" w:cs="Arial"/>
                <w:b/>
                <w:bCs/>
                <w:sz w:val="16"/>
                <w:szCs w:val="16"/>
                <w:lang w:val="en-US" w:bidi="ar-SA"/>
              </w:rPr>
              <w:t xml:space="preserve"> (optional)</w:t>
            </w:r>
          </w:p>
        </w:tc>
        <w:tc>
          <w:tcPr>
            <w:tcW w:w="2823" w:type="dxa"/>
          </w:tcPr>
          <w:p w14:paraId="317BE4B8" w14:textId="77777777" w:rsidR="00E447C4" w:rsidRPr="00E447C4" w:rsidRDefault="00E447C4" w:rsidP="00C2308C">
            <w:pPr>
              <w:rPr>
                <w:rFonts w:eastAsia="Times New Roman" w:cs="Arial"/>
                <w:color w:val="auto"/>
                <w:sz w:val="16"/>
                <w:szCs w:val="16"/>
                <w:lang w:val="en-US" w:bidi="ar-SA"/>
              </w:rPr>
            </w:pPr>
          </w:p>
        </w:tc>
        <w:tc>
          <w:tcPr>
            <w:tcW w:w="2847" w:type="dxa"/>
          </w:tcPr>
          <w:p w14:paraId="79022375" w14:textId="77777777" w:rsidR="00E447C4" w:rsidRPr="00EE2D18" w:rsidRDefault="00E447C4" w:rsidP="00C2308C">
            <w:pPr>
              <w:rPr>
                <w:rFonts w:eastAsia="Times New Roman" w:cs="Arial"/>
                <w:color w:val="auto"/>
                <w:sz w:val="16"/>
                <w:szCs w:val="16"/>
                <w:lang w:val="en-US" w:bidi="ar-SA"/>
              </w:rPr>
            </w:pPr>
          </w:p>
        </w:tc>
      </w:tr>
      <w:tr w:rsidR="00E447C4" w:rsidRPr="00EF458C" w14:paraId="261A6D95" w14:textId="77777777" w:rsidTr="00C2308C">
        <w:trPr>
          <w:trHeight w:val="255"/>
        </w:trPr>
        <w:tc>
          <w:tcPr>
            <w:tcW w:w="3240" w:type="dxa"/>
            <w:shd w:val="clear" w:color="auto" w:fill="D9D9D9" w:themeFill="background1" w:themeFillShade="D9"/>
            <w:noWrap/>
          </w:tcPr>
          <w:p w14:paraId="30A637EB" w14:textId="77777777" w:rsidR="00E447C4" w:rsidRPr="00EE6A0D" w:rsidRDefault="00E447C4" w:rsidP="00C2308C">
            <w:pPr>
              <w:rPr>
                <w:rFonts w:eastAsia="Times New Roman" w:cs="Arial"/>
                <w:b/>
                <w:bCs/>
                <w:sz w:val="16"/>
                <w:szCs w:val="16"/>
                <w:lang w:val="en-US" w:bidi="ar-SA"/>
              </w:rPr>
            </w:pPr>
            <w:r>
              <w:rPr>
                <w:rFonts w:eastAsia="Times New Roman" w:cs="Arial"/>
                <w:b/>
                <w:bCs/>
                <w:sz w:val="16"/>
                <w:szCs w:val="16"/>
                <w:lang w:val="en-US" w:bidi="ar-SA"/>
              </w:rPr>
              <w:t>Additional Comments</w:t>
            </w:r>
          </w:p>
        </w:tc>
        <w:tc>
          <w:tcPr>
            <w:tcW w:w="2823" w:type="dxa"/>
          </w:tcPr>
          <w:p w14:paraId="73BC07F0" w14:textId="18D2C40A" w:rsidR="00E447C4" w:rsidRPr="00E447C4" w:rsidRDefault="00C55E25" w:rsidP="00C2308C">
            <w:pPr>
              <w:rPr>
                <w:rFonts w:eastAsia="Times New Roman" w:cs="Arial"/>
                <w:b/>
                <w:bCs/>
                <w:color w:val="auto"/>
                <w:sz w:val="16"/>
                <w:szCs w:val="16"/>
                <w:lang w:val="en-US" w:bidi="ar-SA"/>
              </w:rPr>
            </w:pPr>
            <w:r w:rsidRPr="002A2031">
              <w:rPr>
                <w:rFonts w:eastAsia="Times New Roman" w:cs="Arial"/>
                <w:color w:val="auto"/>
                <w:sz w:val="16"/>
                <w:szCs w:val="16"/>
                <w:lang w:val="en-US" w:bidi="ar-SA"/>
              </w:rPr>
              <w:t>Exc</w:t>
            </w:r>
            <w:r>
              <w:rPr>
                <w:rFonts w:eastAsia="Times New Roman" w:cs="Arial"/>
                <w:color w:val="auto"/>
                <w:sz w:val="16"/>
                <w:szCs w:val="16"/>
                <w:lang w:val="en-US" w:bidi="ar-SA"/>
              </w:rPr>
              <w:t>asso</w:t>
            </w:r>
            <w:r w:rsidRPr="002A2031">
              <w:rPr>
                <w:rFonts w:eastAsia="Times New Roman" w:cs="Arial"/>
                <w:color w:val="auto"/>
                <w:sz w:val="16"/>
                <w:szCs w:val="16"/>
                <w:lang w:val="en-US" w:bidi="ar-SA"/>
              </w:rPr>
              <w:t xml:space="preserve"> </w:t>
            </w:r>
            <w:r>
              <w:rPr>
                <w:rFonts w:eastAsia="Times New Roman" w:cs="Arial"/>
                <w:color w:val="auto"/>
                <w:sz w:val="16"/>
                <w:szCs w:val="16"/>
                <w:lang w:val="en-US" w:bidi="ar-SA"/>
              </w:rPr>
              <w:t xml:space="preserve">Production </w:t>
            </w:r>
            <w:r w:rsidRPr="002A2031">
              <w:rPr>
                <w:rFonts w:eastAsia="Times New Roman" w:cs="Arial"/>
                <w:color w:val="auto"/>
                <w:sz w:val="16"/>
                <w:szCs w:val="16"/>
                <w:lang w:val="en-US" w:bidi="ar-SA"/>
              </w:rPr>
              <w:t>load balancer</w:t>
            </w:r>
          </w:p>
        </w:tc>
        <w:tc>
          <w:tcPr>
            <w:tcW w:w="2847" w:type="dxa"/>
          </w:tcPr>
          <w:p w14:paraId="0F896CAA" w14:textId="5CE05D89" w:rsidR="00E447C4" w:rsidRPr="00ED1ED9" w:rsidRDefault="00C55E25" w:rsidP="00C2308C">
            <w:pPr>
              <w:rPr>
                <w:rFonts w:eastAsia="Times New Roman" w:cs="Arial"/>
                <w:color w:val="auto"/>
                <w:sz w:val="16"/>
                <w:szCs w:val="16"/>
                <w:lang w:val="en-US" w:bidi="ar-SA"/>
              </w:rPr>
            </w:pPr>
            <w:r w:rsidRPr="002A2031">
              <w:rPr>
                <w:rFonts w:eastAsia="Times New Roman" w:cs="Arial"/>
                <w:color w:val="auto"/>
                <w:sz w:val="16"/>
                <w:szCs w:val="16"/>
                <w:lang w:val="en-US" w:bidi="ar-SA"/>
              </w:rPr>
              <w:t>Exc</w:t>
            </w:r>
            <w:r>
              <w:rPr>
                <w:rFonts w:eastAsia="Times New Roman" w:cs="Arial"/>
                <w:color w:val="auto"/>
                <w:sz w:val="16"/>
                <w:szCs w:val="16"/>
                <w:lang w:val="en-US" w:bidi="ar-SA"/>
              </w:rPr>
              <w:t>asso</w:t>
            </w:r>
            <w:r w:rsidRPr="002A2031">
              <w:rPr>
                <w:rFonts w:eastAsia="Times New Roman" w:cs="Arial"/>
                <w:color w:val="auto"/>
                <w:sz w:val="16"/>
                <w:szCs w:val="16"/>
                <w:lang w:val="en-US" w:bidi="ar-SA"/>
              </w:rPr>
              <w:t xml:space="preserve"> </w:t>
            </w:r>
            <w:r>
              <w:rPr>
                <w:rFonts w:eastAsia="Times New Roman" w:cs="Arial"/>
                <w:color w:val="auto"/>
                <w:sz w:val="16"/>
                <w:szCs w:val="16"/>
                <w:lang w:val="en-US" w:bidi="ar-SA"/>
              </w:rPr>
              <w:t xml:space="preserve">Acceptance </w:t>
            </w:r>
            <w:r w:rsidRPr="002A2031">
              <w:rPr>
                <w:rFonts w:eastAsia="Times New Roman" w:cs="Arial"/>
                <w:color w:val="auto"/>
                <w:sz w:val="16"/>
                <w:szCs w:val="16"/>
                <w:lang w:val="en-US" w:bidi="ar-SA"/>
              </w:rPr>
              <w:t>load balancer</w:t>
            </w:r>
          </w:p>
        </w:tc>
      </w:tr>
    </w:tbl>
    <w:p w14:paraId="7B78777A" w14:textId="77777777" w:rsidR="00D41CFB" w:rsidRPr="00D41CFB" w:rsidRDefault="00D41CFB" w:rsidP="00D41CFB">
      <w:pPr>
        <w:spacing w:after="160" w:line="259" w:lineRule="auto"/>
        <w:rPr>
          <w:rFonts w:eastAsia="Times New Roman" w:cs="Helvetica"/>
          <w:b/>
          <w:i/>
          <w:color w:val="1F1E33"/>
          <w:sz w:val="20"/>
          <w:lang w:eastAsia="nl-NL" w:bidi="ar-SA"/>
        </w:rPr>
      </w:pPr>
    </w:p>
    <w:p w14:paraId="578C7DD4" w14:textId="77777777" w:rsidR="00D41CFB" w:rsidRPr="00D41CFB" w:rsidRDefault="00D41CFB" w:rsidP="00782744">
      <w:pPr>
        <w:pStyle w:val="Heading1"/>
        <w:numPr>
          <w:ilvl w:val="0"/>
          <w:numId w:val="0"/>
        </w:numPr>
        <w:ind w:left="432"/>
        <w:rPr>
          <w:lang w:val="en-US"/>
        </w:rPr>
      </w:pPr>
      <w:bookmarkStart w:id="69" w:name="_Toc35511974"/>
      <w:bookmarkStart w:id="70" w:name="_Toc38963730"/>
      <w:bookmarkStart w:id="71" w:name="_Toc87864299"/>
      <w:bookmarkStart w:id="72" w:name="_Toc118721276"/>
      <w:r w:rsidRPr="00D41CFB">
        <w:rPr>
          <w:lang w:val="en-US"/>
        </w:rPr>
        <w:lastRenderedPageBreak/>
        <w:t>Appendix B: Network Protocol Matrix</w:t>
      </w:r>
      <w:bookmarkEnd w:id="69"/>
      <w:bookmarkEnd w:id="70"/>
      <w:bookmarkEnd w:id="71"/>
      <w:bookmarkEnd w:id="72"/>
    </w:p>
    <w:p w14:paraId="43C40741" w14:textId="77777777" w:rsidR="00D41CFB" w:rsidRPr="00D41CFB" w:rsidRDefault="00D41CFB" w:rsidP="00D41CFB">
      <w:pPr>
        <w:rPr>
          <w:rFonts w:ascii="Helvetica" w:eastAsia="Times New Roman" w:hAnsi="Helvetica" w:cs="Helvetica"/>
          <w:i/>
          <w:iCs/>
          <w:color w:val="1F1E33"/>
          <w:sz w:val="20"/>
          <w:lang w:val="en-US" w:eastAsia="nl-NL" w:bidi="ar-SA"/>
        </w:rPr>
      </w:pPr>
      <w:r w:rsidRPr="00D41CFB">
        <w:rPr>
          <w:rFonts w:ascii="Helvetica" w:eastAsia="Times New Roman" w:hAnsi="Helvetica" w:cs="Helvetica"/>
          <w:i/>
          <w:iCs/>
          <w:color w:val="1F1E33"/>
          <w:sz w:val="20"/>
          <w:lang w:val="en-US" w:eastAsia="nl-NL" w:bidi="ar-SA"/>
        </w:rPr>
        <w:t>The following ports must be allowed on the firewalls (Only Internal and External (outside DXC) connections are mentioned, External (inside DXC) are specified in the connectivity sheet).</w:t>
      </w:r>
    </w:p>
    <w:p w14:paraId="52572F44" w14:textId="77777777" w:rsidR="00D41CFB" w:rsidRPr="00D41CFB" w:rsidRDefault="00D41CFB" w:rsidP="00D41CFB">
      <w:pPr>
        <w:rPr>
          <w:rFonts w:eastAsia="Times New Roman" w:cs="Helvetica"/>
          <w:i/>
          <w:iCs/>
          <w:color w:val="1F1E33"/>
          <w:sz w:val="20"/>
          <w:lang w:val="en-US" w:eastAsia="nl-NL" w:bidi="ar-SA"/>
        </w:rPr>
      </w:pPr>
    </w:p>
    <w:p w14:paraId="75BD17B2" w14:textId="77777777" w:rsidR="00D41CFB" w:rsidRPr="00D41CFB" w:rsidRDefault="00D41CFB" w:rsidP="00D41CFB">
      <w:pPr>
        <w:rPr>
          <w:rFonts w:eastAsia="Times New Roman" w:cs="Helvetica"/>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D41CFB" w:rsidRPr="00D41CFB" w14:paraId="737C9EF9" w14:textId="77777777" w:rsidTr="00C2308C">
        <w:tc>
          <w:tcPr>
            <w:tcW w:w="2875" w:type="dxa"/>
            <w:tcBorders>
              <w:bottom w:val="single" w:sz="4" w:space="0" w:color="auto"/>
            </w:tcBorders>
            <w:shd w:val="clear" w:color="auto" w:fill="D9D9D9" w:themeFill="background1" w:themeFillShade="D9"/>
          </w:tcPr>
          <w:p w14:paraId="7242F941"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0E611A8B"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3E43F793"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07D9B44"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7DBA69E0"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D41CFB" w:rsidRPr="00D41CFB" w14:paraId="280D4FA1" w14:textId="77777777" w:rsidTr="00C2308C">
        <w:tc>
          <w:tcPr>
            <w:tcW w:w="2875" w:type="dxa"/>
            <w:tcBorders>
              <w:top w:val="nil"/>
              <w:right w:val="single" w:sz="4" w:space="0" w:color="auto"/>
            </w:tcBorders>
          </w:tcPr>
          <w:p w14:paraId="0EEBA62E" w14:textId="3CCF3043" w:rsidR="00D41CFB" w:rsidRPr="00D41CFB" w:rsidRDefault="0022134B"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KA Werkplek</w:t>
            </w:r>
          </w:p>
        </w:tc>
        <w:tc>
          <w:tcPr>
            <w:tcW w:w="2430" w:type="dxa"/>
            <w:tcBorders>
              <w:top w:val="nil"/>
              <w:left w:val="single" w:sz="4" w:space="0" w:color="auto"/>
            </w:tcBorders>
          </w:tcPr>
          <w:p w14:paraId="0152DF99" w14:textId="498049EA" w:rsidR="00D41CFB" w:rsidRPr="00D41CFB" w:rsidRDefault="0022134B"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63589C7D" w14:textId="483DF877" w:rsidR="00D41CFB" w:rsidRPr="00D41CFB" w:rsidRDefault="0022134B"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HTTP</w:t>
            </w:r>
            <w:r w:rsidR="00C03E6A">
              <w:rPr>
                <w:rFonts w:ascii="Helvetica" w:eastAsia="Times New Roman" w:hAnsi="Helvetica" w:cs="Helvetica"/>
                <w:color w:val="1F1E33"/>
                <w:sz w:val="20"/>
                <w:lang w:val="nl-NL" w:eastAsia="nl-NL" w:bidi="ar-SA"/>
              </w:rPr>
              <w:t>S</w:t>
            </w:r>
          </w:p>
        </w:tc>
        <w:tc>
          <w:tcPr>
            <w:tcW w:w="1080" w:type="dxa"/>
          </w:tcPr>
          <w:p w14:paraId="5978522F" w14:textId="02D9B7FC" w:rsidR="00D41CFB" w:rsidRPr="00D41CFB" w:rsidRDefault="0022134B"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77F5B428" w14:textId="5FE874ED" w:rsidR="00D41CFB" w:rsidRPr="00D41CFB" w:rsidRDefault="0022134B" w:rsidP="00D41CFB">
            <w:pPr>
              <w:rPr>
                <w:rFonts w:eastAsia="Times New Roman" w:cs="Helvetica"/>
                <w:color w:val="1F1E33"/>
                <w:sz w:val="20"/>
                <w:lang w:val="nl-NL" w:eastAsia="nl-NL" w:bidi="ar-SA"/>
              </w:rPr>
            </w:pPr>
            <w:r>
              <w:rPr>
                <w:rFonts w:eastAsia="Times New Roman" w:cs="Helvetica"/>
                <w:color w:val="1F1E33"/>
                <w:sz w:val="20"/>
                <w:lang w:val="nl-NL" w:eastAsia="nl-NL" w:bidi="ar-SA"/>
              </w:rPr>
              <w:t>LB</w:t>
            </w:r>
          </w:p>
        </w:tc>
      </w:tr>
    </w:tbl>
    <w:p w14:paraId="21B498F3" w14:textId="721048E5" w:rsidR="00D41CFB" w:rsidRPr="00D41CFB" w:rsidRDefault="0078601E" w:rsidP="00D41CFB">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KA </w:t>
      </w:r>
      <w:proofErr w:type="spellStart"/>
      <w:r>
        <w:rPr>
          <w:rFonts w:eastAsia="Times New Roman" w:cs="Helvetica"/>
          <w:b/>
          <w:bCs/>
          <w:color w:val="1F1E33"/>
          <w:sz w:val="20"/>
          <w:lang w:val="en-US" w:eastAsia="nl-NL" w:bidi="ar-SA"/>
        </w:rPr>
        <w:t>Werkplek</w:t>
      </w:r>
      <w:proofErr w:type="spellEnd"/>
      <w:r w:rsidR="00D41CFB" w:rsidRPr="00D41CFB">
        <w:rPr>
          <w:rFonts w:eastAsia="Times New Roman" w:cs="Helvetica"/>
          <w:b/>
          <w:bCs/>
          <w:color w:val="1F1E33"/>
          <w:sz w:val="20"/>
          <w:lang w:val="en-US" w:eastAsia="nl-NL" w:bidi="ar-SA"/>
        </w:rPr>
        <w:t xml:space="preserve"> to </w:t>
      </w:r>
      <w:r w:rsidR="0022134B">
        <w:rPr>
          <w:rFonts w:eastAsia="Times New Roman" w:cs="Helvetica"/>
          <w:b/>
          <w:bCs/>
          <w:color w:val="1F1E33"/>
          <w:sz w:val="20"/>
          <w:lang w:val="en-US" w:eastAsia="nl-NL" w:bidi="ar-SA"/>
        </w:rPr>
        <w:t>Exc</w:t>
      </w:r>
      <w:r w:rsidR="00EA6BB5">
        <w:rPr>
          <w:rFonts w:eastAsia="Times New Roman" w:cs="Helvetica"/>
          <w:b/>
          <w:bCs/>
          <w:color w:val="1F1E33"/>
          <w:sz w:val="20"/>
          <w:lang w:val="en-US" w:eastAsia="nl-NL" w:bidi="ar-SA"/>
        </w:rPr>
        <w:t>asso</w:t>
      </w:r>
    </w:p>
    <w:p w14:paraId="285C645E" w14:textId="77777777" w:rsidR="00D41CFB" w:rsidRPr="00D41CFB" w:rsidRDefault="00D41CFB"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340"/>
        <w:gridCol w:w="1620"/>
        <w:gridCol w:w="1080"/>
        <w:gridCol w:w="1294"/>
      </w:tblGrid>
      <w:tr w:rsidR="00D41CFB" w:rsidRPr="00D41CFB" w14:paraId="2ADE0E7E" w14:textId="77777777" w:rsidTr="00C2308C">
        <w:tc>
          <w:tcPr>
            <w:tcW w:w="2875" w:type="dxa"/>
            <w:tcBorders>
              <w:bottom w:val="single" w:sz="4" w:space="0" w:color="auto"/>
            </w:tcBorders>
            <w:shd w:val="clear" w:color="auto" w:fill="D9D9D9" w:themeFill="background1" w:themeFillShade="D9"/>
          </w:tcPr>
          <w:p w14:paraId="7B832590"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340" w:type="dxa"/>
            <w:tcBorders>
              <w:bottom w:val="single" w:sz="4" w:space="0" w:color="auto"/>
            </w:tcBorders>
            <w:shd w:val="clear" w:color="auto" w:fill="D9D9D9" w:themeFill="background1" w:themeFillShade="D9"/>
          </w:tcPr>
          <w:p w14:paraId="71450716"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620" w:type="dxa"/>
            <w:shd w:val="clear" w:color="auto" w:fill="D9D9D9" w:themeFill="background1" w:themeFillShade="D9"/>
          </w:tcPr>
          <w:p w14:paraId="002DC7EA"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75B054A"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79E6EB4E"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D41CFB" w:rsidRPr="00D41CFB" w14:paraId="60186D77" w14:textId="77777777" w:rsidTr="00137873">
        <w:tc>
          <w:tcPr>
            <w:tcW w:w="2875" w:type="dxa"/>
            <w:tcBorders>
              <w:top w:val="nil"/>
              <w:bottom w:val="nil"/>
              <w:right w:val="single" w:sz="4" w:space="0" w:color="auto"/>
            </w:tcBorders>
          </w:tcPr>
          <w:p w14:paraId="23DEB4B1" w14:textId="3B22931A" w:rsidR="00D41CFB" w:rsidRPr="00D41CFB" w:rsidRDefault="00C03E6A"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UCRA</w:t>
            </w:r>
          </w:p>
        </w:tc>
        <w:tc>
          <w:tcPr>
            <w:tcW w:w="2340" w:type="dxa"/>
            <w:tcBorders>
              <w:top w:val="nil"/>
              <w:left w:val="single" w:sz="4" w:space="0" w:color="auto"/>
              <w:bottom w:val="nil"/>
            </w:tcBorders>
          </w:tcPr>
          <w:p w14:paraId="31C6B7A1" w14:textId="561D8288" w:rsidR="00D41CFB" w:rsidRPr="00D41CFB" w:rsidRDefault="00C03E6A"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620" w:type="dxa"/>
          </w:tcPr>
          <w:p w14:paraId="2F7F6059" w14:textId="1AB1003E" w:rsidR="00D41CFB" w:rsidRPr="00D41CFB" w:rsidRDefault="00137873"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44A00D66" w14:textId="6337650B" w:rsidR="00D41CFB" w:rsidRPr="00D41CFB" w:rsidRDefault="00137873"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20,21</w:t>
            </w:r>
          </w:p>
        </w:tc>
        <w:tc>
          <w:tcPr>
            <w:tcW w:w="1294" w:type="dxa"/>
          </w:tcPr>
          <w:p w14:paraId="4B2EDE71" w14:textId="77777777" w:rsidR="00D41CFB" w:rsidRPr="00D41CFB" w:rsidRDefault="00D41CFB" w:rsidP="00D41CFB">
            <w:pPr>
              <w:rPr>
                <w:rFonts w:eastAsia="Times New Roman" w:cs="Helvetica"/>
                <w:color w:val="1F1E33"/>
                <w:sz w:val="20"/>
                <w:lang w:val="nl-NL" w:eastAsia="nl-NL" w:bidi="ar-SA"/>
              </w:rPr>
            </w:pPr>
          </w:p>
        </w:tc>
      </w:tr>
      <w:tr w:rsidR="00137873" w:rsidRPr="00D41CFB" w14:paraId="17309423" w14:textId="77777777" w:rsidTr="00DB0DD6">
        <w:tc>
          <w:tcPr>
            <w:tcW w:w="2875" w:type="dxa"/>
            <w:tcBorders>
              <w:top w:val="nil"/>
              <w:bottom w:val="nil"/>
              <w:right w:val="single" w:sz="4" w:space="0" w:color="auto"/>
            </w:tcBorders>
          </w:tcPr>
          <w:p w14:paraId="61000F57" w14:textId="77777777" w:rsidR="00137873" w:rsidRDefault="00137873" w:rsidP="00D41CFB">
            <w:pPr>
              <w:rPr>
                <w:rFonts w:ascii="Helvetica" w:eastAsia="Times New Roman" w:hAnsi="Helvetica" w:cs="Helvetica"/>
                <w:color w:val="1F1E33"/>
                <w:sz w:val="20"/>
                <w:lang w:val="nl-NL" w:eastAsia="nl-NL" w:bidi="ar-SA"/>
              </w:rPr>
            </w:pPr>
          </w:p>
        </w:tc>
        <w:tc>
          <w:tcPr>
            <w:tcW w:w="2340" w:type="dxa"/>
            <w:tcBorders>
              <w:top w:val="nil"/>
              <w:left w:val="single" w:sz="4" w:space="0" w:color="auto"/>
              <w:bottom w:val="nil"/>
            </w:tcBorders>
          </w:tcPr>
          <w:p w14:paraId="5A596AD3" w14:textId="77777777" w:rsidR="00137873" w:rsidRDefault="00137873" w:rsidP="00D41CFB">
            <w:pPr>
              <w:rPr>
                <w:rFonts w:ascii="Helvetica" w:eastAsia="Times New Roman" w:hAnsi="Helvetica" w:cs="Helvetica"/>
                <w:color w:val="1F1E33"/>
                <w:sz w:val="20"/>
                <w:lang w:val="nl-NL" w:eastAsia="nl-NL" w:bidi="ar-SA"/>
              </w:rPr>
            </w:pPr>
          </w:p>
        </w:tc>
        <w:tc>
          <w:tcPr>
            <w:tcW w:w="1620" w:type="dxa"/>
          </w:tcPr>
          <w:p w14:paraId="336401E9" w14:textId="650E23C2" w:rsidR="00137873" w:rsidRDefault="00DB0DD6"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1EAA18A5" w14:textId="18715EE9" w:rsidR="00137873" w:rsidRDefault="00DB0DD6"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7E8032FA" w14:textId="77777777" w:rsidR="00137873" w:rsidRPr="00D41CFB" w:rsidRDefault="00137873" w:rsidP="00D41CFB">
            <w:pPr>
              <w:rPr>
                <w:rFonts w:eastAsia="Times New Roman" w:cs="Helvetica"/>
                <w:color w:val="1F1E33"/>
                <w:sz w:val="20"/>
                <w:lang w:val="nl-NL" w:eastAsia="nl-NL" w:bidi="ar-SA"/>
              </w:rPr>
            </w:pPr>
          </w:p>
        </w:tc>
      </w:tr>
      <w:tr w:rsidR="00DB0DD6" w:rsidRPr="00D41CFB" w14:paraId="5E0729D9" w14:textId="77777777" w:rsidTr="00EA6BB5">
        <w:tc>
          <w:tcPr>
            <w:tcW w:w="2875" w:type="dxa"/>
            <w:tcBorders>
              <w:top w:val="nil"/>
              <w:bottom w:val="nil"/>
              <w:right w:val="single" w:sz="4" w:space="0" w:color="auto"/>
            </w:tcBorders>
          </w:tcPr>
          <w:p w14:paraId="79C938CC" w14:textId="77777777" w:rsidR="00DB0DD6" w:rsidRDefault="00DB0DD6" w:rsidP="00D41CFB">
            <w:pPr>
              <w:rPr>
                <w:rFonts w:ascii="Helvetica" w:eastAsia="Times New Roman" w:hAnsi="Helvetica" w:cs="Helvetica"/>
                <w:color w:val="1F1E33"/>
                <w:sz w:val="20"/>
                <w:lang w:val="nl-NL" w:eastAsia="nl-NL" w:bidi="ar-SA"/>
              </w:rPr>
            </w:pPr>
          </w:p>
        </w:tc>
        <w:tc>
          <w:tcPr>
            <w:tcW w:w="2340" w:type="dxa"/>
            <w:tcBorders>
              <w:top w:val="nil"/>
              <w:left w:val="single" w:sz="4" w:space="0" w:color="auto"/>
              <w:bottom w:val="nil"/>
            </w:tcBorders>
          </w:tcPr>
          <w:p w14:paraId="3794F2EE" w14:textId="77777777" w:rsidR="00DB0DD6" w:rsidRDefault="00DB0DD6" w:rsidP="00D41CFB">
            <w:pPr>
              <w:rPr>
                <w:rFonts w:ascii="Helvetica" w:eastAsia="Times New Roman" w:hAnsi="Helvetica" w:cs="Helvetica"/>
                <w:color w:val="1F1E33"/>
                <w:sz w:val="20"/>
                <w:lang w:val="nl-NL" w:eastAsia="nl-NL" w:bidi="ar-SA"/>
              </w:rPr>
            </w:pPr>
          </w:p>
        </w:tc>
        <w:tc>
          <w:tcPr>
            <w:tcW w:w="1620" w:type="dxa"/>
          </w:tcPr>
          <w:p w14:paraId="68386202" w14:textId="061D8274" w:rsidR="00DB0DD6" w:rsidRDefault="00EA6BB5"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SMB</w:t>
            </w:r>
          </w:p>
        </w:tc>
        <w:tc>
          <w:tcPr>
            <w:tcW w:w="1080" w:type="dxa"/>
          </w:tcPr>
          <w:p w14:paraId="5614E6DA" w14:textId="35CA6917" w:rsidR="00DB0DD6" w:rsidRDefault="00EA6BB5"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445</w:t>
            </w:r>
          </w:p>
        </w:tc>
        <w:tc>
          <w:tcPr>
            <w:tcW w:w="1294" w:type="dxa"/>
          </w:tcPr>
          <w:p w14:paraId="7AE92A42" w14:textId="77777777" w:rsidR="00DB0DD6" w:rsidRPr="00D41CFB" w:rsidRDefault="00DB0DD6" w:rsidP="00D41CFB">
            <w:pPr>
              <w:rPr>
                <w:rFonts w:eastAsia="Times New Roman" w:cs="Helvetica"/>
                <w:color w:val="1F1E33"/>
                <w:sz w:val="20"/>
                <w:lang w:val="nl-NL" w:eastAsia="nl-NL" w:bidi="ar-SA"/>
              </w:rPr>
            </w:pPr>
          </w:p>
        </w:tc>
      </w:tr>
      <w:tr w:rsidR="00EA6BB5" w:rsidRPr="00D41CFB" w14:paraId="246D5C52" w14:textId="77777777" w:rsidTr="00C2308C">
        <w:tc>
          <w:tcPr>
            <w:tcW w:w="2875" w:type="dxa"/>
            <w:tcBorders>
              <w:top w:val="nil"/>
              <w:right w:val="single" w:sz="4" w:space="0" w:color="auto"/>
            </w:tcBorders>
          </w:tcPr>
          <w:p w14:paraId="0BDAB3A6" w14:textId="77777777" w:rsidR="00EA6BB5" w:rsidRDefault="00EA6BB5" w:rsidP="00D41CFB">
            <w:pPr>
              <w:rPr>
                <w:rFonts w:ascii="Helvetica" w:eastAsia="Times New Roman" w:hAnsi="Helvetica" w:cs="Helvetica"/>
                <w:color w:val="1F1E33"/>
                <w:sz w:val="20"/>
                <w:lang w:val="nl-NL" w:eastAsia="nl-NL" w:bidi="ar-SA"/>
              </w:rPr>
            </w:pPr>
          </w:p>
        </w:tc>
        <w:tc>
          <w:tcPr>
            <w:tcW w:w="2340" w:type="dxa"/>
            <w:tcBorders>
              <w:top w:val="nil"/>
              <w:left w:val="single" w:sz="4" w:space="0" w:color="auto"/>
            </w:tcBorders>
          </w:tcPr>
          <w:p w14:paraId="602A904A" w14:textId="77777777" w:rsidR="00EA6BB5" w:rsidRDefault="00EA6BB5" w:rsidP="00D41CFB">
            <w:pPr>
              <w:rPr>
                <w:rFonts w:ascii="Helvetica" w:eastAsia="Times New Roman" w:hAnsi="Helvetica" w:cs="Helvetica"/>
                <w:color w:val="1F1E33"/>
                <w:sz w:val="20"/>
                <w:lang w:val="nl-NL" w:eastAsia="nl-NL" w:bidi="ar-SA"/>
              </w:rPr>
            </w:pPr>
          </w:p>
        </w:tc>
        <w:tc>
          <w:tcPr>
            <w:tcW w:w="1620" w:type="dxa"/>
          </w:tcPr>
          <w:p w14:paraId="5BEE4E6F" w14:textId="42A00694" w:rsidR="00EA6BB5" w:rsidRDefault="00EA6BB5"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RDP</w:t>
            </w:r>
          </w:p>
        </w:tc>
        <w:tc>
          <w:tcPr>
            <w:tcW w:w="1080" w:type="dxa"/>
          </w:tcPr>
          <w:p w14:paraId="6043D336" w14:textId="6B5811D6" w:rsidR="00EA6BB5" w:rsidRDefault="00EA6BB5" w:rsidP="00D41CF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3389</w:t>
            </w:r>
          </w:p>
        </w:tc>
        <w:tc>
          <w:tcPr>
            <w:tcW w:w="1294" w:type="dxa"/>
          </w:tcPr>
          <w:p w14:paraId="250AA51F" w14:textId="77777777" w:rsidR="00EA6BB5" w:rsidRPr="00D41CFB" w:rsidRDefault="00EA6BB5" w:rsidP="00D41CFB">
            <w:pPr>
              <w:rPr>
                <w:rFonts w:eastAsia="Times New Roman" w:cs="Helvetica"/>
                <w:color w:val="1F1E33"/>
                <w:sz w:val="20"/>
                <w:lang w:val="nl-NL" w:eastAsia="nl-NL" w:bidi="ar-SA"/>
              </w:rPr>
            </w:pPr>
          </w:p>
        </w:tc>
      </w:tr>
    </w:tbl>
    <w:bookmarkEnd w:id="61"/>
    <w:p w14:paraId="242C54F6" w14:textId="02DCB8A5" w:rsidR="00D41CFB" w:rsidRDefault="00EA6BB5" w:rsidP="00D41CFB">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UCRA</w:t>
      </w:r>
      <w:r w:rsidR="00D41CFB" w:rsidRPr="00D41CFB">
        <w:rPr>
          <w:rFonts w:eastAsia="Times New Roman" w:cs="Helvetica"/>
          <w:b/>
          <w:bCs/>
          <w:color w:val="1F1E33"/>
          <w:sz w:val="20"/>
          <w:lang w:val="en-US" w:eastAsia="nl-NL" w:bidi="ar-SA"/>
        </w:rPr>
        <w:t xml:space="preserve"> to </w:t>
      </w:r>
      <w:r>
        <w:rPr>
          <w:rFonts w:eastAsia="Times New Roman" w:cs="Helvetica"/>
          <w:b/>
          <w:bCs/>
          <w:color w:val="1F1E33"/>
          <w:sz w:val="20"/>
          <w:lang w:val="en-US" w:eastAsia="nl-NL" w:bidi="ar-SA"/>
        </w:rPr>
        <w:t>Excasso</w:t>
      </w:r>
    </w:p>
    <w:p w14:paraId="68A441E5" w14:textId="77777777" w:rsidR="00A23DBC" w:rsidRPr="00D41CFB" w:rsidRDefault="00A23DBC"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23DBC" w:rsidRPr="00D41CFB" w14:paraId="726F4B2C" w14:textId="77777777" w:rsidTr="00C2308C">
        <w:tc>
          <w:tcPr>
            <w:tcW w:w="2875" w:type="dxa"/>
            <w:tcBorders>
              <w:bottom w:val="single" w:sz="4" w:space="0" w:color="auto"/>
            </w:tcBorders>
            <w:shd w:val="clear" w:color="auto" w:fill="D9D9D9" w:themeFill="background1" w:themeFillShade="D9"/>
          </w:tcPr>
          <w:p w14:paraId="0304C603"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692D1F0E"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30D3E40"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2E19BF6B"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CD13F1F" w14:textId="77777777" w:rsidR="00A23DBC" w:rsidRPr="00D41CFB" w:rsidRDefault="00A23DBC"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A23DBC" w:rsidRPr="00D41CFB" w14:paraId="691D0D85" w14:textId="77777777" w:rsidTr="00C2308C">
        <w:tc>
          <w:tcPr>
            <w:tcW w:w="2875" w:type="dxa"/>
            <w:tcBorders>
              <w:top w:val="nil"/>
              <w:right w:val="single" w:sz="4" w:space="0" w:color="auto"/>
            </w:tcBorders>
          </w:tcPr>
          <w:p w14:paraId="32A3B8B1" w14:textId="725C6535"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4DF132BF" w14:textId="59AED84B"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WPOL</w:t>
            </w:r>
          </w:p>
        </w:tc>
        <w:tc>
          <w:tcPr>
            <w:tcW w:w="1530" w:type="dxa"/>
          </w:tcPr>
          <w:p w14:paraId="39349810" w14:textId="71AB2DC9" w:rsidR="00A23DBC" w:rsidRPr="00D41CFB" w:rsidRDefault="009232C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LDAPS</w:t>
            </w:r>
          </w:p>
        </w:tc>
        <w:tc>
          <w:tcPr>
            <w:tcW w:w="1080" w:type="dxa"/>
          </w:tcPr>
          <w:p w14:paraId="31BA6D03" w14:textId="4DC3C3E7" w:rsidR="00A23DBC" w:rsidRPr="00D41CFB" w:rsidRDefault="009232C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636</w:t>
            </w:r>
          </w:p>
        </w:tc>
        <w:tc>
          <w:tcPr>
            <w:tcW w:w="1294" w:type="dxa"/>
          </w:tcPr>
          <w:p w14:paraId="57F4E5B4" w14:textId="6A3F659C" w:rsidR="00A23DBC" w:rsidRPr="00D41CFB" w:rsidRDefault="00A23DBC" w:rsidP="00C2308C">
            <w:pPr>
              <w:rPr>
                <w:rFonts w:eastAsia="Times New Roman" w:cs="Helvetica"/>
                <w:color w:val="1F1E33"/>
                <w:sz w:val="20"/>
                <w:lang w:val="nl-NL" w:eastAsia="nl-NL" w:bidi="ar-SA"/>
              </w:rPr>
            </w:pPr>
          </w:p>
        </w:tc>
      </w:tr>
    </w:tbl>
    <w:p w14:paraId="1A9C8D12" w14:textId="4A029F83" w:rsidR="00A23DBC" w:rsidRPr="00D41CFB" w:rsidRDefault="00A23DBC" w:rsidP="00A23DBC">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Excasso</w:t>
      </w:r>
      <w:r w:rsidR="009232C5">
        <w:rPr>
          <w:rFonts w:eastAsia="Times New Roman" w:cs="Helvetica"/>
          <w:b/>
          <w:bCs/>
          <w:color w:val="1F1E33"/>
          <w:sz w:val="20"/>
          <w:lang w:val="en-US" w:eastAsia="nl-NL" w:bidi="ar-SA"/>
        </w:rPr>
        <w:t xml:space="preserve"> to WPOL (KPN)</w:t>
      </w:r>
    </w:p>
    <w:p w14:paraId="68F6B306" w14:textId="2A2F9314" w:rsidR="00A23DBC" w:rsidRDefault="00A23DBC"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23DBC" w:rsidRPr="00D41CFB" w14:paraId="5DB184D2" w14:textId="77777777" w:rsidTr="00C2308C">
        <w:tc>
          <w:tcPr>
            <w:tcW w:w="2875" w:type="dxa"/>
            <w:tcBorders>
              <w:bottom w:val="single" w:sz="4" w:space="0" w:color="auto"/>
            </w:tcBorders>
            <w:shd w:val="clear" w:color="auto" w:fill="D9D9D9" w:themeFill="background1" w:themeFillShade="D9"/>
          </w:tcPr>
          <w:p w14:paraId="31FC0ABF"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2D350B58"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6700ED28"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29970E98"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317A8C0" w14:textId="77777777" w:rsidR="00A23DBC" w:rsidRPr="00D41CFB" w:rsidRDefault="00A23DBC"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A23DBC" w:rsidRPr="00D41CFB" w14:paraId="7D7A1E99" w14:textId="77777777" w:rsidTr="00C2308C">
        <w:tc>
          <w:tcPr>
            <w:tcW w:w="2875" w:type="dxa"/>
            <w:tcBorders>
              <w:top w:val="nil"/>
              <w:right w:val="single" w:sz="4" w:space="0" w:color="auto"/>
            </w:tcBorders>
          </w:tcPr>
          <w:p w14:paraId="7E415988" w14:textId="4D95CB7A" w:rsidR="00A23DBC" w:rsidRPr="00D41CFB" w:rsidRDefault="00386F8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BAS</w:t>
            </w:r>
          </w:p>
        </w:tc>
        <w:tc>
          <w:tcPr>
            <w:tcW w:w="2430" w:type="dxa"/>
            <w:tcBorders>
              <w:top w:val="nil"/>
              <w:left w:val="single" w:sz="4" w:space="0" w:color="auto"/>
            </w:tcBorders>
          </w:tcPr>
          <w:p w14:paraId="2C14B02B" w14:textId="77777777"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30B71B8B" w14:textId="6A1C8247" w:rsidR="00A23DBC" w:rsidRPr="00D41CFB" w:rsidRDefault="0031381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w:t>
            </w:r>
            <w:r w:rsidR="00FA5CA6">
              <w:rPr>
                <w:rFonts w:ascii="Helvetica" w:eastAsia="Times New Roman" w:hAnsi="Helvetica" w:cs="Helvetica"/>
                <w:color w:val="1F1E33"/>
                <w:sz w:val="20"/>
                <w:lang w:val="nl-NL" w:eastAsia="nl-NL" w:bidi="ar-SA"/>
              </w:rPr>
              <w:t>FTP</w:t>
            </w:r>
          </w:p>
        </w:tc>
        <w:tc>
          <w:tcPr>
            <w:tcW w:w="1080" w:type="dxa"/>
          </w:tcPr>
          <w:p w14:paraId="7BA866A1" w14:textId="4E8E1A5C" w:rsidR="00A23DBC" w:rsidRPr="00D41CFB" w:rsidRDefault="00FA5CA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w:t>
            </w:r>
            <w:r w:rsidR="00313816">
              <w:rPr>
                <w:rFonts w:ascii="Helvetica" w:eastAsia="Times New Roman" w:hAnsi="Helvetica" w:cs="Helvetica"/>
                <w:color w:val="1F1E33"/>
                <w:sz w:val="20"/>
                <w:lang w:val="nl-NL" w:eastAsia="nl-NL" w:bidi="ar-SA"/>
              </w:rPr>
              <w:t>2</w:t>
            </w:r>
          </w:p>
        </w:tc>
        <w:tc>
          <w:tcPr>
            <w:tcW w:w="1294" w:type="dxa"/>
          </w:tcPr>
          <w:p w14:paraId="0676251B" w14:textId="02524049" w:rsidR="00A23DBC" w:rsidRPr="00D41CFB" w:rsidRDefault="00FA5CA6"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50F4D0B6" w14:textId="0A561662" w:rsidR="00A23DBC" w:rsidRDefault="00386F85" w:rsidP="00A23DBC">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BAS</w:t>
      </w:r>
      <w:r w:rsidR="00A23DBC" w:rsidRPr="00D41CFB">
        <w:rPr>
          <w:rFonts w:eastAsia="Times New Roman" w:cs="Helvetica"/>
          <w:b/>
          <w:bCs/>
          <w:color w:val="1F1E33"/>
          <w:sz w:val="20"/>
          <w:lang w:val="en-US" w:eastAsia="nl-NL" w:bidi="ar-SA"/>
        </w:rPr>
        <w:t xml:space="preserve"> to </w:t>
      </w:r>
      <w:r w:rsidR="00A23DBC">
        <w:rPr>
          <w:rFonts w:eastAsia="Times New Roman" w:cs="Helvetica"/>
          <w:b/>
          <w:bCs/>
          <w:color w:val="1F1E33"/>
          <w:sz w:val="20"/>
          <w:lang w:val="en-US" w:eastAsia="nl-NL" w:bidi="ar-SA"/>
        </w:rPr>
        <w:t>Excasso</w:t>
      </w:r>
    </w:p>
    <w:p w14:paraId="39A89AD7" w14:textId="77777777" w:rsidR="00313816" w:rsidRDefault="00313816" w:rsidP="00A23DBC">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313816" w:rsidRPr="00D41CFB" w14:paraId="32169DEC" w14:textId="77777777" w:rsidTr="00BF51BB">
        <w:tc>
          <w:tcPr>
            <w:tcW w:w="2875" w:type="dxa"/>
            <w:tcBorders>
              <w:bottom w:val="single" w:sz="4" w:space="0" w:color="auto"/>
            </w:tcBorders>
            <w:shd w:val="clear" w:color="auto" w:fill="D9D9D9" w:themeFill="background1" w:themeFillShade="D9"/>
          </w:tcPr>
          <w:p w14:paraId="7C6EA9D2" w14:textId="77777777" w:rsidR="00313816" w:rsidRPr="00D41CFB" w:rsidRDefault="00313816" w:rsidP="00BF51B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3C75CF1B" w14:textId="77777777" w:rsidR="00313816" w:rsidRPr="00D41CFB" w:rsidRDefault="00313816" w:rsidP="00BF51B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E97155B" w14:textId="77777777" w:rsidR="00313816" w:rsidRPr="00D41CFB" w:rsidRDefault="00313816" w:rsidP="00BF51B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51AEFAA" w14:textId="77777777" w:rsidR="00313816" w:rsidRPr="00D41CFB" w:rsidRDefault="00313816" w:rsidP="00BF51B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05694206" w14:textId="77777777" w:rsidR="00313816" w:rsidRPr="00D41CFB" w:rsidRDefault="00313816" w:rsidP="00BF51B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313816" w:rsidRPr="00D41CFB" w14:paraId="5C62C8D0" w14:textId="77777777" w:rsidTr="00BF51BB">
        <w:tc>
          <w:tcPr>
            <w:tcW w:w="2875" w:type="dxa"/>
            <w:tcBorders>
              <w:top w:val="nil"/>
              <w:right w:val="single" w:sz="4" w:space="0" w:color="auto"/>
            </w:tcBorders>
          </w:tcPr>
          <w:p w14:paraId="28B533FD" w14:textId="76086B10" w:rsidR="00313816" w:rsidRPr="00D41CFB" w:rsidRDefault="00313816" w:rsidP="00BF51B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MAWW</w:t>
            </w:r>
          </w:p>
        </w:tc>
        <w:tc>
          <w:tcPr>
            <w:tcW w:w="2430" w:type="dxa"/>
            <w:tcBorders>
              <w:top w:val="nil"/>
              <w:left w:val="single" w:sz="4" w:space="0" w:color="auto"/>
            </w:tcBorders>
          </w:tcPr>
          <w:p w14:paraId="4A982ECD" w14:textId="77777777" w:rsidR="00313816" w:rsidRPr="00D41CFB" w:rsidRDefault="00313816" w:rsidP="00BF51B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4B4849A9" w14:textId="77777777" w:rsidR="00313816" w:rsidRPr="00D41CFB" w:rsidRDefault="00313816" w:rsidP="00BF51B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2F3EB468" w14:textId="77777777" w:rsidR="00313816" w:rsidRPr="00D41CFB" w:rsidRDefault="00313816" w:rsidP="00BF51BB">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139BD5B9" w14:textId="77777777" w:rsidR="00313816" w:rsidRPr="00D41CFB" w:rsidRDefault="00313816" w:rsidP="00BF51BB">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54BEACA7" w14:textId="779C5BA2" w:rsidR="00313816" w:rsidRPr="00D41CFB" w:rsidRDefault="00313816" w:rsidP="00313816">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MAWW </w:t>
      </w:r>
      <w:r w:rsidRPr="00D41CFB">
        <w:rPr>
          <w:rFonts w:eastAsia="Times New Roman" w:cs="Helvetica"/>
          <w:b/>
          <w:bCs/>
          <w:color w:val="1F1E33"/>
          <w:sz w:val="20"/>
          <w:lang w:val="en-US" w:eastAsia="nl-NL" w:bidi="ar-SA"/>
        </w:rPr>
        <w:t xml:space="preserve">to </w:t>
      </w:r>
      <w:r>
        <w:rPr>
          <w:rFonts w:eastAsia="Times New Roman" w:cs="Helvetica"/>
          <w:b/>
          <w:bCs/>
          <w:color w:val="1F1E33"/>
          <w:sz w:val="20"/>
          <w:lang w:val="en-US" w:eastAsia="nl-NL" w:bidi="ar-SA"/>
        </w:rPr>
        <w:t>Excasso</w:t>
      </w:r>
    </w:p>
    <w:p w14:paraId="7E2A25E0" w14:textId="5AF7BD24" w:rsidR="00A23DBC" w:rsidRDefault="00A23DBC"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23DBC" w:rsidRPr="00D41CFB" w14:paraId="4D455C7F" w14:textId="77777777" w:rsidTr="00C2308C">
        <w:tc>
          <w:tcPr>
            <w:tcW w:w="2875" w:type="dxa"/>
            <w:tcBorders>
              <w:bottom w:val="single" w:sz="4" w:space="0" w:color="auto"/>
            </w:tcBorders>
            <w:shd w:val="clear" w:color="auto" w:fill="D9D9D9" w:themeFill="background1" w:themeFillShade="D9"/>
          </w:tcPr>
          <w:p w14:paraId="006961FF"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65E13725"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C0D7989"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BFC3EA1"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16FB99BB" w14:textId="77777777" w:rsidR="00A23DBC" w:rsidRPr="00D41CFB" w:rsidRDefault="00A23DBC"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A23DBC" w:rsidRPr="00D41CFB" w14:paraId="56636DBD" w14:textId="77777777" w:rsidTr="00D013EF">
        <w:tc>
          <w:tcPr>
            <w:tcW w:w="2875" w:type="dxa"/>
            <w:tcBorders>
              <w:top w:val="nil"/>
              <w:bottom w:val="nil"/>
              <w:right w:val="single" w:sz="4" w:space="0" w:color="auto"/>
            </w:tcBorders>
          </w:tcPr>
          <w:p w14:paraId="78FA4B80" w14:textId="03FCAC6F" w:rsidR="00A23DBC" w:rsidRPr="00D41CFB" w:rsidRDefault="00074BD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BVV</w:t>
            </w:r>
          </w:p>
        </w:tc>
        <w:tc>
          <w:tcPr>
            <w:tcW w:w="2430" w:type="dxa"/>
            <w:tcBorders>
              <w:top w:val="nil"/>
              <w:left w:val="single" w:sz="4" w:space="0" w:color="auto"/>
              <w:bottom w:val="nil"/>
            </w:tcBorders>
          </w:tcPr>
          <w:p w14:paraId="352F65C3" w14:textId="77777777"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765FB1D8" w14:textId="56AFD3E6" w:rsidR="00A23DBC" w:rsidRPr="00D41CFB" w:rsidRDefault="00074BD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w:t>
            </w:r>
            <w:r w:rsidR="00A23DBC">
              <w:rPr>
                <w:rFonts w:ascii="Helvetica" w:eastAsia="Times New Roman" w:hAnsi="Helvetica" w:cs="Helvetica"/>
                <w:color w:val="1F1E33"/>
                <w:sz w:val="20"/>
                <w:lang w:val="nl-NL" w:eastAsia="nl-NL" w:bidi="ar-SA"/>
              </w:rPr>
              <w:t>HTTP</w:t>
            </w:r>
            <w:r w:rsidR="00D013EF">
              <w:rPr>
                <w:rFonts w:ascii="Helvetica" w:eastAsia="Times New Roman" w:hAnsi="Helvetica" w:cs="Helvetica"/>
                <w:color w:val="1F1E33"/>
                <w:sz w:val="20"/>
                <w:lang w:val="nl-NL" w:eastAsia="nl-NL" w:bidi="ar-SA"/>
              </w:rPr>
              <w:t>S</w:t>
            </w:r>
          </w:p>
        </w:tc>
        <w:tc>
          <w:tcPr>
            <w:tcW w:w="1080" w:type="dxa"/>
          </w:tcPr>
          <w:p w14:paraId="50369AA9" w14:textId="77777777"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59D83483" w14:textId="25A72A93" w:rsidR="00A23DBC" w:rsidRPr="00D41CFB" w:rsidRDefault="00D013EF"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r w:rsidR="00D013EF" w:rsidRPr="00D41CFB" w14:paraId="0C004C24" w14:textId="77777777" w:rsidTr="00C2308C">
        <w:tc>
          <w:tcPr>
            <w:tcW w:w="2875" w:type="dxa"/>
            <w:tcBorders>
              <w:top w:val="nil"/>
              <w:right w:val="single" w:sz="4" w:space="0" w:color="auto"/>
            </w:tcBorders>
          </w:tcPr>
          <w:p w14:paraId="5143A05E" w14:textId="77777777" w:rsidR="00D013EF" w:rsidRDefault="00D013EF"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2A6C160F" w14:textId="77777777" w:rsidR="00D013EF" w:rsidRDefault="00D013EF" w:rsidP="00C2308C">
            <w:pPr>
              <w:rPr>
                <w:rFonts w:ascii="Helvetica" w:eastAsia="Times New Roman" w:hAnsi="Helvetica" w:cs="Helvetica"/>
                <w:color w:val="1F1E33"/>
                <w:sz w:val="20"/>
                <w:lang w:val="nl-NL" w:eastAsia="nl-NL" w:bidi="ar-SA"/>
              </w:rPr>
            </w:pPr>
          </w:p>
        </w:tc>
        <w:tc>
          <w:tcPr>
            <w:tcW w:w="1530" w:type="dxa"/>
          </w:tcPr>
          <w:p w14:paraId="0F97041C" w14:textId="2593008C" w:rsidR="00D013EF" w:rsidRDefault="00D013EF"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2F8564AA" w14:textId="7EA97111" w:rsidR="00D013EF" w:rsidRDefault="00D013EF"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2B7393F8" w14:textId="1875F632" w:rsidR="00D013EF" w:rsidRDefault="00D013EF"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3F75D7EF" w14:textId="459FC542" w:rsidR="00A23DBC" w:rsidRPr="00D41CFB" w:rsidRDefault="00074BD4" w:rsidP="00A23DBC">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BVV</w:t>
      </w:r>
      <w:r w:rsidR="00A23DBC" w:rsidRPr="00D41CFB">
        <w:rPr>
          <w:rFonts w:eastAsia="Times New Roman" w:cs="Helvetica"/>
          <w:b/>
          <w:bCs/>
          <w:color w:val="1F1E33"/>
          <w:sz w:val="20"/>
          <w:lang w:val="en-US" w:eastAsia="nl-NL" w:bidi="ar-SA"/>
        </w:rPr>
        <w:t xml:space="preserve"> to </w:t>
      </w:r>
      <w:r w:rsidR="00A23DBC">
        <w:rPr>
          <w:rFonts w:eastAsia="Times New Roman" w:cs="Helvetica"/>
          <w:b/>
          <w:bCs/>
          <w:color w:val="1F1E33"/>
          <w:sz w:val="20"/>
          <w:lang w:val="en-US" w:eastAsia="nl-NL" w:bidi="ar-SA"/>
        </w:rPr>
        <w:t>Excasso</w:t>
      </w:r>
    </w:p>
    <w:p w14:paraId="6D2004E9" w14:textId="26E9B15C" w:rsidR="00A23DBC" w:rsidRDefault="00A23DBC"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23DBC" w:rsidRPr="00D41CFB" w14:paraId="55C67AED" w14:textId="77777777" w:rsidTr="00C2308C">
        <w:tc>
          <w:tcPr>
            <w:tcW w:w="2875" w:type="dxa"/>
            <w:tcBorders>
              <w:bottom w:val="single" w:sz="4" w:space="0" w:color="auto"/>
            </w:tcBorders>
            <w:shd w:val="clear" w:color="auto" w:fill="D9D9D9" w:themeFill="background1" w:themeFillShade="D9"/>
          </w:tcPr>
          <w:p w14:paraId="099B28FC"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2080011F"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69B7D73A"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4CC8CB86" w14:textId="77777777" w:rsidR="00A23DBC" w:rsidRPr="00D41CFB" w:rsidRDefault="00A23DB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E34AC65" w14:textId="77777777" w:rsidR="00A23DBC" w:rsidRPr="00D41CFB" w:rsidRDefault="00A23DBC"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A23DBC" w:rsidRPr="00D41CFB" w14:paraId="2F63529F" w14:textId="77777777" w:rsidTr="00C2308C">
        <w:tc>
          <w:tcPr>
            <w:tcW w:w="2875" w:type="dxa"/>
            <w:tcBorders>
              <w:top w:val="nil"/>
              <w:right w:val="single" w:sz="4" w:space="0" w:color="auto"/>
            </w:tcBorders>
          </w:tcPr>
          <w:p w14:paraId="3A66C6F1" w14:textId="7C997FC9" w:rsidR="00A23DBC" w:rsidRPr="00D41CFB" w:rsidRDefault="0045417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CJIB</w:t>
            </w:r>
          </w:p>
        </w:tc>
        <w:tc>
          <w:tcPr>
            <w:tcW w:w="2430" w:type="dxa"/>
            <w:tcBorders>
              <w:top w:val="nil"/>
              <w:left w:val="single" w:sz="4" w:space="0" w:color="auto"/>
            </w:tcBorders>
          </w:tcPr>
          <w:p w14:paraId="13EAD429" w14:textId="77777777" w:rsidR="00A23DBC" w:rsidRPr="00D41CFB" w:rsidRDefault="00A23DB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32D9DCBF" w14:textId="2A8B5286" w:rsidR="00A23DBC" w:rsidRPr="00D41CFB" w:rsidRDefault="00B6328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6AF65989" w14:textId="012F826C" w:rsidR="00A23DBC" w:rsidRPr="00D41CFB" w:rsidRDefault="00B6328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07D5C7EC" w14:textId="782368D9" w:rsidR="00A23DBC" w:rsidRPr="00D41CFB" w:rsidRDefault="00B63289"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106565D9" w14:textId="1B20E249" w:rsidR="00A23DBC" w:rsidRPr="00D41CFB" w:rsidRDefault="00B63289" w:rsidP="00A23DBC">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CJIB</w:t>
      </w:r>
      <w:r w:rsidR="00A23DBC" w:rsidRPr="00D41CFB">
        <w:rPr>
          <w:rFonts w:eastAsia="Times New Roman" w:cs="Helvetica"/>
          <w:b/>
          <w:bCs/>
          <w:color w:val="1F1E33"/>
          <w:sz w:val="20"/>
          <w:lang w:val="en-US" w:eastAsia="nl-NL" w:bidi="ar-SA"/>
        </w:rPr>
        <w:t xml:space="preserve"> to </w:t>
      </w:r>
      <w:r w:rsidR="00A23DBC">
        <w:rPr>
          <w:rFonts w:eastAsia="Times New Roman" w:cs="Helvetica"/>
          <w:b/>
          <w:bCs/>
          <w:color w:val="1F1E33"/>
          <w:sz w:val="20"/>
          <w:lang w:val="en-US" w:eastAsia="nl-NL" w:bidi="ar-SA"/>
        </w:rPr>
        <w:t>Excasso</w:t>
      </w:r>
    </w:p>
    <w:p w14:paraId="6E45DF79" w14:textId="77777777" w:rsidR="00A23DBC" w:rsidRPr="00D41CFB" w:rsidRDefault="00A23DBC"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B63289" w:rsidRPr="00D41CFB" w14:paraId="72D3C4C9" w14:textId="77777777" w:rsidTr="00C2308C">
        <w:tc>
          <w:tcPr>
            <w:tcW w:w="2875" w:type="dxa"/>
            <w:tcBorders>
              <w:bottom w:val="single" w:sz="4" w:space="0" w:color="auto"/>
            </w:tcBorders>
            <w:shd w:val="clear" w:color="auto" w:fill="D9D9D9" w:themeFill="background1" w:themeFillShade="D9"/>
          </w:tcPr>
          <w:p w14:paraId="3FB5AC7A" w14:textId="77777777" w:rsidR="00B63289" w:rsidRPr="00D41CFB" w:rsidRDefault="00B6328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37A6A2F5" w14:textId="77777777" w:rsidR="00B63289" w:rsidRPr="00D41CFB" w:rsidRDefault="00B6328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EC6544B" w14:textId="77777777" w:rsidR="00B63289" w:rsidRPr="00D41CFB" w:rsidRDefault="00B6328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699C7911" w14:textId="77777777" w:rsidR="00B63289" w:rsidRPr="00D41CFB" w:rsidRDefault="00B6328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32DD6761" w14:textId="77777777" w:rsidR="00B63289" w:rsidRPr="00D41CFB" w:rsidRDefault="00B63289"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B63289" w:rsidRPr="00D41CFB" w14:paraId="698B03C8" w14:textId="77777777" w:rsidTr="00C2308C">
        <w:tc>
          <w:tcPr>
            <w:tcW w:w="2875" w:type="dxa"/>
            <w:tcBorders>
              <w:top w:val="nil"/>
              <w:right w:val="single" w:sz="4" w:space="0" w:color="auto"/>
            </w:tcBorders>
          </w:tcPr>
          <w:p w14:paraId="413136F9" w14:textId="0A4A9351" w:rsidR="00B63289" w:rsidRPr="00D41CFB" w:rsidRDefault="003F3CC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1816D44A" w14:textId="1FD3F39A" w:rsidR="00B63289" w:rsidRPr="00D41CFB" w:rsidRDefault="003F3CC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w:t>
            </w:r>
          </w:p>
        </w:tc>
        <w:tc>
          <w:tcPr>
            <w:tcW w:w="1530" w:type="dxa"/>
          </w:tcPr>
          <w:p w14:paraId="3EDAC897" w14:textId="77777777" w:rsidR="00B63289" w:rsidRPr="00D41CFB" w:rsidRDefault="00B6328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6A4E1B0D" w14:textId="77777777" w:rsidR="00B63289" w:rsidRPr="00D41CFB" w:rsidRDefault="00B6328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5170A587" w14:textId="4EBEF5DB" w:rsidR="00B63289" w:rsidRPr="00D41CFB" w:rsidRDefault="00E2534B"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151D0466" w14:textId="13AC4C6F" w:rsidR="00B63289" w:rsidRDefault="00B63289" w:rsidP="00B63289">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Excasso</w:t>
      </w:r>
      <w:r w:rsidR="003F3CC5">
        <w:rPr>
          <w:rFonts w:eastAsia="Times New Roman" w:cs="Helvetica"/>
          <w:b/>
          <w:bCs/>
          <w:color w:val="1F1E33"/>
          <w:sz w:val="20"/>
          <w:lang w:val="en-US" w:eastAsia="nl-NL" w:bidi="ar-SA"/>
        </w:rPr>
        <w:t xml:space="preserve"> to DWH</w:t>
      </w:r>
    </w:p>
    <w:p w14:paraId="4564DDE2" w14:textId="77777777" w:rsidR="00917479" w:rsidRDefault="00917479" w:rsidP="00B63289">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A15549" w:rsidRPr="00D41CFB" w14:paraId="596495AF" w14:textId="77777777" w:rsidTr="00CB0F09">
        <w:tc>
          <w:tcPr>
            <w:tcW w:w="2875" w:type="dxa"/>
            <w:tcBorders>
              <w:bottom w:val="single" w:sz="4" w:space="0" w:color="auto"/>
            </w:tcBorders>
            <w:shd w:val="clear" w:color="auto" w:fill="D9D9D9" w:themeFill="background1" w:themeFillShade="D9"/>
          </w:tcPr>
          <w:p w14:paraId="6BA1D864" w14:textId="77777777" w:rsidR="00A15549" w:rsidRPr="00D41CFB" w:rsidRDefault="00A15549"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3AF765D8" w14:textId="77777777" w:rsidR="00A15549" w:rsidRPr="00D41CFB" w:rsidRDefault="00A15549"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400AF080" w14:textId="77777777" w:rsidR="00A15549" w:rsidRPr="00D41CFB" w:rsidRDefault="00A15549"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EB940F4" w14:textId="77777777" w:rsidR="00A15549" w:rsidRPr="00D41CFB" w:rsidRDefault="00A15549"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3FDC468" w14:textId="77777777" w:rsidR="00A15549" w:rsidRPr="00D41CFB" w:rsidRDefault="00A15549" w:rsidP="00CB0F09">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A15549" w:rsidRPr="00D41CFB" w14:paraId="3290928E" w14:textId="77777777" w:rsidTr="00CB0F09">
        <w:tc>
          <w:tcPr>
            <w:tcW w:w="2875" w:type="dxa"/>
            <w:tcBorders>
              <w:top w:val="nil"/>
              <w:right w:val="single" w:sz="4" w:space="0" w:color="auto"/>
            </w:tcBorders>
          </w:tcPr>
          <w:p w14:paraId="02CF347E" w14:textId="7EB01126" w:rsidR="00A15549" w:rsidRPr="00D41CFB" w:rsidRDefault="00917479"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DWH-BO</w:t>
            </w:r>
          </w:p>
        </w:tc>
        <w:tc>
          <w:tcPr>
            <w:tcW w:w="2430" w:type="dxa"/>
            <w:tcBorders>
              <w:top w:val="nil"/>
              <w:left w:val="single" w:sz="4" w:space="0" w:color="auto"/>
            </w:tcBorders>
          </w:tcPr>
          <w:p w14:paraId="621D780C" w14:textId="0B33608A" w:rsidR="00A15549" w:rsidRPr="00D41CFB" w:rsidRDefault="00917479"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1F935FFF" w14:textId="1AFB5706" w:rsidR="00A15549" w:rsidRPr="00D41CFB" w:rsidRDefault="003102A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SQL*Net</w:t>
            </w:r>
          </w:p>
        </w:tc>
        <w:tc>
          <w:tcPr>
            <w:tcW w:w="1080" w:type="dxa"/>
          </w:tcPr>
          <w:p w14:paraId="73D678E0" w14:textId="4E89EC14" w:rsidR="00A15549" w:rsidRPr="00D41CFB" w:rsidRDefault="003102A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1526</w:t>
            </w:r>
          </w:p>
        </w:tc>
        <w:tc>
          <w:tcPr>
            <w:tcW w:w="1294" w:type="dxa"/>
          </w:tcPr>
          <w:p w14:paraId="05E80EE8" w14:textId="06494D60" w:rsidR="00A15549" w:rsidRPr="00D41CFB" w:rsidRDefault="003102A4" w:rsidP="00CB0F09">
            <w:pPr>
              <w:rPr>
                <w:rFonts w:eastAsia="Times New Roman" w:cs="Helvetica"/>
                <w:color w:val="1F1E33"/>
                <w:sz w:val="20"/>
                <w:lang w:val="nl-NL" w:eastAsia="nl-NL" w:bidi="ar-SA"/>
              </w:rPr>
            </w:pPr>
            <w:r>
              <w:rPr>
                <w:rFonts w:eastAsia="Times New Roman" w:cs="Helvetica"/>
                <w:color w:val="1F1E33"/>
                <w:sz w:val="20"/>
                <w:lang w:val="nl-NL" w:eastAsia="nl-NL" w:bidi="ar-SA"/>
              </w:rPr>
              <w:t>Query DB</w:t>
            </w:r>
          </w:p>
        </w:tc>
      </w:tr>
    </w:tbl>
    <w:p w14:paraId="6F5314DE" w14:textId="1387503F" w:rsidR="00A15549" w:rsidRDefault="00A15549" w:rsidP="00A15549">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DWH</w:t>
      </w:r>
      <w:r w:rsidR="00917479">
        <w:rPr>
          <w:rFonts w:eastAsia="Times New Roman" w:cs="Helvetica"/>
          <w:b/>
          <w:bCs/>
          <w:color w:val="1F1E33"/>
          <w:sz w:val="20"/>
          <w:lang w:val="en-US" w:eastAsia="nl-NL" w:bidi="ar-SA"/>
        </w:rPr>
        <w:t xml:space="preserve"> to Excasso</w:t>
      </w:r>
    </w:p>
    <w:p w14:paraId="6CBB61BF" w14:textId="77777777" w:rsidR="00A15549" w:rsidRDefault="00A15549" w:rsidP="00B63289">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6F1549" w:rsidRPr="00D41CFB" w14:paraId="5AA39320" w14:textId="77777777" w:rsidTr="00C2308C">
        <w:tc>
          <w:tcPr>
            <w:tcW w:w="2875" w:type="dxa"/>
            <w:tcBorders>
              <w:bottom w:val="single" w:sz="4" w:space="0" w:color="auto"/>
            </w:tcBorders>
            <w:shd w:val="clear" w:color="auto" w:fill="D9D9D9" w:themeFill="background1" w:themeFillShade="D9"/>
          </w:tcPr>
          <w:p w14:paraId="0D939C15" w14:textId="77777777" w:rsidR="006F1549" w:rsidRPr="00D41CFB" w:rsidRDefault="006F154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2D79C8E" w14:textId="77777777" w:rsidR="006F1549" w:rsidRPr="00D41CFB" w:rsidRDefault="006F154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549DE600" w14:textId="77777777" w:rsidR="006F1549" w:rsidRPr="00D41CFB" w:rsidRDefault="006F154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488D75ED" w14:textId="77777777" w:rsidR="006F1549" w:rsidRPr="00D41CFB" w:rsidRDefault="006F154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75F1DC76" w14:textId="77777777" w:rsidR="006F1549" w:rsidRPr="00D41CFB" w:rsidRDefault="006F1549"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6F1549" w:rsidRPr="00D41CFB" w14:paraId="2DF47F8A" w14:textId="77777777" w:rsidTr="00C2308C">
        <w:tc>
          <w:tcPr>
            <w:tcW w:w="2875" w:type="dxa"/>
            <w:tcBorders>
              <w:top w:val="nil"/>
              <w:right w:val="single" w:sz="4" w:space="0" w:color="auto"/>
            </w:tcBorders>
          </w:tcPr>
          <w:p w14:paraId="505020FE" w14:textId="19FCA8E6" w:rsidR="006F1549" w:rsidRPr="00D41CFB" w:rsidRDefault="00274571"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w:t>
            </w:r>
            <w:r w:rsidR="0070619B">
              <w:rPr>
                <w:rFonts w:ascii="Helvetica" w:eastAsia="Times New Roman" w:hAnsi="Helvetica" w:cs="Helvetica"/>
                <w:color w:val="1F1E33"/>
                <w:sz w:val="20"/>
                <w:lang w:val="nl-NL" w:eastAsia="nl-NL" w:bidi="ar-SA"/>
              </w:rPr>
              <w:t>xcasso</w:t>
            </w:r>
          </w:p>
        </w:tc>
        <w:tc>
          <w:tcPr>
            <w:tcW w:w="2430" w:type="dxa"/>
            <w:tcBorders>
              <w:top w:val="nil"/>
              <w:left w:val="single" w:sz="4" w:space="0" w:color="auto"/>
            </w:tcBorders>
          </w:tcPr>
          <w:p w14:paraId="2D0E9F78" w14:textId="7B5DBB90" w:rsidR="006F1549" w:rsidRPr="00D41CFB" w:rsidRDefault="0070619B"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EGV</w:t>
            </w:r>
          </w:p>
        </w:tc>
        <w:tc>
          <w:tcPr>
            <w:tcW w:w="1530" w:type="dxa"/>
          </w:tcPr>
          <w:p w14:paraId="2508875A" w14:textId="547967B1" w:rsidR="006F1549" w:rsidRPr="00D41CFB" w:rsidRDefault="00274571"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SOAP/HTTPS</w:t>
            </w:r>
          </w:p>
        </w:tc>
        <w:tc>
          <w:tcPr>
            <w:tcW w:w="1080" w:type="dxa"/>
          </w:tcPr>
          <w:p w14:paraId="533D497B" w14:textId="13DD3FEA" w:rsidR="006F1549" w:rsidRPr="00D41CFB" w:rsidRDefault="00274571"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7138DFF4" w14:textId="70908E70" w:rsidR="006F1549" w:rsidRPr="00D41CFB" w:rsidRDefault="00274571"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17CD9A31" w14:textId="3895F45D" w:rsidR="006F1549" w:rsidRPr="00D41CFB" w:rsidRDefault="006F1549" w:rsidP="006F1549">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Excasso</w:t>
      </w:r>
      <w:r w:rsidR="00C54B5B">
        <w:rPr>
          <w:rFonts w:eastAsia="Times New Roman" w:cs="Helvetica"/>
          <w:b/>
          <w:bCs/>
          <w:color w:val="1F1E33"/>
          <w:sz w:val="20"/>
          <w:lang w:val="en-US" w:eastAsia="nl-NL" w:bidi="ar-SA"/>
        </w:rPr>
        <w:t xml:space="preserve"> to EGV</w:t>
      </w:r>
    </w:p>
    <w:p w14:paraId="6666B751" w14:textId="1BD99DBA" w:rsidR="006F1549" w:rsidRDefault="006F1549" w:rsidP="00B63289">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FF0930" w:rsidRPr="00D41CFB" w14:paraId="642423D8" w14:textId="77777777" w:rsidTr="00C2308C">
        <w:tc>
          <w:tcPr>
            <w:tcW w:w="2875" w:type="dxa"/>
            <w:tcBorders>
              <w:bottom w:val="single" w:sz="4" w:space="0" w:color="auto"/>
            </w:tcBorders>
            <w:shd w:val="clear" w:color="auto" w:fill="D9D9D9" w:themeFill="background1" w:themeFillShade="D9"/>
          </w:tcPr>
          <w:p w14:paraId="54676970" w14:textId="77777777" w:rsidR="00FF0930" w:rsidRPr="00D41CFB" w:rsidRDefault="00FF093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E44CD60" w14:textId="77777777" w:rsidR="00FF0930" w:rsidRPr="00D41CFB" w:rsidRDefault="00FF093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50878DA0" w14:textId="77777777" w:rsidR="00FF0930" w:rsidRPr="00D41CFB" w:rsidRDefault="00FF093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B512457" w14:textId="77777777" w:rsidR="00FF0930" w:rsidRPr="00D41CFB" w:rsidRDefault="00FF093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72EC090D" w14:textId="77777777" w:rsidR="00FF0930" w:rsidRPr="00D41CFB" w:rsidRDefault="00FF0930"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FF0930" w:rsidRPr="00D41CFB" w14:paraId="399B27E7" w14:textId="77777777" w:rsidTr="00C2308C">
        <w:tc>
          <w:tcPr>
            <w:tcW w:w="2875" w:type="dxa"/>
            <w:tcBorders>
              <w:top w:val="nil"/>
              <w:right w:val="single" w:sz="4" w:space="0" w:color="auto"/>
            </w:tcBorders>
          </w:tcPr>
          <w:p w14:paraId="597FF381" w14:textId="6F43AFA3" w:rsidR="00FF0930" w:rsidRPr="00D41CFB" w:rsidRDefault="00C54B5B"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1CAD7422" w14:textId="54953EC2" w:rsidR="00FF0930" w:rsidRPr="00D41CFB" w:rsidRDefault="00CD7F1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FEZ/JIM</w:t>
            </w:r>
          </w:p>
        </w:tc>
        <w:tc>
          <w:tcPr>
            <w:tcW w:w="1530" w:type="dxa"/>
          </w:tcPr>
          <w:p w14:paraId="454CEEC7" w14:textId="26B5BB90" w:rsidR="00FF0930" w:rsidRPr="00D41CFB" w:rsidRDefault="00CD7F1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33712B80" w14:textId="7972B038" w:rsidR="00FF0930" w:rsidRPr="00D41CFB" w:rsidRDefault="005E63D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179E93DC" w14:textId="14F76482" w:rsidR="00FF0930" w:rsidRPr="00D41CFB" w:rsidRDefault="00E2534B"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10569F9D" w14:textId="60ECD779" w:rsidR="00FF0930" w:rsidRPr="00D41CFB" w:rsidRDefault="00FF0930" w:rsidP="00FF0930">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Excasso</w:t>
      </w:r>
      <w:r w:rsidR="005E63DE">
        <w:rPr>
          <w:rFonts w:eastAsia="Times New Roman" w:cs="Helvetica"/>
          <w:b/>
          <w:bCs/>
          <w:color w:val="1F1E33"/>
          <w:sz w:val="20"/>
          <w:lang w:val="en-US" w:eastAsia="nl-NL" w:bidi="ar-SA"/>
        </w:rPr>
        <w:t xml:space="preserve"> to FEZ/JIM</w:t>
      </w:r>
    </w:p>
    <w:p w14:paraId="068496BB" w14:textId="77777777" w:rsidR="00FF0930" w:rsidRPr="00D41CFB" w:rsidRDefault="00FF0930" w:rsidP="00B63289">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FD496C" w:rsidRPr="00D41CFB" w14:paraId="66A05990" w14:textId="77777777" w:rsidTr="00C2308C">
        <w:tc>
          <w:tcPr>
            <w:tcW w:w="2875" w:type="dxa"/>
            <w:tcBorders>
              <w:bottom w:val="single" w:sz="4" w:space="0" w:color="auto"/>
            </w:tcBorders>
            <w:shd w:val="clear" w:color="auto" w:fill="D9D9D9" w:themeFill="background1" w:themeFillShade="D9"/>
          </w:tcPr>
          <w:p w14:paraId="2DE1CA68" w14:textId="77777777" w:rsidR="00FD496C" w:rsidRPr="00D41CFB" w:rsidRDefault="00FD496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4A1EC46F" w14:textId="77777777" w:rsidR="00FD496C" w:rsidRPr="00D41CFB" w:rsidRDefault="00FD496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1962A933" w14:textId="77777777" w:rsidR="00FD496C" w:rsidRPr="00D41CFB" w:rsidRDefault="00FD496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901B8F4" w14:textId="77777777" w:rsidR="00FD496C" w:rsidRPr="00D41CFB" w:rsidRDefault="00FD496C"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52216805" w14:textId="77777777" w:rsidR="00FD496C" w:rsidRPr="00D41CFB" w:rsidRDefault="00FD496C"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FD496C" w:rsidRPr="00D41CFB" w14:paraId="305C011F" w14:textId="77777777" w:rsidTr="00C2308C">
        <w:tc>
          <w:tcPr>
            <w:tcW w:w="2875" w:type="dxa"/>
            <w:tcBorders>
              <w:top w:val="nil"/>
              <w:bottom w:val="nil"/>
              <w:right w:val="single" w:sz="4" w:space="0" w:color="auto"/>
            </w:tcBorders>
          </w:tcPr>
          <w:p w14:paraId="3098C9AC" w14:textId="0B18CE16" w:rsidR="00FD496C" w:rsidRPr="00D41CFB"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GCU</w:t>
            </w:r>
          </w:p>
        </w:tc>
        <w:tc>
          <w:tcPr>
            <w:tcW w:w="2430" w:type="dxa"/>
            <w:tcBorders>
              <w:top w:val="nil"/>
              <w:left w:val="single" w:sz="4" w:space="0" w:color="auto"/>
              <w:bottom w:val="nil"/>
            </w:tcBorders>
          </w:tcPr>
          <w:p w14:paraId="707D9596" w14:textId="77777777" w:rsidR="00FD496C" w:rsidRPr="00D41CFB"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1CE08DFC" w14:textId="77777777" w:rsidR="00FD496C" w:rsidRPr="00D41CFB"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6DB3C500" w14:textId="77777777" w:rsidR="00FD496C" w:rsidRPr="00D41CFB"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249983A4" w14:textId="77777777" w:rsidR="00FD496C" w:rsidRPr="00D41CFB" w:rsidRDefault="00FD496C"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r w:rsidR="00FD496C" w:rsidRPr="00D41CFB" w14:paraId="106C5FE7" w14:textId="77777777" w:rsidTr="00C2308C">
        <w:tc>
          <w:tcPr>
            <w:tcW w:w="2875" w:type="dxa"/>
            <w:tcBorders>
              <w:top w:val="nil"/>
              <w:right w:val="single" w:sz="4" w:space="0" w:color="auto"/>
            </w:tcBorders>
          </w:tcPr>
          <w:p w14:paraId="54A3D43B" w14:textId="77777777" w:rsidR="00FD496C" w:rsidRDefault="00FD496C"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2C11D0B3" w14:textId="77777777" w:rsidR="00FD496C" w:rsidRDefault="00FD496C" w:rsidP="00C2308C">
            <w:pPr>
              <w:rPr>
                <w:rFonts w:ascii="Helvetica" w:eastAsia="Times New Roman" w:hAnsi="Helvetica" w:cs="Helvetica"/>
                <w:color w:val="1F1E33"/>
                <w:sz w:val="20"/>
                <w:lang w:val="nl-NL" w:eastAsia="nl-NL" w:bidi="ar-SA"/>
              </w:rPr>
            </w:pPr>
          </w:p>
        </w:tc>
        <w:tc>
          <w:tcPr>
            <w:tcW w:w="1530" w:type="dxa"/>
          </w:tcPr>
          <w:p w14:paraId="428020C5" w14:textId="79FB5265" w:rsidR="00FD496C"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MQ</w:t>
            </w:r>
          </w:p>
        </w:tc>
        <w:tc>
          <w:tcPr>
            <w:tcW w:w="1080" w:type="dxa"/>
          </w:tcPr>
          <w:p w14:paraId="4875F2D1" w14:textId="39A6A651" w:rsidR="00FD496C" w:rsidRDefault="00FD496C"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7501</w:t>
            </w:r>
          </w:p>
        </w:tc>
        <w:tc>
          <w:tcPr>
            <w:tcW w:w="1294" w:type="dxa"/>
          </w:tcPr>
          <w:p w14:paraId="6FF1202D" w14:textId="183F72EE" w:rsidR="00FD496C" w:rsidRPr="00D41CFB" w:rsidRDefault="00FD496C" w:rsidP="00C2308C">
            <w:pPr>
              <w:rPr>
                <w:rFonts w:eastAsia="Times New Roman" w:cs="Helvetica"/>
                <w:color w:val="1F1E33"/>
                <w:sz w:val="20"/>
                <w:lang w:val="nl-NL" w:eastAsia="nl-NL" w:bidi="ar-SA"/>
              </w:rPr>
            </w:pPr>
          </w:p>
        </w:tc>
      </w:tr>
    </w:tbl>
    <w:p w14:paraId="28A7D6A5" w14:textId="68A6FA99" w:rsidR="00FD496C" w:rsidRDefault="00E2534B" w:rsidP="00FD496C">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GCU</w:t>
      </w:r>
      <w:r w:rsidR="00FD496C" w:rsidRPr="00D41CFB">
        <w:rPr>
          <w:rFonts w:eastAsia="Times New Roman" w:cs="Helvetica"/>
          <w:b/>
          <w:bCs/>
          <w:color w:val="1F1E33"/>
          <w:sz w:val="20"/>
          <w:lang w:val="en-US" w:eastAsia="nl-NL" w:bidi="ar-SA"/>
        </w:rPr>
        <w:t xml:space="preserve"> to </w:t>
      </w:r>
      <w:r w:rsidR="00FD496C">
        <w:rPr>
          <w:rFonts w:eastAsia="Times New Roman" w:cs="Helvetica"/>
          <w:b/>
          <w:bCs/>
          <w:color w:val="1F1E33"/>
          <w:sz w:val="20"/>
          <w:lang w:val="en-US" w:eastAsia="nl-NL" w:bidi="ar-SA"/>
        </w:rPr>
        <w:t>Excasso</w:t>
      </w:r>
    </w:p>
    <w:p w14:paraId="045FE3D3" w14:textId="77777777" w:rsidR="00917479" w:rsidRPr="00D41CFB" w:rsidRDefault="00917479" w:rsidP="00FD496C">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8C32D6" w:rsidRPr="00D41CFB" w14:paraId="3BE5B9FE" w14:textId="77777777" w:rsidTr="00C2308C">
        <w:tc>
          <w:tcPr>
            <w:tcW w:w="2875" w:type="dxa"/>
            <w:tcBorders>
              <w:bottom w:val="single" w:sz="4" w:space="0" w:color="auto"/>
            </w:tcBorders>
            <w:shd w:val="clear" w:color="auto" w:fill="D9D9D9" w:themeFill="background1" w:themeFillShade="D9"/>
          </w:tcPr>
          <w:p w14:paraId="7AB516F7" w14:textId="77777777" w:rsidR="008C32D6" w:rsidRPr="00D41CFB" w:rsidRDefault="008C32D6"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03F0BAD" w14:textId="77777777" w:rsidR="008C32D6" w:rsidRPr="00D41CFB" w:rsidRDefault="008C32D6"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5DAFAEC2" w14:textId="77777777" w:rsidR="008C32D6" w:rsidRPr="00D41CFB" w:rsidRDefault="008C32D6"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37D02A2F" w14:textId="77777777" w:rsidR="008C32D6" w:rsidRPr="00D41CFB" w:rsidRDefault="008C32D6"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7EF2185" w14:textId="77777777" w:rsidR="008C32D6" w:rsidRPr="00D41CFB" w:rsidRDefault="008C32D6"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8C32D6" w:rsidRPr="00D41CFB" w14:paraId="602DB1E1" w14:textId="77777777" w:rsidTr="00C2308C">
        <w:tc>
          <w:tcPr>
            <w:tcW w:w="2875" w:type="dxa"/>
            <w:tcBorders>
              <w:top w:val="nil"/>
              <w:bottom w:val="nil"/>
              <w:right w:val="single" w:sz="4" w:space="0" w:color="auto"/>
            </w:tcBorders>
          </w:tcPr>
          <w:p w14:paraId="771D1478" w14:textId="15664703" w:rsidR="008C32D6" w:rsidRPr="00D41CFB"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OSW</w:t>
            </w:r>
          </w:p>
        </w:tc>
        <w:tc>
          <w:tcPr>
            <w:tcW w:w="2430" w:type="dxa"/>
            <w:tcBorders>
              <w:top w:val="nil"/>
              <w:left w:val="single" w:sz="4" w:space="0" w:color="auto"/>
              <w:bottom w:val="nil"/>
            </w:tcBorders>
          </w:tcPr>
          <w:p w14:paraId="31A73F93" w14:textId="77777777" w:rsidR="008C32D6" w:rsidRPr="00D41CFB" w:rsidRDefault="008C32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783EA72B" w14:textId="77777777" w:rsidR="008C32D6" w:rsidRPr="00D41CFB" w:rsidRDefault="008C32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SOAP/HTTPS</w:t>
            </w:r>
          </w:p>
        </w:tc>
        <w:tc>
          <w:tcPr>
            <w:tcW w:w="1080" w:type="dxa"/>
          </w:tcPr>
          <w:p w14:paraId="16A00260" w14:textId="77777777" w:rsidR="008C32D6" w:rsidRPr="00D41CFB" w:rsidRDefault="008C32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1387EA21" w14:textId="77777777" w:rsidR="008C32D6" w:rsidRPr="00D41CFB" w:rsidRDefault="008C32D6"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r w:rsidR="008C32D6" w:rsidRPr="00D41CFB" w14:paraId="51706869" w14:textId="77777777" w:rsidTr="00FE2D05">
        <w:tc>
          <w:tcPr>
            <w:tcW w:w="2875" w:type="dxa"/>
            <w:tcBorders>
              <w:top w:val="nil"/>
              <w:bottom w:val="nil"/>
              <w:right w:val="single" w:sz="4" w:space="0" w:color="auto"/>
            </w:tcBorders>
          </w:tcPr>
          <w:p w14:paraId="540DDFED" w14:textId="77777777" w:rsidR="008C32D6" w:rsidRDefault="008C32D6"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bottom w:val="nil"/>
            </w:tcBorders>
          </w:tcPr>
          <w:p w14:paraId="3354631C" w14:textId="77777777" w:rsidR="008C32D6" w:rsidRDefault="008C32D6" w:rsidP="00C2308C">
            <w:pPr>
              <w:rPr>
                <w:rFonts w:ascii="Helvetica" w:eastAsia="Times New Roman" w:hAnsi="Helvetica" w:cs="Helvetica"/>
                <w:color w:val="1F1E33"/>
                <w:sz w:val="20"/>
                <w:lang w:val="nl-NL" w:eastAsia="nl-NL" w:bidi="ar-SA"/>
              </w:rPr>
            </w:pPr>
          </w:p>
        </w:tc>
        <w:tc>
          <w:tcPr>
            <w:tcW w:w="1530" w:type="dxa"/>
          </w:tcPr>
          <w:p w14:paraId="476B051C" w14:textId="77777777" w:rsidR="008C32D6" w:rsidRDefault="008C32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6FAFD823" w14:textId="77777777" w:rsidR="008C32D6" w:rsidRDefault="008C32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4803B62B" w14:textId="77777777" w:rsidR="008C32D6" w:rsidRDefault="008C32D6"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r w:rsidR="00FE2D05" w:rsidRPr="00D41CFB" w14:paraId="4D1C5550" w14:textId="77777777" w:rsidTr="00C2308C">
        <w:tc>
          <w:tcPr>
            <w:tcW w:w="2875" w:type="dxa"/>
            <w:tcBorders>
              <w:top w:val="nil"/>
              <w:right w:val="single" w:sz="4" w:space="0" w:color="auto"/>
            </w:tcBorders>
          </w:tcPr>
          <w:p w14:paraId="7854222A" w14:textId="77777777" w:rsidR="00FE2D05" w:rsidRDefault="00FE2D05"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4EAF9C18" w14:textId="77777777" w:rsidR="00FE2D05" w:rsidRDefault="00FE2D05" w:rsidP="00C2308C">
            <w:pPr>
              <w:rPr>
                <w:rFonts w:ascii="Helvetica" w:eastAsia="Times New Roman" w:hAnsi="Helvetica" w:cs="Helvetica"/>
                <w:color w:val="1F1E33"/>
                <w:sz w:val="20"/>
                <w:lang w:val="nl-NL" w:eastAsia="nl-NL" w:bidi="ar-SA"/>
              </w:rPr>
            </w:pPr>
          </w:p>
        </w:tc>
        <w:tc>
          <w:tcPr>
            <w:tcW w:w="1530" w:type="dxa"/>
          </w:tcPr>
          <w:p w14:paraId="420421DB" w14:textId="72EA3B01" w:rsidR="00FE2D05"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33939FEF" w14:textId="0D192377" w:rsidR="00FE2D05"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416B5157" w14:textId="7410DCC2" w:rsidR="00FE2D05" w:rsidRDefault="00FE2D05"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60626759" w14:textId="7939B2F6" w:rsidR="008C32D6" w:rsidRPr="00D41CFB" w:rsidRDefault="00FE2D05" w:rsidP="008C32D6">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OSW</w:t>
      </w:r>
      <w:r w:rsidR="008C32D6" w:rsidRPr="00D41CFB">
        <w:rPr>
          <w:rFonts w:eastAsia="Times New Roman" w:cs="Helvetica"/>
          <w:b/>
          <w:bCs/>
          <w:color w:val="1F1E33"/>
          <w:sz w:val="20"/>
          <w:lang w:val="en-US" w:eastAsia="nl-NL" w:bidi="ar-SA"/>
        </w:rPr>
        <w:t xml:space="preserve"> to </w:t>
      </w:r>
      <w:r w:rsidR="008C32D6">
        <w:rPr>
          <w:rFonts w:eastAsia="Times New Roman" w:cs="Helvetica"/>
          <w:b/>
          <w:bCs/>
          <w:color w:val="1F1E33"/>
          <w:sz w:val="20"/>
          <w:lang w:val="en-US" w:eastAsia="nl-NL" w:bidi="ar-SA"/>
        </w:rPr>
        <w:t>Excasso</w:t>
      </w:r>
    </w:p>
    <w:p w14:paraId="09F0ECB2" w14:textId="6F964B5D" w:rsidR="008C32D6" w:rsidRDefault="008C32D6"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FE2D05" w:rsidRPr="00D41CFB" w14:paraId="57F7592D" w14:textId="77777777" w:rsidTr="00C2308C">
        <w:tc>
          <w:tcPr>
            <w:tcW w:w="2875" w:type="dxa"/>
            <w:tcBorders>
              <w:bottom w:val="single" w:sz="4" w:space="0" w:color="auto"/>
            </w:tcBorders>
            <w:shd w:val="clear" w:color="auto" w:fill="D9D9D9" w:themeFill="background1" w:themeFillShade="D9"/>
          </w:tcPr>
          <w:p w14:paraId="7629A774" w14:textId="77777777" w:rsidR="00FE2D05" w:rsidRPr="00D41CFB" w:rsidRDefault="00FE2D05"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370A07F3" w14:textId="77777777" w:rsidR="00FE2D05" w:rsidRPr="00D41CFB" w:rsidRDefault="00FE2D05"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16DFC408" w14:textId="77777777" w:rsidR="00FE2D05" w:rsidRPr="00D41CFB" w:rsidRDefault="00FE2D05"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217016B6" w14:textId="77777777" w:rsidR="00FE2D05" w:rsidRPr="00D41CFB" w:rsidRDefault="00FE2D05"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6424199C" w14:textId="77777777" w:rsidR="00FE2D05" w:rsidRPr="00D41CFB" w:rsidRDefault="00FE2D05"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FE2D05" w:rsidRPr="00D41CFB" w14:paraId="5A5E79DA" w14:textId="77777777" w:rsidTr="00C2308C">
        <w:tc>
          <w:tcPr>
            <w:tcW w:w="2875" w:type="dxa"/>
            <w:tcBorders>
              <w:top w:val="nil"/>
              <w:right w:val="single" w:sz="4" w:space="0" w:color="auto"/>
            </w:tcBorders>
          </w:tcPr>
          <w:p w14:paraId="4724F594" w14:textId="77777777" w:rsidR="00FE2D05" w:rsidRPr="00D41CFB"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6FEE0D9F" w14:textId="3186E8D8" w:rsidR="00FE2D05" w:rsidRPr="00D41CFB"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Q</w:t>
            </w:r>
            <w:r w:rsidR="00956F61">
              <w:rPr>
                <w:rFonts w:ascii="Helvetica" w:eastAsia="Times New Roman" w:hAnsi="Helvetica" w:cs="Helvetica"/>
                <w:color w:val="1F1E33"/>
                <w:sz w:val="20"/>
                <w:lang w:val="nl-NL" w:eastAsia="nl-NL" w:bidi="ar-SA"/>
              </w:rPr>
              <w:t>R</w:t>
            </w:r>
            <w:r>
              <w:rPr>
                <w:rFonts w:ascii="Helvetica" w:eastAsia="Times New Roman" w:hAnsi="Helvetica" w:cs="Helvetica"/>
                <w:color w:val="1F1E33"/>
                <w:sz w:val="20"/>
                <w:lang w:val="nl-NL" w:eastAsia="nl-NL" w:bidi="ar-SA"/>
              </w:rPr>
              <w:t>adar</w:t>
            </w:r>
          </w:p>
        </w:tc>
        <w:tc>
          <w:tcPr>
            <w:tcW w:w="1530" w:type="dxa"/>
          </w:tcPr>
          <w:p w14:paraId="1A8D8B51" w14:textId="77777777" w:rsidR="00FE2D05" w:rsidRPr="00D41CFB"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43267453" w14:textId="77777777" w:rsidR="00FE2D05" w:rsidRPr="00D41CFB" w:rsidRDefault="00FE2D0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35495C16" w14:textId="77777777" w:rsidR="00FE2D05" w:rsidRPr="00D41CFB" w:rsidRDefault="00FE2D05"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7575936F" w14:textId="1B008A94" w:rsidR="00FE2D05" w:rsidRPr="00D41CFB" w:rsidRDefault="00FE2D05" w:rsidP="00FE2D05">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proofErr w:type="spellStart"/>
      <w:r w:rsidR="00956F61">
        <w:rPr>
          <w:rFonts w:eastAsia="Times New Roman" w:cs="Helvetica"/>
          <w:b/>
          <w:bCs/>
          <w:color w:val="1F1E33"/>
          <w:sz w:val="20"/>
          <w:lang w:val="en-US" w:eastAsia="nl-NL" w:bidi="ar-SA"/>
        </w:rPr>
        <w:t>QRadar</w:t>
      </w:r>
      <w:proofErr w:type="spellEnd"/>
    </w:p>
    <w:p w14:paraId="73D60FD1" w14:textId="385A5897" w:rsidR="00FE2D05" w:rsidRDefault="00FE2D05"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62230D" w:rsidRPr="00D41CFB" w14:paraId="3E9FEF23" w14:textId="77777777" w:rsidTr="00C2308C">
        <w:tc>
          <w:tcPr>
            <w:tcW w:w="2875" w:type="dxa"/>
            <w:tcBorders>
              <w:bottom w:val="single" w:sz="4" w:space="0" w:color="auto"/>
            </w:tcBorders>
            <w:shd w:val="clear" w:color="auto" w:fill="D9D9D9" w:themeFill="background1" w:themeFillShade="D9"/>
          </w:tcPr>
          <w:p w14:paraId="54C60B91"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4CB6AD71"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172893E2"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0ABDF1B0"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33EDA356" w14:textId="77777777" w:rsidR="0062230D" w:rsidRPr="00D41CFB" w:rsidRDefault="0062230D"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62230D" w:rsidRPr="00D41CFB" w14:paraId="0F52641B" w14:textId="77777777" w:rsidTr="00C2308C">
        <w:tc>
          <w:tcPr>
            <w:tcW w:w="2875" w:type="dxa"/>
            <w:tcBorders>
              <w:top w:val="nil"/>
              <w:right w:val="single" w:sz="4" w:space="0" w:color="auto"/>
            </w:tcBorders>
          </w:tcPr>
          <w:p w14:paraId="18A5E3D7" w14:textId="77777777" w:rsidR="0062230D" w:rsidRPr="00D41CFB" w:rsidRDefault="0062230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2F226594" w14:textId="37066D07" w:rsidR="0062230D" w:rsidRPr="00D41CFB" w:rsidRDefault="0062230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LZV</w:t>
            </w:r>
          </w:p>
        </w:tc>
        <w:tc>
          <w:tcPr>
            <w:tcW w:w="1530" w:type="dxa"/>
          </w:tcPr>
          <w:p w14:paraId="559FBAA0" w14:textId="77777777" w:rsidR="0062230D" w:rsidRPr="00D41CFB" w:rsidRDefault="0062230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6BC7807C" w14:textId="77777777" w:rsidR="0062230D" w:rsidRPr="00D41CFB" w:rsidRDefault="0062230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5F99189F" w14:textId="77777777" w:rsidR="0062230D" w:rsidRPr="00D41CFB" w:rsidRDefault="0062230D"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66D71934" w14:textId="6983518E" w:rsidR="0062230D" w:rsidRPr="00D41CFB" w:rsidRDefault="0062230D" w:rsidP="0062230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proofErr w:type="spellStart"/>
      <w:r>
        <w:rPr>
          <w:rFonts w:eastAsia="Times New Roman" w:cs="Helvetica"/>
          <w:b/>
          <w:bCs/>
          <w:color w:val="1F1E33"/>
          <w:sz w:val="20"/>
          <w:lang w:val="en-US" w:eastAsia="nl-NL" w:bidi="ar-SA"/>
        </w:rPr>
        <w:t>Luziver</w:t>
      </w:r>
      <w:proofErr w:type="spellEnd"/>
    </w:p>
    <w:p w14:paraId="7D0570D1" w14:textId="547EC5E1" w:rsidR="0062230D" w:rsidRDefault="0062230D"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62230D" w:rsidRPr="00D41CFB" w14:paraId="75C2836B" w14:textId="77777777" w:rsidTr="00C2308C">
        <w:tc>
          <w:tcPr>
            <w:tcW w:w="2875" w:type="dxa"/>
            <w:tcBorders>
              <w:bottom w:val="single" w:sz="4" w:space="0" w:color="auto"/>
            </w:tcBorders>
            <w:shd w:val="clear" w:color="auto" w:fill="D9D9D9" w:themeFill="background1" w:themeFillShade="D9"/>
          </w:tcPr>
          <w:p w14:paraId="507EA310"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2542862A"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421BB93"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1D25A05D" w14:textId="77777777" w:rsidR="0062230D" w:rsidRPr="00D41CFB" w:rsidRDefault="0062230D"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785DED6" w14:textId="77777777" w:rsidR="0062230D" w:rsidRPr="00D41CFB" w:rsidRDefault="0062230D"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62230D" w:rsidRPr="00D41CFB" w14:paraId="48D449F9" w14:textId="77777777" w:rsidTr="00C2308C">
        <w:tc>
          <w:tcPr>
            <w:tcW w:w="2875" w:type="dxa"/>
            <w:tcBorders>
              <w:top w:val="nil"/>
              <w:right w:val="single" w:sz="4" w:space="0" w:color="auto"/>
            </w:tcBorders>
          </w:tcPr>
          <w:p w14:paraId="42388B3E" w14:textId="77777777" w:rsidR="0062230D" w:rsidRPr="00D41CFB" w:rsidRDefault="0062230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0E42AE9B" w14:textId="2C0D3CC4" w:rsidR="0062230D" w:rsidRPr="00D41CFB" w:rsidRDefault="00A972A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KPN Mail Relay</w:t>
            </w:r>
          </w:p>
        </w:tc>
        <w:tc>
          <w:tcPr>
            <w:tcW w:w="1530" w:type="dxa"/>
          </w:tcPr>
          <w:p w14:paraId="2F31250F" w14:textId="2FAD8C29" w:rsidR="0062230D" w:rsidRPr="00D41CFB" w:rsidRDefault="00A972A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SMTP</w:t>
            </w:r>
          </w:p>
        </w:tc>
        <w:tc>
          <w:tcPr>
            <w:tcW w:w="1080" w:type="dxa"/>
          </w:tcPr>
          <w:p w14:paraId="0B67857F" w14:textId="2A8DF276" w:rsidR="0062230D" w:rsidRPr="00D41CFB" w:rsidRDefault="00A972A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25</w:t>
            </w:r>
          </w:p>
        </w:tc>
        <w:tc>
          <w:tcPr>
            <w:tcW w:w="1294" w:type="dxa"/>
          </w:tcPr>
          <w:p w14:paraId="1D7912D5" w14:textId="4F7EC456" w:rsidR="0062230D" w:rsidRPr="00D41CFB" w:rsidRDefault="00485515" w:rsidP="00C2308C">
            <w:pPr>
              <w:rPr>
                <w:rFonts w:eastAsia="Times New Roman" w:cs="Helvetica"/>
                <w:color w:val="1F1E33"/>
                <w:sz w:val="20"/>
                <w:lang w:val="nl-NL" w:eastAsia="nl-NL" w:bidi="ar-SA"/>
              </w:rPr>
            </w:pPr>
            <w:r>
              <w:rPr>
                <w:rFonts w:eastAsia="Times New Roman" w:cs="Helvetica"/>
                <w:color w:val="1F1E33"/>
                <w:sz w:val="20"/>
                <w:lang w:val="nl-NL" w:eastAsia="nl-NL" w:bidi="ar-SA"/>
              </w:rPr>
              <w:t>KPN</w:t>
            </w:r>
          </w:p>
        </w:tc>
      </w:tr>
    </w:tbl>
    <w:p w14:paraId="1326B212" w14:textId="2C7924A9" w:rsidR="0062230D" w:rsidRDefault="0062230D" w:rsidP="0062230D">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485515">
        <w:rPr>
          <w:rFonts w:eastAsia="Times New Roman" w:cs="Helvetica"/>
          <w:b/>
          <w:bCs/>
          <w:color w:val="1F1E33"/>
          <w:sz w:val="20"/>
          <w:lang w:val="en-US" w:eastAsia="nl-NL" w:bidi="ar-SA"/>
        </w:rPr>
        <w:t>KPN Mail Relay</w:t>
      </w:r>
    </w:p>
    <w:p w14:paraId="6B270053" w14:textId="77777777" w:rsidR="00146014" w:rsidRDefault="00146014" w:rsidP="0014601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146014" w:rsidRPr="00D41CFB" w14:paraId="2F19D127" w14:textId="77777777" w:rsidTr="00C2308C">
        <w:tc>
          <w:tcPr>
            <w:tcW w:w="2875" w:type="dxa"/>
            <w:tcBorders>
              <w:bottom w:val="single" w:sz="4" w:space="0" w:color="auto"/>
            </w:tcBorders>
            <w:shd w:val="clear" w:color="auto" w:fill="D9D9D9" w:themeFill="background1" w:themeFillShade="D9"/>
          </w:tcPr>
          <w:p w14:paraId="524459CD" w14:textId="77777777" w:rsidR="00146014" w:rsidRPr="00D41CFB" w:rsidRDefault="0014601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2335EBCF" w14:textId="77777777" w:rsidR="00146014" w:rsidRPr="00D41CFB" w:rsidRDefault="0014601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66A431F9" w14:textId="77777777" w:rsidR="00146014" w:rsidRPr="00D41CFB" w:rsidRDefault="0014601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441E0C20" w14:textId="77777777" w:rsidR="00146014" w:rsidRPr="00D41CFB" w:rsidRDefault="0014601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FC40C54" w14:textId="77777777" w:rsidR="00146014" w:rsidRPr="00D41CFB" w:rsidRDefault="00146014"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146014" w:rsidRPr="00D41CFB" w14:paraId="2FDBD6E4" w14:textId="77777777" w:rsidTr="00C2308C">
        <w:tc>
          <w:tcPr>
            <w:tcW w:w="2875" w:type="dxa"/>
            <w:tcBorders>
              <w:top w:val="nil"/>
              <w:bottom w:val="nil"/>
              <w:right w:val="single" w:sz="4" w:space="0" w:color="auto"/>
            </w:tcBorders>
          </w:tcPr>
          <w:p w14:paraId="0C798875" w14:textId="206872D7" w:rsidR="00146014" w:rsidRPr="00D41CFB" w:rsidRDefault="0014601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ODS</w:t>
            </w:r>
          </w:p>
        </w:tc>
        <w:tc>
          <w:tcPr>
            <w:tcW w:w="2430" w:type="dxa"/>
            <w:tcBorders>
              <w:top w:val="nil"/>
              <w:left w:val="single" w:sz="4" w:space="0" w:color="auto"/>
              <w:bottom w:val="nil"/>
            </w:tcBorders>
          </w:tcPr>
          <w:p w14:paraId="2D74A854" w14:textId="77777777" w:rsidR="00146014" w:rsidRPr="00D41CFB" w:rsidRDefault="0014601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6F6A5E5A" w14:textId="6C4924DD" w:rsidR="00146014" w:rsidRPr="00D41CFB" w:rsidRDefault="0014601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5EB2999B" w14:textId="48D96315" w:rsidR="00146014" w:rsidRPr="00D41CFB" w:rsidRDefault="00CD19AB"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04BBB358" w14:textId="77777777" w:rsidR="00146014" w:rsidRPr="00D41CFB" w:rsidRDefault="00146014"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r w:rsidR="00146014" w:rsidRPr="00D41CFB" w14:paraId="1E220EF5" w14:textId="77777777" w:rsidTr="00C2308C">
        <w:tc>
          <w:tcPr>
            <w:tcW w:w="2875" w:type="dxa"/>
            <w:tcBorders>
              <w:top w:val="nil"/>
              <w:right w:val="single" w:sz="4" w:space="0" w:color="auto"/>
            </w:tcBorders>
          </w:tcPr>
          <w:p w14:paraId="1FCFAAD8" w14:textId="77777777" w:rsidR="00146014" w:rsidRDefault="00146014"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7CD9D4EA" w14:textId="77777777" w:rsidR="00146014" w:rsidRDefault="00146014" w:rsidP="00C2308C">
            <w:pPr>
              <w:rPr>
                <w:rFonts w:ascii="Helvetica" w:eastAsia="Times New Roman" w:hAnsi="Helvetica" w:cs="Helvetica"/>
                <w:color w:val="1F1E33"/>
                <w:sz w:val="20"/>
                <w:lang w:val="nl-NL" w:eastAsia="nl-NL" w:bidi="ar-SA"/>
              </w:rPr>
            </w:pPr>
          </w:p>
        </w:tc>
        <w:tc>
          <w:tcPr>
            <w:tcW w:w="1530" w:type="dxa"/>
          </w:tcPr>
          <w:p w14:paraId="4BCA1AE7" w14:textId="56BAFC76" w:rsidR="00146014" w:rsidRDefault="0014601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2377008A" w14:textId="281FC059" w:rsidR="00146014" w:rsidRDefault="0014601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w:t>
            </w:r>
            <w:r w:rsidR="00CD19AB">
              <w:rPr>
                <w:rFonts w:ascii="Helvetica" w:eastAsia="Times New Roman" w:hAnsi="Helvetica" w:cs="Helvetica"/>
                <w:color w:val="1F1E33"/>
                <w:sz w:val="20"/>
                <w:lang w:val="nl-NL" w:eastAsia="nl-NL" w:bidi="ar-SA"/>
              </w:rPr>
              <w:t>1</w:t>
            </w:r>
          </w:p>
        </w:tc>
        <w:tc>
          <w:tcPr>
            <w:tcW w:w="1294" w:type="dxa"/>
          </w:tcPr>
          <w:p w14:paraId="275C61D6" w14:textId="123B771A" w:rsidR="00146014" w:rsidRDefault="00CD19AB"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1BA49A08" w14:textId="7F13F9E8" w:rsidR="00146014" w:rsidRDefault="00CD19AB" w:rsidP="00146014">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ODS</w:t>
      </w:r>
      <w:r w:rsidR="00146014" w:rsidRPr="00D41CFB">
        <w:rPr>
          <w:rFonts w:eastAsia="Times New Roman" w:cs="Helvetica"/>
          <w:b/>
          <w:bCs/>
          <w:color w:val="1F1E33"/>
          <w:sz w:val="20"/>
          <w:lang w:val="en-US" w:eastAsia="nl-NL" w:bidi="ar-SA"/>
        </w:rPr>
        <w:t xml:space="preserve"> to </w:t>
      </w:r>
      <w:r w:rsidR="00146014">
        <w:rPr>
          <w:rFonts w:eastAsia="Times New Roman" w:cs="Helvetica"/>
          <w:b/>
          <w:bCs/>
          <w:color w:val="1F1E33"/>
          <w:sz w:val="20"/>
          <w:lang w:val="en-US" w:eastAsia="nl-NL" w:bidi="ar-SA"/>
        </w:rPr>
        <w:t>Excasso</w:t>
      </w:r>
    </w:p>
    <w:p w14:paraId="3C6740C1" w14:textId="77777777" w:rsidR="00B85458" w:rsidRPr="00D41CFB" w:rsidRDefault="00B85458" w:rsidP="0014601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B85458" w:rsidRPr="00D41CFB" w14:paraId="44FBB084" w14:textId="77777777" w:rsidTr="00C2308C">
        <w:tc>
          <w:tcPr>
            <w:tcW w:w="2875" w:type="dxa"/>
            <w:tcBorders>
              <w:bottom w:val="single" w:sz="4" w:space="0" w:color="auto"/>
            </w:tcBorders>
            <w:shd w:val="clear" w:color="auto" w:fill="D9D9D9" w:themeFill="background1" w:themeFillShade="D9"/>
          </w:tcPr>
          <w:p w14:paraId="0C0977F5" w14:textId="77777777" w:rsidR="00B85458" w:rsidRPr="00D41CFB" w:rsidRDefault="00B85458"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624BA9D3" w14:textId="77777777" w:rsidR="00B85458" w:rsidRPr="00D41CFB" w:rsidRDefault="00B85458"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BBEE9DC" w14:textId="77777777" w:rsidR="00B85458" w:rsidRPr="00D41CFB" w:rsidRDefault="00B85458"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361E471C" w14:textId="77777777" w:rsidR="00B85458" w:rsidRPr="00D41CFB" w:rsidRDefault="00B85458"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29ABAC3" w14:textId="77777777" w:rsidR="00B85458" w:rsidRPr="00D41CFB" w:rsidRDefault="00B85458"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B85458" w:rsidRPr="00D41CFB" w14:paraId="0B6815A5" w14:textId="77777777" w:rsidTr="00C2308C">
        <w:tc>
          <w:tcPr>
            <w:tcW w:w="2875" w:type="dxa"/>
            <w:tcBorders>
              <w:top w:val="nil"/>
              <w:right w:val="single" w:sz="4" w:space="0" w:color="auto"/>
            </w:tcBorders>
          </w:tcPr>
          <w:p w14:paraId="06AFA474" w14:textId="77777777" w:rsidR="00B85458" w:rsidRPr="00D41CFB" w:rsidRDefault="00B85458"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1B44AA38" w14:textId="559D56F2" w:rsidR="00B85458" w:rsidRPr="00D41CFB" w:rsidRDefault="0062762D"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PHO</w:t>
            </w:r>
          </w:p>
        </w:tc>
        <w:tc>
          <w:tcPr>
            <w:tcW w:w="1530" w:type="dxa"/>
          </w:tcPr>
          <w:p w14:paraId="3442E309" w14:textId="77777777" w:rsidR="00B85458" w:rsidRPr="00D41CFB" w:rsidRDefault="00B85458"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050CAF0F" w14:textId="77777777" w:rsidR="00B85458" w:rsidRPr="00D41CFB" w:rsidRDefault="00B85458"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52A47D4F" w14:textId="464C0059" w:rsidR="00B85458" w:rsidRPr="00D41CFB" w:rsidRDefault="0062762D"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33131B88" w14:textId="59FD0988" w:rsidR="00B85458" w:rsidRDefault="00B85458" w:rsidP="00B85458">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62762D">
        <w:rPr>
          <w:rFonts w:eastAsia="Times New Roman" w:cs="Helvetica"/>
          <w:b/>
          <w:bCs/>
          <w:color w:val="1F1E33"/>
          <w:sz w:val="20"/>
          <w:lang w:val="en-US" w:eastAsia="nl-NL" w:bidi="ar-SA"/>
        </w:rPr>
        <w:t>Phoeniks</w:t>
      </w:r>
    </w:p>
    <w:p w14:paraId="4176FF03" w14:textId="6B828232" w:rsidR="006444F3" w:rsidRDefault="006444F3" w:rsidP="00B85458">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6444F3" w:rsidRPr="00D41CFB" w14:paraId="5B52786F" w14:textId="77777777" w:rsidTr="00C2308C">
        <w:tc>
          <w:tcPr>
            <w:tcW w:w="2875" w:type="dxa"/>
            <w:tcBorders>
              <w:bottom w:val="single" w:sz="4" w:space="0" w:color="auto"/>
            </w:tcBorders>
            <w:shd w:val="clear" w:color="auto" w:fill="D9D9D9" w:themeFill="background1" w:themeFillShade="D9"/>
          </w:tcPr>
          <w:p w14:paraId="39ECEB59" w14:textId="77777777" w:rsidR="006444F3" w:rsidRPr="00D41CFB" w:rsidRDefault="006444F3"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510D9949" w14:textId="77777777" w:rsidR="006444F3" w:rsidRPr="00D41CFB" w:rsidRDefault="006444F3"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11BE6B33" w14:textId="77777777" w:rsidR="006444F3" w:rsidRPr="00D41CFB" w:rsidRDefault="006444F3"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12349A9" w14:textId="77777777" w:rsidR="006444F3" w:rsidRPr="00D41CFB" w:rsidRDefault="006444F3"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51CDB2D5" w14:textId="77777777" w:rsidR="006444F3" w:rsidRPr="00D41CFB" w:rsidRDefault="006444F3"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6444F3" w:rsidRPr="00D41CFB" w14:paraId="0A94219B" w14:textId="77777777" w:rsidTr="00C2308C">
        <w:tc>
          <w:tcPr>
            <w:tcW w:w="2875" w:type="dxa"/>
            <w:tcBorders>
              <w:top w:val="nil"/>
              <w:bottom w:val="nil"/>
              <w:right w:val="single" w:sz="4" w:space="0" w:color="auto"/>
            </w:tcBorders>
          </w:tcPr>
          <w:p w14:paraId="05E3191D" w14:textId="6002D13B" w:rsidR="006444F3" w:rsidRPr="00D41CFB" w:rsidRDefault="00EA06A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Resa/Fasa</w:t>
            </w:r>
          </w:p>
        </w:tc>
        <w:tc>
          <w:tcPr>
            <w:tcW w:w="2430" w:type="dxa"/>
            <w:tcBorders>
              <w:top w:val="nil"/>
              <w:left w:val="single" w:sz="4" w:space="0" w:color="auto"/>
              <w:bottom w:val="nil"/>
            </w:tcBorders>
          </w:tcPr>
          <w:p w14:paraId="74471864" w14:textId="77777777" w:rsidR="006444F3" w:rsidRPr="00D41CFB"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667FB0A2" w14:textId="6721AD42" w:rsidR="006444F3" w:rsidRPr="00D41CFB"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4BA81DE1" w14:textId="712F292B" w:rsidR="006444F3" w:rsidRPr="00D41CFB" w:rsidRDefault="00EA06A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0B8F1137" w14:textId="77777777" w:rsidR="006444F3" w:rsidRPr="00D41CFB" w:rsidRDefault="006444F3"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r w:rsidR="006444F3" w:rsidRPr="00D41CFB" w14:paraId="5085E870" w14:textId="77777777" w:rsidTr="00C2308C">
        <w:tc>
          <w:tcPr>
            <w:tcW w:w="2875" w:type="dxa"/>
            <w:tcBorders>
              <w:top w:val="nil"/>
              <w:bottom w:val="nil"/>
              <w:right w:val="single" w:sz="4" w:space="0" w:color="auto"/>
            </w:tcBorders>
          </w:tcPr>
          <w:p w14:paraId="6FD9FABE" w14:textId="77777777" w:rsidR="006444F3" w:rsidRDefault="006444F3"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bottom w:val="nil"/>
            </w:tcBorders>
          </w:tcPr>
          <w:p w14:paraId="18753726" w14:textId="77777777" w:rsidR="006444F3" w:rsidRDefault="006444F3" w:rsidP="00C2308C">
            <w:pPr>
              <w:rPr>
                <w:rFonts w:ascii="Helvetica" w:eastAsia="Times New Roman" w:hAnsi="Helvetica" w:cs="Helvetica"/>
                <w:color w:val="1F1E33"/>
                <w:sz w:val="20"/>
                <w:lang w:val="nl-NL" w:eastAsia="nl-NL" w:bidi="ar-SA"/>
              </w:rPr>
            </w:pPr>
          </w:p>
        </w:tc>
        <w:tc>
          <w:tcPr>
            <w:tcW w:w="1530" w:type="dxa"/>
          </w:tcPr>
          <w:p w14:paraId="63D16479" w14:textId="77777777" w:rsidR="006444F3"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73087495" w14:textId="77777777" w:rsidR="006444F3"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266D7749" w14:textId="77777777" w:rsidR="006444F3" w:rsidRDefault="006444F3"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r w:rsidR="006444F3" w:rsidRPr="00D41CFB" w14:paraId="70C6929B" w14:textId="77777777" w:rsidTr="00C2308C">
        <w:tc>
          <w:tcPr>
            <w:tcW w:w="2875" w:type="dxa"/>
            <w:tcBorders>
              <w:top w:val="nil"/>
              <w:right w:val="single" w:sz="4" w:space="0" w:color="auto"/>
            </w:tcBorders>
          </w:tcPr>
          <w:p w14:paraId="3C32DE04" w14:textId="77777777" w:rsidR="006444F3" w:rsidRDefault="006444F3"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067C0451" w14:textId="77777777" w:rsidR="006444F3" w:rsidRDefault="006444F3" w:rsidP="00C2308C">
            <w:pPr>
              <w:rPr>
                <w:rFonts w:ascii="Helvetica" w:eastAsia="Times New Roman" w:hAnsi="Helvetica" w:cs="Helvetica"/>
                <w:color w:val="1F1E33"/>
                <w:sz w:val="20"/>
                <w:lang w:val="nl-NL" w:eastAsia="nl-NL" w:bidi="ar-SA"/>
              </w:rPr>
            </w:pPr>
          </w:p>
        </w:tc>
        <w:tc>
          <w:tcPr>
            <w:tcW w:w="1530" w:type="dxa"/>
          </w:tcPr>
          <w:p w14:paraId="5EBE4821" w14:textId="77777777" w:rsidR="006444F3"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44E1F660" w14:textId="77777777" w:rsidR="006444F3" w:rsidRDefault="006444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2BB5994B" w14:textId="77777777" w:rsidR="006444F3" w:rsidRDefault="006444F3"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0CF345A3" w14:textId="378586EC" w:rsidR="006444F3" w:rsidRPr="00D41CFB" w:rsidRDefault="00E749F9" w:rsidP="006444F3">
      <w:pPr>
        <w:rPr>
          <w:rFonts w:eastAsia="Times New Roman" w:cs="Helvetica"/>
          <w:b/>
          <w:bCs/>
          <w:color w:val="1F1E33"/>
          <w:sz w:val="20"/>
          <w:lang w:val="en-US" w:eastAsia="nl-NL" w:bidi="ar-SA"/>
        </w:rPr>
      </w:pPr>
      <w:proofErr w:type="spellStart"/>
      <w:r>
        <w:rPr>
          <w:rFonts w:eastAsia="Times New Roman" w:cs="Helvetica"/>
          <w:b/>
          <w:bCs/>
          <w:color w:val="1F1E33"/>
          <w:sz w:val="20"/>
          <w:lang w:val="en-US" w:eastAsia="nl-NL" w:bidi="ar-SA"/>
        </w:rPr>
        <w:t>Resa</w:t>
      </w:r>
      <w:proofErr w:type="spellEnd"/>
      <w:r>
        <w:rPr>
          <w:rFonts w:eastAsia="Times New Roman" w:cs="Helvetica"/>
          <w:b/>
          <w:bCs/>
          <w:color w:val="1F1E33"/>
          <w:sz w:val="20"/>
          <w:lang w:val="en-US" w:eastAsia="nl-NL" w:bidi="ar-SA"/>
        </w:rPr>
        <w:t>/</w:t>
      </w:r>
      <w:proofErr w:type="spellStart"/>
      <w:r>
        <w:rPr>
          <w:rFonts w:eastAsia="Times New Roman" w:cs="Helvetica"/>
          <w:b/>
          <w:bCs/>
          <w:color w:val="1F1E33"/>
          <w:sz w:val="20"/>
          <w:lang w:val="en-US" w:eastAsia="nl-NL" w:bidi="ar-SA"/>
        </w:rPr>
        <w:t>Fasa</w:t>
      </w:r>
      <w:proofErr w:type="spellEnd"/>
      <w:r w:rsidR="006444F3" w:rsidRPr="00D41CFB">
        <w:rPr>
          <w:rFonts w:eastAsia="Times New Roman" w:cs="Helvetica"/>
          <w:b/>
          <w:bCs/>
          <w:color w:val="1F1E33"/>
          <w:sz w:val="20"/>
          <w:lang w:val="en-US" w:eastAsia="nl-NL" w:bidi="ar-SA"/>
        </w:rPr>
        <w:t xml:space="preserve"> to </w:t>
      </w:r>
      <w:r w:rsidR="006444F3">
        <w:rPr>
          <w:rFonts w:eastAsia="Times New Roman" w:cs="Helvetica"/>
          <w:b/>
          <w:bCs/>
          <w:color w:val="1F1E33"/>
          <w:sz w:val="20"/>
          <w:lang w:val="en-US" w:eastAsia="nl-NL" w:bidi="ar-SA"/>
        </w:rPr>
        <w:t>Excasso</w:t>
      </w:r>
    </w:p>
    <w:p w14:paraId="08C99F32" w14:textId="3C787AE1" w:rsidR="006444F3" w:rsidRDefault="006444F3" w:rsidP="00B85458">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E749F9" w:rsidRPr="00D41CFB" w14:paraId="3F27088B" w14:textId="77777777" w:rsidTr="00C2308C">
        <w:tc>
          <w:tcPr>
            <w:tcW w:w="2875" w:type="dxa"/>
            <w:tcBorders>
              <w:bottom w:val="single" w:sz="4" w:space="0" w:color="auto"/>
            </w:tcBorders>
            <w:shd w:val="clear" w:color="auto" w:fill="D9D9D9" w:themeFill="background1" w:themeFillShade="D9"/>
          </w:tcPr>
          <w:p w14:paraId="578DF2D1" w14:textId="77777777" w:rsidR="00E749F9" w:rsidRPr="00D41CFB" w:rsidRDefault="00E749F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BA91529" w14:textId="77777777" w:rsidR="00E749F9" w:rsidRPr="00D41CFB" w:rsidRDefault="00E749F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209DD2E9" w14:textId="77777777" w:rsidR="00E749F9" w:rsidRPr="00D41CFB" w:rsidRDefault="00E749F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61B108CA" w14:textId="77777777" w:rsidR="00E749F9" w:rsidRPr="00D41CFB" w:rsidRDefault="00E749F9"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5FAB068C" w14:textId="77777777" w:rsidR="00E749F9" w:rsidRPr="00D41CFB" w:rsidRDefault="00E749F9"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E749F9" w:rsidRPr="00D41CFB" w14:paraId="142547C7" w14:textId="77777777" w:rsidTr="00C2308C">
        <w:tc>
          <w:tcPr>
            <w:tcW w:w="2875" w:type="dxa"/>
            <w:tcBorders>
              <w:top w:val="nil"/>
              <w:right w:val="single" w:sz="4" w:space="0" w:color="auto"/>
            </w:tcBorders>
          </w:tcPr>
          <w:p w14:paraId="577F949C" w14:textId="77777777" w:rsidR="00E749F9" w:rsidRPr="00D41CFB" w:rsidRDefault="00E749F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547515E3" w14:textId="35C7AB4C" w:rsidR="00E749F9" w:rsidRPr="00D41CFB" w:rsidRDefault="00FB6B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TNT</w:t>
            </w:r>
          </w:p>
        </w:tc>
        <w:tc>
          <w:tcPr>
            <w:tcW w:w="1530" w:type="dxa"/>
          </w:tcPr>
          <w:p w14:paraId="2AD590EA" w14:textId="480359FA" w:rsidR="00E749F9" w:rsidRPr="00D41CFB" w:rsidRDefault="00E749F9"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5E25269D" w14:textId="34585F8F" w:rsidR="00E749F9" w:rsidRPr="00D41CFB" w:rsidRDefault="00FB6BD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52474B6C" w14:textId="56DFF520" w:rsidR="00E749F9" w:rsidRPr="00D41CFB" w:rsidRDefault="00E749F9" w:rsidP="00C2308C">
            <w:pPr>
              <w:rPr>
                <w:rFonts w:eastAsia="Times New Roman" w:cs="Helvetica"/>
                <w:color w:val="1F1E33"/>
                <w:sz w:val="20"/>
                <w:lang w:val="nl-NL" w:eastAsia="nl-NL" w:bidi="ar-SA"/>
              </w:rPr>
            </w:pPr>
          </w:p>
        </w:tc>
      </w:tr>
    </w:tbl>
    <w:p w14:paraId="753F5317" w14:textId="4F225D87" w:rsidR="00E749F9" w:rsidRPr="00D41CFB" w:rsidRDefault="00E749F9" w:rsidP="00E749F9">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DC4754">
        <w:rPr>
          <w:rFonts w:eastAsia="Times New Roman" w:cs="Helvetica"/>
          <w:b/>
          <w:bCs/>
          <w:color w:val="1F1E33"/>
          <w:sz w:val="20"/>
          <w:lang w:val="en-US" w:eastAsia="nl-NL" w:bidi="ar-SA"/>
        </w:rPr>
        <w:t>TNT</w:t>
      </w:r>
    </w:p>
    <w:p w14:paraId="750EE5AC" w14:textId="77777777" w:rsidR="00E749F9" w:rsidRPr="00D41CFB" w:rsidRDefault="00E749F9" w:rsidP="00B85458">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CC4E12" w:rsidRPr="00D41CFB" w14:paraId="7F3DDBCF" w14:textId="77777777" w:rsidTr="00C2308C">
        <w:tc>
          <w:tcPr>
            <w:tcW w:w="2875" w:type="dxa"/>
            <w:tcBorders>
              <w:bottom w:val="single" w:sz="4" w:space="0" w:color="auto"/>
            </w:tcBorders>
            <w:shd w:val="clear" w:color="auto" w:fill="D9D9D9" w:themeFill="background1" w:themeFillShade="D9"/>
          </w:tcPr>
          <w:p w14:paraId="159BA5AD" w14:textId="77777777" w:rsidR="00CC4E12" w:rsidRPr="00D41CFB" w:rsidRDefault="00CC4E1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0F2FAA94" w14:textId="77777777" w:rsidR="00CC4E12" w:rsidRPr="00D41CFB" w:rsidRDefault="00CC4E1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32AFA33E" w14:textId="77777777" w:rsidR="00CC4E12" w:rsidRPr="00D41CFB" w:rsidRDefault="00CC4E1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17165333" w14:textId="77777777" w:rsidR="00CC4E12" w:rsidRPr="00D41CFB" w:rsidRDefault="00CC4E1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E827E8E" w14:textId="77777777" w:rsidR="00CC4E12" w:rsidRPr="00D41CFB" w:rsidRDefault="00CC4E12"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CC4E12" w:rsidRPr="00D41CFB" w14:paraId="2A5017A5" w14:textId="77777777" w:rsidTr="00283E7E">
        <w:tc>
          <w:tcPr>
            <w:tcW w:w="2875" w:type="dxa"/>
            <w:tcBorders>
              <w:top w:val="nil"/>
              <w:bottom w:val="nil"/>
              <w:right w:val="single" w:sz="4" w:space="0" w:color="auto"/>
            </w:tcBorders>
          </w:tcPr>
          <w:p w14:paraId="03268652" w14:textId="77777777" w:rsidR="00CC4E12" w:rsidRPr="00D41CFB" w:rsidRDefault="00CC4E12"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bottom w:val="nil"/>
            </w:tcBorders>
          </w:tcPr>
          <w:p w14:paraId="77FB9D7A" w14:textId="7BA3ADE1" w:rsidR="00CC4E12" w:rsidRPr="00D41CFB" w:rsidRDefault="00283E7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UZS</w:t>
            </w:r>
          </w:p>
        </w:tc>
        <w:tc>
          <w:tcPr>
            <w:tcW w:w="1530" w:type="dxa"/>
          </w:tcPr>
          <w:p w14:paraId="0AD5392D" w14:textId="40E0DD74" w:rsidR="00CC4E12" w:rsidRPr="00D41CFB" w:rsidRDefault="00283E7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SFTP</w:t>
            </w:r>
          </w:p>
        </w:tc>
        <w:tc>
          <w:tcPr>
            <w:tcW w:w="1080" w:type="dxa"/>
          </w:tcPr>
          <w:p w14:paraId="30FF3476" w14:textId="6738EA2B" w:rsidR="00CC4E12" w:rsidRPr="00D41CFB" w:rsidRDefault="00283E7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498C66C9" w14:textId="7A7504FA" w:rsidR="00CC4E12" w:rsidRPr="00D41CFB" w:rsidRDefault="00283E7E"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r w:rsidR="00283E7E" w:rsidRPr="00D41CFB" w14:paraId="6DBCA1C6" w14:textId="77777777" w:rsidTr="00C2308C">
        <w:tc>
          <w:tcPr>
            <w:tcW w:w="2875" w:type="dxa"/>
            <w:tcBorders>
              <w:top w:val="nil"/>
              <w:right w:val="single" w:sz="4" w:space="0" w:color="auto"/>
            </w:tcBorders>
          </w:tcPr>
          <w:p w14:paraId="4BC86EF8" w14:textId="77777777" w:rsidR="00283E7E" w:rsidRDefault="00283E7E" w:rsidP="00C2308C">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63560864" w14:textId="77777777" w:rsidR="00283E7E" w:rsidRDefault="00283E7E" w:rsidP="00C2308C">
            <w:pPr>
              <w:rPr>
                <w:rFonts w:ascii="Helvetica" w:eastAsia="Times New Roman" w:hAnsi="Helvetica" w:cs="Helvetica"/>
                <w:color w:val="1F1E33"/>
                <w:sz w:val="20"/>
                <w:lang w:val="nl-NL" w:eastAsia="nl-NL" w:bidi="ar-SA"/>
              </w:rPr>
            </w:pPr>
          </w:p>
        </w:tc>
        <w:tc>
          <w:tcPr>
            <w:tcW w:w="1530" w:type="dxa"/>
          </w:tcPr>
          <w:p w14:paraId="768CDE88" w14:textId="6AB45BDA" w:rsidR="00283E7E" w:rsidRDefault="00283E7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1542116D" w14:textId="1375A889" w:rsidR="00283E7E" w:rsidRDefault="00283E7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22A34C8E" w14:textId="650AA5A3" w:rsidR="00283E7E" w:rsidRDefault="00283E7E" w:rsidP="00C2308C">
            <w:pPr>
              <w:rPr>
                <w:rFonts w:eastAsia="Times New Roman" w:cs="Helvetica"/>
                <w:color w:val="1F1E33"/>
                <w:sz w:val="20"/>
                <w:lang w:val="nl-NL" w:eastAsia="nl-NL" w:bidi="ar-SA"/>
              </w:rPr>
            </w:pPr>
            <w:r>
              <w:rPr>
                <w:rFonts w:eastAsia="Times New Roman" w:cs="Helvetica"/>
                <w:color w:val="1F1E33"/>
                <w:sz w:val="20"/>
                <w:lang w:val="nl-NL" w:eastAsia="nl-NL" w:bidi="ar-SA"/>
              </w:rPr>
              <w:t>GUP</w:t>
            </w:r>
          </w:p>
        </w:tc>
      </w:tr>
    </w:tbl>
    <w:p w14:paraId="5DA7DAA0" w14:textId="13F99C40" w:rsidR="00CC4E12" w:rsidRDefault="00CC4E12" w:rsidP="00CC4E12">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283E7E">
        <w:rPr>
          <w:rFonts w:eastAsia="Times New Roman" w:cs="Helvetica"/>
          <w:b/>
          <w:bCs/>
          <w:color w:val="1F1E33"/>
          <w:sz w:val="20"/>
          <w:lang w:val="en-US" w:eastAsia="nl-NL" w:bidi="ar-SA"/>
        </w:rPr>
        <w:t>UZS</w:t>
      </w:r>
    </w:p>
    <w:p w14:paraId="69EC109C" w14:textId="2713D583" w:rsidR="00460C22" w:rsidRDefault="00460C22" w:rsidP="00CC4E12">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460C22" w:rsidRPr="00D41CFB" w14:paraId="69262E3E" w14:textId="77777777" w:rsidTr="00C2308C">
        <w:tc>
          <w:tcPr>
            <w:tcW w:w="2875" w:type="dxa"/>
            <w:tcBorders>
              <w:bottom w:val="single" w:sz="4" w:space="0" w:color="auto"/>
            </w:tcBorders>
            <w:shd w:val="clear" w:color="auto" w:fill="D9D9D9" w:themeFill="background1" w:themeFillShade="D9"/>
          </w:tcPr>
          <w:p w14:paraId="00A13774" w14:textId="77777777" w:rsidR="00460C22" w:rsidRPr="00D41CFB" w:rsidRDefault="00460C2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43D91D81" w14:textId="77777777" w:rsidR="00460C22" w:rsidRPr="00D41CFB" w:rsidRDefault="00460C2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7B4DB8D3" w14:textId="77777777" w:rsidR="00460C22" w:rsidRPr="00D41CFB" w:rsidRDefault="00460C2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6FB86F96" w14:textId="77777777" w:rsidR="00460C22" w:rsidRPr="00D41CFB" w:rsidRDefault="00460C22"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119DADEE" w14:textId="77777777" w:rsidR="00460C22" w:rsidRPr="00D41CFB" w:rsidRDefault="00460C22"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460C22" w:rsidRPr="00D41CFB" w14:paraId="05C6A3F9" w14:textId="77777777" w:rsidTr="00C2308C">
        <w:tc>
          <w:tcPr>
            <w:tcW w:w="2875" w:type="dxa"/>
            <w:tcBorders>
              <w:top w:val="nil"/>
              <w:right w:val="single" w:sz="4" w:space="0" w:color="auto"/>
            </w:tcBorders>
          </w:tcPr>
          <w:p w14:paraId="78C8F5DC" w14:textId="77777777" w:rsidR="00460C22" w:rsidRPr="00D41CFB" w:rsidRDefault="00460C22"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508CE3FE" w14:textId="5E4457A7" w:rsidR="00460C22" w:rsidRPr="00D41CFB" w:rsidRDefault="009B1F3A"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BFT</w:t>
            </w:r>
          </w:p>
        </w:tc>
        <w:tc>
          <w:tcPr>
            <w:tcW w:w="1530" w:type="dxa"/>
          </w:tcPr>
          <w:p w14:paraId="481376D7" w14:textId="282F85E9" w:rsidR="00460C22" w:rsidRPr="00D41CFB" w:rsidRDefault="00460C22"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w:t>
            </w:r>
            <w:r w:rsidR="005C0FF5">
              <w:rPr>
                <w:rFonts w:ascii="Helvetica" w:eastAsia="Times New Roman" w:hAnsi="Helvetica" w:cs="Helvetica"/>
                <w:color w:val="1F1E33"/>
                <w:sz w:val="20"/>
                <w:lang w:val="nl-NL" w:eastAsia="nl-NL" w:bidi="ar-SA"/>
              </w:rPr>
              <w:t>F</w:t>
            </w:r>
            <w:r>
              <w:rPr>
                <w:rFonts w:ascii="Helvetica" w:eastAsia="Times New Roman" w:hAnsi="Helvetica" w:cs="Helvetica"/>
                <w:color w:val="1F1E33"/>
                <w:sz w:val="20"/>
                <w:lang w:val="nl-NL" w:eastAsia="nl-NL" w:bidi="ar-SA"/>
              </w:rPr>
              <w:t>TP</w:t>
            </w:r>
          </w:p>
        </w:tc>
        <w:tc>
          <w:tcPr>
            <w:tcW w:w="1080" w:type="dxa"/>
          </w:tcPr>
          <w:p w14:paraId="2DC301B4" w14:textId="5741FE28" w:rsidR="00460C22" w:rsidRPr="00D41CFB" w:rsidRDefault="005C0FF5"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22</w:t>
            </w:r>
          </w:p>
        </w:tc>
        <w:tc>
          <w:tcPr>
            <w:tcW w:w="1294" w:type="dxa"/>
          </w:tcPr>
          <w:p w14:paraId="2D2529F0" w14:textId="075C418C" w:rsidR="00460C22" w:rsidRPr="00D41CFB" w:rsidRDefault="004C718F"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308D3B62" w14:textId="77F1971A" w:rsidR="00460C22" w:rsidRPr="00D41CFB" w:rsidRDefault="00460C22" w:rsidP="00460C22">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4C718F">
        <w:rPr>
          <w:rFonts w:eastAsia="Times New Roman" w:cs="Helvetica"/>
          <w:b/>
          <w:bCs/>
          <w:color w:val="1F1E33"/>
          <w:sz w:val="20"/>
          <w:lang w:val="en-US" w:eastAsia="nl-NL" w:bidi="ar-SA"/>
        </w:rPr>
        <w:t>BFT</w:t>
      </w:r>
    </w:p>
    <w:p w14:paraId="3EF2B89D" w14:textId="4FA1BBA1" w:rsidR="00460C22" w:rsidRDefault="00460C22" w:rsidP="00CC4E12">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4C718F" w:rsidRPr="00D41CFB" w14:paraId="4CFAA587" w14:textId="77777777" w:rsidTr="00C2308C">
        <w:tc>
          <w:tcPr>
            <w:tcW w:w="2875" w:type="dxa"/>
            <w:tcBorders>
              <w:bottom w:val="single" w:sz="4" w:space="0" w:color="auto"/>
            </w:tcBorders>
            <w:shd w:val="clear" w:color="auto" w:fill="D9D9D9" w:themeFill="background1" w:themeFillShade="D9"/>
          </w:tcPr>
          <w:p w14:paraId="6824BC5F" w14:textId="77777777" w:rsidR="004C718F" w:rsidRPr="00D41CFB" w:rsidRDefault="004C718F"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645B899C" w14:textId="77777777" w:rsidR="004C718F" w:rsidRPr="00D41CFB" w:rsidRDefault="004C718F"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26BB249A" w14:textId="77777777" w:rsidR="004C718F" w:rsidRPr="00D41CFB" w:rsidRDefault="004C718F"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7477F63E" w14:textId="77777777" w:rsidR="004C718F" w:rsidRPr="00D41CFB" w:rsidRDefault="004C718F"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392EA19C" w14:textId="77777777" w:rsidR="004C718F" w:rsidRPr="00D41CFB" w:rsidRDefault="004C718F"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4C718F" w:rsidRPr="00D41CFB" w14:paraId="3D043EF8" w14:textId="77777777" w:rsidTr="00C2308C">
        <w:tc>
          <w:tcPr>
            <w:tcW w:w="2875" w:type="dxa"/>
            <w:tcBorders>
              <w:top w:val="nil"/>
              <w:right w:val="single" w:sz="4" w:space="0" w:color="auto"/>
            </w:tcBorders>
          </w:tcPr>
          <w:p w14:paraId="46AD0D4D" w14:textId="77777777" w:rsidR="004C718F" w:rsidRPr="00D41CFB" w:rsidRDefault="004C718F"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77E413F8" w14:textId="716E987A" w:rsidR="004C718F" w:rsidRPr="00D41CFB" w:rsidRDefault="006B3D6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DIM</w:t>
            </w:r>
          </w:p>
        </w:tc>
        <w:tc>
          <w:tcPr>
            <w:tcW w:w="1530" w:type="dxa"/>
          </w:tcPr>
          <w:p w14:paraId="03DEF880" w14:textId="3ADC876B" w:rsidR="004C718F" w:rsidRPr="00D41CFB" w:rsidRDefault="004C718F"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1BEFED17" w14:textId="7B2351E5" w:rsidR="004C718F" w:rsidRPr="00D41CFB" w:rsidRDefault="004C718F"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w:t>
            </w:r>
            <w:r w:rsidR="006B3D66">
              <w:rPr>
                <w:rFonts w:ascii="Helvetica" w:eastAsia="Times New Roman" w:hAnsi="Helvetica" w:cs="Helvetica"/>
                <w:color w:val="1F1E33"/>
                <w:sz w:val="20"/>
                <w:lang w:val="nl-NL" w:eastAsia="nl-NL" w:bidi="ar-SA"/>
              </w:rPr>
              <w:t>1</w:t>
            </w:r>
          </w:p>
        </w:tc>
        <w:tc>
          <w:tcPr>
            <w:tcW w:w="1294" w:type="dxa"/>
          </w:tcPr>
          <w:p w14:paraId="5E6753BC" w14:textId="77777777" w:rsidR="004C718F" w:rsidRPr="00D41CFB" w:rsidRDefault="004C718F"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66F08A9B" w14:textId="25FE9203" w:rsidR="004C718F" w:rsidRPr="00D41CFB" w:rsidRDefault="004C718F" w:rsidP="004C718F">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D90898">
        <w:rPr>
          <w:rFonts w:eastAsia="Times New Roman" w:cs="Helvetica"/>
          <w:b/>
          <w:bCs/>
          <w:color w:val="1F1E33"/>
          <w:sz w:val="20"/>
          <w:lang w:val="en-US" w:eastAsia="nl-NL" w:bidi="ar-SA"/>
        </w:rPr>
        <w:t>DIM</w:t>
      </w:r>
    </w:p>
    <w:p w14:paraId="0AA7F312" w14:textId="77777777" w:rsidR="004C718F" w:rsidRPr="00D41CFB" w:rsidRDefault="004C718F" w:rsidP="00CC4E12">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CE5C0B" w:rsidRPr="00D41CFB" w14:paraId="7C975028" w14:textId="77777777" w:rsidTr="00C2308C">
        <w:tc>
          <w:tcPr>
            <w:tcW w:w="2875" w:type="dxa"/>
            <w:tcBorders>
              <w:bottom w:val="single" w:sz="4" w:space="0" w:color="auto"/>
            </w:tcBorders>
            <w:shd w:val="clear" w:color="auto" w:fill="D9D9D9" w:themeFill="background1" w:themeFillShade="D9"/>
          </w:tcPr>
          <w:p w14:paraId="5A8D6357" w14:textId="77777777" w:rsidR="00CE5C0B" w:rsidRPr="00D41CFB" w:rsidRDefault="00CE5C0B"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D28F1AB" w14:textId="77777777" w:rsidR="00CE5C0B" w:rsidRPr="00D41CFB" w:rsidRDefault="00CE5C0B"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26CC30FF" w14:textId="77777777" w:rsidR="00CE5C0B" w:rsidRPr="00D41CFB" w:rsidRDefault="00CE5C0B"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0280747E" w14:textId="77777777" w:rsidR="00CE5C0B" w:rsidRPr="00D41CFB" w:rsidRDefault="00CE5C0B"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1501AEB0" w14:textId="77777777" w:rsidR="00CE5C0B" w:rsidRPr="00D41CFB" w:rsidRDefault="00CE5C0B"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CE5C0B" w:rsidRPr="00D41CFB" w14:paraId="596CC8ED" w14:textId="77777777" w:rsidTr="00C2308C">
        <w:tc>
          <w:tcPr>
            <w:tcW w:w="2875" w:type="dxa"/>
            <w:tcBorders>
              <w:top w:val="nil"/>
              <w:right w:val="single" w:sz="4" w:space="0" w:color="auto"/>
            </w:tcBorders>
          </w:tcPr>
          <w:p w14:paraId="53EB048B" w14:textId="3CCEC482" w:rsidR="00CE5C0B" w:rsidRPr="00D41CFB" w:rsidRDefault="00164F90"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VEBO</w:t>
            </w:r>
          </w:p>
        </w:tc>
        <w:tc>
          <w:tcPr>
            <w:tcW w:w="2430" w:type="dxa"/>
            <w:tcBorders>
              <w:top w:val="nil"/>
              <w:left w:val="single" w:sz="4" w:space="0" w:color="auto"/>
            </w:tcBorders>
          </w:tcPr>
          <w:p w14:paraId="7A1A25A1" w14:textId="77777777" w:rsidR="00CE5C0B" w:rsidRPr="00D41CFB" w:rsidRDefault="00CE5C0B"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58228939" w14:textId="3AC79A2B" w:rsidR="00CE5C0B" w:rsidRPr="00D41CFB" w:rsidRDefault="00164F90"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3FF733BD" w14:textId="75F8CAAA" w:rsidR="00CE5C0B" w:rsidRPr="00D41CFB" w:rsidRDefault="00164F90"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09889FF2" w14:textId="71CD598E" w:rsidR="00CE5C0B" w:rsidRPr="00D41CFB" w:rsidRDefault="00BC416F"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3D6506E9" w14:textId="2D856034" w:rsidR="00CE5C0B" w:rsidRPr="00D41CFB" w:rsidRDefault="00BC416F" w:rsidP="00CE5C0B">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VEBO</w:t>
      </w:r>
      <w:r w:rsidR="00CE5C0B" w:rsidRPr="00D41CFB">
        <w:rPr>
          <w:rFonts w:eastAsia="Times New Roman" w:cs="Helvetica"/>
          <w:b/>
          <w:bCs/>
          <w:color w:val="1F1E33"/>
          <w:sz w:val="20"/>
          <w:lang w:val="en-US" w:eastAsia="nl-NL" w:bidi="ar-SA"/>
        </w:rPr>
        <w:t xml:space="preserve"> to </w:t>
      </w:r>
      <w:r w:rsidR="00CE5C0B">
        <w:rPr>
          <w:rFonts w:eastAsia="Times New Roman" w:cs="Helvetica"/>
          <w:b/>
          <w:bCs/>
          <w:color w:val="1F1E33"/>
          <w:sz w:val="20"/>
          <w:lang w:val="en-US" w:eastAsia="nl-NL" w:bidi="ar-SA"/>
        </w:rPr>
        <w:t>Excasso</w:t>
      </w:r>
    </w:p>
    <w:p w14:paraId="1E7A2F8B" w14:textId="4F315A83" w:rsidR="0062230D" w:rsidRDefault="0062230D"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7466B0" w:rsidRPr="00D41CFB" w14:paraId="55ABB2EA" w14:textId="77777777" w:rsidTr="00C2308C">
        <w:tc>
          <w:tcPr>
            <w:tcW w:w="2875" w:type="dxa"/>
            <w:tcBorders>
              <w:bottom w:val="single" w:sz="4" w:space="0" w:color="auto"/>
            </w:tcBorders>
            <w:shd w:val="clear" w:color="auto" w:fill="D9D9D9" w:themeFill="background1" w:themeFillShade="D9"/>
          </w:tcPr>
          <w:p w14:paraId="0B01AAC6" w14:textId="77777777" w:rsidR="007466B0" w:rsidRPr="00D41CFB" w:rsidRDefault="007466B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5A0131BD" w14:textId="77777777" w:rsidR="007466B0" w:rsidRPr="00D41CFB" w:rsidRDefault="007466B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7ADE0842" w14:textId="77777777" w:rsidR="007466B0" w:rsidRPr="00D41CFB" w:rsidRDefault="007466B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32EFBBB2" w14:textId="77777777" w:rsidR="007466B0" w:rsidRPr="00D41CFB" w:rsidRDefault="007466B0"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32006EE9" w14:textId="77777777" w:rsidR="007466B0" w:rsidRPr="00D41CFB" w:rsidRDefault="007466B0"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7466B0" w:rsidRPr="00D41CFB" w14:paraId="229F98A6" w14:textId="77777777" w:rsidTr="00C2308C">
        <w:tc>
          <w:tcPr>
            <w:tcW w:w="2875" w:type="dxa"/>
            <w:tcBorders>
              <w:top w:val="nil"/>
              <w:right w:val="single" w:sz="4" w:space="0" w:color="auto"/>
            </w:tcBorders>
          </w:tcPr>
          <w:p w14:paraId="36FBA5C8" w14:textId="45654E89" w:rsidR="007466B0" w:rsidRPr="00D41CFB" w:rsidRDefault="002B1B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TPV</w:t>
            </w:r>
          </w:p>
        </w:tc>
        <w:tc>
          <w:tcPr>
            <w:tcW w:w="2430" w:type="dxa"/>
            <w:tcBorders>
              <w:top w:val="nil"/>
              <w:left w:val="single" w:sz="4" w:space="0" w:color="auto"/>
            </w:tcBorders>
          </w:tcPr>
          <w:p w14:paraId="6F13BD46" w14:textId="77777777" w:rsidR="007466B0" w:rsidRPr="00D41CFB" w:rsidRDefault="007466B0"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63511B8A" w14:textId="643DC5DD" w:rsidR="007466B0" w:rsidRPr="00D41CFB" w:rsidRDefault="002B1B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w:t>
            </w:r>
            <w:r w:rsidR="007466B0">
              <w:rPr>
                <w:rFonts w:ascii="Helvetica" w:eastAsia="Times New Roman" w:hAnsi="Helvetica" w:cs="Helvetica"/>
                <w:color w:val="1F1E33"/>
                <w:sz w:val="20"/>
                <w:lang w:val="nl-NL" w:eastAsia="nl-NL" w:bidi="ar-SA"/>
              </w:rPr>
              <w:t>TP</w:t>
            </w:r>
          </w:p>
        </w:tc>
        <w:tc>
          <w:tcPr>
            <w:tcW w:w="1080" w:type="dxa"/>
          </w:tcPr>
          <w:p w14:paraId="399A79BD" w14:textId="6B64DDE8" w:rsidR="007466B0" w:rsidRPr="00D41CFB" w:rsidRDefault="002B1BF3"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763D241E" w14:textId="3AB9102A" w:rsidR="007466B0" w:rsidRPr="00D41CFB" w:rsidRDefault="007466B0" w:rsidP="00C2308C">
            <w:pPr>
              <w:rPr>
                <w:rFonts w:eastAsia="Times New Roman" w:cs="Helvetica"/>
                <w:color w:val="1F1E33"/>
                <w:sz w:val="20"/>
                <w:lang w:val="nl-NL" w:eastAsia="nl-NL" w:bidi="ar-SA"/>
              </w:rPr>
            </w:pPr>
          </w:p>
        </w:tc>
      </w:tr>
    </w:tbl>
    <w:p w14:paraId="5FAFD49F" w14:textId="761BB09B" w:rsidR="007466B0" w:rsidRPr="00D41CFB" w:rsidRDefault="002B1BF3" w:rsidP="007466B0">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TPV</w:t>
      </w:r>
      <w:r w:rsidR="007466B0" w:rsidRPr="00D41CFB">
        <w:rPr>
          <w:rFonts w:eastAsia="Times New Roman" w:cs="Helvetica"/>
          <w:b/>
          <w:bCs/>
          <w:color w:val="1F1E33"/>
          <w:sz w:val="20"/>
          <w:lang w:val="en-US" w:eastAsia="nl-NL" w:bidi="ar-SA"/>
        </w:rPr>
        <w:t xml:space="preserve"> to </w:t>
      </w:r>
      <w:r w:rsidR="007466B0">
        <w:rPr>
          <w:rFonts w:eastAsia="Times New Roman" w:cs="Helvetica"/>
          <w:b/>
          <w:bCs/>
          <w:color w:val="1F1E33"/>
          <w:sz w:val="20"/>
          <w:lang w:val="en-US" w:eastAsia="nl-NL" w:bidi="ar-SA"/>
        </w:rPr>
        <w:t>Excasso</w:t>
      </w:r>
    </w:p>
    <w:p w14:paraId="777CBA11" w14:textId="77777777" w:rsidR="007466B0" w:rsidRPr="00D41CFB" w:rsidRDefault="007466B0" w:rsidP="007466B0">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113394" w:rsidRPr="00D41CFB" w14:paraId="1874BA9F" w14:textId="77777777" w:rsidTr="00C2308C">
        <w:tc>
          <w:tcPr>
            <w:tcW w:w="2875" w:type="dxa"/>
            <w:tcBorders>
              <w:bottom w:val="single" w:sz="4" w:space="0" w:color="auto"/>
            </w:tcBorders>
            <w:shd w:val="clear" w:color="auto" w:fill="D9D9D9" w:themeFill="background1" w:themeFillShade="D9"/>
          </w:tcPr>
          <w:p w14:paraId="05C68B28" w14:textId="77777777" w:rsidR="00113394" w:rsidRPr="00D41CFB" w:rsidRDefault="0011339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2CD541B8" w14:textId="77777777" w:rsidR="00113394" w:rsidRPr="00D41CFB" w:rsidRDefault="0011339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0C46EE90" w14:textId="77777777" w:rsidR="00113394" w:rsidRPr="00D41CFB" w:rsidRDefault="0011339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183ABF11" w14:textId="77777777" w:rsidR="00113394" w:rsidRPr="00D41CFB" w:rsidRDefault="00113394"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20C09DDC" w14:textId="77777777" w:rsidR="00113394" w:rsidRPr="00D41CFB" w:rsidRDefault="00113394"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113394" w:rsidRPr="00D41CFB" w14:paraId="4A83D307" w14:textId="77777777" w:rsidTr="00C2308C">
        <w:tc>
          <w:tcPr>
            <w:tcW w:w="2875" w:type="dxa"/>
            <w:tcBorders>
              <w:top w:val="nil"/>
              <w:right w:val="single" w:sz="4" w:space="0" w:color="auto"/>
            </w:tcBorders>
          </w:tcPr>
          <w:p w14:paraId="512813FE" w14:textId="77777777" w:rsidR="00113394" w:rsidRPr="00D41CFB" w:rsidRDefault="00113394"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0993D3E3" w14:textId="0FA60049" w:rsidR="00113394" w:rsidRPr="00D41CFB" w:rsidRDefault="006C653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BBS</w:t>
            </w:r>
          </w:p>
        </w:tc>
        <w:tc>
          <w:tcPr>
            <w:tcW w:w="1530" w:type="dxa"/>
          </w:tcPr>
          <w:p w14:paraId="0734726D" w14:textId="4DC6096A" w:rsidR="00113394" w:rsidRPr="00D41CFB" w:rsidRDefault="006C653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SOAP/HTTP</w:t>
            </w:r>
          </w:p>
        </w:tc>
        <w:tc>
          <w:tcPr>
            <w:tcW w:w="1080" w:type="dxa"/>
          </w:tcPr>
          <w:p w14:paraId="0216739A" w14:textId="11DA636E" w:rsidR="00113394" w:rsidRPr="00D41CFB" w:rsidRDefault="006C6536"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80</w:t>
            </w:r>
          </w:p>
        </w:tc>
        <w:tc>
          <w:tcPr>
            <w:tcW w:w="1294" w:type="dxa"/>
          </w:tcPr>
          <w:p w14:paraId="325D90AC" w14:textId="77777777" w:rsidR="00113394" w:rsidRPr="00D41CFB" w:rsidRDefault="00113394" w:rsidP="00C2308C">
            <w:pPr>
              <w:rPr>
                <w:rFonts w:eastAsia="Times New Roman" w:cs="Helvetica"/>
                <w:color w:val="1F1E33"/>
                <w:sz w:val="20"/>
                <w:lang w:val="nl-NL" w:eastAsia="nl-NL" w:bidi="ar-SA"/>
              </w:rPr>
            </w:pPr>
            <w:r>
              <w:rPr>
                <w:rFonts w:eastAsia="Times New Roman" w:cs="Helvetica"/>
                <w:color w:val="1F1E33"/>
                <w:sz w:val="20"/>
                <w:lang w:val="nl-NL" w:eastAsia="nl-NL" w:bidi="ar-SA"/>
              </w:rPr>
              <w:t>SI</w:t>
            </w:r>
          </w:p>
        </w:tc>
      </w:tr>
    </w:tbl>
    <w:p w14:paraId="3E439B65" w14:textId="2B0B9C77" w:rsidR="00113394" w:rsidRDefault="00113394" w:rsidP="00113394">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 xml:space="preserve">Excasso to </w:t>
      </w:r>
      <w:r w:rsidR="00D02A5E">
        <w:rPr>
          <w:rFonts w:eastAsia="Times New Roman" w:cs="Helvetica"/>
          <w:b/>
          <w:bCs/>
          <w:color w:val="1F1E33"/>
          <w:sz w:val="20"/>
          <w:lang w:val="en-US" w:eastAsia="nl-NL" w:bidi="ar-SA"/>
        </w:rPr>
        <w:t>BBS</w:t>
      </w:r>
    </w:p>
    <w:p w14:paraId="777E5C7D" w14:textId="45AF30C1" w:rsidR="00B6422E" w:rsidRDefault="00B6422E" w:rsidP="0011339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B6422E" w:rsidRPr="00D41CFB" w14:paraId="5295090F" w14:textId="77777777" w:rsidTr="00C2308C">
        <w:tc>
          <w:tcPr>
            <w:tcW w:w="2875" w:type="dxa"/>
            <w:tcBorders>
              <w:bottom w:val="single" w:sz="4" w:space="0" w:color="auto"/>
            </w:tcBorders>
            <w:shd w:val="clear" w:color="auto" w:fill="D9D9D9" w:themeFill="background1" w:themeFillShade="D9"/>
          </w:tcPr>
          <w:p w14:paraId="094DE6AE" w14:textId="77777777" w:rsidR="00B6422E" w:rsidRPr="00D41CFB" w:rsidRDefault="00B6422E"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0C974C4C" w14:textId="77777777" w:rsidR="00B6422E" w:rsidRPr="00D41CFB" w:rsidRDefault="00B6422E"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2356C419" w14:textId="77777777" w:rsidR="00B6422E" w:rsidRPr="00D41CFB" w:rsidRDefault="00B6422E"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2ADA74E" w14:textId="77777777" w:rsidR="00B6422E" w:rsidRPr="00D41CFB" w:rsidRDefault="00B6422E" w:rsidP="00C2308C">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6AF84C53" w14:textId="77777777" w:rsidR="00B6422E" w:rsidRPr="00D41CFB" w:rsidRDefault="00B6422E" w:rsidP="00C2308C">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B6422E" w:rsidRPr="00D41CFB" w14:paraId="6687693E" w14:textId="77777777" w:rsidTr="00C2308C">
        <w:tc>
          <w:tcPr>
            <w:tcW w:w="2875" w:type="dxa"/>
            <w:tcBorders>
              <w:top w:val="nil"/>
              <w:right w:val="single" w:sz="4" w:space="0" w:color="auto"/>
            </w:tcBorders>
          </w:tcPr>
          <w:p w14:paraId="3A89567F" w14:textId="77777777" w:rsidR="00B6422E" w:rsidRPr="00D41CFB" w:rsidRDefault="00B6422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2430" w:type="dxa"/>
            <w:tcBorders>
              <w:top w:val="nil"/>
              <w:left w:val="single" w:sz="4" w:space="0" w:color="auto"/>
            </w:tcBorders>
          </w:tcPr>
          <w:p w14:paraId="41C81C01" w14:textId="5DD7CEAE" w:rsidR="00B6422E" w:rsidRPr="00D41CFB" w:rsidRDefault="00B6422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M</w:t>
            </w:r>
            <w:r w:rsidR="00626DAC">
              <w:rPr>
                <w:rFonts w:ascii="Helvetica" w:eastAsia="Times New Roman" w:hAnsi="Helvetica" w:cs="Helvetica"/>
                <w:color w:val="1F1E33"/>
                <w:sz w:val="20"/>
                <w:lang w:val="nl-NL" w:eastAsia="nl-NL" w:bidi="ar-SA"/>
              </w:rPr>
              <w:t>OM</w:t>
            </w:r>
          </w:p>
        </w:tc>
        <w:tc>
          <w:tcPr>
            <w:tcW w:w="1530" w:type="dxa"/>
          </w:tcPr>
          <w:p w14:paraId="34E73259" w14:textId="77777777" w:rsidR="00B6422E" w:rsidRPr="00D41CFB" w:rsidRDefault="00B6422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FTP</w:t>
            </w:r>
          </w:p>
        </w:tc>
        <w:tc>
          <w:tcPr>
            <w:tcW w:w="1080" w:type="dxa"/>
          </w:tcPr>
          <w:p w14:paraId="24834DF6" w14:textId="77777777" w:rsidR="00B6422E" w:rsidRPr="00D41CFB" w:rsidRDefault="00B6422E" w:rsidP="00C2308C">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21</w:t>
            </w:r>
          </w:p>
        </w:tc>
        <w:tc>
          <w:tcPr>
            <w:tcW w:w="1294" w:type="dxa"/>
          </w:tcPr>
          <w:p w14:paraId="5C5290BC" w14:textId="76237625" w:rsidR="00B6422E" w:rsidRPr="00D41CFB" w:rsidRDefault="00B6422E" w:rsidP="00C2308C">
            <w:pPr>
              <w:rPr>
                <w:rFonts w:eastAsia="Times New Roman" w:cs="Helvetica"/>
                <w:color w:val="1F1E33"/>
                <w:sz w:val="20"/>
                <w:lang w:val="nl-NL" w:eastAsia="nl-NL" w:bidi="ar-SA"/>
              </w:rPr>
            </w:pPr>
          </w:p>
        </w:tc>
      </w:tr>
    </w:tbl>
    <w:p w14:paraId="73DD4D68" w14:textId="6B15C2FC" w:rsidR="00B6422E" w:rsidRPr="00D41CFB" w:rsidRDefault="00B6422E" w:rsidP="00B6422E">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Excasso to M</w:t>
      </w:r>
      <w:r w:rsidR="00626DAC">
        <w:rPr>
          <w:rFonts w:eastAsia="Times New Roman" w:cs="Helvetica"/>
          <w:b/>
          <w:bCs/>
          <w:color w:val="1F1E33"/>
          <w:sz w:val="20"/>
          <w:lang w:val="en-US" w:eastAsia="nl-NL" w:bidi="ar-SA"/>
        </w:rPr>
        <w:t>OM</w:t>
      </w:r>
    </w:p>
    <w:p w14:paraId="6CEE3400" w14:textId="77777777" w:rsidR="00B6422E" w:rsidRPr="00D41CFB" w:rsidRDefault="00B6422E" w:rsidP="00113394">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3102A4" w:rsidRPr="00D41CFB" w14:paraId="1093E9BB" w14:textId="77777777" w:rsidTr="00CB0F09">
        <w:tc>
          <w:tcPr>
            <w:tcW w:w="2875" w:type="dxa"/>
            <w:tcBorders>
              <w:bottom w:val="single" w:sz="4" w:space="0" w:color="auto"/>
            </w:tcBorders>
            <w:shd w:val="clear" w:color="auto" w:fill="D9D9D9" w:themeFill="background1" w:themeFillShade="D9"/>
          </w:tcPr>
          <w:p w14:paraId="411C6FC5" w14:textId="77777777" w:rsidR="003102A4" w:rsidRPr="00D41CFB" w:rsidRDefault="003102A4"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7AF8A7B0" w14:textId="77777777" w:rsidR="003102A4" w:rsidRPr="00D41CFB" w:rsidRDefault="003102A4"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304603F3" w14:textId="77777777" w:rsidR="003102A4" w:rsidRPr="00D41CFB" w:rsidRDefault="003102A4"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0912423E" w14:textId="77777777" w:rsidR="003102A4" w:rsidRPr="00D41CFB" w:rsidRDefault="003102A4"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1C840A82" w14:textId="77777777" w:rsidR="003102A4" w:rsidRPr="00D41CFB" w:rsidRDefault="003102A4" w:rsidP="00CB0F09">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3102A4" w:rsidRPr="00D41CFB" w14:paraId="566B5D69" w14:textId="77777777" w:rsidTr="00923602">
        <w:tc>
          <w:tcPr>
            <w:tcW w:w="2875" w:type="dxa"/>
            <w:tcBorders>
              <w:top w:val="nil"/>
              <w:bottom w:val="nil"/>
              <w:right w:val="single" w:sz="4" w:space="0" w:color="auto"/>
            </w:tcBorders>
          </w:tcPr>
          <w:p w14:paraId="157A6FDF" w14:textId="5CB87125" w:rsidR="003102A4" w:rsidRPr="00D41CFB" w:rsidRDefault="00C06D4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 xml:space="preserve">Sjaak </w:t>
            </w:r>
          </w:p>
        </w:tc>
        <w:tc>
          <w:tcPr>
            <w:tcW w:w="2430" w:type="dxa"/>
            <w:tcBorders>
              <w:top w:val="nil"/>
              <w:left w:val="single" w:sz="4" w:space="0" w:color="auto"/>
              <w:bottom w:val="nil"/>
            </w:tcBorders>
          </w:tcPr>
          <w:p w14:paraId="152275B0" w14:textId="55D0AEC8" w:rsidR="003102A4" w:rsidRPr="00D41CFB" w:rsidRDefault="00C06D4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Pr>
          <w:p w14:paraId="660992D6" w14:textId="65DF4E9B" w:rsidR="003102A4" w:rsidRPr="00D41CFB" w:rsidRDefault="00C06D4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SQL*Net</w:t>
            </w:r>
          </w:p>
        </w:tc>
        <w:tc>
          <w:tcPr>
            <w:tcW w:w="1080" w:type="dxa"/>
          </w:tcPr>
          <w:p w14:paraId="18531AE6" w14:textId="39B7F530" w:rsidR="003102A4" w:rsidRPr="00D41CFB" w:rsidRDefault="00C06D44"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1526</w:t>
            </w:r>
          </w:p>
        </w:tc>
        <w:tc>
          <w:tcPr>
            <w:tcW w:w="1294" w:type="dxa"/>
          </w:tcPr>
          <w:p w14:paraId="473BA665" w14:textId="291401D3" w:rsidR="003102A4" w:rsidRPr="00D41CFB" w:rsidRDefault="00C06D44" w:rsidP="00CB0F09">
            <w:pPr>
              <w:rPr>
                <w:rFonts w:eastAsia="Times New Roman" w:cs="Helvetica"/>
                <w:color w:val="1F1E33"/>
                <w:sz w:val="20"/>
                <w:lang w:val="nl-NL" w:eastAsia="nl-NL" w:bidi="ar-SA"/>
              </w:rPr>
            </w:pPr>
            <w:r>
              <w:rPr>
                <w:rFonts w:eastAsia="Times New Roman" w:cs="Helvetica"/>
                <w:color w:val="1F1E33"/>
                <w:sz w:val="20"/>
                <w:lang w:val="nl-NL" w:eastAsia="nl-NL" w:bidi="ar-SA"/>
              </w:rPr>
              <w:t>Query DB</w:t>
            </w:r>
          </w:p>
        </w:tc>
      </w:tr>
      <w:tr w:rsidR="00923602" w:rsidRPr="00D41CFB" w14:paraId="3622E1E9" w14:textId="77777777" w:rsidTr="00CB0F09">
        <w:tc>
          <w:tcPr>
            <w:tcW w:w="2875" w:type="dxa"/>
            <w:tcBorders>
              <w:top w:val="nil"/>
              <w:right w:val="single" w:sz="4" w:space="0" w:color="auto"/>
            </w:tcBorders>
          </w:tcPr>
          <w:p w14:paraId="14349E7E" w14:textId="77777777" w:rsidR="00923602" w:rsidRDefault="00923602" w:rsidP="00923602">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41B11194" w14:textId="77777777" w:rsidR="00923602" w:rsidRDefault="00923602" w:rsidP="00923602">
            <w:pPr>
              <w:rPr>
                <w:rFonts w:ascii="Helvetica" w:eastAsia="Times New Roman" w:hAnsi="Helvetica" w:cs="Helvetica"/>
                <w:color w:val="1F1E33"/>
                <w:sz w:val="20"/>
                <w:lang w:val="nl-NL" w:eastAsia="nl-NL" w:bidi="ar-SA"/>
              </w:rPr>
            </w:pPr>
          </w:p>
        </w:tc>
        <w:tc>
          <w:tcPr>
            <w:tcW w:w="1530" w:type="dxa"/>
          </w:tcPr>
          <w:p w14:paraId="40FC3162" w14:textId="50C720EF" w:rsidR="00923602" w:rsidRDefault="00923602" w:rsidP="0092360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SQL*Net</w:t>
            </w:r>
          </w:p>
        </w:tc>
        <w:tc>
          <w:tcPr>
            <w:tcW w:w="1080" w:type="dxa"/>
          </w:tcPr>
          <w:p w14:paraId="25FF558B" w14:textId="0247402D" w:rsidR="00923602" w:rsidRDefault="00923602" w:rsidP="00923602">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1526</w:t>
            </w:r>
          </w:p>
        </w:tc>
        <w:tc>
          <w:tcPr>
            <w:tcW w:w="1294" w:type="dxa"/>
          </w:tcPr>
          <w:p w14:paraId="4F818046" w14:textId="7576C577" w:rsidR="00923602" w:rsidRDefault="00923602" w:rsidP="00923602">
            <w:pPr>
              <w:rPr>
                <w:rFonts w:eastAsia="Times New Roman" w:cs="Helvetica"/>
                <w:color w:val="1F1E33"/>
                <w:sz w:val="20"/>
                <w:lang w:val="nl-NL" w:eastAsia="nl-NL" w:bidi="ar-SA"/>
              </w:rPr>
            </w:pPr>
            <w:r>
              <w:rPr>
                <w:rFonts w:eastAsia="Times New Roman" w:cs="Helvetica"/>
                <w:color w:val="1F1E33"/>
                <w:sz w:val="20"/>
                <w:lang w:val="nl-NL" w:eastAsia="nl-NL" w:bidi="ar-SA"/>
              </w:rPr>
              <w:t>DB</w:t>
            </w:r>
          </w:p>
        </w:tc>
      </w:tr>
    </w:tbl>
    <w:p w14:paraId="6FEB747C" w14:textId="626F55EF" w:rsidR="003102A4" w:rsidRPr="00D41CFB" w:rsidRDefault="00923602" w:rsidP="003102A4">
      <w:pPr>
        <w:rPr>
          <w:rFonts w:eastAsia="Times New Roman" w:cs="Helvetica"/>
          <w:b/>
          <w:bCs/>
          <w:color w:val="1F1E33"/>
          <w:sz w:val="20"/>
          <w:lang w:val="en-US" w:eastAsia="nl-NL" w:bidi="ar-SA"/>
        </w:rPr>
      </w:pPr>
      <w:proofErr w:type="spellStart"/>
      <w:r>
        <w:rPr>
          <w:rFonts w:eastAsia="Times New Roman" w:cs="Helvetica"/>
          <w:b/>
          <w:bCs/>
          <w:color w:val="1F1E33"/>
          <w:sz w:val="20"/>
          <w:lang w:val="en-US" w:eastAsia="nl-NL" w:bidi="ar-SA"/>
        </w:rPr>
        <w:t>Sjaak</w:t>
      </w:r>
      <w:proofErr w:type="spellEnd"/>
      <w:r>
        <w:rPr>
          <w:rFonts w:eastAsia="Times New Roman" w:cs="Helvetica"/>
          <w:b/>
          <w:bCs/>
          <w:color w:val="1F1E33"/>
          <w:sz w:val="20"/>
          <w:lang w:val="en-US" w:eastAsia="nl-NL" w:bidi="ar-SA"/>
        </w:rPr>
        <w:t xml:space="preserve"> to </w:t>
      </w:r>
      <w:r w:rsidR="003102A4">
        <w:rPr>
          <w:rFonts w:eastAsia="Times New Roman" w:cs="Helvetica"/>
          <w:b/>
          <w:bCs/>
          <w:color w:val="1F1E33"/>
          <w:sz w:val="20"/>
          <w:lang w:val="en-US" w:eastAsia="nl-NL" w:bidi="ar-SA"/>
        </w:rPr>
        <w:t>Excasso</w:t>
      </w:r>
    </w:p>
    <w:p w14:paraId="336A2B08" w14:textId="77777777" w:rsidR="007466B0" w:rsidRPr="00D41CFB" w:rsidRDefault="007466B0" w:rsidP="00D41CFB">
      <w:pPr>
        <w:rPr>
          <w:rFonts w:eastAsia="Times New Roman"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923602" w:rsidRPr="00D41CFB" w14:paraId="6828816E" w14:textId="77777777" w:rsidTr="00923602">
        <w:tc>
          <w:tcPr>
            <w:tcW w:w="2875" w:type="dxa"/>
            <w:tcBorders>
              <w:bottom w:val="single" w:sz="4" w:space="0" w:color="auto"/>
            </w:tcBorders>
            <w:shd w:val="clear" w:color="auto" w:fill="D9D9D9" w:themeFill="background1" w:themeFillShade="D9"/>
          </w:tcPr>
          <w:p w14:paraId="0647B92A" w14:textId="77777777" w:rsidR="00923602" w:rsidRPr="00D41CFB" w:rsidRDefault="00923602"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08974678" w14:textId="77777777" w:rsidR="00923602" w:rsidRPr="00D41CFB" w:rsidRDefault="00923602"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Destination</w:t>
            </w:r>
          </w:p>
        </w:tc>
        <w:tc>
          <w:tcPr>
            <w:tcW w:w="1530" w:type="dxa"/>
            <w:tcBorders>
              <w:bottom w:val="single" w:sz="4" w:space="0" w:color="auto"/>
            </w:tcBorders>
            <w:shd w:val="clear" w:color="auto" w:fill="D9D9D9" w:themeFill="background1" w:themeFillShade="D9"/>
          </w:tcPr>
          <w:p w14:paraId="2E7724A3" w14:textId="77777777" w:rsidR="00923602" w:rsidRPr="00D41CFB" w:rsidRDefault="00923602"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Protocol</w:t>
            </w:r>
          </w:p>
        </w:tc>
        <w:tc>
          <w:tcPr>
            <w:tcW w:w="1080" w:type="dxa"/>
            <w:tcBorders>
              <w:bottom w:val="single" w:sz="4" w:space="0" w:color="auto"/>
            </w:tcBorders>
            <w:shd w:val="clear" w:color="auto" w:fill="D9D9D9" w:themeFill="background1" w:themeFillShade="D9"/>
          </w:tcPr>
          <w:p w14:paraId="2BC56027" w14:textId="77777777" w:rsidR="00923602" w:rsidRPr="00D41CFB" w:rsidRDefault="00923602" w:rsidP="00CB0F09">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ports</w:t>
            </w:r>
          </w:p>
        </w:tc>
        <w:tc>
          <w:tcPr>
            <w:tcW w:w="1294" w:type="dxa"/>
            <w:tcBorders>
              <w:bottom w:val="single" w:sz="4" w:space="0" w:color="auto"/>
            </w:tcBorders>
            <w:shd w:val="clear" w:color="auto" w:fill="D9D9D9" w:themeFill="background1" w:themeFillShade="D9"/>
          </w:tcPr>
          <w:p w14:paraId="4E0670F7" w14:textId="77777777" w:rsidR="00923602" w:rsidRPr="00D41CFB" w:rsidRDefault="00923602" w:rsidP="00CB0F09">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Comments</w:t>
            </w:r>
          </w:p>
        </w:tc>
      </w:tr>
      <w:tr w:rsidR="00923602" w:rsidRPr="00D41CFB" w14:paraId="4FD9F280" w14:textId="77777777" w:rsidTr="00923602">
        <w:tc>
          <w:tcPr>
            <w:tcW w:w="2875" w:type="dxa"/>
            <w:tcBorders>
              <w:top w:val="single" w:sz="4" w:space="0" w:color="auto"/>
              <w:bottom w:val="single" w:sz="4" w:space="0" w:color="auto"/>
              <w:right w:val="single" w:sz="4" w:space="0" w:color="auto"/>
            </w:tcBorders>
          </w:tcPr>
          <w:p w14:paraId="74FA40A9" w14:textId="09981958" w:rsidR="00923602" w:rsidRPr="00D41CFB" w:rsidRDefault="00923602"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 xml:space="preserve">TWDA </w:t>
            </w:r>
          </w:p>
        </w:tc>
        <w:tc>
          <w:tcPr>
            <w:tcW w:w="2430" w:type="dxa"/>
            <w:tcBorders>
              <w:top w:val="single" w:sz="4" w:space="0" w:color="auto"/>
              <w:left w:val="single" w:sz="4" w:space="0" w:color="auto"/>
              <w:bottom w:val="single" w:sz="4" w:space="0" w:color="auto"/>
            </w:tcBorders>
          </w:tcPr>
          <w:p w14:paraId="3F8F7C38" w14:textId="77777777" w:rsidR="00923602" w:rsidRPr="00D41CFB" w:rsidRDefault="00923602"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Excasso</w:t>
            </w:r>
          </w:p>
        </w:tc>
        <w:tc>
          <w:tcPr>
            <w:tcW w:w="1530" w:type="dxa"/>
            <w:tcBorders>
              <w:top w:val="single" w:sz="4" w:space="0" w:color="auto"/>
              <w:bottom w:val="single" w:sz="4" w:space="0" w:color="auto"/>
            </w:tcBorders>
          </w:tcPr>
          <w:p w14:paraId="7E9D4EAD" w14:textId="77777777" w:rsidR="00923602" w:rsidRPr="00D41CFB" w:rsidRDefault="00923602"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SQL*Net</w:t>
            </w:r>
          </w:p>
        </w:tc>
        <w:tc>
          <w:tcPr>
            <w:tcW w:w="1080" w:type="dxa"/>
            <w:tcBorders>
              <w:top w:val="single" w:sz="4" w:space="0" w:color="auto"/>
              <w:bottom w:val="single" w:sz="4" w:space="0" w:color="auto"/>
            </w:tcBorders>
          </w:tcPr>
          <w:p w14:paraId="73E036FC" w14:textId="77777777" w:rsidR="00923602" w:rsidRPr="00D41CFB" w:rsidRDefault="00923602" w:rsidP="00CB0F0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1526</w:t>
            </w:r>
          </w:p>
        </w:tc>
        <w:tc>
          <w:tcPr>
            <w:tcW w:w="1294" w:type="dxa"/>
            <w:tcBorders>
              <w:top w:val="single" w:sz="4" w:space="0" w:color="auto"/>
              <w:bottom w:val="single" w:sz="4" w:space="0" w:color="auto"/>
            </w:tcBorders>
          </w:tcPr>
          <w:p w14:paraId="7BAA505D" w14:textId="77777777" w:rsidR="00923602" w:rsidRPr="00D41CFB" w:rsidRDefault="00923602" w:rsidP="00CB0F09">
            <w:pPr>
              <w:rPr>
                <w:rFonts w:eastAsia="Times New Roman" w:cs="Helvetica"/>
                <w:color w:val="1F1E33"/>
                <w:sz w:val="20"/>
                <w:lang w:val="nl-NL" w:eastAsia="nl-NL" w:bidi="ar-SA"/>
              </w:rPr>
            </w:pPr>
            <w:r>
              <w:rPr>
                <w:rFonts w:eastAsia="Times New Roman" w:cs="Helvetica"/>
                <w:color w:val="1F1E33"/>
                <w:sz w:val="20"/>
                <w:lang w:val="nl-NL" w:eastAsia="nl-NL" w:bidi="ar-SA"/>
              </w:rPr>
              <w:t>Query DB</w:t>
            </w:r>
          </w:p>
        </w:tc>
      </w:tr>
    </w:tbl>
    <w:p w14:paraId="71A218E4" w14:textId="219EC680" w:rsidR="00923602" w:rsidRPr="00D41CFB" w:rsidRDefault="00923602" w:rsidP="00923602">
      <w:pPr>
        <w:rPr>
          <w:rFonts w:eastAsia="Times New Roman" w:cs="Helvetica"/>
          <w:b/>
          <w:bCs/>
          <w:color w:val="1F1E33"/>
          <w:sz w:val="20"/>
          <w:lang w:val="en-US" w:eastAsia="nl-NL" w:bidi="ar-SA"/>
        </w:rPr>
      </w:pPr>
      <w:r>
        <w:rPr>
          <w:rFonts w:eastAsia="Times New Roman" w:cs="Helvetica"/>
          <w:b/>
          <w:bCs/>
          <w:color w:val="1F1E33"/>
          <w:sz w:val="20"/>
          <w:lang w:val="en-US" w:eastAsia="nl-NL" w:bidi="ar-SA"/>
        </w:rPr>
        <w:t>TWDA to Excasso</w:t>
      </w:r>
    </w:p>
    <w:p w14:paraId="28CB16DD" w14:textId="77777777" w:rsidR="00D41CFB" w:rsidRPr="00D41CFB" w:rsidRDefault="00D41CFB" w:rsidP="00D41CFB">
      <w:pPr>
        <w:rPr>
          <w:rFonts w:eastAsia="Times New Roman" w:cs="Helvetica"/>
          <w:b/>
          <w:bCs/>
          <w:color w:val="1F1E33"/>
          <w:sz w:val="20"/>
          <w:lang w:val="en-US" w:eastAsia="nl-NL" w:bidi="ar-SA"/>
        </w:rPr>
      </w:pPr>
    </w:p>
    <w:p w14:paraId="1238D994" w14:textId="77777777" w:rsidR="00D41CFB" w:rsidRPr="00D41CFB" w:rsidRDefault="00D41CFB" w:rsidP="00D41CFB">
      <w:pPr>
        <w:rPr>
          <w:rFonts w:eastAsia="Times New Roman" w:cs="Helvetica"/>
          <w:b/>
          <w:bCs/>
          <w:color w:val="1F1E33"/>
          <w:sz w:val="20"/>
          <w:lang w:val="en-US" w:eastAsia="nl-NL" w:bidi="ar-SA"/>
        </w:rPr>
      </w:pPr>
    </w:p>
    <w:p w14:paraId="29FFCC92" w14:textId="77777777" w:rsidR="00D41CFB" w:rsidRPr="00D41CFB" w:rsidRDefault="00D41CFB" w:rsidP="00D41CFB">
      <w:pPr>
        <w:rPr>
          <w:rFonts w:eastAsia="Times New Roman" w:cs="Helvetica"/>
          <w:b/>
          <w:bCs/>
          <w:color w:val="1F1E33"/>
          <w:sz w:val="20"/>
          <w:lang w:val="en-US" w:eastAsia="nl-NL" w:bidi="ar-SA"/>
        </w:rPr>
      </w:pPr>
    </w:p>
    <w:p w14:paraId="5557D3A8" w14:textId="77777777" w:rsidR="00D41CFB" w:rsidRPr="00D41CFB" w:rsidRDefault="00D41CFB" w:rsidP="00D41CFB">
      <w:pPr>
        <w:rPr>
          <w:rFonts w:eastAsia="Times New Roman" w:cs="Helvetica"/>
          <w:b/>
          <w:bCs/>
          <w:color w:val="1F1E33"/>
          <w:sz w:val="20"/>
          <w:lang w:val="en-US" w:eastAsia="nl-NL" w:bidi="ar-SA"/>
        </w:rPr>
      </w:pPr>
    </w:p>
    <w:p w14:paraId="255FACF9" w14:textId="77777777" w:rsidR="00D41CFB" w:rsidRPr="00D41CFB" w:rsidRDefault="00D41CFB" w:rsidP="00D41CFB">
      <w:pPr>
        <w:rPr>
          <w:rFonts w:eastAsia="Times New Roman" w:cs="Helvetica"/>
          <w:b/>
          <w:bCs/>
          <w:color w:val="1F1E33"/>
          <w:sz w:val="20"/>
          <w:lang w:val="en-US" w:eastAsia="nl-NL" w:bidi="ar-SA"/>
        </w:rPr>
      </w:pPr>
    </w:p>
    <w:p w14:paraId="627B973C" w14:textId="77777777" w:rsidR="00D41CFB" w:rsidRPr="00D41CFB" w:rsidRDefault="00D41CFB" w:rsidP="00D41CFB">
      <w:pPr>
        <w:rPr>
          <w:rFonts w:eastAsia="Times New Roman" w:cs="Helvetica"/>
          <w:b/>
          <w:bCs/>
          <w:color w:val="1F1E33"/>
          <w:sz w:val="20"/>
          <w:lang w:val="en-US" w:eastAsia="nl-NL" w:bidi="ar-SA"/>
        </w:rPr>
      </w:pPr>
    </w:p>
    <w:p w14:paraId="3A65BD47" w14:textId="77777777" w:rsidR="00D41CFB" w:rsidRPr="00D41CFB" w:rsidRDefault="00D41CFB" w:rsidP="00405D38">
      <w:pPr>
        <w:pStyle w:val="Heading1"/>
        <w:numPr>
          <w:ilvl w:val="0"/>
          <w:numId w:val="0"/>
        </w:numPr>
        <w:ind w:left="432"/>
        <w:rPr>
          <w:lang w:val="en-US"/>
        </w:rPr>
      </w:pPr>
      <w:bookmarkStart w:id="73" w:name="_Toc87864300"/>
      <w:bookmarkStart w:id="74" w:name="_Toc118721277"/>
      <w:bookmarkStart w:id="75" w:name="_Hlk63698937"/>
      <w:bookmarkStart w:id="76" w:name="_Hlk63697804"/>
      <w:r w:rsidRPr="00D41CFB">
        <w:rPr>
          <w:lang w:val="en-US"/>
        </w:rPr>
        <w:lastRenderedPageBreak/>
        <w:t>Appendix C: Users and Groups</w:t>
      </w:r>
      <w:bookmarkEnd w:id="73"/>
      <w:bookmarkEnd w:id="74"/>
    </w:p>
    <w:bookmarkEnd w:id="75"/>
    <w:p w14:paraId="22668DA7" w14:textId="77777777" w:rsidR="00D41CFB" w:rsidRPr="00D41CFB" w:rsidRDefault="00D41CFB" w:rsidP="00D41CFB">
      <w:pPr>
        <w:spacing w:after="160" w:line="259" w:lineRule="auto"/>
        <w:rPr>
          <w:rFonts w:eastAsia="Times New Roman" w:cs="Helvetica"/>
          <w:color w:val="1F1E33"/>
          <w:sz w:val="20"/>
          <w:lang w:val="en-US" w:eastAsia="nl-NL" w:bidi="ar-SA"/>
        </w:rPr>
      </w:pPr>
      <w:r w:rsidRPr="00B23AC6">
        <w:rPr>
          <w:rFonts w:eastAsia="Times New Roman" w:cs="Helvetica"/>
          <w:color w:val="1F1E33"/>
          <w:sz w:val="20"/>
          <w:lang w:val="en-US" w:eastAsia="nl-NL" w:bidi="ar-SA"/>
        </w:rPr>
        <w:t>DXC Managed Users and groups are documented by DXC TAB in the TBH / TMM (</w:t>
      </w:r>
      <w:proofErr w:type="spellStart"/>
      <w:r w:rsidRPr="00B23AC6">
        <w:rPr>
          <w:rFonts w:eastAsia="Times New Roman" w:cs="Helvetica"/>
          <w:color w:val="1F1E33"/>
          <w:sz w:val="20"/>
          <w:lang w:val="en-US" w:eastAsia="nl-NL" w:bidi="ar-SA"/>
        </w:rPr>
        <w:t>Technisch</w:t>
      </w:r>
      <w:proofErr w:type="spellEnd"/>
      <w:r w:rsidRPr="00B23AC6">
        <w:rPr>
          <w:rFonts w:eastAsia="Times New Roman" w:cs="Helvetica"/>
          <w:color w:val="1F1E33"/>
          <w:sz w:val="20"/>
          <w:lang w:val="en-US" w:eastAsia="nl-NL" w:bidi="ar-SA"/>
        </w:rPr>
        <w:t xml:space="preserve"> Beheer </w:t>
      </w:r>
      <w:proofErr w:type="spellStart"/>
      <w:r w:rsidRPr="00B23AC6">
        <w:rPr>
          <w:rFonts w:eastAsia="Times New Roman" w:cs="Helvetica"/>
          <w:color w:val="1F1E33"/>
          <w:sz w:val="20"/>
          <w:lang w:val="en-US" w:eastAsia="nl-NL" w:bidi="ar-SA"/>
        </w:rPr>
        <w:t>Handboek</w:t>
      </w:r>
      <w:proofErr w:type="spellEnd"/>
      <w:r w:rsidRPr="00B23AC6">
        <w:rPr>
          <w:rFonts w:eastAsia="Times New Roman" w:cs="Helvetica"/>
          <w:color w:val="1F1E33"/>
          <w:sz w:val="20"/>
          <w:lang w:val="en-US" w:eastAsia="nl-NL" w:bidi="ar-SA"/>
        </w:rPr>
        <w:t xml:space="preserve"> / Technical Maintenance Manual) or by the Lead Engineer during the realization </w:t>
      </w:r>
      <w:proofErr w:type="gramStart"/>
      <w:r w:rsidRPr="00B23AC6">
        <w:rPr>
          <w:rFonts w:eastAsia="Times New Roman" w:cs="Helvetica"/>
          <w:color w:val="1F1E33"/>
          <w:sz w:val="20"/>
          <w:lang w:val="en-US" w:eastAsia="nl-NL" w:bidi="ar-SA"/>
        </w:rPr>
        <w:t>phase</w:t>
      </w:r>
      <w:proofErr w:type="gramEnd"/>
    </w:p>
    <w:p w14:paraId="017B9084" w14:textId="77777777" w:rsidR="00D41CFB" w:rsidRPr="00D41CFB" w:rsidRDefault="00D41CFB" w:rsidP="00D41CFB">
      <w:pPr>
        <w:spacing w:after="160" w:line="259" w:lineRule="auto"/>
        <w:rPr>
          <w:rFonts w:eastAsia="Times New Roman" w:cs="Helvetica"/>
          <w:color w:val="1F1E33"/>
          <w:sz w:val="20"/>
          <w:lang w:val="en-US" w:eastAsia="nl-NL" w:bidi="ar-SA"/>
        </w:rPr>
      </w:pPr>
      <w:r w:rsidRPr="00D41CFB">
        <w:rPr>
          <w:rFonts w:eastAsia="Times New Roman" w:cs="Helvetica"/>
          <w:b/>
          <w:bCs/>
          <w:color w:val="1F1E33"/>
          <w:sz w:val="20"/>
          <w:lang w:val="en-US" w:eastAsia="nl-NL" w:bidi="ar-SA"/>
        </w:rPr>
        <w:t>Variation 1: LDAP - nested groups</w:t>
      </w:r>
    </w:p>
    <w:tbl>
      <w:tblPr>
        <w:tblStyle w:val="TableGrid"/>
        <w:tblW w:w="9535" w:type="dxa"/>
        <w:tblLook w:val="04A0" w:firstRow="1" w:lastRow="0" w:firstColumn="1" w:lastColumn="0" w:noHBand="0" w:noVBand="1"/>
      </w:tblPr>
      <w:tblGrid>
        <w:gridCol w:w="1468"/>
        <w:gridCol w:w="1306"/>
        <w:gridCol w:w="2029"/>
        <w:gridCol w:w="1412"/>
        <w:gridCol w:w="1939"/>
        <w:gridCol w:w="1381"/>
      </w:tblGrid>
      <w:tr w:rsidR="00D41CFB" w:rsidRPr="00D41CFB" w14:paraId="3CDF718A" w14:textId="77777777" w:rsidTr="00D142C6">
        <w:tc>
          <w:tcPr>
            <w:tcW w:w="1468" w:type="dxa"/>
            <w:shd w:val="clear" w:color="auto" w:fill="D9D9D9" w:themeFill="background1" w:themeFillShade="D9"/>
          </w:tcPr>
          <w:p w14:paraId="7C63D04C" w14:textId="77777777" w:rsidR="00D41CFB" w:rsidRPr="00D41CFB" w:rsidRDefault="00D41CFB" w:rsidP="00D41CFB">
            <w:pPr>
              <w:rPr>
                <w:rFonts w:ascii="Helvetica" w:eastAsia="Times New Roman" w:hAnsi="Helvetica" w:cs="Helvetica"/>
                <w:b/>
                <w:bCs/>
                <w:color w:val="1F1E33"/>
                <w:sz w:val="20"/>
                <w:lang w:val="en-US" w:eastAsia="nl-NL" w:bidi="ar-SA"/>
              </w:rPr>
            </w:pPr>
          </w:p>
        </w:tc>
        <w:tc>
          <w:tcPr>
            <w:tcW w:w="3335" w:type="dxa"/>
            <w:gridSpan w:val="2"/>
            <w:shd w:val="clear" w:color="auto" w:fill="D9D9D9" w:themeFill="background1" w:themeFillShade="D9"/>
          </w:tcPr>
          <w:p w14:paraId="1C3AE43B"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UWV</w:t>
            </w:r>
          </w:p>
        </w:tc>
        <w:tc>
          <w:tcPr>
            <w:tcW w:w="3351" w:type="dxa"/>
            <w:gridSpan w:val="2"/>
            <w:shd w:val="clear" w:color="auto" w:fill="D9D9D9" w:themeFill="background1" w:themeFillShade="D9"/>
          </w:tcPr>
          <w:p w14:paraId="1A526AC0"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DXC</w:t>
            </w:r>
          </w:p>
        </w:tc>
        <w:tc>
          <w:tcPr>
            <w:tcW w:w="1381" w:type="dxa"/>
            <w:shd w:val="clear" w:color="auto" w:fill="D9D9D9" w:themeFill="background1" w:themeFillShade="D9"/>
          </w:tcPr>
          <w:p w14:paraId="66D60DE1" w14:textId="77777777" w:rsidR="00D41CFB" w:rsidRPr="00D41CFB" w:rsidRDefault="00D41CFB" w:rsidP="00D41CFB">
            <w:pPr>
              <w:rPr>
                <w:rFonts w:eastAsia="Times New Roman" w:cs="Helvetica"/>
                <w:b/>
                <w:bCs/>
                <w:color w:val="1F1E33"/>
                <w:sz w:val="20"/>
                <w:lang w:val="en-US" w:eastAsia="nl-NL" w:bidi="ar-SA"/>
              </w:rPr>
            </w:pPr>
          </w:p>
        </w:tc>
      </w:tr>
      <w:tr w:rsidR="00D41CFB" w:rsidRPr="00D41CFB" w14:paraId="748D33FE" w14:textId="77777777" w:rsidTr="00D142C6">
        <w:tc>
          <w:tcPr>
            <w:tcW w:w="1468" w:type="dxa"/>
            <w:shd w:val="clear" w:color="auto" w:fill="D9D9D9" w:themeFill="background1" w:themeFillShade="D9"/>
          </w:tcPr>
          <w:p w14:paraId="63139E30"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Environment</w:t>
            </w:r>
          </w:p>
        </w:tc>
        <w:tc>
          <w:tcPr>
            <w:tcW w:w="1306" w:type="dxa"/>
            <w:shd w:val="clear" w:color="auto" w:fill="D9D9D9" w:themeFill="background1" w:themeFillShade="D9"/>
          </w:tcPr>
          <w:p w14:paraId="02A8763A"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Domain</w:t>
            </w:r>
          </w:p>
        </w:tc>
        <w:tc>
          <w:tcPr>
            <w:tcW w:w="2029" w:type="dxa"/>
            <w:shd w:val="clear" w:color="auto" w:fill="D9D9D9" w:themeFill="background1" w:themeFillShade="D9"/>
          </w:tcPr>
          <w:p w14:paraId="13CC39EF"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Group</w:t>
            </w:r>
          </w:p>
        </w:tc>
        <w:tc>
          <w:tcPr>
            <w:tcW w:w="1412" w:type="dxa"/>
            <w:shd w:val="clear" w:color="auto" w:fill="D9D9D9" w:themeFill="background1" w:themeFillShade="D9"/>
          </w:tcPr>
          <w:p w14:paraId="1CD73569"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Domain</w:t>
            </w:r>
          </w:p>
        </w:tc>
        <w:tc>
          <w:tcPr>
            <w:tcW w:w="1939" w:type="dxa"/>
            <w:shd w:val="clear" w:color="auto" w:fill="D9D9D9" w:themeFill="background1" w:themeFillShade="D9"/>
          </w:tcPr>
          <w:p w14:paraId="0728AE60"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Group</w:t>
            </w:r>
          </w:p>
        </w:tc>
        <w:tc>
          <w:tcPr>
            <w:tcW w:w="1381" w:type="dxa"/>
            <w:shd w:val="clear" w:color="auto" w:fill="D9D9D9" w:themeFill="background1" w:themeFillShade="D9"/>
          </w:tcPr>
          <w:p w14:paraId="3EB65950"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Description</w:t>
            </w:r>
          </w:p>
        </w:tc>
      </w:tr>
      <w:tr w:rsidR="00D41CFB" w:rsidRPr="00B23AC6" w14:paraId="27FA89DE" w14:textId="77777777" w:rsidTr="00D142C6">
        <w:trPr>
          <w:trHeight w:val="1026"/>
        </w:trPr>
        <w:tc>
          <w:tcPr>
            <w:tcW w:w="1468" w:type="dxa"/>
          </w:tcPr>
          <w:p w14:paraId="6810809F" w14:textId="77777777" w:rsidR="00D41CFB" w:rsidRPr="00B23AC6" w:rsidRDefault="00D41CFB" w:rsidP="00D41CFB">
            <w:pPr>
              <w:rPr>
                <w:rFonts w:eastAsia="Times New Roman" w:cs="Helvetica"/>
                <w:color w:val="1F1E33"/>
                <w:sz w:val="20"/>
                <w:lang w:val="nl-NL" w:eastAsia="nl-NL" w:bidi="ar-SA"/>
              </w:rPr>
            </w:pPr>
            <w:r w:rsidRPr="00B23AC6">
              <w:rPr>
                <w:rFonts w:eastAsia="Times New Roman" w:cs="Helvetica"/>
                <w:color w:val="1F1E33"/>
                <w:sz w:val="20"/>
                <w:lang w:val="nl-NL" w:eastAsia="nl-NL" w:bidi="ar-SA"/>
              </w:rPr>
              <w:t>Production</w:t>
            </w:r>
          </w:p>
        </w:tc>
        <w:tc>
          <w:tcPr>
            <w:tcW w:w="1306" w:type="dxa"/>
          </w:tcPr>
          <w:p w14:paraId="5C233C96" w14:textId="77777777" w:rsidR="00D41CFB" w:rsidRPr="00B23AC6" w:rsidRDefault="00D41CFB" w:rsidP="00D41CFB">
            <w:pPr>
              <w:rPr>
                <w:rFonts w:eastAsia="Times New Roman" w:cs="Helvetica"/>
                <w:color w:val="1F1E33"/>
                <w:sz w:val="20"/>
                <w:lang w:val="nl-NL" w:eastAsia="nl-NL" w:bidi="ar-SA"/>
              </w:rPr>
            </w:pPr>
            <w:r w:rsidRPr="00B23AC6">
              <w:rPr>
                <w:rFonts w:cs="Arial"/>
                <w:sz w:val="20"/>
              </w:rPr>
              <w:t>Uwv.wpol.nl</w:t>
            </w:r>
          </w:p>
        </w:tc>
        <w:tc>
          <w:tcPr>
            <w:tcW w:w="2029" w:type="dxa"/>
          </w:tcPr>
          <w:p w14:paraId="4ED824C0" w14:textId="0A42A111" w:rsidR="00D41CFB" w:rsidRPr="00B23AC6" w:rsidRDefault="00D41CFB" w:rsidP="00D41CFB">
            <w:pPr>
              <w:rPr>
                <w:rFonts w:eastAsia="Times New Roman" w:cs="Helvetica"/>
                <w:color w:val="1F1E33"/>
                <w:sz w:val="20"/>
                <w:lang w:val="nl-NL" w:eastAsia="nl-NL" w:bidi="ar-SA"/>
              </w:rPr>
            </w:pPr>
            <w:r w:rsidRPr="00B23AC6">
              <w:rPr>
                <w:rFonts w:cs="Arial"/>
                <w:sz w:val="20"/>
                <w:lang w:val="nl-NL"/>
              </w:rPr>
              <w:t xml:space="preserve">UWV SP </w:t>
            </w:r>
            <w:r w:rsidR="002C2B43">
              <w:rPr>
                <w:rFonts w:cs="Helvetica"/>
                <w:sz w:val="20"/>
                <w:lang w:val="nl-NL" w:eastAsia="nl-NL"/>
              </w:rPr>
              <w:t>G-UG-UWV-P-</w:t>
            </w:r>
            <w:r w:rsidR="001979F6">
              <w:rPr>
                <w:rFonts w:cs="Helvetica"/>
                <w:sz w:val="20"/>
                <w:lang w:val="nl-NL" w:eastAsia="nl-NL"/>
              </w:rPr>
              <w:t>E</w:t>
            </w:r>
            <w:r w:rsidR="004418A8">
              <w:rPr>
                <w:rFonts w:cs="Helvetica"/>
                <w:sz w:val="20"/>
                <w:lang w:val="nl-NL" w:eastAsia="nl-NL"/>
              </w:rPr>
              <w:t>XCASSO</w:t>
            </w:r>
            <w:r w:rsidR="002C2B43">
              <w:rPr>
                <w:rFonts w:cs="Helvetica"/>
                <w:sz w:val="20"/>
                <w:lang w:val="nl-NL" w:eastAsia="nl-NL"/>
              </w:rPr>
              <w:t>-FB</w:t>
            </w:r>
          </w:p>
        </w:tc>
        <w:tc>
          <w:tcPr>
            <w:tcW w:w="1412" w:type="dxa"/>
          </w:tcPr>
          <w:p w14:paraId="5506C6EB" w14:textId="77777777" w:rsidR="00D41CFB" w:rsidRPr="00B23AC6" w:rsidRDefault="00D41CFB" w:rsidP="00D41CFB">
            <w:pPr>
              <w:rPr>
                <w:rFonts w:eastAsia="Times New Roman" w:cs="Helvetica"/>
                <w:color w:val="1F1E33"/>
                <w:sz w:val="20"/>
                <w:lang w:val="nl-NL" w:eastAsia="nl-NL" w:bidi="ar-SA"/>
              </w:rPr>
            </w:pPr>
            <w:r w:rsidRPr="00B23AC6">
              <w:rPr>
                <w:rFonts w:cs="Arial"/>
                <w:sz w:val="20"/>
                <w:lang w:val="nl-NL"/>
              </w:rPr>
              <w:t>P-dc.ba.uwv.nl</w:t>
            </w:r>
          </w:p>
        </w:tc>
        <w:tc>
          <w:tcPr>
            <w:tcW w:w="1939" w:type="dxa"/>
          </w:tcPr>
          <w:p w14:paraId="000A182A" w14:textId="00463065" w:rsidR="00D41CFB" w:rsidRPr="004418A8" w:rsidRDefault="00D41CFB" w:rsidP="00D41CFB">
            <w:pPr>
              <w:rPr>
                <w:rFonts w:eastAsia="Times New Roman" w:cs="Helvetica"/>
                <w:color w:val="1F1E33"/>
                <w:sz w:val="20"/>
                <w:lang w:eastAsia="nl-NL" w:bidi="ar-SA"/>
              </w:rPr>
            </w:pPr>
            <w:r w:rsidRPr="004418A8">
              <w:rPr>
                <w:rFonts w:cs="Arial"/>
                <w:sz w:val="20"/>
              </w:rPr>
              <w:t>L-RG-</w:t>
            </w:r>
            <w:r w:rsidR="005A1C6F" w:rsidRPr="004418A8">
              <w:rPr>
                <w:rFonts w:cs="Arial"/>
                <w:sz w:val="20"/>
              </w:rPr>
              <w:t>UWV-P-</w:t>
            </w:r>
            <w:r w:rsidR="001979F6" w:rsidRPr="004418A8">
              <w:rPr>
                <w:rFonts w:cs="Arial"/>
                <w:sz w:val="20"/>
              </w:rPr>
              <w:t>EXC</w:t>
            </w:r>
            <w:r w:rsidR="004418A8" w:rsidRPr="004418A8">
              <w:rPr>
                <w:rFonts w:cs="Arial"/>
                <w:sz w:val="20"/>
              </w:rPr>
              <w:t>ASSO</w:t>
            </w:r>
            <w:r w:rsidR="005A1C6F" w:rsidRPr="004418A8">
              <w:rPr>
                <w:rFonts w:cs="Arial"/>
                <w:sz w:val="20"/>
              </w:rPr>
              <w:t>-FB</w:t>
            </w:r>
          </w:p>
        </w:tc>
        <w:tc>
          <w:tcPr>
            <w:tcW w:w="1381" w:type="dxa"/>
          </w:tcPr>
          <w:p w14:paraId="1E4DC13A" w14:textId="09F0E240" w:rsidR="00D41CFB" w:rsidRPr="00B23AC6" w:rsidRDefault="001979F6" w:rsidP="00D41CFB">
            <w:pPr>
              <w:rPr>
                <w:rFonts w:eastAsia="Times New Roman" w:cs="Helvetica"/>
                <w:color w:val="1F1E33"/>
                <w:sz w:val="20"/>
                <w:lang w:val="en-US" w:eastAsia="nl-NL" w:bidi="ar-SA"/>
              </w:rPr>
            </w:pPr>
            <w:r w:rsidRPr="001C0EED">
              <w:rPr>
                <w:rFonts w:cs="Arial"/>
                <w:sz w:val="20"/>
              </w:rPr>
              <w:t xml:space="preserve">Access to </w:t>
            </w:r>
            <w:proofErr w:type="spellStart"/>
            <w:r>
              <w:rPr>
                <w:rFonts w:cs="Arial"/>
                <w:sz w:val="20"/>
              </w:rPr>
              <w:t>Exc</w:t>
            </w:r>
            <w:proofErr w:type="spellEnd"/>
            <w:r w:rsidRPr="001C0EED">
              <w:rPr>
                <w:rFonts w:cs="Arial"/>
                <w:sz w:val="20"/>
              </w:rPr>
              <w:t xml:space="preserve"> P logfiles</w:t>
            </w:r>
            <w:r>
              <w:rPr>
                <w:rFonts w:cs="Arial"/>
                <w:sz w:val="20"/>
              </w:rPr>
              <w:t xml:space="preserve"> and </w:t>
            </w:r>
            <w:proofErr w:type="spellStart"/>
            <w:r>
              <w:rPr>
                <w:rFonts w:cs="Arial"/>
                <w:sz w:val="20"/>
              </w:rPr>
              <w:t>Fileshares</w:t>
            </w:r>
            <w:proofErr w:type="spellEnd"/>
          </w:p>
        </w:tc>
      </w:tr>
      <w:tr w:rsidR="00D41CFB" w:rsidRPr="00D41CFB" w14:paraId="2E039878" w14:textId="77777777" w:rsidTr="00D142C6">
        <w:tc>
          <w:tcPr>
            <w:tcW w:w="1468" w:type="dxa"/>
          </w:tcPr>
          <w:p w14:paraId="5187C8D0" w14:textId="77777777" w:rsidR="00D41CFB" w:rsidRPr="00B23AC6" w:rsidRDefault="00D41CFB" w:rsidP="00D41CFB">
            <w:pPr>
              <w:rPr>
                <w:rFonts w:eastAsia="Times New Roman" w:cs="Helvetica"/>
                <w:color w:val="1F1E33"/>
                <w:sz w:val="20"/>
                <w:lang w:val="nl-NL" w:eastAsia="nl-NL" w:bidi="ar-SA"/>
              </w:rPr>
            </w:pPr>
            <w:r w:rsidRPr="00B23AC6">
              <w:rPr>
                <w:rFonts w:eastAsia="Times New Roman" w:cs="Helvetica"/>
                <w:color w:val="1F1E33"/>
                <w:sz w:val="20"/>
                <w:lang w:val="nl-NL" w:eastAsia="nl-NL" w:bidi="ar-SA"/>
              </w:rPr>
              <w:t>Acceptance</w:t>
            </w:r>
          </w:p>
        </w:tc>
        <w:tc>
          <w:tcPr>
            <w:tcW w:w="1306" w:type="dxa"/>
          </w:tcPr>
          <w:p w14:paraId="612FB21F" w14:textId="77777777" w:rsidR="00D41CFB" w:rsidRPr="00B23AC6" w:rsidRDefault="00D41CFB" w:rsidP="00D41CFB">
            <w:pPr>
              <w:rPr>
                <w:rFonts w:eastAsia="Times New Roman" w:cs="Helvetica"/>
                <w:color w:val="1F1E33"/>
                <w:sz w:val="20"/>
                <w:lang w:val="nl-NL" w:eastAsia="nl-NL" w:bidi="ar-SA"/>
              </w:rPr>
            </w:pPr>
            <w:r w:rsidRPr="00B23AC6">
              <w:rPr>
                <w:rFonts w:cs="Arial"/>
                <w:sz w:val="20"/>
              </w:rPr>
              <w:t>Uwv.wpol.nl</w:t>
            </w:r>
          </w:p>
        </w:tc>
        <w:tc>
          <w:tcPr>
            <w:tcW w:w="2029" w:type="dxa"/>
          </w:tcPr>
          <w:p w14:paraId="7DD131F0" w14:textId="21C0F951" w:rsidR="00D41CFB" w:rsidRPr="001979F6" w:rsidRDefault="00D41CFB" w:rsidP="00D41CFB">
            <w:pPr>
              <w:rPr>
                <w:rFonts w:eastAsia="Times New Roman" w:cs="Helvetica"/>
                <w:color w:val="1F1E33"/>
                <w:sz w:val="20"/>
                <w:lang w:eastAsia="nl-NL" w:bidi="ar-SA"/>
              </w:rPr>
            </w:pPr>
            <w:r w:rsidRPr="001979F6">
              <w:rPr>
                <w:rFonts w:cs="Arial"/>
                <w:sz w:val="20"/>
              </w:rPr>
              <w:t xml:space="preserve">UWV SP </w:t>
            </w:r>
            <w:r w:rsidR="001979F6" w:rsidRPr="001979F6">
              <w:rPr>
                <w:rFonts w:cs="Helvetica"/>
                <w:sz w:val="20"/>
                <w:lang w:eastAsia="nl-NL"/>
              </w:rPr>
              <w:t>G-UG-UWV-A-EXC</w:t>
            </w:r>
            <w:r w:rsidR="004418A8">
              <w:rPr>
                <w:rFonts w:cs="Helvetica"/>
                <w:sz w:val="20"/>
                <w:lang w:eastAsia="nl-NL"/>
              </w:rPr>
              <w:t>ASSO</w:t>
            </w:r>
            <w:r w:rsidR="001979F6" w:rsidRPr="001979F6">
              <w:rPr>
                <w:rFonts w:cs="Helvetica"/>
                <w:sz w:val="20"/>
                <w:lang w:eastAsia="nl-NL"/>
              </w:rPr>
              <w:t>-FB</w:t>
            </w:r>
          </w:p>
        </w:tc>
        <w:tc>
          <w:tcPr>
            <w:tcW w:w="1412" w:type="dxa"/>
          </w:tcPr>
          <w:p w14:paraId="5D75CCDB" w14:textId="5AC46281" w:rsidR="00D41CFB" w:rsidRPr="00B23AC6" w:rsidRDefault="001979F6" w:rsidP="00D41CFB">
            <w:pPr>
              <w:rPr>
                <w:rFonts w:eastAsia="Times New Roman" w:cs="Helvetica"/>
                <w:color w:val="1F1E33"/>
                <w:sz w:val="20"/>
                <w:lang w:val="en-US" w:eastAsia="nl-NL" w:bidi="ar-SA"/>
              </w:rPr>
            </w:pPr>
            <w:r>
              <w:rPr>
                <w:rFonts w:cs="Arial"/>
                <w:sz w:val="20"/>
                <w:lang w:val="en-US"/>
              </w:rPr>
              <w:t>A</w:t>
            </w:r>
            <w:r w:rsidR="00D41CFB" w:rsidRPr="00B23AC6">
              <w:rPr>
                <w:rFonts w:cs="Arial"/>
                <w:sz w:val="20"/>
                <w:lang w:val="en-US"/>
              </w:rPr>
              <w:t>-dc.ba.uwv.nl</w:t>
            </w:r>
          </w:p>
        </w:tc>
        <w:tc>
          <w:tcPr>
            <w:tcW w:w="1939" w:type="dxa"/>
          </w:tcPr>
          <w:p w14:paraId="0B40D364" w14:textId="4854B059" w:rsidR="00D41CFB" w:rsidRPr="00B23AC6" w:rsidRDefault="00D41CFB" w:rsidP="00D41CFB">
            <w:pPr>
              <w:rPr>
                <w:rFonts w:eastAsia="Times New Roman" w:cs="Helvetica"/>
                <w:color w:val="1F1E33"/>
                <w:sz w:val="20"/>
                <w:lang w:val="en-US" w:eastAsia="nl-NL" w:bidi="ar-SA"/>
              </w:rPr>
            </w:pPr>
            <w:r w:rsidRPr="00B23AC6">
              <w:rPr>
                <w:rFonts w:cs="Arial"/>
                <w:sz w:val="20"/>
              </w:rPr>
              <w:t>L-RG-UWV-A-</w:t>
            </w:r>
            <w:r w:rsidR="00F332B0">
              <w:rPr>
                <w:rFonts w:cs="Arial"/>
                <w:sz w:val="20"/>
              </w:rPr>
              <w:t>EXC</w:t>
            </w:r>
            <w:r w:rsidR="004418A8">
              <w:rPr>
                <w:rFonts w:cs="Arial"/>
                <w:sz w:val="20"/>
              </w:rPr>
              <w:t>ASSO</w:t>
            </w:r>
            <w:r w:rsidR="00F332B0">
              <w:rPr>
                <w:rFonts w:cs="Arial"/>
                <w:sz w:val="20"/>
              </w:rPr>
              <w:t>-FB</w:t>
            </w:r>
            <w:r w:rsidRPr="00B23AC6">
              <w:rPr>
                <w:rFonts w:cs="Arial"/>
                <w:sz w:val="20"/>
              </w:rPr>
              <w:t xml:space="preserve"> </w:t>
            </w:r>
          </w:p>
        </w:tc>
        <w:tc>
          <w:tcPr>
            <w:tcW w:w="1381" w:type="dxa"/>
          </w:tcPr>
          <w:p w14:paraId="50FA5109" w14:textId="6D973779" w:rsidR="00D41CFB" w:rsidRPr="00D41CFB" w:rsidRDefault="00F332B0" w:rsidP="00D41CFB">
            <w:pPr>
              <w:rPr>
                <w:rFonts w:eastAsia="Times New Roman" w:cs="Helvetica"/>
                <w:color w:val="1F1E33"/>
                <w:sz w:val="20"/>
                <w:lang w:val="en-US" w:eastAsia="nl-NL" w:bidi="ar-SA"/>
              </w:rPr>
            </w:pPr>
            <w:r w:rsidRPr="001C0EED">
              <w:rPr>
                <w:rFonts w:cs="Arial"/>
                <w:sz w:val="20"/>
              </w:rPr>
              <w:t xml:space="preserve">Access to </w:t>
            </w:r>
            <w:proofErr w:type="spellStart"/>
            <w:r>
              <w:rPr>
                <w:rFonts w:cs="Arial"/>
                <w:sz w:val="20"/>
              </w:rPr>
              <w:t>Exc</w:t>
            </w:r>
            <w:proofErr w:type="spellEnd"/>
            <w:r w:rsidRPr="001C0EED">
              <w:rPr>
                <w:rFonts w:cs="Arial"/>
                <w:sz w:val="20"/>
              </w:rPr>
              <w:t xml:space="preserve"> </w:t>
            </w:r>
            <w:r>
              <w:rPr>
                <w:rFonts w:cs="Arial"/>
                <w:sz w:val="20"/>
              </w:rPr>
              <w:t>A</w:t>
            </w:r>
            <w:r w:rsidRPr="001C0EED">
              <w:rPr>
                <w:rFonts w:cs="Arial"/>
                <w:sz w:val="20"/>
              </w:rPr>
              <w:t xml:space="preserve"> logfiles</w:t>
            </w:r>
            <w:r>
              <w:rPr>
                <w:rFonts w:cs="Arial"/>
                <w:sz w:val="20"/>
              </w:rPr>
              <w:t xml:space="preserve"> and </w:t>
            </w:r>
            <w:proofErr w:type="spellStart"/>
            <w:r>
              <w:rPr>
                <w:rFonts w:cs="Arial"/>
                <w:sz w:val="20"/>
              </w:rPr>
              <w:t>Fileshares</w:t>
            </w:r>
            <w:proofErr w:type="spellEnd"/>
          </w:p>
        </w:tc>
      </w:tr>
      <w:tr w:rsidR="00F332B0" w:rsidRPr="00727B6F" w14:paraId="3F62F8DE" w14:textId="77777777" w:rsidTr="00D142C6">
        <w:tc>
          <w:tcPr>
            <w:tcW w:w="1468" w:type="dxa"/>
          </w:tcPr>
          <w:p w14:paraId="785FE81B" w14:textId="04E4FBD2" w:rsidR="00F332B0" w:rsidRPr="00F332B0" w:rsidRDefault="00F332B0" w:rsidP="00D41CFB">
            <w:pPr>
              <w:rPr>
                <w:rFonts w:eastAsia="Times New Roman" w:cs="Helvetica"/>
                <w:color w:val="1F1E33"/>
                <w:sz w:val="20"/>
                <w:lang w:eastAsia="nl-NL" w:bidi="ar-SA"/>
              </w:rPr>
            </w:pPr>
            <w:bookmarkStart w:id="77" w:name="_Hlk93919275"/>
            <w:r>
              <w:rPr>
                <w:rFonts w:eastAsia="Times New Roman" w:cs="Helvetica"/>
                <w:color w:val="1F1E33"/>
                <w:sz w:val="20"/>
                <w:lang w:eastAsia="nl-NL" w:bidi="ar-SA"/>
              </w:rPr>
              <w:t>TEST</w:t>
            </w:r>
          </w:p>
        </w:tc>
        <w:tc>
          <w:tcPr>
            <w:tcW w:w="1306" w:type="dxa"/>
          </w:tcPr>
          <w:p w14:paraId="125848ED" w14:textId="71DA9E54" w:rsidR="00F332B0" w:rsidRPr="00B23AC6" w:rsidRDefault="00CB7FA8" w:rsidP="00D41CFB">
            <w:pPr>
              <w:rPr>
                <w:rFonts w:cs="Arial"/>
                <w:sz w:val="20"/>
              </w:rPr>
            </w:pPr>
            <w:r w:rsidRPr="00B23AC6">
              <w:rPr>
                <w:rFonts w:cs="Arial"/>
                <w:sz w:val="20"/>
              </w:rPr>
              <w:t>Uwv.wpol.nl</w:t>
            </w:r>
          </w:p>
        </w:tc>
        <w:tc>
          <w:tcPr>
            <w:tcW w:w="2029" w:type="dxa"/>
          </w:tcPr>
          <w:p w14:paraId="5FF25BFA" w14:textId="005C2A5D" w:rsidR="00F332B0" w:rsidRPr="00EE58A5" w:rsidRDefault="00CB7FA8" w:rsidP="00D41CFB">
            <w:pPr>
              <w:rPr>
                <w:rFonts w:cs="Arial"/>
                <w:sz w:val="20"/>
              </w:rPr>
            </w:pPr>
            <w:r w:rsidRPr="00EE58A5">
              <w:rPr>
                <w:rFonts w:cs="Arial"/>
                <w:sz w:val="20"/>
              </w:rPr>
              <w:t>UWV SP G-UG-UWV-</w:t>
            </w:r>
            <w:r w:rsidR="005B4319" w:rsidRPr="00EE58A5">
              <w:rPr>
                <w:rFonts w:cs="Arial"/>
                <w:sz w:val="20"/>
              </w:rPr>
              <w:t>T-EXC</w:t>
            </w:r>
            <w:r w:rsidR="00EE58A5" w:rsidRPr="00EE58A5">
              <w:rPr>
                <w:rFonts w:cs="Arial"/>
                <w:sz w:val="20"/>
              </w:rPr>
              <w:t>ASSO</w:t>
            </w:r>
            <w:r w:rsidR="005B4319" w:rsidRPr="00EE58A5">
              <w:rPr>
                <w:rFonts w:cs="Arial"/>
                <w:sz w:val="20"/>
              </w:rPr>
              <w:t>-TOEGANG-DXC-T</w:t>
            </w:r>
            <w:r w:rsidR="00EE58A5" w:rsidRPr="00EE58A5">
              <w:rPr>
                <w:rFonts w:cs="Arial"/>
                <w:sz w:val="20"/>
              </w:rPr>
              <w:t>EST</w:t>
            </w:r>
            <w:r w:rsidR="00EE58A5">
              <w:rPr>
                <w:rFonts w:cs="Arial"/>
                <w:sz w:val="20"/>
              </w:rPr>
              <w:t>ERS</w:t>
            </w:r>
          </w:p>
        </w:tc>
        <w:tc>
          <w:tcPr>
            <w:tcW w:w="1412" w:type="dxa"/>
          </w:tcPr>
          <w:p w14:paraId="6FBF6247" w14:textId="76FEE170" w:rsidR="00F332B0" w:rsidRPr="006B4F19" w:rsidRDefault="00CD68A2" w:rsidP="00D41CFB">
            <w:pPr>
              <w:rPr>
                <w:rFonts w:cs="Arial"/>
                <w:sz w:val="20"/>
              </w:rPr>
            </w:pPr>
            <w:r w:rsidRPr="006B4F19">
              <w:rPr>
                <w:rFonts w:cs="Arial"/>
                <w:sz w:val="20"/>
              </w:rPr>
              <w:t>t</w:t>
            </w:r>
            <w:r w:rsidR="00727B6F" w:rsidRPr="006B4F19">
              <w:rPr>
                <w:rFonts w:cs="Arial"/>
                <w:sz w:val="20"/>
              </w:rPr>
              <w:t>-dc.ba.uwv.nl</w:t>
            </w:r>
          </w:p>
        </w:tc>
        <w:tc>
          <w:tcPr>
            <w:tcW w:w="1939" w:type="dxa"/>
          </w:tcPr>
          <w:p w14:paraId="1C2A438B" w14:textId="7590AFF9" w:rsidR="00F332B0" w:rsidRPr="005B4319" w:rsidRDefault="00727B6F" w:rsidP="00D41CFB">
            <w:pPr>
              <w:rPr>
                <w:rFonts w:cs="Arial"/>
                <w:sz w:val="20"/>
                <w:lang w:val="nl-NL"/>
              </w:rPr>
            </w:pPr>
            <w:r>
              <w:rPr>
                <w:rFonts w:cs="Arial"/>
                <w:sz w:val="20"/>
                <w:lang w:val="nl-NL"/>
              </w:rPr>
              <w:t>L-RG-</w:t>
            </w:r>
            <w:r w:rsidRPr="005B4319">
              <w:rPr>
                <w:rFonts w:cs="Arial"/>
                <w:sz w:val="20"/>
                <w:lang w:val="nl-NL"/>
              </w:rPr>
              <w:t xml:space="preserve"> UWV-T-EXC</w:t>
            </w:r>
            <w:r w:rsidR="00EE58A5">
              <w:rPr>
                <w:rFonts w:cs="Arial"/>
                <w:sz w:val="20"/>
                <w:lang w:val="nl-NL"/>
              </w:rPr>
              <w:t>ASSO</w:t>
            </w:r>
            <w:r w:rsidRPr="005B4319">
              <w:rPr>
                <w:rFonts w:cs="Arial"/>
                <w:sz w:val="20"/>
                <w:lang w:val="nl-NL"/>
              </w:rPr>
              <w:t>-TOE</w:t>
            </w:r>
            <w:r>
              <w:rPr>
                <w:rFonts w:cs="Arial"/>
                <w:sz w:val="20"/>
                <w:lang w:val="nl-NL"/>
              </w:rPr>
              <w:t>GANG-DXC-TESTERS</w:t>
            </w:r>
          </w:p>
        </w:tc>
        <w:tc>
          <w:tcPr>
            <w:tcW w:w="1381" w:type="dxa"/>
          </w:tcPr>
          <w:p w14:paraId="1C6DE7D1" w14:textId="201BDEEA" w:rsidR="00F332B0" w:rsidRPr="00727B6F" w:rsidRDefault="00727B6F" w:rsidP="00D41CFB">
            <w:pPr>
              <w:rPr>
                <w:rFonts w:cs="Arial"/>
                <w:sz w:val="20"/>
              </w:rPr>
            </w:pPr>
            <w:r w:rsidRPr="00727B6F">
              <w:rPr>
                <w:rFonts w:cs="Arial"/>
                <w:sz w:val="20"/>
              </w:rPr>
              <w:t>Access to Excasso T s</w:t>
            </w:r>
            <w:r>
              <w:rPr>
                <w:rFonts w:cs="Arial"/>
                <w:sz w:val="20"/>
              </w:rPr>
              <w:t>ervers</w:t>
            </w:r>
          </w:p>
        </w:tc>
      </w:tr>
      <w:bookmarkEnd w:id="77"/>
      <w:tr w:rsidR="00727B6F" w:rsidRPr="00727B6F" w14:paraId="22127C44" w14:textId="77777777" w:rsidTr="00D142C6">
        <w:tc>
          <w:tcPr>
            <w:tcW w:w="1468" w:type="dxa"/>
          </w:tcPr>
          <w:p w14:paraId="6F70171B" w14:textId="77777777" w:rsidR="00727B6F" w:rsidRPr="00F332B0" w:rsidRDefault="00727B6F" w:rsidP="00C2308C">
            <w:pPr>
              <w:rPr>
                <w:rFonts w:eastAsia="Times New Roman" w:cs="Helvetica"/>
                <w:color w:val="1F1E33"/>
                <w:sz w:val="20"/>
                <w:lang w:eastAsia="nl-NL" w:bidi="ar-SA"/>
              </w:rPr>
            </w:pPr>
            <w:r>
              <w:rPr>
                <w:rFonts w:eastAsia="Times New Roman" w:cs="Helvetica"/>
                <w:color w:val="1F1E33"/>
                <w:sz w:val="20"/>
                <w:lang w:eastAsia="nl-NL" w:bidi="ar-SA"/>
              </w:rPr>
              <w:t>TEST</w:t>
            </w:r>
          </w:p>
        </w:tc>
        <w:tc>
          <w:tcPr>
            <w:tcW w:w="1306" w:type="dxa"/>
          </w:tcPr>
          <w:p w14:paraId="3A334A17" w14:textId="77777777" w:rsidR="00727B6F" w:rsidRPr="00B23AC6" w:rsidRDefault="00727B6F" w:rsidP="00C2308C">
            <w:pPr>
              <w:rPr>
                <w:rFonts w:cs="Arial"/>
                <w:sz w:val="20"/>
              </w:rPr>
            </w:pPr>
            <w:r w:rsidRPr="00B23AC6">
              <w:rPr>
                <w:rFonts w:cs="Arial"/>
                <w:sz w:val="20"/>
              </w:rPr>
              <w:t>Uwv.wpol.nl</w:t>
            </w:r>
          </w:p>
        </w:tc>
        <w:tc>
          <w:tcPr>
            <w:tcW w:w="2029" w:type="dxa"/>
          </w:tcPr>
          <w:p w14:paraId="5CAE21C1" w14:textId="5865F48F" w:rsidR="00727B6F" w:rsidRPr="009B5B0C" w:rsidRDefault="00727B6F" w:rsidP="00C2308C">
            <w:pPr>
              <w:rPr>
                <w:rFonts w:cs="Arial"/>
                <w:sz w:val="20"/>
                <w:lang w:val="nl-NL"/>
              </w:rPr>
            </w:pPr>
            <w:r w:rsidRPr="009B5B0C">
              <w:rPr>
                <w:rFonts w:cs="Arial"/>
                <w:sz w:val="20"/>
                <w:lang w:val="nl-NL"/>
              </w:rPr>
              <w:t>UWV SP G-UG-UWV-T-EXC</w:t>
            </w:r>
            <w:r w:rsidR="009B5B0C" w:rsidRPr="009B5B0C">
              <w:rPr>
                <w:rFonts w:cs="Arial"/>
                <w:sz w:val="20"/>
                <w:lang w:val="nl-NL"/>
              </w:rPr>
              <w:t>ASSO</w:t>
            </w:r>
            <w:r w:rsidRPr="009B5B0C">
              <w:rPr>
                <w:rFonts w:cs="Arial"/>
                <w:sz w:val="20"/>
                <w:lang w:val="nl-NL"/>
              </w:rPr>
              <w:t>-TOEGANG-DXC-O</w:t>
            </w:r>
            <w:r w:rsidR="009B5B0C" w:rsidRPr="009B5B0C">
              <w:rPr>
                <w:rFonts w:cs="Arial"/>
                <w:sz w:val="20"/>
                <w:lang w:val="nl-NL"/>
              </w:rPr>
              <w:t>NT</w:t>
            </w:r>
            <w:r w:rsidR="009B5B0C">
              <w:rPr>
                <w:rFonts w:cs="Arial"/>
                <w:sz w:val="20"/>
                <w:lang w:val="nl-NL"/>
              </w:rPr>
              <w:t>WIKKELAARS</w:t>
            </w:r>
          </w:p>
        </w:tc>
        <w:tc>
          <w:tcPr>
            <w:tcW w:w="1412" w:type="dxa"/>
          </w:tcPr>
          <w:p w14:paraId="1F51DB4E" w14:textId="77777777" w:rsidR="00727B6F" w:rsidRPr="006B4F19" w:rsidRDefault="00727B6F" w:rsidP="00C2308C">
            <w:pPr>
              <w:rPr>
                <w:rFonts w:cs="Arial"/>
                <w:sz w:val="20"/>
                <w:lang w:val="nl-NL"/>
              </w:rPr>
            </w:pPr>
            <w:r w:rsidRPr="006B4F19">
              <w:rPr>
                <w:rFonts w:cs="Arial"/>
                <w:sz w:val="20"/>
                <w:lang w:val="nl-NL"/>
              </w:rPr>
              <w:t>t-dc.ba.uwv.nl</w:t>
            </w:r>
          </w:p>
        </w:tc>
        <w:tc>
          <w:tcPr>
            <w:tcW w:w="1939" w:type="dxa"/>
          </w:tcPr>
          <w:p w14:paraId="22571249" w14:textId="61A8E9A1" w:rsidR="00727B6F" w:rsidRPr="009B5B0C" w:rsidRDefault="00727B6F" w:rsidP="00C2308C">
            <w:pPr>
              <w:rPr>
                <w:rFonts w:cs="Arial"/>
                <w:sz w:val="20"/>
                <w:lang w:val="nl-NL"/>
              </w:rPr>
            </w:pPr>
            <w:r w:rsidRPr="009B5B0C">
              <w:rPr>
                <w:rFonts w:cs="Arial"/>
                <w:sz w:val="20"/>
                <w:lang w:val="nl-NL"/>
              </w:rPr>
              <w:t>L-RG- UWV-T-EXC</w:t>
            </w:r>
            <w:r w:rsidR="00EE58A5" w:rsidRPr="009B5B0C">
              <w:rPr>
                <w:rFonts w:cs="Arial"/>
                <w:sz w:val="20"/>
                <w:lang w:val="nl-NL"/>
              </w:rPr>
              <w:t>ASSO</w:t>
            </w:r>
            <w:r w:rsidRPr="009B5B0C">
              <w:rPr>
                <w:rFonts w:cs="Arial"/>
                <w:sz w:val="20"/>
                <w:lang w:val="nl-NL"/>
              </w:rPr>
              <w:t>-TOEGANG-DXC-O</w:t>
            </w:r>
            <w:r w:rsidR="009B5B0C" w:rsidRPr="009B5B0C">
              <w:rPr>
                <w:rFonts w:cs="Arial"/>
                <w:sz w:val="20"/>
                <w:lang w:val="nl-NL"/>
              </w:rPr>
              <w:t>NT</w:t>
            </w:r>
            <w:r w:rsidR="009B5B0C">
              <w:rPr>
                <w:rFonts w:cs="Arial"/>
                <w:sz w:val="20"/>
                <w:lang w:val="nl-NL"/>
              </w:rPr>
              <w:t>WIKKELAARS</w:t>
            </w:r>
          </w:p>
        </w:tc>
        <w:tc>
          <w:tcPr>
            <w:tcW w:w="1381" w:type="dxa"/>
          </w:tcPr>
          <w:p w14:paraId="016530EC" w14:textId="77777777" w:rsidR="00727B6F" w:rsidRPr="00727B6F" w:rsidRDefault="00727B6F" w:rsidP="00C2308C">
            <w:pPr>
              <w:rPr>
                <w:rFonts w:cs="Arial"/>
                <w:sz w:val="20"/>
              </w:rPr>
            </w:pPr>
            <w:r w:rsidRPr="00727B6F">
              <w:rPr>
                <w:rFonts w:cs="Arial"/>
                <w:sz w:val="20"/>
              </w:rPr>
              <w:t>Access to Excasso T s</w:t>
            </w:r>
            <w:r>
              <w:rPr>
                <w:rFonts w:cs="Arial"/>
                <w:sz w:val="20"/>
              </w:rPr>
              <w:t>ervers</w:t>
            </w:r>
          </w:p>
        </w:tc>
      </w:tr>
      <w:tr w:rsidR="00D142C6" w:rsidRPr="00727B6F" w14:paraId="318B8DB3" w14:textId="77777777" w:rsidTr="00D142C6">
        <w:tc>
          <w:tcPr>
            <w:tcW w:w="1468" w:type="dxa"/>
          </w:tcPr>
          <w:p w14:paraId="321DB82F" w14:textId="77777777" w:rsidR="00D142C6" w:rsidRPr="00727B6F" w:rsidRDefault="00D142C6" w:rsidP="00F079BD">
            <w:pPr>
              <w:rPr>
                <w:rFonts w:eastAsia="Times New Roman" w:cs="Helvetica"/>
                <w:color w:val="1F1E33"/>
                <w:sz w:val="20"/>
                <w:lang w:eastAsia="nl-NL" w:bidi="ar-SA"/>
              </w:rPr>
            </w:pPr>
            <w:r>
              <w:rPr>
                <w:rFonts w:eastAsia="Times New Roman" w:cs="Helvetica"/>
                <w:color w:val="1F1E33"/>
                <w:sz w:val="20"/>
                <w:lang w:eastAsia="nl-NL" w:bidi="ar-SA"/>
              </w:rPr>
              <w:t>Acceptance</w:t>
            </w:r>
          </w:p>
        </w:tc>
        <w:tc>
          <w:tcPr>
            <w:tcW w:w="1306" w:type="dxa"/>
          </w:tcPr>
          <w:p w14:paraId="392FB5CC" w14:textId="77777777" w:rsidR="00D142C6" w:rsidRPr="00727B6F" w:rsidRDefault="00D142C6" w:rsidP="00F079BD">
            <w:pPr>
              <w:rPr>
                <w:rFonts w:cs="Arial"/>
                <w:sz w:val="20"/>
              </w:rPr>
            </w:pPr>
            <w:r>
              <w:rPr>
                <w:rFonts w:cs="Arial"/>
                <w:sz w:val="20"/>
              </w:rPr>
              <w:t>Uwv.wpol.nl</w:t>
            </w:r>
          </w:p>
        </w:tc>
        <w:tc>
          <w:tcPr>
            <w:tcW w:w="2029" w:type="dxa"/>
          </w:tcPr>
          <w:p w14:paraId="765E31F7" w14:textId="77777777" w:rsidR="00D142C6" w:rsidRPr="00727B6F" w:rsidRDefault="00D142C6" w:rsidP="00F079BD">
            <w:pPr>
              <w:rPr>
                <w:rFonts w:cs="Arial"/>
                <w:sz w:val="20"/>
              </w:rPr>
            </w:pPr>
            <w:r w:rsidRPr="003C0C41">
              <w:rPr>
                <w:rFonts w:cs="Arial"/>
                <w:sz w:val="20"/>
              </w:rPr>
              <w:t>G-UG-UWV-A-FBS-SFB-</w:t>
            </w:r>
            <w:proofErr w:type="spellStart"/>
            <w:r w:rsidRPr="003C0C41">
              <w:rPr>
                <w:rFonts w:cs="Arial"/>
                <w:sz w:val="20"/>
              </w:rPr>
              <w:t>USERS_uwv</w:t>
            </w:r>
            <w:proofErr w:type="spellEnd"/>
          </w:p>
        </w:tc>
        <w:tc>
          <w:tcPr>
            <w:tcW w:w="1412" w:type="dxa"/>
          </w:tcPr>
          <w:p w14:paraId="16AFCF4A" w14:textId="77777777" w:rsidR="00D142C6" w:rsidRPr="00727B6F" w:rsidRDefault="00D142C6" w:rsidP="00F079BD">
            <w:pPr>
              <w:rPr>
                <w:rFonts w:cs="Arial"/>
                <w:sz w:val="20"/>
              </w:rPr>
            </w:pPr>
            <w:r>
              <w:rPr>
                <w:rFonts w:cs="Arial"/>
                <w:sz w:val="20"/>
                <w:lang w:val="en-US"/>
              </w:rPr>
              <w:t>A</w:t>
            </w:r>
            <w:r w:rsidRPr="00B23AC6">
              <w:rPr>
                <w:rFonts w:cs="Arial"/>
                <w:sz w:val="20"/>
                <w:lang w:val="en-US"/>
              </w:rPr>
              <w:t>-dc.ba.uwv.nl</w:t>
            </w:r>
          </w:p>
        </w:tc>
        <w:tc>
          <w:tcPr>
            <w:tcW w:w="1939" w:type="dxa"/>
          </w:tcPr>
          <w:p w14:paraId="71AFF56A" w14:textId="77777777" w:rsidR="00D142C6" w:rsidRPr="00727B6F" w:rsidRDefault="00D142C6" w:rsidP="00F079BD">
            <w:pPr>
              <w:rPr>
                <w:rFonts w:cs="Arial"/>
                <w:sz w:val="20"/>
              </w:rPr>
            </w:pPr>
            <w:r w:rsidRPr="00C07013">
              <w:rPr>
                <w:rFonts w:cs="Arial"/>
                <w:sz w:val="20"/>
              </w:rPr>
              <w:t>L-RG-UWV-A-SBS-OBS-USERS</w:t>
            </w:r>
          </w:p>
        </w:tc>
        <w:tc>
          <w:tcPr>
            <w:tcW w:w="1381" w:type="dxa"/>
          </w:tcPr>
          <w:p w14:paraId="0666D1CE" w14:textId="77777777" w:rsidR="00D142C6" w:rsidRPr="00727B6F" w:rsidRDefault="00D142C6" w:rsidP="00F079BD">
            <w:pPr>
              <w:rPr>
                <w:rFonts w:cs="Arial"/>
                <w:sz w:val="20"/>
              </w:rPr>
            </w:pPr>
            <w:r>
              <w:rPr>
                <w:rFonts w:cs="Arial"/>
                <w:sz w:val="20"/>
              </w:rPr>
              <w:t>Users of the acceptance SBS\OBS application</w:t>
            </w:r>
          </w:p>
        </w:tc>
      </w:tr>
      <w:tr w:rsidR="00F332B0" w:rsidRPr="00727B6F" w14:paraId="1EF48AB9" w14:textId="77777777" w:rsidTr="00D142C6">
        <w:tc>
          <w:tcPr>
            <w:tcW w:w="1468" w:type="dxa"/>
          </w:tcPr>
          <w:p w14:paraId="69A9032A" w14:textId="301E492C" w:rsidR="00F332B0" w:rsidRPr="00727B6F" w:rsidRDefault="007100F9" w:rsidP="00D41CFB">
            <w:pPr>
              <w:rPr>
                <w:rFonts w:eastAsia="Times New Roman" w:cs="Helvetica"/>
                <w:color w:val="1F1E33"/>
                <w:sz w:val="20"/>
                <w:lang w:eastAsia="nl-NL" w:bidi="ar-SA"/>
              </w:rPr>
            </w:pPr>
            <w:r>
              <w:rPr>
                <w:rFonts w:eastAsia="Times New Roman" w:cs="Helvetica"/>
                <w:color w:val="1F1E33"/>
                <w:sz w:val="20"/>
                <w:lang w:eastAsia="nl-NL" w:bidi="ar-SA"/>
              </w:rPr>
              <w:t>Acceptance</w:t>
            </w:r>
          </w:p>
        </w:tc>
        <w:tc>
          <w:tcPr>
            <w:tcW w:w="1306" w:type="dxa"/>
          </w:tcPr>
          <w:p w14:paraId="13EB4C5C" w14:textId="4BF832C7" w:rsidR="00F332B0" w:rsidRPr="00727B6F" w:rsidRDefault="007100F9" w:rsidP="00D41CFB">
            <w:pPr>
              <w:rPr>
                <w:rFonts w:cs="Arial"/>
                <w:sz w:val="20"/>
              </w:rPr>
            </w:pPr>
            <w:r>
              <w:rPr>
                <w:rFonts w:cs="Arial"/>
                <w:sz w:val="20"/>
              </w:rPr>
              <w:t>Uwv.wpol.nl</w:t>
            </w:r>
          </w:p>
        </w:tc>
        <w:tc>
          <w:tcPr>
            <w:tcW w:w="2029" w:type="dxa"/>
          </w:tcPr>
          <w:p w14:paraId="44DD20B1" w14:textId="184685D5" w:rsidR="00F332B0" w:rsidRPr="00727B6F" w:rsidRDefault="003C0C41" w:rsidP="00D41CFB">
            <w:pPr>
              <w:rPr>
                <w:rFonts w:cs="Arial"/>
                <w:sz w:val="20"/>
              </w:rPr>
            </w:pPr>
            <w:r w:rsidRPr="003C0C41">
              <w:rPr>
                <w:rFonts w:cs="Arial"/>
                <w:sz w:val="20"/>
              </w:rPr>
              <w:t>G-UG-UWV-A-FBS-SFB-</w:t>
            </w:r>
            <w:proofErr w:type="spellStart"/>
            <w:r w:rsidR="00800FA6">
              <w:rPr>
                <w:rFonts w:cs="Arial"/>
                <w:sz w:val="20"/>
              </w:rPr>
              <w:t>AUDIT</w:t>
            </w:r>
            <w:r w:rsidRPr="003C0C41">
              <w:rPr>
                <w:rFonts w:cs="Arial"/>
                <w:sz w:val="20"/>
              </w:rPr>
              <w:t>_uwv</w:t>
            </w:r>
            <w:proofErr w:type="spellEnd"/>
          </w:p>
        </w:tc>
        <w:tc>
          <w:tcPr>
            <w:tcW w:w="1412" w:type="dxa"/>
          </w:tcPr>
          <w:p w14:paraId="723BF3C6" w14:textId="4BBD44B7" w:rsidR="00F332B0" w:rsidRPr="00727B6F" w:rsidRDefault="003C0C41" w:rsidP="00D41CFB">
            <w:pPr>
              <w:rPr>
                <w:rFonts w:cs="Arial"/>
                <w:sz w:val="20"/>
              </w:rPr>
            </w:pPr>
            <w:r>
              <w:rPr>
                <w:rFonts w:cs="Arial"/>
                <w:sz w:val="20"/>
                <w:lang w:val="en-US"/>
              </w:rPr>
              <w:t>A</w:t>
            </w:r>
            <w:r w:rsidRPr="00B23AC6">
              <w:rPr>
                <w:rFonts w:cs="Arial"/>
                <w:sz w:val="20"/>
                <w:lang w:val="en-US"/>
              </w:rPr>
              <w:t>-dc.ba.uwv.nl</w:t>
            </w:r>
          </w:p>
        </w:tc>
        <w:tc>
          <w:tcPr>
            <w:tcW w:w="1939" w:type="dxa"/>
          </w:tcPr>
          <w:p w14:paraId="0103EC18" w14:textId="7A47A77B" w:rsidR="00F332B0" w:rsidRPr="00727B6F" w:rsidRDefault="00C07013" w:rsidP="00D41CFB">
            <w:pPr>
              <w:rPr>
                <w:rFonts w:cs="Arial"/>
                <w:sz w:val="20"/>
              </w:rPr>
            </w:pPr>
            <w:r w:rsidRPr="00C07013">
              <w:rPr>
                <w:rFonts w:cs="Arial"/>
                <w:sz w:val="20"/>
              </w:rPr>
              <w:t>L-RG-UWV-A-SBS-OBS-</w:t>
            </w:r>
            <w:r w:rsidR="00800FA6">
              <w:rPr>
                <w:rFonts w:cs="Arial"/>
                <w:sz w:val="20"/>
              </w:rPr>
              <w:t>AUDIT</w:t>
            </w:r>
          </w:p>
        </w:tc>
        <w:tc>
          <w:tcPr>
            <w:tcW w:w="1381" w:type="dxa"/>
          </w:tcPr>
          <w:p w14:paraId="0E84FD42" w14:textId="2F6349DC" w:rsidR="00F332B0" w:rsidRPr="00727B6F" w:rsidRDefault="00800FA6" w:rsidP="00D41CFB">
            <w:pPr>
              <w:rPr>
                <w:rFonts w:cs="Arial"/>
                <w:sz w:val="20"/>
              </w:rPr>
            </w:pPr>
            <w:r>
              <w:rPr>
                <w:rFonts w:cs="Arial"/>
                <w:sz w:val="20"/>
              </w:rPr>
              <w:t>Auditors</w:t>
            </w:r>
            <w:r w:rsidR="00D142C6">
              <w:rPr>
                <w:rFonts w:cs="Arial"/>
                <w:sz w:val="20"/>
              </w:rPr>
              <w:t xml:space="preserve"> of the acceptance SBS\OBS application</w:t>
            </w:r>
          </w:p>
        </w:tc>
      </w:tr>
    </w:tbl>
    <w:p w14:paraId="5AFCF109" w14:textId="77777777" w:rsidR="00D41CFB" w:rsidRPr="00727B6F" w:rsidRDefault="00D41CFB" w:rsidP="00D41CFB">
      <w:pPr>
        <w:spacing w:after="120"/>
      </w:pPr>
    </w:p>
    <w:p w14:paraId="34B7BE03" w14:textId="77777777" w:rsidR="00D41CFB" w:rsidRPr="00D41CFB" w:rsidRDefault="00D41CFB" w:rsidP="00D41CFB">
      <w:pPr>
        <w:spacing w:after="160" w:line="259" w:lineRule="auto"/>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 xml:space="preserve">Variation 2: LDAP - nested groups are not </w:t>
      </w:r>
      <w:proofErr w:type="gramStart"/>
      <w:r w:rsidRPr="00D41CFB">
        <w:rPr>
          <w:rFonts w:eastAsia="Times New Roman" w:cs="Helvetica"/>
          <w:b/>
          <w:bCs/>
          <w:color w:val="1F1E33"/>
          <w:sz w:val="20"/>
          <w:lang w:val="en-US" w:eastAsia="nl-NL" w:bidi="ar-SA"/>
        </w:rPr>
        <w:t>possible</w:t>
      </w:r>
      <w:proofErr w:type="gramEnd"/>
    </w:p>
    <w:tbl>
      <w:tblPr>
        <w:tblStyle w:val="TableGrid"/>
        <w:tblW w:w="6584" w:type="dxa"/>
        <w:tblLook w:val="04A0" w:firstRow="1" w:lastRow="0" w:firstColumn="1" w:lastColumn="0" w:noHBand="0" w:noVBand="1"/>
      </w:tblPr>
      <w:tblGrid>
        <w:gridCol w:w="1987"/>
        <w:gridCol w:w="1510"/>
        <w:gridCol w:w="1582"/>
        <w:gridCol w:w="1505"/>
      </w:tblGrid>
      <w:tr w:rsidR="00D41CFB" w:rsidRPr="00D41CFB" w14:paraId="60660D8B" w14:textId="77777777" w:rsidTr="00C2308C">
        <w:tc>
          <w:tcPr>
            <w:tcW w:w="1987" w:type="dxa"/>
            <w:shd w:val="clear" w:color="auto" w:fill="D9D9D9" w:themeFill="background1" w:themeFillShade="D9"/>
          </w:tcPr>
          <w:p w14:paraId="08014778"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Environment</w:t>
            </w:r>
          </w:p>
        </w:tc>
        <w:tc>
          <w:tcPr>
            <w:tcW w:w="1510" w:type="dxa"/>
            <w:shd w:val="clear" w:color="auto" w:fill="D9D9D9" w:themeFill="background1" w:themeFillShade="D9"/>
          </w:tcPr>
          <w:p w14:paraId="341F79EC"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Domain</w:t>
            </w:r>
          </w:p>
        </w:tc>
        <w:tc>
          <w:tcPr>
            <w:tcW w:w="1582" w:type="dxa"/>
            <w:shd w:val="clear" w:color="auto" w:fill="D9D9D9" w:themeFill="background1" w:themeFillShade="D9"/>
          </w:tcPr>
          <w:p w14:paraId="36951678"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Group</w:t>
            </w:r>
          </w:p>
        </w:tc>
        <w:tc>
          <w:tcPr>
            <w:tcW w:w="1505" w:type="dxa"/>
            <w:shd w:val="clear" w:color="auto" w:fill="D9D9D9" w:themeFill="background1" w:themeFillShade="D9"/>
          </w:tcPr>
          <w:p w14:paraId="108BDB3B"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Description</w:t>
            </w:r>
          </w:p>
        </w:tc>
      </w:tr>
      <w:tr w:rsidR="00D41CFB" w:rsidRPr="00840C49" w14:paraId="325DEE26" w14:textId="77777777" w:rsidTr="00C2308C">
        <w:tc>
          <w:tcPr>
            <w:tcW w:w="1987" w:type="dxa"/>
          </w:tcPr>
          <w:p w14:paraId="462286A8" w14:textId="77777777" w:rsidR="00D41CFB" w:rsidRPr="00840C49" w:rsidRDefault="00D41CFB" w:rsidP="00D41CFB">
            <w:pPr>
              <w:rPr>
                <w:rFonts w:eastAsia="Times New Roman" w:cs="Helvetica"/>
                <w:color w:val="1F1E33"/>
                <w:sz w:val="20"/>
                <w:lang w:val="nl-NL" w:eastAsia="nl-NL" w:bidi="ar-SA"/>
              </w:rPr>
            </w:pPr>
            <w:r w:rsidRPr="00840C49">
              <w:rPr>
                <w:rFonts w:eastAsia="Times New Roman" w:cs="Helvetica"/>
                <w:color w:val="1F1E33"/>
                <w:sz w:val="20"/>
                <w:lang w:val="nl-NL" w:eastAsia="nl-NL" w:bidi="ar-SA"/>
              </w:rPr>
              <w:t>Production</w:t>
            </w:r>
          </w:p>
        </w:tc>
        <w:tc>
          <w:tcPr>
            <w:tcW w:w="1510" w:type="dxa"/>
          </w:tcPr>
          <w:p w14:paraId="3594A9DB" w14:textId="77777777" w:rsidR="00D41CFB" w:rsidRPr="00840C49" w:rsidRDefault="00D41CFB" w:rsidP="00D41CFB">
            <w:pPr>
              <w:rPr>
                <w:rFonts w:eastAsia="Times New Roman" w:cs="Helvetica"/>
                <w:color w:val="1F1E33"/>
                <w:sz w:val="20"/>
                <w:lang w:val="nl-NL" w:eastAsia="nl-NL" w:bidi="ar-SA"/>
              </w:rPr>
            </w:pPr>
            <w:r w:rsidRPr="00840C49">
              <w:rPr>
                <w:rFonts w:cs="Arial"/>
                <w:sz w:val="16"/>
                <w:szCs w:val="16"/>
              </w:rPr>
              <w:t>Uwv.wpol.nl</w:t>
            </w:r>
          </w:p>
        </w:tc>
        <w:tc>
          <w:tcPr>
            <w:tcW w:w="1582" w:type="dxa"/>
          </w:tcPr>
          <w:p w14:paraId="234513B2" w14:textId="43F5580A" w:rsidR="00D41CFB" w:rsidRPr="00164210" w:rsidRDefault="00D41CFB" w:rsidP="00D41CFB">
            <w:pPr>
              <w:rPr>
                <w:rFonts w:eastAsia="Times New Roman" w:cs="Helvetica"/>
                <w:color w:val="1F1E33"/>
                <w:sz w:val="20"/>
                <w:lang w:eastAsia="nl-NL" w:bidi="ar-SA"/>
              </w:rPr>
            </w:pPr>
            <w:r w:rsidRPr="00164210">
              <w:rPr>
                <w:rFonts w:cs="Arial"/>
                <w:sz w:val="16"/>
                <w:szCs w:val="16"/>
              </w:rPr>
              <w:t>UWV SP G-UG-UWV-P-</w:t>
            </w:r>
            <w:r w:rsidR="00840C49" w:rsidRPr="00164210">
              <w:rPr>
                <w:rFonts w:cs="Arial"/>
                <w:sz w:val="16"/>
                <w:szCs w:val="16"/>
              </w:rPr>
              <w:t>E</w:t>
            </w:r>
            <w:r w:rsidR="003743F5">
              <w:rPr>
                <w:rFonts w:cs="Arial"/>
                <w:sz w:val="16"/>
                <w:szCs w:val="16"/>
              </w:rPr>
              <w:t>XCASSO</w:t>
            </w:r>
            <w:r w:rsidRPr="00164210">
              <w:rPr>
                <w:rFonts w:cs="Arial"/>
                <w:sz w:val="16"/>
                <w:szCs w:val="16"/>
              </w:rPr>
              <w:t>-Users</w:t>
            </w:r>
          </w:p>
        </w:tc>
        <w:tc>
          <w:tcPr>
            <w:tcW w:w="1505" w:type="dxa"/>
          </w:tcPr>
          <w:p w14:paraId="2C11650A" w14:textId="05EA817B" w:rsidR="00D41CFB" w:rsidRPr="00840C49" w:rsidRDefault="00D41CFB" w:rsidP="00D41CFB">
            <w:pPr>
              <w:rPr>
                <w:rFonts w:eastAsia="Times New Roman" w:cs="Helvetica"/>
                <w:color w:val="1F1E33"/>
                <w:sz w:val="20"/>
                <w:lang w:val="en-US" w:eastAsia="nl-NL" w:bidi="ar-SA"/>
              </w:rPr>
            </w:pPr>
            <w:r w:rsidRPr="00840C49">
              <w:rPr>
                <w:rFonts w:cs="Arial"/>
                <w:sz w:val="16"/>
                <w:szCs w:val="16"/>
              </w:rPr>
              <w:t>Access to P_</w:t>
            </w:r>
            <w:r w:rsidR="00164210">
              <w:rPr>
                <w:rFonts w:cs="Arial"/>
                <w:sz w:val="16"/>
                <w:szCs w:val="16"/>
              </w:rPr>
              <w:t>EXC</w:t>
            </w:r>
            <w:r w:rsidRPr="00840C49">
              <w:rPr>
                <w:rFonts w:cs="Arial"/>
                <w:sz w:val="16"/>
                <w:szCs w:val="16"/>
              </w:rPr>
              <w:t xml:space="preserve"> Web Application</w:t>
            </w:r>
          </w:p>
        </w:tc>
      </w:tr>
      <w:tr w:rsidR="00D41CFB" w:rsidRPr="00D41CFB" w14:paraId="7E5BB863" w14:textId="77777777" w:rsidTr="00C2308C">
        <w:tc>
          <w:tcPr>
            <w:tcW w:w="1987" w:type="dxa"/>
          </w:tcPr>
          <w:p w14:paraId="58860683" w14:textId="77777777" w:rsidR="00D41CFB" w:rsidRPr="00840C49" w:rsidRDefault="00D41CFB" w:rsidP="00D41CFB">
            <w:pPr>
              <w:rPr>
                <w:rFonts w:eastAsia="Times New Roman" w:cs="Helvetica"/>
                <w:color w:val="1F1E33"/>
                <w:sz w:val="20"/>
                <w:lang w:val="nl-NL" w:eastAsia="nl-NL" w:bidi="ar-SA"/>
              </w:rPr>
            </w:pPr>
            <w:r w:rsidRPr="00840C49">
              <w:rPr>
                <w:rFonts w:eastAsia="Times New Roman" w:cs="Helvetica"/>
                <w:color w:val="1F1E33"/>
                <w:sz w:val="20"/>
                <w:lang w:val="nl-NL" w:eastAsia="nl-NL" w:bidi="ar-SA"/>
              </w:rPr>
              <w:t>Acceptance</w:t>
            </w:r>
          </w:p>
        </w:tc>
        <w:tc>
          <w:tcPr>
            <w:tcW w:w="1510" w:type="dxa"/>
          </w:tcPr>
          <w:p w14:paraId="28B4C035" w14:textId="77777777" w:rsidR="00D41CFB" w:rsidRPr="00840C49" w:rsidRDefault="00D41CFB" w:rsidP="00D41CFB">
            <w:pPr>
              <w:rPr>
                <w:rFonts w:eastAsia="Times New Roman" w:cs="Helvetica"/>
                <w:color w:val="1F1E33"/>
                <w:sz w:val="20"/>
                <w:lang w:val="nl-NL" w:eastAsia="nl-NL" w:bidi="ar-SA"/>
              </w:rPr>
            </w:pPr>
            <w:r w:rsidRPr="00840C49">
              <w:rPr>
                <w:rFonts w:cs="Arial"/>
                <w:sz w:val="16"/>
                <w:szCs w:val="16"/>
              </w:rPr>
              <w:t>Uwv.wpol.nl</w:t>
            </w:r>
          </w:p>
        </w:tc>
        <w:tc>
          <w:tcPr>
            <w:tcW w:w="1582" w:type="dxa"/>
          </w:tcPr>
          <w:p w14:paraId="393E8B52" w14:textId="7A5D77A2" w:rsidR="00D41CFB" w:rsidRPr="00840C49" w:rsidRDefault="00D41CFB" w:rsidP="00D41CFB">
            <w:pPr>
              <w:rPr>
                <w:rFonts w:eastAsia="Times New Roman" w:cs="Helvetica"/>
                <w:color w:val="1F1E33"/>
                <w:sz w:val="20"/>
                <w:lang w:val="en-US" w:eastAsia="nl-NL" w:bidi="ar-SA"/>
              </w:rPr>
            </w:pPr>
            <w:r w:rsidRPr="00840C49">
              <w:rPr>
                <w:rFonts w:cs="Arial"/>
                <w:sz w:val="16"/>
                <w:szCs w:val="16"/>
              </w:rPr>
              <w:t>UWV SP G-UG-UWV-A-</w:t>
            </w:r>
            <w:r w:rsidR="00164210">
              <w:rPr>
                <w:rFonts w:cs="Arial"/>
                <w:sz w:val="16"/>
                <w:szCs w:val="16"/>
              </w:rPr>
              <w:t>E</w:t>
            </w:r>
            <w:r w:rsidR="003743F5">
              <w:rPr>
                <w:rFonts w:cs="Arial"/>
                <w:sz w:val="16"/>
                <w:szCs w:val="16"/>
              </w:rPr>
              <w:t>XCASSO</w:t>
            </w:r>
            <w:r w:rsidRPr="00840C49">
              <w:rPr>
                <w:rFonts w:cs="Arial"/>
                <w:sz w:val="16"/>
                <w:szCs w:val="16"/>
              </w:rPr>
              <w:t>-Users</w:t>
            </w:r>
          </w:p>
        </w:tc>
        <w:tc>
          <w:tcPr>
            <w:tcW w:w="1505" w:type="dxa"/>
          </w:tcPr>
          <w:p w14:paraId="2F738901" w14:textId="29B335E4" w:rsidR="00D41CFB" w:rsidRPr="00D41CFB" w:rsidRDefault="00D41CFB" w:rsidP="00D41CFB">
            <w:pPr>
              <w:rPr>
                <w:rFonts w:eastAsia="Times New Roman" w:cs="Helvetica"/>
                <w:color w:val="1F1E33"/>
                <w:sz w:val="20"/>
                <w:lang w:val="en-US" w:eastAsia="nl-NL" w:bidi="ar-SA"/>
              </w:rPr>
            </w:pPr>
            <w:r w:rsidRPr="00840C49">
              <w:rPr>
                <w:rFonts w:cs="Arial"/>
                <w:sz w:val="16"/>
                <w:szCs w:val="16"/>
              </w:rPr>
              <w:t>Access to A_</w:t>
            </w:r>
            <w:r w:rsidR="00164210">
              <w:rPr>
                <w:rFonts w:cs="Arial"/>
                <w:sz w:val="16"/>
                <w:szCs w:val="16"/>
              </w:rPr>
              <w:t>EXC</w:t>
            </w:r>
            <w:r w:rsidRPr="00840C49">
              <w:rPr>
                <w:rFonts w:cs="Arial"/>
                <w:sz w:val="16"/>
                <w:szCs w:val="16"/>
              </w:rPr>
              <w:t xml:space="preserve"> Web Application</w:t>
            </w:r>
          </w:p>
        </w:tc>
      </w:tr>
    </w:tbl>
    <w:p w14:paraId="1FBDA3AE" w14:textId="77777777" w:rsidR="00D41CFB" w:rsidRPr="00D41CFB" w:rsidRDefault="00D41CFB" w:rsidP="00D41CFB">
      <w:pPr>
        <w:spacing w:after="120"/>
      </w:pPr>
    </w:p>
    <w:p w14:paraId="493D0B79" w14:textId="77777777" w:rsidR="00D41CFB" w:rsidRPr="00D41CFB" w:rsidRDefault="00D41CFB" w:rsidP="00D41CFB">
      <w:pPr>
        <w:spacing w:after="160" w:line="259" w:lineRule="auto"/>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 xml:space="preserve">Variation 3:  Local - local logon using DXC AD </w:t>
      </w:r>
      <w:proofErr w:type="gramStart"/>
      <w:r w:rsidRPr="00D41CFB">
        <w:rPr>
          <w:rFonts w:eastAsia="Times New Roman" w:cs="Helvetica"/>
          <w:b/>
          <w:bCs/>
          <w:color w:val="1F1E33"/>
          <w:sz w:val="20"/>
          <w:lang w:val="en-US" w:eastAsia="nl-NL" w:bidi="ar-SA"/>
        </w:rPr>
        <w:t>account</w:t>
      </w:r>
      <w:proofErr w:type="gramEnd"/>
    </w:p>
    <w:tbl>
      <w:tblPr>
        <w:tblStyle w:val="TableGrid"/>
        <w:tblW w:w="9016" w:type="dxa"/>
        <w:tblLook w:val="04A0" w:firstRow="1" w:lastRow="0" w:firstColumn="1" w:lastColumn="0" w:noHBand="0" w:noVBand="1"/>
      </w:tblPr>
      <w:tblGrid>
        <w:gridCol w:w="1580"/>
        <w:gridCol w:w="1406"/>
        <w:gridCol w:w="943"/>
        <w:gridCol w:w="1195"/>
        <w:gridCol w:w="1471"/>
        <w:gridCol w:w="1047"/>
        <w:gridCol w:w="1374"/>
      </w:tblGrid>
      <w:tr w:rsidR="00D41CFB" w:rsidRPr="00D41CFB" w14:paraId="7867FAE9" w14:textId="77777777" w:rsidTr="008E2FBC">
        <w:tc>
          <w:tcPr>
            <w:tcW w:w="1580" w:type="dxa"/>
            <w:shd w:val="clear" w:color="auto" w:fill="D9D9D9" w:themeFill="background1" w:themeFillShade="D9"/>
          </w:tcPr>
          <w:p w14:paraId="45EE02D0"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Domain</w:t>
            </w:r>
          </w:p>
        </w:tc>
        <w:tc>
          <w:tcPr>
            <w:tcW w:w="1406" w:type="dxa"/>
            <w:shd w:val="clear" w:color="auto" w:fill="D9D9D9" w:themeFill="background1" w:themeFillShade="D9"/>
          </w:tcPr>
          <w:p w14:paraId="56EEC7F1"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User Permissions</w:t>
            </w:r>
          </w:p>
        </w:tc>
        <w:tc>
          <w:tcPr>
            <w:tcW w:w="943" w:type="dxa"/>
            <w:shd w:val="clear" w:color="auto" w:fill="D9D9D9" w:themeFill="background1" w:themeFillShade="D9"/>
          </w:tcPr>
          <w:p w14:paraId="21795559"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Arial"/>
                <w:b/>
                <w:bCs/>
                <w:color w:val="1F1E33"/>
                <w:sz w:val="20"/>
                <w:lang w:val="en-US" w:eastAsia="nl-NL" w:bidi="ar-SA"/>
              </w:rPr>
              <w:t>ABS role</w:t>
            </w:r>
          </w:p>
        </w:tc>
        <w:tc>
          <w:tcPr>
            <w:tcW w:w="1195" w:type="dxa"/>
            <w:shd w:val="clear" w:color="auto" w:fill="D9D9D9" w:themeFill="background1" w:themeFillShade="D9"/>
          </w:tcPr>
          <w:p w14:paraId="46CC0748"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Arial"/>
                <w:b/>
                <w:bCs/>
                <w:color w:val="1F1E33"/>
                <w:sz w:val="20"/>
                <w:lang w:val="en-US" w:eastAsia="nl-NL" w:bidi="ar-SA"/>
              </w:rPr>
              <w:t>Server</w:t>
            </w:r>
          </w:p>
        </w:tc>
        <w:tc>
          <w:tcPr>
            <w:tcW w:w="1471" w:type="dxa"/>
            <w:shd w:val="clear" w:color="auto" w:fill="D9D9D9" w:themeFill="background1" w:themeFillShade="D9"/>
          </w:tcPr>
          <w:p w14:paraId="1C4027BB"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Arial"/>
                <w:b/>
                <w:bCs/>
                <w:color w:val="1F1E33"/>
                <w:sz w:val="20"/>
                <w:lang w:val="en-US" w:eastAsia="nl-NL" w:bidi="ar-SA"/>
              </w:rPr>
              <w:t>DXC Solution Group</w:t>
            </w:r>
          </w:p>
        </w:tc>
        <w:tc>
          <w:tcPr>
            <w:tcW w:w="1047" w:type="dxa"/>
            <w:shd w:val="clear" w:color="auto" w:fill="D9D9D9" w:themeFill="background1" w:themeFillShade="D9"/>
          </w:tcPr>
          <w:p w14:paraId="6440EADA"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Group</w:t>
            </w:r>
          </w:p>
        </w:tc>
        <w:tc>
          <w:tcPr>
            <w:tcW w:w="1374" w:type="dxa"/>
            <w:shd w:val="clear" w:color="auto" w:fill="D9D9D9" w:themeFill="background1" w:themeFillShade="D9"/>
          </w:tcPr>
          <w:p w14:paraId="297E96B2"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Description</w:t>
            </w:r>
          </w:p>
        </w:tc>
      </w:tr>
      <w:tr w:rsidR="00D41CFB" w:rsidRPr="00D41CFB" w14:paraId="7100ED3C" w14:textId="77777777" w:rsidTr="008E2FBC">
        <w:tc>
          <w:tcPr>
            <w:tcW w:w="1580" w:type="dxa"/>
          </w:tcPr>
          <w:p w14:paraId="2F193CA9"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1406" w:type="dxa"/>
          </w:tcPr>
          <w:p w14:paraId="7638E18E"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943" w:type="dxa"/>
          </w:tcPr>
          <w:p w14:paraId="7F31ED55"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1195" w:type="dxa"/>
          </w:tcPr>
          <w:p w14:paraId="396AD3AF"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1471" w:type="dxa"/>
          </w:tcPr>
          <w:p w14:paraId="5247B983"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1047" w:type="dxa"/>
          </w:tcPr>
          <w:p w14:paraId="24A4C7BC" w14:textId="77777777" w:rsidR="00D41CFB" w:rsidRPr="00D41CFB" w:rsidRDefault="00D41CFB" w:rsidP="00D41CFB">
            <w:pPr>
              <w:rPr>
                <w:rFonts w:ascii="Helvetica" w:eastAsia="Times New Roman" w:hAnsi="Helvetica" w:cs="Helvetica"/>
                <w:color w:val="1F1E33"/>
                <w:sz w:val="20"/>
                <w:highlight w:val="yellow"/>
                <w:lang w:val="en-US" w:eastAsia="nl-NL" w:bidi="ar-SA"/>
              </w:rPr>
            </w:pPr>
          </w:p>
        </w:tc>
        <w:tc>
          <w:tcPr>
            <w:tcW w:w="1374" w:type="dxa"/>
          </w:tcPr>
          <w:p w14:paraId="608F3569" w14:textId="77777777" w:rsidR="00D41CFB" w:rsidRPr="00D41CFB" w:rsidRDefault="00D41CFB" w:rsidP="00D41CFB">
            <w:pPr>
              <w:rPr>
                <w:rFonts w:eastAsia="Times New Roman" w:cs="Helvetica"/>
                <w:color w:val="1F1E33"/>
                <w:sz w:val="20"/>
                <w:lang w:val="en-US" w:eastAsia="nl-NL" w:bidi="ar-SA"/>
              </w:rPr>
            </w:pPr>
          </w:p>
        </w:tc>
      </w:tr>
    </w:tbl>
    <w:p w14:paraId="4B9A0CCF" w14:textId="77777777" w:rsidR="00D41CFB" w:rsidRPr="00D41CFB" w:rsidRDefault="00D41CFB" w:rsidP="00D41CFB">
      <w:pPr>
        <w:spacing w:after="120"/>
      </w:pPr>
    </w:p>
    <w:p w14:paraId="6FEA3E55" w14:textId="77777777" w:rsidR="00D41CFB" w:rsidRPr="00D41CFB" w:rsidRDefault="00D41CFB" w:rsidP="00D41CFB">
      <w:pPr>
        <w:spacing w:after="160" w:line="259" w:lineRule="auto"/>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 xml:space="preserve">Variation 4:  Local - local logon using local </w:t>
      </w:r>
      <w:proofErr w:type="gramStart"/>
      <w:r w:rsidRPr="00D41CFB">
        <w:rPr>
          <w:rFonts w:eastAsia="Times New Roman" w:cs="Helvetica"/>
          <w:b/>
          <w:bCs/>
          <w:color w:val="1F1E33"/>
          <w:sz w:val="20"/>
          <w:lang w:val="en-US" w:eastAsia="nl-NL" w:bidi="ar-SA"/>
        </w:rPr>
        <w:t>account</w:t>
      </w:r>
      <w:proofErr w:type="gramEnd"/>
    </w:p>
    <w:tbl>
      <w:tblPr>
        <w:tblStyle w:val="TableGrid"/>
        <w:tblW w:w="9036" w:type="dxa"/>
        <w:tblLook w:val="04A0" w:firstRow="1" w:lastRow="0" w:firstColumn="1" w:lastColumn="0" w:noHBand="0" w:noVBand="1"/>
      </w:tblPr>
      <w:tblGrid>
        <w:gridCol w:w="1433"/>
        <w:gridCol w:w="1735"/>
        <w:gridCol w:w="1250"/>
        <w:gridCol w:w="1351"/>
        <w:gridCol w:w="1722"/>
        <w:gridCol w:w="1545"/>
      </w:tblGrid>
      <w:tr w:rsidR="00D41CFB" w:rsidRPr="00D41CFB" w14:paraId="66DD59A7" w14:textId="77777777" w:rsidTr="00C2308C">
        <w:tc>
          <w:tcPr>
            <w:tcW w:w="1450" w:type="dxa"/>
            <w:shd w:val="clear" w:color="auto" w:fill="D9D9D9" w:themeFill="background1" w:themeFillShade="D9"/>
          </w:tcPr>
          <w:p w14:paraId="08663A9E"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User role</w:t>
            </w:r>
          </w:p>
        </w:tc>
        <w:tc>
          <w:tcPr>
            <w:tcW w:w="1765" w:type="dxa"/>
            <w:shd w:val="clear" w:color="auto" w:fill="D9D9D9" w:themeFill="background1" w:themeFillShade="D9"/>
          </w:tcPr>
          <w:p w14:paraId="54E37D10"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User permissions</w:t>
            </w:r>
          </w:p>
        </w:tc>
        <w:tc>
          <w:tcPr>
            <w:tcW w:w="1117" w:type="dxa"/>
            <w:shd w:val="clear" w:color="auto" w:fill="D9D9D9" w:themeFill="background1" w:themeFillShade="D9"/>
          </w:tcPr>
          <w:p w14:paraId="3641BB76"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ABS Role</w:t>
            </w:r>
          </w:p>
        </w:tc>
        <w:tc>
          <w:tcPr>
            <w:tcW w:w="1355" w:type="dxa"/>
            <w:shd w:val="clear" w:color="auto" w:fill="D9D9D9" w:themeFill="background1" w:themeFillShade="D9"/>
          </w:tcPr>
          <w:p w14:paraId="12C15FE2"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Application /Server</w:t>
            </w:r>
          </w:p>
        </w:tc>
        <w:tc>
          <w:tcPr>
            <w:tcW w:w="1784" w:type="dxa"/>
            <w:shd w:val="clear" w:color="auto" w:fill="D9D9D9" w:themeFill="background1" w:themeFillShade="D9"/>
          </w:tcPr>
          <w:p w14:paraId="1F88158E"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DXC Solution Group</w:t>
            </w:r>
          </w:p>
        </w:tc>
        <w:tc>
          <w:tcPr>
            <w:tcW w:w="1565" w:type="dxa"/>
            <w:shd w:val="clear" w:color="auto" w:fill="D9D9D9" w:themeFill="background1" w:themeFillShade="D9"/>
          </w:tcPr>
          <w:p w14:paraId="42AFA1C2" w14:textId="77777777" w:rsidR="00D41CFB" w:rsidRPr="00D41CFB" w:rsidRDefault="00D41CFB" w:rsidP="00D41CFB">
            <w:pPr>
              <w:rPr>
                <w:rFonts w:eastAsia="Times New Roman" w:cs="Arial"/>
                <w:b/>
                <w:bCs/>
                <w:color w:val="1F1E33"/>
                <w:sz w:val="20"/>
                <w:lang w:val="en-US" w:eastAsia="nl-NL" w:bidi="ar-SA"/>
              </w:rPr>
            </w:pPr>
            <w:r w:rsidRPr="00D41CFB">
              <w:rPr>
                <w:rFonts w:eastAsia="Times New Roman" w:cs="Arial"/>
                <w:b/>
                <w:bCs/>
                <w:color w:val="1F1E33"/>
                <w:sz w:val="20"/>
                <w:lang w:val="en-US" w:eastAsia="nl-NL" w:bidi="ar-SA"/>
              </w:rPr>
              <w:t>Description</w:t>
            </w:r>
          </w:p>
        </w:tc>
      </w:tr>
      <w:tr w:rsidR="00333694" w:rsidRPr="00D41CFB" w14:paraId="07FA02E7" w14:textId="77777777" w:rsidTr="00333694">
        <w:tc>
          <w:tcPr>
            <w:tcW w:w="1450" w:type="dxa"/>
            <w:shd w:val="clear" w:color="auto" w:fill="auto"/>
          </w:tcPr>
          <w:p w14:paraId="4301A8AD" w14:textId="45FA8FDB" w:rsidR="00333694" w:rsidRPr="00D41CFB" w:rsidRDefault="00173ADD" w:rsidP="00D41CFB">
            <w:pPr>
              <w:rPr>
                <w:rFonts w:eastAsia="Times New Roman" w:cs="Arial"/>
                <w:b/>
                <w:bCs/>
                <w:color w:val="1F1E33"/>
                <w:sz w:val="20"/>
                <w:lang w:val="en-US" w:eastAsia="nl-NL" w:bidi="ar-SA"/>
              </w:rPr>
            </w:pPr>
            <w:r>
              <w:rPr>
                <w:rFonts w:eastAsia="Times New Roman" w:cs="Arial"/>
                <w:b/>
                <w:bCs/>
                <w:color w:val="1F1E33"/>
                <w:sz w:val="20"/>
                <w:lang w:val="en-US" w:eastAsia="nl-NL" w:bidi="ar-SA"/>
              </w:rPr>
              <w:t>Functional Beheer</w:t>
            </w:r>
          </w:p>
        </w:tc>
        <w:tc>
          <w:tcPr>
            <w:tcW w:w="1765" w:type="dxa"/>
            <w:shd w:val="clear" w:color="auto" w:fill="auto"/>
          </w:tcPr>
          <w:p w14:paraId="31B0BDE7" w14:textId="2A03C48B" w:rsidR="00333694" w:rsidRPr="00D41CFB" w:rsidRDefault="00173ADD" w:rsidP="00D41CFB">
            <w:pPr>
              <w:rPr>
                <w:rFonts w:eastAsia="Times New Roman" w:cs="Arial"/>
                <w:b/>
                <w:bCs/>
                <w:color w:val="1F1E33"/>
                <w:sz w:val="20"/>
                <w:lang w:val="en-US" w:eastAsia="nl-NL" w:bidi="ar-SA"/>
              </w:rPr>
            </w:pPr>
            <w:r>
              <w:rPr>
                <w:rFonts w:eastAsia="Times New Roman" w:cs="Arial"/>
                <w:b/>
                <w:bCs/>
                <w:color w:val="1F1E33"/>
                <w:sz w:val="20"/>
                <w:lang w:val="en-US" w:eastAsia="nl-NL" w:bidi="ar-SA"/>
              </w:rPr>
              <w:t>AIX user</w:t>
            </w:r>
          </w:p>
        </w:tc>
        <w:tc>
          <w:tcPr>
            <w:tcW w:w="1117" w:type="dxa"/>
            <w:shd w:val="clear" w:color="auto" w:fill="auto"/>
          </w:tcPr>
          <w:p w14:paraId="64722494" w14:textId="0F054AAA" w:rsidR="00333694" w:rsidRPr="00D54B7C" w:rsidRDefault="00D54B7C" w:rsidP="00D41CFB">
            <w:pPr>
              <w:rPr>
                <w:rFonts w:eastAsia="Times New Roman" w:cs="Arial"/>
                <w:b/>
                <w:bCs/>
                <w:color w:val="1F1E33"/>
                <w:sz w:val="20"/>
                <w:lang w:eastAsia="nl-NL" w:bidi="ar-SA"/>
              </w:rPr>
            </w:pPr>
            <w:r w:rsidRPr="00D54B7C">
              <w:rPr>
                <w:rFonts w:cs="Helvetica"/>
                <w:sz w:val="20"/>
                <w:lang w:eastAsia="nl-NL"/>
              </w:rPr>
              <w:t>G-UG-UWV-P-</w:t>
            </w:r>
            <w:r w:rsidRPr="00D54B7C">
              <w:rPr>
                <w:rFonts w:cs="Helvetica"/>
                <w:sz w:val="20"/>
                <w:lang w:eastAsia="nl-NL"/>
              </w:rPr>
              <w:lastRenderedPageBreak/>
              <w:t>EXCASSO-FB</w:t>
            </w:r>
          </w:p>
        </w:tc>
        <w:tc>
          <w:tcPr>
            <w:tcW w:w="1355" w:type="dxa"/>
            <w:shd w:val="clear" w:color="auto" w:fill="auto"/>
          </w:tcPr>
          <w:p w14:paraId="09F21D8E" w14:textId="5728FA95" w:rsidR="00333694" w:rsidRPr="00D41CFB" w:rsidRDefault="00D54B7C" w:rsidP="00D41CFB">
            <w:pPr>
              <w:rPr>
                <w:rFonts w:eastAsia="Times New Roman" w:cs="Arial"/>
                <w:b/>
                <w:bCs/>
                <w:color w:val="1F1E33"/>
                <w:sz w:val="20"/>
                <w:lang w:val="en-US" w:eastAsia="nl-NL" w:bidi="ar-SA"/>
              </w:rPr>
            </w:pPr>
            <w:r>
              <w:rPr>
                <w:rFonts w:eastAsia="Times New Roman" w:cs="Arial"/>
                <w:b/>
                <w:bCs/>
                <w:color w:val="1F1E33"/>
                <w:sz w:val="20"/>
                <w:lang w:val="en-US" w:eastAsia="nl-NL" w:bidi="ar-SA"/>
              </w:rPr>
              <w:lastRenderedPageBreak/>
              <w:t>Cobol AIX server</w:t>
            </w:r>
          </w:p>
        </w:tc>
        <w:tc>
          <w:tcPr>
            <w:tcW w:w="1784" w:type="dxa"/>
            <w:shd w:val="clear" w:color="auto" w:fill="auto"/>
          </w:tcPr>
          <w:p w14:paraId="2864979F" w14:textId="77777777" w:rsidR="00333694" w:rsidRPr="00D41CFB" w:rsidRDefault="00333694" w:rsidP="00D41CFB">
            <w:pPr>
              <w:rPr>
                <w:rFonts w:eastAsia="Times New Roman" w:cs="Arial"/>
                <w:b/>
                <w:bCs/>
                <w:color w:val="1F1E33"/>
                <w:sz w:val="20"/>
                <w:lang w:val="en-US" w:eastAsia="nl-NL" w:bidi="ar-SA"/>
              </w:rPr>
            </w:pPr>
          </w:p>
        </w:tc>
        <w:tc>
          <w:tcPr>
            <w:tcW w:w="1565" w:type="dxa"/>
            <w:shd w:val="clear" w:color="auto" w:fill="auto"/>
          </w:tcPr>
          <w:p w14:paraId="361969BB" w14:textId="3614D6A9" w:rsidR="00333694" w:rsidRPr="00D41CFB" w:rsidRDefault="00D54B7C" w:rsidP="00D41CFB">
            <w:pPr>
              <w:rPr>
                <w:rFonts w:eastAsia="Times New Roman" w:cs="Arial"/>
                <w:b/>
                <w:bCs/>
                <w:color w:val="1F1E33"/>
                <w:sz w:val="20"/>
                <w:lang w:val="en-US" w:eastAsia="nl-NL" w:bidi="ar-SA"/>
              </w:rPr>
            </w:pPr>
            <w:r>
              <w:rPr>
                <w:rFonts w:eastAsia="Times New Roman" w:cs="Arial"/>
                <w:b/>
                <w:bCs/>
                <w:color w:val="1F1E33"/>
                <w:sz w:val="20"/>
                <w:lang w:val="en-US" w:eastAsia="nl-NL" w:bidi="ar-SA"/>
              </w:rPr>
              <w:t xml:space="preserve">As AIX is not part of </w:t>
            </w:r>
            <w:proofErr w:type="gramStart"/>
            <w:r>
              <w:rPr>
                <w:rFonts w:eastAsia="Times New Roman" w:cs="Arial"/>
                <w:b/>
                <w:bCs/>
                <w:color w:val="1F1E33"/>
                <w:sz w:val="20"/>
                <w:lang w:val="en-US" w:eastAsia="nl-NL" w:bidi="ar-SA"/>
              </w:rPr>
              <w:t>AD</w:t>
            </w:r>
            <w:proofErr w:type="gramEnd"/>
            <w:r>
              <w:rPr>
                <w:rFonts w:eastAsia="Times New Roman" w:cs="Arial"/>
                <w:b/>
                <w:bCs/>
                <w:color w:val="1F1E33"/>
                <w:sz w:val="20"/>
                <w:lang w:val="en-US" w:eastAsia="nl-NL" w:bidi="ar-SA"/>
              </w:rPr>
              <w:t xml:space="preserve"> we need to </w:t>
            </w:r>
            <w:r>
              <w:rPr>
                <w:rFonts w:eastAsia="Times New Roman" w:cs="Arial"/>
                <w:b/>
                <w:bCs/>
                <w:color w:val="1F1E33"/>
                <w:sz w:val="20"/>
                <w:lang w:val="en-US" w:eastAsia="nl-NL" w:bidi="ar-SA"/>
              </w:rPr>
              <w:lastRenderedPageBreak/>
              <w:t>create local users for access</w:t>
            </w:r>
          </w:p>
        </w:tc>
      </w:tr>
    </w:tbl>
    <w:p w14:paraId="284A235D" w14:textId="77777777" w:rsidR="00D41CFB" w:rsidRPr="00D41CFB" w:rsidRDefault="00D41CFB" w:rsidP="00D41CFB">
      <w:pPr>
        <w:spacing w:after="120"/>
      </w:pPr>
    </w:p>
    <w:p w14:paraId="3F3B69B2" w14:textId="77777777" w:rsidR="00D41CFB" w:rsidRPr="00D41CFB" w:rsidRDefault="00D41CFB" w:rsidP="00D41CFB">
      <w:pPr>
        <w:spacing w:after="160" w:line="259" w:lineRule="auto"/>
        <w:rPr>
          <w:rFonts w:eastAsia="Times New Roman" w:cs="Helvetica"/>
          <w:b/>
          <w:bCs/>
          <w:i/>
          <w:iCs/>
          <w:color w:val="1F1E33"/>
          <w:sz w:val="20"/>
          <w:lang w:val="en-US" w:eastAsia="nl-NL" w:bidi="ar-SA"/>
        </w:rPr>
      </w:pPr>
      <w:r w:rsidRPr="00D41CFB">
        <w:rPr>
          <w:rFonts w:eastAsia="Times New Roman" w:cs="Helvetica"/>
          <w:b/>
          <w:bCs/>
          <w:i/>
          <w:iCs/>
          <w:color w:val="1F1E33"/>
          <w:sz w:val="20"/>
          <w:lang w:val="en-US" w:eastAsia="nl-NL" w:bidi="ar-SA"/>
        </w:rPr>
        <w:t>Service Accounts:</w:t>
      </w:r>
    </w:p>
    <w:p w14:paraId="6552B35E" w14:textId="77777777" w:rsidR="00D41CFB" w:rsidRPr="00D41CFB" w:rsidRDefault="00D41CFB" w:rsidP="00D41CFB">
      <w:pPr>
        <w:spacing w:after="160" w:line="259" w:lineRule="auto"/>
        <w:rPr>
          <w:rFonts w:eastAsia="Times New Roman" w:cs="Helvetica"/>
          <w:color w:val="1F1E33"/>
          <w:sz w:val="20"/>
          <w:lang w:val="en-US" w:eastAsia="nl-NL" w:bidi="ar-SA"/>
        </w:rPr>
      </w:pPr>
      <w:r w:rsidRPr="00D41CFB">
        <w:rPr>
          <w:rFonts w:eastAsia="Times New Roman" w:cs="Helvetica"/>
          <w:color w:val="1F1E33"/>
          <w:sz w:val="20"/>
          <w:lang w:val="en-US" w:eastAsia="nl-NL" w:bidi="ar-SA"/>
        </w:rPr>
        <w:t xml:space="preserve">The following accounts are not compliant to the default settings, will be added in version </w:t>
      </w:r>
      <w:proofErr w:type="gramStart"/>
      <w:r w:rsidRPr="00D41CFB">
        <w:rPr>
          <w:rFonts w:eastAsia="Times New Roman" w:cs="Helvetica"/>
          <w:color w:val="1F1E33"/>
          <w:sz w:val="20"/>
          <w:lang w:val="en-US" w:eastAsia="nl-NL" w:bidi="ar-SA"/>
        </w:rPr>
        <w:t>1.1</w:t>
      </w:r>
      <w:proofErr w:type="gramEnd"/>
    </w:p>
    <w:tbl>
      <w:tblPr>
        <w:tblStyle w:val="TableGrid"/>
        <w:tblW w:w="9209" w:type="dxa"/>
        <w:tblLook w:val="04A0" w:firstRow="1" w:lastRow="0" w:firstColumn="1" w:lastColumn="0" w:noHBand="0" w:noVBand="1"/>
      </w:tblPr>
      <w:tblGrid>
        <w:gridCol w:w="2858"/>
        <w:gridCol w:w="2236"/>
        <w:gridCol w:w="2350"/>
        <w:gridCol w:w="1765"/>
      </w:tblGrid>
      <w:tr w:rsidR="00446EFA" w:rsidRPr="00D41CFB" w14:paraId="6576E89B" w14:textId="77777777" w:rsidTr="00462FF1">
        <w:tc>
          <w:tcPr>
            <w:tcW w:w="2858" w:type="dxa"/>
            <w:shd w:val="clear" w:color="auto" w:fill="D9D9D9" w:themeFill="background1" w:themeFillShade="D9"/>
          </w:tcPr>
          <w:p w14:paraId="30B817F5"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Account</w:t>
            </w:r>
          </w:p>
        </w:tc>
        <w:tc>
          <w:tcPr>
            <w:tcW w:w="2236" w:type="dxa"/>
            <w:shd w:val="clear" w:color="auto" w:fill="D9D9D9" w:themeFill="background1" w:themeFillShade="D9"/>
          </w:tcPr>
          <w:p w14:paraId="217BE0AE" w14:textId="77777777" w:rsidR="00D41CFB" w:rsidRPr="00D41CFB" w:rsidRDefault="00D41CFB" w:rsidP="00D41CFB">
            <w:pPr>
              <w:rPr>
                <w:rFonts w:ascii="Helvetica" w:eastAsia="Times New Roman" w:hAnsi="Helvetica" w:cs="Helvetica"/>
                <w:b/>
                <w:bCs/>
                <w:color w:val="1F1E33"/>
                <w:sz w:val="20"/>
                <w:lang w:val="en-US" w:eastAsia="nl-NL" w:bidi="ar-SA"/>
              </w:rPr>
            </w:pPr>
            <w:proofErr w:type="gramStart"/>
            <w:r w:rsidRPr="00D41CFB">
              <w:rPr>
                <w:rFonts w:eastAsia="Times New Roman" w:cs="Helvetica"/>
                <w:b/>
                <w:bCs/>
                <w:color w:val="1F1E33"/>
                <w:sz w:val="20"/>
                <w:lang w:val="en-US" w:eastAsia="nl-NL" w:bidi="ar-SA"/>
              </w:rPr>
              <w:t>Domain  /</w:t>
            </w:r>
            <w:proofErr w:type="gramEnd"/>
            <w:r w:rsidRPr="00D41CFB">
              <w:rPr>
                <w:rFonts w:eastAsia="Times New Roman" w:cs="Helvetica"/>
                <w:b/>
                <w:bCs/>
                <w:color w:val="1F1E33"/>
                <w:sz w:val="20"/>
                <w:lang w:val="en-US" w:eastAsia="nl-NL" w:bidi="ar-SA"/>
              </w:rPr>
              <w:t xml:space="preserve"> local location</w:t>
            </w:r>
          </w:p>
        </w:tc>
        <w:tc>
          <w:tcPr>
            <w:tcW w:w="2350" w:type="dxa"/>
            <w:shd w:val="clear" w:color="auto" w:fill="D9D9D9" w:themeFill="background1" w:themeFillShade="D9"/>
          </w:tcPr>
          <w:p w14:paraId="28674269" w14:textId="77777777" w:rsidR="00D41CFB" w:rsidRPr="00D41CFB" w:rsidRDefault="00D41CFB" w:rsidP="00D41CFB">
            <w:pPr>
              <w:rPr>
                <w:rFonts w:ascii="Helvetica" w:eastAsia="Times New Roman" w:hAnsi="Helvetica" w:cs="Helvetica"/>
                <w:b/>
                <w:bCs/>
                <w:color w:val="1F1E33"/>
                <w:sz w:val="20"/>
                <w:lang w:val="en-US" w:eastAsia="nl-NL" w:bidi="ar-SA"/>
              </w:rPr>
            </w:pPr>
            <w:r w:rsidRPr="00D41CFB">
              <w:rPr>
                <w:rFonts w:eastAsia="Times New Roman" w:cs="Helvetica"/>
                <w:b/>
                <w:bCs/>
                <w:color w:val="1F1E33"/>
                <w:sz w:val="20"/>
                <w:lang w:val="en-US" w:eastAsia="nl-NL" w:bidi="ar-SA"/>
              </w:rPr>
              <w:t>Noncompliant setting</w:t>
            </w:r>
          </w:p>
        </w:tc>
        <w:tc>
          <w:tcPr>
            <w:tcW w:w="1765" w:type="dxa"/>
            <w:shd w:val="clear" w:color="auto" w:fill="D9D9D9" w:themeFill="background1" w:themeFillShade="D9"/>
          </w:tcPr>
          <w:p w14:paraId="1C6B8FC3" w14:textId="77777777" w:rsidR="00D41CFB" w:rsidRPr="00D41CFB" w:rsidRDefault="00D41CFB" w:rsidP="00D41CFB">
            <w:pPr>
              <w:rPr>
                <w:rFonts w:eastAsia="Times New Roman" w:cs="Helvetica"/>
                <w:b/>
                <w:bCs/>
                <w:color w:val="1F1E33"/>
                <w:sz w:val="20"/>
                <w:lang w:val="en-US" w:eastAsia="nl-NL" w:bidi="ar-SA"/>
              </w:rPr>
            </w:pPr>
            <w:r w:rsidRPr="00D41CFB">
              <w:rPr>
                <w:rFonts w:eastAsia="Times New Roman" w:cs="Helvetica"/>
                <w:b/>
                <w:bCs/>
                <w:color w:val="1F1E33"/>
                <w:sz w:val="20"/>
                <w:lang w:val="en-US" w:eastAsia="nl-NL" w:bidi="ar-SA"/>
              </w:rPr>
              <w:t>Description</w:t>
            </w:r>
          </w:p>
        </w:tc>
      </w:tr>
      <w:tr w:rsidR="00446EFA" w:rsidRPr="008E4318" w14:paraId="61693BCF" w14:textId="77777777" w:rsidTr="00462FF1">
        <w:tc>
          <w:tcPr>
            <w:tcW w:w="2858" w:type="dxa"/>
          </w:tcPr>
          <w:p w14:paraId="42ED3FA6" w14:textId="77777777" w:rsidR="00446EFA" w:rsidRPr="008E4318" w:rsidRDefault="00446EFA" w:rsidP="00C2308C">
            <w:pPr>
              <w:rPr>
                <w:rFonts w:eastAsia="Times New Roman" w:cs="Arial"/>
                <w:color w:val="1F1E33"/>
                <w:sz w:val="20"/>
                <w:lang w:eastAsia="nl-NL" w:bidi="ar-SA"/>
              </w:rPr>
            </w:pPr>
            <w:bookmarkStart w:id="78" w:name="_Hlk94106040"/>
            <w:proofErr w:type="spellStart"/>
            <w:r w:rsidRPr="008E4318">
              <w:rPr>
                <w:rFonts w:cs="Arial"/>
                <w:sz w:val="20"/>
                <w:lang w:val="en-US"/>
              </w:rPr>
              <w:t>Svc_exc_A_MQ_connect</w:t>
            </w:r>
            <w:proofErr w:type="spellEnd"/>
          </w:p>
        </w:tc>
        <w:tc>
          <w:tcPr>
            <w:tcW w:w="2236" w:type="dxa"/>
          </w:tcPr>
          <w:p w14:paraId="22AF9F8B" w14:textId="77777777" w:rsidR="00446EFA" w:rsidRPr="008E4318" w:rsidRDefault="00446EFA" w:rsidP="00C2308C">
            <w:pPr>
              <w:rPr>
                <w:rFonts w:cs="Arial"/>
                <w:sz w:val="20"/>
              </w:rPr>
            </w:pPr>
            <w:r w:rsidRPr="008E4318">
              <w:rPr>
                <w:rFonts w:cs="Arial"/>
                <w:sz w:val="20"/>
              </w:rPr>
              <w:t>A-dc.ba.uwv.nl</w:t>
            </w:r>
          </w:p>
        </w:tc>
        <w:tc>
          <w:tcPr>
            <w:tcW w:w="2350" w:type="dxa"/>
          </w:tcPr>
          <w:p w14:paraId="468861FA" w14:textId="77777777" w:rsidR="00446EFA" w:rsidRPr="008E4318" w:rsidRDefault="00446EFA" w:rsidP="00C2308C">
            <w:pPr>
              <w:rPr>
                <w:rFonts w:eastAsia="Times New Roman" w:cs="Arial"/>
                <w:color w:val="1F1E33"/>
                <w:sz w:val="20"/>
                <w:lang w:val="en-US" w:eastAsia="nl-NL" w:bidi="ar-SA"/>
              </w:rPr>
            </w:pPr>
            <w:r w:rsidRPr="008E4318">
              <w:rPr>
                <w:rFonts w:cs="Arial"/>
                <w:sz w:val="20"/>
                <w:lang w:eastAsia="nl-NL"/>
              </w:rPr>
              <w:t>MQ</w:t>
            </w:r>
          </w:p>
        </w:tc>
        <w:tc>
          <w:tcPr>
            <w:tcW w:w="1765" w:type="dxa"/>
          </w:tcPr>
          <w:p w14:paraId="79237C6C" w14:textId="77777777" w:rsidR="00446EFA" w:rsidRPr="008E4318" w:rsidRDefault="00446EFA" w:rsidP="00C2308C">
            <w:pPr>
              <w:rPr>
                <w:rFonts w:eastAsia="Times New Roman" w:cs="Arial"/>
                <w:color w:val="1F1E33"/>
                <w:sz w:val="20"/>
                <w:lang w:val="nl-NL" w:eastAsia="nl-NL" w:bidi="ar-SA"/>
              </w:rPr>
            </w:pPr>
            <w:r w:rsidRPr="008E4318">
              <w:rPr>
                <w:rFonts w:cs="Arial"/>
                <w:sz w:val="20"/>
                <w:lang w:val="nl-NL"/>
              </w:rPr>
              <w:t>MQ User</w:t>
            </w:r>
          </w:p>
        </w:tc>
      </w:tr>
      <w:tr w:rsidR="00D41CFB" w:rsidRPr="008E4318" w14:paraId="03FE9765" w14:textId="77777777" w:rsidTr="00462FF1">
        <w:tc>
          <w:tcPr>
            <w:tcW w:w="2858" w:type="dxa"/>
          </w:tcPr>
          <w:p w14:paraId="1DC66810" w14:textId="37FC96F5" w:rsidR="00D41CFB" w:rsidRPr="008E4318" w:rsidRDefault="00446EFA" w:rsidP="00D41CFB">
            <w:pPr>
              <w:rPr>
                <w:rFonts w:eastAsia="Times New Roman" w:cs="Arial"/>
                <w:color w:val="1F1E33"/>
                <w:sz w:val="20"/>
                <w:lang w:eastAsia="nl-NL" w:bidi="ar-SA"/>
              </w:rPr>
            </w:pPr>
            <w:proofErr w:type="spellStart"/>
            <w:r w:rsidRPr="008E4318">
              <w:rPr>
                <w:rFonts w:cs="Arial"/>
                <w:sz w:val="20"/>
                <w:lang w:val="en-US"/>
              </w:rPr>
              <w:t>S</w:t>
            </w:r>
            <w:r w:rsidR="00D41CFB" w:rsidRPr="008E4318">
              <w:rPr>
                <w:rFonts w:cs="Arial"/>
                <w:sz w:val="20"/>
                <w:lang w:val="en-US"/>
              </w:rPr>
              <w:t>vc</w:t>
            </w:r>
            <w:r w:rsidRPr="008E4318">
              <w:rPr>
                <w:rFonts w:cs="Arial"/>
                <w:sz w:val="20"/>
                <w:lang w:val="en-US"/>
              </w:rPr>
              <w:t>_exc_P_MQ_connect</w:t>
            </w:r>
            <w:proofErr w:type="spellEnd"/>
          </w:p>
        </w:tc>
        <w:tc>
          <w:tcPr>
            <w:tcW w:w="2236" w:type="dxa"/>
          </w:tcPr>
          <w:p w14:paraId="5F92FAEA" w14:textId="2F2022DA" w:rsidR="00D41CFB" w:rsidRPr="008E4318" w:rsidRDefault="00446EFA" w:rsidP="00D41CFB">
            <w:pPr>
              <w:rPr>
                <w:rFonts w:cs="Arial"/>
                <w:sz w:val="20"/>
              </w:rPr>
            </w:pPr>
            <w:r w:rsidRPr="008E4318">
              <w:rPr>
                <w:rFonts w:cs="Arial"/>
                <w:sz w:val="20"/>
              </w:rPr>
              <w:t>P</w:t>
            </w:r>
            <w:r w:rsidR="00D41CFB" w:rsidRPr="008E4318">
              <w:rPr>
                <w:rFonts w:cs="Arial"/>
                <w:sz w:val="20"/>
              </w:rPr>
              <w:t>-dc.ba.uwv.nl</w:t>
            </w:r>
          </w:p>
        </w:tc>
        <w:tc>
          <w:tcPr>
            <w:tcW w:w="2350" w:type="dxa"/>
          </w:tcPr>
          <w:p w14:paraId="24B0B954" w14:textId="4F274766" w:rsidR="00D41CFB" w:rsidRPr="008E4318" w:rsidRDefault="00446EFA" w:rsidP="00D41CFB">
            <w:pPr>
              <w:rPr>
                <w:rFonts w:eastAsia="Times New Roman" w:cs="Arial"/>
                <w:color w:val="1F1E33"/>
                <w:sz w:val="20"/>
                <w:lang w:val="en-US" w:eastAsia="nl-NL" w:bidi="ar-SA"/>
              </w:rPr>
            </w:pPr>
            <w:r w:rsidRPr="008E4318">
              <w:rPr>
                <w:rFonts w:cs="Arial"/>
                <w:sz w:val="20"/>
                <w:lang w:eastAsia="nl-NL"/>
              </w:rPr>
              <w:t>MQ</w:t>
            </w:r>
          </w:p>
        </w:tc>
        <w:tc>
          <w:tcPr>
            <w:tcW w:w="1765" w:type="dxa"/>
          </w:tcPr>
          <w:p w14:paraId="2AC28895" w14:textId="286C6508" w:rsidR="00D41CFB" w:rsidRPr="008E4318" w:rsidRDefault="00446EFA" w:rsidP="00D41CFB">
            <w:pPr>
              <w:rPr>
                <w:rFonts w:eastAsia="Times New Roman" w:cs="Arial"/>
                <w:color w:val="1F1E33"/>
                <w:sz w:val="20"/>
                <w:lang w:val="nl-NL" w:eastAsia="nl-NL" w:bidi="ar-SA"/>
              </w:rPr>
            </w:pPr>
            <w:r w:rsidRPr="008E4318">
              <w:rPr>
                <w:rFonts w:cs="Arial"/>
                <w:sz w:val="20"/>
                <w:lang w:val="nl-NL"/>
              </w:rPr>
              <w:t>MQ User</w:t>
            </w:r>
          </w:p>
        </w:tc>
      </w:tr>
      <w:tr w:rsidR="00557B6C" w:rsidRPr="008E4318" w14:paraId="42D1095E" w14:textId="77777777" w:rsidTr="00462FF1">
        <w:tc>
          <w:tcPr>
            <w:tcW w:w="2858" w:type="dxa"/>
          </w:tcPr>
          <w:p w14:paraId="60BA4639" w14:textId="1345413E" w:rsidR="00557B6C" w:rsidRPr="008E4318" w:rsidRDefault="00557B6C" w:rsidP="00557B6C">
            <w:pPr>
              <w:rPr>
                <w:rFonts w:cs="Arial"/>
                <w:sz w:val="20"/>
                <w:lang w:val="en-US"/>
              </w:rPr>
            </w:pPr>
            <w:r>
              <w:rPr>
                <w:rFonts w:cs="Arial"/>
                <w:sz w:val="20"/>
                <w:lang w:val="en-US"/>
              </w:rPr>
              <w:t>SVC_EXC_T_OBS</w:t>
            </w:r>
          </w:p>
        </w:tc>
        <w:tc>
          <w:tcPr>
            <w:tcW w:w="2236" w:type="dxa"/>
          </w:tcPr>
          <w:p w14:paraId="6524D8D7" w14:textId="323F9EF5" w:rsidR="00557B6C" w:rsidRPr="008E4318" w:rsidRDefault="00557B6C" w:rsidP="00557B6C">
            <w:pPr>
              <w:rPr>
                <w:rFonts w:cs="Arial"/>
                <w:sz w:val="20"/>
              </w:rPr>
            </w:pPr>
            <w:r w:rsidRPr="008E4318">
              <w:rPr>
                <w:rFonts w:cs="Arial"/>
                <w:color w:val="auto"/>
                <w:sz w:val="20"/>
              </w:rPr>
              <w:t>T-DC.BA.UWV.NL</w:t>
            </w:r>
          </w:p>
        </w:tc>
        <w:tc>
          <w:tcPr>
            <w:tcW w:w="2350" w:type="dxa"/>
          </w:tcPr>
          <w:p w14:paraId="519F8BAB" w14:textId="4774A7AE" w:rsidR="00557B6C" w:rsidRPr="008E4318" w:rsidRDefault="00557B6C" w:rsidP="00557B6C">
            <w:pPr>
              <w:rPr>
                <w:rFonts w:cs="Arial"/>
                <w:sz w:val="20"/>
                <w:lang w:eastAsia="nl-NL"/>
              </w:rPr>
            </w:pPr>
            <w:r>
              <w:rPr>
                <w:rFonts w:cs="Arial"/>
                <w:sz w:val="20"/>
                <w:lang w:eastAsia="nl-NL"/>
              </w:rPr>
              <w:t xml:space="preserve">Create and write reports on </w:t>
            </w:r>
            <w:proofErr w:type="spellStart"/>
            <w:r>
              <w:rPr>
                <w:rFonts w:cs="Arial"/>
                <w:sz w:val="20"/>
                <w:lang w:eastAsia="nl-NL"/>
              </w:rPr>
              <w:t>fileshare</w:t>
            </w:r>
            <w:proofErr w:type="spellEnd"/>
          </w:p>
        </w:tc>
        <w:tc>
          <w:tcPr>
            <w:tcW w:w="1765" w:type="dxa"/>
          </w:tcPr>
          <w:p w14:paraId="70BDF79C" w14:textId="692EA272" w:rsidR="00557B6C" w:rsidRPr="008E4318" w:rsidRDefault="00476417" w:rsidP="00557B6C">
            <w:pPr>
              <w:rPr>
                <w:rFonts w:cs="Arial"/>
                <w:sz w:val="20"/>
              </w:rPr>
            </w:pPr>
            <w:r w:rsidRPr="00476417">
              <w:rPr>
                <w:rFonts w:cs="Arial"/>
                <w:sz w:val="20"/>
                <w:lang w:eastAsia="nl-NL"/>
              </w:rPr>
              <w:t>Application account for OBS and SBS</w:t>
            </w:r>
          </w:p>
        </w:tc>
      </w:tr>
      <w:tr w:rsidR="00557B6C" w:rsidRPr="008E4318" w14:paraId="54678D40" w14:textId="77777777" w:rsidTr="00462FF1">
        <w:tc>
          <w:tcPr>
            <w:tcW w:w="2858" w:type="dxa"/>
          </w:tcPr>
          <w:p w14:paraId="655F63A6" w14:textId="62E4B479" w:rsidR="00557B6C" w:rsidRDefault="00557B6C" w:rsidP="00557B6C">
            <w:pPr>
              <w:rPr>
                <w:rFonts w:cs="Arial"/>
                <w:sz w:val="20"/>
                <w:lang w:val="en-US"/>
              </w:rPr>
            </w:pPr>
            <w:r>
              <w:rPr>
                <w:rFonts w:cs="Arial"/>
                <w:sz w:val="20"/>
                <w:lang w:val="en-US"/>
              </w:rPr>
              <w:t>SVC_EXC_A_OBS</w:t>
            </w:r>
          </w:p>
        </w:tc>
        <w:tc>
          <w:tcPr>
            <w:tcW w:w="2236" w:type="dxa"/>
          </w:tcPr>
          <w:p w14:paraId="177ECA3F" w14:textId="74633DF5" w:rsidR="00557B6C" w:rsidRPr="008E4318" w:rsidRDefault="00557B6C" w:rsidP="00557B6C">
            <w:pPr>
              <w:rPr>
                <w:rFonts w:cs="Arial"/>
                <w:color w:val="auto"/>
                <w:sz w:val="20"/>
              </w:rPr>
            </w:pPr>
            <w:r>
              <w:rPr>
                <w:rFonts w:cs="Arial"/>
                <w:color w:val="auto"/>
                <w:sz w:val="20"/>
              </w:rPr>
              <w:t>A</w:t>
            </w:r>
            <w:r w:rsidRPr="008E4318">
              <w:rPr>
                <w:rFonts w:cs="Arial"/>
                <w:color w:val="auto"/>
                <w:sz w:val="20"/>
              </w:rPr>
              <w:t>-DC.BA.UWV.NL</w:t>
            </w:r>
          </w:p>
        </w:tc>
        <w:tc>
          <w:tcPr>
            <w:tcW w:w="2350" w:type="dxa"/>
          </w:tcPr>
          <w:p w14:paraId="76219EC9" w14:textId="57F1A045" w:rsidR="00557B6C" w:rsidRDefault="00557B6C" w:rsidP="00557B6C">
            <w:pPr>
              <w:rPr>
                <w:rFonts w:cs="Arial"/>
                <w:sz w:val="20"/>
                <w:lang w:eastAsia="nl-NL"/>
              </w:rPr>
            </w:pPr>
            <w:r>
              <w:rPr>
                <w:rFonts w:cs="Arial"/>
                <w:sz w:val="20"/>
                <w:lang w:eastAsia="nl-NL"/>
              </w:rPr>
              <w:t xml:space="preserve">Create and write reports on </w:t>
            </w:r>
            <w:proofErr w:type="spellStart"/>
            <w:r>
              <w:rPr>
                <w:rFonts w:cs="Arial"/>
                <w:sz w:val="20"/>
                <w:lang w:eastAsia="nl-NL"/>
              </w:rPr>
              <w:t>fileshare</w:t>
            </w:r>
            <w:proofErr w:type="spellEnd"/>
          </w:p>
        </w:tc>
        <w:tc>
          <w:tcPr>
            <w:tcW w:w="1765" w:type="dxa"/>
          </w:tcPr>
          <w:p w14:paraId="02D5854D" w14:textId="5897FA95" w:rsidR="00557B6C" w:rsidRDefault="00476417" w:rsidP="00557B6C">
            <w:pPr>
              <w:rPr>
                <w:rFonts w:cs="Arial"/>
                <w:sz w:val="20"/>
                <w:lang w:eastAsia="nl-NL"/>
              </w:rPr>
            </w:pPr>
            <w:r w:rsidRPr="00476417">
              <w:rPr>
                <w:rFonts w:cs="Arial"/>
                <w:sz w:val="20"/>
                <w:lang w:eastAsia="nl-NL"/>
              </w:rPr>
              <w:t>Application account for OBS and SBS</w:t>
            </w:r>
          </w:p>
        </w:tc>
      </w:tr>
      <w:tr w:rsidR="00EE4D87" w:rsidRPr="008E4318" w14:paraId="23187605" w14:textId="77777777" w:rsidTr="00462FF1">
        <w:tc>
          <w:tcPr>
            <w:tcW w:w="2858" w:type="dxa"/>
          </w:tcPr>
          <w:p w14:paraId="7EA8868A" w14:textId="6E299880" w:rsidR="00EE4D87" w:rsidRDefault="00C47774" w:rsidP="00557B6C">
            <w:pPr>
              <w:rPr>
                <w:rFonts w:cs="Arial"/>
                <w:sz w:val="20"/>
                <w:lang w:val="en-US"/>
              </w:rPr>
            </w:pPr>
            <w:r w:rsidRPr="00C47774">
              <w:rPr>
                <w:rFonts w:cs="Arial"/>
                <w:sz w:val="20"/>
                <w:lang w:val="en-US"/>
              </w:rPr>
              <w:t>SVC_EXC_OBS_RPT</w:t>
            </w:r>
          </w:p>
        </w:tc>
        <w:tc>
          <w:tcPr>
            <w:tcW w:w="2236" w:type="dxa"/>
          </w:tcPr>
          <w:p w14:paraId="223E5538" w14:textId="0D84DE29" w:rsidR="00EE4D87" w:rsidRDefault="006E7A3C" w:rsidP="00557B6C">
            <w:pPr>
              <w:rPr>
                <w:rFonts w:cs="Arial"/>
                <w:color w:val="auto"/>
                <w:sz w:val="20"/>
              </w:rPr>
            </w:pPr>
            <w:r w:rsidRPr="008E4318">
              <w:rPr>
                <w:rFonts w:cs="Arial"/>
                <w:color w:val="auto"/>
                <w:sz w:val="20"/>
              </w:rPr>
              <w:t>T-DC.BA.UWV.NL</w:t>
            </w:r>
          </w:p>
        </w:tc>
        <w:tc>
          <w:tcPr>
            <w:tcW w:w="2350" w:type="dxa"/>
          </w:tcPr>
          <w:p w14:paraId="4C580D33" w14:textId="1CA31B5D" w:rsidR="00EE4D87" w:rsidRDefault="006E7A3C" w:rsidP="00557B6C">
            <w:pPr>
              <w:rPr>
                <w:rFonts w:cs="Arial"/>
                <w:sz w:val="20"/>
                <w:lang w:eastAsia="nl-NL"/>
              </w:rPr>
            </w:pPr>
            <w:r>
              <w:rPr>
                <w:rFonts w:cs="Arial"/>
                <w:sz w:val="20"/>
                <w:lang w:eastAsia="nl-NL"/>
              </w:rPr>
              <w:t xml:space="preserve">Create and write reports on </w:t>
            </w:r>
            <w:proofErr w:type="spellStart"/>
            <w:r>
              <w:rPr>
                <w:rFonts w:cs="Arial"/>
                <w:sz w:val="20"/>
                <w:lang w:eastAsia="nl-NL"/>
              </w:rPr>
              <w:t>fileshare</w:t>
            </w:r>
            <w:proofErr w:type="spellEnd"/>
          </w:p>
        </w:tc>
        <w:tc>
          <w:tcPr>
            <w:tcW w:w="1765" w:type="dxa"/>
          </w:tcPr>
          <w:p w14:paraId="68FF3EC8" w14:textId="0E0E1F47" w:rsidR="00EE4D87" w:rsidRPr="00476417" w:rsidRDefault="000F446A" w:rsidP="00557B6C">
            <w:pPr>
              <w:rPr>
                <w:rFonts w:cs="Arial"/>
                <w:sz w:val="20"/>
                <w:lang w:eastAsia="nl-NL"/>
              </w:rPr>
            </w:pPr>
            <w:r w:rsidRPr="000F446A">
              <w:rPr>
                <w:rFonts w:cs="Arial"/>
                <w:sz w:val="20"/>
                <w:lang w:eastAsia="nl-NL"/>
              </w:rPr>
              <w:t>Application account for OBS for accessing a remote share (where reports are stored)</w:t>
            </w:r>
          </w:p>
        </w:tc>
      </w:tr>
      <w:tr w:rsidR="00557B6C" w:rsidRPr="008E4318" w14:paraId="4682FD4F" w14:textId="77777777" w:rsidTr="00462FF1">
        <w:tc>
          <w:tcPr>
            <w:tcW w:w="2858" w:type="dxa"/>
          </w:tcPr>
          <w:p w14:paraId="0121495F" w14:textId="04F4C308" w:rsidR="00557B6C" w:rsidRDefault="00557B6C" w:rsidP="00557B6C">
            <w:pPr>
              <w:rPr>
                <w:rFonts w:cs="Arial"/>
                <w:sz w:val="20"/>
                <w:lang w:val="en-US"/>
              </w:rPr>
            </w:pPr>
            <w:r>
              <w:rPr>
                <w:rFonts w:cs="Arial"/>
                <w:sz w:val="20"/>
                <w:lang w:val="en-US"/>
              </w:rPr>
              <w:t>SVC_EXC_P_OBS</w:t>
            </w:r>
          </w:p>
        </w:tc>
        <w:tc>
          <w:tcPr>
            <w:tcW w:w="2236" w:type="dxa"/>
          </w:tcPr>
          <w:p w14:paraId="75086506" w14:textId="0786F451" w:rsidR="00557B6C" w:rsidRPr="008E4318" w:rsidRDefault="00557B6C" w:rsidP="00557B6C">
            <w:pPr>
              <w:rPr>
                <w:rFonts w:cs="Arial"/>
                <w:color w:val="auto"/>
                <w:sz w:val="20"/>
              </w:rPr>
            </w:pPr>
            <w:r>
              <w:rPr>
                <w:rFonts w:cs="Arial"/>
                <w:color w:val="auto"/>
                <w:sz w:val="20"/>
              </w:rPr>
              <w:t>P</w:t>
            </w:r>
            <w:r w:rsidRPr="008E4318">
              <w:rPr>
                <w:rFonts w:cs="Arial"/>
                <w:color w:val="auto"/>
                <w:sz w:val="20"/>
              </w:rPr>
              <w:t>-DC.BA.UWV.NL</w:t>
            </w:r>
          </w:p>
        </w:tc>
        <w:tc>
          <w:tcPr>
            <w:tcW w:w="2350" w:type="dxa"/>
          </w:tcPr>
          <w:p w14:paraId="5E189B21" w14:textId="3C45C29C" w:rsidR="00557B6C" w:rsidRDefault="00557B6C" w:rsidP="00557B6C">
            <w:pPr>
              <w:rPr>
                <w:rFonts w:cs="Arial"/>
                <w:sz w:val="20"/>
                <w:lang w:eastAsia="nl-NL"/>
              </w:rPr>
            </w:pPr>
            <w:r>
              <w:rPr>
                <w:rFonts w:cs="Arial"/>
                <w:sz w:val="20"/>
                <w:lang w:eastAsia="nl-NL"/>
              </w:rPr>
              <w:t xml:space="preserve">Create and write reports on </w:t>
            </w:r>
            <w:proofErr w:type="spellStart"/>
            <w:r>
              <w:rPr>
                <w:rFonts w:cs="Arial"/>
                <w:sz w:val="20"/>
                <w:lang w:eastAsia="nl-NL"/>
              </w:rPr>
              <w:t>fileshare</w:t>
            </w:r>
            <w:proofErr w:type="spellEnd"/>
          </w:p>
        </w:tc>
        <w:tc>
          <w:tcPr>
            <w:tcW w:w="1765" w:type="dxa"/>
          </w:tcPr>
          <w:p w14:paraId="7104216B" w14:textId="3D001579" w:rsidR="00557B6C" w:rsidRDefault="00476417" w:rsidP="00557B6C">
            <w:pPr>
              <w:rPr>
                <w:rFonts w:cs="Arial"/>
                <w:sz w:val="20"/>
                <w:lang w:eastAsia="nl-NL"/>
              </w:rPr>
            </w:pPr>
            <w:r w:rsidRPr="00476417">
              <w:rPr>
                <w:rFonts w:cs="Arial"/>
                <w:sz w:val="20"/>
                <w:lang w:eastAsia="nl-NL"/>
              </w:rPr>
              <w:t>Application account for OBS and SBS</w:t>
            </w:r>
          </w:p>
        </w:tc>
      </w:tr>
      <w:tr w:rsidR="00557B6C" w:rsidRPr="008E4318" w14:paraId="2588009D" w14:textId="77777777" w:rsidTr="00462FF1">
        <w:tc>
          <w:tcPr>
            <w:tcW w:w="2858" w:type="dxa"/>
          </w:tcPr>
          <w:p w14:paraId="42CBCAA0" w14:textId="3D6D430C" w:rsidR="00557B6C" w:rsidRPr="008E4318" w:rsidRDefault="00557B6C" w:rsidP="00557B6C">
            <w:pPr>
              <w:rPr>
                <w:rFonts w:cs="Arial"/>
                <w:color w:val="auto"/>
                <w:sz w:val="20"/>
                <w:lang w:val="en-US"/>
              </w:rPr>
            </w:pPr>
            <w:r w:rsidRPr="008E4318">
              <w:rPr>
                <w:rFonts w:cs="Arial"/>
                <w:color w:val="auto"/>
                <w:sz w:val="20"/>
                <w:lang w:val="en-US"/>
              </w:rPr>
              <w:t>SVC_GUP_INSTALLER_T</w:t>
            </w:r>
          </w:p>
        </w:tc>
        <w:tc>
          <w:tcPr>
            <w:tcW w:w="2236" w:type="dxa"/>
          </w:tcPr>
          <w:p w14:paraId="1F2935AB" w14:textId="5A7853C2" w:rsidR="00557B6C" w:rsidRPr="008E4318" w:rsidRDefault="00557B6C" w:rsidP="00557B6C">
            <w:pPr>
              <w:rPr>
                <w:rFonts w:cs="Arial"/>
                <w:color w:val="auto"/>
                <w:sz w:val="20"/>
              </w:rPr>
            </w:pPr>
            <w:r w:rsidRPr="008E4318">
              <w:rPr>
                <w:rFonts w:cs="Arial"/>
                <w:color w:val="auto"/>
                <w:sz w:val="20"/>
              </w:rPr>
              <w:t>T-DC.BA.UWV.NL</w:t>
            </w:r>
          </w:p>
        </w:tc>
        <w:tc>
          <w:tcPr>
            <w:tcW w:w="2350" w:type="dxa"/>
          </w:tcPr>
          <w:p w14:paraId="0AFC96EC" w14:textId="07A27E87" w:rsidR="00557B6C" w:rsidRPr="008E4318" w:rsidRDefault="00557B6C" w:rsidP="00557B6C">
            <w:pPr>
              <w:rPr>
                <w:rFonts w:cs="Arial"/>
                <w:color w:val="auto"/>
                <w:sz w:val="20"/>
                <w:lang w:eastAsia="nl-NL"/>
              </w:rPr>
            </w:pPr>
            <w:r w:rsidRPr="008E4318">
              <w:rPr>
                <w:rFonts w:cs="Arial"/>
                <w:color w:val="auto"/>
                <w:sz w:val="20"/>
                <w:lang w:eastAsia="nl-NL"/>
              </w:rPr>
              <w:t>Installing en running services, Local Admin</w:t>
            </w:r>
          </w:p>
        </w:tc>
        <w:tc>
          <w:tcPr>
            <w:tcW w:w="1765" w:type="dxa"/>
          </w:tcPr>
          <w:p w14:paraId="17369F3F" w14:textId="04E57CC6" w:rsidR="00557B6C" w:rsidRPr="008E4318" w:rsidRDefault="00C8526E" w:rsidP="00557B6C">
            <w:pPr>
              <w:rPr>
                <w:rFonts w:cs="Arial"/>
                <w:color w:val="auto"/>
                <w:sz w:val="20"/>
              </w:rPr>
            </w:pPr>
            <w:r>
              <w:rPr>
                <w:rFonts w:cs="Arial"/>
                <w:color w:val="auto"/>
                <w:sz w:val="20"/>
              </w:rPr>
              <w:t>Account for GUP</w:t>
            </w:r>
          </w:p>
        </w:tc>
      </w:tr>
      <w:tr w:rsidR="00557B6C" w:rsidRPr="008E4318" w14:paraId="12F76A4A" w14:textId="77777777" w:rsidTr="00462FF1">
        <w:tc>
          <w:tcPr>
            <w:tcW w:w="2858" w:type="dxa"/>
          </w:tcPr>
          <w:p w14:paraId="1B22CAB0" w14:textId="2E340358" w:rsidR="00557B6C" w:rsidRPr="008E4318" w:rsidRDefault="00557B6C" w:rsidP="00557B6C">
            <w:pPr>
              <w:rPr>
                <w:rFonts w:cs="Arial"/>
                <w:color w:val="auto"/>
                <w:sz w:val="20"/>
                <w:lang w:val="en-US"/>
              </w:rPr>
            </w:pPr>
            <w:r w:rsidRPr="008E4318">
              <w:rPr>
                <w:rFonts w:cs="Arial"/>
                <w:color w:val="auto"/>
                <w:sz w:val="20"/>
                <w:lang w:val="en-US"/>
              </w:rPr>
              <w:t>SVC_GUP_INSTALLER_A</w:t>
            </w:r>
          </w:p>
        </w:tc>
        <w:tc>
          <w:tcPr>
            <w:tcW w:w="2236" w:type="dxa"/>
          </w:tcPr>
          <w:p w14:paraId="20C69449" w14:textId="2288F149" w:rsidR="00557B6C" w:rsidRPr="008E4318" w:rsidRDefault="00557B6C" w:rsidP="00557B6C">
            <w:pPr>
              <w:rPr>
                <w:rFonts w:cs="Arial"/>
                <w:color w:val="auto"/>
                <w:sz w:val="20"/>
              </w:rPr>
            </w:pPr>
            <w:r w:rsidRPr="008E4318">
              <w:rPr>
                <w:rFonts w:cs="Arial"/>
                <w:color w:val="auto"/>
                <w:sz w:val="20"/>
              </w:rPr>
              <w:t>A-dc.ba.uwv.nl</w:t>
            </w:r>
          </w:p>
        </w:tc>
        <w:tc>
          <w:tcPr>
            <w:tcW w:w="2350" w:type="dxa"/>
          </w:tcPr>
          <w:p w14:paraId="7D337FE5" w14:textId="4F1A527F" w:rsidR="00557B6C" w:rsidRPr="008E4318" w:rsidRDefault="00557B6C" w:rsidP="00557B6C">
            <w:pPr>
              <w:rPr>
                <w:rFonts w:cs="Arial"/>
                <w:color w:val="auto"/>
                <w:sz w:val="20"/>
                <w:lang w:eastAsia="nl-NL"/>
              </w:rPr>
            </w:pPr>
            <w:r w:rsidRPr="008E4318">
              <w:rPr>
                <w:rFonts w:cs="Arial"/>
                <w:color w:val="auto"/>
                <w:sz w:val="20"/>
                <w:lang w:eastAsia="nl-NL"/>
              </w:rPr>
              <w:t>Installing en running services, Local Admin</w:t>
            </w:r>
          </w:p>
        </w:tc>
        <w:tc>
          <w:tcPr>
            <w:tcW w:w="1765" w:type="dxa"/>
          </w:tcPr>
          <w:p w14:paraId="3BBE6A0E" w14:textId="1B89E1D5" w:rsidR="00557B6C" w:rsidRPr="008E4318" w:rsidRDefault="00C8526E" w:rsidP="00557B6C">
            <w:pPr>
              <w:rPr>
                <w:rFonts w:cs="Arial"/>
                <w:color w:val="auto"/>
                <w:sz w:val="20"/>
              </w:rPr>
            </w:pPr>
            <w:r>
              <w:rPr>
                <w:rFonts w:cs="Arial"/>
                <w:color w:val="auto"/>
                <w:sz w:val="20"/>
              </w:rPr>
              <w:t>Account for GUP</w:t>
            </w:r>
          </w:p>
        </w:tc>
      </w:tr>
      <w:tr w:rsidR="00557B6C" w:rsidRPr="008E4318" w14:paraId="209605C1" w14:textId="77777777" w:rsidTr="00462FF1">
        <w:tc>
          <w:tcPr>
            <w:tcW w:w="2858" w:type="dxa"/>
          </w:tcPr>
          <w:p w14:paraId="502AFCA7" w14:textId="5261BFFC" w:rsidR="00557B6C" w:rsidRPr="008E4318" w:rsidRDefault="00557B6C" w:rsidP="00557B6C">
            <w:pPr>
              <w:rPr>
                <w:rFonts w:cs="Arial"/>
                <w:color w:val="auto"/>
                <w:sz w:val="20"/>
                <w:lang w:val="en-US"/>
              </w:rPr>
            </w:pPr>
            <w:r w:rsidRPr="008E4318">
              <w:rPr>
                <w:rFonts w:cs="Arial"/>
                <w:color w:val="auto"/>
                <w:sz w:val="20"/>
                <w:lang w:val="en-US"/>
              </w:rPr>
              <w:t>SVC_GUP_INSTALLER_P</w:t>
            </w:r>
          </w:p>
        </w:tc>
        <w:tc>
          <w:tcPr>
            <w:tcW w:w="2236" w:type="dxa"/>
          </w:tcPr>
          <w:p w14:paraId="1C2B828A" w14:textId="7A9D338A" w:rsidR="00557B6C" w:rsidRPr="008E4318" w:rsidRDefault="00557B6C" w:rsidP="00557B6C">
            <w:pPr>
              <w:rPr>
                <w:rFonts w:cs="Arial"/>
                <w:color w:val="auto"/>
                <w:sz w:val="20"/>
              </w:rPr>
            </w:pPr>
            <w:r w:rsidRPr="008E4318">
              <w:rPr>
                <w:rFonts w:cs="Arial"/>
                <w:color w:val="auto"/>
                <w:sz w:val="20"/>
              </w:rPr>
              <w:t>P-dc.ba.uwv.nl</w:t>
            </w:r>
          </w:p>
        </w:tc>
        <w:tc>
          <w:tcPr>
            <w:tcW w:w="2350" w:type="dxa"/>
          </w:tcPr>
          <w:p w14:paraId="4C3BA2E0" w14:textId="456F5B37" w:rsidR="00557B6C" w:rsidRPr="008E4318" w:rsidRDefault="00557B6C" w:rsidP="00557B6C">
            <w:pPr>
              <w:rPr>
                <w:rFonts w:cs="Arial"/>
                <w:color w:val="auto"/>
                <w:sz w:val="20"/>
                <w:lang w:eastAsia="nl-NL"/>
              </w:rPr>
            </w:pPr>
            <w:r w:rsidRPr="008E4318">
              <w:rPr>
                <w:rFonts w:cs="Arial"/>
                <w:color w:val="auto"/>
                <w:sz w:val="20"/>
                <w:lang w:eastAsia="nl-NL"/>
              </w:rPr>
              <w:t>Installing en running services, Local Admin</w:t>
            </w:r>
          </w:p>
        </w:tc>
        <w:tc>
          <w:tcPr>
            <w:tcW w:w="1765" w:type="dxa"/>
          </w:tcPr>
          <w:p w14:paraId="26E454CD" w14:textId="647D637C" w:rsidR="00557B6C" w:rsidRPr="008E4318" w:rsidRDefault="00C8526E" w:rsidP="00557B6C">
            <w:pPr>
              <w:rPr>
                <w:rFonts w:cs="Arial"/>
                <w:color w:val="auto"/>
                <w:sz w:val="20"/>
              </w:rPr>
            </w:pPr>
            <w:r>
              <w:rPr>
                <w:rFonts w:cs="Arial"/>
                <w:color w:val="auto"/>
                <w:sz w:val="20"/>
              </w:rPr>
              <w:t>Account for GUP</w:t>
            </w:r>
          </w:p>
        </w:tc>
      </w:tr>
      <w:tr w:rsidR="00CD60A9" w:rsidRPr="008E4318" w14:paraId="0396BE46" w14:textId="77777777" w:rsidTr="00462FF1">
        <w:tc>
          <w:tcPr>
            <w:tcW w:w="2858" w:type="dxa"/>
          </w:tcPr>
          <w:p w14:paraId="3E06621D" w14:textId="31630EBC" w:rsidR="00CD60A9" w:rsidRPr="00CD60A9" w:rsidRDefault="00CD60A9" w:rsidP="00CD60A9">
            <w:pPr>
              <w:rPr>
                <w:rFonts w:cs="Arial"/>
                <w:color w:val="auto"/>
                <w:sz w:val="20"/>
                <w:lang w:val="en-US"/>
              </w:rPr>
            </w:pPr>
            <w:r w:rsidRPr="00CD60A9">
              <w:rPr>
                <w:sz w:val="20"/>
              </w:rPr>
              <w:t>SVC_EXC_FTP_</w:t>
            </w:r>
            <w:r w:rsidR="009166FF">
              <w:rPr>
                <w:sz w:val="20"/>
              </w:rPr>
              <w:t>WEB</w:t>
            </w:r>
            <w:r w:rsidR="000F3ACD">
              <w:rPr>
                <w:sz w:val="20"/>
              </w:rPr>
              <w:t>_A</w:t>
            </w:r>
          </w:p>
        </w:tc>
        <w:tc>
          <w:tcPr>
            <w:tcW w:w="2236" w:type="dxa"/>
          </w:tcPr>
          <w:p w14:paraId="15EEB67F" w14:textId="5AE45CC2" w:rsidR="00CD60A9" w:rsidRPr="00CD60A9" w:rsidRDefault="00CD60A9" w:rsidP="00CD60A9">
            <w:pPr>
              <w:rPr>
                <w:rFonts w:cs="Arial"/>
                <w:color w:val="auto"/>
                <w:sz w:val="20"/>
              </w:rPr>
            </w:pPr>
            <w:r w:rsidRPr="00CD60A9">
              <w:rPr>
                <w:rFonts w:cs="Arial"/>
                <w:sz w:val="20"/>
              </w:rPr>
              <w:t>A-dc.ba.uwv.nl</w:t>
            </w:r>
          </w:p>
        </w:tc>
        <w:tc>
          <w:tcPr>
            <w:tcW w:w="2350" w:type="dxa"/>
          </w:tcPr>
          <w:p w14:paraId="01DBF650" w14:textId="05C76BA7"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6E851C2C" w14:textId="4E798BBB" w:rsidR="00CD60A9" w:rsidRPr="00CD60A9" w:rsidRDefault="00CD60A9" w:rsidP="00CD60A9">
            <w:pPr>
              <w:rPr>
                <w:rFonts w:cs="Arial"/>
                <w:color w:val="auto"/>
                <w:sz w:val="20"/>
              </w:rPr>
            </w:pPr>
            <w:r w:rsidRPr="00CD60A9">
              <w:rPr>
                <w:rFonts w:cs="Arial"/>
                <w:sz w:val="20"/>
              </w:rPr>
              <w:t>(s)FTP User</w:t>
            </w:r>
          </w:p>
        </w:tc>
      </w:tr>
      <w:tr w:rsidR="00CD60A9" w:rsidRPr="008E4318" w14:paraId="220EB198" w14:textId="77777777" w:rsidTr="00462FF1">
        <w:tc>
          <w:tcPr>
            <w:tcW w:w="2858" w:type="dxa"/>
          </w:tcPr>
          <w:p w14:paraId="5AF134AE" w14:textId="71DE520C" w:rsidR="00CD60A9" w:rsidRPr="00CD60A9" w:rsidRDefault="00CD60A9" w:rsidP="00CD60A9">
            <w:pPr>
              <w:rPr>
                <w:rFonts w:cs="Arial"/>
                <w:color w:val="auto"/>
                <w:sz w:val="20"/>
                <w:lang w:val="en-US"/>
              </w:rPr>
            </w:pPr>
            <w:r w:rsidRPr="00CD60A9">
              <w:rPr>
                <w:sz w:val="20"/>
              </w:rPr>
              <w:t xml:space="preserve">SVC_EXC_FTP_BPB_A1  </w:t>
            </w:r>
          </w:p>
        </w:tc>
        <w:tc>
          <w:tcPr>
            <w:tcW w:w="2236" w:type="dxa"/>
          </w:tcPr>
          <w:p w14:paraId="727EDA30" w14:textId="3C088AEB" w:rsidR="00CD60A9" w:rsidRPr="00CD60A9" w:rsidRDefault="00CD60A9" w:rsidP="00CD60A9">
            <w:pPr>
              <w:rPr>
                <w:rFonts w:cs="Arial"/>
                <w:color w:val="auto"/>
                <w:sz w:val="20"/>
              </w:rPr>
            </w:pPr>
            <w:r w:rsidRPr="00CD60A9">
              <w:rPr>
                <w:rFonts w:cs="Arial"/>
                <w:sz w:val="20"/>
              </w:rPr>
              <w:t>A-dc.ba.uwv.nl</w:t>
            </w:r>
          </w:p>
        </w:tc>
        <w:tc>
          <w:tcPr>
            <w:tcW w:w="2350" w:type="dxa"/>
          </w:tcPr>
          <w:p w14:paraId="0785619F" w14:textId="2EC621D4"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22FEBFBE" w14:textId="020C8E4C" w:rsidR="00CD60A9" w:rsidRPr="00CD60A9" w:rsidRDefault="00CD60A9" w:rsidP="00CD60A9">
            <w:pPr>
              <w:rPr>
                <w:rFonts w:cs="Arial"/>
                <w:color w:val="auto"/>
                <w:sz w:val="20"/>
              </w:rPr>
            </w:pPr>
            <w:r w:rsidRPr="00CD60A9">
              <w:rPr>
                <w:rFonts w:cs="Arial"/>
                <w:sz w:val="20"/>
              </w:rPr>
              <w:t>(s)FTP User</w:t>
            </w:r>
          </w:p>
        </w:tc>
      </w:tr>
      <w:tr w:rsidR="00CD60A9" w:rsidRPr="008E4318" w14:paraId="1585714E" w14:textId="77777777" w:rsidTr="00462FF1">
        <w:tc>
          <w:tcPr>
            <w:tcW w:w="2858" w:type="dxa"/>
          </w:tcPr>
          <w:p w14:paraId="091B7D4B" w14:textId="78FE93A3" w:rsidR="00CD60A9" w:rsidRPr="00CD60A9" w:rsidRDefault="00CD60A9" w:rsidP="00CD60A9">
            <w:pPr>
              <w:rPr>
                <w:rFonts w:cs="Arial"/>
                <w:color w:val="auto"/>
                <w:sz w:val="20"/>
                <w:lang w:val="en-US"/>
              </w:rPr>
            </w:pPr>
            <w:r w:rsidRPr="00CD60A9">
              <w:rPr>
                <w:sz w:val="20"/>
              </w:rPr>
              <w:t xml:space="preserve">SVC_EXC_FTP_BPB_A2  </w:t>
            </w:r>
          </w:p>
        </w:tc>
        <w:tc>
          <w:tcPr>
            <w:tcW w:w="2236" w:type="dxa"/>
          </w:tcPr>
          <w:p w14:paraId="7EA252D3" w14:textId="00CE9DA3" w:rsidR="00CD60A9" w:rsidRPr="00CD60A9" w:rsidRDefault="00CD60A9" w:rsidP="00CD60A9">
            <w:pPr>
              <w:rPr>
                <w:rFonts w:cs="Arial"/>
                <w:color w:val="auto"/>
                <w:sz w:val="20"/>
              </w:rPr>
            </w:pPr>
            <w:r w:rsidRPr="00CD60A9">
              <w:rPr>
                <w:rFonts w:cs="Arial"/>
                <w:sz w:val="20"/>
              </w:rPr>
              <w:t>A-dc.ba.uwv.nl</w:t>
            </w:r>
          </w:p>
        </w:tc>
        <w:tc>
          <w:tcPr>
            <w:tcW w:w="2350" w:type="dxa"/>
          </w:tcPr>
          <w:p w14:paraId="34506BC7" w14:textId="11822D71"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0C438657" w14:textId="4A15F682" w:rsidR="00CD60A9" w:rsidRPr="00CD60A9" w:rsidRDefault="00CD60A9" w:rsidP="00CD60A9">
            <w:pPr>
              <w:rPr>
                <w:rFonts w:cs="Arial"/>
                <w:color w:val="auto"/>
                <w:sz w:val="20"/>
              </w:rPr>
            </w:pPr>
            <w:r w:rsidRPr="00CD60A9">
              <w:rPr>
                <w:rFonts w:cs="Arial"/>
                <w:sz w:val="20"/>
              </w:rPr>
              <w:t>(s)FTP User</w:t>
            </w:r>
          </w:p>
        </w:tc>
      </w:tr>
      <w:tr w:rsidR="00CD60A9" w:rsidRPr="008E4318" w14:paraId="33C62BF5" w14:textId="77777777" w:rsidTr="00462FF1">
        <w:tc>
          <w:tcPr>
            <w:tcW w:w="2858" w:type="dxa"/>
          </w:tcPr>
          <w:p w14:paraId="64D719E1" w14:textId="2396F247" w:rsidR="00CD60A9" w:rsidRPr="00CD60A9" w:rsidRDefault="00CD60A9" w:rsidP="00CD60A9">
            <w:pPr>
              <w:rPr>
                <w:rFonts w:cs="Arial"/>
                <w:color w:val="auto"/>
                <w:sz w:val="20"/>
                <w:lang w:val="en-US"/>
              </w:rPr>
            </w:pPr>
            <w:r w:rsidRPr="00CD60A9">
              <w:rPr>
                <w:sz w:val="20"/>
              </w:rPr>
              <w:t xml:space="preserve">SVC_EXC_FTP_INV_A1  </w:t>
            </w:r>
          </w:p>
        </w:tc>
        <w:tc>
          <w:tcPr>
            <w:tcW w:w="2236" w:type="dxa"/>
          </w:tcPr>
          <w:p w14:paraId="2B08BE08" w14:textId="598D812E" w:rsidR="00CD60A9" w:rsidRPr="00CD60A9" w:rsidRDefault="00CD60A9" w:rsidP="00CD60A9">
            <w:pPr>
              <w:rPr>
                <w:rFonts w:cs="Arial"/>
                <w:color w:val="auto"/>
                <w:sz w:val="20"/>
              </w:rPr>
            </w:pPr>
            <w:r w:rsidRPr="00CD60A9">
              <w:rPr>
                <w:rFonts w:cs="Arial"/>
                <w:sz w:val="20"/>
              </w:rPr>
              <w:t>A-dc.ba.uwv.nl</w:t>
            </w:r>
          </w:p>
        </w:tc>
        <w:tc>
          <w:tcPr>
            <w:tcW w:w="2350" w:type="dxa"/>
          </w:tcPr>
          <w:p w14:paraId="096F04F6" w14:textId="24A1B866"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031E12DC" w14:textId="6B2BF01A" w:rsidR="00CD60A9" w:rsidRPr="00CD60A9" w:rsidRDefault="00CD60A9" w:rsidP="00CD60A9">
            <w:pPr>
              <w:rPr>
                <w:rFonts w:cs="Arial"/>
                <w:color w:val="auto"/>
                <w:sz w:val="20"/>
              </w:rPr>
            </w:pPr>
            <w:r w:rsidRPr="00CD60A9">
              <w:rPr>
                <w:rFonts w:cs="Arial"/>
                <w:sz w:val="20"/>
              </w:rPr>
              <w:t>(s)FTP User</w:t>
            </w:r>
          </w:p>
        </w:tc>
      </w:tr>
      <w:tr w:rsidR="00CD60A9" w:rsidRPr="008E4318" w14:paraId="5556CACB" w14:textId="77777777" w:rsidTr="00462FF1">
        <w:tc>
          <w:tcPr>
            <w:tcW w:w="2858" w:type="dxa"/>
          </w:tcPr>
          <w:p w14:paraId="50E535AF" w14:textId="70D9545F" w:rsidR="00CD60A9" w:rsidRPr="00CD60A9" w:rsidRDefault="00CD60A9" w:rsidP="00CD60A9">
            <w:pPr>
              <w:rPr>
                <w:rFonts w:cs="Arial"/>
                <w:color w:val="auto"/>
                <w:sz w:val="20"/>
                <w:lang w:val="en-US"/>
              </w:rPr>
            </w:pPr>
            <w:r w:rsidRPr="00CD60A9">
              <w:rPr>
                <w:sz w:val="20"/>
              </w:rPr>
              <w:t xml:space="preserve">SVC_EXC_FTP_INV_A2  </w:t>
            </w:r>
          </w:p>
        </w:tc>
        <w:tc>
          <w:tcPr>
            <w:tcW w:w="2236" w:type="dxa"/>
          </w:tcPr>
          <w:p w14:paraId="044957CA" w14:textId="2E204B0D" w:rsidR="00CD60A9" w:rsidRPr="00CD60A9" w:rsidRDefault="00CD60A9" w:rsidP="00CD60A9">
            <w:pPr>
              <w:rPr>
                <w:rFonts w:cs="Arial"/>
                <w:color w:val="auto"/>
                <w:sz w:val="20"/>
              </w:rPr>
            </w:pPr>
            <w:r w:rsidRPr="00CD60A9">
              <w:rPr>
                <w:rFonts w:cs="Arial"/>
                <w:sz w:val="20"/>
              </w:rPr>
              <w:t>A-dc.ba.uwv.nl</w:t>
            </w:r>
          </w:p>
        </w:tc>
        <w:tc>
          <w:tcPr>
            <w:tcW w:w="2350" w:type="dxa"/>
          </w:tcPr>
          <w:p w14:paraId="0CB9925D" w14:textId="27EBF53C"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4630B32E" w14:textId="222BCB87" w:rsidR="00CD60A9" w:rsidRPr="00CD60A9" w:rsidRDefault="00CD60A9" w:rsidP="00CD60A9">
            <w:pPr>
              <w:rPr>
                <w:rFonts w:cs="Arial"/>
                <w:color w:val="auto"/>
                <w:sz w:val="20"/>
              </w:rPr>
            </w:pPr>
            <w:r w:rsidRPr="00CD60A9">
              <w:rPr>
                <w:rFonts w:cs="Arial"/>
                <w:sz w:val="20"/>
              </w:rPr>
              <w:t>(s)FTP User</w:t>
            </w:r>
          </w:p>
        </w:tc>
      </w:tr>
      <w:tr w:rsidR="00CD60A9" w:rsidRPr="008E4318" w14:paraId="4C9A3767" w14:textId="77777777" w:rsidTr="00462FF1">
        <w:tc>
          <w:tcPr>
            <w:tcW w:w="2858" w:type="dxa"/>
          </w:tcPr>
          <w:p w14:paraId="31C39B26" w14:textId="5C86C4C2" w:rsidR="00CD60A9" w:rsidRPr="00CD60A9" w:rsidRDefault="00CD60A9" w:rsidP="00CD60A9">
            <w:pPr>
              <w:rPr>
                <w:rFonts w:cs="Arial"/>
                <w:color w:val="auto"/>
                <w:sz w:val="20"/>
                <w:lang w:val="en-US"/>
              </w:rPr>
            </w:pPr>
            <w:r w:rsidRPr="00CD60A9">
              <w:rPr>
                <w:sz w:val="20"/>
              </w:rPr>
              <w:t xml:space="preserve">SVC_EXC_FTP_OPB_A1  </w:t>
            </w:r>
          </w:p>
        </w:tc>
        <w:tc>
          <w:tcPr>
            <w:tcW w:w="2236" w:type="dxa"/>
          </w:tcPr>
          <w:p w14:paraId="3823DA1F" w14:textId="2992AB58" w:rsidR="00CD60A9" w:rsidRPr="00CD60A9" w:rsidRDefault="00CD60A9" w:rsidP="00CD60A9">
            <w:pPr>
              <w:rPr>
                <w:rFonts w:cs="Arial"/>
                <w:color w:val="auto"/>
                <w:sz w:val="20"/>
              </w:rPr>
            </w:pPr>
            <w:r w:rsidRPr="00CD60A9">
              <w:rPr>
                <w:rFonts w:cs="Arial"/>
                <w:sz w:val="20"/>
              </w:rPr>
              <w:t>A-dc.ba.uwv.nl</w:t>
            </w:r>
          </w:p>
        </w:tc>
        <w:tc>
          <w:tcPr>
            <w:tcW w:w="2350" w:type="dxa"/>
          </w:tcPr>
          <w:p w14:paraId="52739E85" w14:textId="7AC40F54"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38952431" w14:textId="4E8D0AD7" w:rsidR="00CD60A9" w:rsidRPr="00CD60A9" w:rsidRDefault="00CD60A9" w:rsidP="00CD60A9">
            <w:pPr>
              <w:rPr>
                <w:rFonts w:cs="Arial"/>
                <w:color w:val="auto"/>
                <w:sz w:val="20"/>
              </w:rPr>
            </w:pPr>
            <w:r w:rsidRPr="00CD60A9">
              <w:rPr>
                <w:rFonts w:cs="Arial"/>
                <w:sz w:val="20"/>
              </w:rPr>
              <w:t>(s)FTP User</w:t>
            </w:r>
          </w:p>
        </w:tc>
      </w:tr>
      <w:tr w:rsidR="00976A29" w:rsidRPr="008E4318" w14:paraId="1367A0DC" w14:textId="77777777" w:rsidTr="00D71363">
        <w:tc>
          <w:tcPr>
            <w:tcW w:w="2858" w:type="dxa"/>
          </w:tcPr>
          <w:p w14:paraId="41E108FF" w14:textId="74D21730" w:rsidR="00976A29" w:rsidRPr="00CD60A9" w:rsidRDefault="00976A29" w:rsidP="00D71363">
            <w:pPr>
              <w:rPr>
                <w:rFonts w:cs="Arial"/>
                <w:color w:val="auto"/>
                <w:sz w:val="20"/>
                <w:lang w:val="en-US"/>
              </w:rPr>
            </w:pPr>
            <w:r w:rsidRPr="00CD60A9">
              <w:rPr>
                <w:sz w:val="20"/>
              </w:rPr>
              <w:t>SVC_EXC_FTP_OPB_A</w:t>
            </w:r>
            <w:r>
              <w:rPr>
                <w:sz w:val="20"/>
              </w:rPr>
              <w:t>2</w:t>
            </w:r>
            <w:r w:rsidRPr="00CD60A9">
              <w:rPr>
                <w:sz w:val="20"/>
              </w:rPr>
              <w:t xml:space="preserve"> </w:t>
            </w:r>
          </w:p>
        </w:tc>
        <w:tc>
          <w:tcPr>
            <w:tcW w:w="2236" w:type="dxa"/>
          </w:tcPr>
          <w:p w14:paraId="7122F6AD" w14:textId="77777777" w:rsidR="00976A29" w:rsidRPr="00CD60A9" w:rsidRDefault="00976A29" w:rsidP="00D71363">
            <w:pPr>
              <w:rPr>
                <w:rFonts w:cs="Arial"/>
                <w:color w:val="auto"/>
                <w:sz w:val="20"/>
              </w:rPr>
            </w:pPr>
            <w:r w:rsidRPr="00CD60A9">
              <w:rPr>
                <w:rFonts w:cs="Arial"/>
                <w:sz w:val="20"/>
              </w:rPr>
              <w:t>A-dc.ba.uwv.nl</w:t>
            </w:r>
          </w:p>
        </w:tc>
        <w:tc>
          <w:tcPr>
            <w:tcW w:w="2350" w:type="dxa"/>
          </w:tcPr>
          <w:p w14:paraId="655E3518" w14:textId="77777777" w:rsidR="00976A29" w:rsidRPr="00CD60A9" w:rsidRDefault="00976A29" w:rsidP="00D71363">
            <w:pPr>
              <w:rPr>
                <w:rFonts w:cs="Arial"/>
                <w:color w:val="auto"/>
                <w:sz w:val="20"/>
                <w:lang w:eastAsia="nl-NL"/>
              </w:rPr>
            </w:pPr>
            <w:r w:rsidRPr="00CD60A9">
              <w:rPr>
                <w:rFonts w:cs="Arial"/>
                <w:sz w:val="20"/>
                <w:lang w:eastAsia="nl-NL"/>
              </w:rPr>
              <w:t>FTP full control</w:t>
            </w:r>
          </w:p>
        </w:tc>
        <w:tc>
          <w:tcPr>
            <w:tcW w:w="1765" w:type="dxa"/>
          </w:tcPr>
          <w:p w14:paraId="6A27C96F" w14:textId="77777777" w:rsidR="00976A29" w:rsidRPr="00CD60A9" w:rsidRDefault="00976A29" w:rsidP="00D71363">
            <w:pPr>
              <w:rPr>
                <w:rFonts w:cs="Arial"/>
                <w:color w:val="auto"/>
                <w:sz w:val="20"/>
              </w:rPr>
            </w:pPr>
            <w:r w:rsidRPr="00CD60A9">
              <w:rPr>
                <w:rFonts w:cs="Arial"/>
                <w:sz w:val="20"/>
              </w:rPr>
              <w:t>(s)FTP User</w:t>
            </w:r>
          </w:p>
        </w:tc>
      </w:tr>
      <w:tr w:rsidR="00CD60A9" w:rsidRPr="008E4318" w14:paraId="6D42FA08" w14:textId="77777777" w:rsidTr="00462FF1">
        <w:tc>
          <w:tcPr>
            <w:tcW w:w="2858" w:type="dxa"/>
          </w:tcPr>
          <w:p w14:paraId="27876D0E" w14:textId="50EEEC40" w:rsidR="00CD60A9" w:rsidRPr="00CD60A9" w:rsidRDefault="00CD60A9" w:rsidP="00CD60A9">
            <w:pPr>
              <w:rPr>
                <w:rFonts w:cs="Arial"/>
                <w:color w:val="auto"/>
                <w:sz w:val="20"/>
                <w:lang w:val="en-US"/>
              </w:rPr>
            </w:pPr>
            <w:r w:rsidRPr="00CD60A9">
              <w:rPr>
                <w:sz w:val="20"/>
              </w:rPr>
              <w:t>SVC_EXC_FTP_</w:t>
            </w:r>
            <w:r w:rsidR="00E7342B">
              <w:rPr>
                <w:sz w:val="20"/>
              </w:rPr>
              <w:t>ODS</w:t>
            </w:r>
            <w:r w:rsidRPr="00CD60A9">
              <w:rPr>
                <w:sz w:val="20"/>
              </w:rPr>
              <w:t xml:space="preserve">_A2  </w:t>
            </w:r>
          </w:p>
        </w:tc>
        <w:tc>
          <w:tcPr>
            <w:tcW w:w="2236" w:type="dxa"/>
          </w:tcPr>
          <w:p w14:paraId="116F89FB" w14:textId="5B6EBDC1" w:rsidR="00CD60A9" w:rsidRPr="00CD60A9" w:rsidRDefault="00CD60A9" w:rsidP="00CD60A9">
            <w:pPr>
              <w:rPr>
                <w:rFonts w:cs="Arial"/>
                <w:color w:val="auto"/>
                <w:sz w:val="20"/>
              </w:rPr>
            </w:pPr>
            <w:r w:rsidRPr="00CD60A9">
              <w:rPr>
                <w:rFonts w:cs="Arial"/>
                <w:sz w:val="20"/>
              </w:rPr>
              <w:t>A-dc.ba.uwv.nl</w:t>
            </w:r>
          </w:p>
        </w:tc>
        <w:tc>
          <w:tcPr>
            <w:tcW w:w="2350" w:type="dxa"/>
          </w:tcPr>
          <w:p w14:paraId="7F0D1821" w14:textId="42728CD9"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3463A1CD" w14:textId="3F9244B6" w:rsidR="00CD60A9" w:rsidRPr="00CD60A9" w:rsidRDefault="00CD60A9" w:rsidP="00CD60A9">
            <w:pPr>
              <w:rPr>
                <w:rFonts w:cs="Arial"/>
                <w:color w:val="auto"/>
                <w:sz w:val="20"/>
              </w:rPr>
            </w:pPr>
            <w:r w:rsidRPr="00CD60A9">
              <w:rPr>
                <w:rFonts w:cs="Arial"/>
                <w:sz w:val="20"/>
              </w:rPr>
              <w:t>(s)FTP User</w:t>
            </w:r>
          </w:p>
        </w:tc>
      </w:tr>
      <w:tr w:rsidR="00CD60A9" w:rsidRPr="008E4318" w14:paraId="3A815689" w14:textId="77777777" w:rsidTr="00462FF1">
        <w:tc>
          <w:tcPr>
            <w:tcW w:w="2858" w:type="dxa"/>
          </w:tcPr>
          <w:p w14:paraId="7BA1783F" w14:textId="164F2D87" w:rsidR="00CD60A9" w:rsidRPr="00CD60A9" w:rsidRDefault="00CD60A9" w:rsidP="00CD60A9">
            <w:pPr>
              <w:rPr>
                <w:rFonts w:cs="Arial"/>
                <w:color w:val="auto"/>
                <w:sz w:val="20"/>
                <w:lang w:val="en-US"/>
              </w:rPr>
            </w:pPr>
            <w:r w:rsidRPr="00CD60A9">
              <w:rPr>
                <w:sz w:val="20"/>
              </w:rPr>
              <w:t xml:space="preserve">SVC_EXC_FTP_UZS_A1  </w:t>
            </w:r>
          </w:p>
        </w:tc>
        <w:tc>
          <w:tcPr>
            <w:tcW w:w="2236" w:type="dxa"/>
          </w:tcPr>
          <w:p w14:paraId="7C8F0198" w14:textId="2B57BBEC" w:rsidR="00CD60A9" w:rsidRPr="00CD60A9" w:rsidRDefault="00CD60A9" w:rsidP="00CD60A9">
            <w:pPr>
              <w:rPr>
                <w:rFonts w:cs="Arial"/>
                <w:color w:val="auto"/>
                <w:sz w:val="20"/>
              </w:rPr>
            </w:pPr>
            <w:r w:rsidRPr="00CD60A9">
              <w:rPr>
                <w:rFonts w:cs="Arial"/>
                <w:sz w:val="20"/>
              </w:rPr>
              <w:t>A-dc.ba.uwv.nl</w:t>
            </w:r>
          </w:p>
        </w:tc>
        <w:tc>
          <w:tcPr>
            <w:tcW w:w="2350" w:type="dxa"/>
          </w:tcPr>
          <w:p w14:paraId="153D160A" w14:textId="5FD12500"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63832DCF" w14:textId="758549C9" w:rsidR="00CD60A9" w:rsidRPr="00CD60A9" w:rsidRDefault="00CD60A9" w:rsidP="00CD60A9">
            <w:pPr>
              <w:rPr>
                <w:rFonts w:cs="Arial"/>
                <w:color w:val="auto"/>
                <w:sz w:val="20"/>
              </w:rPr>
            </w:pPr>
            <w:r w:rsidRPr="00CD60A9">
              <w:rPr>
                <w:rFonts w:cs="Arial"/>
                <w:sz w:val="20"/>
              </w:rPr>
              <w:t>(s)FTP User</w:t>
            </w:r>
          </w:p>
        </w:tc>
      </w:tr>
      <w:tr w:rsidR="00CD60A9" w:rsidRPr="008E4318" w14:paraId="4A50DD03" w14:textId="77777777" w:rsidTr="00462FF1">
        <w:tc>
          <w:tcPr>
            <w:tcW w:w="2858" w:type="dxa"/>
          </w:tcPr>
          <w:p w14:paraId="6AC5F5EF" w14:textId="76924C03" w:rsidR="00CD60A9" w:rsidRPr="00CD60A9" w:rsidRDefault="00CD60A9" w:rsidP="00CD60A9">
            <w:pPr>
              <w:rPr>
                <w:rFonts w:cs="Arial"/>
                <w:color w:val="auto"/>
                <w:sz w:val="20"/>
                <w:lang w:val="en-US"/>
              </w:rPr>
            </w:pPr>
            <w:r w:rsidRPr="00CD60A9">
              <w:rPr>
                <w:sz w:val="20"/>
              </w:rPr>
              <w:t xml:space="preserve">SVC_EXC_FTP_UZS_A2  </w:t>
            </w:r>
          </w:p>
        </w:tc>
        <w:tc>
          <w:tcPr>
            <w:tcW w:w="2236" w:type="dxa"/>
          </w:tcPr>
          <w:p w14:paraId="4778C823" w14:textId="57D9689C" w:rsidR="00CD60A9" w:rsidRPr="00CD60A9" w:rsidRDefault="00CD60A9" w:rsidP="00CD60A9">
            <w:pPr>
              <w:rPr>
                <w:rFonts w:cs="Arial"/>
                <w:color w:val="auto"/>
                <w:sz w:val="20"/>
              </w:rPr>
            </w:pPr>
            <w:r w:rsidRPr="00CD60A9">
              <w:rPr>
                <w:rFonts w:cs="Arial"/>
                <w:sz w:val="20"/>
              </w:rPr>
              <w:t>A-dc.ba.uwv.nl</w:t>
            </w:r>
          </w:p>
        </w:tc>
        <w:tc>
          <w:tcPr>
            <w:tcW w:w="2350" w:type="dxa"/>
          </w:tcPr>
          <w:p w14:paraId="7FA2B95B" w14:textId="4A8F0FC6"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20ADE5AD" w14:textId="6D5CF65E" w:rsidR="00CD60A9" w:rsidRPr="00CD60A9" w:rsidRDefault="00CD60A9" w:rsidP="00CD60A9">
            <w:pPr>
              <w:rPr>
                <w:rFonts w:cs="Arial"/>
                <w:color w:val="auto"/>
                <w:sz w:val="20"/>
              </w:rPr>
            </w:pPr>
            <w:r w:rsidRPr="00CD60A9">
              <w:rPr>
                <w:rFonts w:cs="Arial"/>
                <w:sz w:val="20"/>
              </w:rPr>
              <w:t>(s)FTP User</w:t>
            </w:r>
          </w:p>
        </w:tc>
      </w:tr>
      <w:tr w:rsidR="00CD60A9" w:rsidRPr="008E4318" w14:paraId="2443B9A1" w14:textId="77777777" w:rsidTr="00462FF1">
        <w:tc>
          <w:tcPr>
            <w:tcW w:w="2858" w:type="dxa"/>
          </w:tcPr>
          <w:p w14:paraId="707BCD9F" w14:textId="657B033A" w:rsidR="00CD60A9" w:rsidRPr="00CD60A9" w:rsidRDefault="00CD60A9" w:rsidP="00CD60A9">
            <w:pPr>
              <w:rPr>
                <w:rFonts w:cs="Arial"/>
                <w:color w:val="auto"/>
                <w:sz w:val="20"/>
                <w:lang w:val="en-US"/>
              </w:rPr>
            </w:pPr>
            <w:r w:rsidRPr="00CD60A9">
              <w:rPr>
                <w:sz w:val="20"/>
              </w:rPr>
              <w:t>SVC_EXC_FTP_WRINT_A1</w:t>
            </w:r>
          </w:p>
        </w:tc>
        <w:tc>
          <w:tcPr>
            <w:tcW w:w="2236" w:type="dxa"/>
          </w:tcPr>
          <w:p w14:paraId="588C4D7D" w14:textId="6F32F9A0" w:rsidR="00CD60A9" w:rsidRPr="00CD60A9" w:rsidRDefault="00CD60A9" w:rsidP="00CD60A9">
            <w:pPr>
              <w:rPr>
                <w:rFonts w:cs="Arial"/>
                <w:color w:val="auto"/>
                <w:sz w:val="20"/>
              </w:rPr>
            </w:pPr>
            <w:r w:rsidRPr="00CD60A9">
              <w:rPr>
                <w:rFonts w:cs="Arial"/>
                <w:sz w:val="20"/>
              </w:rPr>
              <w:t>A-dc.ba.uwv.nl</w:t>
            </w:r>
          </w:p>
        </w:tc>
        <w:tc>
          <w:tcPr>
            <w:tcW w:w="2350" w:type="dxa"/>
          </w:tcPr>
          <w:p w14:paraId="198590A6" w14:textId="119F5C9A"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340AFAC9" w14:textId="29B03286" w:rsidR="00CD60A9" w:rsidRPr="00CD60A9" w:rsidRDefault="00CD60A9" w:rsidP="00CD60A9">
            <w:pPr>
              <w:rPr>
                <w:rFonts w:cs="Arial"/>
                <w:color w:val="auto"/>
                <w:sz w:val="20"/>
              </w:rPr>
            </w:pPr>
            <w:r w:rsidRPr="00CD60A9">
              <w:rPr>
                <w:rFonts w:cs="Arial"/>
                <w:sz w:val="20"/>
              </w:rPr>
              <w:t>(s)FTP User</w:t>
            </w:r>
          </w:p>
        </w:tc>
      </w:tr>
      <w:tr w:rsidR="00CD60A9" w:rsidRPr="008E4318" w14:paraId="04EFC71F" w14:textId="77777777" w:rsidTr="00462FF1">
        <w:tc>
          <w:tcPr>
            <w:tcW w:w="2858" w:type="dxa"/>
          </w:tcPr>
          <w:p w14:paraId="471CE77B" w14:textId="3B37B6E4" w:rsidR="00CD60A9" w:rsidRPr="00CD60A9" w:rsidRDefault="00CD60A9" w:rsidP="00CD60A9">
            <w:pPr>
              <w:rPr>
                <w:rFonts w:cs="Arial"/>
                <w:color w:val="auto"/>
                <w:sz w:val="20"/>
                <w:lang w:val="en-US"/>
              </w:rPr>
            </w:pPr>
            <w:r w:rsidRPr="00CD60A9">
              <w:rPr>
                <w:sz w:val="20"/>
              </w:rPr>
              <w:t>SVC_EXC_FTP_WRINT_A2</w:t>
            </w:r>
          </w:p>
        </w:tc>
        <w:tc>
          <w:tcPr>
            <w:tcW w:w="2236" w:type="dxa"/>
          </w:tcPr>
          <w:p w14:paraId="3AE92B5B" w14:textId="00AA1BE8" w:rsidR="00CD60A9" w:rsidRPr="00CD60A9" w:rsidRDefault="00CD60A9" w:rsidP="00CD60A9">
            <w:pPr>
              <w:rPr>
                <w:rFonts w:cs="Arial"/>
                <w:color w:val="auto"/>
                <w:sz w:val="20"/>
              </w:rPr>
            </w:pPr>
            <w:r w:rsidRPr="00CD60A9">
              <w:rPr>
                <w:rFonts w:cs="Arial"/>
                <w:sz w:val="20"/>
              </w:rPr>
              <w:t>A-dc.ba.uwv.nl</w:t>
            </w:r>
          </w:p>
        </w:tc>
        <w:tc>
          <w:tcPr>
            <w:tcW w:w="2350" w:type="dxa"/>
          </w:tcPr>
          <w:p w14:paraId="1E311B73" w14:textId="18FD40B1" w:rsidR="00CD60A9" w:rsidRPr="00CD60A9" w:rsidRDefault="00CD60A9" w:rsidP="00CD60A9">
            <w:pPr>
              <w:rPr>
                <w:rFonts w:cs="Arial"/>
                <w:color w:val="auto"/>
                <w:sz w:val="20"/>
                <w:lang w:eastAsia="nl-NL"/>
              </w:rPr>
            </w:pPr>
            <w:r w:rsidRPr="00CD60A9">
              <w:rPr>
                <w:rFonts w:cs="Arial"/>
                <w:sz w:val="20"/>
                <w:lang w:eastAsia="nl-NL"/>
              </w:rPr>
              <w:t>FTP full control</w:t>
            </w:r>
          </w:p>
        </w:tc>
        <w:tc>
          <w:tcPr>
            <w:tcW w:w="1765" w:type="dxa"/>
          </w:tcPr>
          <w:p w14:paraId="5CF6D900" w14:textId="46A77CA0" w:rsidR="00CD60A9" w:rsidRPr="00CD60A9" w:rsidRDefault="00CD60A9" w:rsidP="00CD60A9">
            <w:pPr>
              <w:rPr>
                <w:rFonts w:cs="Arial"/>
                <w:color w:val="auto"/>
                <w:sz w:val="20"/>
              </w:rPr>
            </w:pPr>
            <w:r w:rsidRPr="00CD60A9">
              <w:rPr>
                <w:rFonts w:cs="Arial"/>
                <w:sz w:val="20"/>
              </w:rPr>
              <w:t>(s)FTP User</w:t>
            </w:r>
          </w:p>
        </w:tc>
      </w:tr>
      <w:tr w:rsidR="003D6365" w:rsidRPr="008E4318" w14:paraId="2E8B3347" w14:textId="77777777" w:rsidTr="00462FF1">
        <w:tc>
          <w:tcPr>
            <w:tcW w:w="2858" w:type="dxa"/>
          </w:tcPr>
          <w:p w14:paraId="22EBBEE0" w14:textId="1EDBA304" w:rsidR="003D6365" w:rsidRPr="003D6365" w:rsidRDefault="003D6365" w:rsidP="003D6365">
            <w:pPr>
              <w:rPr>
                <w:rFonts w:cs="Arial"/>
                <w:color w:val="auto"/>
                <w:sz w:val="20"/>
                <w:lang w:val="en-US"/>
              </w:rPr>
            </w:pPr>
            <w:r w:rsidRPr="003D6365">
              <w:rPr>
                <w:sz w:val="20"/>
              </w:rPr>
              <w:t>SVC_EXC_FTP_</w:t>
            </w:r>
            <w:r w:rsidR="00B26BDA">
              <w:rPr>
                <w:sz w:val="20"/>
              </w:rPr>
              <w:t>WEB</w:t>
            </w:r>
            <w:r w:rsidRPr="003D6365">
              <w:rPr>
                <w:sz w:val="20"/>
              </w:rPr>
              <w:t>_P</w:t>
            </w:r>
          </w:p>
        </w:tc>
        <w:tc>
          <w:tcPr>
            <w:tcW w:w="2236" w:type="dxa"/>
          </w:tcPr>
          <w:p w14:paraId="49064B60" w14:textId="4D684043"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11867DF7" w14:textId="3E18D0F5"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6F9B2945" w14:textId="59151C1F" w:rsidR="003D6365" w:rsidRDefault="003D6365" w:rsidP="003D6365">
            <w:pPr>
              <w:rPr>
                <w:rFonts w:cs="Arial"/>
                <w:color w:val="auto"/>
                <w:sz w:val="20"/>
              </w:rPr>
            </w:pPr>
            <w:r w:rsidRPr="00CD60A9">
              <w:rPr>
                <w:rFonts w:cs="Arial"/>
                <w:sz w:val="20"/>
              </w:rPr>
              <w:t>(s)FTP User</w:t>
            </w:r>
          </w:p>
        </w:tc>
      </w:tr>
      <w:tr w:rsidR="003D6365" w:rsidRPr="008E4318" w14:paraId="416121EF" w14:textId="77777777" w:rsidTr="00462FF1">
        <w:tc>
          <w:tcPr>
            <w:tcW w:w="2858" w:type="dxa"/>
          </w:tcPr>
          <w:p w14:paraId="485825B6" w14:textId="0834408F" w:rsidR="003D6365" w:rsidRPr="003D6365" w:rsidRDefault="003D6365" w:rsidP="003D6365">
            <w:pPr>
              <w:rPr>
                <w:rFonts w:cs="Arial"/>
                <w:color w:val="auto"/>
                <w:sz w:val="20"/>
                <w:lang w:val="en-US"/>
              </w:rPr>
            </w:pPr>
            <w:r w:rsidRPr="003D6365">
              <w:rPr>
                <w:sz w:val="20"/>
              </w:rPr>
              <w:t xml:space="preserve">SVC_EXC_FTP_BPB_P  </w:t>
            </w:r>
          </w:p>
        </w:tc>
        <w:tc>
          <w:tcPr>
            <w:tcW w:w="2236" w:type="dxa"/>
          </w:tcPr>
          <w:p w14:paraId="78AB82CB" w14:textId="0A6BA12A"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66C5911E" w14:textId="5E12846C"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445D10FA" w14:textId="076F1DF8" w:rsidR="003D6365" w:rsidRDefault="003D6365" w:rsidP="003D6365">
            <w:pPr>
              <w:rPr>
                <w:rFonts w:cs="Arial"/>
                <w:color w:val="auto"/>
                <w:sz w:val="20"/>
              </w:rPr>
            </w:pPr>
            <w:r w:rsidRPr="00CD60A9">
              <w:rPr>
                <w:rFonts w:cs="Arial"/>
                <w:sz w:val="20"/>
              </w:rPr>
              <w:t>(s)FTP User</w:t>
            </w:r>
          </w:p>
        </w:tc>
      </w:tr>
      <w:tr w:rsidR="003D6365" w:rsidRPr="008E4318" w14:paraId="278FE7C2" w14:textId="77777777" w:rsidTr="00462FF1">
        <w:tc>
          <w:tcPr>
            <w:tcW w:w="2858" w:type="dxa"/>
          </w:tcPr>
          <w:p w14:paraId="58EB61FB" w14:textId="4A8D1155" w:rsidR="003D6365" w:rsidRPr="003D6365" w:rsidRDefault="003D6365" w:rsidP="003D6365">
            <w:pPr>
              <w:rPr>
                <w:rFonts w:cs="Arial"/>
                <w:color w:val="auto"/>
                <w:sz w:val="20"/>
                <w:lang w:val="en-US"/>
              </w:rPr>
            </w:pPr>
            <w:r w:rsidRPr="003D6365">
              <w:rPr>
                <w:sz w:val="20"/>
              </w:rPr>
              <w:t>SVC_EXC_FTP_INV_P </w:t>
            </w:r>
          </w:p>
        </w:tc>
        <w:tc>
          <w:tcPr>
            <w:tcW w:w="2236" w:type="dxa"/>
          </w:tcPr>
          <w:p w14:paraId="591AC8B4" w14:textId="30E4D1E7"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73927828" w14:textId="55554B0E"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55187D68" w14:textId="442D4482" w:rsidR="003D6365" w:rsidRDefault="003D6365" w:rsidP="003D6365">
            <w:pPr>
              <w:rPr>
                <w:rFonts w:cs="Arial"/>
                <w:color w:val="auto"/>
                <w:sz w:val="20"/>
              </w:rPr>
            </w:pPr>
            <w:r w:rsidRPr="00CD60A9">
              <w:rPr>
                <w:rFonts w:cs="Arial"/>
                <w:sz w:val="20"/>
              </w:rPr>
              <w:t>(s)FTP User</w:t>
            </w:r>
          </w:p>
        </w:tc>
      </w:tr>
      <w:tr w:rsidR="003D6365" w:rsidRPr="008E4318" w14:paraId="3088B2F4" w14:textId="77777777" w:rsidTr="00462FF1">
        <w:tc>
          <w:tcPr>
            <w:tcW w:w="2858" w:type="dxa"/>
          </w:tcPr>
          <w:p w14:paraId="22202316" w14:textId="20DEBD80" w:rsidR="003D6365" w:rsidRPr="003D6365" w:rsidRDefault="003D6365" w:rsidP="003D6365">
            <w:pPr>
              <w:rPr>
                <w:rFonts w:cs="Arial"/>
                <w:color w:val="auto"/>
                <w:sz w:val="20"/>
                <w:lang w:val="en-US"/>
              </w:rPr>
            </w:pPr>
            <w:r w:rsidRPr="003D6365">
              <w:rPr>
                <w:sz w:val="20"/>
              </w:rPr>
              <w:t>SVC_EXC_FTP_OPB_P </w:t>
            </w:r>
          </w:p>
        </w:tc>
        <w:tc>
          <w:tcPr>
            <w:tcW w:w="2236" w:type="dxa"/>
          </w:tcPr>
          <w:p w14:paraId="45EEC4DB" w14:textId="0CC2C23F"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7402D26F" w14:textId="26A2ABED"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2B4FD41A" w14:textId="49AA700C" w:rsidR="003D6365" w:rsidRDefault="003D6365" w:rsidP="003D6365">
            <w:pPr>
              <w:rPr>
                <w:rFonts w:cs="Arial"/>
                <w:color w:val="auto"/>
                <w:sz w:val="20"/>
              </w:rPr>
            </w:pPr>
            <w:r w:rsidRPr="00CD60A9">
              <w:rPr>
                <w:rFonts w:cs="Arial"/>
                <w:sz w:val="20"/>
              </w:rPr>
              <w:t>(s)FTP User</w:t>
            </w:r>
          </w:p>
        </w:tc>
      </w:tr>
      <w:tr w:rsidR="00645C1F" w:rsidRPr="008E4318" w14:paraId="40476800" w14:textId="77777777" w:rsidTr="00D71363">
        <w:tc>
          <w:tcPr>
            <w:tcW w:w="2858" w:type="dxa"/>
          </w:tcPr>
          <w:p w14:paraId="0DBD30D8" w14:textId="0B5D6287" w:rsidR="00645C1F" w:rsidRPr="003D6365" w:rsidRDefault="00645C1F" w:rsidP="00D71363">
            <w:pPr>
              <w:rPr>
                <w:rFonts w:cs="Arial"/>
                <w:color w:val="auto"/>
                <w:sz w:val="20"/>
                <w:lang w:val="en-US"/>
              </w:rPr>
            </w:pPr>
            <w:r w:rsidRPr="003D6365">
              <w:rPr>
                <w:sz w:val="20"/>
              </w:rPr>
              <w:t>SVC_EXC_FTP_O</w:t>
            </w:r>
            <w:r>
              <w:rPr>
                <w:sz w:val="20"/>
              </w:rPr>
              <w:t>DS</w:t>
            </w:r>
            <w:r w:rsidRPr="003D6365">
              <w:rPr>
                <w:sz w:val="20"/>
              </w:rPr>
              <w:t>_P </w:t>
            </w:r>
          </w:p>
        </w:tc>
        <w:tc>
          <w:tcPr>
            <w:tcW w:w="2236" w:type="dxa"/>
          </w:tcPr>
          <w:p w14:paraId="2E078EC2" w14:textId="77777777" w:rsidR="00645C1F" w:rsidRPr="008E4318" w:rsidRDefault="00645C1F" w:rsidP="00D71363">
            <w:pPr>
              <w:rPr>
                <w:rFonts w:cs="Arial"/>
                <w:color w:val="auto"/>
                <w:sz w:val="20"/>
              </w:rPr>
            </w:pPr>
            <w:r w:rsidRPr="008E4318">
              <w:rPr>
                <w:rFonts w:cs="Arial"/>
                <w:color w:val="auto"/>
                <w:sz w:val="20"/>
              </w:rPr>
              <w:t>P-dc.ba.uwv.nl</w:t>
            </w:r>
          </w:p>
        </w:tc>
        <w:tc>
          <w:tcPr>
            <w:tcW w:w="2350" w:type="dxa"/>
          </w:tcPr>
          <w:p w14:paraId="72FC7C78" w14:textId="77777777" w:rsidR="00645C1F" w:rsidRPr="008E4318" w:rsidRDefault="00645C1F" w:rsidP="00D71363">
            <w:pPr>
              <w:rPr>
                <w:rFonts w:cs="Arial"/>
                <w:color w:val="auto"/>
                <w:sz w:val="20"/>
                <w:lang w:eastAsia="nl-NL"/>
              </w:rPr>
            </w:pPr>
            <w:r w:rsidRPr="00CD60A9">
              <w:rPr>
                <w:rFonts w:cs="Arial"/>
                <w:sz w:val="20"/>
                <w:lang w:eastAsia="nl-NL"/>
              </w:rPr>
              <w:t>FTP full control</w:t>
            </w:r>
          </w:p>
        </w:tc>
        <w:tc>
          <w:tcPr>
            <w:tcW w:w="1765" w:type="dxa"/>
          </w:tcPr>
          <w:p w14:paraId="5B3FF92F" w14:textId="77777777" w:rsidR="00645C1F" w:rsidRDefault="00645C1F" w:rsidP="00D71363">
            <w:pPr>
              <w:rPr>
                <w:rFonts w:cs="Arial"/>
                <w:color w:val="auto"/>
                <w:sz w:val="20"/>
              </w:rPr>
            </w:pPr>
            <w:r w:rsidRPr="00CD60A9">
              <w:rPr>
                <w:rFonts w:cs="Arial"/>
                <w:sz w:val="20"/>
              </w:rPr>
              <w:t>(s)FTP User</w:t>
            </w:r>
          </w:p>
        </w:tc>
      </w:tr>
      <w:tr w:rsidR="003D6365" w:rsidRPr="008E4318" w14:paraId="13F1280F" w14:textId="77777777" w:rsidTr="00462FF1">
        <w:tc>
          <w:tcPr>
            <w:tcW w:w="2858" w:type="dxa"/>
          </w:tcPr>
          <w:p w14:paraId="4FF5FF96" w14:textId="1C18A641" w:rsidR="003D6365" w:rsidRPr="003D6365" w:rsidRDefault="003D6365" w:rsidP="003D6365">
            <w:pPr>
              <w:rPr>
                <w:rFonts w:cs="Arial"/>
                <w:color w:val="auto"/>
                <w:sz w:val="20"/>
                <w:lang w:val="en-US"/>
              </w:rPr>
            </w:pPr>
            <w:r w:rsidRPr="003D6365">
              <w:rPr>
                <w:sz w:val="20"/>
              </w:rPr>
              <w:t>SVC_EXC_FTP_UZS_P </w:t>
            </w:r>
          </w:p>
        </w:tc>
        <w:tc>
          <w:tcPr>
            <w:tcW w:w="2236" w:type="dxa"/>
          </w:tcPr>
          <w:p w14:paraId="2B5AF742" w14:textId="4C9E3962"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5BCC69AE" w14:textId="6D0C482E"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4BFF15B9" w14:textId="0B39F5EA" w:rsidR="003D6365" w:rsidRDefault="003D6365" w:rsidP="003D6365">
            <w:pPr>
              <w:rPr>
                <w:rFonts w:cs="Arial"/>
                <w:color w:val="auto"/>
                <w:sz w:val="20"/>
              </w:rPr>
            </w:pPr>
            <w:r w:rsidRPr="00CD60A9">
              <w:rPr>
                <w:rFonts w:cs="Arial"/>
                <w:sz w:val="20"/>
              </w:rPr>
              <w:t>(s)FTP User</w:t>
            </w:r>
          </w:p>
        </w:tc>
      </w:tr>
      <w:tr w:rsidR="003D6365" w:rsidRPr="008E4318" w14:paraId="0FFEB19F" w14:textId="77777777" w:rsidTr="00462FF1">
        <w:tc>
          <w:tcPr>
            <w:tcW w:w="2858" w:type="dxa"/>
          </w:tcPr>
          <w:p w14:paraId="31D4F8EC" w14:textId="78AEBB6A" w:rsidR="003D6365" w:rsidRPr="003D6365" w:rsidRDefault="003D6365" w:rsidP="003D6365">
            <w:pPr>
              <w:rPr>
                <w:rFonts w:cs="Arial"/>
                <w:color w:val="auto"/>
                <w:sz w:val="20"/>
                <w:lang w:val="en-US"/>
              </w:rPr>
            </w:pPr>
            <w:r w:rsidRPr="003D6365">
              <w:rPr>
                <w:sz w:val="20"/>
              </w:rPr>
              <w:t>SVC_EXC_FTP_WRINT_P</w:t>
            </w:r>
          </w:p>
        </w:tc>
        <w:tc>
          <w:tcPr>
            <w:tcW w:w="2236" w:type="dxa"/>
          </w:tcPr>
          <w:p w14:paraId="525E3DE4" w14:textId="285C5447" w:rsidR="003D6365" w:rsidRPr="008E4318" w:rsidRDefault="003D6365" w:rsidP="003D6365">
            <w:pPr>
              <w:rPr>
                <w:rFonts w:cs="Arial"/>
                <w:color w:val="auto"/>
                <w:sz w:val="20"/>
              </w:rPr>
            </w:pPr>
            <w:r w:rsidRPr="008E4318">
              <w:rPr>
                <w:rFonts w:cs="Arial"/>
                <w:color w:val="auto"/>
                <w:sz w:val="20"/>
              </w:rPr>
              <w:t>P-dc.ba.uwv.nl</w:t>
            </w:r>
          </w:p>
        </w:tc>
        <w:tc>
          <w:tcPr>
            <w:tcW w:w="2350" w:type="dxa"/>
          </w:tcPr>
          <w:p w14:paraId="04792A99" w14:textId="7919F8DD" w:rsidR="003D6365" w:rsidRPr="008E4318" w:rsidRDefault="003D6365" w:rsidP="003D6365">
            <w:pPr>
              <w:rPr>
                <w:rFonts w:cs="Arial"/>
                <w:color w:val="auto"/>
                <w:sz w:val="20"/>
                <w:lang w:eastAsia="nl-NL"/>
              </w:rPr>
            </w:pPr>
            <w:r w:rsidRPr="00CD60A9">
              <w:rPr>
                <w:rFonts w:cs="Arial"/>
                <w:sz w:val="20"/>
                <w:lang w:eastAsia="nl-NL"/>
              </w:rPr>
              <w:t>FTP full control</w:t>
            </w:r>
          </w:p>
        </w:tc>
        <w:tc>
          <w:tcPr>
            <w:tcW w:w="1765" w:type="dxa"/>
          </w:tcPr>
          <w:p w14:paraId="3763F019" w14:textId="746D24A7" w:rsidR="003D6365" w:rsidRDefault="003D6365" w:rsidP="003D6365">
            <w:pPr>
              <w:rPr>
                <w:rFonts w:cs="Arial"/>
                <w:color w:val="auto"/>
                <w:sz w:val="20"/>
              </w:rPr>
            </w:pPr>
            <w:r w:rsidRPr="00CD60A9">
              <w:rPr>
                <w:rFonts w:cs="Arial"/>
                <w:sz w:val="20"/>
              </w:rPr>
              <w:t>(s)FTP User</w:t>
            </w:r>
          </w:p>
        </w:tc>
      </w:tr>
    </w:tbl>
    <w:p w14:paraId="5902BA4F" w14:textId="3429FF48" w:rsidR="00D41CFB" w:rsidRPr="00D41CFB" w:rsidRDefault="00D41CFB" w:rsidP="00405D38">
      <w:pPr>
        <w:pStyle w:val="Heading1"/>
        <w:numPr>
          <w:ilvl w:val="0"/>
          <w:numId w:val="0"/>
        </w:numPr>
        <w:ind w:left="432"/>
        <w:rPr>
          <w:lang w:val="en-US"/>
        </w:rPr>
      </w:pPr>
      <w:bookmarkStart w:id="79" w:name="_Toc87864301"/>
      <w:bookmarkStart w:id="80" w:name="_Toc118721278"/>
      <w:bookmarkEnd w:id="76"/>
      <w:bookmarkEnd w:id="78"/>
      <w:r w:rsidRPr="00D41CFB">
        <w:rPr>
          <w:lang w:val="en-US"/>
        </w:rPr>
        <w:lastRenderedPageBreak/>
        <w:t>Appendix D: Security</w:t>
      </w:r>
      <w:bookmarkEnd w:id="79"/>
      <w:bookmarkEnd w:id="80"/>
    </w:p>
    <w:tbl>
      <w:tblPr>
        <w:tblStyle w:val="GridTable4"/>
        <w:tblW w:w="9895" w:type="dxa"/>
        <w:tblLook w:val="04A0" w:firstRow="1" w:lastRow="0" w:firstColumn="1" w:lastColumn="0" w:noHBand="0" w:noVBand="1"/>
      </w:tblPr>
      <w:tblGrid>
        <w:gridCol w:w="3200"/>
        <w:gridCol w:w="3047"/>
        <w:gridCol w:w="3648"/>
      </w:tblGrid>
      <w:tr w:rsidR="00D41CFB" w:rsidRPr="00D41CFB" w14:paraId="4C55E2D2" w14:textId="77777777" w:rsidTr="00C2308C">
        <w:trPr>
          <w:cnfStyle w:val="100000000000" w:firstRow="1" w:lastRow="0" w:firstColumn="0" w:lastColumn="0" w:oddVBand="0" w:evenVBand="0" w:oddHBand="0" w:evenHBand="0" w:firstRowFirstColumn="0" w:firstRowLastColumn="0" w:lastRowFirstColumn="0" w:lastRowLastColumn="0"/>
          <w:trHeight w:val="620"/>
          <w:tblHeader/>
        </w:trPr>
        <w:tc>
          <w:tcPr>
            <w:cnfStyle w:val="001000000000" w:firstRow="0" w:lastRow="0" w:firstColumn="1" w:lastColumn="0" w:oddVBand="0" w:evenVBand="0" w:oddHBand="0" w:evenHBand="0" w:firstRowFirstColumn="0" w:firstRowLastColumn="0" w:lastRowFirstColumn="0" w:lastRowLastColumn="0"/>
            <w:tcW w:w="3200" w:type="dxa"/>
            <w:tcBorders>
              <w:right w:val="single" w:sz="4" w:space="0" w:color="auto"/>
            </w:tcBorders>
            <w:shd w:val="clear" w:color="auto" w:fill="D9D9D9" w:themeFill="background1" w:themeFillShade="D9"/>
          </w:tcPr>
          <w:p w14:paraId="58B24084" w14:textId="77777777" w:rsidR="00D41CFB" w:rsidRPr="00D41CFB" w:rsidRDefault="00D41CFB" w:rsidP="00D41CFB">
            <w:pPr>
              <w:spacing w:after="120"/>
              <w:rPr>
                <w:color w:val="000000" w:themeColor="text1"/>
              </w:rPr>
            </w:pPr>
            <w:r w:rsidRPr="00D41CFB">
              <w:rPr>
                <w:color w:val="000000" w:themeColor="text1"/>
              </w:rPr>
              <w:t>Security &amp; Compliance requirement</w:t>
            </w:r>
          </w:p>
        </w:tc>
        <w:tc>
          <w:tcPr>
            <w:tcW w:w="3047" w:type="dxa"/>
            <w:tcBorders>
              <w:left w:val="single" w:sz="4" w:space="0" w:color="auto"/>
              <w:right w:val="single" w:sz="4" w:space="0" w:color="auto"/>
            </w:tcBorders>
            <w:shd w:val="clear" w:color="auto" w:fill="D9D9D9" w:themeFill="background1" w:themeFillShade="D9"/>
          </w:tcPr>
          <w:p w14:paraId="4961DD4C" w14:textId="77777777" w:rsidR="00D41CFB" w:rsidRPr="00D41CFB" w:rsidRDefault="00D41CFB" w:rsidP="00D41CFB">
            <w:pPr>
              <w:spacing w:after="12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D41CFB">
              <w:rPr>
                <w:color w:val="000000" w:themeColor="text1"/>
              </w:rPr>
              <w:t>Deviations from the standard</w:t>
            </w:r>
          </w:p>
        </w:tc>
        <w:tc>
          <w:tcPr>
            <w:tcW w:w="3648" w:type="dxa"/>
            <w:tcBorders>
              <w:left w:val="single" w:sz="4" w:space="0" w:color="auto"/>
            </w:tcBorders>
            <w:shd w:val="clear" w:color="auto" w:fill="D9D9D9" w:themeFill="background1" w:themeFillShade="D9"/>
          </w:tcPr>
          <w:p w14:paraId="4A73822D" w14:textId="77777777" w:rsidR="00D41CFB" w:rsidRPr="00D41CFB" w:rsidRDefault="00D41CFB" w:rsidP="00D41CFB">
            <w:pPr>
              <w:spacing w:after="120"/>
              <w:cnfStyle w:val="100000000000" w:firstRow="1" w:lastRow="0" w:firstColumn="0" w:lastColumn="0" w:oddVBand="0" w:evenVBand="0" w:oddHBand="0" w:evenHBand="0" w:firstRowFirstColumn="0" w:firstRowLastColumn="0" w:lastRowFirstColumn="0" w:lastRowLastColumn="0"/>
              <w:rPr>
                <w:color w:val="000000" w:themeColor="text1"/>
              </w:rPr>
            </w:pPr>
            <w:r w:rsidRPr="00D41CFB">
              <w:rPr>
                <w:color w:val="000000" w:themeColor="text1"/>
              </w:rPr>
              <w:t>Implementation of the requirements</w:t>
            </w:r>
          </w:p>
        </w:tc>
      </w:tr>
      <w:tr w:rsidR="00D41CFB" w:rsidRPr="00D41CFB" w14:paraId="1770FBCE"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5EB7067" w14:textId="77777777" w:rsidR="00D41CFB" w:rsidRPr="00D41CFB" w:rsidRDefault="00D41CFB" w:rsidP="00D41CFB">
            <w:pPr>
              <w:spacing w:after="120"/>
            </w:pPr>
            <w:r w:rsidRPr="00D41CFB">
              <w:t>Authorization</w:t>
            </w:r>
          </w:p>
        </w:tc>
        <w:tc>
          <w:tcPr>
            <w:tcW w:w="3047" w:type="dxa"/>
            <w:shd w:val="clear" w:color="auto" w:fill="FFFFFF" w:themeFill="background1"/>
          </w:tcPr>
          <w:p w14:paraId="0443D84B" w14:textId="0855C845" w:rsidR="00D41CFB" w:rsidRPr="00D41CFB" w:rsidRDefault="00132E25" w:rsidP="00D41CFB">
            <w:pPr>
              <w:spacing w:after="120"/>
              <w:cnfStyle w:val="000000100000" w:firstRow="0" w:lastRow="0" w:firstColumn="0" w:lastColumn="0" w:oddVBand="0" w:evenVBand="0" w:oddHBand="1" w:evenHBand="0" w:firstRowFirstColumn="0" w:firstRowLastColumn="0" w:lastRowFirstColumn="0" w:lastRowLastColumn="0"/>
            </w:pPr>
            <w:r w:rsidRPr="00FD12B1">
              <w:t>No deviation</w:t>
            </w:r>
            <w:r>
              <w:t>s</w:t>
            </w:r>
          </w:p>
        </w:tc>
        <w:tc>
          <w:tcPr>
            <w:tcW w:w="3648" w:type="dxa"/>
            <w:shd w:val="clear" w:color="auto" w:fill="FFFFFF" w:themeFill="background1"/>
          </w:tcPr>
          <w:p w14:paraId="39CD638D" w14:textId="77777777"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pPr>
            <w:r w:rsidRPr="00D41CFB">
              <w:t xml:space="preserve">See Appendix C  </w:t>
            </w:r>
          </w:p>
        </w:tc>
      </w:tr>
      <w:tr w:rsidR="00D41CFB" w:rsidRPr="00D41CFB" w14:paraId="5C9BBBBA"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478D0AC" w14:textId="77777777" w:rsidR="00D41CFB" w:rsidRPr="00D41CFB" w:rsidRDefault="00D41CFB" w:rsidP="00D41CFB">
            <w:pPr>
              <w:spacing w:after="120"/>
              <w:rPr>
                <w:b w:val="0"/>
                <w:bCs w:val="0"/>
              </w:rPr>
            </w:pPr>
            <w:r w:rsidRPr="00D41CFB">
              <w:t>OS hardening</w:t>
            </w:r>
          </w:p>
        </w:tc>
        <w:tc>
          <w:tcPr>
            <w:tcW w:w="3047" w:type="dxa"/>
            <w:shd w:val="clear" w:color="auto" w:fill="FFFFFF" w:themeFill="background1"/>
          </w:tcPr>
          <w:p w14:paraId="09EA313A" w14:textId="27250443" w:rsidR="00D41CFB" w:rsidRPr="00D41CFB" w:rsidRDefault="00132E25" w:rsidP="00D41CFB">
            <w:pPr>
              <w:spacing w:after="120"/>
              <w:cnfStyle w:val="000000000000" w:firstRow="0" w:lastRow="0" w:firstColumn="0" w:lastColumn="0" w:oddVBand="0" w:evenVBand="0" w:oddHBand="0" w:evenHBand="0" w:firstRowFirstColumn="0" w:firstRowLastColumn="0" w:lastRowFirstColumn="0" w:lastRowLastColumn="0"/>
            </w:pPr>
            <w:r w:rsidRPr="00FD12B1">
              <w:t>No deviation</w:t>
            </w:r>
            <w:r>
              <w:t>s</w:t>
            </w:r>
          </w:p>
        </w:tc>
        <w:tc>
          <w:tcPr>
            <w:tcW w:w="3648" w:type="dxa"/>
            <w:shd w:val="clear" w:color="auto" w:fill="FFFFFF" w:themeFill="background1"/>
          </w:tcPr>
          <w:p w14:paraId="786F3045" w14:textId="7F20B10C"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highlight w:val="yellow"/>
              </w:rPr>
            </w:pPr>
          </w:p>
        </w:tc>
      </w:tr>
      <w:tr w:rsidR="00D41CFB" w:rsidRPr="00D41CFB" w14:paraId="72598268"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D7DC7BA" w14:textId="77777777" w:rsidR="00D41CFB" w:rsidRPr="00D41CFB" w:rsidRDefault="00D41CFB" w:rsidP="00D41CFB">
            <w:pPr>
              <w:spacing w:after="120"/>
              <w:rPr>
                <w:highlight w:val="yellow"/>
              </w:rPr>
            </w:pPr>
            <w:r w:rsidRPr="00D41CFB">
              <w:t xml:space="preserve">Additional Middleware / </w:t>
            </w:r>
            <w:proofErr w:type="gramStart"/>
            <w:r w:rsidRPr="00D41CFB">
              <w:t>database  security</w:t>
            </w:r>
            <w:proofErr w:type="gramEnd"/>
            <w:r w:rsidRPr="00D41CFB">
              <w:t xml:space="preserve"> configuration settings</w:t>
            </w:r>
          </w:p>
        </w:tc>
        <w:tc>
          <w:tcPr>
            <w:tcW w:w="3047" w:type="dxa"/>
            <w:shd w:val="clear" w:color="auto" w:fill="FFFFFF" w:themeFill="background1"/>
          </w:tcPr>
          <w:p w14:paraId="3D641FC2" w14:textId="22FA684F" w:rsidR="00D41CFB" w:rsidRPr="00D41CFB" w:rsidRDefault="00132E25"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FD12B1">
              <w:t>No deviation</w:t>
            </w:r>
            <w:r>
              <w:t>s</w:t>
            </w:r>
          </w:p>
        </w:tc>
        <w:tc>
          <w:tcPr>
            <w:tcW w:w="3648" w:type="dxa"/>
            <w:shd w:val="clear" w:color="auto" w:fill="FFFFFF" w:themeFill="background1"/>
          </w:tcPr>
          <w:p w14:paraId="4523329D" w14:textId="5C407654"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p>
        </w:tc>
      </w:tr>
      <w:tr w:rsidR="00D41CFB" w:rsidRPr="00D41CFB" w14:paraId="4F9908A3"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EECB3A8" w14:textId="77777777" w:rsidR="00D41CFB" w:rsidRPr="00D41CFB" w:rsidRDefault="00D41CFB" w:rsidP="00D41CFB">
            <w:pPr>
              <w:spacing w:after="120"/>
            </w:pPr>
            <w:r w:rsidRPr="00D41CFB">
              <w:t>Firewall ports</w:t>
            </w:r>
            <w:r w:rsidRPr="00D41CFB">
              <w:br/>
            </w:r>
            <w:r w:rsidRPr="00D41CFB">
              <w:rPr>
                <w:b w:val="0"/>
                <w:bCs w:val="0"/>
              </w:rPr>
              <w:t>(GRIP SSD-1)</w:t>
            </w:r>
          </w:p>
        </w:tc>
        <w:sdt>
          <w:sdtPr>
            <w:alias w:val="Applicable"/>
            <w:tag w:val="Applicable"/>
            <w:id w:val="-439064887"/>
            <w:placeholder>
              <w:docPart w:val="A3706825C44F4DF6889EDE899FCCD2F5"/>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09B5392F" w14:textId="4A84A14A" w:rsidR="00D41CFB" w:rsidRPr="00BE6FA9" w:rsidRDefault="00132E25" w:rsidP="00D41CFB">
                <w:pPr>
                  <w:spacing w:after="120"/>
                  <w:cnfStyle w:val="000000000000" w:firstRow="0" w:lastRow="0" w:firstColumn="0" w:lastColumn="0" w:oddVBand="0" w:evenVBand="0" w:oddHBand="0" w:evenHBand="0" w:firstRowFirstColumn="0" w:firstRowLastColumn="0" w:lastRowFirstColumn="0" w:lastRowLastColumn="0"/>
                </w:pPr>
                <w:r w:rsidRPr="00BE6FA9">
                  <w:t>Applicable</w:t>
                </w:r>
              </w:p>
            </w:tc>
          </w:sdtContent>
        </w:sdt>
        <w:tc>
          <w:tcPr>
            <w:tcW w:w="3648" w:type="dxa"/>
            <w:shd w:val="clear" w:color="auto" w:fill="FFFFFF" w:themeFill="background1"/>
          </w:tcPr>
          <w:p w14:paraId="085F6B03" w14:textId="77777777" w:rsidR="00D41CFB" w:rsidRPr="00BE6FA9" w:rsidRDefault="00D41CFB" w:rsidP="00D41CFB">
            <w:pPr>
              <w:spacing w:after="120"/>
              <w:cnfStyle w:val="000000000000" w:firstRow="0" w:lastRow="0" w:firstColumn="0" w:lastColumn="0" w:oddVBand="0" w:evenVBand="0" w:oddHBand="0" w:evenHBand="0" w:firstRowFirstColumn="0" w:firstRowLastColumn="0" w:lastRowFirstColumn="0" w:lastRowLastColumn="0"/>
            </w:pPr>
            <w:r w:rsidRPr="00BE6FA9">
              <w:t>See Appendix B</w:t>
            </w:r>
          </w:p>
        </w:tc>
      </w:tr>
      <w:tr w:rsidR="00D41CFB" w:rsidRPr="00D41CFB" w14:paraId="4FE1AF48"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CED380C" w14:textId="77777777" w:rsidR="00D41CFB" w:rsidRPr="00D41CFB" w:rsidRDefault="00D41CFB" w:rsidP="00D41CFB">
            <w:pPr>
              <w:spacing w:after="120"/>
            </w:pPr>
            <w:r w:rsidRPr="00D41CFB">
              <w:t xml:space="preserve">UWV Admin / console interface </w:t>
            </w:r>
            <w:r w:rsidRPr="00D41CFB">
              <w:br/>
            </w:r>
            <w:r w:rsidRPr="00D41CFB">
              <w:rPr>
                <w:b w:val="0"/>
                <w:bCs w:val="0"/>
              </w:rPr>
              <w:t>(GRIP SSD-17)</w:t>
            </w:r>
          </w:p>
        </w:tc>
        <w:sdt>
          <w:sdtPr>
            <w:alias w:val="Applicable"/>
            <w:tag w:val="Applicable"/>
            <w:id w:val="403581425"/>
            <w:placeholder>
              <w:docPart w:val="82CC189D07D549799723C8E55A081811"/>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738BEE3C" w14:textId="0D51BA2F" w:rsidR="00D41CFB" w:rsidRPr="00BE6FA9" w:rsidRDefault="00132E25" w:rsidP="00D41CFB">
                <w:pPr>
                  <w:spacing w:after="120"/>
                  <w:cnfStyle w:val="000000100000" w:firstRow="0" w:lastRow="0" w:firstColumn="0" w:lastColumn="0" w:oddVBand="0" w:evenVBand="0" w:oddHBand="1" w:evenHBand="0" w:firstRowFirstColumn="0" w:firstRowLastColumn="0" w:lastRowFirstColumn="0" w:lastRowLastColumn="0"/>
                </w:pPr>
                <w:r w:rsidRPr="00BE6FA9">
                  <w:t>Not Applicable</w:t>
                </w:r>
              </w:p>
            </w:tc>
          </w:sdtContent>
        </w:sdt>
        <w:tc>
          <w:tcPr>
            <w:tcW w:w="3648" w:type="dxa"/>
            <w:shd w:val="clear" w:color="auto" w:fill="FFFFFF" w:themeFill="background1"/>
          </w:tcPr>
          <w:p w14:paraId="5A3F77BF" w14:textId="2B882845" w:rsidR="00D41CFB" w:rsidRPr="00BE6FA9" w:rsidRDefault="00D41CFB" w:rsidP="00D41CFB">
            <w:pPr>
              <w:spacing w:after="120"/>
              <w:cnfStyle w:val="000000100000" w:firstRow="0" w:lastRow="0" w:firstColumn="0" w:lastColumn="0" w:oddVBand="0" w:evenVBand="0" w:oddHBand="1" w:evenHBand="0" w:firstRowFirstColumn="0" w:firstRowLastColumn="0" w:lastRowFirstColumn="0" w:lastRowLastColumn="0"/>
            </w:pPr>
            <w:r w:rsidRPr="00BE6FA9">
              <w:t>Admin console available: No</w:t>
            </w:r>
          </w:p>
        </w:tc>
      </w:tr>
      <w:tr w:rsidR="00D41CFB" w:rsidRPr="00D41CFB" w14:paraId="18092601"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00E2F48" w14:textId="77777777" w:rsidR="00D41CFB" w:rsidRPr="00BE6FA9" w:rsidRDefault="00D41CFB" w:rsidP="00D41CFB">
            <w:pPr>
              <w:spacing w:after="120"/>
            </w:pPr>
            <w:r w:rsidRPr="00BE6FA9">
              <w:t xml:space="preserve">Limit HTTP header information </w:t>
            </w:r>
            <w:r w:rsidRPr="00BE6FA9">
              <w:br/>
            </w:r>
            <w:r w:rsidRPr="00BE6FA9">
              <w:rPr>
                <w:b w:val="0"/>
                <w:bCs w:val="0"/>
              </w:rPr>
              <w:t>(GRIP SSD-24)</w:t>
            </w:r>
          </w:p>
        </w:tc>
        <w:sdt>
          <w:sdtPr>
            <w:alias w:val="Applicable"/>
            <w:tag w:val="Applicable"/>
            <w:id w:val="-1471752865"/>
            <w:placeholder>
              <w:docPart w:val="2C4B34B925BC45A784FB92039EDDB9E6"/>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5B3893A1" w14:textId="6AD02021" w:rsidR="00D41CFB" w:rsidRPr="00BE6FA9" w:rsidRDefault="00BE6FA9" w:rsidP="00D41CFB">
                <w:pPr>
                  <w:spacing w:after="120"/>
                  <w:cnfStyle w:val="000000000000" w:firstRow="0" w:lastRow="0" w:firstColumn="0" w:lastColumn="0" w:oddVBand="0" w:evenVBand="0" w:oddHBand="0" w:evenHBand="0" w:firstRowFirstColumn="0" w:firstRowLastColumn="0" w:lastRowFirstColumn="0" w:lastRowLastColumn="0"/>
                </w:pPr>
                <w:r w:rsidRPr="00BE6FA9">
                  <w:t>Applicable</w:t>
                </w:r>
              </w:p>
            </w:tc>
          </w:sdtContent>
        </w:sdt>
        <w:tc>
          <w:tcPr>
            <w:tcW w:w="3648" w:type="dxa"/>
            <w:shd w:val="clear" w:color="auto" w:fill="FFFFFF" w:themeFill="background1"/>
          </w:tcPr>
          <w:p w14:paraId="2484635A"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HTTP header information must be limited to the bare minimum to limit the impact of fingerprinting. </w:t>
            </w:r>
          </w:p>
          <w:p w14:paraId="05E441B3"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A review of header information must be held and approved by UWV. </w:t>
            </w:r>
          </w:p>
          <w:p w14:paraId="20B926E1"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The HTTP header information is not allowed to show: </w:t>
            </w:r>
          </w:p>
          <w:p w14:paraId="7A1537B6" w14:textId="77777777" w:rsidR="00D41CFB" w:rsidRPr="00D41CFB" w:rsidRDefault="00D41CFB" w:rsidP="00D41CFB">
            <w:pPr>
              <w:numPr>
                <w:ilvl w:val="0"/>
                <w:numId w:val="70"/>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webserver software </w:t>
            </w:r>
          </w:p>
          <w:p w14:paraId="1B07473E" w14:textId="77777777" w:rsidR="00D41CFB" w:rsidRPr="00D41CFB" w:rsidRDefault="00D41CFB" w:rsidP="00D41CFB">
            <w:pPr>
              <w:numPr>
                <w:ilvl w:val="0"/>
                <w:numId w:val="71"/>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webserver version </w:t>
            </w:r>
          </w:p>
          <w:p w14:paraId="0144CE66" w14:textId="77777777" w:rsidR="00D41CFB" w:rsidRPr="00D41CFB" w:rsidRDefault="00D41CFB" w:rsidP="00D41CFB">
            <w:pPr>
              <w:numPr>
                <w:ilvl w:val="0"/>
                <w:numId w:val="72"/>
              </w:numPr>
              <w:spacing w:after="120"/>
              <w:cnfStyle w:val="000000000000" w:firstRow="0" w:lastRow="0" w:firstColumn="0" w:lastColumn="0" w:oddVBand="0" w:evenVBand="0" w:oddHBand="0" w:evenHBand="0" w:firstRowFirstColumn="0" w:firstRowLastColumn="0" w:lastRowFirstColumn="0" w:lastRowLastColumn="0"/>
              <w:rPr>
                <w:sz w:val="16"/>
                <w:szCs w:val="16"/>
              </w:rPr>
            </w:pPr>
            <w:r w:rsidRPr="00D41CFB">
              <w:rPr>
                <w:sz w:val="16"/>
                <w:szCs w:val="16"/>
              </w:rPr>
              <w:t>http protocol </w:t>
            </w:r>
          </w:p>
          <w:p w14:paraId="47AECD5C"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D41CFB">
              <w:rPr>
                <w:sz w:val="16"/>
                <w:szCs w:val="16"/>
              </w:rPr>
              <w:t>detailed error messages</w:t>
            </w:r>
          </w:p>
        </w:tc>
      </w:tr>
      <w:tr w:rsidR="00D41CFB" w:rsidRPr="00D41CFB" w14:paraId="324CA364"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203C2AA" w14:textId="77777777" w:rsidR="00D41CFB" w:rsidRPr="00D41CFB" w:rsidRDefault="00D41CFB" w:rsidP="00D41CFB">
            <w:pPr>
              <w:spacing w:after="120"/>
            </w:pPr>
            <w:r w:rsidRPr="00D41CFB">
              <w:t xml:space="preserve">Limit HTTP methods </w:t>
            </w:r>
            <w:r w:rsidRPr="00D41CFB">
              <w:br/>
            </w:r>
            <w:r w:rsidRPr="00D41CFB">
              <w:rPr>
                <w:b w:val="0"/>
                <w:bCs w:val="0"/>
              </w:rPr>
              <w:t>(GRIP SSD-26)</w:t>
            </w:r>
          </w:p>
        </w:tc>
        <w:sdt>
          <w:sdtPr>
            <w:alias w:val="Applicable"/>
            <w:tag w:val="Applicable"/>
            <w:id w:val="395642362"/>
            <w:placeholder>
              <w:docPart w:val="A8AC8F5518724587B57630E8257CE920"/>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554FC67A" w14:textId="7DA58988" w:rsidR="00D41CFB" w:rsidRPr="00BE6FA9" w:rsidRDefault="00BE6FA9" w:rsidP="00D41CFB">
                <w:pPr>
                  <w:spacing w:after="120"/>
                  <w:cnfStyle w:val="000000100000" w:firstRow="0" w:lastRow="0" w:firstColumn="0" w:lastColumn="0" w:oddVBand="0" w:evenVBand="0" w:oddHBand="1" w:evenHBand="0" w:firstRowFirstColumn="0" w:firstRowLastColumn="0" w:lastRowFirstColumn="0" w:lastRowLastColumn="0"/>
                </w:pPr>
                <w:r w:rsidRPr="00BE6FA9">
                  <w:t>Applicable</w:t>
                </w:r>
              </w:p>
            </w:tc>
          </w:sdtContent>
        </w:sdt>
        <w:tc>
          <w:tcPr>
            <w:tcW w:w="3648" w:type="dxa"/>
            <w:shd w:val="clear" w:color="auto" w:fill="FFFFFF" w:themeFill="background1"/>
          </w:tcPr>
          <w:p w14:paraId="707E248A" w14:textId="77777777"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D41CFB">
              <w:rPr>
                <w:szCs w:val="22"/>
              </w:rPr>
              <w:t>All non-relevant http method information must be removed. By default, only GET and POST are allowed</w:t>
            </w:r>
            <w:r w:rsidRPr="00D41CFB">
              <w:rPr>
                <w:rFonts w:cs="Arial"/>
                <w:szCs w:val="22"/>
              </w:rPr>
              <w:t> </w:t>
            </w:r>
          </w:p>
        </w:tc>
      </w:tr>
      <w:tr w:rsidR="00D41CFB" w:rsidRPr="00D41CFB" w14:paraId="6E0CBDEB"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125047A" w14:textId="77777777" w:rsidR="00D41CFB" w:rsidRPr="00D41CFB" w:rsidRDefault="00D41CFB" w:rsidP="00D41CFB">
            <w:pPr>
              <w:spacing w:after="120"/>
            </w:pPr>
            <w:r w:rsidRPr="00D41CFB">
              <w:t xml:space="preserve">Disable Directory Listing </w:t>
            </w:r>
            <w:r w:rsidRPr="00D41CFB">
              <w:br/>
            </w:r>
            <w:r w:rsidRPr="00D41CFB">
              <w:rPr>
                <w:b w:val="0"/>
                <w:bCs w:val="0"/>
              </w:rPr>
              <w:t>(GRIP SSD-29)</w:t>
            </w:r>
          </w:p>
        </w:tc>
        <w:sdt>
          <w:sdtPr>
            <w:alias w:val="Applicable"/>
            <w:tag w:val="Applicable"/>
            <w:id w:val="182245748"/>
            <w:placeholder>
              <w:docPart w:val="C8287AD184A34FBE8ED06574302F7050"/>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44298B4B" w14:textId="7B8385F9" w:rsidR="00D41CFB" w:rsidRPr="00BE6FA9" w:rsidRDefault="00BE6FA9" w:rsidP="00D41CFB">
                <w:pPr>
                  <w:spacing w:after="120"/>
                  <w:cnfStyle w:val="000000000000" w:firstRow="0" w:lastRow="0" w:firstColumn="0" w:lastColumn="0" w:oddVBand="0" w:evenVBand="0" w:oddHBand="0" w:evenHBand="0" w:firstRowFirstColumn="0" w:firstRowLastColumn="0" w:lastRowFirstColumn="0" w:lastRowLastColumn="0"/>
                </w:pPr>
                <w:r w:rsidRPr="00BE6FA9">
                  <w:t>Applicable</w:t>
                </w:r>
              </w:p>
            </w:tc>
          </w:sdtContent>
        </w:sdt>
        <w:tc>
          <w:tcPr>
            <w:tcW w:w="3648" w:type="dxa"/>
            <w:shd w:val="clear" w:color="auto" w:fill="FFFFFF" w:themeFill="background1"/>
          </w:tcPr>
          <w:p w14:paraId="08D1A753"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highlight w:val="yellow"/>
              </w:rPr>
            </w:pPr>
          </w:p>
        </w:tc>
      </w:tr>
      <w:tr w:rsidR="00D41CFB" w:rsidRPr="00D41CFB" w14:paraId="04B975B2"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9DEC4FF" w14:textId="77777777" w:rsidR="00D41CFB" w:rsidRPr="00D41CFB" w:rsidRDefault="00D41CFB" w:rsidP="00D41CFB">
            <w:pPr>
              <w:spacing w:after="120"/>
            </w:pPr>
            <w:r w:rsidRPr="00D41CFB">
              <w:t>TLS/SSL Certificates</w:t>
            </w:r>
          </w:p>
        </w:tc>
        <w:sdt>
          <w:sdtPr>
            <w:alias w:val="Applicable"/>
            <w:tag w:val="Applicable"/>
            <w:id w:val="-241799673"/>
            <w:placeholder>
              <w:docPart w:val="09AD7335DFD14F6E97F90FF75FD49892"/>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723868BD" w14:textId="442EB1CB" w:rsidR="00D41CFB" w:rsidRPr="00BE6FA9" w:rsidRDefault="00BE6FA9" w:rsidP="00D41CFB">
                <w:pPr>
                  <w:spacing w:after="120"/>
                  <w:cnfStyle w:val="000000100000" w:firstRow="0" w:lastRow="0" w:firstColumn="0" w:lastColumn="0" w:oddVBand="0" w:evenVBand="0" w:oddHBand="1" w:evenHBand="0" w:firstRowFirstColumn="0" w:firstRowLastColumn="0" w:lastRowFirstColumn="0" w:lastRowLastColumn="0"/>
                  <w:rPr>
                    <w:lang w:val="en-US"/>
                  </w:rPr>
                </w:pPr>
                <w:r w:rsidRPr="00BE6FA9">
                  <w:t>Applicable</w:t>
                </w:r>
              </w:p>
            </w:tc>
          </w:sdtContent>
        </w:sdt>
        <w:tc>
          <w:tcPr>
            <w:tcW w:w="3648" w:type="dxa"/>
            <w:shd w:val="clear" w:color="auto" w:fill="FFFFFF" w:themeFill="background1"/>
          </w:tcPr>
          <w:p w14:paraId="79170F78" w14:textId="77777777" w:rsidR="00D41CFB" w:rsidRPr="00BE6FA9" w:rsidRDefault="00D41CFB" w:rsidP="00D41CFB">
            <w:pPr>
              <w:spacing w:after="120"/>
              <w:cnfStyle w:val="000000100000" w:firstRow="0" w:lastRow="0" w:firstColumn="0" w:lastColumn="0" w:oddVBand="0" w:evenVBand="0" w:oddHBand="1" w:evenHBand="0" w:firstRowFirstColumn="0" w:firstRowLastColumn="0" w:lastRowFirstColumn="0" w:lastRowLastColumn="0"/>
              <w:rPr>
                <w:lang w:val="en-US"/>
              </w:rPr>
            </w:pPr>
            <w:r w:rsidRPr="00BE6FA9">
              <w:t>New SSL certificates must be created. Specify the details on all SSL certificates necessary for this application</w:t>
            </w:r>
          </w:p>
        </w:tc>
      </w:tr>
      <w:tr w:rsidR="00D41CFB" w:rsidRPr="00D41CFB" w14:paraId="5BE58D65"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9E4CDF5" w14:textId="77777777" w:rsidR="00D41CFB" w:rsidRPr="00D41CFB" w:rsidRDefault="00D41CFB" w:rsidP="00D41CFB">
            <w:pPr>
              <w:spacing w:after="120"/>
            </w:pPr>
            <w:r w:rsidRPr="00D41CFB">
              <w:t xml:space="preserve">Session Encryption - HTTPS </w:t>
            </w:r>
            <w:r w:rsidRPr="00D41CFB">
              <w:br/>
            </w:r>
            <w:r w:rsidRPr="00D41CFB">
              <w:rPr>
                <w:b w:val="0"/>
                <w:bCs w:val="0"/>
              </w:rPr>
              <w:t>(GRIP SSD-4)</w:t>
            </w:r>
          </w:p>
        </w:tc>
        <w:sdt>
          <w:sdtPr>
            <w:alias w:val="Applicable"/>
            <w:tag w:val="Applicable"/>
            <w:id w:val="265044409"/>
            <w:placeholder>
              <w:docPart w:val="D912B94C649C443181F43C8222BF2185"/>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39BE14DC" w14:textId="74C5E94D" w:rsidR="00D41CFB" w:rsidRPr="00BE6FA9" w:rsidRDefault="00BE6FA9" w:rsidP="00D41CFB">
                <w:pPr>
                  <w:spacing w:after="120"/>
                  <w:cnfStyle w:val="000000000000" w:firstRow="0" w:lastRow="0" w:firstColumn="0" w:lastColumn="0" w:oddVBand="0" w:evenVBand="0" w:oddHBand="0" w:evenHBand="0" w:firstRowFirstColumn="0" w:firstRowLastColumn="0" w:lastRowFirstColumn="0" w:lastRowLastColumn="0"/>
                </w:pPr>
                <w:r w:rsidRPr="00BE6FA9">
                  <w:t>Applicable</w:t>
                </w:r>
              </w:p>
            </w:tc>
          </w:sdtContent>
        </w:sdt>
        <w:tc>
          <w:tcPr>
            <w:tcW w:w="3648" w:type="dxa"/>
            <w:shd w:val="clear" w:color="auto" w:fill="FFFFFF" w:themeFill="background1"/>
          </w:tcPr>
          <w:p w14:paraId="4C330221" w14:textId="77777777" w:rsidR="00D41CFB" w:rsidRPr="00BE6FA9" w:rsidRDefault="00D41CFB" w:rsidP="00D41CFB">
            <w:pPr>
              <w:spacing w:after="120"/>
              <w:cnfStyle w:val="000000000000" w:firstRow="0" w:lastRow="0" w:firstColumn="0" w:lastColumn="0" w:oddVBand="0" w:evenVBand="0" w:oddHBand="0" w:evenHBand="0" w:firstRowFirstColumn="0" w:firstRowLastColumn="0" w:lastRowFirstColumn="0" w:lastRowLastColumn="0"/>
            </w:pPr>
            <w:r w:rsidRPr="00BE6FA9">
              <w:t>If applicable specify: HTTP / HTTPS</w:t>
            </w:r>
          </w:p>
        </w:tc>
      </w:tr>
      <w:tr w:rsidR="00D41CFB" w:rsidRPr="00D41CFB" w14:paraId="2183D51F"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06E3AA1" w14:textId="77777777" w:rsidR="00D41CFB" w:rsidRPr="00D41CFB" w:rsidRDefault="00D41CFB" w:rsidP="00D41CFB">
            <w:pPr>
              <w:spacing w:after="120"/>
            </w:pPr>
            <w:r w:rsidRPr="00D41CFB">
              <w:t xml:space="preserve">Session Encryption – SFTP </w:t>
            </w:r>
            <w:r w:rsidRPr="00D41CFB">
              <w:br/>
            </w:r>
            <w:r w:rsidRPr="00D41CFB">
              <w:rPr>
                <w:b w:val="0"/>
                <w:bCs w:val="0"/>
              </w:rPr>
              <w:t>(GRIP SSD-4)</w:t>
            </w:r>
          </w:p>
        </w:tc>
        <w:sdt>
          <w:sdtPr>
            <w:alias w:val="Applicable"/>
            <w:tag w:val="Applicable"/>
            <w:id w:val="-2008737709"/>
            <w:placeholder>
              <w:docPart w:val="0AE1CA394FCF432F8D0FCA7CA38261B2"/>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6FCBEB48" w14:textId="3A3BEA99" w:rsidR="00D41CFB" w:rsidRPr="00BE6FA9" w:rsidRDefault="00BE6FA9" w:rsidP="00D41CFB">
                <w:pPr>
                  <w:spacing w:after="120"/>
                  <w:cnfStyle w:val="000000100000" w:firstRow="0" w:lastRow="0" w:firstColumn="0" w:lastColumn="0" w:oddVBand="0" w:evenVBand="0" w:oddHBand="1" w:evenHBand="0" w:firstRowFirstColumn="0" w:firstRowLastColumn="0" w:lastRowFirstColumn="0" w:lastRowLastColumn="0"/>
                </w:pPr>
                <w:r w:rsidRPr="00BE6FA9">
                  <w:t>Applicable</w:t>
                </w:r>
              </w:p>
            </w:tc>
          </w:sdtContent>
        </w:sdt>
        <w:tc>
          <w:tcPr>
            <w:tcW w:w="3648" w:type="dxa"/>
            <w:shd w:val="clear" w:color="auto" w:fill="FFFFFF" w:themeFill="background1"/>
          </w:tcPr>
          <w:p w14:paraId="7D0E1D37" w14:textId="77777777" w:rsidR="00D41CFB" w:rsidRPr="00BE6FA9" w:rsidRDefault="00D41CFB" w:rsidP="00D41CFB">
            <w:pPr>
              <w:spacing w:after="120"/>
              <w:cnfStyle w:val="000000100000" w:firstRow="0" w:lastRow="0" w:firstColumn="0" w:lastColumn="0" w:oddVBand="0" w:evenVBand="0" w:oddHBand="1" w:evenHBand="0" w:firstRowFirstColumn="0" w:firstRowLastColumn="0" w:lastRowFirstColumn="0" w:lastRowLastColumn="0"/>
            </w:pPr>
            <w:r w:rsidRPr="00BE6FA9">
              <w:t>If applicable specify: FTP / SFTP / FTP-S</w:t>
            </w:r>
          </w:p>
        </w:tc>
      </w:tr>
      <w:tr w:rsidR="00D41CFB" w:rsidRPr="00D41CFB" w14:paraId="1C81537C"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993CFC4" w14:textId="77777777" w:rsidR="00D41CFB" w:rsidRPr="00D41CFB" w:rsidRDefault="00D41CFB" w:rsidP="00D41CFB">
            <w:pPr>
              <w:spacing w:after="120"/>
            </w:pPr>
            <w:r w:rsidRPr="00D41CFB">
              <w:t>Session Encryption – TLS version</w:t>
            </w:r>
            <w:r w:rsidRPr="00D41CFB">
              <w:br/>
            </w:r>
            <w:r w:rsidRPr="00D41CFB">
              <w:rPr>
                <w:b w:val="0"/>
                <w:bCs w:val="0"/>
              </w:rPr>
              <w:t>(GRIP SSD-4)</w:t>
            </w:r>
          </w:p>
        </w:tc>
        <w:sdt>
          <w:sdtPr>
            <w:alias w:val="Applicable"/>
            <w:tag w:val="Applicable"/>
            <w:id w:val="2038156839"/>
            <w:placeholder>
              <w:docPart w:val="7E12BDAAECF64A8CBC52BE62CEDB8B8C"/>
            </w:placeholder>
            <w:dropDownList>
              <w:listItem w:displayText="Select" w:value="Select"/>
              <w:listItem w:displayText="Applicable" w:value="Applicable"/>
              <w:listItem w:displayText="Not Applicable" w:value="Not Applicable"/>
            </w:dropDownList>
          </w:sdtPr>
          <w:sdtEndPr/>
          <w:sdtContent>
            <w:tc>
              <w:tcPr>
                <w:tcW w:w="3047" w:type="dxa"/>
                <w:shd w:val="clear" w:color="auto" w:fill="FFFFFF" w:themeFill="background1"/>
              </w:tcPr>
              <w:p w14:paraId="16967350" w14:textId="4E008D9C" w:rsidR="00D41CFB" w:rsidRPr="00BE6FA9" w:rsidRDefault="00BE6FA9" w:rsidP="00D41CFB">
                <w:pPr>
                  <w:spacing w:after="120"/>
                  <w:cnfStyle w:val="000000000000" w:firstRow="0" w:lastRow="0" w:firstColumn="0" w:lastColumn="0" w:oddVBand="0" w:evenVBand="0" w:oddHBand="0" w:evenHBand="0" w:firstRowFirstColumn="0" w:firstRowLastColumn="0" w:lastRowFirstColumn="0" w:lastRowLastColumn="0"/>
                </w:pPr>
                <w:r w:rsidRPr="00BE6FA9">
                  <w:t>Applicable</w:t>
                </w:r>
              </w:p>
            </w:tc>
          </w:sdtContent>
        </w:sdt>
        <w:tc>
          <w:tcPr>
            <w:tcW w:w="3648" w:type="dxa"/>
            <w:shd w:val="clear" w:color="auto" w:fill="FFFFFF" w:themeFill="background1"/>
          </w:tcPr>
          <w:p w14:paraId="24D28720" w14:textId="77777777" w:rsidR="00D41CFB" w:rsidRPr="00BE6FA9" w:rsidRDefault="00D41CFB" w:rsidP="00D41CFB">
            <w:pPr>
              <w:spacing w:after="120"/>
              <w:cnfStyle w:val="000000000000" w:firstRow="0" w:lastRow="0" w:firstColumn="0" w:lastColumn="0" w:oddVBand="0" w:evenVBand="0" w:oddHBand="0" w:evenHBand="0" w:firstRowFirstColumn="0" w:firstRowLastColumn="0" w:lastRowFirstColumn="0" w:lastRowLastColumn="0"/>
            </w:pPr>
            <w:r w:rsidRPr="00BE6FA9">
              <w:t>If applicable specify TLS version (1.2 is required)</w:t>
            </w:r>
          </w:p>
          <w:p w14:paraId="3B969FE8" w14:textId="77777777" w:rsidR="00D41CFB" w:rsidRPr="00BE6FA9" w:rsidRDefault="00D41CFB" w:rsidP="00D41CF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uto"/>
                <w:sz w:val="21"/>
                <w:szCs w:val="21"/>
                <w:lang w:val="en-US" w:bidi="ar-SA"/>
              </w:rPr>
            </w:pPr>
            <w:r w:rsidRPr="00BE6FA9">
              <w:rPr>
                <w:rFonts w:ascii="Segoe UI" w:eastAsia="Times New Roman" w:hAnsi="Segoe UI" w:cs="Segoe UI"/>
                <w:color w:val="auto"/>
                <w:sz w:val="21"/>
                <w:szCs w:val="21"/>
                <w:lang w:val="en-US" w:bidi="ar-SA"/>
              </w:rPr>
              <w:t xml:space="preserve">Only allowed cyphers are implemented. </w:t>
            </w:r>
            <w:r w:rsidRPr="00BE6FA9">
              <w:rPr>
                <w:rFonts w:ascii="Segoe UI" w:eastAsia="Times New Roman" w:hAnsi="Segoe UI" w:cs="Segoe UI"/>
                <w:color w:val="auto"/>
                <w:sz w:val="21"/>
                <w:szCs w:val="21"/>
                <w:vertAlign w:val="superscript"/>
                <w:lang w:val="en-US" w:bidi="ar-SA"/>
              </w:rPr>
              <w:t>1)</w:t>
            </w:r>
          </w:p>
        </w:tc>
      </w:tr>
      <w:tr w:rsidR="00D41CFB" w:rsidRPr="00D41CFB" w14:paraId="590EF4D9"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86C8B79" w14:textId="77777777" w:rsidR="00D41CFB" w:rsidRPr="00D41CFB" w:rsidRDefault="00D41CFB" w:rsidP="00D41CFB">
            <w:pPr>
              <w:spacing w:after="120"/>
            </w:pPr>
            <w:r w:rsidRPr="00D41CFB">
              <w:t>Security of Data in Transit External</w:t>
            </w:r>
            <w:r w:rsidRPr="00D41CFB">
              <w:br/>
            </w:r>
          </w:p>
        </w:tc>
        <w:tc>
          <w:tcPr>
            <w:tcW w:w="3047" w:type="dxa"/>
            <w:shd w:val="clear" w:color="auto" w:fill="FFFFFF" w:themeFill="background1"/>
          </w:tcPr>
          <w:p w14:paraId="672F691C" w14:textId="40145F74" w:rsidR="00D41CFB" w:rsidRPr="00D41CFB" w:rsidRDefault="007D2937"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FD12B1">
              <w:t>No deviation</w:t>
            </w:r>
            <w:r>
              <w:t>s</w:t>
            </w:r>
          </w:p>
        </w:tc>
        <w:tc>
          <w:tcPr>
            <w:tcW w:w="3648" w:type="dxa"/>
            <w:shd w:val="clear" w:color="auto" w:fill="FFFFFF" w:themeFill="background1"/>
          </w:tcPr>
          <w:p w14:paraId="20E0544E" w14:textId="0A5F78E9"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p>
        </w:tc>
      </w:tr>
      <w:tr w:rsidR="00D41CFB" w:rsidRPr="00D41CFB" w14:paraId="3816A1B7"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DD411BC" w14:textId="77777777" w:rsidR="00D41CFB" w:rsidRPr="00D41CFB" w:rsidRDefault="00D41CFB" w:rsidP="00D41CFB">
            <w:pPr>
              <w:spacing w:after="120"/>
            </w:pPr>
            <w:r w:rsidRPr="00D41CFB">
              <w:lastRenderedPageBreak/>
              <w:t>Security of Data in Transit Internal</w:t>
            </w:r>
            <w:r w:rsidRPr="00D41CFB">
              <w:br/>
            </w:r>
          </w:p>
        </w:tc>
        <w:tc>
          <w:tcPr>
            <w:tcW w:w="3047" w:type="dxa"/>
            <w:shd w:val="clear" w:color="auto" w:fill="FFFFFF" w:themeFill="background1"/>
          </w:tcPr>
          <w:p w14:paraId="3BB9182A" w14:textId="357EB383" w:rsidR="00D41CFB" w:rsidRPr="00D41CFB" w:rsidRDefault="007D2937" w:rsidP="00D41CFB">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FD12B1">
              <w:t>No deviation</w:t>
            </w:r>
            <w:r>
              <w:t>s</w:t>
            </w:r>
          </w:p>
        </w:tc>
        <w:tc>
          <w:tcPr>
            <w:tcW w:w="3648" w:type="dxa"/>
            <w:shd w:val="clear" w:color="auto" w:fill="FFFFFF" w:themeFill="background1"/>
          </w:tcPr>
          <w:p w14:paraId="46E0C5F2"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pPr>
          </w:p>
        </w:tc>
      </w:tr>
      <w:tr w:rsidR="00D41CFB" w:rsidRPr="00D41CFB" w14:paraId="5A763F0F"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746CA49" w14:textId="77777777" w:rsidR="00D41CFB" w:rsidRPr="00D41CFB" w:rsidRDefault="00D41CFB" w:rsidP="00D41CFB">
            <w:pPr>
              <w:spacing w:after="120"/>
            </w:pPr>
            <w:r w:rsidRPr="00D41CFB">
              <w:t>Segregation in security zones for Production</w:t>
            </w:r>
          </w:p>
        </w:tc>
        <w:tc>
          <w:tcPr>
            <w:tcW w:w="3047" w:type="dxa"/>
            <w:shd w:val="clear" w:color="auto" w:fill="FFFFFF" w:themeFill="background1"/>
          </w:tcPr>
          <w:p w14:paraId="51CB466F" w14:textId="61D9B3AC" w:rsidR="00D41CFB" w:rsidRPr="00D41CFB" w:rsidRDefault="007D2937"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FD12B1">
              <w:t>No deviation</w:t>
            </w:r>
            <w:r>
              <w:t>s</w:t>
            </w:r>
          </w:p>
        </w:tc>
        <w:tc>
          <w:tcPr>
            <w:tcW w:w="3648" w:type="dxa"/>
            <w:shd w:val="clear" w:color="auto" w:fill="FFFFFF" w:themeFill="background1"/>
          </w:tcPr>
          <w:p w14:paraId="7E59EA16" w14:textId="77777777"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D41CFB">
              <w:t>See Appendix A</w:t>
            </w:r>
          </w:p>
        </w:tc>
      </w:tr>
      <w:tr w:rsidR="00D41CFB" w:rsidRPr="00D41CFB" w14:paraId="6C02A32F"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55E000A" w14:textId="77777777" w:rsidR="00D41CFB" w:rsidRPr="00D41CFB" w:rsidRDefault="00D41CFB" w:rsidP="00D41CFB">
            <w:pPr>
              <w:spacing w:after="120"/>
            </w:pPr>
            <w:r w:rsidRPr="00D41CFB">
              <w:t>Segregation of Development, Test, Acceptance and Production environment</w:t>
            </w:r>
          </w:p>
        </w:tc>
        <w:tc>
          <w:tcPr>
            <w:tcW w:w="3047" w:type="dxa"/>
            <w:shd w:val="clear" w:color="auto" w:fill="FFFFFF" w:themeFill="background1"/>
          </w:tcPr>
          <w:p w14:paraId="02342E18" w14:textId="2E5AD2EA" w:rsidR="00D41CFB" w:rsidRPr="00D41CFB" w:rsidRDefault="007D2937" w:rsidP="00D41CFB">
            <w:pPr>
              <w:spacing w:after="120"/>
              <w:cnfStyle w:val="000000000000" w:firstRow="0" w:lastRow="0" w:firstColumn="0" w:lastColumn="0" w:oddVBand="0" w:evenVBand="0" w:oddHBand="0" w:evenHBand="0" w:firstRowFirstColumn="0" w:firstRowLastColumn="0" w:lastRowFirstColumn="0" w:lastRowLastColumn="0"/>
            </w:pPr>
            <w:r w:rsidRPr="00FD12B1">
              <w:t>No deviation</w:t>
            </w:r>
            <w:r>
              <w:t>s</w:t>
            </w:r>
          </w:p>
        </w:tc>
        <w:tc>
          <w:tcPr>
            <w:tcW w:w="3648" w:type="dxa"/>
            <w:shd w:val="clear" w:color="auto" w:fill="FFFFFF" w:themeFill="background1"/>
          </w:tcPr>
          <w:p w14:paraId="26D8F383" w14:textId="77777777" w:rsidR="00D41CFB" w:rsidRPr="00D41CFB" w:rsidRDefault="00D41CFB" w:rsidP="00D41CFB">
            <w:pPr>
              <w:spacing w:after="120"/>
              <w:cnfStyle w:val="000000000000" w:firstRow="0" w:lastRow="0" w:firstColumn="0" w:lastColumn="0" w:oddVBand="0" w:evenVBand="0" w:oddHBand="0" w:evenHBand="0" w:firstRowFirstColumn="0" w:firstRowLastColumn="0" w:lastRowFirstColumn="0" w:lastRowLastColumn="0"/>
              <w:rPr>
                <w:highlight w:val="yellow"/>
              </w:rPr>
            </w:pPr>
            <w:r w:rsidRPr="00D41CFB">
              <w:t>See Appendix A</w:t>
            </w:r>
          </w:p>
        </w:tc>
      </w:tr>
      <w:tr w:rsidR="00D41CFB" w:rsidRPr="00D41CFB" w14:paraId="6814A9E1"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C3B3491" w14:textId="77777777" w:rsidR="00D41CFB" w:rsidRPr="00D41CFB" w:rsidRDefault="00D41CFB" w:rsidP="00D41CFB">
            <w:pPr>
              <w:spacing w:after="120"/>
            </w:pPr>
            <w:r w:rsidRPr="00D41CFB">
              <w:t>All software used must be supported by the vendor</w:t>
            </w:r>
          </w:p>
        </w:tc>
        <w:tc>
          <w:tcPr>
            <w:tcW w:w="3047" w:type="dxa"/>
            <w:shd w:val="clear" w:color="auto" w:fill="FFFFFF" w:themeFill="background1"/>
          </w:tcPr>
          <w:p w14:paraId="465C6722" w14:textId="620507BF" w:rsidR="00D41CFB" w:rsidRPr="00D41CFB" w:rsidRDefault="007D2937"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FD12B1">
              <w:t>No deviation</w:t>
            </w:r>
            <w:r>
              <w:t>s</w:t>
            </w:r>
          </w:p>
        </w:tc>
        <w:tc>
          <w:tcPr>
            <w:tcW w:w="3648" w:type="dxa"/>
            <w:shd w:val="clear" w:color="auto" w:fill="FFFFFF" w:themeFill="background1"/>
          </w:tcPr>
          <w:p w14:paraId="61ED4FA0" w14:textId="77777777" w:rsidR="00D41CFB" w:rsidRPr="00D41CFB" w:rsidRDefault="00D41CFB" w:rsidP="00D41CFB">
            <w:pPr>
              <w:spacing w:after="120"/>
              <w:cnfStyle w:val="000000100000" w:firstRow="0" w:lastRow="0" w:firstColumn="0" w:lastColumn="0" w:oddVBand="0" w:evenVBand="0" w:oddHBand="1" w:evenHBand="0" w:firstRowFirstColumn="0" w:firstRowLastColumn="0" w:lastRowFirstColumn="0" w:lastRowLastColumn="0"/>
              <w:rPr>
                <w:highlight w:val="yellow"/>
              </w:rPr>
            </w:pPr>
            <w:r w:rsidRPr="00D41CFB">
              <w:t>See Appendix A</w:t>
            </w:r>
          </w:p>
        </w:tc>
      </w:tr>
      <w:tr w:rsidR="00D41CFB" w:rsidRPr="00D41CFB" w14:paraId="6E8EC93F" w14:textId="77777777" w:rsidTr="00C2308C">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BC60722" w14:textId="77777777" w:rsidR="00D41CFB" w:rsidRPr="00D41CFB" w:rsidRDefault="00D41CFB" w:rsidP="00D41CFB">
            <w:pPr>
              <w:spacing w:after="120"/>
            </w:pPr>
            <w:r w:rsidRPr="00D41CFB">
              <w:t>Malware protection</w:t>
            </w:r>
          </w:p>
        </w:tc>
        <w:tc>
          <w:tcPr>
            <w:tcW w:w="3047" w:type="dxa"/>
            <w:shd w:val="clear" w:color="auto" w:fill="FFFFFF" w:themeFill="background1"/>
          </w:tcPr>
          <w:p w14:paraId="770CA0DA" w14:textId="253F3DE5" w:rsidR="00D41CFB" w:rsidRPr="00D41CFB" w:rsidRDefault="007D2937" w:rsidP="00D41CFB">
            <w:pPr>
              <w:spacing w:after="120"/>
              <w:cnfStyle w:val="000000000000" w:firstRow="0" w:lastRow="0" w:firstColumn="0" w:lastColumn="0" w:oddVBand="0" w:evenVBand="0" w:oddHBand="0" w:evenHBand="0" w:firstRowFirstColumn="0" w:firstRowLastColumn="0" w:lastRowFirstColumn="0" w:lastRowLastColumn="0"/>
            </w:pPr>
            <w:r w:rsidRPr="00FD12B1">
              <w:t>No deviation</w:t>
            </w:r>
            <w:r>
              <w:t>s</w:t>
            </w:r>
          </w:p>
        </w:tc>
        <w:tc>
          <w:tcPr>
            <w:tcW w:w="3648" w:type="dxa"/>
            <w:shd w:val="clear" w:color="auto" w:fill="FFFFFF" w:themeFill="background1"/>
          </w:tcPr>
          <w:p w14:paraId="3A83D4FD" w14:textId="211E8565" w:rsidR="00D41CFB" w:rsidRPr="0047599C" w:rsidRDefault="00D41CFB" w:rsidP="00D41CFB">
            <w:pPr>
              <w:spacing w:after="120"/>
              <w:cnfStyle w:val="000000000000" w:firstRow="0" w:lastRow="0" w:firstColumn="0" w:lastColumn="0" w:oddVBand="0" w:evenVBand="0" w:oddHBand="0" w:evenHBand="0" w:firstRowFirstColumn="0" w:firstRowLastColumn="0" w:lastRowFirstColumn="0" w:lastRowLastColumn="0"/>
            </w:pPr>
            <w:r w:rsidRPr="0047599C">
              <w:t xml:space="preserve">Standard scanning </w:t>
            </w:r>
          </w:p>
        </w:tc>
      </w:tr>
      <w:tr w:rsidR="00D41CFB" w:rsidRPr="00D41CFB" w14:paraId="339B0620" w14:textId="77777777" w:rsidTr="00C2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6CB5FD5" w14:textId="77777777" w:rsidR="00D41CFB" w:rsidRPr="00D41CFB" w:rsidRDefault="00D41CFB" w:rsidP="00D41CFB">
            <w:pPr>
              <w:spacing w:after="120"/>
              <w:rPr>
                <w:b w:val="0"/>
                <w:bCs w:val="0"/>
              </w:rPr>
            </w:pPr>
            <w:r w:rsidRPr="00D41CFB">
              <w:t>Security Logging and -Monitoring retention</w:t>
            </w:r>
          </w:p>
          <w:p w14:paraId="73286896" w14:textId="77777777" w:rsidR="00D41CFB" w:rsidRPr="00D41CFB" w:rsidRDefault="00D41CFB" w:rsidP="00D41CFB">
            <w:pPr>
              <w:spacing w:after="120"/>
              <w:rPr>
                <w:highlight w:val="magenta"/>
              </w:rPr>
            </w:pPr>
            <w:r w:rsidRPr="00D41CFB">
              <w:t>(default=1 year)</w:t>
            </w:r>
          </w:p>
        </w:tc>
        <w:tc>
          <w:tcPr>
            <w:tcW w:w="3047" w:type="dxa"/>
            <w:shd w:val="clear" w:color="auto" w:fill="FFFFFF" w:themeFill="background1"/>
          </w:tcPr>
          <w:p w14:paraId="70412638" w14:textId="058E97B9" w:rsidR="00D41CFB" w:rsidRPr="00D41CFB" w:rsidRDefault="007D2937" w:rsidP="00D41CFB">
            <w:pPr>
              <w:spacing w:after="120"/>
              <w:cnfStyle w:val="000000100000" w:firstRow="0" w:lastRow="0" w:firstColumn="0" w:lastColumn="0" w:oddVBand="0" w:evenVBand="0" w:oddHBand="1" w:evenHBand="0" w:firstRowFirstColumn="0" w:firstRowLastColumn="0" w:lastRowFirstColumn="0" w:lastRowLastColumn="0"/>
              <w:rPr>
                <w:highlight w:val="magenta"/>
              </w:rPr>
            </w:pPr>
            <w:r w:rsidRPr="00FD12B1">
              <w:t>No deviation</w:t>
            </w:r>
            <w:r>
              <w:t>s</w:t>
            </w:r>
          </w:p>
        </w:tc>
        <w:tc>
          <w:tcPr>
            <w:tcW w:w="3648" w:type="dxa"/>
            <w:shd w:val="clear" w:color="auto" w:fill="FFFFFF" w:themeFill="background1"/>
          </w:tcPr>
          <w:p w14:paraId="0E64298F" w14:textId="68DDD418" w:rsidR="00D41CFB" w:rsidRPr="0047599C" w:rsidRDefault="000450A1" w:rsidP="00D41CFB">
            <w:pPr>
              <w:spacing w:after="120"/>
              <w:cnfStyle w:val="000000100000" w:firstRow="0" w:lastRow="0" w:firstColumn="0" w:lastColumn="0" w:oddVBand="0" w:evenVBand="0" w:oddHBand="1" w:evenHBand="0" w:firstRowFirstColumn="0" w:firstRowLastColumn="0" w:lastRowFirstColumn="0" w:lastRowLastColumn="0"/>
            </w:pPr>
            <w:sdt>
              <w:sdtPr>
                <w:alias w:val="retention"/>
                <w:tag w:val="retention"/>
                <w:id w:val="-2030180712"/>
                <w:placeholder>
                  <w:docPart w:val="D88E050EFDB34F52AC94975A8CFCE3E8"/>
                </w:placeholder>
                <w:dropDownList>
                  <w:listItem w:displayText="Select" w:value="Select"/>
                  <w:listItem w:displayText="1 year" w:value="1 year"/>
                  <w:listItem w:displayText="5 years" w:value="5 years"/>
                  <w:listItem w:displayText="7 years" w:value="7 years"/>
                  <w:listItem w:displayText="10 years" w:value="10 years"/>
                </w:dropDownList>
              </w:sdtPr>
              <w:sdtEndPr/>
              <w:sdtContent>
                <w:r w:rsidR="0047599C" w:rsidRPr="0047599C">
                  <w:t>1 year</w:t>
                </w:r>
              </w:sdtContent>
            </w:sdt>
          </w:p>
        </w:tc>
      </w:tr>
    </w:tbl>
    <w:p w14:paraId="5D46D5C9" w14:textId="77777777" w:rsidR="00D41CFB" w:rsidRPr="00D41CFB" w:rsidRDefault="00D41CFB" w:rsidP="00D41CFB">
      <w:pPr>
        <w:spacing w:before="100" w:beforeAutospacing="1" w:after="100" w:afterAutospacing="1"/>
        <w:rPr>
          <w:rFonts w:ascii="Segoe UI" w:eastAsia="Times New Roman" w:hAnsi="Segoe UI" w:cs="Segoe UI"/>
          <w:i/>
          <w:iCs/>
          <w:color w:val="auto"/>
          <w:sz w:val="20"/>
          <w:lang w:val="en-US" w:bidi="ar-SA"/>
        </w:rPr>
      </w:pPr>
      <w:r w:rsidRPr="00D41CFB">
        <w:rPr>
          <w:rFonts w:ascii="Segoe UI" w:eastAsia="Times New Roman" w:hAnsi="Segoe UI" w:cs="Segoe UI"/>
          <w:color w:val="auto"/>
          <w:sz w:val="20"/>
          <w:vertAlign w:val="superscript"/>
          <w:lang w:val="en-US" w:bidi="ar-SA"/>
        </w:rPr>
        <w:t>1)</w:t>
      </w:r>
      <w:r w:rsidRPr="00D41CFB">
        <w:rPr>
          <w:rFonts w:ascii="Segoe UI" w:eastAsia="Times New Roman" w:hAnsi="Segoe UI" w:cs="Segoe UI"/>
          <w:i/>
          <w:iCs/>
          <w:color w:val="auto"/>
          <w:sz w:val="20"/>
          <w:lang w:val="en-US" w:bidi="ar-SA"/>
        </w:rPr>
        <w:t xml:space="preserve"> Based upon the latest NCSC recommendations and the used technologies within UWV </w:t>
      </w:r>
    </w:p>
    <w:p w14:paraId="018469E6" w14:textId="77777777" w:rsidR="00D41CFB" w:rsidRPr="00D41CFB" w:rsidRDefault="00D41CFB" w:rsidP="00D41CFB">
      <w:p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At design verification the allowed</w:t>
      </w:r>
      <w:r w:rsidRPr="00D41CFB">
        <w:rPr>
          <w:rFonts w:ascii="Segoe UI" w:eastAsia="Times New Roman" w:hAnsi="Segoe UI" w:cs="Segoe UI"/>
          <w:color w:val="auto"/>
          <w:sz w:val="20"/>
          <w:lang w:val="en-US" w:bidi="ar-SA"/>
        </w:rPr>
        <w:t xml:space="preserve"> </w:t>
      </w:r>
      <w:r w:rsidRPr="00D41CFB">
        <w:rPr>
          <w:rFonts w:ascii="Segoe UI" w:eastAsia="Times New Roman" w:hAnsi="Segoe UI" w:cs="Segoe UI"/>
          <w:i/>
          <w:iCs/>
          <w:color w:val="auto"/>
          <w:sz w:val="20"/>
          <w:lang w:val="en-US" w:bidi="ar-SA"/>
        </w:rPr>
        <w:t xml:space="preserve">Cyphers are: </w:t>
      </w:r>
    </w:p>
    <w:p w14:paraId="4FDF42EB"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TLS_ECDHE_ECDSA_WITH_AES_256_GCM_SHA384</w:t>
      </w:r>
    </w:p>
    <w:p w14:paraId="43170B36"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TLS_ECDHE_ECDSA_WITH_AES_128_GCM_SHA256</w:t>
      </w:r>
    </w:p>
    <w:p w14:paraId="6615F3C0"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TLS_ECDHE_RSA_WITH_AES_256_GCM_SHA384</w:t>
      </w:r>
    </w:p>
    <w:p w14:paraId="7335047C"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TLS_ECDHE_RSA_WITH_AES_128_GCM_SHA256</w:t>
      </w:r>
    </w:p>
    <w:p w14:paraId="53F9ECED"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TLS_ECDHE_ECDSA_WITH_AES_256_CBC_SHA384</w:t>
      </w:r>
    </w:p>
    <w:p w14:paraId="36031EE2"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TLS_ECDHE_ECDSA_WITH_AES_256_CBC_SHA</w:t>
      </w:r>
    </w:p>
    <w:p w14:paraId="30C49553"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TLS_ECDHE_ECDSA_WITH_AES_128_CBC_SHA256</w:t>
      </w:r>
    </w:p>
    <w:p w14:paraId="00A16719"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TLS_ECDHE_ECDSA_WITH_AES_128_CBC_SHA</w:t>
      </w:r>
    </w:p>
    <w:p w14:paraId="4AFCEAAB"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TLS_ECDHE_RSA_WITH_AES_256_CBC_SHA384</w:t>
      </w:r>
    </w:p>
    <w:p w14:paraId="63C391FD"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TLS_ECDHE_RSA_WITH_AES_256_CBC_SHA</w:t>
      </w:r>
    </w:p>
    <w:p w14:paraId="60C4837B"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TLS_ECDHE_RSA_WITH_AES_128_CBC_SHA256</w:t>
      </w:r>
    </w:p>
    <w:p w14:paraId="6DF4E717"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TLS_ECDHE_RSA_WITH_AES_128_CBC_SHA</w:t>
      </w:r>
    </w:p>
    <w:p w14:paraId="67523C4A"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TLS_DHE_RSA_WITH_AES_256_GCM_SHA384</w:t>
      </w:r>
    </w:p>
    <w:p w14:paraId="58DFC21E"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TLS_DHE_RSA_WITH_AES_128_GCM_SHA256</w:t>
      </w:r>
    </w:p>
    <w:p w14:paraId="1B26CD92" w14:textId="77777777" w:rsidR="00D41CFB" w:rsidRPr="00D41CFB" w:rsidRDefault="00D41CFB" w:rsidP="00D41CFB">
      <w:pPr>
        <w:numPr>
          <w:ilvl w:val="0"/>
          <w:numId w:val="69"/>
        </w:numPr>
        <w:spacing w:before="100" w:beforeAutospacing="1" w:after="100" w:afterAutospacing="1"/>
        <w:rPr>
          <w:rFonts w:ascii="Segoe UI" w:eastAsia="Times New Roman" w:hAnsi="Segoe UI" w:cs="Segoe UI"/>
          <w:color w:val="auto"/>
          <w:sz w:val="20"/>
          <w:lang w:val="en-US" w:bidi="ar-SA"/>
        </w:rPr>
      </w:pPr>
      <w:r w:rsidRPr="00D41CFB">
        <w:rPr>
          <w:rFonts w:ascii="Segoe UI" w:eastAsia="Times New Roman" w:hAnsi="Segoe UI" w:cs="Segoe UI"/>
          <w:i/>
          <w:iCs/>
          <w:color w:val="auto"/>
          <w:sz w:val="20"/>
          <w:lang w:val="en-US" w:bidi="ar-SA"/>
        </w:rPr>
        <w:t>TLS_DHE_RSA_WITH_AES_256_CBC_SHA</w:t>
      </w:r>
    </w:p>
    <w:p w14:paraId="3AA91742" w14:textId="77777777" w:rsidR="00D41CFB" w:rsidRPr="00D41CFB" w:rsidRDefault="00D41CFB" w:rsidP="00D41CFB">
      <w:pPr>
        <w:numPr>
          <w:ilvl w:val="0"/>
          <w:numId w:val="69"/>
        </w:numPr>
        <w:spacing w:before="100" w:beforeAutospacing="1" w:after="100" w:afterAutospacing="1"/>
        <w:rPr>
          <w:sz w:val="20"/>
          <w:lang w:val="en-US"/>
        </w:rPr>
      </w:pPr>
      <w:r w:rsidRPr="00D41CFB">
        <w:rPr>
          <w:rFonts w:ascii="Segoe UI" w:eastAsia="Times New Roman" w:hAnsi="Segoe UI" w:cs="Segoe UI"/>
          <w:i/>
          <w:iCs/>
          <w:color w:val="auto"/>
          <w:sz w:val="20"/>
          <w:lang w:val="en-US" w:bidi="ar-SA"/>
        </w:rPr>
        <w:t>TLS_DHE_RSA_WITH_AES_128_CBC_SHA</w:t>
      </w:r>
    </w:p>
    <w:p w14:paraId="55AA43CD" w14:textId="77777777" w:rsidR="00CF08B8" w:rsidRPr="00D41CFB" w:rsidRDefault="00CF08B8">
      <w:pPr>
        <w:spacing w:after="160" w:line="259" w:lineRule="auto"/>
        <w:rPr>
          <w:rFonts w:ascii="Helvetica-Bold" w:hAnsi="Helvetica-Bold" w:hint="eastAsia"/>
          <w:b/>
          <w:bCs/>
          <w:color w:val="040204"/>
          <w:sz w:val="34"/>
          <w:szCs w:val="34"/>
          <w:lang w:val="en-US"/>
        </w:rPr>
      </w:pPr>
    </w:p>
    <w:p w14:paraId="0954F1CF" w14:textId="1C99A6ED" w:rsidR="002A7C81" w:rsidRDefault="002A7C81" w:rsidP="002A7C81">
      <w:pPr>
        <w:pStyle w:val="Heading1"/>
        <w:numPr>
          <w:ilvl w:val="0"/>
          <w:numId w:val="0"/>
        </w:numPr>
      </w:pPr>
      <w:bookmarkStart w:id="81" w:name="_Toc118721279"/>
      <w:r w:rsidRPr="009B5527">
        <w:lastRenderedPageBreak/>
        <w:t xml:space="preserve">Appendix </w:t>
      </w:r>
      <w:r w:rsidR="007B3728">
        <w:t>E</w:t>
      </w:r>
      <w:r w:rsidRPr="009B5527">
        <w:t xml:space="preserve">: </w:t>
      </w:r>
      <w:r>
        <w:t>Glossary</w:t>
      </w:r>
      <w:bookmarkEnd w:id="81"/>
    </w:p>
    <w:p w14:paraId="4DA597A1" w14:textId="585EA3F1" w:rsidR="006C6C9C" w:rsidRDefault="006C6C9C" w:rsidP="006C6C9C">
      <w:pPr>
        <w:pStyle w:val="BodyText"/>
      </w:pPr>
    </w:p>
    <w:p w14:paraId="41C43057" w14:textId="77777777" w:rsidR="006C6C9C" w:rsidRPr="006C6C9C" w:rsidRDefault="006C6C9C" w:rsidP="006C6C9C">
      <w:pPr>
        <w:pStyle w:val="BodyText"/>
      </w:pPr>
    </w:p>
    <w:tbl>
      <w:tblPr>
        <w:tblW w:w="9913" w:type="dxa"/>
        <w:jc w:val="center"/>
        <w:tblLook w:val="04A0" w:firstRow="1" w:lastRow="0" w:firstColumn="1" w:lastColumn="0" w:noHBand="0" w:noVBand="1"/>
      </w:tblPr>
      <w:tblGrid>
        <w:gridCol w:w="2967"/>
        <w:gridCol w:w="4820"/>
        <w:gridCol w:w="2126"/>
      </w:tblGrid>
      <w:tr w:rsidR="002A4A04" w14:paraId="627A6308" w14:textId="77777777" w:rsidTr="00DF7F1E">
        <w:trPr>
          <w:cantSplit/>
          <w:trHeight w:val="298"/>
          <w:tblHeader/>
          <w:jc w:val="center"/>
        </w:trPr>
        <w:tc>
          <w:tcPr>
            <w:tcW w:w="2967" w:type="dxa"/>
            <w:tcBorders>
              <w:top w:val="single" w:sz="8" w:space="0" w:color="auto"/>
              <w:left w:val="single" w:sz="8" w:space="0" w:color="auto"/>
              <w:bottom w:val="single" w:sz="4" w:space="0" w:color="auto"/>
              <w:right w:val="single" w:sz="8" w:space="0" w:color="auto"/>
            </w:tcBorders>
            <w:shd w:val="clear" w:color="auto" w:fill="808080"/>
            <w:vAlign w:val="center"/>
          </w:tcPr>
          <w:p w14:paraId="77E6EC6A" w14:textId="7307B53D" w:rsidR="002A4A04" w:rsidRPr="001003AC" w:rsidRDefault="006C6C9C">
            <w:pPr>
              <w:rPr>
                <w:rFonts w:eastAsia="Times New Roman" w:cs="Arial"/>
                <w:b/>
                <w:bCs/>
                <w:color w:val="FFFFFF" w:themeColor="background1"/>
                <w:szCs w:val="22"/>
                <w:lang w:val="en-US" w:bidi="ar-SA"/>
              </w:rPr>
            </w:pPr>
            <w:r>
              <w:rPr>
                <w:rFonts w:eastAsia="Times New Roman" w:cs="Arial"/>
                <w:b/>
                <w:bCs/>
                <w:color w:val="FFFFFF" w:themeColor="background1"/>
                <w:szCs w:val="22"/>
                <w:lang w:val="en-US" w:bidi="ar-SA"/>
              </w:rPr>
              <w:t>Acronym</w:t>
            </w:r>
          </w:p>
        </w:tc>
        <w:tc>
          <w:tcPr>
            <w:tcW w:w="4820" w:type="dxa"/>
            <w:tcBorders>
              <w:top w:val="single" w:sz="8" w:space="0" w:color="auto"/>
              <w:left w:val="nil"/>
              <w:bottom w:val="single" w:sz="4" w:space="0" w:color="auto"/>
              <w:right w:val="single" w:sz="8" w:space="0" w:color="auto"/>
            </w:tcBorders>
            <w:shd w:val="clear" w:color="auto" w:fill="808080"/>
            <w:vAlign w:val="center"/>
          </w:tcPr>
          <w:p w14:paraId="7108A766" w14:textId="394B4B1E" w:rsidR="002A4A04" w:rsidRPr="001003AC" w:rsidRDefault="006C6C9C">
            <w:pPr>
              <w:rPr>
                <w:rFonts w:cs="Arial"/>
                <w:b/>
                <w:bCs/>
                <w:color w:val="FFFFFF" w:themeColor="background1"/>
                <w:szCs w:val="22"/>
              </w:rPr>
            </w:pPr>
            <w:r>
              <w:rPr>
                <w:rFonts w:cs="Arial"/>
                <w:b/>
                <w:bCs/>
                <w:color w:val="FFFFFF" w:themeColor="background1"/>
                <w:szCs w:val="22"/>
              </w:rPr>
              <w:t>Description</w:t>
            </w:r>
          </w:p>
        </w:tc>
        <w:tc>
          <w:tcPr>
            <w:tcW w:w="2126" w:type="dxa"/>
            <w:tcBorders>
              <w:top w:val="single" w:sz="8" w:space="0" w:color="auto"/>
              <w:left w:val="nil"/>
              <w:bottom w:val="single" w:sz="4" w:space="0" w:color="auto"/>
              <w:right w:val="single" w:sz="8" w:space="0" w:color="auto"/>
            </w:tcBorders>
            <w:shd w:val="clear" w:color="auto" w:fill="808080"/>
            <w:vAlign w:val="center"/>
            <w:hideMark/>
          </w:tcPr>
          <w:p w14:paraId="740AEEDC" w14:textId="77777777" w:rsidR="002A4A04" w:rsidRDefault="002A4A04">
            <w:pPr>
              <w:rPr>
                <w:rFonts w:cs="Arial"/>
                <w:b/>
                <w:bCs/>
                <w:color w:val="FFFFFF"/>
                <w:szCs w:val="22"/>
              </w:rPr>
            </w:pPr>
            <w:r>
              <w:rPr>
                <w:rFonts w:cs="Arial"/>
                <w:b/>
                <w:bCs/>
                <w:color w:val="FFFFFF"/>
                <w:szCs w:val="22"/>
              </w:rPr>
              <w:t>Notes</w:t>
            </w:r>
          </w:p>
        </w:tc>
      </w:tr>
      <w:tr w:rsidR="00DF7F1E" w14:paraId="7BEFDACB"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52CA8923" w14:textId="26BA78F1" w:rsidR="00DF7F1E" w:rsidRDefault="00DF7F1E">
            <w:pPr>
              <w:pStyle w:val="TABLETEXT1"/>
              <w:spacing w:line="240" w:lineRule="auto"/>
              <w:rPr>
                <w:b/>
              </w:rPr>
            </w:pPr>
            <w:r>
              <w:rPr>
                <w:b/>
              </w:rPr>
              <w:t>ASO</w:t>
            </w:r>
          </w:p>
        </w:tc>
        <w:tc>
          <w:tcPr>
            <w:tcW w:w="4820" w:type="dxa"/>
            <w:tcBorders>
              <w:top w:val="single" w:sz="4" w:space="0" w:color="auto"/>
              <w:left w:val="nil"/>
              <w:bottom w:val="single" w:sz="8" w:space="0" w:color="auto"/>
              <w:right w:val="single" w:sz="8" w:space="0" w:color="auto"/>
            </w:tcBorders>
          </w:tcPr>
          <w:p w14:paraId="3EFBEFC3" w14:textId="7A9EA6F8" w:rsidR="00DF7F1E" w:rsidRDefault="00DF7F1E">
            <w:pPr>
              <w:pStyle w:val="TABLETEXT1"/>
              <w:spacing w:line="240" w:lineRule="auto"/>
            </w:pPr>
            <w:r>
              <w:t>Account Security Officer</w:t>
            </w:r>
          </w:p>
        </w:tc>
        <w:tc>
          <w:tcPr>
            <w:tcW w:w="2126" w:type="dxa"/>
            <w:tcBorders>
              <w:top w:val="single" w:sz="4" w:space="0" w:color="auto"/>
              <w:left w:val="nil"/>
              <w:bottom w:val="single" w:sz="8" w:space="0" w:color="auto"/>
              <w:right w:val="single" w:sz="4" w:space="0" w:color="auto"/>
            </w:tcBorders>
            <w:vAlign w:val="center"/>
          </w:tcPr>
          <w:p w14:paraId="6229E2D4" w14:textId="77777777" w:rsidR="00DF7F1E" w:rsidRDefault="00DF7F1E">
            <w:pPr>
              <w:rPr>
                <w:rFonts w:cs="Arial"/>
                <w:sz w:val="20"/>
              </w:rPr>
            </w:pPr>
          </w:p>
        </w:tc>
      </w:tr>
      <w:tr w:rsidR="00FC0FDE" w14:paraId="1AD0F31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D6C9BBC" w14:textId="310F7DB9" w:rsidR="00FC0FDE" w:rsidRDefault="00FC0FDE">
            <w:pPr>
              <w:pStyle w:val="TABLETEXT1"/>
              <w:spacing w:line="240" w:lineRule="auto"/>
              <w:rPr>
                <w:b/>
              </w:rPr>
            </w:pPr>
            <w:r>
              <w:rPr>
                <w:b/>
              </w:rPr>
              <w:t>CMO</w:t>
            </w:r>
          </w:p>
        </w:tc>
        <w:tc>
          <w:tcPr>
            <w:tcW w:w="4820" w:type="dxa"/>
            <w:tcBorders>
              <w:top w:val="single" w:sz="4" w:space="0" w:color="auto"/>
              <w:left w:val="nil"/>
              <w:bottom w:val="single" w:sz="8" w:space="0" w:color="auto"/>
              <w:right w:val="single" w:sz="8" w:space="0" w:color="auto"/>
            </w:tcBorders>
          </w:tcPr>
          <w:p w14:paraId="0A9F49AD" w14:textId="10FEDB7D" w:rsidR="00FC0FDE" w:rsidRDefault="00FC0FDE">
            <w:pPr>
              <w:pStyle w:val="TABLETEXT1"/>
              <w:spacing w:line="240" w:lineRule="auto"/>
            </w:pPr>
            <w:r>
              <w:t>Current Mode of Operation</w:t>
            </w:r>
            <w:r w:rsidR="007A05B7">
              <w:t xml:space="preserve"> refers to the old situation at IBM</w:t>
            </w:r>
          </w:p>
        </w:tc>
        <w:tc>
          <w:tcPr>
            <w:tcW w:w="2126" w:type="dxa"/>
            <w:tcBorders>
              <w:top w:val="single" w:sz="4" w:space="0" w:color="auto"/>
              <w:left w:val="nil"/>
              <w:bottom w:val="single" w:sz="8" w:space="0" w:color="auto"/>
              <w:right w:val="single" w:sz="4" w:space="0" w:color="auto"/>
            </w:tcBorders>
            <w:vAlign w:val="center"/>
          </w:tcPr>
          <w:p w14:paraId="1BDA252D" w14:textId="77777777" w:rsidR="00FC0FDE" w:rsidRDefault="00FC0FDE">
            <w:pPr>
              <w:rPr>
                <w:rFonts w:cs="Arial"/>
                <w:sz w:val="20"/>
              </w:rPr>
            </w:pPr>
          </w:p>
        </w:tc>
      </w:tr>
      <w:tr w:rsidR="00DF7F1E" w14:paraId="086FD96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16D591D9" w14:textId="38385598" w:rsidR="00DF7F1E" w:rsidRDefault="00DF7F1E" w:rsidP="00DF7F1E">
            <w:pPr>
              <w:pStyle w:val="TABLETEXT1"/>
              <w:spacing w:line="240" w:lineRule="auto"/>
              <w:rPr>
                <w:b/>
                <w:sz w:val="20"/>
                <w:szCs w:val="20"/>
              </w:rPr>
            </w:pPr>
            <w:r>
              <w:rPr>
                <w:b/>
              </w:rPr>
              <w:t>DXC managed systems</w:t>
            </w:r>
          </w:p>
        </w:tc>
        <w:tc>
          <w:tcPr>
            <w:tcW w:w="4820" w:type="dxa"/>
            <w:tcBorders>
              <w:top w:val="single" w:sz="4" w:space="0" w:color="auto"/>
              <w:left w:val="nil"/>
              <w:bottom w:val="single" w:sz="8" w:space="0" w:color="auto"/>
              <w:right w:val="single" w:sz="8" w:space="0" w:color="auto"/>
            </w:tcBorders>
            <w:hideMark/>
          </w:tcPr>
          <w:p w14:paraId="1A48F56C" w14:textId="671608CB" w:rsidR="00DF7F1E" w:rsidRDefault="00DF7F1E" w:rsidP="00DF7F1E">
            <w:pPr>
              <w:pStyle w:val="TABLETEXT1"/>
              <w:spacing w:line="240" w:lineRule="auto"/>
            </w:pPr>
            <w:r>
              <w:t>All systems in the datacenters where DXC is responsible for</w:t>
            </w:r>
          </w:p>
        </w:tc>
        <w:tc>
          <w:tcPr>
            <w:tcW w:w="2126" w:type="dxa"/>
            <w:tcBorders>
              <w:top w:val="single" w:sz="4" w:space="0" w:color="auto"/>
              <w:left w:val="nil"/>
              <w:bottom w:val="single" w:sz="8" w:space="0" w:color="auto"/>
              <w:right w:val="single" w:sz="4" w:space="0" w:color="auto"/>
            </w:tcBorders>
            <w:vAlign w:val="center"/>
          </w:tcPr>
          <w:p w14:paraId="7BFBDD90" w14:textId="77777777" w:rsidR="00DF7F1E" w:rsidRDefault="00DF7F1E" w:rsidP="00DF7F1E">
            <w:pPr>
              <w:rPr>
                <w:rFonts w:cs="Arial"/>
                <w:sz w:val="20"/>
              </w:rPr>
            </w:pPr>
          </w:p>
        </w:tc>
      </w:tr>
      <w:tr w:rsidR="00DF7F1E" w14:paraId="1A84454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4290576A" w14:textId="49AA113B" w:rsidR="00DF7F1E" w:rsidRDefault="00DF7F1E" w:rsidP="00DF7F1E">
            <w:pPr>
              <w:pStyle w:val="TABLETEXT1"/>
              <w:spacing w:line="240" w:lineRule="auto"/>
              <w:rPr>
                <w:b/>
              </w:rPr>
            </w:pPr>
            <w:proofErr w:type="spellStart"/>
            <w:r>
              <w:rPr>
                <w:b/>
              </w:rPr>
              <w:t>EoS</w:t>
            </w:r>
            <w:proofErr w:type="spellEnd"/>
          </w:p>
        </w:tc>
        <w:tc>
          <w:tcPr>
            <w:tcW w:w="4820" w:type="dxa"/>
            <w:tcBorders>
              <w:top w:val="single" w:sz="4" w:space="0" w:color="auto"/>
              <w:left w:val="nil"/>
              <w:bottom w:val="single" w:sz="8" w:space="0" w:color="auto"/>
              <w:right w:val="single" w:sz="8" w:space="0" w:color="auto"/>
            </w:tcBorders>
          </w:tcPr>
          <w:p w14:paraId="36765F37" w14:textId="287040B3" w:rsidR="00DF7F1E" w:rsidRDefault="00DF7F1E" w:rsidP="00DF7F1E">
            <w:pPr>
              <w:pStyle w:val="TABLETEXT1"/>
              <w:spacing w:line="240" w:lineRule="auto"/>
            </w:pPr>
            <w:r>
              <w:t>End of Support</w:t>
            </w:r>
          </w:p>
        </w:tc>
        <w:tc>
          <w:tcPr>
            <w:tcW w:w="2126" w:type="dxa"/>
            <w:tcBorders>
              <w:top w:val="single" w:sz="4" w:space="0" w:color="auto"/>
              <w:left w:val="nil"/>
              <w:bottom w:val="single" w:sz="8" w:space="0" w:color="auto"/>
              <w:right w:val="single" w:sz="4" w:space="0" w:color="auto"/>
            </w:tcBorders>
            <w:vAlign w:val="center"/>
          </w:tcPr>
          <w:p w14:paraId="762F956C" w14:textId="77777777" w:rsidR="00DF7F1E" w:rsidRDefault="00DF7F1E" w:rsidP="00DF7F1E">
            <w:pPr>
              <w:rPr>
                <w:rFonts w:cs="Arial"/>
                <w:sz w:val="20"/>
              </w:rPr>
            </w:pPr>
          </w:p>
        </w:tc>
      </w:tr>
      <w:tr w:rsidR="00DF7F1E" w14:paraId="6BB9FE2B"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45F3C9BD" w14:textId="77777777" w:rsidR="00DF7F1E" w:rsidRDefault="00DF7F1E" w:rsidP="00DF7F1E">
            <w:pPr>
              <w:pStyle w:val="TABLETEXT1"/>
              <w:spacing w:line="240" w:lineRule="auto"/>
              <w:rPr>
                <w:b/>
                <w:sz w:val="20"/>
                <w:szCs w:val="20"/>
              </w:rPr>
            </w:pPr>
            <w:r>
              <w:rPr>
                <w:b/>
              </w:rPr>
              <w:t>MSS</w:t>
            </w:r>
          </w:p>
        </w:tc>
        <w:tc>
          <w:tcPr>
            <w:tcW w:w="4820" w:type="dxa"/>
            <w:tcBorders>
              <w:top w:val="single" w:sz="8" w:space="0" w:color="auto"/>
              <w:left w:val="nil"/>
              <w:bottom w:val="single" w:sz="8" w:space="0" w:color="auto"/>
              <w:right w:val="single" w:sz="8" w:space="0" w:color="auto"/>
            </w:tcBorders>
            <w:hideMark/>
          </w:tcPr>
          <w:p w14:paraId="348F2D87" w14:textId="77777777" w:rsidR="00DF7F1E" w:rsidRDefault="00DF7F1E" w:rsidP="00DF7F1E">
            <w:pPr>
              <w:pStyle w:val="TABLETEXT1"/>
              <w:spacing w:line="240" w:lineRule="auto"/>
            </w:pPr>
            <w:r>
              <w:t>DXC’s portfolio of Managed Security Services</w:t>
            </w:r>
          </w:p>
        </w:tc>
        <w:tc>
          <w:tcPr>
            <w:tcW w:w="2126" w:type="dxa"/>
            <w:tcBorders>
              <w:top w:val="single" w:sz="8" w:space="0" w:color="auto"/>
              <w:left w:val="nil"/>
              <w:bottom w:val="single" w:sz="8" w:space="0" w:color="auto"/>
              <w:right w:val="single" w:sz="4" w:space="0" w:color="auto"/>
            </w:tcBorders>
            <w:vAlign w:val="center"/>
          </w:tcPr>
          <w:p w14:paraId="73D27406" w14:textId="77777777" w:rsidR="00DF7F1E" w:rsidRDefault="00DF7F1E" w:rsidP="00DF7F1E">
            <w:pPr>
              <w:rPr>
                <w:rFonts w:cs="Arial"/>
                <w:sz w:val="20"/>
              </w:rPr>
            </w:pPr>
          </w:p>
        </w:tc>
      </w:tr>
      <w:tr w:rsidR="00DF7F1E" w14:paraId="50817F73"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5958985A" w14:textId="77777777" w:rsidR="00DF7F1E" w:rsidRDefault="00DF7F1E" w:rsidP="00DF7F1E">
            <w:pPr>
              <w:pStyle w:val="TABLETEXT1"/>
              <w:spacing w:line="240" w:lineRule="auto"/>
              <w:rPr>
                <w:b/>
                <w:sz w:val="20"/>
                <w:szCs w:val="20"/>
              </w:rPr>
            </w:pPr>
            <w:r>
              <w:rPr>
                <w:b/>
              </w:rPr>
              <w:t>SBB</w:t>
            </w:r>
          </w:p>
        </w:tc>
        <w:tc>
          <w:tcPr>
            <w:tcW w:w="4820" w:type="dxa"/>
            <w:tcBorders>
              <w:top w:val="single" w:sz="8" w:space="0" w:color="auto"/>
              <w:left w:val="nil"/>
              <w:bottom w:val="single" w:sz="8" w:space="0" w:color="auto"/>
              <w:right w:val="single" w:sz="8" w:space="0" w:color="auto"/>
            </w:tcBorders>
            <w:hideMark/>
          </w:tcPr>
          <w:p w14:paraId="36D9A1B8" w14:textId="77777777" w:rsidR="00DF7F1E" w:rsidRDefault="00DF7F1E" w:rsidP="00DF7F1E">
            <w:pPr>
              <w:pStyle w:val="TABLETEXT1"/>
              <w:spacing w:line="240" w:lineRule="auto"/>
            </w:pPr>
            <w:r>
              <w:t xml:space="preserve">Solution Building Block </w:t>
            </w:r>
          </w:p>
        </w:tc>
        <w:tc>
          <w:tcPr>
            <w:tcW w:w="2126" w:type="dxa"/>
            <w:tcBorders>
              <w:top w:val="single" w:sz="8" w:space="0" w:color="auto"/>
              <w:left w:val="nil"/>
              <w:bottom w:val="single" w:sz="8" w:space="0" w:color="auto"/>
              <w:right w:val="single" w:sz="4" w:space="0" w:color="auto"/>
            </w:tcBorders>
            <w:vAlign w:val="center"/>
          </w:tcPr>
          <w:p w14:paraId="561DCE55" w14:textId="77777777" w:rsidR="00DF7F1E" w:rsidRDefault="00DF7F1E" w:rsidP="00DF7F1E">
            <w:pPr>
              <w:rPr>
                <w:rFonts w:cs="Arial"/>
                <w:sz w:val="20"/>
              </w:rPr>
            </w:pPr>
          </w:p>
        </w:tc>
      </w:tr>
      <w:tr w:rsidR="00DF7F1E" w:rsidRPr="0047599C" w14:paraId="18CE6B51"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13034030" w14:textId="77777777" w:rsidR="00DF7F1E" w:rsidRPr="0047599C" w:rsidRDefault="00DF7F1E" w:rsidP="00DF7F1E">
            <w:pPr>
              <w:pStyle w:val="TABLETEXT1"/>
              <w:spacing w:line="240" w:lineRule="auto"/>
              <w:rPr>
                <w:b/>
                <w:sz w:val="20"/>
                <w:szCs w:val="20"/>
              </w:rPr>
            </w:pPr>
            <w:r w:rsidRPr="0047599C">
              <w:rPr>
                <w:b/>
              </w:rPr>
              <w:t>PDXC</w:t>
            </w:r>
          </w:p>
        </w:tc>
        <w:tc>
          <w:tcPr>
            <w:tcW w:w="4820" w:type="dxa"/>
            <w:tcBorders>
              <w:top w:val="single" w:sz="8" w:space="0" w:color="auto"/>
              <w:left w:val="nil"/>
              <w:bottom w:val="single" w:sz="8" w:space="0" w:color="auto"/>
              <w:right w:val="single" w:sz="8" w:space="0" w:color="auto"/>
            </w:tcBorders>
            <w:hideMark/>
          </w:tcPr>
          <w:p w14:paraId="7EC22A01" w14:textId="77777777" w:rsidR="00DF7F1E" w:rsidRPr="0047599C" w:rsidRDefault="00DF7F1E" w:rsidP="00DF7F1E">
            <w:pPr>
              <w:pStyle w:val="TABLETEXT1"/>
              <w:spacing w:line="240" w:lineRule="auto"/>
            </w:pPr>
            <w:r w:rsidRPr="0047599C">
              <w:t xml:space="preserve">Platform DXC </w:t>
            </w:r>
          </w:p>
        </w:tc>
        <w:tc>
          <w:tcPr>
            <w:tcW w:w="2126" w:type="dxa"/>
            <w:tcBorders>
              <w:top w:val="single" w:sz="8" w:space="0" w:color="auto"/>
              <w:left w:val="nil"/>
              <w:bottom w:val="single" w:sz="8" w:space="0" w:color="auto"/>
              <w:right w:val="single" w:sz="4" w:space="0" w:color="auto"/>
            </w:tcBorders>
            <w:vAlign w:val="center"/>
          </w:tcPr>
          <w:p w14:paraId="79D26DE2" w14:textId="77777777" w:rsidR="00DF7F1E" w:rsidRPr="0047599C" w:rsidRDefault="00DF7F1E" w:rsidP="00DF7F1E">
            <w:pPr>
              <w:rPr>
                <w:rFonts w:cs="Arial"/>
                <w:sz w:val="20"/>
              </w:rPr>
            </w:pPr>
          </w:p>
        </w:tc>
      </w:tr>
      <w:tr w:rsidR="00DF7F1E" w:rsidRPr="0047599C" w14:paraId="3269CC8B"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41F7D1C6" w14:textId="77777777" w:rsidR="00DF7F1E" w:rsidRPr="0047599C" w:rsidRDefault="00DF7F1E" w:rsidP="00DF7F1E">
            <w:pPr>
              <w:pStyle w:val="TABLETEXT1"/>
              <w:spacing w:line="240" w:lineRule="auto"/>
              <w:rPr>
                <w:b/>
                <w:sz w:val="20"/>
                <w:szCs w:val="20"/>
              </w:rPr>
            </w:pPr>
            <w:r w:rsidRPr="0047599C">
              <w:rPr>
                <w:b/>
              </w:rPr>
              <w:t>CVA</w:t>
            </w:r>
          </w:p>
        </w:tc>
        <w:tc>
          <w:tcPr>
            <w:tcW w:w="4820" w:type="dxa"/>
            <w:tcBorders>
              <w:top w:val="single" w:sz="8" w:space="0" w:color="auto"/>
              <w:left w:val="nil"/>
              <w:bottom w:val="single" w:sz="8" w:space="0" w:color="auto"/>
              <w:right w:val="single" w:sz="8" w:space="0" w:color="auto"/>
            </w:tcBorders>
            <w:hideMark/>
          </w:tcPr>
          <w:p w14:paraId="5B37807B" w14:textId="77777777" w:rsidR="00DF7F1E" w:rsidRPr="0047599C" w:rsidRDefault="00DF7F1E" w:rsidP="00DF7F1E">
            <w:pPr>
              <w:pStyle w:val="TABLETEXT1"/>
              <w:spacing w:line="240" w:lineRule="auto"/>
            </w:pPr>
            <w:r w:rsidRPr="0047599C">
              <w:t>Customer Virtual Appliance</w:t>
            </w:r>
          </w:p>
        </w:tc>
        <w:tc>
          <w:tcPr>
            <w:tcW w:w="2126" w:type="dxa"/>
            <w:tcBorders>
              <w:top w:val="single" w:sz="8" w:space="0" w:color="auto"/>
              <w:left w:val="nil"/>
              <w:bottom w:val="single" w:sz="8" w:space="0" w:color="auto"/>
              <w:right w:val="single" w:sz="4" w:space="0" w:color="auto"/>
            </w:tcBorders>
            <w:vAlign w:val="center"/>
          </w:tcPr>
          <w:p w14:paraId="7B48C991" w14:textId="77777777" w:rsidR="00DF7F1E" w:rsidRPr="0047599C" w:rsidRDefault="00DF7F1E" w:rsidP="00DF7F1E">
            <w:pPr>
              <w:rPr>
                <w:rFonts w:cs="Arial"/>
                <w:sz w:val="20"/>
              </w:rPr>
            </w:pPr>
          </w:p>
        </w:tc>
      </w:tr>
      <w:tr w:rsidR="00DF7F1E" w:rsidRPr="0047599C" w14:paraId="39ABA9C0"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1FD8B68E" w14:textId="77777777" w:rsidR="00DF7F1E" w:rsidRPr="0047599C" w:rsidRDefault="00DF7F1E" w:rsidP="00DF7F1E">
            <w:pPr>
              <w:pStyle w:val="TABLETEXT1"/>
              <w:spacing w:line="240" w:lineRule="auto"/>
              <w:rPr>
                <w:b/>
                <w:sz w:val="20"/>
                <w:szCs w:val="20"/>
              </w:rPr>
            </w:pPr>
            <w:r w:rsidRPr="0047599C">
              <w:rPr>
                <w:b/>
              </w:rPr>
              <w:t xml:space="preserve">GRC </w:t>
            </w:r>
          </w:p>
        </w:tc>
        <w:tc>
          <w:tcPr>
            <w:tcW w:w="4820" w:type="dxa"/>
            <w:tcBorders>
              <w:top w:val="single" w:sz="8" w:space="0" w:color="auto"/>
              <w:left w:val="nil"/>
              <w:bottom w:val="single" w:sz="8" w:space="0" w:color="auto"/>
              <w:right w:val="single" w:sz="8" w:space="0" w:color="auto"/>
            </w:tcBorders>
            <w:hideMark/>
          </w:tcPr>
          <w:p w14:paraId="57E0390E" w14:textId="77777777" w:rsidR="00DF7F1E" w:rsidRPr="0047599C" w:rsidRDefault="00DF7F1E" w:rsidP="00DF7F1E">
            <w:pPr>
              <w:pStyle w:val="TABLETEXT1"/>
              <w:spacing w:line="240" w:lineRule="auto"/>
            </w:pPr>
            <w:r w:rsidRPr="0047599C">
              <w:t xml:space="preserve">Governance risk and compliance </w:t>
            </w:r>
          </w:p>
        </w:tc>
        <w:tc>
          <w:tcPr>
            <w:tcW w:w="2126" w:type="dxa"/>
            <w:tcBorders>
              <w:top w:val="single" w:sz="8" w:space="0" w:color="auto"/>
              <w:left w:val="nil"/>
              <w:bottom w:val="single" w:sz="8" w:space="0" w:color="auto"/>
              <w:right w:val="single" w:sz="4" w:space="0" w:color="auto"/>
            </w:tcBorders>
            <w:vAlign w:val="center"/>
          </w:tcPr>
          <w:p w14:paraId="4FF9B543" w14:textId="77777777" w:rsidR="00DF7F1E" w:rsidRPr="0047599C" w:rsidRDefault="00DF7F1E" w:rsidP="00DF7F1E">
            <w:pPr>
              <w:rPr>
                <w:rFonts w:cs="Arial"/>
                <w:sz w:val="20"/>
              </w:rPr>
            </w:pPr>
          </w:p>
        </w:tc>
      </w:tr>
      <w:tr w:rsidR="00DF7F1E" w:rsidRPr="0047599C" w14:paraId="65FEFCC2"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99BFF7F" w14:textId="77777777" w:rsidR="00DF7F1E" w:rsidRPr="0047599C" w:rsidRDefault="00DF7F1E" w:rsidP="00DF7F1E">
            <w:pPr>
              <w:pStyle w:val="TABLETEXT1"/>
              <w:spacing w:line="240" w:lineRule="auto"/>
              <w:rPr>
                <w:b/>
                <w:sz w:val="20"/>
                <w:szCs w:val="20"/>
              </w:rPr>
            </w:pPr>
            <w:r w:rsidRPr="0047599C">
              <w:rPr>
                <w:b/>
              </w:rPr>
              <w:t>SPCM</w:t>
            </w:r>
          </w:p>
        </w:tc>
        <w:tc>
          <w:tcPr>
            <w:tcW w:w="4820" w:type="dxa"/>
            <w:tcBorders>
              <w:top w:val="single" w:sz="8" w:space="0" w:color="auto"/>
              <w:left w:val="nil"/>
              <w:bottom w:val="single" w:sz="8" w:space="0" w:color="auto"/>
              <w:right w:val="single" w:sz="8" w:space="0" w:color="auto"/>
            </w:tcBorders>
            <w:hideMark/>
          </w:tcPr>
          <w:p w14:paraId="40A56F52" w14:textId="77777777" w:rsidR="00DF7F1E" w:rsidRPr="0047599C" w:rsidRDefault="00DF7F1E" w:rsidP="00DF7F1E">
            <w:pPr>
              <w:pStyle w:val="TABLETEXT1"/>
              <w:spacing w:line="240" w:lineRule="auto"/>
            </w:pPr>
            <w:r w:rsidRPr="0047599C">
              <w:t>Server policy and compliance monitoring</w:t>
            </w:r>
          </w:p>
        </w:tc>
        <w:tc>
          <w:tcPr>
            <w:tcW w:w="2126" w:type="dxa"/>
            <w:tcBorders>
              <w:top w:val="single" w:sz="8" w:space="0" w:color="auto"/>
              <w:left w:val="nil"/>
              <w:bottom w:val="single" w:sz="8" w:space="0" w:color="auto"/>
              <w:right w:val="single" w:sz="4" w:space="0" w:color="auto"/>
            </w:tcBorders>
            <w:vAlign w:val="center"/>
          </w:tcPr>
          <w:p w14:paraId="25AC81DF" w14:textId="77777777" w:rsidR="00DF7F1E" w:rsidRPr="0047599C" w:rsidRDefault="00DF7F1E" w:rsidP="00DF7F1E">
            <w:pPr>
              <w:rPr>
                <w:rFonts w:cs="Arial"/>
                <w:sz w:val="20"/>
              </w:rPr>
            </w:pPr>
          </w:p>
        </w:tc>
      </w:tr>
      <w:tr w:rsidR="00DF7F1E" w:rsidRPr="0047599C" w14:paraId="537D4F06"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23399E3" w14:textId="77777777" w:rsidR="00DF7F1E" w:rsidRPr="0047599C" w:rsidRDefault="00DF7F1E" w:rsidP="00DF7F1E">
            <w:pPr>
              <w:pStyle w:val="TABLETEXT1"/>
              <w:spacing w:line="240" w:lineRule="auto"/>
              <w:rPr>
                <w:b/>
                <w:sz w:val="20"/>
                <w:szCs w:val="20"/>
              </w:rPr>
            </w:pPr>
            <w:r w:rsidRPr="0047599C">
              <w:rPr>
                <w:b/>
              </w:rPr>
              <w:t>TCM</w:t>
            </w:r>
          </w:p>
        </w:tc>
        <w:tc>
          <w:tcPr>
            <w:tcW w:w="4820" w:type="dxa"/>
            <w:tcBorders>
              <w:top w:val="single" w:sz="8" w:space="0" w:color="auto"/>
              <w:left w:val="nil"/>
              <w:bottom w:val="single" w:sz="8" w:space="0" w:color="auto"/>
              <w:right w:val="single" w:sz="8" w:space="0" w:color="auto"/>
            </w:tcBorders>
            <w:hideMark/>
          </w:tcPr>
          <w:p w14:paraId="10A3532A" w14:textId="77777777" w:rsidR="00DF7F1E" w:rsidRPr="0047599C" w:rsidRDefault="00DF7F1E" w:rsidP="00DF7F1E">
            <w:pPr>
              <w:pStyle w:val="TABLETEXT1"/>
              <w:spacing w:line="240" w:lineRule="auto"/>
            </w:pPr>
            <w:r w:rsidRPr="0047599C">
              <w:t>Technical compliance monitoring</w:t>
            </w:r>
          </w:p>
        </w:tc>
        <w:tc>
          <w:tcPr>
            <w:tcW w:w="2126" w:type="dxa"/>
            <w:tcBorders>
              <w:top w:val="single" w:sz="8" w:space="0" w:color="auto"/>
              <w:left w:val="nil"/>
              <w:bottom w:val="single" w:sz="8" w:space="0" w:color="auto"/>
              <w:right w:val="single" w:sz="4" w:space="0" w:color="auto"/>
            </w:tcBorders>
            <w:vAlign w:val="center"/>
          </w:tcPr>
          <w:p w14:paraId="64BA207D" w14:textId="77777777" w:rsidR="00DF7F1E" w:rsidRPr="0047599C" w:rsidRDefault="00DF7F1E" w:rsidP="00DF7F1E">
            <w:pPr>
              <w:rPr>
                <w:rFonts w:cs="Arial"/>
                <w:sz w:val="20"/>
              </w:rPr>
            </w:pPr>
          </w:p>
        </w:tc>
      </w:tr>
      <w:tr w:rsidR="00DF7F1E" w:rsidRPr="0047599C" w14:paraId="5A1AEEE2"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94D7D70" w14:textId="77777777" w:rsidR="00DF7F1E" w:rsidRPr="0047599C" w:rsidRDefault="00DF7F1E" w:rsidP="00DF7F1E">
            <w:pPr>
              <w:pStyle w:val="TABLETEXT1"/>
              <w:spacing w:line="240" w:lineRule="auto"/>
              <w:rPr>
                <w:b/>
                <w:sz w:val="20"/>
                <w:szCs w:val="20"/>
              </w:rPr>
            </w:pPr>
            <w:r w:rsidRPr="0047599C">
              <w:rPr>
                <w:b/>
              </w:rPr>
              <w:t>SECMON</w:t>
            </w:r>
          </w:p>
        </w:tc>
        <w:tc>
          <w:tcPr>
            <w:tcW w:w="4820" w:type="dxa"/>
            <w:tcBorders>
              <w:top w:val="single" w:sz="8" w:space="0" w:color="auto"/>
              <w:left w:val="nil"/>
              <w:bottom w:val="single" w:sz="8" w:space="0" w:color="auto"/>
              <w:right w:val="single" w:sz="8" w:space="0" w:color="auto"/>
            </w:tcBorders>
            <w:hideMark/>
          </w:tcPr>
          <w:p w14:paraId="7CD1E682" w14:textId="77777777" w:rsidR="00DF7F1E" w:rsidRPr="0047599C" w:rsidRDefault="00DF7F1E" w:rsidP="00DF7F1E">
            <w:pPr>
              <w:pStyle w:val="TABLETEXT1"/>
              <w:spacing w:line="240" w:lineRule="auto"/>
            </w:pPr>
            <w:r w:rsidRPr="0047599C">
              <w:t xml:space="preserve">Security monitoring </w:t>
            </w:r>
          </w:p>
        </w:tc>
        <w:tc>
          <w:tcPr>
            <w:tcW w:w="2126" w:type="dxa"/>
            <w:tcBorders>
              <w:top w:val="single" w:sz="8" w:space="0" w:color="auto"/>
              <w:left w:val="nil"/>
              <w:bottom w:val="single" w:sz="8" w:space="0" w:color="auto"/>
              <w:right w:val="single" w:sz="4" w:space="0" w:color="auto"/>
            </w:tcBorders>
            <w:vAlign w:val="center"/>
          </w:tcPr>
          <w:p w14:paraId="1B850B9B" w14:textId="77777777" w:rsidR="00DF7F1E" w:rsidRPr="0047599C" w:rsidRDefault="00DF7F1E" w:rsidP="00DF7F1E">
            <w:pPr>
              <w:rPr>
                <w:rFonts w:cs="Arial"/>
                <w:sz w:val="20"/>
              </w:rPr>
            </w:pPr>
          </w:p>
        </w:tc>
      </w:tr>
      <w:tr w:rsidR="00DF7F1E" w:rsidRPr="0047599C" w14:paraId="14CC0C21"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564B2912" w14:textId="77777777" w:rsidR="00DF7F1E" w:rsidRPr="0047599C" w:rsidRDefault="00DF7F1E" w:rsidP="00DF7F1E">
            <w:pPr>
              <w:pStyle w:val="TABLETEXT1"/>
              <w:spacing w:line="240" w:lineRule="auto"/>
              <w:rPr>
                <w:b/>
                <w:sz w:val="20"/>
                <w:szCs w:val="20"/>
              </w:rPr>
            </w:pPr>
            <w:r w:rsidRPr="0047599C">
              <w:rPr>
                <w:b/>
              </w:rPr>
              <w:t xml:space="preserve">MEP </w:t>
            </w:r>
          </w:p>
        </w:tc>
        <w:tc>
          <w:tcPr>
            <w:tcW w:w="4820" w:type="dxa"/>
            <w:tcBorders>
              <w:top w:val="single" w:sz="8" w:space="0" w:color="auto"/>
              <w:left w:val="nil"/>
              <w:bottom w:val="single" w:sz="8" w:space="0" w:color="auto"/>
              <w:right w:val="single" w:sz="8" w:space="0" w:color="auto"/>
            </w:tcBorders>
            <w:hideMark/>
          </w:tcPr>
          <w:p w14:paraId="1C7370A2" w14:textId="77777777" w:rsidR="00DF7F1E" w:rsidRPr="0047599C" w:rsidRDefault="00DF7F1E" w:rsidP="00DF7F1E">
            <w:pPr>
              <w:pStyle w:val="TABLETEXT1"/>
              <w:spacing w:line="240" w:lineRule="auto"/>
            </w:pPr>
            <w:r w:rsidRPr="0047599C">
              <w:t xml:space="preserve">Managed Endpoint Protection </w:t>
            </w:r>
          </w:p>
        </w:tc>
        <w:tc>
          <w:tcPr>
            <w:tcW w:w="2126" w:type="dxa"/>
            <w:tcBorders>
              <w:top w:val="single" w:sz="8" w:space="0" w:color="auto"/>
              <w:left w:val="nil"/>
              <w:bottom w:val="single" w:sz="8" w:space="0" w:color="auto"/>
              <w:right w:val="single" w:sz="4" w:space="0" w:color="auto"/>
            </w:tcBorders>
            <w:vAlign w:val="center"/>
          </w:tcPr>
          <w:p w14:paraId="13B4A935" w14:textId="77777777" w:rsidR="00DF7F1E" w:rsidRPr="0047599C" w:rsidRDefault="00DF7F1E" w:rsidP="00DF7F1E">
            <w:pPr>
              <w:rPr>
                <w:rFonts w:cs="Arial"/>
                <w:sz w:val="20"/>
              </w:rPr>
            </w:pPr>
          </w:p>
        </w:tc>
      </w:tr>
      <w:tr w:rsidR="00DF7F1E" w:rsidRPr="0047599C" w14:paraId="23D0491F"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72FA1877" w14:textId="77777777" w:rsidR="00DF7F1E" w:rsidRPr="0047599C" w:rsidRDefault="00DF7F1E" w:rsidP="00DF7F1E">
            <w:pPr>
              <w:pStyle w:val="TABLETEXT1"/>
              <w:spacing w:line="240" w:lineRule="auto"/>
              <w:rPr>
                <w:b/>
                <w:sz w:val="20"/>
                <w:szCs w:val="20"/>
              </w:rPr>
            </w:pPr>
            <w:r w:rsidRPr="0047599C">
              <w:rPr>
                <w:b/>
              </w:rPr>
              <w:t>PAM</w:t>
            </w:r>
          </w:p>
        </w:tc>
        <w:tc>
          <w:tcPr>
            <w:tcW w:w="4820" w:type="dxa"/>
            <w:tcBorders>
              <w:top w:val="single" w:sz="8" w:space="0" w:color="auto"/>
              <w:left w:val="nil"/>
              <w:bottom w:val="single" w:sz="8" w:space="0" w:color="auto"/>
              <w:right w:val="single" w:sz="8" w:space="0" w:color="auto"/>
            </w:tcBorders>
            <w:hideMark/>
          </w:tcPr>
          <w:p w14:paraId="7F897C32" w14:textId="77777777" w:rsidR="00DF7F1E" w:rsidRPr="0047599C" w:rsidRDefault="00DF7F1E" w:rsidP="00DF7F1E">
            <w:pPr>
              <w:pStyle w:val="TABLETEXT1"/>
              <w:spacing w:line="240" w:lineRule="auto"/>
            </w:pPr>
            <w:r w:rsidRPr="0047599C">
              <w:t xml:space="preserve">Privilege Account Management </w:t>
            </w:r>
          </w:p>
        </w:tc>
        <w:tc>
          <w:tcPr>
            <w:tcW w:w="2126" w:type="dxa"/>
            <w:tcBorders>
              <w:top w:val="single" w:sz="8" w:space="0" w:color="auto"/>
              <w:left w:val="nil"/>
              <w:bottom w:val="single" w:sz="8" w:space="0" w:color="auto"/>
              <w:right w:val="single" w:sz="4" w:space="0" w:color="auto"/>
            </w:tcBorders>
            <w:vAlign w:val="center"/>
          </w:tcPr>
          <w:p w14:paraId="586E8AD1" w14:textId="77777777" w:rsidR="00DF7F1E" w:rsidRPr="0047599C" w:rsidRDefault="00DF7F1E" w:rsidP="00DF7F1E">
            <w:pPr>
              <w:rPr>
                <w:rFonts w:cs="Arial"/>
                <w:sz w:val="20"/>
              </w:rPr>
            </w:pPr>
          </w:p>
        </w:tc>
      </w:tr>
      <w:tr w:rsidR="00DF7F1E" w:rsidRPr="0047599C" w14:paraId="0C397ED7"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891F1E6" w14:textId="77777777" w:rsidR="00DF7F1E" w:rsidRPr="0047599C" w:rsidRDefault="00DF7F1E" w:rsidP="00DF7F1E">
            <w:pPr>
              <w:pStyle w:val="TABLETEXT1"/>
              <w:spacing w:line="240" w:lineRule="auto"/>
              <w:rPr>
                <w:b/>
                <w:sz w:val="20"/>
                <w:szCs w:val="20"/>
              </w:rPr>
            </w:pPr>
            <w:r w:rsidRPr="0047599C">
              <w:rPr>
                <w:b/>
              </w:rPr>
              <w:t>IBP</w:t>
            </w:r>
          </w:p>
        </w:tc>
        <w:tc>
          <w:tcPr>
            <w:tcW w:w="4820" w:type="dxa"/>
            <w:tcBorders>
              <w:top w:val="single" w:sz="8" w:space="0" w:color="auto"/>
              <w:left w:val="nil"/>
              <w:bottom w:val="single" w:sz="8" w:space="0" w:color="auto"/>
              <w:right w:val="single" w:sz="8" w:space="0" w:color="auto"/>
            </w:tcBorders>
            <w:hideMark/>
          </w:tcPr>
          <w:p w14:paraId="61F9AA8B" w14:textId="77777777" w:rsidR="00DF7F1E" w:rsidRPr="0047599C" w:rsidRDefault="00DF7F1E" w:rsidP="00DF7F1E">
            <w:pPr>
              <w:pStyle w:val="TABLETEXT1"/>
              <w:spacing w:line="240" w:lineRule="auto"/>
            </w:pPr>
            <w:proofErr w:type="spellStart"/>
            <w:r w:rsidRPr="0047599C">
              <w:t>Informatie</w:t>
            </w:r>
            <w:proofErr w:type="spellEnd"/>
            <w:r w:rsidRPr="0047599C">
              <w:t xml:space="preserve"> </w:t>
            </w:r>
            <w:proofErr w:type="spellStart"/>
            <w:r w:rsidRPr="0047599C">
              <w:t>Beveiligings</w:t>
            </w:r>
            <w:proofErr w:type="spellEnd"/>
            <w:r w:rsidRPr="0047599C">
              <w:t xml:space="preserve"> Plan </w:t>
            </w:r>
          </w:p>
        </w:tc>
        <w:tc>
          <w:tcPr>
            <w:tcW w:w="2126" w:type="dxa"/>
            <w:tcBorders>
              <w:top w:val="single" w:sz="8" w:space="0" w:color="auto"/>
              <w:left w:val="nil"/>
              <w:bottom w:val="single" w:sz="8" w:space="0" w:color="auto"/>
              <w:right w:val="single" w:sz="4" w:space="0" w:color="auto"/>
            </w:tcBorders>
            <w:vAlign w:val="center"/>
          </w:tcPr>
          <w:p w14:paraId="421073DB" w14:textId="77777777" w:rsidR="00DF7F1E" w:rsidRPr="0047599C" w:rsidRDefault="00DF7F1E" w:rsidP="00DF7F1E">
            <w:pPr>
              <w:rPr>
                <w:rFonts w:cs="Arial"/>
                <w:sz w:val="20"/>
              </w:rPr>
            </w:pPr>
          </w:p>
        </w:tc>
      </w:tr>
      <w:tr w:rsidR="00DF7F1E" w:rsidRPr="0047599C" w14:paraId="144D653A"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14C3AF43" w14:textId="77777777" w:rsidR="00DF7F1E" w:rsidRPr="0047599C" w:rsidRDefault="00DF7F1E" w:rsidP="00DF7F1E">
            <w:pPr>
              <w:pStyle w:val="TABLETEXT1"/>
              <w:spacing w:line="240" w:lineRule="auto"/>
              <w:rPr>
                <w:b/>
                <w:sz w:val="20"/>
                <w:szCs w:val="20"/>
              </w:rPr>
            </w:pPr>
            <w:r w:rsidRPr="0047599C">
              <w:rPr>
                <w:b/>
              </w:rPr>
              <w:t>ASP</w:t>
            </w:r>
          </w:p>
        </w:tc>
        <w:tc>
          <w:tcPr>
            <w:tcW w:w="4820" w:type="dxa"/>
            <w:tcBorders>
              <w:top w:val="single" w:sz="8" w:space="0" w:color="auto"/>
              <w:left w:val="nil"/>
              <w:bottom w:val="single" w:sz="8" w:space="0" w:color="auto"/>
              <w:right w:val="single" w:sz="8" w:space="0" w:color="auto"/>
            </w:tcBorders>
            <w:hideMark/>
          </w:tcPr>
          <w:p w14:paraId="322756D0" w14:textId="77777777" w:rsidR="00DF7F1E" w:rsidRPr="0047599C" w:rsidRDefault="00DF7F1E" w:rsidP="00DF7F1E">
            <w:pPr>
              <w:pStyle w:val="TABLETEXT1"/>
              <w:spacing w:line="240" w:lineRule="auto"/>
            </w:pPr>
            <w:r w:rsidRPr="0047599C">
              <w:t xml:space="preserve">Account Security Plan </w:t>
            </w:r>
          </w:p>
        </w:tc>
        <w:tc>
          <w:tcPr>
            <w:tcW w:w="2126" w:type="dxa"/>
            <w:tcBorders>
              <w:top w:val="single" w:sz="8" w:space="0" w:color="auto"/>
              <w:left w:val="nil"/>
              <w:bottom w:val="single" w:sz="8" w:space="0" w:color="auto"/>
              <w:right w:val="single" w:sz="4" w:space="0" w:color="auto"/>
            </w:tcBorders>
            <w:vAlign w:val="center"/>
          </w:tcPr>
          <w:p w14:paraId="2A3A2941" w14:textId="77777777" w:rsidR="00DF7F1E" w:rsidRPr="0047599C" w:rsidRDefault="00DF7F1E" w:rsidP="00DF7F1E">
            <w:pPr>
              <w:rPr>
                <w:rFonts w:cs="Arial"/>
                <w:sz w:val="20"/>
              </w:rPr>
            </w:pPr>
          </w:p>
        </w:tc>
      </w:tr>
      <w:tr w:rsidR="00DF7F1E" w:rsidRPr="0047599C" w14:paraId="0267A8E3" w14:textId="77777777" w:rsidTr="002A4A04">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783127E6" w14:textId="77777777" w:rsidR="00DF7F1E" w:rsidRPr="0047599C" w:rsidRDefault="00DF7F1E" w:rsidP="00DF7F1E">
            <w:pPr>
              <w:pStyle w:val="TABLETEXT1"/>
              <w:spacing w:line="240" w:lineRule="auto"/>
              <w:rPr>
                <w:b/>
                <w:sz w:val="20"/>
                <w:szCs w:val="20"/>
              </w:rPr>
            </w:pPr>
            <w:r w:rsidRPr="0047599C">
              <w:rPr>
                <w:b/>
              </w:rPr>
              <w:t>ISMS</w:t>
            </w:r>
          </w:p>
        </w:tc>
        <w:tc>
          <w:tcPr>
            <w:tcW w:w="4820" w:type="dxa"/>
            <w:tcBorders>
              <w:top w:val="single" w:sz="8" w:space="0" w:color="auto"/>
              <w:left w:val="nil"/>
              <w:bottom w:val="single" w:sz="8" w:space="0" w:color="auto"/>
              <w:right w:val="single" w:sz="8" w:space="0" w:color="auto"/>
            </w:tcBorders>
            <w:hideMark/>
          </w:tcPr>
          <w:p w14:paraId="10D4ADD9" w14:textId="77777777" w:rsidR="00DF7F1E" w:rsidRPr="0047599C" w:rsidRDefault="00DF7F1E" w:rsidP="00DF7F1E">
            <w:pPr>
              <w:pStyle w:val="TABLETEXT1"/>
              <w:spacing w:line="240" w:lineRule="auto"/>
            </w:pPr>
            <w:r w:rsidRPr="0047599C">
              <w:t>Information Security management System</w:t>
            </w:r>
          </w:p>
        </w:tc>
        <w:tc>
          <w:tcPr>
            <w:tcW w:w="2126" w:type="dxa"/>
            <w:tcBorders>
              <w:top w:val="single" w:sz="8" w:space="0" w:color="auto"/>
              <w:left w:val="nil"/>
              <w:bottom w:val="single" w:sz="8" w:space="0" w:color="auto"/>
              <w:right w:val="single" w:sz="4" w:space="0" w:color="auto"/>
            </w:tcBorders>
            <w:vAlign w:val="center"/>
          </w:tcPr>
          <w:p w14:paraId="4A1E2B15" w14:textId="77777777" w:rsidR="00DF7F1E" w:rsidRPr="0047599C" w:rsidRDefault="00DF7F1E" w:rsidP="00DF7F1E">
            <w:pPr>
              <w:rPr>
                <w:rFonts w:cs="Arial"/>
                <w:sz w:val="20"/>
              </w:rPr>
            </w:pPr>
          </w:p>
        </w:tc>
      </w:tr>
      <w:tr w:rsidR="00DF7F1E" w:rsidRPr="0047599C" w14:paraId="2F765F41" w14:textId="77777777" w:rsidTr="002A4A04">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5DC6C14A" w14:textId="77777777" w:rsidR="00DF7F1E" w:rsidRPr="0047599C" w:rsidRDefault="00DF7F1E" w:rsidP="00DF7F1E">
            <w:pPr>
              <w:pStyle w:val="TABLETEXT1"/>
              <w:spacing w:line="240" w:lineRule="auto"/>
              <w:rPr>
                <w:b/>
                <w:sz w:val="20"/>
                <w:szCs w:val="20"/>
              </w:rPr>
            </w:pPr>
            <w:r w:rsidRPr="0047599C">
              <w:rPr>
                <w:b/>
              </w:rPr>
              <w:t>WEC</w:t>
            </w:r>
          </w:p>
        </w:tc>
        <w:tc>
          <w:tcPr>
            <w:tcW w:w="4820" w:type="dxa"/>
            <w:tcBorders>
              <w:top w:val="single" w:sz="8" w:space="0" w:color="auto"/>
              <w:left w:val="nil"/>
              <w:bottom w:val="single" w:sz="8" w:space="0" w:color="auto"/>
              <w:right w:val="single" w:sz="8" w:space="0" w:color="auto"/>
            </w:tcBorders>
            <w:hideMark/>
          </w:tcPr>
          <w:p w14:paraId="2CF20FE6" w14:textId="77777777" w:rsidR="00DF7F1E" w:rsidRPr="0047599C" w:rsidRDefault="00DF7F1E" w:rsidP="00DF7F1E">
            <w:pPr>
              <w:pStyle w:val="TABLETEXT1"/>
              <w:spacing w:line="240" w:lineRule="auto"/>
            </w:pPr>
            <w:r w:rsidRPr="0047599C">
              <w:t>Windows Event Collector</w:t>
            </w:r>
          </w:p>
        </w:tc>
        <w:tc>
          <w:tcPr>
            <w:tcW w:w="2126" w:type="dxa"/>
            <w:tcBorders>
              <w:top w:val="single" w:sz="8" w:space="0" w:color="auto"/>
              <w:left w:val="nil"/>
              <w:bottom w:val="single" w:sz="8" w:space="0" w:color="auto"/>
              <w:right w:val="single" w:sz="4" w:space="0" w:color="auto"/>
            </w:tcBorders>
            <w:vAlign w:val="center"/>
          </w:tcPr>
          <w:p w14:paraId="5D58B721" w14:textId="77777777" w:rsidR="00DF7F1E" w:rsidRPr="0047599C" w:rsidRDefault="00DF7F1E" w:rsidP="00DF7F1E">
            <w:pPr>
              <w:rPr>
                <w:rFonts w:cs="Arial"/>
                <w:sz w:val="20"/>
              </w:rPr>
            </w:pPr>
          </w:p>
        </w:tc>
      </w:tr>
      <w:tr w:rsidR="00DF7F1E" w:rsidRPr="0047599C" w14:paraId="0BB88FF1" w14:textId="77777777" w:rsidTr="002A4A04">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6B311A86" w14:textId="77777777" w:rsidR="00DF7F1E" w:rsidRPr="0047599C" w:rsidRDefault="00DF7F1E" w:rsidP="00DF7F1E">
            <w:pPr>
              <w:pStyle w:val="TABLETEXT1"/>
              <w:spacing w:line="240" w:lineRule="auto"/>
              <w:rPr>
                <w:b/>
                <w:sz w:val="20"/>
                <w:szCs w:val="20"/>
              </w:rPr>
            </w:pPr>
            <w:r w:rsidRPr="0047599C">
              <w:rPr>
                <w:b/>
              </w:rPr>
              <w:t xml:space="preserve">DXC management REALM </w:t>
            </w:r>
          </w:p>
        </w:tc>
        <w:tc>
          <w:tcPr>
            <w:tcW w:w="4820" w:type="dxa"/>
            <w:tcBorders>
              <w:top w:val="single" w:sz="8" w:space="0" w:color="auto"/>
              <w:left w:val="nil"/>
              <w:bottom w:val="single" w:sz="8" w:space="0" w:color="auto"/>
              <w:right w:val="single" w:sz="8" w:space="0" w:color="auto"/>
            </w:tcBorders>
            <w:hideMark/>
          </w:tcPr>
          <w:p w14:paraId="55D385AF" w14:textId="77777777" w:rsidR="00DF7F1E" w:rsidRPr="0047599C" w:rsidRDefault="00DF7F1E" w:rsidP="00DF7F1E">
            <w:pPr>
              <w:pStyle w:val="TABLETEXT1"/>
              <w:spacing w:line="240" w:lineRule="auto"/>
            </w:pPr>
            <w:r w:rsidRPr="0047599C">
              <w:t xml:space="preserve">Management network of DXC dedicated for UWV in Amsterdam DC’s </w:t>
            </w:r>
          </w:p>
        </w:tc>
        <w:tc>
          <w:tcPr>
            <w:tcW w:w="2126" w:type="dxa"/>
            <w:tcBorders>
              <w:top w:val="single" w:sz="8" w:space="0" w:color="auto"/>
              <w:left w:val="nil"/>
              <w:bottom w:val="single" w:sz="8" w:space="0" w:color="auto"/>
              <w:right w:val="single" w:sz="4" w:space="0" w:color="auto"/>
            </w:tcBorders>
            <w:vAlign w:val="center"/>
          </w:tcPr>
          <w:p w14:paraId="2EBC5FEB" w14:textId="77777777" w:rsidR="00DF7F1E" w:rsidRPr="0047599C" w:rsidRDefault="00DF7F1E" w:rsidP="00DF7F1E">
            <w:pPr>
              <w:rPr>
                <w:rFonts w:cs="Arial"/>
                <w:sz w:val="20"/>
              </w:rPr>
            </w:pPr>
          </w:p>
        </w:tc>
      </w:tr>
      <w:tr w:rsidR="00DF7F1E" w:rsidRPr="0047599C" w14:paraId="2E445FE9" w14:textId="77777777" w:rsidTr="002A4A04">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1803ED55" w14:textId="77777777" w:rsidR="00DF7F1E" w:rsidRPr="0047599C" w:rsidRDefault="00DF7F1E" w:rsidP="00DF7F1E">
            <w:pPr>
              <w:pStyle w:val="TABLETEXT1"/>
              <w:spacing w:line="240" w:lineRule="auto"/>
              <w:rPr>
                <w:b/>
                <w:sz w:val="20"/>
                <w:szCs w:val="20"/>
              </w:rPr>
            </w:pPr>
            <w:r w:rsidRPr="0047599C">
              <w:rPr>
                <w:b/>
              </w:rPr>
              <w:t>CI</w:t>
            </w:r>
          </w:p>
        </w:tc>
        <w:tc>
          <w:tcPr>
            <w:tcW w:w="4820" w:type="dxa"/>
            <w:tcBorders>
              <w:top w:val="single" w:sz="8" w:space="0" w:color="auto"/>
              <w:left w:val="nil"/>
              <w:bottom w:val="single" w:sz="8" w:space="0" w:color="auto"/>
              <w:right w:val="single" w:sz="8" w:space="0" w:color="auto"/>
            </w:tcBorders>
            <w:hideMark/>
          </w:tcPr>
          <w:p w14:paraId="69B498B6" w14:textId="77777777" w:rsidR="00DF7F1E" w:rsidRPr="0047599C" w:rsidRDefault="00DF7F1E" w:rsidP="00DF7F1E">
            <w:pPr>
              <w:pStyle w:val="TABLETEXT1"/>
              <w:spacing w:line="240" w:lineRule="auto"/>
            </w:pPr>
            <w:r w:rsidRPr="0047599C">
              <w:t>Configuration Item</w:t>
            </w:r>
          </w:p>
        </w:tc>
        <w:tc>
          <w:tcPr>
            <w:tcW w:w="2126" w:type="dxa"/>
            <w:tcBorders>
              <w:top w:val="single" w:sz="8" w:space="0" w:color="auto"/>
              <w:left w:val="nil"/>
              <w:bottom w:val="single" w:sz="8" w:space="0" w:color="auto"/>
              <w:right w:val="single" w:sz="4" w:space="0" w:color="auto"/>
            </w:tcBorders>
            <w:vAlign w:val="center"/>
          </w:tcPr>
          <w:p w14:paraId="50537F38" w14:textId="77777777" w:rsidR="00DF7F1E" w:rsidRPr="0047599C" w:rsidRDefault="00DF7F1E" w:rsidP="00DF7F1E">
            <w:pPr>
              <w:rPr>
                <w:rFonts w:cs="Arial"/>
                <w:sz w:val="20"/>
              </w:rPr>
            </w:pPr>
          </w:p>
        </w:tc>
      </w:tr>
      <w:tr w:rsidR="00DF7F1E" w:rsidRPr="0047599C" w14:paraId="1DF341CC" w14:textId="77777777" w:rsidTr="002A4A04">
        <w:trPr>
          <w:cantSplit/>
          <w:trHeight w:val="233"/>
          <w:jc w:val="center"/>
        </w:trPr>
        <w:tc>
          <w:tcPr>
            <w:tcW w:w="2967" w:type="dxa"/>
            <w:tcBorders>
              <w:top w:val="single" w:sz="8" w:space="0" w:color="auto"/>
              <w:left w:val="single" w:sz="4" w:space="0" w:color="auto"/>
              <w:bottom w:val="single" w:sz="8" w:space="0" w:color="auto"/>
              <w:right w:val="single" w:sz="8" w:space="0" w:color="auto"/>
            </w:tcBorders>
            <w:hideMark/>
          </w:tcPr>
          <w:p w14:paraId="10203BF3" w14:textId="77777777" w:rsidR="00DF7F1E" w:rsidRPr="0047599C" w:rsidRDefault="00DF7F1E" w:rsidP="00DF7F1E">
            <w:pPr>
              <w:pStyle w:val="TABLETEXT1"/>
              <w:spacing w:line="240" w:lineRule="auto"/>
              <w:rPr>
                <w:b/>
                <w:sz w:val="20"/>
                <w:szCs w:val="20"/>
              </w:rPr>
            </w:pPr>
            <w:r w:rsidRPr="0047599C">
              <w:rPr>
                <w:b/>
              </w:rPr>
              <w:t>CIs</w:t>
            </w:r>
          </w:p>
        </w:tc>
        <w:tc>
          <w:tcPr>
            <w:tcW w:w="4820" w:type="dxa"/>
            <w:tcBorders>
              <w:top w:val="single" w:sz="8" w:space="0" w:color="auto"/>
              <w:left w:val="nil"/>
              <w:bottom w:val="single" w:sz="8" w:space="0" w:color="auto"/>
              <w:right w:val="single" w:sz="8" w:space="0" w:color="auto"/>
            </w:tcBorders>
            <w:hideMark/>
          </w:tcPr>
          <w:p w14:paraId="3FA885A3" w14:textId="77777777" w:rsidR="00DF7F1E" w:rsidRPr="0047599C" w:rsidRDefault="00DF7F1E" w:rsidP="00DF7F1E">
            <w:pPr>
              <w:pStyle w:val="TABLETEXT1"/>
              <w:spacing w:line="240" w:lineRule="auto"/>
            </w:pPr>
            <w:r w:rsidRPr="0047599C">
              <w:t>Configuration Items</w:t>
            </w:r>
          </w:p>
        </w:tc>
        <w:tc>
          <w:tcPr>
            <w:tcW w:w="2126" w:type="dxa"/>
            <w:tcBorders>
              <w:top w:val="single" w:sz="8" w:space="0" w:color="auto"/>
              <w:left w:val="nil"/>
              <w:bottom w:val="single" w:sz="8" w:space="0" w:color="auto"/>
              <w:right w:val="single" w:sz="4" w:space="0" w:color="auto"/>
            </w:tcBorders>
            <w:vAlign w:val="center"/>
          </w:tcPr>
          <w:p w14:paraId="3F1B8612" w14:textId="77777777" w:rsidR="00DF7F1E" w:rsidRPr="0047599C" w:rsidRDefault="00DF7F1E" w:rsidP="00DF7F1E">
            <w:pPr>
              <w:rPr>
                <w:rFonts w:cs="Arial"/>
                <w:sz w:val="20"/>
              </w:rPr>
            </w:pPr>
          </w:p>
        </w:tc>
      </w:tr>
      <w:tr w:rsidR="00DF7F1E" w:rsidRPr="0047599C" w14:paraId="1537486C"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1830001C" w14:textId="77777777" w:rsidR="00DF7F1E" w:rsidRPr="0047599C" w:rsidRDefault="00DF7F1E" w:rsidP="00DF7F1E">
            <w:pPr>
              <w:pStyle w:val="TABLETEXT1"/>
              <w:spacing w:line="240" w:lineRule="auto"/>
              <w:rPr>
                <w:b/>
                <w:color w:val="000000"/>
                <w:sz w:val="20"/>
                <w:szCs w:val="20"/>
              </w:rPr>
            </w:pPr>
            <w:r w:rsidRPr="0047599C">
              <w:rPr>
                <w:b/>
                <w:color w:val="000000"/>
              </w:rPr>
              <w:t>SME</w:t>
            </w:r>
          </w:p>
        </w:tc>
        <w:tc>
          <w:tcPr>
            <w:tcW w:w="4820" w:type="dxa"/>
            <w:tcBorders>
              <w:top w:val="single" w:sz="4" w:space="0" w:color="auto"/>
              <w:left w:val="nil"/>
              <w:bottom w:val="single" w:sz="8" w:space="0" w:color="auto"/>
              <w:right w:val="single" w:sz="8" w:space="0" w:color="auto"/>
            </w:tcBorders>
            <w:hideMark/>
          </w:tcPr>
          <w:p w14:paraId="0480F337" w14:textId="77777777" w:rsidR="00DF7F1E" w:rsidRPr="0047599C" w:rsidRDefault="00DF7F1E" w:rsidP="00DF7F1E">
            <w:pPr>
              <w:pStyle w:val="TABLETEXT1"/>
              <w:spacing w:line="240" w:lineRule="auto"/>
            </w:pPr>
            <w:r w:rsidRPr="0047599C">
              <w:t xml:space="preserve">Subject matter expert </w:t>
            </w:r>
          </w:p>
        </w:tc>
        <w:tc>
          <w:tcPr>
            <w:tcW w:w="2126" w:type="dxa"/>
            <w:tcBorders>
              <w:top w:val="single" w:sz="4" w:space="0" w:color="auto"/>
              <w:left w:val="nil"/>
              <w:bottom w:val="single" w:sz="8" w:space="0" w:color="auto"/>
              <w:right w:val="single" w:sz="4" w:space="0" w:color="auto"/>
            </w:tcBorders>
            <w:vAlign w:val="center"/>
          </w:tcPr>
          <w:p w14:paraId="61FF2B91" w14:textId="77777777" w:rsidR="00DF7F1E" w:rsidRPr="0047599C" w:rsidRDefault="00DF7F1E" w:rsidP="00DF7F1E">
            <w:pPr>
              <w:rPr>
                <w:rFonts w:cs="Arial"/>
                <w:sz w:val="20"/>
              </w:rPr>
            </w:pPr>
          </w:p>
        </w:tc>
      </w:tr>
      <w:tr w:rsidR="00DF7F1E" w:rsidRPr="0047599C" w14:paraId="73EA317C"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4E21C8C" w14:textId="77777777" w:rsidR="00DF7F1E" w:rsidRPr="0047599C" w:rsidRDefault="00DF7F1E" w:rsidP="00DF7F1E">
            <w:pPr>
              <w:pStyle w:val="TABLETEXT1"/>
              <w:spacing w:line="240" w:lineRule="auto"/>
              <w:rPr>
                <w:b/>
                <w:color w:val="000000"/>
                <w:sz w:val="20"/>
                <w:szCs w:val="20"/>
              </w:rPr>
            </w:pPr>
            <w:r w:rsidRPr="0047599C">
              <w:rPr>
                <w:b/>
                <w:color w:val="000000"/>
              </w:rPr>
              <w:t>TCM</w:t>
            </w:r>
          </w:p>
        </w:tc>
        <w:tc>
          <w:tcPr>
            <w:tcW w:w="4820" w:type="dxa"/>
            <w:tcBorders>
              <w:top w:val="single" w:sz="8" w:space="0" w:color="auto"/>
              <w:left w:val="nil"/>
              <w:bottom w:val="single" w:sz="8" w:space="0" w:color="auto"/>
              <w:right w:val="single" w:sz="8" w:space="0" w:color="auto"/>
            </w:tcBorders>
            <w:hideMark/>
          </w:tcPr>
          <w:p w14:paraId="716DDB02" w14:textId="77777777" w:rsidR="00DF7F1E" w:rsidRPr="0047599C" w:rsidRDefault="00DF7F1E" w:rsidP="00DF7F1E">
            <w:pPr>
              <w:pStyle w:val="TABLETEXT1"/>
              <w:spacing w:line="240" w:lineRule="auto"/>
            </w:pPr>
            <w:r w:rsidRPr="0047599C">
              <w:t xml:space="preserve">Technology compliance management </w:t>
            </w:r>
          </w:p>
        </w:tc>
        <w:tc>
          <w:tcPr>
            <w:tcW w:w="2126" w:type="dxa"/>
            <w:tcBorders>
              <w:top w:val="single" w:sz="8" w:space="0" w:color="auto"/>
              <w:left w:val="nil"/>
              <w:bottom w:val="single" w:sz="8" w:space="0" w:color="auto"/>
              <w:right w:val="single" w:sz="4" w:space="0" w:color="auto"/>
            </w:tcBorders>
            <w:vAlign w:val="center"/>
          </w:tcPr>
          <w:p w14:paraId="1E77C5C1" w14:textId="77777777" w:rsidR="00DF7F1E" w:rsidRPr="0047599C" w:rsidRDefault="00DF7F1E" w:rsidP="00DF7F1E">
            <w:pPr>
              <w:rPr>
                <w:rFonts w:cs="Arial"/>
                <w:sz w:val="20"/>
              </w:rPr>
            </w:pPr>
          </w:p>
        </w:tc>
      </w:tr>
      <w:tr w:rsidR="00DF7F1E" w:rsidRPr="0047599C" w14:paraId="2E8C870E"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7A7960F9" w14:textId="77777777" w:rsidR="00DF7F1E" w:rsidRPr="0047599C" w:rsidRDefault="00DF7F1E" w:rsidP="00DF7F1E">
            <w:pPr>
              <w:pStyle w:val="TABLETEXT1"/>
              <w:spacing w:line="240" w:lineRule="auto"/>
              <w:rPr>
                <w:b/>
                <w:color w:val="000000"/>
                <w:sz w:val="20"/>
                <w:szCs w:val="20"/>
              </w:rPr>
            </w:pPr>
            <w:r w:rsidRPr="0047599C">
              <w:rPr>
                <w:b/>
                <w:color w:val="000000"/>
              </w:rPr>
              <w:t>IBP</w:t>
            </w:r>
          </w:p>
        </w:tc>
        <w:tc>
          <w:tcPr>
            <w:tcW w:w="4820" w:type="dxa"/>
            <w:tcBorders>
              <w:top w:val="single" w:sz="8" w:space="0" w:color="auto"/>
              <w:left w:val="nil"/>
              <w:bottom w:val="single" w:sz="8" w:space="0" w:color="auto"/>
              <w:right w:val="single" w:sz="8" w:space="0" w:color="auto"/>
            </w:tcBorders>
            <w:hideMark/>
          </w:tcPr>
          <w:p w14:paraId="1D8A2546" w14:textId="77777777" w:rsidR="00DF7F1E" w:rsidRPr="0047599C" w:rsidRDefault="00DF7F1E" w:rsidP="00DF7F1E">
            <w:pPr>
              <w:pStyle w:val="TABLETEXT1"/>
              <w:spacing w:line="240" w:lineRule="auto"/>
            </w:pPr>
            <w:proofErr w:type="spellStart"/>
            <w:r w:rsidRPr="0047599C">
              <w:t>Informatie</w:t>
            </w:r>
            <w:proofErr w:type="spellEnd"/>
            <w:r w:rsidRPr="0047599C">
              <w:t xml:space="preserve"> </w:t>
            </w:r>
            <w:proofErr w:type="spellStart"/>
            <w:r w:rsidRPr="0047599C">
              <w:t>beveiligings</w:t>
            </w:r>
            <w:proofErr w:type="spellEnd"/>
            <w:r w:rsidRPr="0047599C">
              <w:t xml:space="preserve"> plan </w:t>
            </w:r>
          </w:p>
        </w:tc>
        <w:tc>
          <w:tcPr>
            <w:tcW w:w="2126" w:type="dxa"/>
            <w:tcBorders>
              <w:top w:val="single" w:sz="8" w:space="0" w:color="auto"/>
              <w:left w:val="nil"/>
              <w:bottom w:val="single" w:sz="8" w:space="0" w:color="auto"/>
              <w:right w:val="single" w:sz="4" w:space="0" w:color="auto"/>
            </w:tcBorders>
            <w:vAlign w:val="center"/>
          </w:tcPr>
          <w:p w14:paraId="57C4A8CC" w14:textId="77777777" w:rsidR="00DF7F1E" w:rsidRPr="0047599C" w:rsidRDefault="00DF7F1E" w:rsidP="00DF7F1E">
            <w:pPr>
              <w:rPr>
                <w:rFonts w:cs="Arial"/>
                <w:sz w:val="20"/>
              </w:rPr>
            </w:pPr>
          </w:p>
        </w:tc>
      </w:tr>
      <w:tr w:rsidR="00DF7F1E" w:rsidRPr="0047599C" w14:paraId="257F0896"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3A90661D" w14:textId="77777777" w:rsidR="00DF7F1E" w:rsidRPr="0047599C" w:rsidRDefault="00DF7F1E" w:rsidP="00DF7F1E">
            <w:pPr>
              <w:pStyle w:val="TABLETEXT1"/>
              <w:spacing w:line="240" w:lineRule="auto"/>
              <w:rPr>
                <w:b/>
                <w:color w:val="000000"/>
                <w:sz w:val="20"/>
                <w:szCs w:val="20"/>
              </w:rPr>
            </w:pPr>
            <w:r w:rsidRPr="0047599C">
              <w:rPr>
                <w:b/>
                <w:color w:val="000000"/>
              </w:rPr>
              <w:t xml:space="preserve">SIEM </w:t>
            </w:r>
          </w:p>
        </w:tc>
        <w:tc>
          <w:tcPr>
            <w:tcW w:w="4820" w:type="dxa"/>
            <w:tcBorders>
              <w:top w:val="single" w:sz="8" w:space="0" w:color="auto"/>
              <w:left w:val="nil"/>
              <w:bottom w:val="single" w:sz="8" w:space="0" w:color="auto"/>
              <w:right w:val="single" w:sz="8" w:space="0" w:color="auto"/>
            </w:tcBorders>
            <w:hideMark/>
          </w:tcPr>
          <w:p w14:paraId="50AA3270" w14:textId="77777777" w:rsidR="00DF7F1E" w:rsidRPr="0047599C" w:rsidRDefault="00DF7F1E" w:rsidP="00DF7F1E">
            <w:pPr>
              <w:pStyle w:val="TABLETEXT1"/>
              <w:spacing w:line="240" w:lineRule="auto"/>
            </w:pPr>
            <w:r w:rsidRPr="0047599C">
              <w:t>Security Incidents and Event management</w:t>
            </w:r>
          </w:p>
        </w:tc>
        <w:tc>
          <w:tcPr>
            <w:tcW w:w="2126" w:type="dxa"/>
            <w:tcBorders>
              <w:top w:val="single" w:sz="8" w:space="0" w:color="auto"/>
              <w:left w:val="nil"/>
              <w:bottom w:val="single" w:sz="8" w:space="0" w:color="auto"/>
              <w:right w:val="single" w:sz="4" w:space="0" w:color="auto"/>
            </w:tcBorders>
            <w:vAlign w:val="center"/>
          </w:tcPr>
          <w:p w14:paraId="2C5DCC9A" w14:textId="77777777" w:rsidR="00DF7F1E" w:rsidRPr="0047599C" w:rsidRDefault="00DF7F1E" w:rsidP="00DF7F1E">
            <w:pPr>
              <w:rPr>
                <w:rFonts w:cs="Arial"/>
                <w:sz w:val="20"/>
              </w:rPr>
            </w:pPr>
          </w:p>
        </w:tc>
      </w:tr>
      <w:tr w:rsidR="002737FB" w:rsidRPr="0047599C" w14:paraId="08365BBA"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620CF149" w14:textId="0DA5C799" w:rsidR="002737FB" w:rsidRPr="0047599C" w:rsidRDefault="002737FB" w:rsidP="002737FB">
            <w:pPr>
              <w:pStyle w:val="TABLETEXT1"/>
              <w:spacing w:line="240" w:lineRule="auto"/>
              <w:rPr>
                <w:b/>
                <w:color w:val="000000"/>
              </w:rPr>
            </w:pPr>
            <w:r w:rsidRPr="0047599C">
              <w:rPr>
                <w:b/>
              </w:rPr>
              <w:t>(s)FTP</w:t>
            </w:r>
          </w:p>
        </w:tc>
        <w:tc>
          <w:tcPr>
            <w:tcW w:w="4820" w:type="dxa"/>
            <w:tcBorders>
              <w:top w:val="single" w:sz="8" w:space="0" w:color="auto"/>
              <w:left w:val="nil"/>
              <w:bottom w:val="single" w:sz="8" w:space="0" w:color="auto"/>
              <w:right w:val="single" w:sz="8" w:space="0" w:color="auto"/>
            </w:tcBorders>
          </w:tcPr>
          <w:p w14:paraId="25915E7B" w14:textId="2BE6E5D7" w:rsidR="002737FB" w:rsidRPr="0047599C" w:rsidRDefault="002737FB" w:rsidP="002737FB">
            <w:pPr>
              <w:pStyle w:val="TABLETEXT1"/>
              <w:spacing w:line="240" w:lineRule="auto"/>
            </w:pPr>
            <w:r w:rsidRPr="0047599C">
              <w:t>Secure File Transfer Protocol - SSH</w:t>
            </w:r>
          </w:p>
        </w:tc>
        <w:tc>
          <w:tcPr>
            <w:tcW w:w="2126" w:type="dxa"/>
            <w:tcBorders>
              <w:top w:val="single" w:sz="8" w:space="0" w:color="auto"/>
              <w:left w:val="nil"/>
              <w:bottom w:val="single" w:sz="8" w:space="0" w:color="auto"/>
              <w:right w:val="single" w:sz="4" w:space="0" w:color="auto"/>
            </w:tcBorders>
            <w:vAlign w:val="center"/>
          </w:tcPr>
          <w:p w14:paraId="54E249CF" w14:textId="77777777" w:rsidR="002737FB" w:rsidRPr="0047599C" w:rsidRDefault="002737FB" w:rsidP="002737FB">
            <w:pPr>
              <w:rPr>
                <w:rFonts w:cs="Arial"/>
                <w:sz w:val="20"/>
              </w:rPr>
            </w:pPr>
          </w:p>
        </w:tc>
      </w:tr>
      <w:tr w:rsidR="002737FB" w14:paraId="52716B38"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2C0F3C65" w14:textId="642B3801" w:rsidR="002737FB" w:rsidRPr="0047599C" w:rsidRDefault="002737FB" w:rsidP="002737FB">
            <w:pPr>
              <w:pStyle w:val="TABLETEXT1"/>
              <w:spacing w:line="240" w:lineRule="auto"/>
              <w:rPr>
                <w:b/>
              </w:rPr>
            </w:pPr>
            <w:r w:rsidRPr="0047599C">
              <w:rPr>
                <w:b/>
              </w:rPr>
              <w:t>FTPs</w:t>
            </w:r>
          </w:p>
        </w:tc>
        <w:tc>
          <w:tcPr>
            <w:tcW w:w="4820" w:type="dxa"/>
            <w:tcBorders>
              <w:top w:val="single" w:sz="8" w:space="0" w:color="auto"/>
              <w:left w:val="nil"/>
              <w:bottom w:val="single" w:sz="8" w:space="0" w:color="auto"/>
              <w:right w:val="single" w:sz="8" w:space="0" w:color="auto"/>
            </w:tcBorders>
          </w:tcPr>
          <w:p w14:paraId="5F8CB187" w14:textId="69107772" w:rsidR="002737FB" w:rsidRPr="0047599C" w:rsidRDefault="002737FB" w:rsidP="002737FB">
            <w:pPr>
              <w:pStyle w:val="TABLETEXT1"/>
              <w:spacing w:line="240" w:lineRule="auto"/>
            </w:pPr>
            <w:r w:rsidRPr="0047599C">
              <w:t>File Transfer Protocol - SSL</w:t>
            </w:r>
          </w:p>
        </w:tc>
        <w:tc>
          <w:tcPr>
            <w:tcW w:w="2126" w:type="dxa"/>
            <w:tcBorders>
              <w:top w:val="single" w:sz="8" w:space="0" w:color="auto"/>
              <w:left w:val="nil"/>
              <w:bottom w:val="single" w:sz="8" w:space="0" w:color="auto"/>
              <w:right w:val="single" w:sz="4" w:space="0" w:color="auto"/>
            </w:tcBorders>
            <w:vAlign w:val="center"/>
          </w:tcPr>
          <w:p w14:paraId="338362C8" w14:textId="77777777" w:rsidR="002737FB" w:rsidRPr="0047599C" w:rsidRDefault="002737FB" w:rsidP="002737FB">
            <w:pPr>
              <w:rPr>
                <w:rFonts w:cs="Arial"/>
                <w:sz w:val="20"/>
              </w:rPr>
            </w:pPr>
          </w:p>
        </w:tc>
      </w:tr>
    </w:tbl>
    <w:p w14:paraId="7C903A61" w14:textId="77777777" w:rsidR="0066121F" w:rsidRDefault="0066121F" w:rsidP="002A7C81">
      <w:pPr>
        <w:pStyle w:val="BodyText"/>
        <w:rPr>
          <w:color w:val="auto"/>
          <w:highlight w:val="yellow"/>
        </w:rPr>
      </w:pPr>
    </w:p>
    <w:p w14:paraId="48D599A5" w14:textId="44722E84" w:rsidR="00D35112" w:rsidRPr="00D35112" w:rsidRDefault="00D35112" w:rsidP="00D35112">
      <w:pPr>
        <w:pStyle w:val="Heading1"/>
        <w:numPr>
          <w:ilvl w:val="0"/>
          <w:numId w:val="0"/>
        </w:numPr>
        <w:rPr>
          <w:lang w:val="nl-NL"/>
        </w:rPr>
      </w:pPr>
      <w:bookmarkStart w:id="82" w:name="_Toc118721280"/>
      <w:r w:rsidRPr="00D35112">
        <w:rPr>
          <w:lang w:val="nl-NL"/>
        </w:rPr>
        <w:lastRenderedPageBreak/>
        <w:t xml:space="preserve">Appendix </w:t>
      </w:r>
      <w:r w:rsidR="007B3728">
        <w:rPr>
          <w:lang w:val="nl-NL"/>
        </w:rPr>
        <w:t>F</w:t>
      </w:r>
      <w:r w:rsidRPr="00D35112">
        <w:rPr>
          <w:lang w:val="nl-NL"/>
        </w:rPr>
        <w:t>: Legenda</w:t>
      </w:r>
      <w:bookmarkEnd w:id="82"/>
    </w:p>
    <w:p w14:paraId="75C300B3" w14:textId="6B6A63B7" w:rsidR="00C65BFE" w:rsidRPr="00D35112" w:rsidRDefault="000334E4" w:rsidP="00C65BFE">
      <w:pPr>
        <w:pStyle w:val="Heading2"/>
        <w:numPr>
          <w:ilvl w:val="0"/>
          <w:numId w:val="0"/>
        </w:numPr>
        <w:ind w:left="567" w:hanging="567"/>
        <w:rPr>
          <w:lang w:val="nl-NL"/>
        </w:rPr>
      </w:pPr>
      <w:bookmarkStart w:id="83" w:name="_Toc118721281"/>
      <w:r>
        <w:rPr>
          <w:lang w:val="nl-NL"/>
        </w:rPr>
        <w:t>Leg</w:t>
      </w:r>
      <w:r w:rsidR="00830B89">
        <w:rPr>
          <w:lang w:val="nl-NL"/>
        </w:rPr>
        <w:t xml:space="preserve">enda </w:t>
      </w:r>
      <w:r w:rsidR="00C65BFE">
        <w:rPr>
          <w:lang w:val="nl-NL"/>
        </w:rPr>
        <w:t>Context</w:t>
      </w:r>
      <w:r w:rsidR="00C65BFE" w:rsidRPr="00D35112">
        <w:rPr>
          <w:lang w:val="nl-NL"/>
        </w:rPr>
        <w:t xml:space="preserve"> Di</w:t>
      </w:r>
      <w:r w:rsidR="00C65BFE">
        <w:rPr>
          <w:lang w:val="nl-NL"/>
        </w:rPr>
        <w:t>agram</w:t>
      </w:r>
      <w:bookmarkEnd w:id="83"/>
    </w:p>
    <w:p w14:paraId="3E91ADBD" w14:textId="77777777" w:rsidR="00C65BFE" w:rsidRDefault="00C65BFE" w:rsidP="002A7C81">
      <w:pPr>
        <w:pStyle w:val="BodyText"/>
        <w:rPr>
          <w:color w:val="auto"/>
          <w:highlight w:val="yellow"/>
        </w:rPr>
      </w:pPr>
    </w:p>
    <w:p w14:paraId="75FCBBAA" w14:textId="6291B21D" w:rsidR="00392D9C" w:rsidRDefault="00C65BFE" w:rsidP="002A7C81">
      <w:pPr>
        <w:pStyle w:val="BodyText"/>
        <w:rPr>
          <w:color w:val="auto"/>
          <w:highlight w:val="yellow"/>
        </w:rPr>
      </w:pPr>
      <w:r>
        <w:rPr>
          <w:noProof/>
          <w:lang w:val="nl-NL" w:eastAsia="nl-NL" w:bidi="ar-SA"/>
        </w:rPr>
        <w:drawing>
          <wp:inline distT="0" distB="0" distL="0" distR="0" wp14:anchorId="59FF1450" wp14:editId="2E593191">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1329A3D6" w14:textId="4C5D09F0" w:rsidR="00E65BD4" w:rsidRPr="00D35112" w:rsidRDefault="00830B89" w:rsidP="00E65BD4">
      <w:pPr>
        <w:pStyle w:val="Heading2"/>
        <w:numPr>
          <w:ilvl w:val="0"/>
          <w:numId w:val="0"/>
        </w:numPr>
        <w:ind w:left="567" w:hanging="567"/>
        <w:rPr>
          <w:lang w:val="nl-NL"/>
        </w:rPr>
      </w:pPr>
      <w:bookmarkStart w:id="84" w:name="_Toc118721282"/>
      <w:r>
        <w:rPr>
          <w:lang w:val="nl-NL"/>
        </w:rPr>
        <w:t xml:space="preserve">Legenda </w:t>
      </w:r>
      <w:r w:rsidR="00E65BD4">
        <w:rPr>
          <w:lang w:val="nl-NL"/>
        </w:rPr>
        <w:t>System</w:t>
      </w:r>
      <w:r w:rsidR="00E65BD4" w:rsidRPr="00D35112">
        <w:rPr>
          <w:lang w:val="nl-NL"/>
        </w:rPr>
        <w:t xml:space="preserve"> Di</w:t>
      </w:r>
      <w:r w:rsidR="00E65BD4">
        <w:rPr>
          <w:lang w:val="nl-NL"/>
        </w:rPr>
        <w:t>agram</w:t>
      </w:r>
      <w:bookmarkEnd w:id="84"/>
    </w:p>
    <w:p w14:paraId="748571DA" w14:textId="700301C2" w:rsidR="00E65BD4" w:rsidRDefault="000334E4" w:rsidP="002A7C81">
      <w:pPr>
        <w:pStyle w:val="BodyText"/>
        <w:rPr>
          <w:color w:val="auto"/>
          <w:highlight w:val="yellow"/>
        </w:rPr>
      </w:pPr>
      <w:r>
        <w:rPr>
          <w:noProof/>
          <w:lang w:val="nl-NL" w:eastAsia="nl-NL" w:bidi="ar-SA"/>
        </w:rPr>
        <w:drawing>
          <wp:inline distT="0" distB="0" distL="0" distR="0" wp14:anchorId="585EDDB6" wp14:editId="3B8C8654">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p w14:paraId="7323BA6C" w14:textId="5B486532" w:rsidR="00CB1242" w:rsidRDefault="00CB1242" w:rsidP="00CB1242">
      <w:pPr>
        <w:pStyle w:val="Heading1"/>
        <w:numPr>
          <w:ilvl w:val="0"/>
          <w:numId w:val="0"/>
        </w:numPr>
      </w:pPr>
      <w:bookmarkStart w:id="85" w:name="_Toc118721283"/>
      <w:r w:rsidRPr="009B5527">
        <w:lastRenderedPageBreak/>
        <w:t xml:space="preserve">Appendix </w:t>
      </w:r>
      <w:r w:rsidR="007B3728">
        <w:t>G</w:t>
      </w:r>
      <w:r w:rsidRPr="009B5527">
        <w:t xml:space="preserve">: </w:t>
      </w:r>
      <w:r>
        <w:t>Control</w:t>
      </w:r>
      <w:bookmarkStart w:id="86" w:name="_Hlk63699251"/>
      <w:bookmarkEnd w:id="85"/>
    </w:p>
    <w:p w14:paraId="37201963" w14:textId="26A2010B"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43D4EDEC" w:rsidR="002E7FB3" w:rsidRPr="001673C7" w:rsidRDefault="00BA31C4" w:rsidP="00A97CBE">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84</w:t>
            </w:r>
            <w:r w:rsidRPr="007F5AF6">
              <w:rPr>
                <w:rFonts w:cs="Arial"/>
                <w:sz w:val="20"/>
              </w:rPr>
              <w:t>.docx</w:t>
            </w:r>
          </w:p>
        </w:tc>
      </w:tr>
    </w:tbl>
    <w:p w14:paraId="3BA9B4AF" w14:textId="5687E9C5" w:rsidR="001673C7" w:rsidRPr="004A3BA4" w:rsidRDefault="003A184A" w:rsidP="003A184A">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124958" w14:paraId="7B6C82B2" w14:textId="77777777" w:rsidTr="0021416A">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857829" w14:textId="77777777" w:rsidR="001673C7" w:rsidRDefault="001673C7">
            <w:pPr>
              <w:pStyle w:val="TableHeading"/>
            </w:pPr>
            <w:bookmarkStart w:id="87"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35FADE3" w14:textId="77777777" w:rsidR="001673C7" w:rsidRDefault="001673C7">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9EB401" w14:textId="77777777" w:rsidR="001673C7" w:rsidRDefault="001673C7">
            <w:pPr>
              <w:pStyle w:val="TableHeading"/>
            </w:pPr>
            <w:r>
              <w:t>Date</w:t>
            </w:r>
          </w:p>
        </w:tc>
      </w:tr>
      <w:tr w:rsidR="002F2133" w:rsidRPr="002F2133" w14:paraId="07D405E3" w14:textId="77777777" w:rsidTr="002F2133">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DXC Verification"/>
              <w:tag w:val="DXC Verification"/>
              <w:id w:val="-2096155987"/>
              <w:placeholder>
                <w:docPart w:val="496F717B701141DF8905C551CFECFCA0"/>
              </w:placeholder>
              <w:comboBox>
                <w:listItem w:displayText="Select" w:value="Select"/>
                <w:listItem w:displayText="Cora Kuijper" w:value="Cora Kuijper"/>
                <w:listItem w:displayText="Hans Kreisel" w:value="Hans Kreisel"/>
              </w:comboBox>
            </w:sdtPr>
            <w:sdtEndPr/>
            <w:sdtContent>
              <w:p w14:paraId="7042D26D" w14:textId="77777777" w:rsidR="002F2133" w:rsidRPr="002F2133" w:rsidRDefault="002F2133" w:rsidP="00C2308C">
                <w:pPr>
                  <w:rPr>
                    <w:rFonts w:cs="Arial"/>
                    <w:sz w:val="20"/>
                  </w:rPr>
                </w:pPr>
                <w:r w:rsidRPr="002F2133">
                  <w:rPr>
                    <w:sz w:val="20"/>
                  </w:rPr>
                  <w:t>Hans Kreisel</w:t>
                </w:r>
              </w:p>
            </w:sdtContent>
          </w:sdt>
        </w:tc>
        <w:tc>
          <w:tcPr>
            <w:tcW w:w="3504" w:type="dxa"/>
            <w:tcBorders>
              <w:top w:val="single" w:sz="4" w:space="0" w:color="auto"/>
              <w:left w:val="single" w:sz="4" w:space="0" w:color="auto"/>
              <w:bottom w:val="single" w:sz="4" w:space="0" w:color="auto"/>
              <w:right w:val="single" w:sz="4" w:space="0" w:color="auto"/>
            </w:tcBorders>
            <w:hideMark/>
          </w:tcPr>
          <w:sdt>
            <w:sdtPr>
              <w:rPr>
                <w:sz w:val="20"/>
              </w:rPr>
              <w:alias w:val="DXC Role"/>
              <w:tag w:val="DXC Role"/>
              <w:id w:val="-1312160373"/>
              <w:placeholder>
                <w:docPart w:val="6B2E5786A3884A6E8843EE7D3B23D6EC"/>
              </w:placeholder>
              <w:comboBox>
                <w:listItem w:displayText="Select" w:value="Select"/>
                <w:listItem w:displayText="DXC Account Technical Lead (verification)" w:value="DXC Account Technical Lead (verification)"/>
                <w:listItem w:displayText="DXC Account Architect (verification)" w:value="DXC Account Architect (verification)"/>
              </w:comboBox>
            </w:sdtPr>
            <w:sdtEndPr/>
            <w:sdtContent>
              <w:p w14:paraId="4E8F94B6" w14:textId="77777777" w:rsidR="002F2133" w:rsidRPr="002F2133" w:rsidRDefault="002F2133" w:rsidP="00C2308C">
                <w:pPr>
                  <w:rPr>
                    <w:rFonts w:cs="Arial"/>
                    <w:sz w:val="20"/>
                  </w:rPr>
                </w:pPr>
                <w:r w:rsidRPr="002F2133">
                  <w:rPr>
                    <w:sz w:val="20"/>
                  </w:rPr>
                  <w:t>DXC Account Architect (verification)</w:t>
                </w:r>
              </w:p>
            </w:sdtContent>
          </w:sdt>
        </w:tc>
        <w:tc>
          <w:tcPr>
            <w:tcW w:w="1737" w:type="dxa"/>
            <w:tcBorders>
              <w:top w:val="single" w:sz="4" w:space="0" w:color="auto"/>
              <w:left w:val="single" w:sz="4" w:space="0" w:color="auto"/>
              <w:bottom w:val="single" w:sz="4" w:space="0" w:color="auto"/>
              <w:right w:val="single" w:sz="4" w:space="0" w:color="auto"/>
            </w:tcBorders>
          </w:tcPr>
          <w:p w14:paraId="7548E05B" w14:textId="77777777" w:rsidR="002F2133" w:rsidRPr="002F2133" w:rsidRDefault="002F2133" w:rsidP="00C2308C">
            <w:pPr>
              <w:pStyle w:val="TableText0"/>
              <w:rPr>
                <w:rFonts w:ascii="Arial" w:hAnsi="Arial" w:cs="Arial"/>
                <w:kern w:val="20"/>
              </w:rPr>
            </w:pPr>
          </w:p>
        </w:tc>
      </w:tr>
      <w:tr w:rsidR="002F2133" w:rsidRPr="002F2133" w14:paraId="1236BF76" w14:textId="77777777" w:rsidTr="002F2133">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UWV Lead architect"/>
              <w:tag w:val="UWV Lead architect"/>
              <w:id w:val="-1665086909"/>
              <w:placeholder>
                <w:docPart w:val="E391F6766633489E9EEE4D0ABE0BC905"/>
              </w:placeholder>
              <w:comboBox>
                <w:listItem w:displayText="Select" w:value="Select"/>
                <w:listItem w:displayText="Nic van Spronsen" w:value="Nic van Spronsen"/>
                <w:listItem w:displayText="Raymond Groenewoud" w:value="Raymond Groenewoud"/>
              </w:comboBox>
            </w:sdtPr>
            <w:sdtEndPr/>
            <w:sdtContent>
              <w:p w14:paraId="6BF28EA2" w14:textId="77777777" w:rsidR="002F2133" w:rsidRPr="002F2133" w:rsidRDefault="002F2133" w:rsidP="00C2308C">
                <w:pPr>
                  <w:rPr>
                    <w:rFonts w:cs="Arial"/>
                    <w:sz w:val="20"/>
                  </w:rPr>
                </w:pPr>
                <w:r w:rsidRPr="002F2133">
                  <w:rPr>
                    <w:sz w:val="20"/>
                  </w:rPr>
                  <w:t>Raymond Groenewoud</w:t>
                </w:r>
              </w:p>
            </w:sdtContent>
          </w:sdt>
        </w:tc>
        <w:tc>
          <w:tcPr>
            <w:tcW w:w="3504" w:type="dxa"/>
            <w:tcBorders>
              <w:top w:val="single" w:sz="4" w:space="0" w:color="auto"/>
              <w:left w:val="single" w:sz="4" w:space="0" w:color="auto"/>
              <w:bottom w:val="single" w:sz="4" w:space="0" w:color="auto"/>
              <w:right w:val="single" w:sz="4" w:space="0" w:color="auto"/>
            </w:tcBorders>
            <w:vAlign w:val="center"/>
            <w:hideMark/>
          </w:tcPr>
          <w:p w14:paraId="5356CD65" w14:textId="77777777" w:rsidR="002F2133" w:rsidRPr="002F2133" w:rsidRDefault="002F2133" w:rsidP="00C2308C">
            <w:pPr>
              <w:rPr>
                <w:rFonts w:cs="Arial"/>
                <w:sz w:val="20"/>
              </w:rPr>
            </w:pPr>
            <w:r w:rsidRPr="002F2133">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44126EF0" w14:textId="77777777" w:rsidR="002F2133" w:rsidRPr="002F2133" w:rsidRDefault="002F2133" w:rsidP="00C2308C">
            <w:pPr>
              <w:pStyle w:val="TableText0"/>
              <w:rPr>
                <w:rFonts w:ascii="Arial" w:hAnsi="Arial" w:cs="Arial"/>
                <w:kern w:val="20"/>
              </w:rPr>
            </w:pPr>
          </w:p>
        </w:tc>
      </w:tr>
      <w:tr w:rsidR="002F2133" w14:paraId="780BA424" w14:textId="77777777" w:rsidTr="002F2133">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595BD647" w14:textId="77777777" w:rsidR="002F2133" w:rsidRPr="002F2133" w:rsidRDefault="002F2133" w:rsidP="00C2308C">
            <w:pPr>
              <w:rPr>
                <w:rFonts w:cs="Arial"/>
                <w:sz w:val="20"/>
                <w:lang w:val="nl-NL"/>
              </w:rPr>
            </w:pPr>
            <w:r w:rsidRPr="002F2133">
              <w:rPr>
                <w:rFonts w:cs="Arial"/>
                <w:sz w:val="20"/>
                <w:lang w:val="nl-NL"/>
              </w:rPr>
              <w:t>Rick van Diemen, delegated to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3338356A" w14:textId="77777777" w:rsidR="002F2133" w:rsidRPr="002F2133" w:rsidRDefault="002F2133" w:rsidP="00C2308C">
            <w:pPr>
              <w:rPr>
                <w:rFonts w:cs="Arial"/>
                <w:sz w:val="20"/>
              </w:rPr>
            </w:pPr>
            <w:r w:rsidRPr="002F2133">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tcPr>
          <w:p w14:paraId="0E65F243" w14:textId="77777777" w:rsidR="002F2133" w:rsidRPr="002F2133" w:rsidRDefault="002F2133" w:rsidP="00C2308C">
            <w:pPr>
              <w:pStyle w:val="TableText0"/>
              <w:rPr>
                <w:rFonts w:ascii="Arial" w:hAnsi="Arial" w:cs="Arial"/>
                <w:kern w:val="20"/>
              </w:rPr>
            </w:pPr>
          </w:p>
        </w:tc>
      </w:tr>
    </w:tbl>
    <w:p w14:paraId="2F73DE37" w14:textId="1E59408E" w:rsidR="001673C7" w:rsidRPr="004A3BA4" w:rsidRDefault="004A3BA4" w:rsidP="004A3BA4">
      <w:pPr>
        <w:pStyle w:val="Graphic"/>
        <w:rPr>
          <w:b/>
          <w:bCs/>
          <w:color w:val="767171" w:themeColor="background2" w:themeShade="80"/>
          <w:sz w:val="24"/>
          <w:szCs w:val="24"/>
        </w:rPr>
      </w:pPr>
      <w:bookmarkStart w:id="88" w:name="_Toc41604403"/>
      <w:bookmarkEnd w:id="87"/>
      <w:r w:rsidRPr="004A3BA4">
        <w:rPr>
          <w:b/>
          <w:bCs/>
          <w:color w:val="767171" w:themeColor="background2" w:themeShade="80"/>
          <w:sz w:val="24"/>
          <w:szCs w:val="24"/>
        </w:rPr>
        <w:t>DOCUMENT</w:t>
      </w:r>
      <w:r w:rsidR="001673C7" w:rsidRPr="004A3BA4">
        <w:rPr>
          <w:b/>
          <w:bCs/>
          <w:color w:val="767171" w:themeColor="background2" w:themeShade="80"/>
          <w:sz w:val="24"/>
          <w:szCs w:val="24"/>
        </w:rPr>
        <w:t xml:space="preserve"> </w:t>
      </w:r>
      <w:bookmarkEnd w:id="88"/>
      <w:r>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4184"/>
        <w:gridCol w:w="1777"/>
      </w:tblGrid>
      <w:tr w:rsidR="00124958" w14:paraId="56079847" w14:textId="77777777" w:rsidTr="002F2133">
        <w:trPr>
          <w:cantSplit/>
          <w:tblHeader/>
        </w:trPr>
        <w:tc>
          <w:tcPr>
            <w:tcW w:w="306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0B20A8EB" w14:textId="77777777" w:rsidR="001673C7" w:rsidRDefault="001673C7">
            <w:pPr>
              <w:pStyle w:val="TableHeading"/>
            </w:pPr>
            <w:r>
              <w:t>Name</w:t>
            </w:r>
          </w:p>
        </w:tc>
        <w:tc>
          <w:tcPr>
            <w:tcW w:w="418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EFCF70A" w14:textId="77777777" w:rsidR="001673C7" w:rsidRDefault="001673C7">
            <w:pPr>
              <w:pStyle w:val="TableHeading"/>
            </w:pPr>
            <w:r>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99E3943" w14:textId="77777777" w:rsidR="001673C7" w:rsidRDefault="001673C7">
            <w:pPr>
              <w:pStyle w:val="TableHeading"/>
            </w:pPr>
            <w:r>
              <w:t>Date</w:t>
            </w:r>
          </w:p>
        </w:tc>
      </w:tr>
      <w:tr w:rsidR="00124958" w14:paraId="2862A6B3" w14:textId="77777777" w:rsidTr="002F2133">
        <w:trPr>
          <w:cantSplit/>
        </w:trPr>
        <w:tc>
          <w:tcPr>
            <w:tcW w:w="3060" w:type="dxa"/>
            <w:tcBorders>
              <w:top w:val="single" w:sz="4" w:space="0" w:color="auto"/>
              <w:left w:val="single" w:sz="4" w:space="0" w:color="auto"/>
              <w:bottom w:val="single" w:sz="4" w:space="0" w:color="auto"/>
              <w:right w:val="single" w:sz="4" w:space="0" w:color="auto"/>
            </w:tcBorders>
            <w:vAlign w:val="center"/>
            <w:hideMark/>
          </w:tcPr>
          <w:p w14:paraId="7C69CCEE" w14:textId="126E313F" w:rsidR="001673C7" w:rsidRPr="005D1EC2" w:rsidRDefault="001673C7">
            <w:pPr>
              <w:rPr>
                <w:rFonts w:cs="Arial"/>
                <w:sz w:val="20"/>
              </w:rPr>
            </w:pPr>
            <w:r w:rsidRPr="005D1EC2">
              <w:rPr>
                <w:rFonts w:cs="Arial"/>
                <w:sz w:val="20"/>
              </w:rPr>
              <w:t>As per agreed PMO process</w:t>
            </w:r>
          </w:p>
        </w:tc>
        <w:tc>
          <w:tcPr>
            <w:tcW w:w="4184" w:type="dxa"/>
            <w:tcBorders>
              <w:top w:val="single" w:sz="4" w:space="0" w:color="auto"/>
              <w:left w:val="single" w:sz="4" w:space="0" w:color="auto"/>
              <w:bottom w:val="single" w:sz="4" w:space="0" w:color="auto"/>
              <w:right w:val="single" w:sz="4" w:space="0" w:color="auto"/>
            </w:tcBorders>
            <w:vAlign w:val="center"/>
            <w:hideMark/>
          </w:tcPr>
          <w:p w14:paraId="01E7D14F" w14:textId="77777777" w:rsidR="001673C7" w:rsidRPr="005D1EC2" w:rsidRDefault="001673C7">
            <w:pPr>
              <w:rPr>
                <w:rFonts w:cs="Arial"/>
                <w:sz w:val="20"/>
              </w:rPr>
            </w:pPr>
            <w:r w:rsidRPr="005D1EC2">
              <w:rPr>
                <w:rFonts w:cs="Arial"/>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35556724" w14:textId="2D71F5F4" w:rsidR="001673C7" w:rsidRPr="001673C7" w:rsidRDefault="001673C7" w:rsidP="001673C7">
            <w:pPr>
              <w:pStyle w:val="BodyText1"/>
              <w:rPr>
                <w:rFonts w:cs="Arial"/>
                <w:kern w:val="20"/>
                <w:sz w:val="20"/>
                <w:highlight w:val="yellow"/>
              </w:rPr>
            </w:pPr>
          </w:p>
        </w:tc>
      </w:tr>
      <w:tr w:rsidR="00124958" w14:paraId="5DA175CE" w14:textId="77777777" w:rsidTr="002F2133">
        <w:trPr>
          <w:cantSplit/>
        </w:trPr>
        <w:tc>
          <w:tcPr>
            <w:tcW w:w="3060" w:type="dxa"/>
            <w:tcBorders>
              <w:top w:val="single" w:sz="4" w:space="0" w:color="auto"/>
              <w:left w:val="single" w:sz="4" w:space="0" w:color="auto"/>
              <w:bottom w:val="single" w:sz="4" w:space="0" w:color="auto"/>
              <w:right w:val="single" w:sz="4" w:space="0" w:color="auto"/>
            </w:tcBorders>
            <w:vAlign w:val="center"/>
            <w:hideMark/>
          </w:tcPr>
          <w:p w14:paraId="6BA1EA9B" w14:textId="77777777" w:rsidR="001673C7" w:rsidRPr="005D1EC2" w:rsidRDefault="001673C7">
            <w:pPr>
              <w:rPr>
                <w:rFonts w:cs="Arial"/>
                <w:sz w:val="20"/>
              </w:rPr>
            </w:pPr>
            <w:r w:rsidRPr="005D1EC2">
              <w:rPr>
                <w:rFonts w:cs="Arial"/>
                <w:sz w:val="20"/>
              </w:rPr>
              <w:t>UWV Design Office</w:t>
            </w:r>
          </w:p>
        </w:tc>
        <w:tc>
          <w:tcPr>
            <w:tcW w:w="4184" w:type="dxa"/>
            <w:tcBorders>
              <w:top w:val="single" w:sz="4" w:space="0" w:color="auto"/>
              <w:left w:val="single" w:sz="4" w:space="0" w:color="auto"/>
              <w:bottom w:val="single" w:sz="4" w:space="0" w:color="auto"/>
              <w:right w:val="single" w:sz="4" w:space="0" w:color="auto"/>
            </w:tcBorders>
            <w:vAlign w:val="center"/>
            <w:hideMark/>
          </w:tcPr>
          <w:p w14:paraId="3DB22462" w14:textId="77777777" w:rsidR="001673C7" w:rsidRPr="005D1EC2" w:rsidRDefault="001673C7">
            <w:pPr>
              <w:rPr>
                <w:rFonts w:cs="Arial"/>
                <w:sz w:val="20"/>
              </w:rPr>
            </w:pPr>
            <w:r w:rsidRPr="005D1EC2">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762AA8FA" w14:textId="77777777" w:rsidR="001673C7" w:rsidRPr="001673C7" w:rsidRDefault="001673C7">
            <w:pPr>
              <w:pStyle w:val="TableText0"/>
              <w:rPr>
                <w:rFonts w:ascii="Arial" w:hAnsi="Arial" w:cs="Arial"/>
                <w:kern w:val="20"/>
                <w:szCs w:val="20"/>
                <w:highlight w:val="yellow"/>
              </w:rPr>
            </w:pPr>
          </w:p>
        </w:tc>
      </w:tr>
    </w:tbl>
    <w:p w14:paraId="7C0DD608" w14:textId="4D6E4B0D"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031318"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4002ED">
        <w:tc>
          <w:tcPr>
            <w:tcW w:w="1530" w:type="dxa"/>
            <w:tcBorders>
              <w:top w:val="single" w:sz="4" w:space="0" w:color="auto"/>
              <w:left w:val="single" w:sz="4" w:space="0" w:color="auto"/>
              <w:bottom w:val="single" w:sz="4" w:space="0" w:color="auto"/>
              <w:right w:val="single" w:sz="4" w:space="0" w:color="auto"/>
            </w:tcBorders>
            <w:hideMark/>
          </w:tcPr>
          <w:p w14:paraId="5237DC36" w14:textId="55208D68" w:rsidR="001673C7" w:rsidRPr="005D1EC2" w:rsidRDefault="001673C7">
            <w:pPr>
              <w:pStyle w:val="BodyText1"/>
              <w:rPr>
                <w:rFonts w:cs="Arial"/>
                <w:lang w:val="en-US"/>
              </w:rPr>
            </w:pPr>
            <w:r w:rsidRPr="005D1EC2">
              <w:rPr>
                <w:rFonts w:cs="Arial"/>
                <w:lang w:val="en-US"/>
              </w:rPr>
              <w:t>SharePoint version</w:t>
            </w:r>
            <w:r w:rsidR="00FE15A0" w:rsidRPr="005D1EC2">
              <w:rPr>
                <w:rFonts w:cs="Arial"/>
                <w:lang w:val="en-US"/>
              </w:rPr>
              <w:t xml:space="preserve"> 0.1</w:t>
            </w:r>
          </w:p>
        </w:tc>
        <w:tc>
          <w:tcPr>
            <w:tcW w:w="1530" w:type="dxa"/>
            <w:tcBorders>
              <w:top w:val="single" w:sz="4" w:space="0" w:color="auto"/>
              <w:left w:val="single" w:sz="4" w:space="0" w:color="auto"/>
              <w:bottom w:val="single" w:sz="4" w:space="0" w:color="auto"/>
              <w:right w:val="single" w:sz="4" w:space="0" w:color="auto"/>
            </w:tcBorders>
            <w:hideMark/>
          </w:tcPr>
          <w:p w14:paraId="4407E58C" w14:textId="76C39CBC" w:rsidR="001673C7" w:rsidRPr="005D1EC2" w:rsidRDefault="008854F4">
            <w:pPr>
              <w:pStyle w:val="BodyText1"/>
              <w:rPr>
                <w:rFonts w:cs="Arial"/>
                <w:lang w:val="en-US"/>
              </w:rPr>
            </w:pPr>
            <w:r w:rsidRPr="005D1EC2">
              <w:rPr>
                <w:rFonts w:cs="Arial"/>
                <w:lang w:val="en-US"/>
              </w:rPr>
              <w:t>1</w:t>
            </w:r>
            <w:r w:rsidR="002863B8">
              <w:rPr>
                <w:rFonts w:cs="Arial"/>
                <w:lang w:val="en-US"/>
              </w:rPr>
              <w:t>7</w:t>
            </w:r>
            <w:r w:rsidR="003A24D6" w:rsidRPr="005D1EC2">
              <w:rPr>
                <w:rFonts w:cs="Arial"/>
                <w:lang w:val="en-US"/>
              </w:rPr>
              <w:t>-</w:t>
            </w:r>
            <w:r w:rsidRPr="005D1EC2">
              <w:rPr>
                <w:rFonts w:cs="Arial"/>
                <w:lang w:val="en-US"/>
              </w:rPr>
              <w:t>1</w:t>
            </w:r>
            <w:r w:rsidR="002863B8">
              <w:rPr>
                <w:rFonts w:cs="Arial"/>
                <w:lang w:val="en-US"/>
              </w:rPr>
              <w:t>1</w:t>
            </w:r>
            <w:r w:rsidR="003A24D6" w:rsidRPr="005D1EC2">
              <w:rPr>
                <w:rFonts w:cs="Arial"/>
                <w:lang w:val="en-US"/>
              </w:rPr>
              <w:t>-</w:t>
            </w:r>
            <w:r w:rsidRPr="005D1EC2">
              <w:rPr>
                <w:rFonts w:cs="Arial"/>
                <w:lang w:val="en-US"/>
              </w:rPr>
              <w:t>2021</w:t>
            </w:r>
          </w:p>
        </w:tc>
        <w:tc>
          <w:tcPr>
            <w:tcW w:w="1530" w:type="dxa"/>
            <w:tcBorders>
              <w:top w:val="single" w:sz="4" w:space="0" w:color="auto"/>
              <w:left w:val="single" w:sz="4" w:space="0" w:color="auto"/>
              <w:bottom w:val="single" w:sz="4" w:space="0" w:color="auto"/>
              <w:right w:val="single" w:sz="4" w:space="0" w:color="auto"/>
            </w:tcBorders>
            <w:hideMark/>
          </w:tcPr>
          <w:p w14:paraId="7DFE1535" w14:textId="77777777" w:rsidR="001673C7" w:rsidRDefault="001673C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17807AEE" w14:textId="659EF5AC" w:rsidR="001673C7" w:rsidRDefault="001673C7" w:rsidP="001673C7">
            <w:pPr>
              <w:pStyle w:val="BodyText1"/>
              <w:rPr>
                <w:rFonts w:cs="Arial"/>
                <w:lang w:val="en-US"/>
              </w:rPr>
            </w:pPr>
            <w:r w:rsidRPr="009D6394">
              <w:rPr>
                <w:rFonts w:cs="Arial"/>
                <w:lang w:val="en-US"/>
              </w:rPr>
              <w:t>First iteration of the HLD</w:t>
            </w:r>
            <w:r>
              <w:rPr>
                <w:rFonts w:cs="Arial"/>
                <w:lang w:val="en-US"/>
              </w:rPr>
              <w:t xml:space="preserve"> </w:t>
            </w:r>
          </w:p>
          <w:p w14:paraId="1E43BF86" w14:textId="6A7ABBB1" w:rsidR="009D6394" w:rsidRDefault="00FE15A0" w:rsidP="009D6394">
            <w:pPr>
              <w:pStyle w:val="BodyText1"/>
              <w:numPr>
                <w:ilvl w:val="0"/>
                <w:numId w:val="66"/>
              </w:numPr>
              <w:rPr>
                <w:rFonts w:cs="Arial"/>
                <w:lang w:val="en-US"/>
              </w:rPr>
            </w:pPr>
            <w:r>
              <w:rPr>
                <w:rFonts w:cs="Arial"/>
                <w:lang w:val="en-US"/>
              </w:rPr>
              <w:t xml:space="preserve">First iteration of HLD with partially filled in chapters 1 to </w:t>
            </w:r>
            <w:r w:rsidR="005D1EC2">
              <w:rPr>
                <w:rFonts w:cs="Arial"/>
                <w:lang w:val="en-US"/>
              </w:rPr>
              <w:t>3. To be addressed by UWV architect.</w:t>
            </w:r>
          </w:p>
          <w:p w14:paraId="53368A1B" w14:textId="758BC52F" w:rsidR="001673C7" w:rsidRDefault="001673C7" w:rsidP="001673C7">
            <w:pPr>
              <w:pStyle w:val="BodyText1"/>
              <w:spacing w:line="280" w:lineRule="atLeast"/>
              <w:ind w:left="360"/>
              <w:rPr>
                <w:rFonts w:cs="Arial"/>
                <w:lang w:val="en-US"/>
              </w:rPr>
            </w:pPr>
          </w:p>
        </w:tc>
      </w:tr>
      <w:tr w:rsidR="001673C7" w:rsidRPr="002863B8" w14:paraId="3D244E58" w14:textId="77777777" w:rsidTr="002863B8">
        <w:tc>
          <w:tcPr>
            <w:tcW w:w="1530" w:type="dxa"/>
            <w:tcBorders>
              <w:top w:val="single" w:sz="4" w:space="0" w:color="auto"/>
              <w:left w:val="single" w:sz="4" w:space="0" w:color="auto"/>
              <w:bottom w:val="single" w:sz="4" w:space="0" w:color="auto"/>
              <w:right w:val="single" w:sz="4" w:space="0" w:color="auto"/>
            </w:tcBorders>
            <w:hideMark/>
          </w:tcPr>
          <w:p w14:paraId="04AA5513" w14:textId="60597E24" w:rsidR="001673C7" w:rsidRPr="002863B8" w:rsidRDefault="001673C7">
            <w:pPr>
              <w:pStyle w:val="BodyText1"/>
              <w:rPr>
                <w:rFonts w:cs="Arial"/>
                <w:lang w:val="en-US"/>
              </w:rPr>
            </w:pPr>
            <w:r w:rsidRPr="002863B8">
              <w:rPr>
                <w:rFonts w:cs="Arial"/>
                <w:lang w:val="en-US"/>
              </w:rPr>
              <w:t>SharePoint version</w:t>
            </w:r>
            <w:r w:rsidR="002863B8" w:rsidRPr="002863B8">
              <w:rPr>
                <w:rFonts w:cs="Arial"/>
                <w:lang w:val="en-US"/>
              </w:rPr>
              <w:t xml:space="preserve"> 0.3</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158E7061" w14:textId="72DB9A08" w:rsidR="001673C7" w:rsidRPr="002863B8" w:rsidRDefault="002863B8">
            <w:pPr>
              <w:pStyle w:val="BodyText1"/>
              <w:rPr>
                <w:rFonts w:cs="Arial"/>
                <w:lang w:val="en-US"/>
              </w:rPr>
            </w:pPr>
            <w:r w:rsidRPr="002863B8">
              <w:rPr>
                <w:rFonts w:cs="Arial"/>
                <w:lang w:val="en-US"/>
              </w:rPr>
              <w:t>06</w:t>
            </w:r>
            <w:r w:rsidR="003A24D6" w:rsidRPr="002863B8">
              <w:rPr>
                <w:rFonts w:cs="Arial"/>
                <w:lang w:val="en-US"/>
              </w:rPr>
              <w:t>-</w:t>
            </w:r>
            <w:r w:rsidRPr="002863B8">
              <w:rPr>
                <w:rFonts w:cs="Arial"/>
                <w:lang w:val="en-US"/>
              </w:rPr>
              <w:t>0</w:t>
            </w:r>
            <w:r w:rsidR="00432675">
              <w:rPr>
                <w:rFonts w:cs="Arial"/>
                <w:lang w:val="en-US"/>
              </w:rPr>
              <w:t>1</w:t>
            </w:r>
            <w:r w:rsidR="003A24D6" w:rsidRPr="002863B8">
              <w:rPr>
                <w:rFonts w:cs="Arial"/>
                <w:lang w:val="en-US"/>
              </w:rPr>
              <w:t>-</w:t>
            </w:r>
            <w:r w:rsidRPr="002863B8">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1479EEBD" w14:textId="77777777" w:rsidR="001673C7" w:rsidRPr="002863B8" w:rsidRDefault="001673C7">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24C896AA" w14:textId="78EC69A5" w:rsidR="001673C7" w:rsidRPr="002863B8" w:rsidRDefault="001673C7">
            <w:pPr>
              <w:pStyle w:val="BodyText1"/>
              <w:rPr>
                <w:rFonts w:cs="Arial"/>
                <w:lang w:val="en-US"/>
              </w:rPr>
            </w:pPr>
            <w:r w:rsidRPr="002863B8">
              <w:rPr>
                <w:rFonts w:cs="Arial"/>
                <w:lang w:val="en-US"/>
              </w:rPr>
              <w:t xml:space="preserve">Second iteration of the HLD </w:t>
            </w:r>
          </w:p>
          <w:p w14:paraId="6181BCC2" w14:textId="77777777" w:rsidR="00F01541" w:rsidRDefault="00F01541" w:rsidP="00F01541">
            <w:pPr>
              <w:pStyle w:val="BodyText1"/>
              <w:numPr>
                <w:ilvl w:val="0"/>
                <w:numId w:val="66"/>
              </w:numPr>
              <w:spacing w:line="280" w:lineRule="atLeast"/>
              <w:rPr>
                <w:rFonts w:cs="Arial"/>
                <w:lang w:val="en-US"/>
              </w:rPr>
            </w:pPr>
            <w:r>
              <w:rPr>
                <w:rFonts w:cs="Arial"/>
                <w:lang w:val="en-US"/>
              </w:rPr>
              <w:t>Populated chapter 1</w:t>
            </w:r>
          </w:p>
          <w:p w14:paraId="07E10929" w14:textId="77777777" w:rsidR="00F01541" w:rsidRDefault="00F01541" w:rsidP="00F01541">
            <w:pPr>
              <w:pStyle w:val="BodyText1"/>
              <w:numPr>
                <w:ilvl w:val="0"/>
                <w:numId w:val="66"/>
              </w:numPr>
              <w:spacing w:line="280" w:lineRule="atLeast"/>
              <w:rPr>
                <w:rFonts w:cs="Arial"/>
                <w:lang w:val="en-US"/>
              </w:rPr>
            </w:pPr>
            <w:r>
              <w:rPr>
                <w:rFonts w:cs="Arial"/>
                <w:lang w:val="en-US"/>
              </w:rPr>
              <w:t>Populated paragraph 2.1 with con</w:t>
            </w:r>
            <w:r w:rsidR="007B42C4">
              <w:rPr>
                <w:rFonts w:cs="Arial"/>
                <w:lang w:val="en-US"/>
              </w:rPr>
              <w:t>ceptual diagram</w:t>
            </w:r>
          </w:p>
          <w:p w14:paraId="41F39523" w14:textId="77777777" w:rsidR="007B42C4" w:rsidRDefault="007B42C4" w:rsidP="00F01541">
            <w:pPr>
              <w:pStyle w:val="BodyText1"/>
              <w:numPr>
                <w:ilvl w:val="0"/>
                <w:numId w:val="66"/>
              </w:numPr>
              <w:spacing w:line="280" w:lineRule="atLeast"/>
              <w:rPr>
                <w:rFonts w:cs="Arial"/>
                <w:lang w:val="en-US"/>
              </w:rPr>
            </w:pPr>
            <w:r>
              <w:rPr>
                <w:rFonts w:cs="Arial"/>
                <w:lang w:val="en-US"/>
              </w:rPr>
              <w:t xml:space="preserve">Delivered </w:t>
            </w:r>
            <w:r w:rsidR="00326E75">
              <w:rPr>
                <w:rFonts w:cs="Arial"/>
                <w:lang w:val="en-US"/>
              </w:rPr>
              <w:t>content for 2.2</w:t>
            </w:r>
            <w:r w:rsidR="00A6734F">
              <w:rPr>
                <w:rFonts w:cs="Arial"/>
                <w:lang w:val="en-US"/>
              </w:rPr>
              <w:t>.x</w:t>
            </w:r>
          </w:p>
          <w:p w14:paraId="6F040997" w14:textId="77777777" w:rsidR="00A6734F" w:rsidRDefault="00A6734F" w:rsidP="00F01541">
            <w:pPr>
              <w:pStyle w:val="BodyText1"/>
              <w:numPr>
                <w:ilvl w:val="0"/>
                <w:numId w:val="66"/>
              </w:numPr>
              <w:spacing w:line="280" w:lineRule="atLeast"/>
              <w:rPr>
                <w:rFonts w:cs="Arial"/>
                <w:lang w:val="en-US"/>
              </w:rPr>
            </w:pPr>
            <w:r>
              <w:rPr>
                <w:rFonts w:cs="Arial"/>
                <w:lang w:val="en-US"/>
              </w:rPr>
              <w:t>Chapter 3 is default remark.</w:t>
            </w:r>
          </w:p>
          <w:p w14:paraId="06531A4A" w14:textId="6A1209C2" w:rsidR="00A6734F" w:rsidRPr="00F01541" w:rsidRDefault="00A6734F" w:rsidP="00F01541">
            <w:pPr>
              <w:pStyle w:val="BodyText1"/>
              <w:numPr>
                <w:ilvl w:val="0"/>
                <w:numId w:val="66"/>
              </w:numPr>
              <w:spacing w:line="280" w:lineRule="atLeast"/>
              <w:rPr>
                <w:rFonts w:cs="Arial"/>
                <w:lang w:val="en-US"/>
              </w:rPr>
            </w:pPr>
            <w:r>
              <w:rPr>
                <w:rFonts w:cs="Arial"/>
                <w:lang w:val="en-US"/>
              </w:rPr>
              <w:t>Chapter 4 still empty</w:t>
            </w:r>
            <w:r w:rsidR="00DD542C">
              <w:rPr>
                <w:rFonts w:cs="Arial"/>
                <w:lang w:val="en-US"/>
              </w:rPr>
              <w:t>, send example</w:t>
            </w:r>
            <w:r w:rsidR="00E310C8">
              <w:rPr>
                <w:rFonts w:cs="Arial"/>
                <w:lang w:val="en-US"/>
              </w:rPr>
              <w:t xml:space="preserve"> of some content to UWV</w:t>
            </w:r>
            <w:r w:rsidR="00F91A78">
              <w:rPr>
                <w:rFonts w:cs="Arial"/>
                <w:lang w:val="en-US"/>
              </w:rPr>
              <w:t xml:space="preserve"> Functional application management.</w:t>
            </w:r>
          </w:p>
        </w:tc>
      </w:tr>
      <w:tr w:rsidR="001C2789" w:rsidRPr="002863B8" w14:paraId="1AB678FD" w14:textId="77777777" w:rsidTr="00C2308C">
        <w:tc>
          <w:tcPr>
            <w:tcW w:w="1530" w:type="dxa"/>
            <w:tcBorders>
              <w:top w:val="single" w:sz="4" w:space="0" w:color="auto"/>
              <w:left w:val="single" w:sz="4" w:space="0" w:color="auto"/>
              <w:bottom w:val="single" w:sz="4" w:space="0" w:color="auto"/>
              <w:right w:val="single" w:sz="4" w:space="0" w:color="auto"/>
            </w:tcBorders>
            <w:hideMark/>
          </w:tcPr>
          <w:p w14:paraId="2655526C" w14:textId="35AB7553" w:rsidR="001C2789" w:rsidRPr="002863B8" w:rsidRDefault="001C2789" w:rsidP="00C2308C">
            <w:pPr>
              <w:pStyle w:val="BodyText1"/>
              <w:rPr>
                <w:rFonts w:cs="Arial"/>
                <w:lang w:val="en-US"/>
              </w:rPr>
            </w:pPr>
            <w:r w:rsidRPr="002863B8">
              <w:rPr>
                <w:rFonts w:cs="Arial"/>
                <w:lang w:val="en-US"/>
              </w:rPr>
              <w:t>SharePoint version 0.</w:t>
            </w:r>
            <w:r>
              <w:rPr>
                <w:rFonts w:cs="Arial"/>
                <w:lang w:val="en-US"/>
              </w:rPr>
              <w:t>4</w:t>
            </w:r>
          </w:p>
        </w:tc>
        <w:tc>
          <w:tcPr>
            <w:tcW w:w="1530" w:type="dxa"/>
            <w:tcBorders>
              <w:top w:val="single" w:sz="4" w:space="0" w:color="auto"/>
              <w:left w:val="single" w:sz="4" w:space="0" w:color="auto"/>
              <w:bottom w:val="single" w:sz="4" w:space="0" w:color="auto"/>
              <w:right w:val="single" w:sz="4" w:space="0" w:color="auto"/>
            </w:tcBorders>
            <w:shd w:val="clear" w:color="auto" w:fill="auto"/>
            <w:hideMark/>
          </w:tcPr>
          <w:p w14:paraId="3247CBCE" w14:textId="761D98B3" w:rsidR="001C2789" w:rsidRPr="002863B8" w:rsidRDefault="00432675" w:rsidP="00C2308C">
            <w:pPr>
              <w:pStyle w:val="BodyText1"/>
              <w:rPr>
                <w:rFonts w:cs="Arial"/>
                <w:lang w:val="en-US"/>
              </w:rPr>
            </w:pPr>
            <w:r>
              <w:rPr>
                <w:rFonts w:cs="Arial"/>
                <w:lang w:val="en-US"/>
              </w:rPr>
              <w:t>17</w:t>
            </w:r>
            <w:r w:rsidR="001C2789" w:rsidRPr="002863B8">
              <w:rPr>
                <w:rFonts w:cs="Arial"/>
                <w:lang w:val="en-US"/>
              </w:rPr>
              <w:t>-0</w:t>
            </w:r>
            <w:r>
              <w:rPr>
                <w:rFonts w:cs="Arial"/>
                <w:lang w:val="en-US"/>
              </w:rPr>
              <w:t>1</w:t>
            </w:r>
            <w:r w:rsidR="001C2789" w:rsidRPr="002863B8">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07627E1F" w14:textId="77777777" w:rsidR="001C2789" w:rsidRPr="002863B8" w:rsidRDefault="001C2789" w:rsidP="00C2308C">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688D2E65" w14:textId="693ED98E" w:rsidR="001C2789" w:rsidRPr="002863B8" w:rsidRDefault="001A1EEA" w:rsidP="00C2308C">
            <w:pPr>
              <w:pStyle w:val="BodyText1"/>
              <w:rPr>
                <w:rFonts w:cs="Arial"/>
                <w:lang w:val="en-US"/>
              </w:rPr>
            </w:pPr>
            <w:r>
              <w:rPr>
                <w:rFonts w:cs="Arial"/>
                <w:lang w:val="en-US"/>
              </w:rPr>
              <w:t>Third</w:t>
            </w:r>
            <w:r w:rsidR="001C2789" w:rsidRPr="002863B8">
              <w:rPr>
                <w:rFonts w:cs="Arial"/>
                <w:lang w:val="en-US"/>
              </w:rPr>
              <w:t xml:space="preserve"> iteration of the HLD </w:t>
            </w:r>
          </w:p>
          <w:p w14:paraId="0B39CF4E" w14:textId="15FE7397" w:rsidR="001C2789" w:rsidRDefault="001C2789" w:rsidP="001C2789">
            <w:pPr>
              <w:pStyle w:val="BodyText1"/>
              <w:numPr>
                <w:ilvl w:val="0"/>
                <w:numId w:val="66"/>
              </w:numPr>
              <w:spacing w:line="280" w:lineRule="atLeast"/>
              <w:rPr>
                <w:rFonts w:cs="Arial"/>
                <w:lang w:val="en-US"/>
              </w:rPr>
            </w:pPr>
            <w:r>
              <w:rPr>
                <w:rFonts w:cs="Arial"/>
                <w:lang w:val="en-US"/>
              </w:rPr>
              <w:t>Populated cha</w:t>
            </w:r>
            <w:r w:rsidR="001A1EEA">
              <w:rPr>
                <w:rFonts w:cs="Arial"/>
                <w:lang w:val="en-US"/>
              </w:rPr>
              <w:t>pter 2.2</w:t>
            </w:r>
          </w:p>
          <w:p w14:paraId="43D2AB6B" w14:textId="08E31FDB" w:rsidR="001C2789" w:rsidRDefault="00A42097" w:rsidP="001C2789">
            <w:pPr>
              <w:pStyle w:val="BodyText1"/>
              <w:numPr>
                <w:ilvl w:val="0"/>
                <w:numId w:val="66"/>
              </w:numPr>
              <w:spacing w:line="280" w:lineRule="atLeast"/>
              <w:rPr>
                <w:rFonts w:cs="Arial"/>
                <w:lang w:val="en-US"/>
              </w:rPr>
            </w:pPr>
            <w:r>
              <w:rPr>
                <w:rFonts w:cs="Arial"/>
                <w:lang w:val="en-US"/>
              </w:rPr>
              <w:t>Draft version chapter 4 and 5</w:t>
            </w:r>
          </w:p>
          <w:p w14:paraId="0406F7AC" w14:textId="5407A621" w:rsidR="001C2789" w:rsidRDefault="00A42097" w:rsidP="001C2789">
            <w:pPr>
              <w:pStyle w:val="BodyText1"/>
              <w:numPr>
                <w:ilvl w:val="0"/>
                <w:numId w:val="66"/>
              </w:numPr>
              <w:spacing w:line="280" w:lineRule="atLeast"/>
              <w:rPr>
                <w:rFonts w:cs="Arial"/>
                <w:lang w:val="en-US"/>
              </w:rPr>
            </w:pPr>
            <w:r>
              <w:rPr>
                <w:rFonts w:cs="Arial"/>
                <w:lang w:val="en-US"/>
              </w:rPr>
              <w:t>Appendixes Filled based on available knowledge of 5.</w:t>
            </w:r>
          </w:p>
          <w:p w14:paraId="4786D56C" w14:textId="1E6F350C" w:rsidR="001C2789" w:rsidRPr="00F01541" w:rsidRDefault="001C2789" w:rsidP="00A42097">
            <w:pPr>
              <w:pStyle w:val="BodyText1"/>
              <w:spacing w:line="280" w:lineRule="atLeast"/>
              <w:ind w:left="360"/>
              <w:rPr>
                <w:rFonts w:cs="Arial"/>
                <w:lang w:val="en-US"/>
              </w:rPr>
            </w:pPr>
          </w:p>
        </w:tc>
      </w:tr>
      <w:tr w:rsidR="001673C7" w:rsidRPr="002863B8" w14:paraId="24AAB22C" w14:textId="77777777" w:rsidTr="004002ED">
        <w:tc>
          <w:tcPr>
            <w:tcW w:w="1530" w:type="dxa"/>
            <w:tcBorders>
              <w:top w:val="single" w:sz="4" w:space="0" w:color="auto"/>
              <w:left w:val="single" w:sz="4" w:space="0" w:color="auto"/>
              <w:bottom w:val="single" w:sz="4" w:space="0" w:color="auto"/>
              <w:right w:val="single" w:sz="4" w:space="0" w:color="auto"/>
            </w:tcBorders>
            <w:hideMark/>
          </w:tcPr>
          <w:p w14:paraId="34DE480E" w14:textId="50FBC19A" w:rsidR="001673C7" w:rsidRPr="002863B8" w:rsidRDefault="001673C7">
            <w:pPr>
              <w:pStyle w:val="BodyText1"/>
              <w:rPr>
                <w:rFonts w:cs="Arial"/>
                <w:lang w:val="en-US"/>
              </w:rPr>
            </w:pPr>
            <w:r w:rsidRPr="002863B8">
              <w:rPr>
                <w:rFonts w:cs="Arial"/>
                <w:lang w:val="en-US"/>
              </w:rPr>
              <w:t>Verification version 0.</w:t>
            </w:r>
            <w:r w:rsidR="006140E9">
              <w:rPr>
                <w:rFonts w:cs="Arial"/>
                <w:lang w:val="en-US"/>
              </w:rPr>
              <w:t>5</w:t>
            </w:r>
          </w:p>
        </w:tc>
        <w:tc>
          <w:tcPr>
            <w:tcW w:w="1530" w:type="dxa"/>
            <w:tcBorders>
              <w:top w:val="single" w:sz="4" w:space="0" w:color="auto"/>
              <w:left w:val="single" w:sz="4" w:space="0" w:color="auto"/>
              <w:bottom w:val="single" w:sz="4" w:space="0" w:color="auto"/>
              <w:right w:val="single" w:sz="4" w:space="0" w:color="auto"/>
            </w:tcBorders>
            <w:hideMark/>
          </w:tcPr>
          <w:p w14:paraId="4E7F22DE" w14:textId="10A5D51E" w:rsidR="001673C7" w:rsidRPr="002863B8" w:rsidRDefault="00FF6D40">
            <w:pPr>
              <w:pStyle w:val="BodyText1"/>
              <w:rPr>
                <w:rFonts w:cs="Arial"/>
                <w:lang w:val="en-US"/>
              </w:rPr>
            </w:pPr>
            <w:r>
              <w:rPr>
                <w:rFonts w:cs="Arial"/>
                <w:lang w:val="en-US"/>
              </w:rPr>
              <w:t>24</w:t>
            </w:r>
            <w:r w:rsidR="003A24D6" w:rsidRPr="002863B8">
              <w:rPr>
                <w:rFonts w:cs="Arial"/>
                <w:lang w:val="en-US"/>
              </w:rPr>
              <w:t>-</w:t>
            </w:r>
            <w:r>
              <w:rPr>
                <w:rFonts w:cs="Arial"/>
                <w:lang w:val="en-US"/>
              </w:rPr>
              <w:t>01</w:t>
            </w:r>
            <w:r w:rsidR="003A24D6"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7E697A0F" w14:textId="77777777" w:rsidR="001673C7" w:rsidRPr="002863B8" w:rsidRDefault="001673C7">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F7C825E" w14:textId="7B6D49F3" w:rsidR="001673C7" w:rsidRPr="002863B8" w:rsidRDefault="00FF6D40">
            <w:pPr>
              <w:pStyle w:val="BodyText1"/>
              <w:rPr>
                <w:rFonts w:cs="Arial"/>
                <w:lang w:val="en-US"/>
              </w:rPr>
            </w:pPr>
            <w:r>
              <w:rPr>
                <w:rFonts w:cs="Arial"/>
                <w:lang w:val="en-US"/>
              </w:rPr>
              <w:t>4</w:t>
            </w:r>
            <w:r w:rsidR="001A1EEA">
              <w:rPr>
                <w:rFonts w:cs="Arial"/>
                <w:lang w:val="en-US"/>
              </w:rPr>
              <w:t>th</w:t>
            </w:r>
            <w:r w:rsidR="001673C7" w:rsidRPr="002863B8">
              <w:rPr>
                <w:rFonts w:cs="Arial"/>
                <w:lang w:val="en-US"/>
              </w:rPr>
              <w:t xml:space="preserve"> iteration of the HLD </w:t>
            </w:r>
          </w:p>
          <w:p w14:paraId="5C6938B3" w14:textId="5C4110D2" w:rsidR="009D6394" w:rsidRDefault="009C5C3B" w:rsidP="009D6394">
            <w:pPr>
              <w:pStyle w:val="BodyText1"/>
              <w:numPr>
                <w:ilvl w:val="0"/>
                <w:numId w:val="66"/>
              </w:numPr>
              <w:spacing w:line="280" w:lineRule="atLeast"/>
              <w:rPr>
                <w:rFonts w:cs="Arial"/>
                <w:lang w:val="en-US"/>
              </w:rPr>
            </w:pPr>
            <w:r>
              <w:rPr>
                <w:rFonts w:cs="Arial"/>
                <w:lang w:val="en-US"/>
              </w:rPr>
              <w:t>Appendixes filled, prepped for Peer Review</w:t>
            </w:r>
            <w:r w:rsidR="004B0E30">
              <w:rPr>
                <w:rFonts w:cs="Arial"/>
                <w:lang w:val="en-US"/>
              </w:rPr>
              <w:t xml:space="preserve"> and </w:t>
            </w:r>
            <w:r w:rsidR="00CB6882">
              <w:rPr>
                <w:rFonts w:cs="Arial"/>
                <w:lang w:val="en-US"/>
              </w:rPr>
              <w:t xml:space="preserve">UWV architects </w:t>
            </w:r>
            <w:proofErr w:type="gramStart"/>
            <w:r w:rsidR="00CB6882">
              <w:rPr>
                <w:rFonts w:cs="Arial"/>
                <w:lang w:val="en-US"/>
              </w:rPr>
              <w:t>review</w:t>
            </w:r>
            <w:proofErr w:type="gramEnd"/>
          </w:p>
          <w:p w14:paraId="245F663A" w14:textId="4EC4DD7A" w:rsidR="009C5C3B" w:rsidRPr="002863B8" w:rsidRDefault="009C5C3B" w:rsidP="009D6394">
            <w:pPr>
              <w:pStyle w:val="BodyText1"/>
              <w:numPr>
                <w:ilvl w:val="0"/>
                <w:numId w:val="66"/>
              </w:numPr>
              <w:spacing w:line="280" w:lineRule="atLeast"/>
              <w:rPr>
                <w:rFonts w:cs="Arial"/>
                <w:lang w:val="en-US"/>
              </w:rPr>
            </w:pPr>
            <w:r>
              <w:rPr>
                <w:rFonts w:cs="Arial"/>
                <w:lang w:val="en-US"/>
              </w:rPr>
              <w:t xml:space="preserve">Added </w:t>
            </w:r>
            <w:r w:rsidR="000661E4">
              <w:rPr>
                <w:rFonts w:cs="Arial"/>
                <w:lang w:val="en-US"/>
              </w:rPr>
              <w:t xml:space="preserve">Decision based on query database. </w:t>
            </w:r>
            <w:proofErr w:type="spellStart"/>
            <w:r w:rsidR="000661E4">
              <w:rPr>
                <w:rFonts w:cs="Arial"/>
                <w:lang w:val="en-US"/>
              </w:rPr>
              <w:t>Dataguard</w:t>
            </w:r>
            <w:proofErr w:type="spellEnd"/>
            <w:r w:rsidR="000661E4">
              <w:rPr>
                <w:rFonts w:cs="Arial"/>
                <w:lang w:val="en-US"/>
              </w:rPr>
              <w:t xml:space="preserve"> can on replicate what is in the original database.</w:t>
            </w:r>
          </w:p>
          <w:p w14:paraId="56A21FCC" w14:textId="75D3C731" w:rsidR="001673C7" w:rsidRPr="002863B8" w:rsidRDefault="001673C7" w:rsidP="009D6394">
            <w:pPr>
              <w:pStyle w:val="BodyText1"/>
              <w:rPr>
                <w:rFonts w:cs="Arial"/>
                <w:lang w:val="en-US"/>
              </w:rPr>
            </w:pPr>
          </w:p>
        </w:tc>
      </w:tr>
      <w:tr w:rsidR="00FD7132" w:rsidRPr="002863B8" w14:paraId="08D8C97B" w14:textId="77777777" w:rsidTr="00C2308C">
        <w:tc>
          <w:tcPr>
            <w:tcW w:w="1530" w:type="dxa"/>
            <w:tcBorders>
              <w:top w:val="single" w:sz="4" w:space="0" w:color="auto"/>
              <w:left w:val="single" w:sz="4" w:space="0" w:color="auto"/>
              <w:bottom w:val="single" w:sz="4" w:space="0" w:color="auto"/>
              <w:right w:val="single" w:sz="4" w:space="0" w:color="auto"/>
            </w:tcBorders>
            <w:hideMark/>
          </w:tcPr>
          <w:p w14:paraId="1491BA7A" w14:textId="096548F1" w:rsidR="00FD7132" w:rsidRPr="002863B8" w:rsidRDefault="00FD7132" w:rsidP="00C2308C">
            <w:pPr>
              <w:pStyle w:val="BodyText1"/>
              <w:rPr>
                <w:rFonts w:cs="Arial"/>
                <w:lang w:val="en-US"/>
              </w:rPr>
            </w:pPr>
            <w:r w:rsidRPr="002863B8">
              <w:rPr>
                <w:rFonts w:cs="Arial"/>
                <w:lang w:val="en-US"/>
              </w:rPr>
              <w:lastRenderedPageBreak/>
              <w:t>Verification version 0.</w:t>
            </w:r>
            <w:r>
              <w:rPr>
                <w:rFonts w:cs="Arial"/>
                <w:lang w:val="en-US"/>
              </w:rPr>
              <w:t>8</w:t>
            </w:r>
          </w:p>
        </w:tc>
        <w:tc>
          <w:tcPr>
            <w:tcW w:w="1530" w:type="dxa"/>
            <w:tcBorders>
              <w:top w:val="single" w:sz="4" w:space="0" w:color="auto"/>
              <w:left w:val="single" w:sz="4" w:space="0" w:color="auto"/>
              <w:bottom w:val="single" w:sz="4" w:space="0" w:color="auto"/>
              <w:right w:val="single" w:sz="4" w:space="0" w:color="auto"/>
            </w:tcBorders>
            <w:hideMark/>
          </w:tcPr>
          <w:p w14:paraId="35ABA147" w14:textId="7521D627" w:rsidR="00FD7132" w:rsidRPr="002863B8" w:rsidRDefault="00FD7132" w:rsidP="00C2308C">
            <w:pPr>
              <w:pStyle w:val="BodyText1"/>
              <w:rPr>
                <w:rFonts w:cs="Arial"/>
                <w:lang w:val="en-US"/>
              </w:rPr>
            </w:pPr>
            <w:r>
              <w:rPr>
                <w:rFonts w:cs="Arial"/>
                <w:lang w:val="en-US"/>
              </w:rPr>
              <w:t>2</w:t>
            </w:r>
            <w:r w:rsidR="008160F1">
              <w:rPr>
                <w:rFonts w:cs="Arial"/>
                <w:lang w:val="en-US"/>
              </w:rPr>
              <w:t>8</w:t>
            </w:r>
            <w:r w:rsidRPr="002863B8">
              <w:rPr>
                <w:rFonts w:cs="Arial"/>
                <w:lang w:val="en-US"/>
              </w:rPr>
              <w:t>-</w:t>
            </w:r>
            <w:r>
              <w:rPr>
                <w:rFonts w:cs="Arial"/>
                <w:lang w:val="en-US"/>
              </w:rPr>
              <w:t>01</w:t>
            </w:r>
            <w:r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1456FB29" w14:textId="77777777" w:rsidR="00FD7132" w:rsidRPr="002863B8" w:rsidRDefault="00FD7132" w:rsidP="00C2308C">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67EE099E" w14:textId="4E640865" w:rsidR="00FD7132" w:rsidRPr="002863B8" w:rsidRDefault="004B0E30" w:rsidP="00C2308C">
            <w:pPr>
              <w:pStyle w:val="BodyText1"/>
              <w:rPr>
                <w:rFonts w:cs="Arial"/>
                <w:lang w:val="en-US"/>
              </w:rPr>
            </w:pPr>
            <w:r>
              <w:rPr>
                <w:rFonts w:cs="Arial"/>
                <w:lang w:val="en-US"/>
              </w:rPr>
              <w:t>5</w:t>
            </w:r>
            <w:r w:rsidR="00FD7132">
              <w:rPr>
                <w:rFonts w:cs="Arial"/>
                <w:lang w:val="en-US"/>
              </w:rPr>
              <w:t>th</w:t>
            </w:r>
            <w:r w:rsidR="00FD7132" w:rsidRPr="002863B8">
              <w:rPr>
                <w:rFonts w:cs="Arial"/>
                <w:lang w:val="en-US"/>
              </w:rPr>
              <w:t xml:space="preserve"> iteration of the HLD </w:t>
            </w:r>
          </w:p>
          <w:p w14:paraId="724AE22E" w14:textId="4ECC7B24" w:rsidR="00FD7132" w:rsidRDefault="004B0E30" w:rsidP="00C2308C">
            <w:pPr>
              <w:pStyle w:val="BodyText1"/>
              <w:numPr>
                <w:ilvl w:val="0"/>
                <w:numId w:val="66"/>
              </w:numPr>
              <w:spacing w:line="280" w:lineRule="atLeast"/>
              <w:rPr>
                <w:rFonts w:cs="Arial"/>
                <w:lang w:val="en-US"/>
              </w:rPr>
            </w:pPr>
            <w:r>
              <w:rPr>
                <w:rFonts w:cs="Arial"/>
                <w:lang w:val="en-US"/>
              </w:rPr>
              <w:t>Removed Comments</w:t>
            </w:r>
          </w:p>
          <w:p w14:paraId="159CEA79" w14:textId="06633F9F" w:rsidR="008160F1" w:rsidRDefault="008160F1" w:rsidP="00C2308C">
            <w:pPr>
              <w:pStyle w:val="BodyText1"/>
              <w:numPr>
                <w:ilvl w:val="0"/>
                <w:numId w:val="66"/>
              </w:numPr>
              <w:spacing w:line="280" w:lineRule="atLeast"/>
              <w:rPr>
                <w:rFonts w:cs="Arial"/>
                <w:lang w:val="en-US"/>
              </w:rPr>
            </w:pPr>
            <w:r>
              <w:rPr>
                <w:rFonts w:cs="Arial"/>
                <w:lang w:val="en-US"/>
              </w:rPr>
              <w:t xml:space="preserve">Added Review content on Education and </w:t>
            </w:r>
            <w:r w:rsidR="00FF000B">
              <w:rPr>
                <w:rFonts w:cs="Arial"/>
                <w:lang w:val="en-US"/>
              </w:rPr>
              <w:t xml:space="preserve">Primary/Secondary database </w:t>
            </w:r>
            <w:proofErr w:type="gramStart"/>
            <w:r w:rsidR="00FF000B">
              <w:rPr>
                <w:rFonts w:cs="Arial"/>
                <w:lang w:val="en-US"/>
              </w:rPr>
              <w:t>server</w:t>
            </w:r>
            <w:proofErr w:type="gramEnd"/>
          </w:p>
          <w:p w14:paraId="4D7A8937" w14:textId="7D84E43A" w:rsidR="004B0E30" w:rsidRPr="002863B8" w:rsidRDefault="004B0E30" w:rsidP="00C2308C">
            <w:pPr>
              <w:pStyle w:val="BodyText1"/>
              <w:numPr>
                <w:ilvl w:val="0"/>
                <w:numId w:val="66"/>
              </w:numPr>
              <w:spacing w:line="280" w:lineRule="atLeast"/>
              <w:rPr>
                <w:rFonts w:cs="Arial"/>
                <w:lang w:val="en-US"/>
              </w:rPr>
            </w:pPr>
            <w:r>
              <w:rPr>
                <w:rFonts w:cs="Arial"/>
                <w:lang w:val="en-US"/>
              </w:rPr>
              <w:t xml:space="preserve">Prepped for Lead Architect </w:t>
            </w:r>
            <w:proofErr w:type="gramStart"/>
            <w:r>
              <w:rPr>
                <w:rFonts w:cs="Arial"/>
                <w:lang w:val="en-US"/>
              </w:rPr>
              <w:t>review</w:t>
            </w:r>
            <w:proofErr w:type="gramEnd"/>
          </w:p>
          <w:p w14:paraId="3DD3FE8A" w14:textId="77777777" w:rsidR="00FD7132" w:rsidRPr="002863B8" w:rsidRDefault="00FD7132" w:rsidP="00C2308C">
            <w:pPr>
              <w:pStyle w:val="BodyText1"/>
              <w:rPr>
                <w:rFonts w:cs="Arial"/>
                <w:lang w:val="en-US"/>
              </w:rPr>
            </w:pPr>
          </w:p>
        </w:tc>
      </w:tr>
      <w:tr w:rsidR="001673C7" w:rsidRPr="002863B8" w14:paraId="6D347CD1" w14:textId="77777777" w:rsidTr="004002ED">
        <w:tc>
          <w:tcPr>
            <w:tcW w:w="1530" w:type="dxa"/>
            <w:tcBorders>
              <w:top w:val="single" w:sz="4" w:space="0" w:color="auto"/>
              <w:left w:val="single" w:sz="4" w:space="0" w:color="auto"/>
              <w:bottom w:val="single" w:sz="4" w:space="0" w:color="auto"/>
              <w:right w:val="single" w:sz="4" w:space="0" w:color="auto"/>
            </w:tcBorders>
            <w:hideMark/>
          </w:tcPr>
          <w:p w14:paraId="43820C63" w14:textId="77777777" w:rsidR="001673C7" w:rsidRPr="002863B8" w:rsidRDefault="001673C7">
            <w:pPr>
              <w:pStyle w:val="BodyText1"/>
              <w:rPr>
                <w:rFonts w:cs="Arial"/>
                <w:lang w:val="en-US"/>
              </w:rPr>
            </w:pPr>
            <w:r w:rsidRPr="002863B8">
              <w:rPr>
                <w:rFonts w:cs="Arial"/>
                <w:lang w:val="en-US"/>
              </w:rPr>
              <w:t>Verification version 0.9</w:t>
            </w:r>
          </w:p>
        </w:tc>
        <w:tc>
          <w:tcPr>
            <w:tcW w:w="1530" w:type="dxa"/>
            <w:tcBorders>
              <w:top w:val="single" w:sz="4" w:space="0" w:color="auto"/>
              <w:left w:val="single" w:sz="4" w:space="0" w:color="auto"/>
              <w:bottom w:val="single" w:sz="4" w:space="0" w:color="auto"/>
              <w:right w:val="single" w:sz="4" w:space="0" w:color="auto"/>
            </w:tcBorders>
          </w:tcPr>
          <w:p w14:paraId="6F2219F6" w14:textId="56AB6898" w:rsidR="001673C7" w:rsidRPr="002863B8" w:rsidRDefault="007E190C">
            <w:pPr>
              <w:pStyle w:val="BodyText1"/>
              <w:rPr>
                <w:rFonts w:cs="Arial"/>
                <w:lang w:val="en-US"/>
              </w:rPr>
            </w:pPr>
            <w:r>
              <w:rPr>
                <w:rFonts w:cs="Arial"/>
                <w:lang w:val="en-US"/>
              </w:rPr>
              <w:t>18</w:t>
            </w:r>
            <w:r w:rsidR="003A24D6" w:rsidRPr="002863B8">
              <w:rPr>
                <w:rFonts w:cs="Arial"/>
                <w:lang w:val="en-US"/>
              </w:rPr>
              <w:t>-</w:t>
            </w:r>
            <w:r>
              <w:rPr>
                <w:rFonts w:cs="Arial"/>
                <w:lang w:val="en-US"/>
              </w:rPr>
              <w:t>02</w:t>
            </w:r>
            <w:r w:rsidR="003A24D6"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0A4AF712" w14:textId="77777777" w:rsidR="001673C7" w:rsidRPr="002863B8" w:rsidRDefault="001673C7">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8F51506" w14:textId="77777777" w:rsidR="001673C7" w:rsidRPr="002863B8" w:rsidRDefault="001673C7">
            <w:pPr>
              <w:pStyle w:val="BodyText1"/>
              <w:rPr>
                <w:rFonts w:cs="Arial"/>
                <w:lang w:val="en-US"/>
              </w:rPr>
            </w:pPr>
            <w:r w:rsidRPr="002863B8">
              <w:rPr>
                <w:rFonts w:cs="Arial"/>
                <w:lang w:val="en-US"/>
              </w:rPr>
              <w:t>Design Office verification</w:t>
            </w:r>
          </w:p>
        </w:tc>
      </w:tr>
      <w:tr w:rsidR="00C21637" w:rsidRPr="002863B8" w14:paraId="09280C26" w14:textId="77777777" w:rsidTr="00C2308C">
        <w:tc>
          <w:tcPr>
            <w:tcW w:w="1530" w:type="dxa"/>
            <w:tcBorders>
              <w:top w:val="single" w:sz="4" w:space="0" w:color="auto"/>
              <w:left w:val="single" w:sz="4" w:space="0" w:color="auto"/>
              <w:bottom w:val="single" w:sz="4" w:space="0" w:color="auto"/>
              <w:right w:val="single" w:sz="4" w:space="0" w:color="auto"/>
            </w:tcBorders>
            <w:hideMark/>
          </w:tcPr>
          <w:p w14:paraId="7A82217C" w14:textId="5E88160E" w:rsidR="00C21637" w:rsidRPr="002863B8" w:rsidRDefault="00C21637" w:rsidP="00C2308C">
            <w:pPr>
              <w:pStyle w:val="BodyText1"/>
              <w:rPr>
                <w:rFonts w:cs="Arial"/>
                <w:lang w:val="en-US"/>
              </w:rPr>
            </w:pPr>
            <w:r w:rsidRPr="002863B8">
              <w:rPr>
                <w:rFonts w:cs="Arial"/>
                <w:lang w:val="en-US"/>
              </w:rPr>
              <w:t>Verification version 0.9</w:t>
            </w:r>
            <w:r>
              <w:rPr>
                <w:rFonts w:cs="Arial"/>
                <w:lang w:val="en-US"/>
              </w:rPr>
              <w:t>.1</w:t>
            </w:r>
          </w:p>
        </w:tc>
        <w:tc>
          <w:tcPr>
            <w:tcW w:w="1530" w:type="dxa"/>
            <w:tcBorders>
              <w:top w:val="single" w:sz="4" w:space="0" w:color="auto"/>
              <w:left w:val="single" w:sz="4" w:space="0" w:color="auto"/>
              <w:bottom w:val="single" w:sz="4" w:space="0" w:color="auto"/>
              <w:right w:val="single" w:sz="4" w:space="0" w:color="auto"/>
            </w:tcBorders>
          </w:tcPr>
          <w:p w14:paraId="6D4B98C4" w14:textId="602C97B0" w:rsidR="00C21637" w:rsidRPr="002863B8" w:rsidRDefault="00C21637" w:rsidP="00C2308C">
            <w:pPr>
              <w:pStyle w:val="BodyText1"/>
              <w:rPr>
                <w:rFonts w:cs="Arial"/>
                <w:lang w:val="en-US"/>
              </w:rPr>
            </w:pPr>
            <w:r>
              <w:rPr>
                <w:rFonts w:cs="Arial"/>
                <w:lang w:val="en-US"/>
              </w:rPr>
              <w:t>07</w:t>
            </w:r>
            <w:r w:rsidRPr="002863B8">
              <w:rPr>
                <w:rFonts w:cs="Arial"/>
                <w:lang w:val="en-US"/>
              </w:rPr>
              <w:t>-</w:t>
            </w:r>
            <w:r>
              <w:rPr>
                <w:rFonts w:cs="Arial"/>
                <w:lang w:val="en-US"/>
              </w:rPr>
              <w:t>03</w:t>
            </w:r>
            <w:r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hideMark/>
          </w:tcPr>
          <w:p w14:paraId="083087D3" w14:textId="77777777" w:rsidR="00C21637" w:rsidRPr="002863B8" w:rsidRDefault="00C21637" w:rsidP="00C2308C">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F5FA904" w14:textId="77777777" w:rsidR="00C21637" w:rsidRDefault="00C21637" w:rsidP="00C2308C">
            <w:pPr>
              <w:pStyle w:val="BodyText1"/>
              <w:rPr>
                <w:rFonts w:cs="Arial"/>
                <w:lang w:val="en-US"/>
              </w:rPr>
            </w:pPr>
            <w:r w:rsidRPr="002863B8">
              <w:rPr>
                <w:rFonts w:cs="Arial"/>
                <w:lang w:val="en-US"/>
              </w:rPr>
              <w:t>Design Office verification</w:t>
            </w:r>
          </w:p>
          <w:p w14:paraId="48D75D6D" w14:textId="0906300E" w:rsidR="007256E4" w:rsidRPr="002863B8" w:rsidRDefault="007256E4" w:rsidP="00C2308C">
            <w:pPr>
              <w:pStyle w:val="BodyText1"/>
              <w:rPr>
                <w:rFonts w:cs="Arial"/>
                <w:lang w:val="en-US"/>
              </w:rPr>
            </w:pPr>
            <w:r>
              <w:rPr>
                <w:rFonts w:cs="Arial"/>
                <w:lang w:val="en-US"/>
              </w:rPr>
              <w:t xml:space="preserve">Slight addition in </w:t>
            </w:r>
            <w:r w:rsidR="004F24CB">
              <w:rPr>
                <w:rFonts w:cs="Arial"/>
                <w:lang w:val="en-US"/>
              </w:rPr>
              <w:t>Appendix</w:t>
            </w:r>
            <w:r w:rsidR="00210DD1">
              <w:rPr>
                <w:rFonts w:cs="Arial"/>
                <w:lang w:val="en-US"/>
              </w:rPr>
              <w:t xml:space="preserve"> C, </w:t>
            </w:r>
          </w:p>
        </w:tc>
      </w:tr>
      <w:tr w:rsidR="00006BDC" w:rsidRPr="002863B8"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2D5411BF" w:rsidR="00006BDC" w:rsidRPr="002863B8" w:rsidRDefault="00006BDC">
            <w:pPr>
              <w:pStyle w:val="BodyText1"/>
              <w:rPr>
                <w:rFonts w:cs="Arial"/>
                <w:lang w:val="en-US"/>
              </w:rPr>
            </w:pPr>
            <w:r w:rsidRPr="002863B8">
              <w:rPr>
                <w:rFonts w:cs="Arial"/>
                <w:lang w:val="en-US"/>
              </w:rPr>
              <w:t>Version 1.0</w:t>
            </w:r>
          </w:p>
        </w:tc>
        <w:tc>
          <w:tcPr>
            <w:tcW w:w="1530" w:type="dxa"/>
            <w:tcBorders>
              <w:top w:val="single" w:sz="4" w:space="0" w:color="auto"/>
              <w:left w:val="single" w:sz="4" w:space="0" w:color="auto"/>
              <w:bottom w:val="single" w:sz="4" w:space="0" w:color="auto"/>
              <w:right w:val="single" w:sz="4" w:space="0" w:color="auto"/>
            </w:tcBorders>
          </w:tcPr>
          <w:p w14:paraId="618D9D47" w14:textId="0C7D9CB3" w:rsidR="00006BDC" w:rsidRPr="002863B8" w:rsidRDefault="006B6595">
            <w:pPr>
              <w:pStyle w:val="BodyText1"/>
              <w:rPr>
                <w:rFonts w:cs="Arial"/>
                <w:lang w:val="en-US"/>
              </w:rPr>
            </w:pPr>
            <w:r>
              <w:rPr>
                <w:rFonts w:cs="Arial"/>
                <w:lang w:val="en-US"/>
              </w:rPr>
              <w:t>22</w:t>
            </w:r>
            <w:r w:rsidR="00006BDC" w:rsidRPr="002863B8">
              <w:rPr>
                <w:rFonts w:cs="Arial"/>
                <w:lang w:val="en-US"/>
              </w:rPr>
              <w:t>-</w:t>
            </w:r>
            <w:r>
              <w:rPr>
                <w:rFonts w:cs="Arial"/>
                <w:lang w:val="en-US"/>
              </w:rPr>
              <w:t>03</w:t>
            </w:r>
            <w:r w:rsidR="00006BDC"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tcPr>
          <w:p w14:paraId="10D7A79B" w14:textId="0E87DAF8" w:rsidR="00006BDC" w:rsidRPr="002863B8" w:rsidRDefault="00006BDC">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3C458D9F" w14:textId="6A61E9EF" w:rsidR="00006BDC" w:rsidRPr="002863B8" w:rsidRDefault="00006BDC">
            <w:pPr>
              <w:pStyle w:val="BodyText1"/>
              <w:rPr>
                <w:rFonts w:cs="Arial"/>
                <w:lang w:val="en-US"/>
              </w:rPr>
            </w:pPr>
            <w:r w:rsidRPr="002863B8">
              <w:rPr>
                <w:rFonts w:cs="Arial"/>
                <w:lang w:val="en-US"/>
              </w:rPr>
              <w:t>Positive verified HLD</w:t>
            </w:r>
          </w:p>
        </w:tc>
      </w:tr>
      <w:tr w:rsidR="00006BDC" w:rsidRPr="007454CB"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42CDE610" w:rsidR="00006BDC" w:rsidRPr="002863B8" w:rsidRDefault="00006BDC">
            <w:pPr>
              <w:pStyle w:val="BodyText1"/>
              <w:rPr>
                <w:rFonts w:cs="Arial"/>
                <w:lang w:val="en-US"/>
              </w:rPr>
            </w:pPr>
            <w:r w:rsidRPr="002863B8">
              <w:rPr>
                <w:rFonts w:cs="Arial"/>
                <w:lang w:val="en-US"/>
              </w:rPr>
              <w:t>Version 1.1</w:t>
            </w:r>
          </w:p>
        </w:tc>
        <w:tc>
          <w:tcPr>
            <w:tcW w:w="1530" w:type="dxa"/>
            <w:tcBorders>
              <w:top w:val="single" w:sz="4" w:space="0" w:color="auto"/>
              <w:left w:val="single" w:sz="4" w:space="0" w:color="auto"/>
              <w:bottom w:val="single" w:sz="4" w:space="0" w:color="auto"/>
              <w:right w:val="single" w:sz="4" w:space="0" w:color="auto"/>
            </w:tcBorders>
          </w:tcPr>
          <w:p w14:paraId="31780906" w14:textId="792D7420" w:rsidR="00006BDC" w:rsidRPr="002863B8" w:rsidRDefault="00FD5DC9">
            <w:pPr>
              <w:pStyle w:val="BodyText1"/>
              <w:rPr>
                <w:rFonts w:cs="Arial"/>
                <w:lang w:val="en-US"/>
              </w:rPr>
            </w:pPr>
            <w:r>
              <w:rPr>
                <w:rFonts w:cs="Arial"/>
                <w:lang w:val="en-US"/>
              </w:rPr>
              <w:t>03</w:t>
            </w:r>
            <w:r w:rsidR="0094766A" w:rsidRPr="002863B8">
              <w:rPr>
                <w:rFonts w:cs="Arial"/>
                <w:lang w:val="en-US"/>
              </w:rPr>
              <w:t>-</w:t>
            </w:r>
            <w:r>
              <w:rPr>
                <w:rFonts w:cs="Arial"/>
                <w:lang w:val="en-US"/>
              </w:rPr>
              <w:t>08</w:t>
            </w:r>
            <w:r w:rsidR="0094766A"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tcPr>
          <w:p w14:paraId="64FF04B8" w14:textId="6B13CCE6" w:rsidR="00006BDC" w:rsidRPr="002863B8" w:rsidRDefault="00006BDC">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410C248" w14:textId="77777777" w:rsidR="007454CB" w:rsidRDefault="007454CB" w:rsidP="007454CB">
            <w:pPr>
              <w:pStyle w:val="BodyText1"/>
              <w:rPr>
                <w:rFonts w:cs="Arial"/>
              </w:rPr>
            </w:pPr>
            <w:r w:rsidRPr="007454CB">
              <w:rPr>
                <w:rFonts w:cs="Arial"/>
              </w:rPr>
              <w:t>Post implementation HLD</w:t>
            </w:r>
          </w:p>
          <w:p w14:paraId="2E326B54" w14:textId="73FA702B" w:rsidR="008E4318" w:rsidRPr="007454CB" w:rsidRDefault="008E4318" w:rsidP="007454CB">
            <w:pPr>
              <w:pStyle w:val="BodyText1"/>
              <w:rPr>
                <w:rFonts w:cs="Arial"/>
              </w:rPr>
            </w:pPr>
            <w:r>
              <w:rPr>
                <w:rFonts w:cs="Arial"/>
              </w:rPr>
              <w:t xml:space="preserve">Changes base on </w:t>
            </w:r>
            <w:r w:rsidR="00CA28CE">
              <w:rPr>
                <w:rFonts w:cs="Arial"/>
              </w:rPr>
              <w:t>changed BIV classification to 3, placing database in vault</w:t>
            </w:r>
            <w:r w:rsidR="00B84A4D">
              <w:rPr>
                <w:rFonts w:cs="Arial"/>
              </w:rPr>
              <w:t xml:space="preserve"> and additional servers for OBS/SBS </w:t>
            </w:r>
            <w:proofErr w:type="gramStart"/>
            <w:r w:rsidR="00B84A4D">
              <w:rPr>
                <w:rFonts w:cs="Arial"/>
              </w:rPr>
              <w:t>solution</w:t>
            </w:r>
            <w:proofErr w:type="gramEnd"/>
          </w:p>
          <w:p w14:paraId="31FA141B" w14:textId="77777777" w:rsidR="007454CB" w:rsidRPr="007454CB" w:rsidRDefault="007454CB" w:rsidP="007454CB">
            <w:pPr>
              <w:pStyle w:val="BodyText1"/>
              <w:rPr>
                <w:rFonts w:cs="Arial"/>
              </w:rPr>
            </w:pPr>
            <w:r w:rsidRPr="007454CB">
              <w:rPr>
                <w:rFonts w:cs="Arial"/>
              </w:rPr>
              <w:t xml:space="preserve">Implemented newer template </w:t>
            </w:r>
            <w:proofErr w:type="gramStart"/>
            <w:r w:rsidRPr="007454CB">
              <w:rPr>
                <w:rFonts w:cs="Arial"/>
              </w:rPr>
              <w:t>1.84</w:t>
            </w:r>
            <w:proofErr w:type="gramEnd"/>
            <w:r w:rsidRPr="007454CB">
              <w:rPr>
                <w:rFonts w:cs="Arial"/>
              </w:rPr>
              <w:t xml:space="preserve"> </w:t>
            </w:r>
          </w:p>
          <w:p w14:paraId="61E22261" w14:textId="220C1FBA" w:rsidR="007454CB" w:rsidRPr="007454CB" w:rsidRDefault="007454CB" w:rsidP="00DA2807">
            <w:pPr>
              <w:pStyle w:val="BodyText1"/>
              <w:numPr>
                <w:ilvl w:val="1"/>
                <w:numId w:val="80"/>
              </w:numPr>
              <w:rPr>
                <w:rFonts w:cs="Arial"/>
              </w:rPr>
            </w:pPr>
            <w:r w:rsidRPr="007454CB">
              <w:rPr>
                <w:rFonts w:cs="Arial"/>
              </w:rPr>
              <w:t xml:space="preserve">Additional 4.2.1 paragraph stating Operating </w:t>
            </w:r>
            <w:proofErr w:type="gramStart"/>
            <w:r w:rsidRPr="007454CB">
              <w:rPr>
                <w:rFonts w:cs="Arial"/>
              </w:rPr>
              <w:t>systems</w:t>
            </w:r>
            <w:proofErr w:type="gramEnd"/>
          </w:p>
          <w:p w14:paraId="3B4DC386" w14:textId="4260DB65" w:rsidR="007454CB" w:rsidRPr="007454CB" w:rsidRDefault="007454CB" w:rsidP="00DA2807">
            <w:pPr>
              <w:pStyle w:val="BodyText1"/>
              <w:numPr>
                <w:ilvl w:val="1"/>
                <w:numId w:val="80"/>
              </w:numPr>
              <w:rPr>
                <w:rFonts w:cs="Arial"/>
              </w:rPr>
            </w:pPr>
            <w:r w:rsidRPr="007454CB">
              <w:rPr>
                <w:rFonts w:cs="Arial"/>
              </w:rPr>
              <w:t>moving of License to 4.2.2 from chapter 5</w:t>
            </w:r>
          </w:p>
          <w:p w14:paraId="3152AED1" w14:textId="1DB151A3" w:rsidR="007454CB" w:rsidRPr="007454CB" w:rsidRDefault="007454CB" w:rsidP="00DA2807">
            <w:pPr>
              <w:pStyle w:val="BodyText1"/>
              <w:numPr>
                <w:ilvl w:val="1"/>
                <w:numId w:val="80"/>
              </w:numPr>
              <w:rPr>
                <w:rFonts w:cs="Arial"/>
              </w:rPr>
            </w:pPr>
            <w:r w:rsidRPr="007454CB">
              <w:rPr>
                <w:rFonts w:cs="Arial"/>
              </w:rPr>
              <w:t xml:space="preserve">Added 4.5.1 ‘Additional application related infra </w:t>
            </w:r>
            <w:proofErr w:type="gramStart"/>
            <w:r w:rsidRPr="007454CB">
              <w:rPr>
                <w:rFonts w:cs="Arial"/>
              </w:rPr>
              <w:t>requirements’</w:t>
            </w:r>
            <w:proofErr w:type="gramEnd"/>
          </w:p>
          <w:p w14:paraId="4C09582C" w14:textId="238EC3C9" w:rsidR="007454CB" w:rsidRPr="007454CB" w:rsidRDefault="007454CB" w:rsidP="00DA2807">
            <w:pPr>
              <w:pStyle w:val="BodyText1"/>
              <w:numPr>
                <w:ilvl w:val="1"/>
                <w:numId w:val="80"/>
              </w:numPr>
              <w:rPr>
                <w:rFonts w:cs="Arial"/>
              </w:rPr>
            </w:pPr>
            <w:r w:rsidRPr="007454CB">
              <w:rPr>
                <w:rFonts w:cs="Arial"/>
              </w:rPr>
              <w:t xml:space="preserve">Changed 4.6 with additional </w:t>
            </w:r>
            <w:proofErr w:type="gramStart"/>
            <w:r w:rsidRPr="007454CB">
              <w:rPr>
                <w:rFonts w:cs="Arial"/>
              </w:rPr>
              <w:t>table</w:t>
            </w:r>
            <w:proofErr w:type="gramEnd"/>
          </w:p>
          <w:p w14:paraId="1D887E6E" w14:textId="766927B5" w:rsidR="007454CB" w:rsidRPr="007454CB" w:rsidRDefault="007454CB" w:rsidP="00DA2807">
            <w:pPr>
              <w:pStyle w:val="BodyText1"/>
              <w:numPr>
                <w:ilvl w:val="1"/>
                <w:numId w:val="80"/>
              </w:numPr>
              <w:rPr>
                <w:rFonts w:cs="Arial"/>
              </w:rPr>
            </w:pPr>
            <w:r w:rsidRPr="007454CB">
              <w:rPr>
                <w:rFonts w:cs="Arial"/>
              </w:rPr>
              <w:t>Appendix A, additional PowerHA table, changed LB private cloud Table</w:t>
            </w:r>
            <w:r w:rsidR="006E0AAA">
              <w:rPr>
                <w:rFonts w:cs="Arial"/>
              </w:rPr>
              <w:t xml:space="preserve"> new </w:t>
            </w:r>
            <w:proofErr w:type="gramStart"/>
            <w:r w:rsidR="006E0AAA">
              <w:rPr>
                <w:rFonts w:cs="Arial"/>
              </w:rPr>
              <w:t>format</w:t>
            </w:r>
            <w:proofErr w:type="gramEnd"/>
          </w:p>
          <w:p w14:paraId="186711C3" w14:textId="77777777" w:rsidR="007454CB" w:rsidRPr="007454CB" w:rsidRDefault="007454CB" w:rsidP="007454CB">
            <w:pPr>
              <w:pStyle w:val="BodyText1"/>
              <w:rPr>
                <w:rFonts w:cs="Arial"/>
              </w:rPr>
            </w:pPr>
            <w:r w:rsidRPr="007454CB">
              <w:rPr>
                <w:rFonts w:cs="Arial"/>
              </w:rPr>
              <w:t>Chapter 4.1, BIV has changed so Confidentiality has become 3.</w:t>
            </w:r>
          </w:p>
          <w:p w14:paraId="45212A79" w14:textId="77777777" w:rsidR="007454CB" w:rsidRPr="007454CB" w:rsidRDefault="007454CB" w:rsidP="007454CB">
            <w:pPr>
              <w:pStyle w:val="BodyText1"/>
              <w:rPr>
                <w:rFonts w:cs="Arial"/>
              </w:rPr>
            </w:pPr>
            <w:r w:rsidRPr="007454CB">
              <w:rPr>
                <w:rFonts w:cs="Arial"/>
              </w:rPr>
              <w:t>Chapter 5.1 Architectural Decision added point 7 about Confidentiality change from 2 to 3 meaning database had to be in Vault.</w:t>
            </w:r>
          </w:p>
          <w:p w14:paraId="24674C7C" w14:textId="77777777" w:rsidR="007454CB" w:rsidRPr="007454CB" w:rsidRDefault="007454CB" w:rsidP="007454CB">
            <w:pPr>
              <w:pStyle w:val="BodyText1"/>
              <w:rPr>
                <w:rFonts w:cs="Arial"/>
              </w:rPr>
            </w:pPr>
            <w:r w:rsidRPr="007454CB">
              <w:rPr>
                <w:rFonts w:cs="Arial"/>
              </w:rPr>
              <w:t>Chapter 5.2 Database for Prod and Acceptance now in Security Zone ‘</w:t>
            </w:r>
            <w:proofErr w:type="spellStart"/>
            <w:r w:rsidRPr="007454CB">
              <w:rPr>
                <w:rFonts w:cs="Arial"/>
              </w:rPr>
              <w:t>Kluis</w:t>
            </w:r>
            <w:proofErr w:type="spellEnd"/>
            <w:r w:rsidRPr="007454CB">
              <w:rPr>
                <w:rFonts w:cs="Arial"/>
              </w:rPr>
              <w:t>’ also added missing infrastructure components for Functional Beheer servers SBS and OBS.</w:t>
            </w:r>
          </w:p>
          <w:p w14:paraId="29EDF36F" w14:textId="77777777" w:rsidR="007454CB" w:rsidRPr="007454CB" w:rsidRDefault="007454CB" w:rsidP="007454CB">
            <w:pPr>
              <w:pStyle w:val="BodyText1"/>
              <w:rPr>
                <w:rFonts w:cs="Arial"/>
              </w:rPr>
            </w:pPr>
            <w:r w:rsidRPr="007454CB">
              <w:rPr>
                <w:rFonts w:cs="Arial"/>
              </w:rPr>
              <w:t>Chapter 5.3 Introduced servers for SBS and OBS and moved database in KLUIS.</w:t>
            </w:r>
          </w:p>
          <w:p w14:paraId="28A0C09E" w14:textId="77777777" w:rsidR="007454CB" w:rsidRPr="007454CB" w:rsidRDefault="007454CB" w:rsidP="007454CB">
            <w:pPr>
              <w:pStyle w:val="BodyText1"/>
              <w:rPr>
                <w:rFonts w:cs="Arial"/>
              </w:rPr>
            </w:pPr>
            <w:r w:rsidRPr="007454CB">
              <w:rPr>
                <w:rFonts w:cs="Arial"/>
              </w:rPr>
              <w:t>Chapter 5.4.1 Introduced servers for SBS and OBS and moved database in KLUIS.</w:t>
            </w:r>
          </w:p>
          <w:p w14:paraId="3A0A3854" w14:textId="77777777" w:rsidR="007454CB" w:rsidRPr="007454CB" w:rsidRDefault="007454CB" w:rsidP="007454CB">
            <w:pPr>
              <w:pStyle w:val="BodyText1"/>
              <w:rPr>
                <w:rFonts w:cs="Arial"/>
              </w:rPr>
            </w:pPr>
            <w:r w:rsidRPr="007454CB">
              <w:rPr>
                <w:rFonts w:cs="Arial"/>
              </w:rPr>
              <w:lastRenderedPageBreak/>
              <w:t>Chapter 5.4.3 Introduced servers for SBS and OBS and moved database in KLUIS.</w:t>
            </w:r>
          </w:p>
          <w:p w14:paraId="351FBA92" w14:textId="77777777" w:rsidR="007454CB" w:rsidRPr="007454CB" w:rsidRDefault="007454CB" w:rsidP="007454CB">
            <w:pPr>
              <w:pStyle w:val="BodyText1"/>
              <w:rPr>
                <w:rFonts w:cs="Arial"/>
              </w:rPr>
            </w:pPr>
            <w:r w:rsidRPr="007454CB">
              <w:rPr>
                <w:rFonts w:cs="Arial"/>
              </w:rPr>
              <w:t>Chapter 5.9.2 Added internal connections to database as they are now in KLUIS, also added connections between SBS and OBS to database.</w:t>
            </w:r>
          </w:p>
          <w:p w14:paraId="1D453487" w14:textId="77777777" w:rsidR="007454CB" w:rsidRPr="007454CB" w:rsidRDefault="007454CB" w:rsidP="007454CB">
            <w:pPr>
              <w:pStyle w:val="BodyText1"/>
              <w:rPr>
                <w:rFonts w:cs="Arial"/>
              </w:rPr>
            </w:pPr>
            <w:r w:rsidRPr="007454CB">
              <w:rPr>
                <w:rFonts w:cs="Arial"/>
              </w:rPr>
              <w:t xml:space="preserve">Chapter 6. added 2 new Potential Future Improvements; Migration of complex started some time ago we already need to think about GOH to the next versions of Windows and RHEL. </w:t>
            </w:r>
            <w:proofErr w:type="gramStart"/>
            <w:r w:rsidRPr="007454CB">
              <w:rPr>
                <w:rFonts w:cs="Arial"/>
              </w:rPr>
              <w:t>Also</w:t>
            </w:r>
            <w:proofErr w:type="gramEnd"/>
            <w:r w:rsidRPr="007454CB">
              <w:rPr>
                <w:rFonts w:cs="Arial"/>
              </w:rPr>
              <w:t xml:space="preserve"> it might be prudent to have one centralised UWV TWS Generic server being used for all applications, investigate possibilities.</w:t>
            </w:r>
          </w:p>
          <w:p w14:paraId="02FCEF72" w14:textId="5AC51387" w:rsidR="007454CB" w:rsidRPr="007454CB" w:rsidRDefault="007454CB" w:rsidP="007454CB">
            <w:pPr>
              <w:pStyle w:val="BodyText1"/>
              <w:rPr>
                <w:rFonts w:cs="Arial"/>
              </w:rPr>
            </w:pPr>
            <w:r w:rsidRPr="007454CB">
              <w:rPr>
                <w:rFonts w:cs="Arial"/>
              </w:rPr>
              <w:t xml:space="preserve">Appendix A: Changed node details of database to </w:t>
            </w:r>
            <w:proofErr w:type="spellStart"/>
            <w:r w:rsidRPr="007454CB">
              <w:rPr>
                <w:rFonts w:cs="Arial"/>
              </w:rPr>
              <w:t>Kluis</w:t>
            </w:r>
            <w:proofErr w:type="spellEnd"/>
            <w:r w:rsidRPr="007454CB">
              <w:rPr>
                <w:rFonts w:cs="Arial"/>
              </w:rPr>
              <w:t>, also added the OBS and SBS servers. Also mentioned the 2 nodes for GOLD AIX in the PowerHA, it used to be assumed, now it is made visible. Same for storage ofc.</w:t>
            </w:r>
          </w:p>
          <w:p w14:paraId="2664E302" w14:textId="3C7A9812" w:rsidR="009D6394" w:rsidRPr="007454CB" w:rsidRDefault="007454CB" w:rsidP="007454CB">
            <w:pPr>
              <w:pStyle w:val="BodyText1"/>
              <w:spacing w:line="280" w:lineRule="atLeast"/>
              <w:ind w:left="360"/>
              <w:rPr>
                <w:rFonts w:cs="Arial"/>
              </w:rPr>
            </w:pPr>
            <w:r w:rsidRPr="007454CB">
              <w:rPr>
                <w:rFonts w:cs="Arial"/>
              </w:rPr>
              <w:t>Appendix D: Added 3 new service accounts needed during implementation.</w:t>
            </w:r>
          </w:p>
        </w:tc>
      </w:tr>
      <w:tr w:rsidR="00F20F79" w:rsidRPr="007454CB" w14:paraId="168DEEE4" w14:textId="77777777" w:rsidTr="004002ED">
        <w:tc>
          <w:tcPr>
            <w:tcW w:w="1530" w:type="dxa"/>
            <w:tcBorders>
              <w:top w:val="single" w:sz="4" w:space="0" w:color="auto"/>
              <w:left w:val="single" w:sz="4" w:space="0" w:color="auto"/>
              <w:bottom w:val="single" w:sz="4" w:space="0" w:color="auto"/>
              <w:right w:val="single" w:sz="4" w:space="0" w:color="auto"/>
            </w:tcBorders>
          </w:tcPr>
          <w:p w14:paraId="14648853" w14:textId="0ACE2EAE" w:rsidR="00F20F79" w:rsidRPr="002863B8" w:rsidRDefault="00F20F79" w:rsidP="00F20F79">
            <w:pPr>
              <w:pStyle w:val="BodyText1"/>
              <w:rPr>
                <w:rFonts w:cs="Arial"/>
                <w:lang w:val="en-US"/>
              </w:rPr>
            </w:pPr>
            <w:r w:rsidRPr="002863B8">
              <w:rPr>
                <w:rFonts w:cs="Arial"/>
                <w:lang w:val="en-US"/>
              </w:rPr>
              <w:lastRenderedPageBreak/>
              <w:t>Version 1.1</w:t>
            </w:r>
            <w:r w:rsidR="002A2205">
              <w:rPr>
                <w:rFonts w:cs="Arial"/>
                <w:lang w:val="en-US"/>
              </w:rPr>
              <w:t>.1</w:t>
            </w:r>
          </w:p>
        </w:tc>
        <w:tc>
          <w:tcPr>
            <w:tcW w:w="1530" w:type="dxa"/>
            <w:tcBorders>
              <w:top w:val="single" w:sz="4" w:space="0" w:color="auto"/>
              <w:left w:val="single" w:sz="4" w:space="0" w:color="auto"/>
              <w:bottom w:val="single" w:sz="4" w:space="0" w:color="auto"/>
              <w:right w:val="single" w:sz="4" w:space="0" w:color="auto"/>
            </w:tcBorders>
          </w:tcPr>
          <w:p w14:paraId="6FCE863B" w14:textId="799FCC47" w:rsidR="00F20F79" w:rsidRDefault="00F20F79" w:rsidP="00F20F79">
            <w:pPr>
              <w:pStyle w:val="BodyText1"/>
              <w:rPr>
                <w:rFonts w:cs="Arial"/>
                <w:lang w:val="en-US"/>
              </w:rPr>
            </w:pPr>
            <w:r>
              <w:rPr>
                <w:rFonts w:cs="Arial"/>
                <w:lang w:val="en-US"/>
              </w:rPr>
              <w:t>0</w:t>
            </w:r>
            <w:r w:rsidR="002A2205">
              <w:rPr>
                <w:rFonts w:cs="Arial"/>
                <w:lang w:val="en-US"/>
              </w:rPr>
              <w:t>7</w:t>
            </w:r>
            <w:r w:rsidRPr="002863B8">
              <w:rPr>
                <w:rFonts w:cs="Arial"/>
                <w:lang w:val="en-US"/>
              </w:rPr>
              <w:t>-</w:t>
            </w:r>
            <w:r w:rsidR="002A2205">
              <w:rPr>
                <w:rFonts w:cs="Arial"/>
                <w:lang w:val="en-US"/>
              </w:rPr>
              <w:t>11</w:t>
            </w:r>
            <w:r w:rsidRPr="002863B8">
              <w:rPr>
                <w:rFonts w:cs="Arial"/>
                <w:lang w:val="en-US"/>
              </w:rPr>
              <w:t>-</w:t>
            </w:r>
            <w:r>
              <w:rPr>
                <w:rFonts w:cs="Arial"/>
                <w:lang w:val="en-US"/>
              </w:rPr>
              <w:t>2022</w:t>
            </w:r>
          </w:p>
        </w:tc>
        <w:tc>
          <w:tcPr>
            <w:tcW w:w="1530" w:type="dxa"/>
            <w:tcBorders>
              <w:top w:val="single" w:sz="4" w:space="0" w:color="auto"/>
              <w:left w:val="single" w:sz="4" w:space="0" w:color="auto"/>
              <w:bottom w:val="single" w:sz="4" w:space="0" w:color="auto"/>
              <w:right w:val="single" w:sz="4" w:space="0" w:color="auto"/>
            </w:tcBorders>
          </w:tcPr>
          <w:p w14:paraId="61007A78" w14:textId="40A13B7C" w:rsidR="00F20F79" w:rsidRPr="002863B8" w:rsidRDefault="00F20F79" w:rsidP="00F20F79">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0473CFA7" w14:textId="77777777" w:rsidR="00F20F79" w:rsidRDefault="00F20F79" w:rsidP="00F20F79">
            <w:pPr>
              <w:pStyle w:val="BodyText1"/>
              <w:rPr>
                <w:rFonts w:cs="Arial"/>
              </w:rPr>
            </w:pPr>
            <w:r w:rsidRPr="007454CB">
              <w:rPr>
                <w:rFonts w:cs="Arial"/>
              </w:rPr>
              <w:t>Post implementation HLD</w:t>
            </w:r>
          </w:p>
          <w:p w14:paraId="0BC88819" w14:textId="77777777" w:rsidR="00F20F79" w:rsidRDefault="002A2205" w:rsidP="00F20F79">
            <w:pPr>
              <w:pStyle w:val="BodyText1"/>
              <w:rPr>
                <w:rFonts w:cs="Arial"/>
              </w:rPr>
            </w:pPr>
            <w:r>
              <w:rPr>
                <w:rFonts w:cs="Arial"/>
              </w:rPr>
              <w:t xml:space="preserve">Changes based on removal of ADLAS connections to the Excasso </w:t>
            </w:r>
            <w:r w:rsidR="00360437">
              <w:rPr>
                <w:rFonts w:cs="Arial"/>
              </w:rPr>
              <w:t>Application.</w:t>
            </w:r>
          </w:p>
          <w:p w14:paraId="11FC8A8D" w14:textId="2764FDD8" w:rsidR="00C879BE" w:rsidRDefault="00C879BE" w:rsidP="00F20F79">
            <w:pPr>
              <w:pStyle w:val="BodyText1"/>
              <w:rPr>
                <w:rFonts w:cs="Arial"/>
              </w:rPr>
            </w:pPr>
            <w:r>
              <w:rPr>
                <w:rFonts w:cs="Arial"/>
              </w:rPr>
              <w:t>Replaced Context Diagram</w:t>
            </w:r>
            <w:r w:rsidR="00C62517">
              <w:rPr>
                <w:rFonts w:cs="Arial"/>
              </w:rPr>
              <w:t xml:space="preserve"> in 2.2</w:t>
            </w:r>
          </w:p>
          <w:p w14:paraId="6B88C351" w14:textId="746C4D96" w:rsidR="00C62517" w:rsidRDefault="00C62517" w:rsidP="00F20F79">
            <w:pPr>
              <w:pStyle w:val="BodyText1"/>
              <w:rPr>
                <w:rFonts w:cs="Arial"/>
              </w:rPr>
            </w:pPr>
            <w:r>
              <w:rPr>
                <w:rFonts w:cs="Arial"/>
              </w:rPr>
              <w:t>Removed reference to ADLAS in 2.2.1</w:t>
            </w:r>
            <w:r w:rsidR="00241B36">
              <w:rPr>
                <w:rFonts w:cs="Arial"/>
              </w:rPr>
              <w:t xml:space="preserve"> and Appendix B.</w:t>
            </w:r>
          </w:p>
          <w:p w14:paraId="0AFCF184" w14:textId="140CD9FA" w:rsidR="00241B36" w:rsidRDefault="00241B36" w:rsidP="00F20F79">
            <w:pPr>
              <w:pStyle w:val="BodyText1"/>
              <w:rPr>
                <w:rFonts w:cs="Arial"/>
              </w:rPr>
            </w:pPr>
            <w:r>
              <w:rPr>
                <w:rFonts w:cs="Arial"/>
              </w:rPr>
              <w:t xml:space="preserve">Replaced System Diagram Production in </w:t>
            </w:r>
            <w:r w:rsidR="00160212">
              <w:rPr>
                <w:rFonts w:cs="Arial"/>
              </w:rPr>
              <w:t>5.3</w:t>
            </w:r>
          </w:p>
          <w:p w14:paraId="104EB2FB" w14:textId="5B4056BA" w:rsidR="00160212" w:rsidRDefault="00160212" w:rsidP="00F20F79">
            <w:pPr>
              <w:pStyle w:val="BodyText1"/>
              <w:rPr>
                <w:rFonts w:cs="Arial"/>
              </w:rPr>
            </w:pPr>
            <w:r>
              <w:rPr>
                <w:rFonts w:cs="Arial"/>
              </w:rPr>
              <w:t>Replaced System Diagram Acceptance in 5.4</w:t>
            </w:r>
          </w:p>
          <w:p w14:paraId="4119E1B3" w14:textId="3A75974C" w:rsidR="002F5B72" w:rsidRDefault="002F5B72" w:rsidP="00F20F79">
            <w:pPr>
              <w:pStyle w:val="BodyText1"/>
              <w:rPr>
                <w:rFonts w:cs="Arial"/>
              </w:rPr>
            </w:pPr>
            <w:r>
              <w:rPr>
                <w:rFonts w:cs="Arial"/>
              </w:rPr>
              <w:t xml:space="preserve">Adjustments on Appendix A. sizing database servers and </w:t>
            </w:r>
            <w:r w:rsidR="00287464">
              <w:rPr>
                <w:rFonts w:cs="Arial"/>
              </w:rPr>
              <w:t>Cobol servers</w:t>
            </w:r>
          </w:p>
          <w:p w14:paraId="6A67434E" w14:textId="25FA3B7A" w:rsidR="00360437" w:rsidRPr="007454CB" w:rsidRDefault="00360437" w:rsidP="00F20F79">
            <w:pPr>
              <w:pStyle w:val="BodyText1"/>
              <w:rPr>
                <w:rFonts w:cs="Arial"/>
              </w:rPr>
            </w:pPr>
          </w:p>
        </w:tc>
      </w:tr>
      <w:tr w:rsidR="009A08EC" w:rsidRPr="007454CB" w14:paraId="4F8F2372" w14:textId="77777777" w:rsidTr="004002ED">
        <w:tc>
          <w:tcPr>
            <w:tcW w:w="1530" w:type="dxa"/>
            <w:tcBorders>
              <w:top w:val="single" w:sz="4" w:space="0" w:color="auto"/>
              <w:left w:val="single" w:sz="4" w:space="0" w:color="auto"/>
              <w:bottom w:val="single" w:sz="4" w:space="0" w:color="auto"/>
              <w:right w:val="single" w:sz="4" w:space="0" w:color="auto"/>
            </w:tcBorders>
          </w:tcPr>
          <w:p w14:paraId="42DE5600" w14:textId="5C6C29FE" w:rsidR="009A08EC" w:rsidRPr="002863B8" w:rsidRDefault="009A08EC" w:rsidP="00F20F79">
            <w:pPr>
              <w:pStyle w:val="BodyText1"/>
              <w:rPr>
                <w:rFonts w:cs="Arial"/>
                <w:lang w:val="en-US"/>
              </w:rPr>
            </w:pPr>
            <w:r>
              <w:rPr>
                <w:rFonts w:cs="Arial"/>
                <w:lang w:val="en-US"/>
              </w:rPr>
              <w:t>Version 1.2</w:t>
            </w:r>
          </w:p>
        </w:tc>
        <w:tc>
          <w:tcPr>
            <w:tcW w:w="1530" w:type="dxa"/>
            <w:tcBorders>
              <w:top w:val="single" w:sz="4" w:space="0" w:color="auto"/>
              <w:left w:val="single" w:sz="4" w:space="0" w:color="auto"/>
              <w:bottom w:val="single" w:sz="4" w:space="0" w:color="auto"/>
              <w:right w:val="single" w:sz="4" w:space="0" w:color="auto"/>
            </w:tcBorders>
          </w:tcPr>
          <w:p w14:paraId="66960362" w14:textId="04679D26" w:rsidR="009A08EC" w:rsidRDefault="00485CF0" w:rsidP="00F20F79">
            <w:pPr>
              <w:pStyle w:val="BodyText1"/>
              <w:rPr>
                <w:rFonts w:cs="Arial"/>
                <w:lang w:val="en-US"/>
              </w:rPr>
            </w:pPr>
            <w:r>
              <w:rPr>
                <w:rFonts w:cs="Arial"/>
                <w:lang w:val="en-US"/>
              </w:rPr>
              <w:t>1-05-2023</w:t>
            </w:r>
          </w:p>
        </w:tc>
        <w:tc>
          <w:tcPr>
            <w:tcW w:w="1530" w:type="dxa"/>
            <w:tcBorders>
              <w:top w:val="single" w:sz="4" w:space="0" w:color="auto"/>
              <w:left w:val="single" w:sz="4" w:space="0" w:color="auto"/>
              <w:bottom w:val="single" w:sz="4" w:space="0" w:color="auto"/>
              <w:right w:val="single" w:sz="4" w:space="0" w:color="auto"/>
            </w:tcBorders>
          </w:tcPr>
          <w:p w14:paraId="240CA816" w14:textId="1AF19534" w:rsidR="009A08EC" w:rsidRPr="002863B8" w:rsidRDefault="00485CF0" w:rsidP="00F20F79">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5CB097B8" w14:textId="77777777" w:rsidR="009A08EC" w:rsidRDefault="00485CF0" w:rsidP="00F20F79">
            <w:pPr>
              <w:pStyle w:val="BodyText1"/>
              <w:rPr>
                <w:rFonts w:cs="Arial"/>
              </w:rPr>
            </w:pPr>
            <w:r>
              <w:rPr>
                <w:rFonts w:cs="Arial"/>
              </w:rPr>
              <w:t>Post Aftercare HLD</w:t>
            </w:r>
          </w:p>
          <w:p w14:paraId="463C98BB" w14:textId="11792879" w:rsidR="00F152A6" w:rsidRDefault="00F152A6" w:rsidP="00F20F79">
            <w:pPr>
              <w:pStyle w:val="BodyText1"/>
              <w:rPr>
                <w:rFonts w:cs="Arial"/>
              </w:rPr>
            </w:pPr>
            <w:r>
              <w:rPr>
                <w:rFonts w:cs="Arial"/>
              </w:rPr>
              <w:t xml:space="preserve">Added </w:t>
            </w:r>
            <w:proofErr w:type="spellStart"/>
            <w:r>
              <w:rPr>
                <w:rFonts w:cs="Arial"/>
              </w:rPr>
              <w:t>Sjaak</w:t>
            </w:r>
            <w:proofErr w:type="spellEnd"/>
            <w:r>
              <w:rPr>
                <w:rFonts w:cs="Arial"/>
              </w:rPr>
              <w:t xml:space="preserve"> and TWDA </w:t>
            </w:r>
            <w:r w:rsidR="00B80A26">
              <w:rPr>
                <w:rFonts w:cs="Arial"/>
              </w:rPr>
              <w:t xml:space="preserve">in 2.2 context diagram as external entities. </w:t>
            </w:r>
            <w:proofErr w:type="gramStart"/>
            <w:r w:rsidR="00B80A26">
              <w:rPr>
                <w:rFonts w:cs="Arial"/>
              </w:rPr>
              <w:t>Also</w:t>
            </w:r>
            <w:proofErr w:type="gramEnd"/>
            <w:r w:rsidR="00B80A26">
              <w:rPr>
                <w:rFonts w:cs="Arial"/>
              </w:rPr>
              <w:t xml:space="preserve"> in Production Design</w:t>
            </w:r>
            <w:r w:rsidR="00791E1C">
              <w:rPr>
                <w:rFonts w:cs="Arial"/>
              </w:rPr>
              <w:t xml:space="preserve"> 5.3</w:t>
            </w:r>
            <w:r w:rsidR="003B5F26">
              <w:rPr>
                <w:rFonts w:cs="Arial"/>
              </w:rPr>
              <w:t>.</w:t>
            </w:r>
          </w:p>
          <w:p w14:paraId="3CF2E132" w14:textId="4189FA60" w:rsidR="00887BFA" w:rsidRDefault="00AB2348" w:rsidP="00F20F79">
            <w:pPr>
              <w:pStyle w:val="BodyText1"/>
              <w:rPr>
                <w:rFonts w:cs="Arial"/>
              </w:rPr>
            </w:pPr>
            <w:r>
              <w:rPr>
                <w:rFonts w:cs="Arial"/>
              </w:rPr>
              <w:t>Added 2 more ETP</w:t>
            </w:r>
            <w:r w:rsidR="002D0678">
              <w:rPr>
                <w:rFonts w:cs="Arial"/>
              </w:rPr>
              <w:t>’s in 5.7 regarding RTPA.</w:t>
            </w:r>
          </w:p>
          <w:p w14:paraId="0C23758A" w14:textId="4760E694" w:rsidR="00623AD4" w:rsidRDefault="003D1B92" w:rsidP="00F20F79">
            <w:pPr>
              <w:pStyle w:val="BodyText1"/>
              <w:rPr>
                <w:rFonts w:cs="Arial"/>
              </w:rPr>
            </w:pPr>
            <w:r>
              <w:rPr>
                <w:rFonts w:cs="Arial"/>
              </w:rPr>
              <w:t xml:space="preserve">Appendix A </w:t>
            </w:r>
          </w:p>
          <w:p w14:paraId="41A80D19" w14:textId="4C8BF2EB" w:rsidR="003D1B92" w:rsidRDefault="003D1B92" w:rsidP="007319B8">
            <w:pPr>
              <w:pStyle w:val="BodyText1"/>
              <w:numPr>
                <w:ilvl w:val="0"/>
                <w:numId w:val="81"/>
              </w:numPr>
              <w:rPr>
                <w:rFonts w:cs="Arial"/>
              </w:rPr>
            </w:pPr>
            <w:r>
              <w:rPr>
                <w:rFonts w:cs="Arial"/>
              </w:rPr>
              <w:t xml:space="preserve">adjusted Query database to </w:t>
            </w:r>
            <w:r w:rsidR="007D46CA">
              <w:rPr>
                <w:rFonts w:cs="Arial"/>
              </w:rPr>
              <w:t xml:space="preserve">8 vCPU and 128 GB Mem </w:t>
            </w:r>
            <w:r w:rsidR="00946D36">
              <w:rPr>
                <w:rFonts w:cs="Arial"/>
              </w:rPr>
              <w:t>(due to lack of indexing the</w:t>
            </w:r>
            <w:r w:rsidR="000B658A">
              <w:rPr>
                <w:rFonts w:cs="Arial"/>
              </w:rPr>
              <w:t>re need</w:t>
            </w:r>
            <w:r w:rsidR="000C1E4F">
              <w:rPr>
                <w:rFonts w:cs="Arial"/>
              </w:rPr>
              <w:t>s</w:t>
            </w:r>
            <w:r w:rsidR="000B658A">
              <w:rPr>
                <w:rFonts w:cs="Arial"/>
              </w:rPr>
              <w:t xml:space="preserve"> to be more processing power and internal memory to keep up with changes in the </w:t>
            </w:r>
            <w:r w:rsidR="000B658A" w:rsidRPr="007319B8">
              <w:rPr>
                <w:rFonts w:cs="Arial"/>
              </w:rPr>
              <w:t>primary database)</w:t>
            </w:r>
          </w:p>
          <w:p w14:paraId="194B44E5" w14:textId="0CF3C3B6" w:rsidR="007319B8" w:rsidRDefault="007319B8" w:rsidP="007319B8">
            <w:pPr>
              <w:pStyle w:val="BodyText1"/>
              <w:numPr>
                <w:ilvl w:val="0"/>
                <w:numId w:val="81"/>
              </w:numPr>
              <w:rPr>
                <w:rFonts w:cs="Arial"/>
              </w:rPr>
            </w:pPr>
            <w:r>
              <w:rPr>
                <w:rFonts w:cs="Arial"/>
              </w:rPr>
              <w:t>Adjusted storage for AIX servers.</w:t>
            </w:r>
            <w:r w:rsidR="00981627">
              <w:rPr>
                <w:rFonts w:cs="Arial"/>
              </w:rPr>
              <w:t xml:space="preserve"> During the project a lot of changes needed to be made on the Cobol servers including </w:t>
            </w:r>
            <w:r w:rsidR="00551977">
              <w:rPr>
                <w:rFonts w:cs="Arial"/>
              </w:rPr>
              <w:t xml:space="preserve">Storage. Excasso is very batch </w:t>
            </w:r>
            <w:proofErr w:type="spellStart"/>
            <w:r w:rsidR="00551977">
              <w:rPr>
                <w:rFonts w:cs="Arial"/>
              </w:rPr>
              <w:t>dependend</w:t>
            </w:r>
            <w:proofErr w:type="spellEnd"/>
            <w:r w:rsidR="00551977">
              <w:rPr>
                <w:rFonts w:cs="Arial"/>
              </w:rPr>
              <w:t>.</w:t>
            </w:r>
            <w:r w:rsidR="002C1F80">
              <w:rPr>
                <w:rFonts w:cs="Arial"/>
              </w:rPr>
              <w:t xml:space="preserve"> Actual numbers of legacy </w:t>
            </w:r>
            <w:r w:rsidR="0046311E">
              <w:rPr>
                <w:rFonts w:cs="Arial"/>
              </w:rPr>
              <w:t xml:space="preserve">dc storage </w:t>
            </w:r>
            <w:proofErr w:type="gramStart"/>
            <w:r w:rsidR="002C1F80">
              <w:rPr>
                <w:rFonts w:cs="Arial"/>
              </w:rPr>
              <w:t>where</w:t>
            </w:r>
            <w:proofErr w:type="gramEnd"/>
            <w:r w:rsidR="0046311E">
              <w:rPr>
                <w:rFonts w:cs="Arial"/>
              </w:rPr>
              <w:t xml:space="preserve"> delivered by </w:t>
            </w:r>
            <w:r w:rsidR="0046311E">
              <w:rPr>
                <w:rFonts w:cs="Arial"/>
              </w:rPr>
              <w:lastRenderedPageBreak/>
              <w:t>operation as these figures are not in SSP or CMDB.</w:t>
            </w:r>
          </w:p>
          <w:p w14:paraId="055C3B84" w14:textId="294FD19D" w:rsidR="0046311E" w:rsidRPr="007319B8" w:rsidRDefault="00B12A33" w:rsidP="00B12A33">
            <w:pPr>
              <w:pStyle w:val="BodyText1"/>
              <w:rPr>
                <w:rFonts w:cs="Arial"/>
              </w:rPr>
            </w:pPr>
            <w:r>
              <w:rPr>
                <w:rFonts w:cs="Arial"/>
              </w:rPr>
              <w:t xml:space="preserve">Appendix B. Included </w:t>
            </w:r>
            <w:proofErr w:type="spellStart"/>
            <w:r>
              <w:rPr>
                <w:rFonts w:cs="Arial"/>
              </w:rPr>
              <w:t>Sjaak</w:t>
            </w:r>
            <w:proofErr w:type="spellEnd"/>
            <w:r>
              <w:rPr>
                <w:rFonts w:cs="Arial"/>
              </w:rPr>
              <w:t xml:space="preserve"> en TWDA </w:t>
            </w:r>
            <w:r w:rsidR="00D37B2C">
              <w:rPr>
                <w:rFonts w:cs="Arial"/>
              </w:rPr>
              <w:t xml:space="preserve">in </w:t>
            </w:r>
            <w:proofErr w:type="gramStart"/>
            <w:r w:rsidR="00D37B2C">
              <w:rPr>
                <w:rFonts w:cs="Arial"/>
              </w:rPr>
              <w:t>matrix</w:t>
            </w:r>
            <w:proofErr w:type="gramEnd"/>
          </w:p>
          <w:p w14:paraId="09728B2C" w14:textId="77777777" w:rsidR="003B5F26" w:rsidRDefault="003B5F26" w:rsidP="00F20F79">
            <w:pPr>
              <w:pStyle w:val="BodyText1"/>
              <w:rPr>
                <w:rFonts w:cs="Arial"/>
              </w:rPr>
            </w:pPr>
          </w:p>
          <w:p w14:paraId="14991389" w14:textId="22777AD9" w:rsidR="00485CF0" w:rsidRPr="007454CB" w:rsidRDefault="00485CF0" w:rsidP="00F20F79">
            <w:pPr>
              <w:pStyle w:val="BodyText1"/>
              <w:rPr>
                <w:rFonts w:cs="Arial"/>
              </w:rPr>
            </w:pPr>
          </w:p>
        </w:tc>
      </w:tr>
      <w:tr w:rsidR="00623AD4" w:rsidRPr="007454CB" w14:paraId="1DC96CDD" w14:textId="77777777" w:rsidTr="004002ED">
        <w:tc>
          <w:tcPr>
            <w:tcW w:w="1530" w:type="dxa"/>
            <w:tcBorders>
              <w:top w:val="single" w:sz="4" w:space="0" w:color="auto"/>
              <w:left w:val="single" w:sz="4" w:space="0" w:color="auto"/>
              <w:bottom w:val="single" w:sz="4" w:space="0" w:color="auto"/>
              <w:right w:val="single" w:sz="4" w:space="0" w:color="auto"/>
            </w:tcBorders>
          </w:tcPr>
          <w:p w14:paraId="1438FD41" w14:textId="052060D6" w:rsidR="00623AD4" w:rsidRDefault="009A664D" w:rsidP="00F20F79">
            <w:pPr>
              <w:pStyle w:val="BodyText1"/>
              <w:rPr>
                <w:rFonts w:cs="Arial"/>
                <w:lang w:val="en-US"/>
              </w:rPr>
            </w:pPr>
            <w:r>
              <w:rPr>
                <w:rFonts w:cs="Arial"/>
                <w:lang w:val="en-US"/>
              </w:rPr>
              <w:lastRenderedPageBreak/>
              <w:t>Version 1.3</w:t>
            </w:r>
          </w:p>
        </w:tc>
        <w:tc>
          <w:tcPr>
            <w:tcW w:w="1530" w:type="dxa"/>
            <w:tcBorders>
              <w:top w:val="single" w:sz="4" w:space="0" w:color="auto"/>
              <w:left w:val="single" w:sz="4" w:space="0" w:color="auto"/>
              <w:bottom w:val="single" w:sz="4" w:space="0" w:color="auto"/>
              <w:right w:val="single" w:sz="4" w:space="0" w:color="auto"/>
            </w:tcBorders>
          </w:tcPr>
          <w:p w14:paraId="69585212" w14:textId="71BFEBEC" w:rsidR="00623AD4" w:rsidRDefault="004A42CB" w:rsidP="00F20F79">
            <w:pPr>
              <w:pStyle w:val="BodyText1"/>
              <w:rPr>
                <w:rFonts w:cs="Arial"/>
                <w:lang w:val="en-US"/>
              </w:rPr>
            </w:pPr>
            <w:r>
              <w:rPr>
                <w:rFonts w:cs="Arial"/>
                <w:lang w:val="en-US"/>
              </w:rPr>
              <w:t>17-11-2023</w:t>
            </w:r>
          </w:p>
        </w:tc>
        <w:tc>
          <w:tcPr>
            <w:tcW w:w="1530" w:type="dxa"/>
            <w:tcBorders>
              <w:top w:val="single" w:sz="4" w:space="0" w:color="auto"/>
              <w:left w:val="single" w:sz="4" w:space="0" w:color="auto"/>
              <w:bottom w:val="single" w:sz="4" w:space="0" w:color="auto"/>
              <w:right w:val="single" w:sz="4" w:space="0" w:color="auto"/>
            </w:tcBorders>
          </w:tcPr>
          <w:p w14:paraId="7C517ADD" w14:textId="779533DA" w:rsidR="00623AD4" w:rsidRPr="002863B8" w:rsidRDefault="004A42CB" w:rsidP="00F20F79">
            <w:pPr>
              <w:pStyle w:val="BodyText1"/>
              <w:rPr>
                <w:rFonts w:cs="Arial"/>
                <w:lang w:val="en-US"/>
              </w:rPr>
            </w:pPr>
            <w:r w:rsidRPr="002863B8">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31CA48AD" w14:textId="77777777" w:rsidR="00623AD4" w:rsidRDefault="004A42CB" w:rsidP="00F20F79">
            <w:pPr>
              <w:pStyle w:val="BodyText1"/>
              <w:rPr>
                <w:rFonts w:cs="Arial"/>
              </w:rPr>
            </w:pPr>
            <w:r>
              <w:rPr>
                <w:rFonts w:cs="Arial"/>
              </w:rPr>
              <w:t>CHG013</w:t>
            </w:r>
            <w:r w:rsidR="004D49D9">
              <w:rPr>
                <w:rFonts w:cs="Arial"/>
              </w:rPr>
              <w:t>7021</w:t>
            </w:r>
          </w:p>
          <w:p w14:paraId="003832D5" w14:textId="77777777" w:rsidR="004D49D9" w:rsidRDefault="000B43BF" w:rsidP="00F20F79">
            <w:pPr>
              <w:pStyle w:val="BodyText1"/>
              <w:rPr>
                <w:rFonts w:cs="Arial"/>
              </w:rPr>
            </w:pPr>
            <w:r>
              <w:rPr>
                <w:rFonts w:cs="Arial"/>
              </w:rPr>
              <w:t xml:space="preserve">TPV is </w:t>
            </w:r>
            <w:r w:rsidR="00A6297D">
              <w:rPr>
                <w:rFonts w:cs="Arial"/>
              </w:rPr>
              <w:t>phased out, needs to be removed from HLD.</w:t>
            </w:r>
          </w:p>
          <w:p w14:paraId="3358FD48" w14:textId="77777777" w:rsidR="00A6297D" w:rsidRDefault="00A6297D" w:rsidP="00F20F79">
            <w:pPr>
              <w:pStyle w:val="BodyText1"/>
              <w:rPr>
                <w:rFonts w:cs="Arial"/>
              </w:rPr>
            </w:pPr>
            <w:r>
              <w:rPr>
                <w:rFonts w:cs="Arial"/>
              </w:rPr>
              <w:t xml:space="preserve">MAWW new connection </w:t>
            </w:r>
            <w:r w:rsidR="00AF6EB8">
              <w:rPr>
                <w:rFonts w:cs="Arial"/>
              </w:rPr>
              <w:t>external application via SI.</w:t>
            </w:r>
          </w:p>
          <w:p w14:paraId="7BB4791A" w14:textId="77777777" w:rsidR="00AF6EB8" w:rsidRDefault="00AF6EB8" w:rsidP="00F20F79">
            <w:pPr>
              <w:pStyle w:val="BodyText1"/>
              <w:rPr>
                <w:rFonts w:cs="Arial"/>
              </w:rPr>
            </w:pPr>
            <w:r>
              <w:rPr>
                <w:rFonts w:cs="Arial"/>
              </w:rPr>
              <w:t xml:space="preserve">New connection to </w:t>
            </w:r>
            <w:proofErr w:type="spellStart"/>
            <w:r>
              <w:rPr>
                <w:rFonts w:cs="Arial"/>
              </w:rPr>
              <w:t>klantbeeld</w:t>
            </w:r>
            <w:proofErr w:type="spellEnd"/>
            <w:r>
              <w:rPr>
                <w:rFonts w:cs="Arial"/>
              </w:rPr>
              <w:t xml:space="preserve"> from GUP server</w:t>
            </w:r>
            <w:r w:rsidR="001E319D">
              <w:rPr>
                <w:rFonts w:cs="Arial"/>
              </w:rPr>
              <w:t>.</w:t>
            </w:r>
          </w:p>
          <w:p w14:paraId="31B85FF0" w14:textId="77777777" w:rsidR="001E319D" w:rsidRDefault="001E319D" w:rsidP="00F20F79">
            <w:pPr>
              <w:pStyle w:val="BodyText1"/>
              <w:rPr>
                <w:rFonts w:cs="Arial"/>
              </w:rPr>
            </w:pPr>
            <w:proofErr w:type="spellStart"/>
            <w:r>
              <w:rPr>
                <w:rFonts w:cs="Arial"/>
              </w:rPr>
              <w:t>AcuCobol</w:t>
            </w:r>
            <w:proofErr w:type="spellEnd"/>
            <w:r>
              <w:rPr>
                <w:rFonts w:cs="Arial"/>
              </w:rPr>
              <w:t xml:space="preserve"> version updated to 10.5 from </w:t>
            </w:r>
            <w:proofErr w:type="gramStart"/>
            <w:r>
              <w:rPr>
                <w:rFonts w:cs="Arial"/>
              </w:rPr>
              <w:t>10.3.1</w:t>
            </w:r>
            <w:proofErr w:type="gramEnd"/>
          </w:p>
          <w:p w14:paraId="71D85DE5" w14:textId="77777777" w:rsidR="001E319D" w:rsidRDefault="003400DA" w:rsidP="00F20F79">
            <w:pPr>
              <w:pStyle w:val="BodyText1"/>
              <w:rPr>
                <w:rFonts w:cs="Arial"/>
              </w:rPr>
            </w:pPr>
            <w:r>
              <w:rPr>
                <w:rFonts w:cs="Arial"/>
              </w:rPr>
              <w:t xml:space="preserve">Adjust Cobol Server memory for education server to 64 </w:t>
            </w:r>
            <w:proofErr w:type="gramStart"/>
            <w:r>
              <w:rPr>
                <w:rFonts w:cs="Arial"/>
              </w:rPr>
              <w:t>GB</w:t>
            </w:r>
            <w:proofErr w:type="gramEnd"/>
          </w:p>
          <w:p w14:paraId="2F2FCF9C" w14:textId="78AC844A" w:rsidR="003400DA" w:rsidRDefault="004373A6" w:rsidP="00710FC1">
            <w:pPr>
              <w:pStyle w:val="BodyText1"/>
              <w:numPr>
                <w:ilvl w:val="0"/>
                <w:numId w:val="82"/>
              </w:numPr>
              <w:rPr>
                <w:rFonts w:cs="Arial"/>
              </w:rPr>
            </w:pPr>
            <w:r>
              <w:rPr>
                <w:rFonts w:cs="Arial"/>
              </w:rPr>
              <w:t>Changes in Chapter 2.2</w:t>
            </w:r>
            <w:r w:rsidR="00C62D46">
              <w:rPr>
                <w:rFonts w:cs="Arial"/>
              </w:rPr>
              <w:t xml:space="preserve"> (diagram)</w:t>
            </w:r>
            <w:r w:rsidR="00710FC1">
              <w:rPr>
                <w:rFonts w:cs="Arial"/>
              </w:rPr>
              <w:t xml:space="preserve"> and 2.2.1 </w:t>
            </w:r>
          </w:p>
          <w:p w14:paraId="4B97550E" w14:textId="77777777" w:rsidR="00710FC1" w:rsidRDefault="00593135" w:rsidP="00710FC1">
            <w:pPr>
              <w:pStyle w:val="BodyText1"/>
              <w:numPr>
                <w:ilvl w:val="0"/>
                <w:numId w:val="82"/>
              </w:numPr>
              <w:rPr>
                <w:rFonts w:cs="Arial"/>
              </w:rPr>
            </w:pPr>
            <w:r>
              <w:rPr>
                <w:rFonts w:cs="Arial"/>
              </w:rPr>
              <w:t xml:space="preserve">Changes in </w:t>
            </w:r>
            <w:r w:rsidR="00ED2FF6">
              <w:rPr>
                <w:rFonts w:cs="Arial"/>
              </w:rPr>
              <w:t>4.2.2</w:t>
            </w:r>
          </w:p>
          <w:p w14:paraId="4C89FF76" w14:textId="77777777" w:rsidR="00C62D46" w:rsidRDefault="00C62D46" w:rsidP="00710FC1">
            <w:pPr>
              <w:pStyle w:val="BodyText1"/>
              <w:numPr>
                <w:ilvl w:val="0"/>
                <w:numId w:val="82"/>
              </w:numPr>
              <w:rPr>
                <w:rFonts w:cs="Arial"/>
              </w:rPr>
            </w:pPr>
            <w:r>
              <w:rPr>
                <w:rFonts w:cs="Arial"/>
              </w:rPr>
              <w:t>Changes in 5.3 (Diagram), 5.4.1 (Diagram)</w:t>
            </w:r>
          </w:p>
          <w:p w14:paraId="11547594" w14:textId="77777777" w:rsidR="00C62D46" w:rsidRDefault="000450A1" w:rsidP="00710FC1">
            <w:pPr>
              <w:pStyle w:val="BodyText1"/>
              <w:numPr>
                <w:ilvl w:val="0"/>
                <w:numId w:val="82"/>
              </w:numPr>
              <w:rPr>
                <w:rFonts w:cs="Arial"/>
              </w:rPr>
            </w:pPr>
            <w:r>
              <w:rPr>
                <w:rFonts w:cs="Arial"/>
              </w:rPr>
              <w:t>Appendix A</w:t>
            </w:r>
          </w:p>
          <w:p w14:paraId="5CE379ED" w14:textId="0A943156" w:rsidR="000450A1" w:rsidRDefault="000450A1" w:rsidP="00710FC1">
            <w:pPr>
              <w:pStyle w:val="BodyText1"/>
              <w:numPr>
                <w:ilvl w:val="0"/>
                <w:numId w:val="82"/>
              </w:numPr>
              <w:rPr>
                <w:rFonts w:cs="Arial"/>
              </w:rPr>
            </w:pPr>
            <w:r>
              <w:rPr>
                <w:rFonts w:cs="Arial"/>
              </w:rPr>
              <w:t>Appendix B</w:t>
            </w:r>
          </w:p>
        </w:tc>
      </w:tr>
      <w:bookmarkEnd w:id="86"/>
    </w:tbl>
    <w:p w14:paraId="08E5F094" w14:textId="77777777" w:rsidR="006C0FDE" w:rsidRPr="007454CB" w:rsidRDefault="006C0FDE" w:rsidP="004002ED">
      <w:pPr>
        <w:spacing w:after="160" w:line="259" w:lineRule="auto"/>
        <w:rPr>
          <w:rFonts w:asciiTheme="minorHAnsi" w:eastAsiaTheme="minorHAnsi" w:hAnsiTheme="minorHAnsi" w:cstheme="minorBidi"/>
          <w:color w:val="auto"/>
          <w:szCs w:val="22"/>
          <w:lang w:bidi="ar-SA"/>
        </w:rPr>
      </w:pPr>
    </w:p>
    <w:sectPr w:rsidR="006C0FDE" w:rsidRPr="007454CB" w:rsidSect="00C14748">
      <w:footerReference w:type="default" r:id="rId27"/>
      <w:headerReference w:type="first" r:id="rId28"/>
      <w:footerReference w:type="first" r:id="rId29"/>
      <w:pgSz w:w="11906" w:h="16838" w:code="9"/>
      <w:pgMar w:top="1440" w:right="1440"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706F5" w14:textId="77777777" w:rsidR="009927FE" w:rsidRDefault="009927FE" w:rsidP="00CC1A55">
      <w:r>
        <w:separator/>
      </w:r>
    </w:p>
  </w:endnote>
  <w:endnote w:type="continuationSeparator" w:id="0">
    <w:p w14:paraId="73713B33" w14:textId="77777777" w:rsidR="009927FE" w:rsidRDefault="009927FE" w:rsidP="00CC1A55">
      <w:r>
        <w:continuationSeparator/>
      </w:r>
    </w:p>
  </w:endnote>
  <w:endnote w:type="continuationNotice" w:id="1">
    <w:p w14:paraId="3FBC699E" w14:textId="77777777" w:rsidR="009927FE" w:rsidRDefault="00992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F90407" w:rsidRDefault="00F90407" w:rsidP="000E4D73">
    <w:pPr>
      <w:spacing w:line="120" w:lineRule="exact"/>
      <w:rPr>
        <w:noProof/>
        <w:sz w:val="16"/>
        <w:lang w:bidi="ar-SA"/>
      </w:rPr>
    </w:pPr>
    <w:r>
      <w:rPr>
        <w:noProof/>
        <w:sz w:val="16"/>
        <w:lang w:bidi="ar-SA"/>
      </w:rPr>
      <w:t>/</w:t>
    </w:r>
  </w:p>
  <w:p w14:paraId="5078D175" w14:textId="77777777" w:rsidR="00F90407" w:rsidRDefault="00F90407" w:rsidP="000E4D73">
    <w:pPr>
      <w:spacing w:line="120" w:lineRule="exact"/>
      <w:rPr>
        <w:noProof/>
        <w:sz w:val="16"/>
        <w:lang w:bidi="ar-SA"/>
      </w:rPr>
    </w:pPr>
    <w:r>
      <w:rPr>
        <w:noProof/>
        <w:sz w:val="16"/>
        <w:lang w:bidi="ar-SA"/>
      </w:rPr>
      <w:t>Unpublished work © 2017 DXC Technology Company. All rights reserved.</w:t>
    </w:r>
  </w:p>
  <w:p w14:paraId="460864EC" w14:textId="77777777" w:rsidR="00F90407" w:rsidRDefault="00F90407" w:rsidP="000E4D73">
    <w:pPr>
      <w:spacing w:line="120" w:lineRule="exact"/>
      <w:rPr>
        <w:noProof/>
        <w:sz w:val="16"/>
        <w:lang w:bidi="ar-SA"/>
      </w:rPr>
    </w:pPr>
    <w:r>
      <w:rPr>
        <w:noProof/>
        <w:sz w:val="16"/>
        <w:lang w:bidi="ar-SA"/>
      </w:rPr>
      <w:t>DXC Confidential Information</w:t>
    </w:r>
  </w:p>
  <w:p w14:paraId="4B148F65" w14:textId="77777777" w:rsidR="00F90407" w:rsidRDefault="00F90407" w:rsidP="000E4D73">
    <w:pPr>
      <w:spacing w:line="120" w:lineRule="exact"/>
      <w:rPr>
        <w:noProof/>
        <w:sz w:val="16"/>
        <w:lang w:bidi="ar-SA"/>
      </w:rPr>
    </w:pPr>
    <w:r>
      <w:rPr>
        <w:noProof/>
        <w:sz w:val="16"/>
        <w:lang w:bidi="ar-SA"/>
      </w:rPr>
      <w:t>Page 2 of 10</w:t>
    </w:r>
  </w:p>
  <w:p w14:paraId="6ECDF17A" w14:textId="77777777" w:rsidR="00F90407" w:rsidRDefault="00F90407" w:rsidP="000E4D73">
    <w:pPr>
      <w:spacing w:line="120" w:lineRule="exact"/>
      <w:rPr>
        <w:noProof/>
        <w:sz w:val="16"/>
        <w:lang w:bidi="ar-SA"/>
      </w:rPr>
    </w:pPr>
  </w:p>
  <w:p w14:paraId="6DB5C2B7" w14:textId="77777777" w:rsidR="00F90407" w:rsidRDefault="00F90407" w:rsidP="000E4D73">
    <w:pPr>
      <w:spacing w:line="120" w:lineRule="exact"/>
      <w:rPr>
        <w:noProof/>
        <w:sz w:val="16"/>
        <w:lang w:bidi="ar-SA"/>
      </w:rPr>
    </w:pPr>
  </w:p>
  <w:p w14:paraId="70FBC7CF" w14:textId="77777777" w:rsidR="00F90407" w:rsidRDefault="00F90407"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F90407" w:rsidRPr="00631A0A" w:rsidRDefault="00F90407" w:rsidP="00631A0A">
    <w:pPr>
      <w:pStyle w:val="footer0"/>
    </w:pPr>
    <w:r>
      <w:rPr>
        <w:noProof/>
        <w:lang w:val="nl-NL" w:eastAsia="nl-NL" w:bidi="ar-SA"/>
      </w:rPr>
      <w:drawing>
        <wp:inline distT="0" distB="0" distL="0" distR="0" wp14:anchorId="6FB1073D" wp14:editId="6A5D8F48">
          <wp:extent cx="609600" cy="52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F90407" w:rsidRPr="00B67825" w:rsidRDefault="00F90407"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52E83BCA" w:rsidR="00F90407" w:rsidRDefault="00F90407" w:rsidP="004301D0">
                          <w:pPr>
                            <w:pStyle w:val="footer0"/>
                            <w:jc w:val="right"/>
                          </w:pPr>
                          <w:r>
                            <w:t xml:space="preserve">Page </w:t>
                          </w:r>
                          <w:r>
                            <w:fldChar w:fldCharType="begin"/>
                          </w:r>
                          <w:r>
                            <w:instrText xml:space="preserve"> PAGE   \* MERGEFORMAT </w:instrText>
                          </w:r>
                          <w:r>
                            <w:fldChar w:fldCharType="separate"/>
                          </w:r>
                          <w:r w:rsidR="000A6542">
                            <w:rPr>
                              <w:noProof/>
                            </w:rPr>
                            <w:t>5</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52E83BCA" w:rsidR="00F90407" w:rsidRDefault="00F90407" w:rsidP="004301D0">
                    <w:pPr>
                      <w:pStyle w:val="footer0"/>
                      <w:jc w:val="right"/>
                    </w:pPr>
                    <w:r>
                      <w:t xml:space="preserve">Page </w:t>
                    </w:r>
                    <w:r>
                      <w:fldChar w:fldCharType="begin"/>
                    </w:r>
                    <w:r>
                      <w:instrText xml:space="preserve"> PAGE   \* MERGEFORMAT </w:instrText>
                    </w:r>
                    <w:r>
                      <w:fldChar w:fldCharType="separate"/>
                    </w:r>
                    <w:r w:rsidR="000A6542">
                      <w:rPr>
                        <w:noProof/>
                      </w:rPr>
                      <w:t>5</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77777777" w:rsidR="00F90407" w:rsidRPr="002E015D" w:rsidRDefault="00F9040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58F0865A" w14:textId="358C59E3" w:rsidR="00F90407" w:rsidRPr="00BB4243" w:rsidRDefault="00F9040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F90407" w:rsidRDefault="00F90407"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77777777" w:rsidR="00F90407" w:rsidRPr="002E015D" w:rsidRDefault="00F9040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58F0865A" w14:textId="358C59E3" w:rsidR="00F90407" w:rsidRPr="00BB4243" w:rsidRDefault="00F9040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F90407" w:rsidRDefault="00F90407"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F90407" w:rsidRPr="00CF7467" w:rsidRDefault="00F90407"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F90407" w:rsidRDefault="00F9040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F90407" w:rsidRDefault="00F90407"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F90407" w:rsidRPr="002E015D" w:rsidRDefault="00F9040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F90407" w:rsidRPr="00BB4243" w:rsidRDefault="00F9040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F90407" w:rsidRDefault="00F90407"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F90407" w:rsidRPr="002E015D" w:rsidRDefault="00F90407"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F90407" w:rsidRPr="00BB4243" w:rsidRDefault="00F90407"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F90407" w:rsidRDefault="00F90407"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2E316" w14:textId="77777777" w:rsidR="009927FE" w:rsidRDefault="009927FE" w:rsidP="00CC1A55">
      <w:r>
        <w:separator/>
      </w:r>
    </w:p>
  </w:footnote>
  <w:footnote w:type="continuationSeparator" w:id="0">
    <w:p w14:paraId="54C048DD" w14:textId="77777777" w:rsidR="009927FE" w:rsidRDefault="009927FE" w:rsidP="00CC1A55">
      <w:r>
        <w:continuationSeparator/>
      </w:r>
    </w:p>
  </w:footnote>
  <w:footnote w:type="continuationNotice" w:id="1">
    <w:p w14:paraId="0816A1E2" w14:textId="77777777" w:rsidR="009927FE" w:rsidRDefault="009927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41D284B3" w:rsidR="00F90407" w:rsidRDefault="00F90407" w:rsidP="00F65E4A">
    <w:pPr>
      <w:pStyle w:val="header0"/>
    </w:pPr>
    <w:r>
      <w:t>Infrastructure App</w:t>
    </w:r>
    <w:r w:rsidR="000A6542">
      <w:t>lication Documentation</w:t>
    </w:r>
    <w:r w:rsidR="000A6542">
      <w:tab/>
    </w:r>
    <w:r w:rsidR="000A6542">
      <w:tab/>
    </w:r>
    <w:r w:rsidR="000A6542">
      <w:tab/>
    </w:r>
    <w:r w:rsidR="000A6542">
      <w:tab/>
    </w:r>
    <w:r w:rsidR="000A6542">
      <w:tab/>
    </w:r>
    <w:r w:rsidR="00737726">
      <w:t>November</w:t>
    </w:r>
    <w:r w:rsidR="000A6542">
      <w:t xml:space="preserve"> 202</w:t>
    </w:r>
    <w:r w:rsidR="00737726">
      <w:t>3</w:t>
    </w:r>
  </w:p>
  <w:p w14:paraId="74303B8C" w14:textId="77777777" w:rsidR="00737726" w:rsidRPr="00F65E4A" w:rsidRDefault="00737726" w:rsidP="00F65E4A">
    <w:pPr>
      <w:pStyle w:val="header0"/>
    </w:pPr>
  </w:p>
  <w:p w14:paraId="34A2D156" w14:textId="77777777" w:rsidR="00F90407" w:rsidRPr="00B67825" w:rsidRDefault="00F90407"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F90407" w:rsidRDefault="00F90407"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F90407" w:rsidRPr="00F65E4A" w:rsidRDefault="00F90407"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F90407" w:rsidRPr="00B67825" w:rsidRDefault="00F90407"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0"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9465038"/>
    <w:multiLevelType w:val="multilevel"/>
    <w:tmpl w:val="6038A9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3A23937"/>
    <w:multiLevelType w:val="hybridMultilevel"/>
    <w:tmpl w:val="19CC2852"/>
    <w:lvl w:ilvl="0" w:tplc="9E2EBDFC">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3264F"/>
    <w:multiLevelType w:val="hybridMultilevel"/>
    <w:tmpl w:val="0C4658CA"/>
    <w:lvl w:ilvl="0" w:tplc="514E9B02">
      <w:start w:val="50"/>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CE4319"/>
    <w:multiLevelType w:val="multilevel"/>
    <w:tmpl w:val="FA5885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375"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0"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25B25E46"/>
    <w:multiLevelType w:val="hybridMultilevel"/>
    <w:tmpl w:val="EAD6D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2B2D13FD"/>
    <w:multiLevelType w:val="hybridMultilevel"/>
    <w:tmpl w:val="6D18D51E"/>
    <w:lvl w:ilvl="0" w:tplc="BC42D5F4">
      <w:start w:val="17"/>
      <w:numFmt w:val="bullet"/>
      <w:lvlText w:val=""/>
      <w:lvlJc w:val="left"/>
      <w:pPr>
        <w:ind w:left="720" w:hanging="360"/>
      </w:pPr>
      <w:rPr>
        <w:rFonts w:ascii="Wingdings" w:eastAsia="PMingLiU"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13B6DDA"/>
    <w:multiLevelType w:val="hybridMultilevel"/>
    <w:tmpl w:val="1BCE36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2326CE3"/>
    <w:multiLevelType w:val="multilevel"/>
    <w:tmpl w:val="3670E128"/>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DE543CC"/>
    <w:multiLevelType w:val="multilevel"/>
    <w:tmpl w:val="454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7359A7"/>
    <w:multiLevelType w:val="hybridMultilevel"/>
    <w:tmpl w:val="FDDEB7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6FB4A1C"/>
    <w:multiLevelType w:val="hybridMultilevel"/>
    <w:tmpl w:val="9A72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8"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AF149D8"/>
    <w:multiLevelType w:val="hybridMultilevel"/>
    <w:tmpl w:val="6DB42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51"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2"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1FF5ECF"/>
    <w:multiLevelType w:val="hybridMultilevel"/>
    <w:tmpl w:val="E4B451AC"/>
    <w:lvl w:ilvl="0" w:tplc="514E9B02">
      <w:start w:val="50"/>
      <w:numFmt w:val="bullet"/>
      <w:lvlText w:val="-"/>
      <w:lvlJc w:val="left"/>
      <w:pPr>
        <w:ind w:left="720" w:hanging="360"/>
      </w:pPr>
      <w:rPr>
        <w:rFonts w:ascii="Arial" w:eastAsia="PMingLiU"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7"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67033414"/>
    <w:multiLevelType w:val="hybridMultilevel"/>
    <w:tmpl w:val="7FDE0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671A2A48"/>
    <w:multiLevelType w:val="hybridMultilevel"/>
    <w:tmpl w:val="8C52A6C4"/>
    <w:lvl w:ilvl="0" w:tplc="C3FAC766">
      <w:start w:val="2"/>
      <w:numFmt w:val="decimal"/>
      <w:lvlText w:val="%1."/>
      <w:lvlJc w:val="left"/>
      <w:pPr>
        <w:tabs>
          <w:tab w:val="num" w:pos="720"/>
        </w:tabs>
        <w:ind w:left="720" w:hanging="360"/>
      </w:pPr>
    </w:lvl>
    <w:lvl w:ilvl="1" w:tplc="4C421132">
      <w:numFmt w:val="bullet"/>
      <w:lvlText w:val="-"/>
      <w:lvlJc w:val="left"/>
      <w:pPr>
        <w:ind w:left="1440" w:hanging="360"/>
      </w:pPr>
      <w:rPr>
        <w:rFonts w:ascii="Arial" w:eastAsia="PMingLiU" w:hAnsi="Arial" w:cs="Arial" w:hint="default"/>
      </w:rPr>
    </w:lvl>
    <w:lvl w:ilvl="2" w:tplc="17486A6A" w:tentative="1">
      <w:start w:val="1"/>
      <w:numFmt w:val="decimal"/>
      <w:lvlText w:val="%3."/>
      <w:lvlJc w:val="left"/>
      <w:pPr>
        <w:tabs>
          <w:tab w:val="num" w:pos="2160"/>
        </w:tabs>
        <w:ind w:left="2160" w:hanging="360"/>
      </w:pPr>
    </w:lvl>
    <w:lvl w:ilvl="3" w:tplc="FFB21822" w:tentative="1">
      <w:start w:val="1"/>
      <w:numFmt w:val="decimal"/>
      <w:lvlText w:val="%4."/>
      <w:lvlJc w:val="left"/>
      <w:pPr>
        <w:tabs>
          <w:tab w:val="num" w:pos="2880"/>
        </w:tabs>
        <w:ind w:left="2880" w:hanging="360"/>
      </w:pPr>
    </w:lvl>
    <w:lvl w:ilvl="4" w:tplc="1CD8DA6E" w:tentative="1">
      <w:start w:val="1"/>
      <w:numFmt w:val="decimal"/>
      <w:lvlText w:val="%5."/>
      <w:lvlJc w:val="left"/>
      <w:pPr>
        <w:tabs>
          <w:tab w:val="num" w:pos="3600"/>
        </w:tabs>
        <w:ind w:left="3600" w:hanging="360"/>
      </w:pPr>
    </w:lvl>
    <w:lvl w:ilvl="5" w:tplc="5D2834D0" w:tentative="1">
      <w:start w:val="1"/>
      <w:numFmt w:val="decimal"/>
      <w:lvlText w:val="%6."/>
      <w:lvlJc w:val="left"/>
      <w:pPr>
        <w:tabs>
          <w:tab w:val="num" w:pos="4320"/>
        </w:tabs>
        <w:ind w:left="4320" w:hanging="360"/>
      </w:pPr>
    </w:lvl>
    <w:lvl w:ilvl="6" w:tplc="67C2E4BE" w:tentative="1">
      <w:start w:val="1"/>
      <w:numFmt w:val="decimal"/>
      <w:lvlText w:val="%7."/>
      <w:lvlJc w:val="left"/>
      <w:pPr>
        <w:tabs>
          <w:tab w:val="num" w:pos="5040"/>
        </w:tabs>
        <w:ind w:left="5040" w:hanging="360"/>
      </w:pPr>
    </w:lvl>
    <w:lvl w:ilvl="7" w:tplc="ED9E84F2" w:tentative="1">
      <w:start w:val="1"/>
      <w:numFmt w:val="decimal"/>
      <w:lvlText w:val="%8."/>
      <w:lvlJc w:val="left"/>
      <w:pPr>
        <w:tabs>
          <w:tab w:val="num" w:pos="5760"/>
        </w:tabs>
        <w:ind w:left="5760" w:hanging="360"/>
      </w:pPr>
    </w:lvl>
    <w:lvl w:ilvl="8" w:tplc="D7965050" w:tentative="1">
      <w:start w:val="1"/>
      <w:numFmt w:val="decimal"/>
      <w:lvlText w:val="%9."/>
      <w:lvlJc w:val="left"/>
      <w:pPr>
        <w:tabs>
          <w:tab w:val="num" w:pos="6480"/>
        </w:tabs>
        <w:ind w:left="6480" w:hanging="360"/>
      </w:pPr>
    </w:lvl>
  </w:abstractNum>
  <w:abstractNum w:abstractNumId="64"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86F477D"/>
    <w:multiLevelType w:val="hybridMultilevel"/>
    <w:tmpl w:val="E7985374"/>
    <w:lvl w:ilvl="0" w:tplc="20ACC04E">
      <w:start w:val="5"/>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1" w15:restartNumberingAfterBreak="0">
    <w:nsid w:val="6D675626"/>
    <w:multiLevelType w:val="hybridMultilevel"/>
    <w:tmpl w:val="BF220590"/>
    <w:lvl w:ilvl="0" w:tplc="73503EC0">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5"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44E1D0F"/>
    <w:multiLevelType w:val="hybridMultilevel"/>
    <w:tmpl w:val="03761242"/>
    <w:lvl w:ilvl="0" w:tplc="751C1764">
      <w:start w:val="1"/>
      <w:numFmt w:val="decimal"/>
      <w:lvlText w:val="%1."/>
      <w:lvlJc w:val="left"/>
      <w:pPr>
        <w:tabs>
          <w:tab w:val="num" w:pos="720"/>
        </w:tabs>
        <w:ind w:left="720" w:hanging="360"/>
      </w:pPr>
    </w:lvl>
    <w:lvl w:ilvl="1" w:tplc="B67E7A0E" w:tentative="1">
      <w:start w:val="1"/>
      <w:numFmt w:val="decimal"/>
      <w:lvlText w:val="%2."/>
      <w:lvlJc w:val="left"/>
      <w:pPr>
        <w:tabs>
          <w:tab w:val="num" w:pos="1440"/>
        </w:tabs>
        <w:ind w:left="1440" w:hanging="360"/>
      </w:pPr>
    </w:lvl>
    <w:lvl w:ilvl="2" w:tplc="D0F4B8B8" w:tentative="1">
      <w:start w:val="1"/>
      <w:numFmt w:val="decimal"/>
      <w:lvlText w:val="%3."/>
      <w:lvlJc w:val="left"/>
      <w:pPr>
        <w:tabs>
          <w:tab w:val="num" w:pos="2160"/>
        </w:tabs>
        <w:ind w:left="2160" w:hanging="360"/>
      </w:pPr>
    </w:lvl>
    <w:lvl w:ilvl="3" w:tplc="DE3095EC" w:tentative="1">
      <w:start w:val="1"/>
      <w:numFmt w:val="decimal"/>
      <w:lvlText w:val="%4."/>
      <w:lvlJc w:val="left"/>
      <w:pPr>
        <w:tabs>
          <w:tab w:val="num" w:pos="2880"/>
        </w:tabs>
        <w:ind w:left="2880" w:hanging="360"/>
      </w:pPr>
    </w:lvl>
    <w:lvl w:ilvl="4" w:tplc="1BD4F7D6" w:tentative="1">
      <w:start w:val="1"/>
      <w:numFmt w:val="decimal"/>
      <w:lvlText w:val="%5."/>
      <w:lvlJc w:val="left"/>
      <w:pPr>
        <w:tabs>
          <w:tab w:val="num" w:pos="3600"/>
        </w:tabs>
        <w:ind w:left="3600" w:hanging="360"/>
      </w:pPr>
    </w:lvl>
    <w:lvl w:ilvl="5" w:tplc="65A8601C" w:tentative="1">
      <w:start w:val="1"/>
      <w:numFmt w:val="decimal"/>
      <w:lvlText w:val="%6."/>
      <w:lvlJc w:val="left"/>
      <w:pPr>
        <w:tabs>
          <w:tab w:val="num" w:pos="4320"/>
        </w:tabs>
        <w:ind w:left="4320" w:hanging="360"/>
      </w:pPr>
    </w:lvl>
    <w:lvl w:ilvl="6" w:tplc="82FA1F86" w:tentative="1">
      <w:start w:val="1"/>
      <w:numFmt w:val="decimal"/>
      <w:lvlText w:val="%7."/>
      <w:lvlJc w:val="left"/>
      <w:pPr>
        <w:tabs>
          <w:tab w:val="num" w:pos="5040"/>
        </w:tabs>
        <w:ind w:left="5040" w:hanging="360"/>
      </w:pPr>
    </w:lvl>
    <w:lvl w:ilvl="7" w:tplc="BAB66F56" w:tentative="1">
      <w:start w:val="1"/>
      <w:numFmt w:val="decimal"/>
      <w:lvlText w:val="%8."/>
      <w:lvlJc w:val="left"/>
      <w:pPr>
        <w:tabs>
          <w:tab w:val="num" w:pos="5760"/>
        </w:tabs>
        <w:ind w:left="5760" w:hanging="360"/>
      </w:pPr>
    </w:lvl>
    <w:lvl w:ilvl="8" w:tplc="D436D27A" w:tentative="1">
      <w:start w:val="1"/>
      <w:numFmt w:val="decimal"/>
      <w:lvlText w:val="%9."/>
      <w:lvlJc w:val="left"/>
      <w:pPr>
        <w:tabs>
          <w:tab w:val="num" w:pos="6480"/>
        </w:tabs>
        <w:ind w:left="6480" w:hanging="360"/>
      </w:pPr>
    </w:lvl>
  </w:abstractNum>
  <w:abstractNum w:abstractNumId="79"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0"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94750483">
    <w:abstractNumId w:val="51"/>
  </w:num>
  <w:num w:numId="2" w16cid:durableId="129788852">
    <w:abstractNumId w:val="35"/>
  </w:num>
  <w:num w:numId="3" w16cid:durableId="907492313">
    <w:abstractNumId w:val="79"/>
  </w:num>
  <w:num w:numId="4" w16cid:durableId="774860526">
    <w:abstractNumId w:val="47"/>
  </w:num>
  <w:num w:numId="5" w16cid:durableId="1636334355">
    <w:abstractNumId w:val="74"/>
  </w:num>
  <w:num w:numId="6" w16cid:durableId="1824007265">
    <w:abstractNumId w:val="42"/>
  </w:num>
  <w:num w:numId="7" w16cid:durableId="1209224667">
    <w:abstractNumId w:val="57"/>
  </w:num>
  <w:num w:numId="8" w16cid:durableId="278411896">
    <w:abstractNumId w:val="67"/>
  </w:num>
  <w:num w:numId="9" w16cid:durableId="1094738717">
    <w:abstractNumId w:val="17"/>
  </w:num>
  <w:num w:numId="10" w16cid:durableId="719866716">
    <w:abstractNumId w:val="29"/>
  </w:num>
  <w:num w:numId="11" w16cid:durableId="1388645435">
    <w:abstractNumId w:val="13"/>
  </w:num>
  <w:num w:numId="12" w16cid:durableId="1477141486">
    <w:abstractNumId w:val="9"/>
  </w:num>
  <w:num w:numId="13" w16cid:durableId="1930919142">
    <w:abstractNumId w:val="7"/>
  </w:num>
  <w:num w:numId="14" w16cid:durableId="1275677412">
    <w:abstractNumId w:val="6"/>
  </w:num>
  <w:num w:numId="15" w16cid:durableId="1410690295">
    <w:abstractNumId w:val="5"/>
  </w:num>
  <w:num w:numId="16" w16cid:durableId="59252861">
    <w:abstractNumId w:val="4"/>
  </w:num>
  <w:num w:numId="17" w16cid:durableId="366609708">
    <w:abstractNumId w:val="8"/>
  </w:num>
  <w:num w:numId="18" w16cid:durableId="256329033">
    <w:abstractNumId w:val="3"/>
  </w:num>
  <w:num w:numId="19" w16cid:durableId="1250624025">
    <w:abstractNumId w:val="2"/>
  </w:num>
  <w:num w:numId="20" w16cid:durableId="862011601">
    <w:abstractNumId w:val="1"/>
  </w:num>
  <w:num w:numId="21" w16cid:durableId="1258323008">
    <w:abstractNumId w:val="0"/>
  </w:num>
  <w:num w:numId="22" w16cid:durableId="71631595">
    <w:abstractNumId w:val="19"/>
  </w:num>
  <w:num w:numId="23" w16cid:durableId="716315752">
    <w:abstractNumId w:val="30"/>
  </w:num>
  <w:num w:numId="24" w16cid:durableId="10500556">
    <w:abstractNumId w:val="10"/>
  </w:num>
  <w:num w:numId="25" w16cid:durableId="2078018025">
    <w:abstractNumId w:val="44"/>
  </w:num>
  <w:num w:numId="26" w16cid:durableId="1798795373">
    <w:abstractNumId w:val="18"/>
  </w:num>
  <w:num w:numId="27" w16cid:durableId="1136263228">
    <w:abstractNumId w:val="25"/>
  </w:num>
  <w:num w:numId="28" w16cid:durableId="788822496">
    <w:abstractNumId w:val="14"/>
  </w:num>
  <w:num w:numId="29" w16cid:durableId="1814445195">
    <w:abstractNumId w:val="80"/>
  </w:num>
  <w:num w:numId="30" w16cid:durableId="1705590780">
    <w:abstractNumId w:val="41"/>
  </w:num>
  <w:num w:numId="31" w16cid:durableId="1868448515">
    <w:abstractNumId w:val="59"/>
  </w:num>
  <w:num w:numId="32" w16cid:durableId="224948329">
    <w:abstractNumId w:val="81"/>
  </w:num>
  <w:num w:numId="33" w16cid:durableId="929701535">
    <w:abstractNumId w:val="69"/>
  </w:num>
  <w:num w:numId="34" w16cid:durableId="1721785163">
    <w:abstractNumId w:val="55"/>
  </w:num>
  <w:num w:numId="35" w16cid:durableId="180439677">
    <w:abstractNumId w:val="52"/>
  </w:num>
  <w:num w:numId="36" w16cid:durableId="1834712606">
    <w:abstractNumId w:val="70"/>
  </w:num>
  <w:num w:numId="37" w16cid:durableId="125248359">
    <w:abstractNumId w:val="48"/>
  </w:num>
  <w:num w:numId="38" w16cid:durableId="1831628908">
    <w:abstractNumId w:val="56"/>
  </w:num>
  <w:num w:numId="39" w16cid:durableId="653949683">
    <w:abstractNumId w:val="73"/>
  </w:num>
  <w:num w:numId="40" w16cid:durableId="303782854">
    <w:abstractNumId w:val="76"/>
  </w:num>
  <w:num w:numId="41" w16cid:durableId="2089574148">
    <w:abstractNumId w:val="77"/>
  </w:num>
  <w:num w:numId="42" w16cid:durableId="1727140533">
    <w:abstractNumId w:val="66"/>
  </w:num>
  <w:num w:numId="43" w16cid:durableId="1444963238">
    <w:abstractNumId w:val="60"/>
  </w:num>
  <w:num w:numId="44" w16cid:durableId="553856113">
    <w:abstractNumId w:val="36"/>
  </w:num>
  <w:num w:numId="45" w16cid:durableId="795174063">
    <w:abstractNumId w:val="33"/>
  </w:num>
  <w:num w:numId="46" w16cid:durableId="1466118043">
    <w:abstractNumId w:val="39"/>
  </w:num>
  <w:num w:numId="47" w16cid:durableId="164327388">
    <w:abstractNumId w:val="16"/>
  </w:num>
  <w:num w:numId="48" w16cid:durableId="655064118">
    <w:abstractNumId w:val="15"/>
  </w:num>
  <w:num w:numId="49" w16cid:durableId="2020427226">
    <w:abstractNumId w:val="22"/>
  </w:num>
  <w:num w:numId="50" w16cid:durableId="1893300427">
    <w:abstractNumId w:val="24"/>
  </w:num>
  <w:num w:numId="51" w16cid:durableId="1545633287">
    <w:abstractNumId w:val="20"/>
  </w:num>
  <w:num w:numId="52" w16cid:durableId="358048154">
    <w:abstractNumId w:val="23"/>
  </w:num>
  <w:num w:numId="53" w16cid:durableId="294260541">
    <w:abstractNumId w:val="58"/>
  </w:num>
  <w:num w:numId="54" w16cid:durableId="1530683580">
    <w:abstractNumId w:val="45"/>
  </w:num>
  <w:num w:numId="55" w16cid:durableId="1641883801">
    <w:abstractNumId w:val="12"/>
  </w:num>
  <w:num w:numId="56" w16cid:durableId="643704238">
    <w:abstractNumId w:val="32"/>
  </w:num>
  <w:num w:numId="57" w16cid:durableId="1051269055">
    <w:abstractNumId w:val="68"/>
  </w:num>
  <w:num w:numId="58" w16cid:durableId="745303293">
    <w:abstractNumId w:val="11"/>
  </w:num>
  <w:num w:numId="59" w16cid:durableId="1726954681">
    <w:abstractNumId w:val="28"/>
  </w:num>
  <w:num w:numId="60" w16cid:durableId="1075587306">
    <w:abstractNumId w:val="64"/>
  </w:num>
  <w:num w:numId="61" w16cid:durableId="1340694569">
    <w:abstractNumId w:val="54"/>
  </w:num>
  <w:num w:numId="62" w16cid:durableId="1414744504">
    <w:abstractNumId w:val="72"/>
  </w:num>
  <w:num w:numId="63" w16cid:durableId="1326199997">
    <w:abstractNumId w:val="62"/>
  </w:num>
  <w:num w:numId="64" w16cid:durableId="1728064092">
    <w:abstractNumId w:val="31"/>
  </w:num>
  <w:num w:numId="65" w16cid:durableId="922031669">
    <w:abstractNumId w:val="50"/>
  </w:num>
  <w:num w:numId="66" w16cid:durableId="862133544">
    <w:abstractNumId w:val="43"/>
  </w:num>
  <w:num w:numId="67" w16cid:durableId="756561913">
    <w:abstractNumId w:val="75"/>
  </w:num>
  <w:num w:numId="68" w16cid:durableId="467213592">
    <w:abstractNumId w:val="65"/>
  </w:num>
  <w:num w:numId="69" w16cid:durableId="1787041306">
    <w:abstractNumId w:val="40"/>
  </w:num>
  <w:num w:numId="70" w16cid:durableId="713384516">
    <w:abstractNumId w:val="78"/>
  </w:num>
  <w:num w:numId="71" w16cid:durableId="357894584">
    <w:abstractNumId w:val="63"/>
  </w:num>
  <w:num w:numId="72" w16cid:durableId="172381849">
    <w:abstractNumId w:val="21"/>
  </w:num>
  <w:num w:numId="73" w16cid:durableId="2079982577">
    <w:abstractNumId w:val="26"/>
  </w:num>
  <w:num w:numId="74" w16cid:durableId="1514563817">
    <w:abstractNumId w:val="46"/>
  </w:num>
  <w:num w:numId="75" w16cid:durableId="8416751">
    <w:abstractNumId w:val="27"/>
  </w:num>
  <w:num w:numId="76" w16cid:durableId="680818094">
    <w:abstractNumId w:val="38"/>
  </w:num>
  <w:num w:numId="77" w16cid:durableId="1695421470">
    <w:abstractNumId w:val="71"/>
  </w:num>
  <w:num w:numId="78" w16cid:durableId="2021858419">
    <w:abstractNumId w:val="61"/>
  </w:num>
  <w:num w:numId="79" w16cid:durableId="201215967">
    <w:abstractNumId w:val="37"/>
  </w:num>
  <w:num w:numId="80" w16cid:durableId="1593471483">
    <w:abstractNumId w:val="53"/>
  </w:num>
  <w:num w:numId="81" w16cid:durableId="2022506766">
    <w:abstractNumId w:val="49"/>
  </w:num>
  <w:num w:numId="82" w16cid:durableId="789251888">
    <w:abstractNumId w:val="3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3ED"/>
    <w:rsid w:val="00000431"/>
    <w:rsid w:val="000006EB"/>
    <w:rsid w:val="00000B26"/>
    <w:rsid w:val="00000D34"/>
    <w:rsid w:val="00001087"/>
    <w:rsid w:val="000011E9"/>
    <w:rsid w:val="00002D6D"/>
    <w:rsid w:val="00002F1F"/>
    <w:rsid w:val="00002F89"/>
    <w:rsid w:val="00003417"/>
    <w:rsid w:val="00003BE0"/>
    <w:rsid w:val="0000417A"/>
    <w:rsid w:val="00004282"/>
    <w:rsid w:val="00004F06"/>
    <w:rsid w:val="000063BC"/>
    <w:rsid w:val="00006BDC"/>
    <w:rsid w:val="00006D55"/>
    <w:rsid w:val="00007F15"/>
    <w:rsid w:val="00012BF8"/>
    <w:rsid w:val="00012EA2"/>
    <w:rsid w:val="00013094"/>
    <w:rsid w:val="0001309D"/>
    <w:rsid w:val="000135A7"/>
    <w:rsid w:val="00013AD5"/>
    <w:rsid w:val="00014255"/>
    <w:rsid w:val="00014B2E"/>
    <w:rsid w:val="00014B9B"/>
    <w:rsid w:val="00015F14"/>
    <w:rsid w:val="000167CB"/>
    <w:rsid w:val="00016EF2"/>
    <w:rsid w:val="0001702A"/>
    <w:rsid w:val="000172FD"/>
    <w:rsid w:val="00020069"/>
    <w:rsid w:val="000205FF"/>
    <w:rsid w:val="0002094D"/>
    <w:rsid w:val="000212C1"/>
    <w:rsid w:val="0002143A"/>
    <w:rsid w:val="00021B2D"/>
    <w:rsid w:val="00021EC0"/>
    <w:rsid w:val="000226FC"/>
    <w:rsid w:val="000232A0"/>
    <w:rsid w:val="000232C1"/>
    <w:rsid w:val="00023818"/>
    <w:rsid w:val="0002421C"/>
    <w:rsid w:val="00024258"/>
    <w:rsid w:val="000246AC"/>
    <w:rsid w:val="0002471F"/>
    <w:rsid w:val="00024925"/>
    <w:rsid w:val="00024E8B"/>
    <w:rsid w:val="000250DC"/>
    <w:rsid w:val="00025408"/>
    <w:rsid w:val="00025C69"/>
    <w:rsid w:val="00025C6B"/>
    <w:rsid w:val="000262D6"/>
    <w:rsid w:val="0002645D"/>
    <w:rsid w:val="000265BD"/>
    <w:rsid w:val="0002670A"/>
    <w:rsid w:val="00026D15"/>
    <w:rsid w:val="000271D3"/>
    <w:rsid w:val="0002789C"/>
    <w:rsid w:val="00030030"/>
    <w:rsid w:val="00030149"/>
    <w:rsid w:val="00030262"/>
    <w:rsid w:val="000305A8"/>
    <w:rsid w:val="000310F9"/>
    <w:rsid w:val="00031318"/>
    <w:rsid w:val="000315A5"/>
    <w:rsid w:val="00031DB9"/>
    <w:rsid w:val="00031E91"/>
    <w:rsid w:val="000323CF"/>
    <w:rsid w:val="000325A9"/>
    <w:rsid w:val="00032C55"/>
    <w:rsid w:val="000334E4"/>
    <w:rsid w:val="000337F3"/>
    <w:rsid w:val="00033CBE"/>
    <w:rsid w:val="00033E7B"/>
    <w:rsid w:val="00034578"/>
    <w:rsid w:val="00034801"/>
    <w:rsid w:val="00035298"/>
    <w:rsid w:val="00035D68"/>
    <w:rsid w:val="000361B9"/>
    <w:rsid w:val="0003673A"/>
    <w:rsid w:val="000370D7"/>
    <w:rsid w:val="00040617"/>
    <w:rsid w:val="00040C57"/>
    <w:rsid w:val="0004150C"/>
    <w:rsid w:val="00041903"/>
    <w:rsid w:val="00041D75"/>
    <w:rsid w:val="00041E20"/>
    <w:rsid w:val="00042A03"/>
    <w:rsid w:val="00042A22"/>
    <w:rsid w:val="00042D43"/>
    <w:rsid w:val="000435E2"/>
    <w:rsid w:val="000442AC"/>
    <w:rsid w:val="00044ABD"/>
    <w:rsid w:val="00044AEB"/>
    <w:rsid w:val="000450A1"/>
    <w:rsid w:val="000452F9"/>
    <w:rsid w:val="0004558B"/>
    <w:rsid w:val="00046B91"/>
    <w:rsid w:val="000477E7"/>
    <w:rsid w:val="00050F9C"/>
    <w:rsid w:val="00051A15"/>
    <w:rsid w:val="00051F0A"/>
    <w:rsid w:val="00052179"/>
    <w:rsid w:val="00052579"/>
    <w:rsid w:val="00052D09"/>
    <w:rsid w:val="00052D75"/>
    <w:rsid w:val="00052E90"/>
    <w:rsid w:val="00053213"/>
    <w:rsid w:val="00053E7E"/>
    <w:rsid w:val="0005450E"/>
    <w:rsid w:val="00054EEA"/>
    <w:rsid w:val="00054F7E"/>
    <w:rsid w:val="0005507B"/>
    <w:rsid w:val="000561E7"/>
    <w:rsid w:val="00056317"/>
    <w:rsid w:val="000564A0"/>
    <w:rsid w:val="00056887"/>
    <w:rsid w:val="00057CA6"/>
    <w:rsid w:val="00057CF9"/>
    <w:rsid w:val="00060945"/>
    <w:rsid w:val="00060973"/>
    <w:rsid w:val="00061BA4"/>
    <w:rsid w:val="00062439"/>
    <w:rsid w:val="00062F10"/>
    <w:rsid w:val="000646FE"/>
    <w:rsid w:val="00064D4B"/>
    <w:rsid w:val="00065421"/>
    <w:rsid w:val="0006618C"/>
    <w:rsid w:val="000661E4"/>
    <w:rsid w:val="00066495"/>
    <w:rsid w:val="00066C50"/>
    <w:rsid w:val="00066C8A"/>
    <w:rsid w:val="00066F27"/>
    <w:rsid w:val="000678F5"/>
    <w:rsid w:val="00067B08"/>
    <w:rsid w:val="00067C3B"/>
    <w:rsid w:val="00070093"/>
    <w:rsid w:val="00071608"/>
    <w:rsid w:val="00071B0D"/>
    <w:rsid w:val="00071D98"/>
    <w:rsid w:val="000721CC"/>
    <w:rsid w:val="000721D4"/>
    <w:rsid w:val="000728C2"/>
    <w:rsid w:val="000730AD"/>
    <w:rsid w:val="00073483"/>
    <w:rsid w:val="00073837"/>
    <w:rsid w:val="000739E3"/>
    <w:rsid w:val="00074AA8"/>
    <w:rsid w:val="00074BD4"/>
    <w:rsid w:val="0007547C"/>
    <w:rsid w:val="0007550D"/>
    <w:rsid w:val="000758FA"/>
    <w:rsid w:val="00076271"/>
    <w:rsid w:val="00076B22"/>
    <w:rsid w:val="0007749B"/>
    <w:rsid w:val="00077BF8"/>
    <w:rsid w:val="00080094"/>
    <w:rsid w:val="000800F4"/>
    <w:rsid w:val="00080B88"/>
    <w:rsid w:val="0008114D"/>
    <w:rsid w:val="000812B1"/>
    <w:rsid w:val="00081369"/>
    <w:rsid w:val="000818AA"/>
    <w:rsid w:val="00082367"/>
    <w:rsid w:val="00083246"/>
    <w:rsid w:val="00083571"/>
    <w:rsid w:val="0008375E"/>
    <w:rsid w:val="00083C76"/>
    <w:rsid w:val="00083CBF"/>
    <w:rsid w:val="00083D20"/>
    <w:rsid w:val="00084B15"/>
    <w:rsid w:val="00084BC3"/>
    <w:rsid w:val="00085574"/>
    <w:rsid w:val="00085E23"/>
    <w:rsid w:val="000860A0"/>
    <w:rsid w:val="000865ED"/>
    <w:rsid w:val="00086E5C"/>
    <w:rsid w:val="00086FF5"/>
    <w:rsid w:val="00087036"/>
    <w:rsid w:val="00087AFB"/>
    <w:rsid w:val="00087BC1"/>
    <w:rsid w:val="000902AA"/>
    <w:rsid w:val="00090303"/>
    <w:rsid w:val="000909EF"/>
    <w:rsid w:val="00090D1D"/>
    <w:rsid w:val="0009179D"/>
    <w:rsid w:val="00091945"/>
    <w:rsid w:val="00091EAD"/>
    <w:rsid w:val="00092767"/>
    <w:rsid w:val="00094571"/>
    <w:rsid w:val="00094C21"/>
    <w:rsid w:val="00094C8A"/>
    <w:rsid w:val="0009509D"/>
    <w:rsid w:val="0009522B"/>
    <w:rsid w:val="000952CF"/>
    <w:rsid w:val="0009557F"/>
    <w:rsid w:val="00095E72"/>
    <w:rsid w:val="00095E99"/>
    <w:rsid w:val="00096497"/>
    <w:rsid w:val="000968D6"/>
    <w:rsid w:val="00097191"/>
    <w:rsid w:val="0009772A"/>
    <w:rsid w:val="000A1960"/>
    <w:rsid w:val="000A20A9"/>
    <w:rsid w:val="000A21F7"/>
    <w:rsid w:val="000A24A4"/>
    <w:rsid w:val="000A2B00"/>
    <w:rsid w:val="000A32B8"/>
    <w:rsid w:val="000A3AE5"/>
    <w:rsid w:val="000A3C42"/>
    <w:rsid w:val="000A46BD"/>
    <w:rsid w:val="000A48AB"/>
    <w:rsid w:val="000A4B54"/>
    <w:rsid w:val="000A57E9"/>
    <w:rsid w:val="000A5AD0"/>
    <w:rsid w:val="000A5ECB"/>
    <w:rsid w:val="000A6542"/>
    <w:rsid w:val="000A65A8"/>
    <w:rsid w:val="000A6C29"/>
    <w:rsid w:val="000A6D6D"/>
    <w:rsid w:val="000A75BB"/>
    <w:rsid w:val="000B069C"/>
    <w:rsid w:val="000B15CB"/>
    <w:rsid w:val="000B164A"/>
    <w:rsid w:val="000B26E8"/>
    <w:rsid w:val="000B2C23"/>
    <w:rsid w:val="000B2CF8"/>
    <w:rsid w:val="000B3284"/>
    <w:rsid w:val="000B331C"/>
    <w:rsid w:val="000B43BF"/>
    <w:rsid w:val="000B4AEE"/>
    <w:rsid w:val="000B4FC1"/>
    <w:rsid w:val="000B60FA"/>
    <w:rsid w:val="000B658A"/>
    <w:rsid w:val="000B674B"/>
    <w:rsid w:val="000B6EA6"/>
    <w:rsid w:val="000B7241"/>
    <w:rsid w:val="000B79B7"/>
    <w:rsid w:val="000C0070"/>
    <w:rsid w:val="000C04C3"/>
    <w:rsid w:val="000C052F"/>
    <w:rsid w:val="000C0AD6"/>
    <w:rsid w:val="000C1E4F"/>
    <w:rsid w:val="000C1FB1"/>
    <w:rsid w:val="000C2A7A"/>
    <w:rsid w:val="000C32B5"/>
    <w:rsid w:val="000C3678"/>
    <w:rsid w:val="000C4363"/>
    <w:rsid w:val="000C4DFF"/>
    <w:rsid w:val="000C5167"/>
    <w:rsid w:val="000C5347"/>
    <w:rsid w:val="000C5B4D"/>
    <w:rsid w:val="000C5C47"/>
    <w:rsid w:val="000C5C59"/>
    <w:rsid w:val="000C5E9A"/>
    <w:rsid w:val="000C6105"/>
    <w:rsid w:val="000C6107"/>
    <w:rsid w:val="000C6374"/>
    <w:rsid w:val="000C67ED"/>
    <w:rsid w:val="000C6852"/>
    <w:rsid w:val="000C75C8"/>
    <w:rsid w:val="000D02BF"/>
    <w:rsid w:val="000D0BD2"/>
    <w:rsid w:val="000D1302"/>
    <w:rsid w:val="000D1736"/>
    <w:rsid w:val="000D1BD0"/>
    <w:rsid w:val="000D1CDF"/>
    <w:rsid w:val="000D1E01"/>
    <w:rsid w:val="000D2188"/>
    <w:rsid w:val="000D21C2"/>
    <w:rsid w:val="000D2E8C"/>
    <w:rsid w:val="000D33E1"/>
    <w:rsid w:val="000D349A"/>
    <w:rsid w:val="000D35A9"/>
    <w:rsid w:val="000D4898"/>
    <w:rsid w:val="000D4AF0"/>
    <w:rsid w:val="000D5865"/>
    <w:rsid w:val="000D61A6"/>
    <w:rsid w:val="000D6C4B"/>
    <w:rsid w:val="000D6FCA"/>
    <w:rsid w:val="000E04F9"/>
    <w:rsid w:val="000E0C9F"/>
    <w:rsid w:val="000E121D"/>
    <w:rsid w:val="000E1294"/>
    <w:rsid w:val="000E1F80"/>
    <w:rsid w:val="000E2348"/>
    <w:rsid w:val="000E2973"/>
    <w:rsid w:val="000E2C4B"/>
    <w:rsid w:val="000E380A"/>
    <w:rsid w:val="000E3858"/>
    <w:rsid w:val="000E3E0C"/>
    <w:rsid w:val="000E4008"/>
    <w:rsid w:val="000E4673"/>
    <w:rsid w:val="000E46CC"/>
    <w:rsid w:val="000E484E"/>
    <w:rsid w:val="000E4D73"/>
    <w:rsid w:val="000E51C5"/>
    <w:rsid w:val="000E5230"/>
    <w:rsid w:val="000E54DE"/>
    <w:rsid w:val="000E566A"/>
    <w:rsid w:val="000E58EE"/>
    <w:rsid w:val="000E5BEA"/>
    <w:rsid w:val="000E629B"/>
    <w:rsid w:val="000E64CD"/>
    <w:rsid w:val="000E6A55"/>
    <w:rsid w:val="000E6ED5"/>
    <w:rsid w:val="000F172D"/>
    <w:rsid w:val="000F1D68"/>
    <w:rsid w:val="000F1DE3"/>
    <w:rsid w:val="000F1E7E"/>
    <w:rsid w:val="000F1FFE"/>
    <w:rsid w:val="000F3ACD"/>
    <w:rsid w:val="000F446A"/>
    <w:rsid w:val="000F4F84"/>
    <w:rsid w:val="000F510F"/>
    <w:rsid w:val="000F5410"/>
    <w:rsid w:val="000F5597"/>
    <w:rsid w:val="000F6924"/>
    <w:rsid w:val="000F6F20"/>
    <w:rsid w:val="000F73C4"/>
    <w:rsid w:val="000F7830"/>
    <w:rsid w:val="000F7C22"/>
    <w:rsid w:val="00100196"/>
    <w:rsid w:val="001003AC"/>
    <w:rsid w:val="001007F9"/>
    <w:rsid w:val="0010083C"/>
    <w:rsid w:val="00100DDE"/>
    <w:rsid w:val="001012C9"/>
    <w:rsid w:val="00101950"/>
    <w:rsid w:val="00102610"/>
    <w:rsid w:val="00102A29"/>
    <w:rsid w:val="00102B5F"/>
    <w:rsid w:val="00102F3A"/>
    <w:rsid w:val="00103119"/>
    <w:rsid w:val="00103371"/>
    <w:rsid w:val="00103499"/>
    <w:rsid w:val="00103B49"/>
    <w:rsid w:val="00103E32"/>
    <w:rsid w:val="00104608"/>
    <w:rsid w:val="00104612"/>
    <w:rsid w:val="001047F5"/>
    <w:rsid w:val="001063D1"/>
    <w:rsid w:val="00107173"/>
    <w:rsid w:val="0010770A"/>
    <w:rsid w:val="00107D9C"/>
    <w:rsid w:val="00110418"/>
    <w:rsid w:val="001109C2"/>
    <w:rsid w:val="00110EEA"/>
    <w:rsid w:val="00110FF8"/>
    <w:rsid w:val="00111AA6"/>
    <w:rsid w:val="00112002"/>
    <w:rsid w:val="00112985"/>
    <w:rsid w:val="0011308B"/>
    <w:rsid w:val="00113394"/>
    <w:rsid w:val="00113D5E"/>
    <w:rsid w:val="0011405F"/>
    <w:rsid w:val="00114845"/>
    <w:rsid w:val="00115B64"/>
    <w:rsid w:val="001166AD"/>
    <w:rsid w:val="00116938"/>
    <w:rsid w:val="00116E59"/>
    <w:rsid w:val="0011727F"/>
    <w:rsid w:val="00120EE2"/>
    <w:rsid w:val="00121A5C"/>
    <w:rsid w:val="0012227C"/>
    <w:rsid w:val="00122293"/>
    <w:rsid w:val="001224E3"/>
    <w:rsid w:val="00122810"/>
    <w:rsid w:val="00122BD0"/>
    <w:rsid w:val="00122CDD"/>
    <w:rsid w:val="001230A7"/>
    <w:rsid w:val="00123103"/>
    <w:rsid w:val="00123880"/>
    <w:rsid w:val="001239E1"/>
    <w:rsid w:val="00124061"/>
    <w:rsid w:val="00124958"/>
    <w:rsid w:val="00125426"/>
    <w:rsid w:val="00125459"/>
    <w:rsid w:val="00125530"/>
    <w:rsid w:val="001258D0"/>
    <w:rsid w:val="0012636B"/>
    <w:rsid w:val="00126A33"/>
    <w:rsid w:val="00126B40"/>
    <w:rsid w:val="00126FC9"/>
    <w:rsid w:val="0013095F"/>
    <w:rsid w:val="00130AE9"/>
    <w:rsid w:val="00130D9E"/>
    <w:rsid w:val="00132850"/>
    <w:rsid w:val="00132E25"/>
    <w:rsid w:val="0013316C"/>
    <w:rsid w:val="0013359D"/>
    <w:rsid w:val="00133795"/>
    <w:rsid w:val="001342EA"/>
    <w:rsid w:val="00134301"/>
    <w:rsid w:val="001346AE"/>
    <w:rsid w:val="00134C2D"/>
    <w:rsid w:val="0013529E"/>
    <w:rsid w:val="001358DD"/>
    <w:rsid w:val="00136633"/>
    <w:rsid w:val="001377FB"/>
    <w:rsid w:val="00137873"/>
    <w:rsid w:val="00137C0F"/>
    <w:rsid w:val="001409DE"/>
    <w:rsid w:val="00140A57"/>
    <w:rsid w:val="00141302"/>
    <w:rsid w:val="001416BD"/>
    <w:rsid w:val="00141FA8"/>
    <w:rsid w:val="0014245A"/>
    <w:rsid w:val="0014288F"/>
    <w:rsid w:val="00142C3F"/>
    <w:rsid w:val="00142D69"/>
    <w:rsid w:val="0014312D"/>
    <w:rsid w:val="00144230"/>
    <w:rsid w:val="0014508F"/>
    <w:rsid w:val="001454FB"/>
    <w:rsid w:val="0014567B"/>
    <w:rsid w:val="00145DE0"/>
    <w:rsid w:val="00145FCB"/>
    <w:rsid w:val="00146014"/>
    <w:rsid w:val="0014604C"/>
    <w:rsid w:val="001463B2"/>
    <w:rsid w:val="00146A49"/>
    <w:rsid w:val="00147A3A"/>
    <w:rsid w:val="001501BC"/>
    <w:rsid w:val="00152019"/>
    <w:rsid w:val="0015230F"/>
    <w:rsid w:val="00152631"/>
    <w:rsid w:val="00152EF1"/>
    <w:rsid w:val="00153222"/>
    <w:rsid w:val="001535E1"/>
    <w:rsid w:val="00153A2A"/>
    <w:rsid w:val="00153CBF"/>
    <w:rsid w:val="0015443D"/>
    <w:rsid w:val="00154507"/>
    <w:rsid w:val="00154690"/>
    <w:rsid w:val="0015520E"/>
    <w:rsid w:val="001552A3"/>
    <w:rsid w:val="00155A38"/>
    <w:rsid w:val="00155DB0"/>
    <w:rsid w:val="00156069"/>
    <w:rsid w:val="00156775"/>
    <w:rsid w:val="0015764E"/>
    <w:rsid w:val="00157871"/>
    <w:rsid w:val="00157B34"/>
    <w:rsid w:val="00157F12"/>
    <w:rsid w:val="00157F84"/>
    <w:rsid w:val="00160212"/>
    <w:rsid w:val="0016088F"/>
    <w:rsid w:val="00160B3B"/>
    <w:rsid w:val="001611B7"/>
    <w:rsid w:val="001611F8"/>
    <w:rsid w:val="0016142F"/>
    <w:rsid w:val="00162182"/>
    <w:rsid w:val="00162502"/>
    <w:rsid w:val="00162504"/>
    <w:rsid w:val="0016281B"/>
    <w:rsid w:val="0016322A"/>
    <w:rsid w:val="001634E4"/>
    <w:rsid w:val="00164210"/>
    <w:rsid w:val="001643F2"/>
    <w:rsid w:val="001645A6"/>
    <w:rsid w:val="00164834"/>
    <w:rsid w:val="00164BCF"/>
    <w:rsid w:val="00164F90"/>
    <w:rsid w:val="0016523A"/>
    <w:rsid w:val="00165277"/>
    <w:rsid w:val="001652B0"/>
    <w:rsid w:val="001653A5"/>
    <w:rsid w:val="001664C3"/>
    <w:rsid w:val="001667F8"/>
    <w:rsid w:val="0016729E"/>
    <w:rsid w:val="001673C7"/>
    <w:rsid w:val="0016776E"/>
    <w:rsid w:val="001679E3"/>
    <w:rsid w:val="00167BF7"/>
    <w:rsid w:val="0017012E"/>
    <w:rsid w:val="001702F1"/>
    <w:rsid w:val="00170540"/>
    <w:rsid w:val="00171B81"/>
    <w:rsid w:val="001723FB"/>
    <w:rsid w:val="001725D6"/>
    <w:rsid w:val="00172EB1"/>
    <w:rsid w:val="00173464"/>
    <w:rsid w:val="00173ADD"/>
    <w:rsid w:val="001742D6"/>
    <w:rsid w:val="00174563"/>
    <w:rsid w:val="001749D2"/>
    <w:rsid w:val="00174AD1"/>
    <w:rsid w:val="00174AD8"/>
    <w:rsid w:val="00174BF1"/>
    <w:rsid w:val="001751FD"/>
    <w:rsid w:val="00175714"/>
    <w:rsid w:val="001757A6"/>
    <w:rsid w:val="001758A2"/>
    <w:rsid w:val="00176F71"/>
    <w:rsid w:val="00176F81"/>
    <w:rsid w:val="00177AFE"/>
    <w:rsid w:val="00177B94"/>
    <w:rsid w:val="00177E73"/>
    <w:rsid w:val="00177F90"/>
    <w:rsid w:val="00180069"/>
    <w:rsid w:val="001803FD"/>
    <w:rsid w:val="0018049C"/>
    <w:rsid w:val="001807FC"/>
    <w:rsid w:val="00180DEB"/>
    <w:rsid w:val="001813EA"/>
    <w:rsid w:val="0018159D"/>
    <w:rsid w:val="00181607"/>
    <w:rsid w:val="0018188C"/>
    <w:rsid w:val="00181C71"/>
    <w:rsid w:val="0018272A"/>
    <w:rsid w:val="00182C4C"/>
    <w:rsid w:val="00183895"/>
    <w:rsid w:val="00183C44"/>
    <w:rsid w:val="00183E47"/>
    <w:rsid w:val="001848D6"/>
    <w:rsid w:val="0018513B"/>
    <w:rsid w:val="001851D9"/>
    <w:rsid w:val="00186B41"/>
    <w:rsid w:val="00186DC8"/>
    <w:rsid w:val="00186E5E"/>
    <w:rsid w:val="00186ED2"/>
    <w:rsid w:val="001871DD"/>
    <w:rsid w:val="001871F2"/>
    <w:rsid w:val="001875F1"/>
    <w:rsid w:val="00190420"/>
    <w:rsid w:val="001906D2"/>
    <w:rsid w:val="0019164C"/>
    <w:rsid w:val="001919FC"/>
    <w:rsid w:val="00191B3C"/>
    <w:rsid w:val="001925AC"/>
    <w:rsid w:val="00192BC3"/>
    <w:rsid w:val="00193FDB"/>
    <w:rsid w:val="001943BE"/>
    <w:rsid w:val="001943FE"/>
    <w:rsid w:val="00194802"/>
    <w:rsid w:val="00194B09"/>
    <w:rsid w:val="00194CC4"/>
    <w:rsid w:val="00195172"/>
    <w:rsid w:val="00195E0E"/>
    <w:rsid w:val="00196B2D"/>
    <w:rsid w:val="00197335"/>
    <w:rsid w:val="0019779A"/>
    <w:rsid w:val="001979F6"/>
    <w:rsid w:val="00197E83"/>
    <w:rsid w:val="001A02F0"/>
    <w:rsid w:val="001A0696"/>
    <w:rsid w:val="001A06F5"/>
    <w:rsid w:val="001A0FD7"/>
    <w:rsid w:val="001A1157"/>
    <w:rsid w:val="001A1EEA"/>
    <w:rsid w:val="001A1FB0"/>
    <w:rsid w:val="001A2738"/>
    <w:rsid w:val="001A2B86"/>
    <w:rsid w:val="001A2CD5"/>
    <w:rsid w:val="001A3622"/>
    <w:rsid w:val="001A39F6"/>
    <w:rsid w:val="001A3B92"/>
    <w:rsid w:val="001A458D"/>
    <w:rsid w:val="001A4A09"/>
    <w:rsid w:val="001A51C8"/>
    <w:rsid w:val="001A558F"/>
    <w:rsid w:val="001A55F5"/>
    <w:rsid w:val="001A62D7"/>
    <w:rsid w:val="001A650C"/>
    <w:rsid w:val="001A65C3"/>
    <w:rsid w:val="001A6DA4"/>
    <w:rsid w:val="001A7756"/>
    <w:rsid w:val="001A78C6"/>
    <w:rsid w:val="001B09BF"/>
    <w:rsid w:val="001B0C77"/>
    <w:rsid w:val="001B13A3"/>
    <w:rsid w:val="001B164C"/>
    <w:rsid w:val="001B1AF1"/>
    <w:rsid w:val="001B1D6D"/>
    <w:rsid w:val="001B1F32"/>
    <w:rsid w:val="001B2450"/>
    <w:rsid w:val="001B258B"/>
    <w:rsid w:val="001B26F6"/>
    <w:rsid w:val="001B2754"/>
    <w:rsid w:val="001B2AB5"/>
    <w:rsid w:val="001B34B9"/>
    <w:rsid w:val="001B46E1"/>
    <w:rsid w:val="001B54AB"/>
    <w:rsid w:val="001C0D0D"/>
    <w:rsid w:val="001C10B2"/>
    <w:rsid w:val="001C17A2"/>
    <w:rsid w:val="001C1BE8"/>
    <w:rsid w:val="001C20B4"/>
    <w:rsid w:val="001C22CF"/>
    <w:rsid w:val="001C2789"/>
    <w:rsid w:val="001C2F05"/>
    <w:rsid w:val="001C31C2"/>
    <w:rsid w:val="001C3570"/>
    <w:rsid w:val="001C38D5"/>
    <w:rsid w:val="001C3C8D"/>
    <w:rsid w:val="001C438B"/>
    <w:rsid w:val="001C4B2E"/>
    <w:rsid w:val="001C5164"/>
    <w:rsid w:val="001C59ED"/>
    <w:rsid w:val="001C6653"/>
    <w:rsid w:val="001C6C1D"/>
    <w:rsid w:val="001C7235"/>
    <w:rsid w:val="001C72C1"/>
    <w:rsid w:val="001C7FC1"/>
    <w:rsid w:val="001D014A"/>
    <w:rsid w:val="001D01C5"/>
    <w:rsid w:val="001D08E8"/>
    <w:rsid w:val="001D129F"/>
    <w:rsid w:val="001D1AA3"/>
    <w:rsid w:val="001D1C0F"/>
    <w:rsid w:val="001D1E6D"/>
    <w:rsid w:val="001D29E4"/>
    <w:rsid w:val="001D2B9C"/>
    <w:rsid w:val="001D3C77"/>
    <w:rsid w:val="001D4A07"/>
    <w:rsid w:val="001D54FD"/>
    <w:rsid w:val="001D579D"/>
    <w:rsid w:val="001D6B34"/>
    <w:rsid w:val="001D7789"/>
    <w:rsid w:val="001D7A57"/>
    <w:rsid w:val="001E0065"/>
    <w:rsid w:val="001E0A46"/>
    <w:rsid w:val="001E0BF3"/>
    <w:rsid w:val="001E1012"/>
    <w:rsid w:val="001E1097"/>
    <w:rsid w:val="001E2283"/>
    <w:rsid w:val="001E2EF1"/>
    <w:rsid w:val="001E319D"/>
    <w:rsid w:val="001E4B4E"/>
    <w:rsid w:val="001E548F"/>
    <w:rsid w:val="001E6B86"/>
    <w:rsid w:val="001E6EAD"/>
    <w:rsid w:val="001E7206"/>
    <w:rsid w:val="001E7BB4"/>
    <w:rsid w:val="001E7D14"/>
    <w:rsid w:val="001E7E7D"/>
    <w:rsid w:val="001F0057"/>
    <w:rsid w:val="001F044D"/>
    <w:rsid w:val="001F0A12"/>
    <w:rsid w:val="001F10C1"/>
    <w:rsid w:val="001F17EE"/>
    <w:rsid w:val="001F19F9"/>
    <w:rsid w:val="001F1FA6"/>
    <w:rsid w:val="001F1FCB"/>
    <w:rsid w:val="001F23B0"/>
    <w:rsid w:val="001F2E56"/>
    <w:rsid w:val="001F3DC3"/>
    <w:rsid w:val="001F4981"/>
    <w:rsid w:val="001F4A77"/>
    <w:rsid w:val="001F4EE6"/>
    <w:rsid w:val="001F5D54"/>
    <w:rsid w:val="001F5F54"/>
    <w:rsid w:val="001F671E"/>
    <w:rsid w:val="001F69B8"/>
    <w:rsid w:val="001F79E3"/>
    <w:rsid w:val="002001AC"/>
    <w:rsid w:val="00200358"/>
    <w:rsid w:val="0020058B"/>
    <w:rsid w:val="00200703"/>
    <w:rsid w:val="002008B0"/>
    <w:rsid w:val="00200DA2"/>
    <w:rsid w:val="00200DA8"/>
    <w:rsid w:val="002019BB"/>
    <w:rsid w:val="00201D0E"/>
    <w:rsid w:val="00202090"/>
    <w:rsid w:val="002024F0"/>
    <w:rsid w:val="0020268E"/>
    <w:rsid w:val="00202B16"/>
    <w:rsid w:val="002031A6"/>
    <w:rsid w:val="00203549"/>
    <w:rsid w:val="00203AB2"/>
    <w:rsid w:val="00203E23"/>
    <w:rsid w:val="00204DAB"/>
    <w:rsid w:val="0020518A"/>
    <w:rsid w:val="00205AC0"/>
    <w:rsid w:val="00206ABE"/>
    <w:rsid w:val="00207231"/>
    <w:rsid w:val="002073DA"/>
    <w:rsid w:val="00207794"/>
    <w:rsid w:val="00207C5B"/>
    <w:rsid w:val="002106C7"/>
    <w:rsid w:val="00210BF6"/>
    <w:rsid w:val="00210DD1"/>
    <w:rsid w:val="00210EC6"/>
    <w:rsid w:val="002117E0"/>
    <w:rsid w:val="0021196E"/>
    <w:rsid w:val="00212332"/>
    <w:rsid w:val="0021282C"/>
    <w:rsid w:val="00212C4C"/>
    <w:rsid w:val="00213129"/>
    <w:rsid w:val="00214118"/>
    <w:rsid w:val="0021416A"/>
    <w:rsid w:val="002143B3"/>
    <w:rsid w:val="00214452"/>
    <w:rsid w:val="00214EB6"/>
    <w:rsid w:val="00214F57"/>
    <w:rsid w:val="0021578B"/>
    <w:rsid w:val="00215AD3"/>
    <w:rsid w:val="00215B31"/>
    <w:rsid w:val="00215F31"/>
    <w:rsid w:val="002165F9"/>
    <w:rsid w:val="0021712B"/>
    <w:rsid w:val="00217516"/>
    <w:rsid w:val="00217D59"/>
    <w:rsid w:val="00217E43"/>
    <w:rsid w:val="00220C64"/>
    <w:rsid w:val="0022134B"/>
    <w:rsid w:val="002214A9"/>
    <w:rsid w:val="00221CF7"/>
    <w:rsid w:val="002223F5"/>
    <w:rsid w:val="00222584"/>
    <w:rsid w:val="0022395F"/>
    <w:rsid w:val="00223A50"/>
    <w:rsid w:val="00224B80"/>
    <w:rsid w:val="00225130"/>
    <w:rsid w:val="0022534F"/>
    <w:rsid w:val="00225852"/>
    <w:rsid w:val="00226050"/>
    <w:rsid w:val="0022661D"/>
    <w:rsid w:val="002277DD"/>
    <w:rsid w:val="00230879"/>
    <w:rsid w:val="00230A18"/>
    <w:rsid w:val="00230A4C"/>
    <w:rsid w:val="00231509"/>
    <w:rsid w:val="002316C3"/>
    <w:rsid w:val="00231EAA"/>
    <w:rsid w:val="00232126"/>
    <w:rsid w:val="002321BC"/>
    <w:rsid w:val="00232ADD"/>
    <w:rsid w:val="00232D96"/>
    <w:rsid w:val="00233689"/>
    <w:rsid w:val="00233CC8"/>
    <w:rsid w:val="0023478F"/>
    <w:rsid w:val="00235954"/>
    <w:rsid w:val="00236031"/>
    <w:rsid w:val="0023671E"/>
    <w:rsid w:val="002367CA"/>
    <w:rsid w:val="00236B9E"/>
    <w:rsid w:val="00236D67"/>
    <w:rsid w:val="00236F18"/>
    <w:rsid w:val="00236FB3"/>
    <w:rsid w:val="00237B32"/>
    <w:rsid w:val="0024002C"/>
    <w:rsid w:val="002407DC"/>
    <w:rsid w:val="00240BDE"/>
    <w:rsid w:val="0024177A"/>
    <w:rsid w:val="00241B36"/>
    <w:rsid w:val="00241E93"/>
    <w:rsid w:val="0024243B"/>
    <w:rsid w:val="002424DD"/>
    <w:rsid w:val="002429A2"/>
    <w:rsid w:val="0024319D"/>
    <w:rsid w:val="00243249"/>
    <w:rsid w:val="002438E4"/>
    <w:rsid w:val="0024397C"/>
    <w:rsid w:val="00243CBA"/>
    <w:rsid w:val="002441CC"/>
    <w:rsid w:val="00244378"/>
    <w:rsid w:val="002446D9"/>
    <w:rsid w:val="00244CD4"/>
    <w:rsid w:val="00244E9E"/>
    <w:rsid w:val="002457C2"/>
    <w:rsid w:val="00245BE3"/>
    <w:rsid w:val="00245D85"/>
    <w:rsid w:val="00245ED6"/>
    <w:rsid w:val="002461C2"/>
    <w:rsid w:val="00246710"/>
    <w:rsid w:val="00246AA5"/>
    <w:rsid w:val="00246B5C"/>
    <w:rsid w:val="00250714"/>
    <w:rsid w:val="00250B0B"/>
    <w:rsid w:val="00251B03"/>
    <w:rsid w:val="00252D80"/>
    <w:rsid w:val="00253428"/>
    <w:rsid w:val="002539C6"/>
    <w:rsid w:val="00253A2A"/>
    <w:rsid w:val="00253C76"/>
    <w:rsid w:val="00253D6D"/>
    <w:rsid w:val="00253E6E"/>
    <w:rsid w:val="00253FDF"/>
    <w:rsid w:val="00254A3D"/>
    <w:rsid w:val="00254F8D"/>
    <w:rsid w:val="00255E47"/>
    <w:rsid w:val="0025620C"/>
    <w:rsid w:val="00257969"/>
    <w:rsid w:val="002607B4"/>
    <w:rsid w:val="00261867"/>
    <w:rsid w:val="00261DAE"/>
    <w:rsid w:val="00262270"/>
    <w:rsid w:val="002623B6"/>
    <w:rsid w:val="00262C17"/>
    <w:rsid w:val="0026353F"/>
    <w:rsid w:val="0026398D"/>
    <w:rsid w:val="002648E6"/>
    <w:rsid w:val="00264C04"/>
    <w:rsid w:val="00265514"/>
    <w:rsid w:val="002655D6"/>
    <w:rsid w:val="00265BF1"/>
    <w:rsid w:val="00266DF7"/>
    <w:rsid w:val="002673CB"/>
    <w:rsid w:val="00267A5E"/>
    <w:rsid w:val="00267B5B"/>
    <w:rsid w:val="00270E7A"/>
    <w:rsid w:val="00270E87"/>
    <w:rsid w:val="002716D5"/>
    <w:rsid w:val="00271ADC"/>
    <w:rsid w:val="00271AF8"/>
    <w:rsid w:val="00271EAC"/>
    <w:rsid w:val="00271F5D"/>
    <w:rsid w:val="0027272F"/>
    <w:rsid w:val="002728F5"/>
    <w:rsid w:val="00272971"/>
    <w:rsid w:val="002737FB"/>
    <w:rsid w:val="00273C1B"/>
    <w:rsid w:val="002743E4"/>
    <w:rsid w:val="00274571"/>
    <w:rsid w:val="002757D1"/>
    <w:rsid w:val="00275C92"/>
    <w:rsid w:val="00275D86"/>
    <w:rsid w:val="00276098"/>
    <w:rsid w:val="00276B43"/>
    <w:rsid w:val="00277194"/>
    <w:rsid w:val="002772DE"/>
    <w:rsid w:val="00280DE9"/>
    <w:rsid w:val="00282209"/>
    <w:rsid w:val="0028317B"/>
    <w:rsid w:val="002835A1"/>
    <w:rsid w:val="00283E7E"/>
    <w:rsid w:val="002845DE"/>
    <w:rsid w:val="00284D10"/>
    <w:rsid w:val="00285BAF"/>
    <w:rsid w:val="002863B8"/>
    <w:rsid w:val="0028699B"/>
    <w:rsid w:val="00286C21"/>
    <w:rsid w:val="00287464"/>
    <w:rsid w:val="00290B72"/>
    <w:rsid w:val="0029128A"/>
    <w:rsid w:val="00291354"/>
    <w:rsid w:val="00291FF4"/>
    <w:rsid w:val="002924A4"/>
    <w:rsid w:val="0029315F"/>
    <w:rsid w:val="0029320D"/>
    <w:rsid w:val="0029330E"/>
    <w:rsid w:val="00293780"/>
    <w:rsid w:val="00293E41"/>
    <w:rsid w:val="0029601E"/>
    <w:rsid w:val="002962E3"/>
    <w:rsid w:val="002965BD"/>
    <w:rsid w:val="00296A5E"/>
    <w:rsid w:val="0029728E"/>
    <w:rsid w:val="002979E7"/>
    <w:rsid w:val="00297ED5"/>
    <w:rsid w:val="002A0064"/>
    <w:rsid w:val="002A048F"/>
    <w:rsid w:val="002A0503"/>
    <w:rsid w:val="002A162A"/>
    <w:rsid w:val="002A1653"/>
    <w:rsid w:val="002A18AE"/>
    <w:rsid w:val="002A1D9F"/>
    <w:rsid w:val="002A2031"/>
    <w:rsid w:val="002A2205"/>
    <w:rsid w:val="002A23C2"/>
    <w:rsid w:val="002A24DB"/>
    <w:rsid w:val="002A2BE8"/>
    <w:rsid w:val="002A2D32"/>
    <w:rsid w:val="002A2F57"/>
    <w:rsid w:val="002A363E"/>
    <w:rsid w:val="002A3BFE"/>
    <w:rsid w:val="002A3C48"/>
    <w:rsid w:val="002A3EA7"/>
    <w:rsid w:val="002A4751"/>
    <w:rsid w:val="002A4A04"/>
    <w:rsid w:val="002A504F"/>
    <w:rsid w:val="002A5992"/>
    <w:rsid w:val="002A6DB1"/>
    <w:rsid w:val="002A6E42"/>
    <w:rsid w:val="002A6F20"/>
    <w:rsid w:val="002A7648"/>
    <w:rsid w:val="002A7C81"/>
    <w:rsid w:val="002A7DA0"/>
    <w:rsid w:val="002A7FFB"/>
    <w:rsid w:val="002B0C65"/>
    <w:rsid w:val="002B10C7"/>
    <w:rsid w:val="002B116E"/>
    <w:rsid w:val="002B129C"/>
    <w:rsid w:val="002B14D7"/>
    <w:rsid w:val="002B1813"/>
    <w:rsid w:val="002B1BF3"/>
    <w:rsid w:val="002B1C88"/>
    <w:rsid w:val="002B2A8E"/>
    <w:rsid w:val="002B3444"/>
    <w:rsid w:val="002B3CAB"/>
    <w:rsid w:val="002B3D0F"/>
    <w:rsid w:val="002B41D8"/>
    <w:rsid w:val="002B456B"/>
    <w:rsid w:val="002B5562"/>
    <w:rsid w:val="002B599A"/>
    <w:rsid w:val="002B75A0"/>
    <w:rsid w:val="002B784C"/>
    <w:rsid w:val="002B7CAB"/>
    <w:rsid w:val="002C0534"/>
    <w:rsid w:val="002C1183"/>
    <w:rsid w:val="002C1488"/>
    <w:rsid w:val="002C16A8"/>
    <w:rsid w:val="002C1771"/>
    <w:rsid w:val="002C18DC"/>
    <w:rsid w:val="002C1D61"/>
    <w:rsid w:val="002C1F80"/>
    <w:rsid w:val="002C2110"/>
    <w:rsid w:val="002C2B43"/>
    <w:rsid w:val="002C3248"/>
    <w:rsid w:val="002C368F"/>
    <w:rsid w:val="002C3B99"/>
    <w:rsid w:val="002C402D"/>
    <w:rsid w:val="002C4AD6"/>
    <w:rsid w:val="002C5319"/>
    <w:rsid w:val="002C54CD"/>
    <w:rsid w:val="002C58CA"/>
    <w:rsid w:val="002C6029"/>
    <w:rsid w:val="002C61A5"/>
    <w:rsid w:val="002C6686"/>
    <w:rsid w:val="002C6EF0"/>
    <w:rsid w:val="002D01FB"/>
    <w:rsid w:val="002D02C8"/>
    <w:rsid w:val="002D0678"/>
    <w:rsid w:val="002D0723"/>
    <w:rsid w:val="002D08BD"/>
    <w:rsid w:val="002D15D1"/>
    <w:rsid w:val="002D1CDC"/>
    <w:rsid w:val="002D24DE"/>
    <w:rsid w:val="002D3029"/>
    <w:rsid w:val="002D3460"/>
    <w:rsid w:val="002D3917"/>
    <w:rsid w:val="002D39DF"/>
    <w:rsid w:val="002D4ABE"/>
    <w:rsid w:val="002D51F3"/>
    <w:rsid w:val="002D59CD"/>
    <w:rsid w:val="002D5B9E"/>
    <w:rsid w:val="002D5E0C"/>
    <w:rsid w:val="002D5ECB"/>
    <w:rsid w:val="002D65AA"/>
    <w:rsid w:val="002D6AE1"/>
    <w:rsid w:val="002D6E84"/>
    <w:rsid w:val="002D764F"/>
    <w:rsid w:val="002D799B"/>
    <w:rsid w:val="002E08A3"/>
    <w:rsid w:val="002E1A4F"/>
    <w:rsid w:val="002E1EF5"/>
    <w:rsid w:val="002E2145"/>
    <w:rsid w:val="002E2D0B"/>
    <w:rsid w:val="002E30BE"/>
    <w:rsid w:val="002E324C"/>
    <w:rsid w:val="002E34BA"/>
    <w:rsid w:val="002E3D6E"/>
    <w:rsid w:val="002E5720"/>
    <w:rsid w:val="002E58AE"/>
    <w:rsid w:val="002E5A04"/>
    <w:rsid w:val="002E6098"/>
    <w:rsid w:val="002E6A6C"/>
    <w:rsid w:val="002E6A70"/>
    <w:rsid w:val="002E76D0"/>
    <w:rsid w:val="002E798F"/>
    <w:rsid w:val="002E7FB3"/>
    <w:rsid w:val="002F0C0E"/>
    <w:rsid w:val="002F0D74"/>
    <w:rsid w:val="002F106D"/>
    <w:rsid w:val="002F1347"/>
    <w:rsid w:val="002F1604"/>
    <w:rsid w:val="002F2133"/>
    <w:rsid w:val="002F3452"/>
    <w:rsid w:val="002F3B83"/>
    <w:rsid w:val="002F405A"/>
    <w:rsid w:val="002F5B72"/>
    <w:rsid w:val="002F5FE3"/>
    <w:rsid w:val="002F676B"/>
    <w:rsid w:val="002F6A2E"/>
    <w:rsid w:val="002F6BA7"/>
    <w:rsid w:val="002F6D44"/>
    <w:rsid w:val="002F72C3"/>
    <w:rsid w:val="002F76C8"/>
    <w:rsid w:val="002F7BE6"/>
    <w:rsid w:val="00300694"/>
    <w:rsid w:val="00300F91"/>
    <w:rsid w:val="00301930"/>
    <w:rsid w:val="003034EC"/>
    <w:rsid w:val="00303B41"/>
    <w:rsid w:val="00303F02"/>
    <w:rsid w:val="003050A0"/>
    <w:rsid w:val="003051B3"/>
    <w:rsid w:val="00305AC8"/>
    <w:rsid w:val="0030639D"/>
    <w:rsid w:val="00306ED7"/>
    <w:rsid w:val="0030774F"/>
    <w:rsid w:val="00307982"/>
    <w:rsid w:val="00307BED"/>
    <w:rsid w:val="003102A4"/>
    <w:rsid w:val="00310721"/>
    <w:rsid w:val="00310756"/>
    <w:rsid w:val="00310829"/>
    <w:rsid w:val="00310E40"/>
    <w:rsid w:val="00311051"/>
    <w:rsid w:val="0031178A"/>
    <w:rsid w:val="00311B8C"/>
    <w:rsid w:val="00311C1A"/>
    <w:rsid w:val="00311E12"/>
    <w:rsid w:val="00311E22"/>
    <w:rsid w:val="003127A3"/>
    <w:rsid w:val="00312DB7"/>
    <w:rsid w:val="00312F2C"/>
    <w:rsid w:val="00313816"/>
    <w:rsid w:val="00313C45"/>
    <w:rsid w:val="00313EF1"/>
    <w:rsid w:val="0031438E"/>
    <w:rsid w:val="00314CC6"/>
    <w:rsid w:val="00315530"/>
    <w:rsid w:val="00315737"/>
    <w:rsid w:val="00315741"/>
    <w:rsid w:val="003164E5"/>
    <w:rsid w:val="00316C28"/>
    <w:rsid w:val="0031781C"/>
    <w:rsid w:val="0031784E"/>
    <w:rsid w:val="003226E4"/>
    <w:rsid w:val="00323740"/>
    <w:rsid w:val="003237E0"/>
    <w:rsid w:val="00323A98"/>
    <w:rsid w:val="003243A7"/>
    <w:rsid w:val="00325C6F"/>
    <w:rsid w:val="00325ECF"/>
    <w:rsid w:val="00326132"/>
    <w:rsid w:val="00326555"/>
    <w:rsid w:val="003267F5"/>
    <w:rsid w:val="00326DD4"/>
    <w:rsid w:val="00326E75"/>
    <w:rsid w:val="00331389"/>
    <w:rsid w:val="00332096"/>
    <w:rsid w:val="003327CD"/>
    <w:rsid w:val="00333694"/>
    <w:rsid w:val="00333A23"/>
    <w:rsid w:val="00333BA8"/>
    <w:rsid w:val="00333CE6"/>
    <w:rsid w:val="00333F8F"/>
    <w:rsid w:val="0033419D"/>
    <w:rsid w:val="00334970"/>
    <w:rsid w:val="00335155"/>
    <w:rsid w:val="0033564A"/>
    <w:rsid w:val="00335EAF"/>
    <w:rsid w:val="003400DA"/>
    <w:rsid w:val="003406FA"/>
    <w:rsid w:val="00340B88"/>
    <w:rsid w:val="00340F55"/>
    <w:rsid w:val="0034349F"/>
    <w:rsid w:val="00343B03"/>
    <w:rsid w:val="00343C9E"/>
    <w:rsid w:val="003453B5"/>
    <w:rsid w:val="00346D17"/>
    <w:rsid w:val="00346EBC"/>
    <w:rsid w:val="00347000"/>
    <w:rsid w:val="00347151"/>
    <w:rsid w:val="00347600"/>
    <w:rsid w:val="00347775"/>
    <w:rsid w:val="003478EF"/>
    <w:rsid w:val="00347EBF"/>
    <w:rsid w:val="003507C4"/>
    <w:rsid w:val="00351254"/>
    <w:rsid w:val="00351480"/>
    <w:rsid w:val="003518F1"/>
    <w:rsid w:val="00351CA4"/>
    <w:rsid w:val="0035251F"/>
    <w:rsid w:val="0035286D"/>
    <w:rsid w:val="003537BC"/>
    <w:rsid w:val="00353EF1"/>
    <w:rsid w:val="00353F5B"/>
    <w:rsid w:val="003542D1"/>
    <w:rsid w:val="00354327"/>
    <w:rsid w:val="0035457F"/>
    <w:rsid w:val="003546A7"/>
    <w:rsid w:val="00354791"/>
    <w:rsid w:val="00354EC6"/>
    <w:rsid w:val="00354FE9"/>
    <w:rsid w:val="0035599C"/>
    <w:rsid w:val="00355B08"/>
    <w:rsid w:val="0035674A"/>
    <w:rsid w:val="00360437"/>
    <w:rsid w:val="003606C4"/>
    <w:rsid w:val="0036108C"/>
    <w:rsid w:val="003610FA"/>
    <w:rsid w:val="003614C0"/>
    <w:rsid w:val="003627A6"/>
    <w:rsid w:val="00362C9E"/>
    <w:rsid w:val="003630BB"/>
    <w:rsid w:val="00363112"/>
    <w:rsid w:val="00363D40"/>
    <w:rsid w:val="003663C6"/>
    <w:rsid w:val="00367101"/>
    <w:rsid w:val="003672C2"/>
    <w:rsid w:val="003675C5"/>
    <w:rsid w:val="00371794"/>
    <w:rsid w:val="00371FDD"/>
    <w:rsid w:val="003721CF"/>
    <w:rsid w:val="003723D2"/>
    <w:rsid w:val="003724EB"/>
    <w:rsid w:val="00373324"/>
    <w:rsid w:val="003739DD"/>
    <w:rsid w:val="00373B3C"/>
    <w:rsid w:val="003743F5"/>
    <w:rsid w:val="003753CA"/>
    <w:rsid w:val="00375EA2"/>
    <w:rsid w:val="00376529"/>
    <w:rsid w:val="003765D8"/>
    <w:rsid w:val="00376883"/>
    <w:rsid w:val="00376E3D"/>
    <w:rsid w:val="00380516"/>
    <w:rsid w:val="00380FE7"/>
    <w:rsid w:val="003817F6"/>
    <w:rsid w:val="00381BF8"/>
    <w:rsid w:val="00381C0A"/>
    <w:rsid w:val="00381DC6"/>
    <w:rsid w:val="00382943"/>
    <w:rsid w:val="00382DDD"/>
    <w:rsid w:val="00383307"/>
    <w:rsid w:val="00383616"/>
    <w:rsid w:val="00383803"/>
    <w:rsid w:val="00384482"/>
    <w:rsid w:val="00384929"/>
    <w:rsid w:val="00384ED1"/>
    <w:rsid w:val="003854BD"/>
    <w:rsid w:val="00386111"/>
    <w:rsid w:val="0038656B"/>
    <w:rsid w:val="00386B5C"/>
    <w:rsid w:val="00386E20"/>
    <w:rsid w:val="00386F85"/>
    <w:rsid w:val="00387007"/>
    <w:rsid w:val="003878A0"/>
    <w:rsid w:val="003905CC"/>
    <w:rsid w:val="00390859"/>
    <w:rsid w:val="00391E92"/>
    <w:rsid w:val="00391ED5"/>
    <w:rsid w:val="00392D9C"/>
    <w:rsid w:val="00392FBD"/>
    <w:rsid w:val="003930A5"/>
    <w:rsid w:val="003941E9"/>
    <w:rsid w:val="00394671"/>
    <w:rsid w:val="00395483"/>
    <w:rsid w:val="00395EA4"/>
    <w:rsid w:val="0039614A"/>
    <w:rsid w:val="003973DA"/>
    <w:rsid w:val="00397DC0"/>
    <w:rsid w:val="00397F84"/>
    <w:rsid w:val="003A0FB4"/>
    <w:rsid w:val="003A184A"/>
    <w:rsid w:val="003A24D6"/>
    <w:rsid w:val="003A389A"/>
    <w:rsid w:val="003A3B19"/>
    <w:rsid w:val="003A5182"/>
    <w:rsid w:val="003A581C"/>
    <w:rsid w:val="003A58BC"/>
    <w:rsid w:val="003A6006"/>
    <w:rsid w:val="003A68F0"/>
    <w:rsid w:val="003A711F"/>
    <w:rsid w:val="003B14C7"/>
    <w:rsid w:val="003B17FB"/>
    <w:rsid w:val="003B198B"/>
    <w:rsid w:val="003B1AA7"/>
    <w:rsid w:val="003B1DE0"/>
    <w:rsid w:val="003B1EFB"/>
    <w:rsid w:val="003B29A0"/>
    <w:rsid w:val="003B2AB6"/>
    <w:rsid w:val="003B2D0E"/>
    <w:rsid w:val="003B3078"/>
    <w:rsid w:val="003B3AA2"/>
    <w:rsid w:val="003B4128"/>
    <w:rsid w:val="003B41C1"/>
    <w:rsid w:val="003B4379"/>
    <w:rsid w:val="003B4C4B"/>
    <w:rsid w:val="003B4EF7"/>
    <w:rsid w:val="003B5B45"/>
    <w:rsid w:val="003B5F26"/>
    <w:rsid w:val="003B60EB"/>
    <w:rsid w:val="003B65D8"/>
    <w:rsid w:val="003B6AD4"/>
    <w:rsid w:val="003B74F3"/>
    <w:rsid w:val="003B7588"/>
    <w:rsid w:val="003B7E7F"/>
    <w:rsid w:val="003C01CF"/>
    <w:rsid w:val="003C07DC"/>
    <w:rsid w:val="003C0958"/>
    <w:rsid w:val="003C0C41"/>
    <w:rsid w:val="003C0E22"/>
    <w:rsid w:val="003C160A"/>
    <w:rsid w:val="003C19F7"/>
    <w:rsid w:val="003C1FD6"/>
    <w:rsid w:val="003C2949"/>
    <w:rsid w:val="003C2C6F"/>
    <w:rsid w:val="003C2CC5"/>
    <w:rsid w:val="003C2D99"/>
    <w:rsid w:val="003C2DC6"/>
    <w:rsid w:val="003C318F"/>
    <w:rsid w:val="003C3516"/>
    <w:rsid w:val="003C3C13"/>
    <w:rsid w:val="003C3C8C"/>
    <w:rsid w:val="003C404A"/>
    <w:rsid w:val="003C4F1B"/>
    <w:rsid w:val="003C5010"/>
    <w:rsid w:val="003C52BC"/>
    <w:rsid w:val="003C5667"/>
    <w:rsid w:val="003C5844"/>
    <w:rsid w:val="003C6078"/>
    <w:rsid w:val="003C6984"/>
    <w:rsid w:val="003C7643"/>
    <w:rsid w:val="003D1401"/>
    <w:rsid w:val="003D1436"/>
    <w:rsid w:val="003D1706"/>
    <w:rsid w:val="003D1877"/>
    <w:rsid w:val="003D1AAB"/>
    <w:rsid w:val="003D1B92"/>
    <w:rsid w:val="003D1FCA"/>
    <w:rsid w:val="003D2009"/>
    <w:rsid w:val="003D2BCB"/>
    <w:rsid w:val="003D317C"/>
    <w:rsid w:val="003D3C1B"/>
    <w:rsid w:val="003D411B"/>
    <w:rsid w:val="003D439C"/>
    <w:rsid w:val="003D47C0"/>
    <w:rsid w:val="003D48EB"/>
    <w:rsid w:val="003D4E2D"/>
    <w:rsid w:val="003D5654"/>
    <w:rsid w:val="003D5A43"/>
    <w:rsid w:val="003D6365"/>
    <w:rsid w:val="003D6CC4"/>
    <w:rsid w:val="003D70B8"/>
    <w:rsid w:val="003D7550"/>
    <w:rsid w:val="003D7738"/>
    <w:rsid w:val="003D7A6A"/>
    <w:rsid w:val="003D7BE0"/>
    <w:rsid w:val="003D7D1F"/>
    <w:rsid w:val="003E0ED1"/>
    <w:rsid w:val="003E1267"/>
    <w:rsid w:val="003E12C1"/>
    <w:rsid w:val="003E17B5"/>
    <w:rsid w:val="003E1CE0"/>
    <w:rsid w:val="003E26C1"/>
    <w:rsid w:val="003E3043"/>
    <w:rsid w:val="003E35F3"/>
    <w:rsid w:val="003E3844"/>
    <w:rsid w:val="003E3EC5"/>
    <w:rsid w:val="003E42DB"/>
    <w:rsid w:val="003E4690"/>
    <w:rsid w:val="003E512C"/>
    <w:rsid w:val="003E537B"/>
    <w:rsid w:val="003E5549"/>
    <w:rsid w:val="003E5770"/>
    <w:rsid w:val="003E5BEE"/>
    <w:rsid w:val="003E5CF9"/>
    <w:rsid w:val="003E601C"/>
    <w:rsid w:val="003E6146"/>
    <w:rsid w:val="003E63CC"/>
    <w:rsid w:val="003E7171"/>
    <w:rsid w:val="003E72E6"/>
    <w:rsid w:val="003E7763"/>
    <w:rsid w:val="003E77AE"/>
    <w:rsid w:val="003F0198"/>
    <w:rsid w:val="003F0893"/>
    <w:rsid w:val="003F1180"/>
    <w:rsid w:val="003F1722"/>
    <w:rsid w:val="003F1790"/>
    <w:rsid w:val="003F1861"/>
    <w:rsid w:val="003F1B20"/>
    <w:rsid w:val="003F1E1F"/>
    <w:rsid w:val="003F1F2E"/>
    <w:rsid w:val="003F29F1"/>
    <w:rsid w:val="003F2CF4"/>
    <w:rsid w:val="003F322F"/>
    <w:rsid w:val="003F3CC5"/>
    <w:rsid w:val="003F428C"/>
    <w:rsid w:val="003F4920"/>
    <w:rsid w:val="003F5422"/>
    <w:rsid w:val="003F553A"/>
    <w:rsid w:val="003F683A"/>
    <w:rsid w:val="003F6F11"/>
    <w:rsid w:val="003F6F40"/>
    <w:rsid w:val="003F75BB"/>
    <w:rsid w:val="00400233"/>
    <w:rsid w:val="004002ED"/>
    <w:rsid w:val="00400A92"/>
    <w:rsid w:val="00400CB2"/>
    <w:rsid w:val="00400ECD"/>
    <w:rsid w:val="00400F3C"/>
    <w:rsid w:val="004011FC"/>
    <w:rsid w:val="004012EF"/>
    <w:rsid w:val="00401368"/>
    <w:rsid w:val="004018C1"/>
    <w:rsid w:val="00402782"/>
    <w:rsid w:val="00402B3E"/>
    <w:rsid w:val="004032E2"/>
    <w:rsid w:val="0040359A"/>
    <w:rsid w:val="004042BE"/>
    <w:rsid w:val="00405480"/>
    <w:rsid w:val="00405725"/>
    <w:rsid w:val="00405D38"/>
    <w:rsid w:val="00406499"/>
    <w:rsid w:val="00406A08"/>
    <w:rsid w:val="004072F7"/>
    <w:rsid w:val="004074A6"/>
    <w:rsid w:val="004075D3"/>
    <w:rsid w:val="004106DC"/>
    <w:rsid w:val="00410C3B"/>
    <w:rsid w:val="00410F83"/>
    <w:rsid w:val="0041120C"/>
    <w:rsid w:val="004116F5"/>
    <w:rsid w:val="00411AE9"/>
    <w:rsid w:val="00411D08"/>
    <w:rsid w:val="004121CE"/>
    <w:rsid w:val="004122DE"/>
    <w:rsid w:val="0041256E"/>
    <w:rsid w:val="00413A76"/>
    <w:rsid w:val="00413C76"/>
    <w:rsid w:val="00414FE8"/>
    <w:rsid w:val="00415477"/>
    <w:rsid w:val="0041570E"/>
    <w:rsid w:val="004158C2"/>
    <w:rsid w:val="0041651F"/>
    <w:rsid w:val="00416E6D"/>
    <w:rsid w:val="004171D8"/>
    <w:rsid w:val="0041787A"/>
    <w:rsid w:val="0042007C"/>
    <w:rsid w:val="00420D70"/>
    <w:rsid w:val="00421275"/>
    <w:rsid w:val="004217D9"/>
    <w:rsid w:val="0042189B"/>
    <w:rsid w:val="00421F4C"/>
    <w:rsid w:val="004229AB"/>
    <w:rsid w:val="004229E3"/>
    <w:rsid w:val="00423714"/>
    <w:rsid w:val="0042373D"/>
    <w:rsid w:val="004241B9"/>
    <w:rsid w:val="004243C6"/>
    <w:rsid w:val="00424A30"/>
    <w:rsid w:val="0042541B"/>
    <w:rsid w:val="00425A3D"/>
    <w:rsid w:val="00425A40"/>
    <w:rsid w:val="00425B0A"/>
    <w:rsid w:val="00425B7E"/>
    <w:rsid w:val="00425E45"/>
    <w:rsid w:val="00426223"/>
    <w:rsid w:val="004262CF"/>
    <w:rsid w:val="00426437"/>
    <w:rsid w:val="004272B0"/>
    <w:rsid w:val="00427427"/>
    <w:rsid w:val="004275AD"/>
    <w:rsid w:val="00427A1F"/>
    <w:rsid w:val="00427A43"/>
    <w:rsid w:val="004301D0"/>
    <w:rsid w:val="00430481"/>
    <w:rsid w:val="00430A27"/>
    <w:rsid w:val="00430A56"/>
    <w:rsid w:val="00430FBA"/>
    <w:rsid w:val="00431F70"/>
    <w:rsid w:val="00432675"/>
    <w:rsid w:val="00432B88"/>
    <w:rsid w:val="00433786"/>
    <w:rsid w:val="00433DC1"/>
    <w:rsid w:val="00434616"/>
    <w:rsid w:val="00434F89"/>
    <w:rsid w:val="00436365"/>
    <w:rsid w:val="00436A91"/>
    <w:rsid w:val="00437197"/>
    <w:rsid w:val="00437321"/>
    <w:rsid w:val="004373A6"/>
    <w:rsid w:val="00437DAD"/>
    <w:rsid w:val="00440113"/>
    <w:rsid w:val="0044046B"/>
    <w:rsid w:val="004409CE"/>
    <w:rsid w:val="00440D37"/>
    <w:rsid w:val="0044123C"/>
    <w:rsid w:val="004418A8"/>
    <w:rsid w:val="00441DDE"/>
    <w:rsid w:val="004423B8"/>
    <w:rsid w:val="004425C0"/>
    <w:rsid w:val="004425DB"/>
    <w:rsid w:val="00442763"/>
    <w:rsid w:val="00442AAE"/>
    <w:rsid w:val="00442CF4"/>
    <w:rsid w:val="00443324"/>
    <w:rsid w:val="00443D76"/>
    <w:rsid w:val="00443DF0"/>
    <w:rsid w:val="00444A8E"/>
    <w:rsid w:val="00444EA8"/>
    <w:rsid w:val="00445D15"/>
    <w:rsid w:val="00445E19"/>
    <w:rsid w:val="00446946"/>
    <w:rsid w:val="00446C16"/>
    <w:rsid w:val="00446EFA"/>
    <w:rsid w:val="004474D4"/>
    <w:rsid w:val="00447881"/>
    <w:rsid w:val="0044789C"/>
    <w:rsid w:val="004503DA"/>
    <w:rsid w:val="004505BE"/>
    <w:rsid w:val="00450979"/>
    <w:rsid w:val="004514CD"/>
    <w:rsid w:val="004521C4"/>
    <w:rsid w:val="004525FD"/>
    <w:rsid w:val="00452664"/>
    <w:rsid w:val="0045346C"/>
    <w:rsid w:val="00454174"/>
    <w:rsid w:val="004541F6"/>
    <w:rsid w:val="00454C8A"/>
    <w:rsid w:val="00454CAA"/>
    <w:rsid w:val="004560B4"/>
    <w:rsid w:val="004571F9"/>
    <w:rsid w:val="004601A7"/>
    <w:rsid w:val="00460409"/>
    <w:rsid w:val="004607F3"/>
    <w:rsid w:val="00460911"/>
    <w:rsid w:val="00460A0F"/>
    <w:rsid w:val="00460C22"/>
    <w:rsid w:val="0046157C"/>
    <w:rsid w:val="00461D81"/>
    <w:rsid w:val="00461EF6"/>
    <w:rsid w:val="00461FA0"/>
    <w:rsid w:val="00462164"/>
    <w:rsid w:val="00462187"/>
    <w:rsid w:val="00462FF1"/>
    <w:rsid w:val="0046311E"/>
    <w:rsid w:val="00463145"/>
    <w:rsid w:val="004632E7"/>
    <w:rsid w:val="0046336C"/>
    <w:rsid w:val="00463437"/>
    <w:rsid w:val="00463B28"/>
    <w:rsid w:val="0046400E"/>
    <w:rsid w:val="00464183"/>
    <w:rsid w:val="00464FE4"/>
    <w:rsid w:val="004657C4"/>
    <w:rsid w:val="00465A0E"/>
    <w:rsid w:val="00465ECE"/>
    <w:rsid w:val="00466013"/>
    <w:rsid w:val="00467234"/>
    <w:rsid w:val="00467AA0"/>
    <w:rsid w:val="00467F1D"/>
    <w:rsid w:val="00467FAF"/>
    <w:rsid w:val="00470587"/>
    <w:rsid w:val="00471016"/>
    <w:rsid w:val="00471215"/>
    <w:rsid w:val="0047164C"/>
    <w:rsid w:val="00471A66"/>
    <w:rsid w:val="00471AAC"/>
    <w:rsid w:val="004726B9"/>
    <w:rsid w:val="00473347"/>
    <w:rsid w:val="0047375E"/>
    <w:rsid w:val="00474E41"/>
    <w:rsid w:val="0047567C"/>
    <w:rsid w:val="0047599C"/>
    <w:rsid w:val="00475C4E"/>
    <w:rsid w:val="00475F3B"/>
    <w:rsid w:val="00475FCE"/>
    <w:rsid w:val="00475FED"/>
    <w:rsid w:val="004761ED"/>
    <w:rsid w:val="00476417"/>
    <w:rsid w:val="004768BE"/>
    <w:rsid w:val="004801A6"/>
    <w:rsid w:val="00480643"/>
    <w:rsid w:val="00480850"/>
    <w:rsid w:val="00480910"/>
    <w:rsid w:val="00481694"/>
    <w:rsid w:val="0048207B"/>
    <w:rsid w:val="00482413"/>
    <w:rsid w:val="004825F7"/>
    <w:rsid w:val="00482CC4"/>
    <w:rsid w:val="00482FFE"/>
    <w:rsid w:val="0048388A"/>
    <w:rsid w:val="00483B9B"/>
    <w:rsid w:val="00483CB7"/>
    <w:rsid w:val="00484D93"/>
    <w:rsid w:val="00485515"/>
    <w:rsid w:val="00485CF0"/>
    <w:rsid w:val="00486851"/>
    <w:rsid w:val="00486A18"/>
    <w:rsid w:val="00486B42"/>
    <w:rsid w:val="00486E6E"/>
    <w:rsid w:val="00487A57"/>
    <w:rsid w:val="00487C3D"/>
    <w:rsid w:val="0049013C"/>
    <w:rsid w:val="00490389"/>
    <w:rsid w:val="00490A82"/>
    <w:rsid w:val="00490DD4"/>
    <w:rsid w:val="00490FC5"/>
    <w:rsid w:val="00491335"/>
    <w:rsid w:val="00491703"/>
    <w:rsid w:val="004921F0"/>
    <w:rsid w:val="004924AE"/>
    <w:rsid w:val="00492C1B"/>
    <w:rsid w:val="00493D6C"/>
    <w:rsid w:val="00494C6C"/>
    <w:rsid w:val="0049538F"/>
    <w:rsid w:val="004953A4"/>
    <w:rsid w:val="00495DBD"/>
    <w:rsid w:val="00495F6D"/>
    <w:rsid w:val="0049617C"/>
    <w:rsid w:val="00496DEF"/>
    <w:rsid w:val="00497CE9"/>
    <w:rsid w:val="00497E69"/>
    <w:rsid w:val="004A0215"/>
    <w:rsid w:val="004A02A1"/>
    <w:rsid w:val="004A1834"/>
    <w:rsid w:val="004A25E8"/>
    <w:rsid w:val="004A3123"/>
    <w:rsid w:val="004A3385"/>
    <w:rsid w:val="004A3B08"/>
    <w:rsid w:val="004A3BA4"/>
    <w:rsid w:val="004A42CB"/>
    <w:rsid w:val="004A42CE"/>
    <w:rsid w:val="004A4370"/>
    <w:rsid w:val="004A49B8"/>
    <w:rsid w:val="004A4D8F"/>
    <w:rsid w:val="004A5C58"/>
    <w:rsid w:val="004A6006"/>
    <w:rsid w:val="004A60AE"/>
    <w:rsid w:val="004A6359"/>
    <w:rsid w:val="004A6996"/>
    <w:rsid w:val="004A754F"/>
    <w:rsid w:val="004A7D30"/>
    <w:rsid w:val="004B095F"/>
    <w:rsid w:val="004B09B2"/>
    <w:rsid w:val="004B0E30"/>
    <w:rsid w:val="004B2144"/>
    <w:rsid w:val="004B266E"/>
    <w:rsid w:val="004B2E48"/>
    <w:rsid w:val="004B3A81"/>
    <w:rsid w:val="004B3CCD"/>
    <w:rsid w:val="004B3CFC"/>
    <w:rsid w:val="004B3DA7"/>
    <w:rsid w:val="004B3F24"/>
    <w:rsid w:val="004B43BF"/>
    <w:rsid w:val="004B4D4F"/>
    <w:rsid w:val="004B5ADB"/>
    <w:rsid w:val="004B5C52"/>
    <w:rsid w:val="004B5EAE"/>
    <w:rsid w:val="004B6476"/>
    <w:rsid w:val="004B69AE"/>
    <w:rsid w:val="004B79BB"/>
    <w:rsid w:val="004B7FBD"/>
    <w:rsid w:val="004C0A4E"/>
    <w:rsid w:val="004C0B19"/>
    <w:rsid w:val="004C0C17"/>
    <w:rsid w:val="004C0CC3"/>
    <w:rsid w:val="004C0CCA"/>
    <w:rsid w:val="004C0D18"/>
    <w:rsid w:val="004C1718"/>
    <w:rsid w:val="004C1871"/>
    <w:rsid w:val="004C18F6"/>
    <w:rsid w:val="004C2056"/>
    <w:rsid w:val="004C2E35"/>
    <w:rsid w:val="004C3B70"/>
    <w:rsid w:val="004C452D"/>
    <w:rsid w:val="004C4B3D"/>
    <w:rsid w:val="004C4F1B"/>
    <w:rsid w:val="004C526E"/>
    <w:rsid w:val="004C6D05"/>
    <w:rsid w:val="004C718F"/>
    <w:rsid w:val="004D0FEB"/>
    <w:rsid w:val="004D1985"/>
    <w:rsid w:val="004D1B44"/>
    <w:rsid w:val="004D2171"/>
    <w:rsid w:val="004D23DE"/>
    <w:rsid w:val="004D2691"/>
    <w:rsid w:val="004D2C7F"/>
    <w:rsid w:val="004D385D"/>
    <w:rsid w:val="004D3AF3"/>
    <w:rsid w:val="004D4266"/>
    <w:rsid w:val="004D4967"/>
    <w:rsid w:val="004D49D9"/>
    <w:rsid w:val="004D4A01"/>
    <w:rsid w:val="004D56EA"/>
    <w:rsid w:val="004D5949"/>
    <w:rsid w:val="004D5ADC"/>
    <w:rsid w:val="004D6266"/>
    <w:rsid w:val="004D6532"/>
    <w:rsid w:val="004D758E"/>
    <w:rsid w:val="004D7A12"/>
    <w:rsid w:val="004E0908"/>
    <w:rsid w:val="004E1443"/>
    <w:rsid w:val="004E156C"/>
    <w:rsid w:val="004E241C"/>
    <w:rsid w:val="004E2880"/>
    <w:rsid w:val="004E2D7D"/>
    <w:rsid w:val="004E3E83"/>
    <w:rsid w:val="004E4645"/>
    <w:rsid w:val="004E498C"/>
    <w:rsid w:val="004E4B9E"/>
    <w:rsid w:val="004E4D39"/>
    <w:rsid w:val="004E4EBD"/>
    <w:rsid w:val="004E557C"/>
    <w:rsid w:val="004E5AEE"/>
    <w:rsid w:val="004E60AA"/>
    <w:rsid w:val="004E646C"/>
    <w:rsid w:val="004E6E63"/>
    <w:rsid w:val="004E715D"/>
    <w:rsid w:val="004E75C8"/>
    <w:rsid w:val="004E7E05"/>
    <w:rsid w:val="004F03BC"/>
    <w:rsid w:val="004F0DAC"/>
    <w:rsid w:val="004F0FDC"/>
    <w:rsid w:val="004F16D6"/>
    <w:rsid w:val="004F1E71"/>
    <w:rsid w:val="004F24CB"/>
    <w:rsid w:val="004F274C"/>
    <w:rsid w:val="004F3414"/>
    <w:rsid w:val="004F348E"/>
    <w:rsid w:val="004F35C3"/>
    <w:rsid w:val="004F3F13"/>
    <w:rsid w:val="004F401E"/>
    <w:rsid w:val="004F430D"/>
    <w:rsid w:val="004F4891"/>
    <w:rsid w:val="004F49A4"/>
    <w:rsid w:val="004F4C64"/>
    <w:rsid w:val="004F5577"/>
    <w:rsid w:val="004F5D7E"/>
    <w:rsid w:val="004F63DE"/>
    <w:rsid w:val="004F68D6"/>
    <w:rsid w:val="004F7425"/>
    <w:rsid w:val="004F7CD4"/>
    <w:rsid w:val="004F7D1F"/>
    <w:rsid w:val="004F7F90"/>
    <w:rsid w:val="005007B4"/>
    <w:rsid w:val="00500BA5"/>
    <w:rsid w:val="005010C3"/>
    <w:rsid w:val="0050180F"/>
    <w:rsid w:val="00501B64"/>
    <w:rsid w:val="00501D59"/>
    <w:rsid w:val="0050213E"/>
    <w:rsid w:val="00502436"/>
    <w:rsid w:val="005028B9"/>
    <w:rsid w:val="00502A2B"/>
    <w:rsid w:val="00502D5C"/>
    <w:rsid w:val="00503AA1"/>
    <w:rsid w:val="0050453A"/>
    <w:rsid w:val="00504D3F"/>
    <w:rsid w:val="00505017"/>
    <w:rsid w:val="005054D0"/>
    <w:rsid w:val="00505575"/>
    <w:rsid w:val="00505957"/>
    <w:rsid w:val="005059F0"/>
    <w:rsid w:val="00505C79"/>
    <w:rsid w:val="00505CBF"/>
    <w:rsid w:val="00505D2A"/>
    <w:rsid w:val="00505F82"/>
    <w:rsid w:val="005073EA"/>
    <w:rsid w:val="00507F68"/>
    <w:rsid w:val="005103BF"/>
    <w:rsid w:val="0051048B"/>
    <w:rsid w:val="005105DF"/>
    <w:rsid w:val="0051085D"/>
    <w:rsid w:val="00510BDB"/>
    <w:rsid w:val="0051126F"/>
    <w:rsid w:val="00511EA8"/>
    <w:rsid w:val="005124B1"/>
    <w:rsid w:val="00512503"/>
    <w:rsid w:val="00513A5B"/>
    <w:rsid w:val="00513ADF"/>
    <w:rsid w:val="00514415"/>
    <w:rsid w:val="00514BF4"/>
    <w:rsid w:val="00514DD4"/>
    <w:rsid w:val="00515520"/>
    <w:rsid w:val="00516152"/>
    <w:rsid w:val="005171DA"/>
    <w:rsid w:val="0052032E"/>
    <w:rsid w:val="005206BE"/>
    <w:rsid w:val="00520C2E"/>
    <w:rsid w:val="00521320"/>
    <w:rsid w:val="00521540"/>
    <w:rsid w:val="00521763"/>
    <w:rsid w:val="00521B4E"/>
    <w:rsid w:val="00521BA7"/>
    <w:rsid w:val="00521E3D"/>
    <w:rsid w:val="00522174"/>
    <w:rsid w:val="00522B1C"/>
    <w:rsid w:val="00522C61"/>
    <w:rsid w:val="00523FE6"/>
    <w:rsid w:val="005247C4"/>
    <w:rsid w:val="00524C99"/>
    <w:rsid w:val="00525CE9"/>
    <w:rsid w:val="00525D84"/>
    <w:rsid w:val="0052630B"/>
    <w:rsid w:val="0052659F"/>
    <w:rsid w:val="005275AB"/>
    <w:rsid w:val="0053055F"/>
    <w:rsid w:val="00530CC0"/>
    <w:rsid w:val="00532FFD"/>
    <w:rsid w:val="0053371E"/>
    <w:rsid w:val="00533832"/>
    <w:rsid w:val="005352F8"/>
    <w:rsid w:val="0053692B"/>
    <w:rsid w:val="00537965"/>
    <w:rsid w:val="005379E0"/>
    <w:rsid w:val="00537E8A"/>
    <w:rsid w:val="00540545"/>
    <w:rsid w:val="005415D1"/>
    <w:rsid w:val="00541B7B"/>
    <w:rsid w:val="00542784"/>
    <w:rsid w:val="00542DC8"/>
    <w:rsid w:val="00543B7C"/>
    <w:rsid w:val="0054419A"/>
    <w:rsid w:val="005441FB"/>
    <w:rsid w:val="0054425D"/>
    <w:rsid w:val="005446BE"/>
    <w:rsid w:val="00544B69"/>
    <w:rsid w:val="00544C00"/>
    <w:rsid w:val="00544E7F"/>
    <w:rsid w:val="005458D3"/>
    <w:rsid w:val="005458DA"/>
    <w:rsid w:val="0054595E"/>
    <w:rsid w:val="00545A01"/>
    <w:rsid w:val="00545E3C"/>
    <w:rsid w:val="00545E61"/>
    <w:rsid w:val="00545F45"/>
    <w:rsid w:val="00545F8C"/>
    <w:rsid w:val="005463E4"/>
    <w:rsid w:val="00546E84"/>
    <w:rsid w:val="00546E9A"/>
    <w:rsid w:val="005473A0"/>
    <w:rsid w:val="005473C3"/>
    <w:rsid w:val="00550DCB"/>
    <w:rsid w:val="00550FA5"/>
    <w:rsid w:val="00550FAD"/>
    <w:rsid w:val="00551200"/>
    <w:rsid w:val="00551977"/>
    <w:rsid w:val="00552730"/>
    <w:rsid w:val="00552813"/>
    <w:rsid w:val="00552954"/>
    <w:rsid w:val="005529DB"/>
    <w:rsid w:val="00552AE9"/>
    <w:rsid w:val="00554199"/>
    <w:rsid w:val="005543D0"/>
    <w:rsid w:val="00554795"/>
    <w:rsid w:val="005547A7"/>
    <w:rsid w:val="00554DA8"/>
    <w:rsid w:val="0055511B"/>
    <w:rsid w:val="0055556E"/>
    <w:rsid w:val="0055568D"/>
    <w:rsid w:val="0055575A"/>
    <w:rsid w:val="00555A91"/>
    <w:rsid w:val="00555B14"/>
    <w:rsid w:val="0055605D"/>
    <w:rsid w:val="00556646"/>
    <w:rsid w:val="00556CAA"/>
    <w:rsid w:val="00557B6C"/>
    <w:rsid w:val="00557C21"/>
    <w:rsid w:val="005603FC"/>
    <w:rsid w:val="0056061D"/>
    <w:rsid w:val="00560885"/>
    <w:rsid w:val="00560971"/>
    <w:rsid w:val="00560C6F"/>
    <w:rsid w:val="0056167D"/>
    <w:rsid w:val="005617DA"/>
    <w:rsid w:val="0056180C"/>
    <w:rsid w:val="0056283F"/>
    <w:rsid w:val="00562B1B"/>
    <w:rsid w:val="00562DA5"/>
    <w:rsid w:val="00562E62"/>
    <w:rsid w:val="0056321C"/>
    <w:rsid w:val="005632A0"/>
    <w:rsid w:val="0056446B"/>
    <w:rsid w:val="0056453B"/>
    <w:rsid w:val="00564773"/>
    <w:rsid w:val="00564F77"/>
    <w:rsid w:val="0056501A"/>
    <w:rsid w:val="005655FA"/>
    <w:rsid w:val="00565FC5"/>
    <w:rsid w:val="0056620F"/>
    <w:rsid w:val="00566BA9"/>
    <w:rsid w:val="00567064"/>
    <w:rsid w:val="00567692"/>
    <w:rsid w:val="00567C79"/>
    <w:rsid w:val="005701A3"/>
    <w:rsid w:val="0057057F"/>
    <w:rsid w:val="00570AD3"/>
    <w:rsid w:val="00571216"/>
    <w:rsid w:val="0057184A"/>
    <w:rsid w:val="0057197E"/>
    <w:rsid w:val="005720AA"/>
    <w:rsid w:val="005724E7"/>
    <w:rsid w:val="00572A50"/>
    <w:rsid w:val="00573312"/>
    <w:rsid w:val="0057372F"/>
    <w:rsid w:val="00573C9D"/>
    <w:rsid w:val="00573DE9"/>
    <w:rsid w:val="00574255"/>
    <w:rsid w:val="0057440A"/>
    <w:rsid w:val="00574758"/>
    <w:rsid w:val="00574832"/>
    <w:rsid w:val="0057680C"/>
    <w:rsid w:val="00576B03"/>
    <w:rsid w:val="00576C6B"/>
    <w:rsid w:val="00577533"/>
    <w:rsid w:val="005801B6"/>
    <w:rsid w:val="00581590"/>
    <w:rsid w:val="0058173A"/>
    <w:rsid w:val="005817BB"/>
    <w:rsid w:val="00581C13"/>
    <w:rsid w:val="00582352"/>
    <w:rsid w:val="00582355"/>
    <w:rsid w:val="00582B97"/>
    <w:rsid w:val="00582CA7"/>
    <w:rsid w:val="00583190"/>
    <w:rsid w:val="00583B93"/>
    <w:rsid w:val="00584525"/>
    <w:rsid w:val="005845D8"/>
    <w:rsid w:val="00584D33"/>
    <w:rsid w:val="0058671C"/>
    <w:rsid w:val="00586CFD"/>
    <w:rsid w:val="00586D25"/>
    <w:rsid w:val="00587A9C"/>
    <w:rsid w:val="00587ED3"/>
    <w:rsid w:val="00590038"/>
    <w:rsid w:val="00590E84"/>
    <w:rsid w:val="00590FAD"/>
    <w:rsid w:val="0059131F"/>
    <w:rsid w:val="005916F1"/>
    <w:rsid w:val="00592075"/>
    <w:rsid w:val="00592C49"/>
    <w:rsid w:val="00592EAE"/>
    <w:rsid w:val="00593135"/>
    <w:rsid w:val="00594052"/>
    <w:rsid w:val="00594249"/>
    <w:rsid w:val="005944EB"/>
    <w:rsid w:val="00594810"/>
    <w:rsid w:val="005955BA"/>
    <w:rsid w:val="00596220"/>
    <w:rsid w:val="00596586"/>
    <w:rsid w:val="00596AE2"/>
    <w:rsid w:val="005976D9"/>
    <w:rsid w:val="00597953"/>
    <w:rsid w:val="00597DB5"/>
    <w:rsid w:val="005A03A3"/>
    <w:rsid w:val="005A0826"/>
    <w:rsid w:val="005A08FD"/>
    <w:rsid w:val="005A0919"/>
    <w:rsid w:val="005A0CAD"/>
    <w:rsid w:val="005A0D2A"/>
    <w:rsid w:val="005A0D57"/>
    <w:rsid w:val="005A1A08"/>
    <w:rsid w:val="005A1C6F"/>
    <w:rsid w:val="005A1CD9"/>
    <w:rsid w:val="005A2142"/>
    <w:rsid w:val="005A2491"/>
    <w:rsid w:val="005A3DB1"/>
    <w:rsid w:val="005A3F87"/>
    <w:rsid w:val="005A4B6D"/>
    <w:rsid w:val="005A4BAA"/>
    <w:rsid w:val="005A4F9C"/>
    <w:rsid w:val="005A513D"/>
    <w:rsid w:val="005A5196"/>
    <w:rsid w:val="005A537F"/>
    <w:rsid w:val="005A57F2"/>
    <w:rsid w:val="005A5A28"/>
    <w:rsid w:val="005A6B67"/>
    <w:rsid w:val="005A6B69"/>
    <w:rsid w:val="005A702A"/>
    <w:rsid w:val="005A7636"/>
    <w:rsid w:val="005A7A98"/>
    <w:rsid w:val="005A7C28"/>
    <w:rsid w:val="005B04C8"/>
    <w:rsid w:val="005B0C87"/>
    <w:rsid w:val="005B0E8F"/>
    <w:rsid w:val="005B244A"/>
    <w:rsid w:val="005B2AAC"/>
    <w:rsid w:val="005B3155"/>
    <w:rsid w:val="005B3664"/>
    <w:rsid w:val="005B3C06"/>
    <w:rsid w:val="005B3D0B"/>
    <w:rsid w:val="005B4319"/>
    <w:rsid w:val="005B51FF"/>
    <w:rsid w:val="005B5814"/>
    <w:rsid w:val="005B5CE3"/>
    <w:rsid w:val="005B6222"/>
    <w:rsid w:val="005B6C2A"/>
    <w:rsid w:val="005B6E88"/>
    <w:rsid w:val="005B74DB"/>
    <w:rsid w:val="005B75E3"/>
    <w:rsid w:val="005B76D9"/>
    <w:rsid w:val="005B7EC5"/>
    <w:rsid w:val="005C0C88"/>
    <w:rsid w:val="005C0FCF"/>
    <w:rsid w:val="005C0FF5"/>
    <w:rsid w:val="005C10CF"/>
    <w:rsid w:val="005C1C34"/>
    <w:rsid w:val="005C2465"/>
    <w:rsid w:val="005C2FF7"/>
    <w:rsid w:val="005C37BC"/>
    <w:rsid w:val="005C4C6B"/>
    <w:rsid w:val="005C4C8A"/>
    <w:rsid w:val="005C5071"/>
    <w:rsid w:val="005C51EE"/>
    <w:rsid w:val="005C596B"/>
    <w:rsid w:val="005C5CBB"/>
    <w:rsid w:val="005C6179"/>
    <w:rsid w:val="005C6759"/>
    <w:rsid w:val="005C6E37"/>
    <w:rsid w:val="005C739E"/>
    <w:rsid w:val="005C75BC"/>
    <w:rsid w:val="005D09B0"/>
    <w:rsid w:val="005D10E6"/>
    <w:rsid w:val="005D1264"/>
    <w:rsid w:val="005D1DD2"/>
    <w:rsid w:val="005D1EC2"/>
    <w:rsid w:val="005D2ED1"/>
    <w:rsid w:val="005D39C0"/>
    <w:rsid w:val="005D3A7E"/>
    <w:rsid w:val="005D477D"/>
    <w:rsid w:val="005D4984"/>
    <w:rsid w:val="005D58FB"/>
    <w:rsid w:val="005D625A"/>
    <w:rsid w:val="005D6817"/>
    <w:rsid w:val="005D748D"/>
    <w:rsid w:val="005D783D"/>
    <w:rsid w:val="005D7E5E"/>
    <w:rsid w:val="005D7EE7"/>
    <w:rsid w:val="005E05BC"/>
    <w:rsid w:val="005E0959"/>
    <w:rsid w:val="005E14BF"/>
    <w:rsid w:val="005E1752"/>
    <w:rsid w:val="005E1AA7"/>
    <w:rsid w:val="005E1DCC"/>
    <w:rsid w:val="005E1E22"/>
    <w:rsid w:val="005E270B"/>
    <w:rsid w:val="005E3487"/>
    <w:rsid w:val="005E3EE2"/>
    <w:rsid w:val="005E4DB5"/>
    <w:rsid w:val="005E59F2"/>
    <w:rsid w:val="005E5DDA"/>
    <w:rsid w:val="005E5E55"/>
    <w:rsid w:val="005E5EBB"/>
    <w:rsid w:val="005E6040"/>
    <w:rsid w:val="005E63DE"/>
    <w:rsid w:val="005E6C26"/>
    <w:rsid w:val="005E6CB2"/>
    <w:rsid w:val="005E6F79"/>
    <w:rsid w:val="005E71DC"/>
    <w:rsid w:val="005E7452"/>
    <w:rsid w:val="005F2225"/>
    <w:rsid w:val="005F34E6"/>
    <w:rsid w:val="005F374A"/>
    <w:rsid w:val="005F3B53"/>
    <w:rsid w:val="005F5550"/>
    <w:rsid w:val="005F640D"/>
    <w:rsid w:val="005F6814"/>
    <w:rsid w:val="005F6985"/>
    <w:rsid w:val="005F6B2A"/>
    <w:rsid w:val="005F7C07"/>
    <w:rsid w:val="00601399"/>
    <w:rsid w:val="00601699"/>
    <w:rsid w:val="0060184C"/>
    <w:rsid w:val="00601E6E"/>
    <w:rsid w:val="00602B58"/>
    <w:rsid w:val="00602D23"/>
    <w:rsid w:val="00604AA4"/>
    <w:rsid w:val="00604BBC"/>
    <w:rsid w:val="006060E6"/>
    <w:rsid w:val="00607216"/>
    <w:rsid w:val="0060725E"/>
    <w:rsid w:val="0060759C"/>
    <w:rsid w:val="0061060B"/>
    <w:rsid w:val="00610877"/>
    <w:rsid w:val="00610AEF"/>
    <w:rsid w:val="00610FCF"/>
    <w:rsid w:val="00611598"/>
    <w:rsid w:val="006116BD"/>
    <w:rsid w:val="006116D0"/>
    <w:rsid w:val="00611A63"/>
    <w:rsid w:val="0061232C"/>
    <w:rsid w:val="00612C5A"/>
    <w:rsid w:val="00612F59"/>
    <w:rsid w:val="006134DE"/>
    <w:rsid w:val="006139E4"/>
    <w:rsid w:val="006140E9"/>
    <w:rsid w:val="00614F37"/>
    <w:rsid w:val="00615599"/>
    <w:rsid w:val="006155AB"/>
    <w:rsid w:val="00615CA3"/>
    <w:rsid w:val="00616219"/>
    <w:rsid w:val="0061641B"/>
    <w:rsid w:val="00616C06"/>
    <w:rsid w:val="00617A52"/>
    <w:rsid w:val="00617F18"/>
    <w:rsid w:val="00620044"/>
    <w:rsid w:val="006201D9"/>
    <w:rsid w:val="00620932"/>
    <w:rsid w:val="00620E9C"/>
    <w:rsid w:val="00621877"/>
    <w:rsid w:val="00621A76"/>
    <w:rsid w:val="00621B13"/>
    <w:rsid w:val="006222C5"/>
    <w:rsid w:val="006222E9"/>
    <w:rsid w:val="0062230D"/>
    <w:rsid w:val="00622831"/>
    <w:rsid w:val="00622B7D"/>
    <w:rsid w:val="00623645"/>
    <w:rsid w:val="0062390D"/>
    <w:rsid w:val="0062396F"/>
    <w:rsid w:val="00623AB7"/>
    <w:rsid w:val="00623AD4"/>
    <w:rsid w:val="0062461F"/>
    <w:rsid w:val="00626653"/>
    <w:rsid w:val="00626664"/>
    <w:rsid w:val="00626DAC"/>
    <w:rsid w:val="006272E9"/>
    <w:rsid w:val="0062762D"/>
    <w:rsid w:val="0062763D"/>
    <w:rsid w:val="00627982"/>
    <w:rsid w:val="00627A7E"/>
    <w:rsid w:val="00630015"/>
    <w:rsid w:val="00630126"/>
    <w:rsid w:val="006306E4"/>
    <w:rsid w:val="00630A13"/>
    <w:rsid w:val="00630ADB"/>
    <w:rsid w:val="00630B91"/>
    <w:rsid w:val="00630BD6"/>
    <w:rsid w:val="00630C34"/>
    <w:rsid w:val="00631A0A"/>
    <w:rsid w:val="00631CBE"/>
    <w:rsid w:val="00632CC6"/>
    <w:rsid w:val="00632F79"/>
    <w:rsid w:val="006337F3"/>
    <w:rsid w:val="0063386A"/>
    <w:rsid w:val="0063456B"/>
    <w:rsid w:val="00634DCC"/>
    <w:rsid w:val="0063509E"/>
    <w:rsid w:val="00635CD5"/>
    <w:rsid w:val="00635D66"/>
    <w:rsid w:val="00636020"/>
    <w:rsid w:val="00636142"/>
    <w:rsid w:val="00636374"/>
    <w:rsid w:val="006363FD"/>
    <w:rsid w:val="00636933"/>
    <w:rsid w:val="00636B1D"/>
    <w:rsid w:val="006370C3"/>
    <w:rsid w:val="00637550"/>
    <w:rsid w:val="006375C6"/>
    <w:rsid w:val="0064039C"/>
    <w:rsid w:val="00640661"/>
    <w:rsid w:val="00641F7D"/>
    <w:rsid w:val="0064228B"/>
    <w:rsid w:val="006424FD"/>
    <w:rsid w:val="00642F41"/>
    <w:rsid w:val="00643139"/>
    <w:rsid w:val="00643F4E"/>
    <w:rsid w:val="006444F3"/>
    <w:rsid w:val="006445C8"/>
    <w:rsid w:val="00644637"/>
    <w:rsid w:val="00644BF6"/>
    <w:rsid w:val="00644F4F"/>
    <w:rsid w:val="00645690"/>
    <w:rsid w:val="00645C1F"/>
    <w:rsid w:val="0064637A"/>
    <w:rsid w:val="006467EA"/>
    <w:rsid w:val="006467FE"/>
    <w:rsid w:val="00646D6C"/>
    <w:rsid w:val="00647B15"/>
    <w:rsid w:val="0065033C"/>
    <w:rsid w:val="006503C9"/>
    <w:rsid w:val="00650A15"/>
    <w:rsid w:val="00650C12"/>
    <w:rsid w:val="006510FB"/>
    <w:rsid w:val="006511FF"/>
    <w:rsid w:val="0065176D"/>
    <w:rsid w:val="00651A5F"/>
    <w:rsid w:val="00651AA0"/>
    <w:rsid w:val="00651BAA"/>
    <w:rsid w:val="006521E9"/>
    <w:rsid w:val="006522C6"/>
    <w:rsid w:val="006523C0"/>
    <w:rsid w:val="006524B3"/>
    <w:rsid w:val="00653924"/>
    <w:rsid w:val="006549D0"/>
    <w:rsid w:val="006556F0"/>
    <w:rsid w:val="0065635B"/>
    <w:rsid w:val="006567EB"/>
    <w:rsid w:val="00656B76"/>
    <w:rsid w:val="006576D7"/>
    <w:rsid w:val="0065783B"/>
    <w:rsid w:val="00657D25"/>
    <w:rsid w:val="00657ED7"/>
    <w:rsid w:val="00660450"/>
    <w:rsid w:val="00660D93"/>
    <w:rsid w:val="0066121F"/>
    <w:rsid w:val="00662726"/>
    <w:rsid w:val="0066285D"/>
    <w:rsid w:val="00662880"/>
    <w:rsid w:val="00662A46"/>
    <w:rsid w:val="00663664"/>
    <w:rsid w:val="00664098"/>
    <w:rsid w:val="006642F2"/>
    <w:rsid w:val="0066450E"/>
    <w:rsid w:val="006647A5"/>
    <w:rsid w:val="006647BB"/>
    <w:rsid w:val="00664F3B"/>
    <w:rsid w:val="006658F3"/>
    <w:rsid w:val="00666729"/>
    <w:rsid w:val="00666F5D"/>
    <w:rsid w:val="00667016"/>
    <w:rsid w:val="00670A64"/>
    <w:rsid w:val="00671AED"/>
    <w:rsid w:val="00671FE7"/>
    <w:rsid w:val="0067251E"/>
    <w:rsid w:val="00672E0F"/>
    <w:rsid w:val="0067313A"/>
    <w:rsid w:val="0067361D"/>
    <w:rsid w:val="00673B0F"/>
    <w:rsid w:val="00674B02"/>
    <w:rsid w:val="00674F4D"/>
    <w:rsid w:val="006754CE"/>
    <w:rsid w:val="00675D0A"/>
    <w:rsid w:val="00675DB1"/>
    <w:rsid w:val="00676646"/>
    <w:rsid w:val="00676B9E"/>
    <w:rsid w:val="006776F4"/>
    <w:rsid w:val="00677FA1"/>
    <w:rsid w:val="00680CCB"/>
    <w:rsid w:val="00681133"/>
    <w:rsid w:val="006815CD"/>
    <w:rsid w:val="00681CD7"/>
    <w:rsid w:val="00682A93"/>
    <w:rsid w:val="00682D31"/>
    <w:rsid w:val="00683803"/>
    <w:rsid w:val="0068410D"/>
    <w:rsid w:val="00684573"/>
    <w:rsid w:val="00685CA0"/>
    <w:rsid w:val="00687195"/>
    <w:rsid w:val="006902A1"/>
    <w:rsid w:val="006903F9"/>
    <w:rsid w:val="006904C5"/>
    <w:rsid w:val="00690B21"/>
    <w:rsid w:val="006917E3"/>
    <w:rsid w:val="00692A52"/>
    <w:rsid w:val="00692BB8"/>
    <w:rsid w:val="00692E31"/>
    <w:rsid w:val="00693095"/>
    <w:rsid w:val="0069399D"/>
    <w:rsid w:val="00693FAE"/>
    <w:rsid w:val="00694123"/>
    <w:rsid w:val="00694ECC"/>
    <w:rsid w:val="00694EFC"/>
    <w:rsid w:val="00694FBB"/>
    <w:rsid w:val="0069555B"/>
    <w:rsid w:val="00696BDC"/>
    <w:rsid w:val="00696EC7"/>
    <w:rsid w:val="00697C83"/>
    <w:rsid w:val="00697FBB"/>
    <w:rsid w:val="006A07AB"/>
    <w:rsid w:val="006A082D"/>
    <w:rsid w:val="006A16AF"/>
    <w:rsid w:val="006A1F91"/>
    <w:rsid w:val="006A2C88"/>
    <w:rsid w:val="006A2E7B"/>
    <w:rsid w:val="006A2F88"/>
    <w:rsid w:val="006A3715"/>
    <w:rsid w:val="006A39B5"/>
    <w:rsid w:val="006A3AC7"/>
    <w:rsid w:val="006A3B84"/>
    <w:rsid w:val="006A476B"/>
    <w:rsid w:val="006A476F"/>
    <w:rsid w:val="006A4AC9"/>
    <w:rsid w:val="006A4CF9"/>
    <w:rsid w:val="006A5583"/>
    <w:rsid w:val="006A646D"/>
    <w:rsid w:val="006A697D"/>
    <w:rsid w:val="006A69DF"/>
    <w:rsid w:val="006A6FF8"/>
    <w:rsid w:val="006A71B5"/>
    <w:rsid w:val="006B03A7"/>
    <w:rsid w:val="006B046A"/>
    <w:rsid w:val="006B0505"/>
    <w:rsid w:val="006B08B8"/>
    <w:rsid w:val="006B09A8"/>
    <w:rsid w:val="006B0C02"/>
    <w:rsid w:val="006B1760"/>
    <w:rsid w:val="006B2185"/>
    <w:rsid w:val="006B22AD"/>
    <w:rsid w:val="006B2E66"/>
    <w:rsid w:val="006B3D66"/>
    <w:rsid w:val="006B4A66"/>
    <w:rsid w:val="006B4DCB"/>
    <w:rsid w:val="006B4E85"/>
    <w:rsid w:val="006B4F19"/>
    <w:rsid w:val="006B57F5"/>
    <w:rsid w:val="006B5B78"/>
    <w:rsid w:val="006B6595"/>
    <w:rsid w:val="006B6A0C"/>
    <w:rsid w:val="006B7364"/>
    <w:rsid w:val="006C0B3E"/>
    <w:rsid w:val="006C0EC5"/>
    <w:rsid w:val="006C0FDE"/>
    <w:rsid w:val="006C11A1"/>
    <w:rsid w:val="006C124C"/>
    <w:rsid w:val="006C1552"/>
    <w:rsid w:val="006C1EFE"/>
    <w:rsid w:val="006C23A8"/>
    <w:rsid w:val="006C2413"/>
    <w:rsid w:val="006C2795"/>
    <w:rsid w:val="006C2A12"/>
    <w:rsid w:val="006C4035"/>
    <w:rsid w:val="006C4471"/>
    <w:rsid w:val="006C44AC"/>
    <w:rsid w:val="006C4C68"/>
    <w:rsid w:val="006C4E1D"/>
    <w:rsid w:val="006C510D"/>
    <w:rsid w:val="006C57AF"/>
    <w:rsid w:val="006C5DC7"/>
    <w:rsid w:val="006C5E3F"/>
    <w:rsid w:val="006C61F2"/>
    <w:rsid w:val="006C62B2"/>
    <w:rsid w:val="006C62F7"/>
    <w:rsid w:val="006C6536"/>
    <w:rsid w:val="006C682B"/>
    <w:rsid w:val="006C6AE7"/>
    <w:rsid w:val="006C6C9C"/>
    <w:rsid w:val="006C750C"/>
    <w:rsid w:val="006C790C"/>
    <w:rsid w:val="006C7E33"/>
    <w:rsid w:val="006D0100"/>
    <w:rsid w:val="006D1D7A"/>
    <w:rsid w:val="006D1ECC"/>
    <w:rsid w:val="006D2395"/>
    <w:rsid w:val="006D2853"/>
    <w:rsid w:val="006D2BCC"/>
    <w:rsid w:val="006D406C"/>
    <w:rsid w:val="006D437F"/>
    <w:rsid w:val="006D4922"/>
    <w:rsid w:val="006D4FF6"/>
    <w:rsid w:val="006D5385"/>
    <w:rsid w:val="006D6712"/>
    <w:rsid w:val="006D784C"/>
    <w:rsid w:val="006D7CEB"/>
    <w:rsid w:val="006E0949"/>
    <w:rsid w:val="006E0AAA"/>
    <w:rsid w:val="006E15A9"/>
    <w:rsid w:val="006E1608"/>
    <w:rsid w:val="006E1DF9"/>
    <w:rsid w:val="006E33B3"/>
    <w:rsid w:val="006E3795"/>
    <w:rsid w:val="006E3E5F"/>
    <w:rsid w:val="006E4976"/>
    <w:rsid w:val="006E4ECF"/>
    <w:rsid w:val="006E53FD"/>
    <w:rsid w:val="006E6C2D"/>
    <w:rsid w:val="006E7508"/>
    <w:rsid w:val="006E7A3C"/>
    <w:rsid w:val="006E7FE7"/>
    <w:rsid w:val="006F004E"/>
    <w:rsid w:val="006F135D"/>
    <w:rsid w:val="006F148D"/>
    <w:rsid w:val="006F1549"/>
    <w:rsid w:val="006F17EF"/>
    <w:rsid w:val="006F219C"/>
    <w:rsid w:val="006F222C"/>
    <w:rsid w:val="006F2D09"/>
    <w:rsid w:val="006F38BE"/>
    <w:rsid w:val="006F4581"/>
    <w:rsid w:val="006F48FD"/>
    <w:rsid w:val="006F4BF9"/>
    <w:rsid w:val="006F53FC"/>
    <w:rsid w:val="006F5481"/>
    <w:rsid w:val="006F594A"/>
    <w:rsid w:val="006F62B8"/>
    <w:rsid w:val="006F6CCD"/>
    <w:rsid w:val="006F70B0"/>
    <w:rsid w:val="006F72B8"/>
    <w:rsid w:val="006F73B2"/>
    <w:rsid w:val="006F75C9"/>
    <w:rsid w:val="00700B60"/>
    <w:rsid w:val="00700BCB"/>
    <w:rsid w:val="0070127C"/>
    <w:rsid w:val="00701388"/>
    <w:rsid w:val="00701951"/>
    <w:rsid w:val="00701A84"/>
    <w:rsid w:val="007023FD"/>
    <w:rsid w:val="00702C4E"/>
    <w:rsid w:val="00703533"/>
    <w:rsid w:val="0070398B"/>
    <w:rsid w:val="00703A6A"/>
    <w:rsid w:val="00703DCB"/>
    <w:rsid w:val="00705DC0"/>
    <w:rsid w:val="00706008"/>
    <w:rsid w:val="0070619B"/>
    <w:rsid w:val="00706F3D"/>
    <w:rsid w:val="00707726"/>
    <w:rsid w:val="007100F9"/>
    <w:rsid w:val="00710292"/>
    <w:rsid w:val="007109A2"/>
    <w:rsid w:val="00710A5E"/>
    <w:rsid w:val="00710B0B"/>
    <w:rsid w:val="00710FC1"/>
    <w:rsid w:val="00711101"/>
    <w:rsid w:val="007112EC"/>
    <w:rsid w:val="0071147F"/>
    <w:rsid w:val="007117C7"/>
    <w:rsid w:val="007117EE"/>
    <w:rsid w:val="00711DD8"/>
    <w:rsid w:val="00712180"/>
    <w:rsid w:val="007121BB"/>
    <w:rsid w:val="0071220B"/>
    <w:rsid w:val="00712981"/>
    <w:rsid w:val="00713005"/>
    <w:rsid w:val="00713748"/>
    <w:rsid w:val="0071507A"/>
    <w:rsid w:val="00715B44"/>
    <w:rsid w:val="00716150"/>
    <w:rsid w:val="007167DF"/>
    <w:rsid w:val="00716E22"/>
    <w:rsid w:val="00717534"/>
    <w:rsid w:val="00717917"/>
    <w:rsid w:val="00717CF7"/>
    <w:rsid w:val="007200FA"/>
    <w:rsid w:val="00720799"/>
    <w:rsid w:val="00720EFD"/>
    <w:rsid w:val="007211F2"/>
    <w:rsid w:val="00721630"/>
    <w:rsid w:val="00721A9A"/>
    <w:rsid w:val="00721C34"/>
    <w:rsid w:val="00721DE7"/>
    <w:rsid w:val="007222F6"/>
    <w:rsid w:val="0072239D"/>
    <w:rsid w:val="00722B40"/>
    <w:rsid w:val="00722E23"/>
    <w:rsid w:val="00722F2A"/>
    <w:rsid w:val="007232A6"/>
    <w:rsid w:val="00723493"/>
    <w:rsid w:val="00723F3F"/>
    <w:rsid w:val="007241F7"/>
    <w:rsid w:val="00724391"/>
    <w:rsid w:val="007244D0"/>
    <w:rsid w:val="007244F6"/>
    <w:rsid w:val="00724595"/>
    <w:rsid w:val="007246A9"/>
    <w:rsid w:val="00724AB6"/>
    <w:rsid w:val="00724C68"/>
    <w:rsid w:val="00724C7C"/>
    <w:rsid w:val="007254C0"/>
    <w:rsid w:val="007256E4"/>
    <w:rsid w:val="007259AD"/>
    <w:rsid w:val="00726E48"/>
    <w:rsid w:val="00726E8C"/>
    <w:rsid w:val="00727B6F"/>
    <w:rsid w:val="00731045"/>
    <w:rsid w:val="0073151B"/>
    <w:rsid w:val="007319B8"/>
    <w:rsid w:val="0073209C"/>
    <w:rsid w:val="00732165"/>
    <w:rsid w:val="00732E6C"/>
    <w:rsid w:val="00733167"/>
    <w:rsid w:val="0073316E"/>
    <w:rsid w:val="007339F0"/>
    <w:rsid w:val="00733E62"/>
    <w:rsid w:val="00734845"/>
    <w:rsid w:val="00735AEB"/>
    <w:rsid w:val="00735D35"/>
    <w:rsid w:val="0073645B"/>
    <w:rsid w:val="00736BA7"/>
    <w:rsid w:val="00737040"/>
    <w:rsid w:val="007372CE"/>
    <w:rsid w:val="00737726"/>
    <w:rsid w:val="0073794D"/>
    <w:rsid w:val="00740881"/>
    <w:rsid w:val="00740BD2"/>
    <w:rsid w:val="00740CD3"/>
    <w:rsid w:val="00741870"/>
    <w:rsid w:val="00742409"/>
    <w:rsid w:val="00742A05"/>
    <w:rsid w:val="00742CF0"/>
    <w:rsid w:val="007435E6"/>
    <w:rsid w:val="00743779"/>
    <w:rsid w:val="007439C3"/>
    <w:rsid w:val="00743F01"/>
    <w:rsid w:val="007442E8"/>
    <w:rsid w:val="00744A9F"/>
    <w:rsid w:val="0074530D"/>
    <w:rsid w:val="007454CB"/>
    <w:rsid w:val="00745F86"/>
    <w:rsid w:val="00745FC5"/>
    <w:rsid w:val="007464AB"/>
    <w:rsid w:val="0074661F"/>
    <w:rsid w:val="007466B0"/>
    <w:rsid w:val="007471B5"/>
    <w:rsid w:val="007473E7"/>
    <w:rsid w:val="00747C56"/>
    <w:rsid w:val="00747F7E"/>
    <w:rsid w:val="00747F83"/>
    <w:rsid w:val="007508F7"/>
    <w:rsid w:val="007510B7"/>
    <w:rsid w:val="00751473"/>
    <w:rsid w:val="00752454"/>
    <w:rsid w:val="0075253E"/>
    <w:rsid w:val="0075331D"/>
    <w:rsid w:val="007534BF"/>
    <w:rsid w:val="0075408A"/>
    <w:rsid w:val="007549EE"/>
    <w:rsid w:val="00754C23"/>
    <w:rsid w:val="007557C7"/>
    <w:rsid w:val="00756170"/>
    <w:rsid w:val="00756ADE"/>
    <w:rsid w:val="00756C20"/>
    <w:rsid w:val="00756E15"/>
    <w:rsid w:val="0075712E"/>
    <w:rsid w:val="007573B3"/>
    <w:rsid w:val="00760427"/>
    <w:rsid w:val="007605E6"/>
    <w:rsid w:val="00760E8E"/>
    <w:rsid w:val="00760FE1"/>
    <w:rsid w:val="00761DB9"/>
    <w:rsid w:val="00762654"/>
    <w:rsid w:val="00762955"/>
    <w:rsid w:val="00762C67"/>
    <w:rsid w:val="00762C94"/>
    <w:rsid w:val="00762CDD"/>
    <w:rsid w:val="00763BC8"/>
    <w:rsid w:val="007640C4"/>
    <w:rsid w:val="0076419C"/>
    <w:rsid w:val="00764267"/>
    <w:rsid w:val="00764281"/>
    <w:rsid w:val="00764586"/>
    <w:rsid w:val="00764D9B"/>
    <w:rsid w:val="0076514C"/>
    <w:rsid w:val="007654F3"/>
    <w:rsid w:val="00765585"/>
    <w:rsid w:val="00765D40"/>
    <w:rsid w:val="00765FF9"/>
    <w:rsid w:val="00766B5E"/>
    <w:rsid w:val="00767128"/>
    <w:rsid w:val="00767E3E"/>
    <w:rsid w:val="00770524"/>
    <w:rsid w:val="0077067D"/>
    <w:rsid w:val="00770ADD"/>
    <w:rsid w:val="00770EE9"/>
    <w:rsid w:val="00772224"/>
    <w:rsid w:val="00772496"/>
    <w:rsid w:val="007724FC"/>
    <w:rsid w:val="0077364D"/>
    <w:rsid w:val="00773C23"/>
    <w:rsid w:val="007745A3"/>
    <w:rsid w:val="00774AFD"/>
    <w:rsid w:val="0077544B"/>
    <w:rsid w:val="00777291"/>
    <w:rsid w:val="0077770F"/>
    <w:rsid w:val="00777768"/>
    <w:rsid w:val="00777C50"/>
    <w:rsid w:val="00777E3C"/>
    <w:rsid w:val="00780E86"/>
    <w:rsid w:val="00782744"/>
    <w:rsid w:val="00782918"/>
    <w:rsid w:val="00782D1C"/>
    <w:rsid w:val="00782F30"/>
    <w:rsid w:val="00783B5E"/>
    <w:rsid w:val="00783BB5"/>
    <w:rsid w:val="007847B3"/>
    <w:rsid w:val="00784BD3"/>
    <w:rsid w:val="00784C15"/>
    <w:rsid w:val="00784C7E"/>
    <w:rsid w:val="00784CA0"/>
    <w:rsid w:val="00785BE4"/>
    <w:rsid w:val="0078601E"/>
    <w:rsid w:val="007860D7"/>
    <w:rsid w:val="00786385"/>
    <w:rsid w:val="007863A3"/>
    <w:rsid w:val="007864CC"/>
    <w:rsid w:val="00787A9D"/>
    <w:rsid w:val="00790599"/>
    <w:rsid w:val="00790F54"/>
    <w:rsid w:val="00791E1C"/>
    <w:rsid w:val="00791F19"/>
    <w:rsid w:val="0079249E"/>
    <w:rsid w:val="0079259A"/>
    <w:rsid w:val="00792DE7"/>
    <w:rsid w:val="007932FA"/>
    <w:rsid w:val="00794BAD"/>
    <w:rsid w:val="0079571D"/>
    <w:rsid w:val="00795A92"/>
    <w:rsid w:val="00796684"/>
    <w:rsid w:val="00796F3C"/>
    <w:rsid w:val="00797245"/>
    <w:rsid w:val="00797269"/>
    <w:rsid w:val="007A0497"/>
    <w:rsid w:val="007A05B7"/>
    <w:rsid w:val="007A085D"/>
    <w:rsid w:val="007A0D38"/>
    <w:rsid w:val="007A0FE4"/>
    <w:rsid w:val="007A17AE"/>
    <w:rsid w:val="007A2098"/>
    <w:rsid w:val="007A2337"/>
    <w:rsid w:val="007A31A2"/>
    <w:rsid w:val="007A3AAB"/>
    <w:rsid w:val="007A4DB6"/>
    <w:rsid w:val="007A4DBA"/>
    <w:rsid w:val="007A51BF"/>
    <w:rsid w:val="007A51EF"/>
    <w:rsid w:val="007A526A"/>
    <w:rsid w:val="007A5686"/>
    <w:rsid w:val="007A5822"/>
    <w:rsid w:val="007A6390"/>
    <w:rsid w:val="007A63FB"/>
    <w:rsid w:val="007A654B"/>
    <w:rsid w:val="007A7169"/>
    <w:rsid w:val="007A7892"/>
    <w:rsid w:val="007A7FB1"/>
    <w:rsid w:val="007B0F36"/>
    <w:rsid w:val="007B1168"/>
    <w:rsid w:val="007B12AC"/>
    <w:rsid w:val="007B1551"/>
    <w:rsid w:val="007B1C13"/>
    <w:rsid w:val="007B1E87"/>
    <w:rsid w:val="007B210D"/>
    <w:rsid w:val="007B2591"/>
    <w:rsid w:val="007B25C6"/>
    <w:rsid w:val="007B2C9F"/>
    <w:rsid w:val="007B3131"/>
    <w:rsid w:val="007B3298"/>
    <w:rsid w:val="007B3728"/>
    <w:rsid w:val="007B3D52"/>
    <w:rsid w:val="007B42C4"/>
    <w:rsid w:val="007B4325"/>
    <w:rsid w:val="007B4C48"/>
    <w:rsid w:val="007B4DA7"/>
    <w:rsid w:val="007B5E72"/>
    <w:rsid w:val="007B6286"/>
    <w:rsid w:val="007B6CFB"/>
    <w:rsid w:val="007B73BF"/>
    <w:rsid w:val="007B751C"/>
    <w:rsid w:val="007C01AC"/>
    <w:rsid w:val="007C14F4"/>
    <w:rsid w:val="007C182E"/>
    <w:rsid w:val="007C19BB"/>
    <w:rsid w:val="007C3311"/>
    <w:rsid w:val="007C3534"/>
    <w:rsid w:val="007C3757"/>
    <w:rsid w:val="007C37A5"/>
    <w:rsid w:val="007C39BC"/>
    <w:rsid w:val="007C4BCD"/>
    <w:rsid w:val="007C4EFC"/>
    <w:rsid w:val="007C56FD"/>
    <w:rsid w:val="007C65B1"/>
    <w:rsid w:val="007C6643"/>
    <w:rsid w:val="007C6AB4"/>
    <w:rsid w:val="007C6DB3"/>
    <w:rsid w:val="007C6DFC"/>
    <w:rsid w:val="007D01CC"/>
    <w:rsid w:val="007D0552"/>
    <w:rsid w:val="007D0785"/>
    <w:rsid w:val="007D08B7"/>
    <w:rsid w:val="007D0D97"/>
    <w:rsid w:val="007D0E8D"/>
    <w:rsid w:val="007D272D"/>
    <w:rsid w:val="007D2937"/>
    <w:rsid w:val="007D2A4A"/>
    <w:rsid w:val="007D2FBB"/>
    <w:rsid w:val="007D319A"/>
    <w:rsid w:val="007D456D"/>
    <w:rsid w:val="007D46CA"/>
    <w:rsid w:val="007D5413"/>
    <w:rsid w:val="007D5428"/>
    <w:rsid w:val="007D54C2"/>
    <w:rsid w:val="007D57C1"/>
    <w:rsid w:val="007D5E2E"/>
    <w:rsid w:val="007D6654"/>
    <w:rsid w:val="007D6C61"/>
    <w:rsid w:val="007D7450"/>
    <w:rsid w:val="007D793B"/>
    <w:rsid w:val="007D7BF8"/>
    <w:rsid w:val="007D7DB0"/>
    <w:rsid w:val="007E03B7"/>
    <w:rsid w:val="007E053D"/>
    <w:rsid w:val="007E0540"/>
    <w:rsid w:val="007E068B"/>
    <w:rsid w:val="007E09EA"/>
    <w:rsid w:val="007E0BCC"/>
    <w:rsid w:val="007E17AC"/>
    <w:rsid w:val="007E1885"/>
    <w:rsid w:val="007E190C"/>
    <w:rsid w:val="007E1FF3"/>
    <w:rsid w:val="007E26DE"/>
    <w:rsid w:val="007E2703"/>
    <w:rsid w:val="007E28AA"/>
    <w:rsid w:val="007E36B6"/>
    <w:rsid w:val="007E4485"/>
    <w:rsid w:val="007E48F8"/>
    <w:rsid w:val="007E4A8A"/>
    <w:rsid w:val="007E4D0F"/>
    <w:rsid w:val="007E51D9"/>
    <w:rsid w:val="007E527D"/>
    <w:rsid w:val="007E6031"/>
    <w:rsid w:val="007E6D41"/>
    <w:rsid w:val="007E7105"/>
    <w:rsid w:val="007F08E8"/>
    <w:rsid w:val="007F0A2F"/>
    <w:rsid w:val="007F0E94"/>
    <w:rsid w:val="007F1C80"/>
    <w:rsid w:val="007F4E28"/>
    <w:rsid w:val="007F4E42"/>
    <w:rsid w:val="007F54BC"/>
    <w:rsid w:val="007F562A"/>
    <w:rsid w:val="007F59EE"/>
    <w:rsid w:val="007F5AF6"/>
    <w:rsid w:val="007F5CA0"/>
    <w:rsid w:val="007F6E8A"/>
    <w:rsid w:val="007F71ED"/>
    <w:rsid w:val="007F73FF"/>
    <w:rsid w:val="007F7D8A"/>
    <w:rsid w:val="00800204"/>
    <w:rsid w:val="00800216"/>
    <w:rsid w:val="008007CA"/>
    <w:rsid w:val="0080098F"/>
    <w:rsid w:val="00800A1A"/>
    <w:rsid w:val="00800FA6"/>
    <w:rsid w:val="00801E1C"/>
    <w:rsid w:val="00801E9B"/>
    <w:rsid w:val="00802089"/>
    <w:rsid w:val="008024D5"/>
    <w:rsid w:val="00802B6F"/>
    <w:rsid w:val="00802E51"/>
    <w:rsid w:val="008030D2"/>
    <w:rsid w:val="00803307"/>
    <w:rsid w:val="00803A25"/>
    <w:rsid w:val="00803F7D"/>
    <w:rsid w:val="00804053"/>
    <w:rsid w:val="00804256"/>
    <w:rsid w:val="00805282"/>
    <w:rsid w:val="008052C6"/>
    <w:rsid w:val="00805711"/>
    <w:rsid w:val="00805752"/>
    <w:rsid w:val="008058E1"/>
    <w:rsid w:val="00805947"/>
    <w:rsid w:val="00806202"/>
    <w:rsid w:val="00806E28"/>
    <w:rsid w:val="00807698"/>
    <w:rsid w:val="008079B4"/>
    <w:rsid w:val="00810FBE"/>
    <w:rsid w:val="008116C7"/>
    <w:rsid w:val="00811B88"/>
    <w:rsid w:val="008126E6"/>
    <w:rsid w:val="008130B1"/>
    <w:rsid w:val="008131CD"/>
    <w:rsid w:val="00813F2E"/>
    <w:rsid w:val="008144C4"/>
    <w:rsid w:val="00814524"/>
    <w:rsid w:val="00814A15"/>
    <w:rsid w:val="0081505D"/>
    <w:rsid w:val="00815360"/>
    <w:rsid w:val="008158F7"/>
    <w:rsid w:val="008160C6"/>
    <w:rsid w:val="008160F1"/>
    <w:rsid w:val="00816632"/>
    <w:rsid w:val="00816F2E"/>
    <w:rsid w:val="0081732A"/>
    <w:rsid w:val="00817D0B"/>
    <w:rsid w:val="00817E79"/>
    <w:rsid w:val="0082056B"/>
    <w:rsid w:val="0082079C"/>
    <w:rsid w:val="00820F5C"/>
    <w:rsid w:val="00821BD5"/>
    <w:rsid w:val="00822D5A"/>
    <w:rsid w:val="00822DFE"/>
    <w:rsid w:val="00823807"/>
    <w:rsid w:val="00823C71"/>
    <w:rsid w:val="0082405B"/>
    <w:rsid w:val="008241B3"/>
    <w:rsid w:val="0082475F"/>
    <w:rsid w:val="008248B1"/>
    <w:rsid w:val="0082492D"/>
    <w:rsid w:val="008249FD"/>
    <w:rsid w:val="00824F4B"/>
    <w:rsid w:val="00825DB4"/>
    <w:rsid w:val="0082627E"/>
    <w:rsid w:val="00826341"/>
    <w:rsid w:val="008274F7"/>
    <w:rsid w:val="00827FEF"/>
    <w:rsid w:val="0083018C"/>
    <w:rsid w:val="00830B89"/>
    <w:rsid w:val="00830EBE"/>
    <w:rsid w:val="00831105"/>
    <w:rsid w:val="00831D0F"/>
    <w:rsid w:val="00832166"/>
    <w:rsid w:val="008322B2"/>
    <w:rsid w:val="008326D5"/>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A16"/>
    <w:rsid w:val="00836CAC"/>
    <w:rsid w:val="00836CB2"/>
    <w:rsid w:val="00836DE6"/>
    <w:rsid w:val="008370F3"/>
    <w:rsid w:val="00837936"/>
    <w:rsid w:val="00840228"/>
    <w:rsid w:val="0084038B"/>
    <w:rsid w:val="0084048F"/>
    <w:rsid w:val="008406EC"/>
    <w:rsid w:val="00840C49"/>
    <w:rsid w:val="00840EFF"/>
    <w:rsid w:val="0084122E"/>
    <w:rsid w:val="00841576"/>
    <w:rsid w:val="00841A42"/>
    <w:rsid w:val="0084225D"/>
    <w:rsid w:val="008429AD"/>
    <w:rsid w:val="00842D08"/>
    <w:rsid w:val="00842F0D"/>
    <w:rsid w:val="0084408F"/>
    <w:rsid w:val="0084467F"/>
    <w:rsid w:val="008453DA"/>
    <w:rsid w:val="00845D9C"/>
    <w:rsid w:val="00846859"/>
    <w:rsid w:val="00846E9D"/>
    <w:rsid w:val="00850F8C"/>
    <w:rsid w:val="00851006"/>
    <w:rsid w:val="00851CD1"/>
    <w:rsid w:val="00851E70"/>
    <w:rsid w:val="00854434"/>
    <w:rsid w:val="008546C1"/>
    <w:rsid w:val="0085495B"/>
    <w:rsid w:val="00854ED0"/>
    <w:rsid w:val="008558E8"/>
    <w:rsid w:val="00855DD4"/>
    <w:rsid w:val="008568B7"/>
    <w:rsid w:val="00860A99"/>
    <w:rsid w:val="008611C7"/>
    <w:rsid w:val="0086151B"/>
    <w:rsid w:val="0086180A"/>
    <w:rsid w:val="008618B1"/>
    <w:rsid w:val="00861A27"/>
    <w:rsid w:val="00861CF3"/>
    <w:rsid w:val="00861EA9"/>
    <w:rsid w:val="00861F7F"/>
    <w:rsid w:val="00863251"/>
    <w:rsid w:val="008635C3"/>
    <w:rsid w:val="008637C5"/>
    <w:rsid w:val="00863B61"/>
    <w:rsid w:val="00864088"/>
    <w:rsid w:val="008640E8"/>
    <w:rsid w:val="00864879"/>
    <w:rsid w:val="00864B32"/>
    <w:rsid w:val="00864D9B"/>
    <w:rsid w:val="00864E43"/>
    <w:rsid w:val="00865397"/>
    <w:rsid w:val="008656EF"/>
    <w:rsid w:val="00865A69"/>
    <w:rsid w:val="0086639F"/>
    <w:rsid w:val="008668D6"/>
    <w:rsid w:val="00866C81"/>
    <w:rsid w:val="00870297"/>
    <w:rsid w:val="0087068D"/>
    <w:rsid w:val="0087085D"/>
    <w:rsid w:val="008709BF"/>
    <w:rsid w:val="00871C19"/>
    <w:rsid w:val="008724CB"/>
    <w:rsid w:val="008726CA"/>
    <w:rsid w:val="00872E04"/>
    <w:rsid w:val="00873313"/>
    <w:rsid w:val="00873354"/>
    <w:rsid w:val="00873376"/>
    <w:rsid w:val="00874120"/>
    <w:rsid w:val="0087421C"/>
    <w:rsid w:val="0087446F"/>
    <w:rsid w:val="008745AF"/>
    <w:rsid w:val="00874B58"/>
    <w:rsid w:val="00874C6A"/>
    <w:rsid w:val="008757A1"/>
    <w:rsid w:val="00875989"/>
    <w:rsid w:val="00875C1B"/>
    <w:rsid w:val="0087669F"/>
    <w:rsid w:val="00876842"/>
    <w:rsid w:val="00876B9A"/>
    <w:rsid w:val="00876FF4"/>
    <w:rsid w:val="008772E3"/>
    <w:rsid w:val="008774B3"/>
    <w:rsid w:val="0087786A"/>
    <w:rsid w:val="008800F9"/>
    <w:rsid w:val="00880E7E"/>
    <w:rsid w:val="008819A5"/>
    <w:rsid w:val="008821C9"/>
    <w:rsid w:val="0088222B"/>
    <w:rsid w:val="00882C2C"/>
    <w:rsid w:val="0088375B"/>
    <w:rsid w:val="0088388A"/>
    <w:rsid w:val="0088428E"/>
    <w:rsid w:val="0088458D"/>
    <w:rsid w:val="008845BE"/>
    <w:rsid w:val="00884A25"/>
    <w:rsid w:val="00884DD5"/>
    <w:rsid w:val="00884F37"/>
    <w:rsid w:val="008851CF"/>
    <w:rsid w:val="008854F4"/>
    <w:rsid w:val="00885F48"/>
    <w:rsid w:val="008869C1"/>
    <w:rsid w:val="00886B37"/>
    <w:rsid w:val="00886D77"/>
    <w:rsid w:val="0088700C"/>
    <w:rsid w:val="00887013"/>
    <w:rsid w:val="00887622"/>
    <w:rsid w:val="00887A4E"/>
    <w:rsid w:val="00887BFA"/>
    <w:rsid w:val="00887C83"/>
    <w:rsid w:val="00890436"/>
    <w:rsid w:val="00890F4D"/>
    <w:rsid w:val="008913C7"/>
    <w:rsid w:val="008915C1"/>
    <w:rsid w:val="00891E58"/>
    <w:rsid w:val="00892343"/>
    <w:rsid w:val="008924A3"/>
    <w:rsid w:val="00892A2B"/>
    <w:rsid w:val="00892D60"/>
    <w:rsid w:val="008933C6"/>
    <w:rsid w:val="00893D0A"/>
    <w:rsid w:val="0089458B"/>
    <w:rsid w:val="008948E4"/>
    <w:rsid w:val="00894F62"/>
    <w:rsid w:val="00895A94"/>
    <w:rsid w:val="00895B4A"/>
    <w:rsid w:val="00897447"/>
    <w:rsid w:val="00897997"/>
    <w:rsid w:val="008A0371"/>
    <w:rsid w:val="008A0D89"/>
    <w:rsid w:val="008A10BA"/>
    <w:rsid w:val="008A1A35"/>
    <w:rsid w:val="008A1B7F"/>
    <w:rsid w:val="008A1F71"/>
    <w:rsid w:val="008A2E49"/>
    <w:rsid w:val="008A2EC8"/>
    <w:rsid w:val="008A39EC"/>
    <w:rsid w:val="008A43E0"/>
    <w:rsid w:val="008A4500"/>
    <w:rsid w:val="008A48CD"/>
    <w:rsid w:val="008A5464"/>
    <w:rsid w:val="008A6366"/>
    <w:rsid w:val="008A64A9"/>
    <w:rsid w:val="008A71AA"/>
    <w:rsid w:val="008A72EA"/>
    <w:rsid w:val="008A74AE"/>
    <w:rsid w:val="008A74D6"/>
    <w:rsid w:val="008A7BEB"/>
    <w:rsid w:val="008A7D3A"/>
    <w:rsid w:val="008B010E"/>
    <w:rsid w:val="008B0AB8"/>
    <w:rsid w:val="008B10E2"/>
    <w:rsid w:val="008B10E5"/>
    <w:rsid w:val="008B112D"/>
    <w:rsid w:val="008B14A0"/>
    <w:rsid w:val="008B1632"/>
    <w:rsid w:val="008B16C6"/>
    <w:rsid w:val="008B16E5"/>
    <w:rsid w:val="008B30C8"/>
    <w:rsid w:val="008B370E"/>
    <w:rsid w:val="008B4568"/>
    <w:rsid w:val="008B52E8"/>
    <w:rsid w:val="008B5466"/>
    <w:rsid w:val="008B54EA"/>
    <w:rsid w:val="008B5933"/>
    <w:rsid w:val="008B5EB4"/>
    <w:rsid w:val="008B607B"/>
    <w:rsid w:val="008B66E2"/>
    <w:rsid w:val="008B7251"/>
    <w:rsid w:val="008B7617"/>
    <w:rsid w:val="008B7A78"/>
    <w:rsid w:val="008B7A92"/>
    <w:rsid w:val="008B7B0B"/>
    <w:rsid w:val="008B7C10"/>
    <w:rsid w:val="008B7FDC"/>
    <w:rsid w:val="008C10BF"/>
    <w:rsid w:val="008C1902"/>
    <w:rsid w:val="008C1E59"/>
    <w:rsid w:val="008C2063"/>
    <w:rsid w:val="008C242D"/>
    <w:rsid w:val="008C28E9"/>
    <w:rsid w:val="008C2A84"/>
    <w:rsid w:val="008C2EBB"/>
    <w:rsid w:val="008C2FFC"/>
    <w:rsid w:val="008C32D6"/>
    <w:rsid w:val="008C376C"/>
    <w:rsid w:val="008C542B"/>
    <w:rsid w:val="008C6246"/>
    <w:rsid w:val="008C6723"/>
    <w:rsid w:val="008C6BBE"/>
    <w:rsid w:val="008C6DCC"/>
    <w:rsid w:val="008C736E"/>
    <w:rsid w:val="008C7493"/>
    <w:rsid w:val="008C76EC"/>
    <w:rsid w:val="008D0268"/>
    <w:rsid w:val="008D030C"/>
    <w:rsid w:val="008D0832"/>
    <w:rsid w:val="008D08ED"/>
    <w:rsid w:val="008D0F34"/>
    <w:rsid w:val="008D1878"/>
    <w:rsid w:val="008D190C"/>
    <w:rsid w:val="008D1A0C"/>
    <w:rsid w:val="008D1D89"/>
    <w:rsid w:val="008D1E88"/>
    <w:rsid w:val="008D1F09"/>
    <w:rsid w:val="008D286F"/>
    <w:rsid w:val="008D29E2"/>
    <w:rsid w:val="008D2CA3"/>
    <w:rsid w:val="008D34F8"/>
    <w:rsid w:val="008D362A"/>
    <w:rsid w:val="008D37F8"/>
    <w:rsid w:val="008D41E8"/>
    <w:rsid w:val="008D44E2"/>
    <w:rsid w:val="008D4C3E"/>
    <w:rsid w:val="008D4FF3"/>
    <w:rsid w:val="008D5267"/>
    <w:rsid w:val="008D5916"/>
    <w:rsid w:val="008D5E94"/>
    <w:rsid w:val="008D6302"/>
    <w:rsid w:val="008D630B"/>
    <w:rsid w:val="008D6DC3"/>
    <w:rsid w:val="008D7C6A"/>
    <w:rsid w:val="008D7D14"/>
    <w:rsid w:val="008D7F3D"/>
    <w:rsid w:val="008E01DF"/>
    <w:rsid w:val="008E0DE2"/>
    <w:rsid w:val="008E136B"/>
    <w:rsid w:val="008E1D2A"/>
    <w:rsid w:val="008E244B"/>
    <w:rsid w:val="008E2FBC"/>
    <w:rsid w:val="008E3677"/>
    <w:rsid w:val="008E3AA4"/>
    <w:rsid w:val="008E3C99"/>
    <w:rsid w:val="008E4318"/>
    <w:rsid w:val="008E46D4"/>
    <w:rsid w:val="008E4D12"/>
    <w:rsid w:val="008E5CA9"/>
    <w:rsid w:val="008E5F46"/>
    <w:rsid w:val="008E63BB"/>
    <w:rsid w:val="008E6874"/>
    <w:rsid w:val="008E7307"/>
    <w:rsid w:val="008E735B"/>
    <w:rsid w:val="008E7364"/>
    <w:rsid w:val="008E7CC7"/>
    <w:rsid w:val="008E7CCF"/>
    <w:rsid w:val="008F004C"/>
    <w:rsid w:val="008F0330"/>
    <w:rsid w:val="008F057B"/>
    <w:rsid w:val="008F0A25"/>
    <w:rsid w:val="008F0CA7"/>
    <w:rsid w:val="008F1BAB"/>
    <w:rsid w:val="008F2019"/>
    <w:rsid w:val="008F2850"/>
    <w:rsid w:val="008F316B"/>
    <w:rsid w:val="008F318E"/>
    <w:rsid w:val="008F34DF"/>
    <w:rsid w:val="008F45CF"/>
    <w:rsid w:val="008F4DA5"/>
    <w:rsid w:val="008F5079"/>
    <w:rsid w:val="008F57D3"/>
    <w:rsid w:val="008F5942"/>
    <w:rsid w:val="008F5C35"/>
    <w:rsid w:val="008F5E81"/>
    <w:rsid w:val="008F66A1"/>
    <w:rsid w:val="008F6A23"/>
    <w:rsid w:val="00900135"/>
    <w:rsid w:val="009008D4"/>
    <w:rsid w:val="0090093A"/>
    <w:rsid w:val="00901806"/>
    <w:rsid w:val="00901873"/>
    <w:rsid w:val="00901901"/>
    <w:rsid w:val="009026DE"/>
    <w:rsid w:val="00902E5C"/>
    <w:rsid w:val="00902E6F"/>
    <w:rsid w:val="0090307F"/>
    <w:rsid w:val="00903377"/>
    <w:rsid w:val="009035D3"/>
    <w:rsid w:val="009038DA"/>
    <w:rsid w:val="00903A19"/>
    <w:rsid w:val="00903A7A"/>
    <w:rsid w:val="00903B02"/>
    <w:rsid w:val="00903D05"/>
    <w:rsid w:val="00904195"/>
    <w:rsid w:val="009049D6"/>
    <w:rsid w:val="00905277"/>
    <w:rsid w:val="00905438"/>
    <w:rsid w:val="009055DA"/>
    <w:rsid w:val="00905E8A"/>
    <w:rsid w:val="009061E5"/>
    <w:rsid w:val="009064C6"/>
    <w:rsid w:val="009066DC"/>
    <w:rsid w:val="00906F81"/>
    <w:rsid w:val="00907F3E"/>
    <w:rsid w:val="009103EC"/>
    <w:rsid w:val="009104A6"/>
    <w:rsid w:val="0091050B"/>
    <w:rsid w:val="00911033"/>
    <w:rsid w:val="00911B7F"/>
    <w:rsid w:val="00911C08"/>
    <w:rsid w:val="00911D45"/>
    <w:rsid w:val="00911E62"/>
    <w:rsid w:val="009123EE"/>
    <w:rsid w:val="00912BBF"/>
    <w:rsid w:val="00913452"/>
    <w:rsid w:val="009138C3"/>
    <w:rsid w:val="00913D00"/>
    <w:rsid w:val="00913D1C"/>
    <w:rsid w:val="00914915"/>
    <w:rsid w:val="00915978"/>
    <w:rsid w:val="0091633F"/>
    <w:rsid w:val="009166FF"/>
    <w:rsid w:val="009167A4"/>
    <w:rsid w:val="009169F5"/>
    <w:rsid w:val="00916A34"/>
    <w:rsid w:val="00917120"/>
    <w:rsid w:val="00917479"/>
    <w:rsid w:val="009174C2"/>
    <w:rsid w:val="00917AE0"/>
    <w:rsid w:val="00917FB8"/>
    <w:rsid w:val="009207EF"/>
    <w:rsid w:val="009208D2"/>
    <w:rsid w:val="00921060"/>
    <w:rsid w:val="0092109D"/>
    <w:rsid w:val="009210EC"/>
    <w:rsid w:val="00921D56"/>
    <w:rsid w:val="0092208D"/>
    <w:rsid w:val="00922422"/>
    <w:rsid w:val="00922A7E"/>
    <w:rsid w:val="00922B55"/>
    <w:rsid w:val="00922EB4"/>
    <w:rsid w:val="009232C5"/>
    <w:rsid w:val="00923602"/>
    <w:rsid w:val="00923715"/>
    <w:rsid w:val="00923E57"/>
    <w:rsid w:val="00923E9B"/>
    <w:rsid w:val="0092458A"/>
    <w:rsid w:val="00924819"/>
    <w:rsid w:val="009254E1"/>
    <w:rsid w:val="009259DA"/>
    <w:rsid w:val="009263F3"/>
    <w:rsid w:val="0092648E"/>
    <w:rsid w:val="009265FE"/>
    <w:rsid w:val="009267A5"/>
    <w:rsid w:val="00926B40"/>
    <w:rsid w:val="00927319"/>
    <w:rsid w:val="00927365"/>
    <w:rsid w:val="009276F6"/>
    <w:rsid w:val="00927857"/>
    <w:rsid w:val="00927A25"/>
    <w:rsid w:val="009305C4"/>
    <w:rsid w:val="00930976"/>
    <w:rsid w:val="00930B55"/>
    <w:rsid w:val="00930D79"/>
    <w:rsid w:val="00931D07"/>
    <w:rsid w:val="00931F78"/>
    <w:rsid w:val="0093226E"/>
    <w:rsid w:val="0093238D"/>
    <w:rsid w:val="009324CE"/>
    <w:rsid w:val="009325D6"/>
    <w:rsid w:val="009328A6"/>
    <w:rsid w:val="009329F7"/>
    <w:rsid w:val="00932D3C"/>
    <w:rsid w:val="0093385C"/>
    <w:rsid w:val="00933BC1"/>
    <w:rsid w:val="00933F90"/>
    <w:rsid w:val="00934A54"/>
    <w:rsid w:val="0093513F"/>
    <w:rsid w:val="009356D7"/>
    <w:rsid w:val="0093597B"/>
    <w:rsid w:val="009359B8"/>
    <w:rsid w:val="009365C2"/>
    <w:rsid w:val="0093662A"/>
    <w:rsid w:val="009374F2"/>
    <w:rsid w:val="009376C5"/>
    <w:rsid w:val="00937985"/>
    <w:rsid w:val="00937D7C"/>
    <w:rsid w:val="0094042D"/>
    <w:rsid w:val="009422FF"/>
    <w:rsid w:val="00942CA8"/>
    <w:rsid w:val="00943059"/>
    <w:rsid w:val="00943F93"/>
    <w:rsid w:val="00944205"/>
    <w:rsid w:val="009442C2"/>
    <w:rsid w:val="00945061"/>
    <w:rsid w:val="0094508F"/>
    <w:rsid w:val="0094558C"/>
    <w:rsid w:val="009459E5"/>
    <w:rsid w:val="0094623D"/>
    <w:rsid w:val="00946780"/>
    <w:rsid w:val="00946D36"/>
    <w:rsid w:val="00947541"/>
    <w:rsid w:val="0094761B"/>
    <w:rsid w:val="0094766A"/>
    <w:rsid w:val="00947714"/>
    <w:rsid w:val="00950868"/>
    <w:rsid w:val="00950DEC"/>
    <w:rsid w:val="00951EE1"/>
    <w:rsid w:val="00951F2B"/>
    <w:rsid w:val="00952072"/>
    <w:rsid w:val="009525B2"/>
    <w:rsid w:val="009534D2"/>
    <w:rsid w:val="00953602"/>
    <w:rsid w:val="00953B6C"/>
    <w:rsid w:val="00953D81"/>
    <w:rsid w:val="00953DC8"/>
    <w:rsid w:val="00954A35"/>
    <w:rsid w:val="00954CC2"/>
    <w:rsid w:val="00955163"/>
    <w:rsid w:val="0095526F"/>
    <w:rsid w:val="00955831"/>
    <w:rsid w:val="00955BA0"/>
    <w:rsid w:val="00956298"/>
    <w:rsid w:val="009562A9"/>
    <w:rsid w:val="00956389"/>
    <w:rsid w:val="00956F61"/>
    <w:rsid w:val="00956F69"/>
    <w:rsid w:val="00957FD1"/>
    <w:rsid w:val="009609B3"/>
    <w:rsid w:val="009617B0"/>
    <w:rsid w:val="009622B0"/>
    <w:rsid w:val="009624D7"/>
    <w:rsid w:val="00963413"/>
    <w:rsid w:val="00963648"/>
    <w:rsid w:val="009638AF"/>
    <w:rsid w:val="009643BE"/>
    <w:rsid w:val="00964444"/>
    <w:rsid w:val="00964A6C"/>
    <w:rsid w:val="00965488"/>
    <w:rsid w:val="00965D26"/>
    <w:rsid w:val="009668B7"/>
    <w:rsid w:val="00966A75"/>
    <w:rsid w:val="009671B3"/>
    <w:rsid w:val="00967C2D"/>
    <w:rsid w:val="00967D65"/>
    <w:rsid w:val="009700DF"/>
    <w:rsid w:val="009706AB"/>
    <w:rsid w:val="0097074F"/>
    <w:rsid w:val="00970752"/>
    <w:rsid w:val="009715C6"/>
    <w:rsid w:val="00971D68"/>
    <w:rsid w:val="00971DC5"/>
    <w:rsid w:val="0097266F"/>
    <w:rsid w:val="009728D8"/>
    <w:rsid w:val="009728F4"/>
    <w:rsid w:val="00973185"/>
    <w:rsid w:val="00973203"/>
    <w:rsid w:val="009733DC"/>
    <w:rsid w:val="0097360E"/>
    <w:rsid w:val="00974DDA"/>
    <w:rsid w:val="00975336"/>
    <w:rsid w:val="00975DEC"/>
    <w:rsid w:val="00975E10"/>
    <w:rsid w:val="00976A13"/>
    <w:rsid w:val="00976A29"/>
    <w:rsid w:val="00977065"/>
    <w:rsid w:val="0098055A"/>
    <w:rsid w:val="00980AC0"/>
    <w:rsid w:val="00980C07"/>
    <w:rsid w:val="00980D4A"/>
    <w:rsid w:val="00980E43"/>
    <w:rsid w:val="00980F69"/>
    <w:rsid w:val="00981627"/>
    <w:rsid w:val="00982009"/>
    <w:rsid w:val="00982ACB"/>
    <w:rsid w:val="009839E7"/>
    <w:rsid w:val="009841B0"/>
    <w:rsid w:val="00984257"/>
    <w:rsid w:val="00984800"/>
    <w:rsid w:val="00985C9D"/>
    <w:rsid w:val="00986B19"/>
    <w:rsid w:val="00987948"/>
    <w:rsid w:val="00987995"/>
    <w:rsid w:val="00987AD1"/>
    <w:rsid w:val="00987B2F"/>
    <w:rsid w:val="00987B4D"/>
    <w:rsid w:val="009903D7"/>
    <w:rsid w:val="00990470"/>
    <w:rsid w:val="00990527"/>
    <w:rsid w:val="00990B92"/>
    <w:rsid w:val="009910BE"/>
    <w:rsid w:val="00991109"/>
    <w:rsid w:val="009918E7"/>
    <w:rsid w:val="00991D72"/>
    <w:rsid w:val="009927FE"/>
    <w:rsid w:val="0099364F"/>
    <w:rsid w:val="00993DE2"/>
    <w:rsid w:val="0099441B"/>
    <w:rsid w:val="00994E7A"/>
    <w:rsid w:val="00995053"/>
    <w:rsid w:val="00995B76"/>
    <w:rsid w:val="00996F1B"/>
    <w:rsid w:val="00996F85"/>
    <w:rsid w:val="00997062"/>
    <w:rsid w:val="009976F9"/>
    <w:rsid w:val="009A08EC"/>
    <w:rsid w:val="009A160B"/>
    <w:rsid w:val="009A2658"/>
    <w:rsid w:val="009A4ABB"/>
    <w:rsid w:val="009A4F20"/>
    <w:rsid w:val="009A4FE3"/>
    <w:rsid w:val="009A54DF"/>
    <w:rsid w:val="009A5977"/>
    <w:rsid w:val="009A5A77"/>
    <w:rsid w:val="009A5FDE"/>
    <w:rsid w:val="009A664D"/>
    <w:rsid w:val="009A73B9"/>
    <w:rsid w:val="009A742A"/>
    <w:rsid w:val="009A7C7B"/>
    <w:rsid w:val="009B1032"/>
    <w:rsid w:val="009B121A"/>
    <w:rsid w:val="009B1383"/>
    <w:rsid w:val="009B1551"/>
    <w:rsid w:val="009B156B"/>
    <w:rsid w:val="009B178D"/>
    <w:rsid w:val="009B1A95"/>
    <w:rsid w:val="009B1F3A"/>
    <w:rsid w:val="009B22C6"/>
    <w:rsid w:val="009B22F5"/>
    <w:rsid w:val="009B2505"/>
    <w:rsid w:val="009B2BA8"/>
    <w:rsid w:val="009B3032"/>
    <w:rsid w:val="009B3AD0"/>
    <w:rsid w:val="009B3BF7"/>
    <w:rsid w:val="009B3CBA"/>
    <w:rsid w:val="009B4F3B"/>
    <w:rsid w:val="009B5527"/>
    <w:rsid w:val="009B5787"/>
    <w:rsid w:val="009B5B0C"/>
    <w:rsid w:val="009B6161"/>
    <w:rsid w:val="009B6373"/>
    <w:rsid w:val="009B6DAA"/>
    <w:rsid w:val="009B7181"/>
    <w:rsid w:val="009B76FE"/>
    <w:rsid w:val="009B77B6"/>
    <w:rsid w:val="009B7A41"/>
    <w:rsid w:val="009B7B7C"/>
    <w:rsid w:val="009C02AA"/>
    <w:rsid w:val="009C0F0A"/>
    <w:rsid w:val="009C1047"/>
    <w:rsid w:val="009C167B"/>
    <w:rsid w:val="009C1CF1"/>
    <w:rsid w:val="009C1EA8"/>
    <w:rsid w:val="009C219B"/>
    <w:rsid w:val="009C2489"/>
    <w:rsid w:val="009C2AC8"/>
    <w:rsid w:val="009C2C20"/>
    <w:rsid w:val="009C2CAD"/>
    <w:rsid w:val="009C38FA"/>
    <w:rsid w:val="009C4633"/>
    <w:rsid w:val="009C4710"/>
    <w:rsid w:val="009C503F"/>
    <w:rsid w:val="009C5AA4"/>
    <w:rsid w:val="009C5C3B"/>
    <w:rsid w:val="009C5CBA"/>
    <w:rsid w:val="009C6CD1"/>
    <w:rsid w:val="009C7256"/>
    <w:rsid w:val="009C769B"/>
    <w:rsid w:val="009C79B7"/>
    <w:rsid w:val="009C7CAF"/>
    <w:rsid w:val="009D010C"/>
    <w:rsid w:val="009D044F"/>
    <w:rsid w:val="009D067D"/>
    <w:rsid w:val="009D1285"/>
    <w:rsid w:val="009D2475"/>
    <w:rsid w:val="009D27B5"/>
    <w:rsid w:val="009D2A0A"/>
    <w:rsid w:val="009D303F"/>
    <w:rsid w:val="009D32BB"/>
    <w:rsid w:val="009D372A"/>
    <w:rsid w:val="009D3760"/>
    <w:rsid w:val="009D414C"/>
    <w:rsid w:val="009D41F1"/>
    <w:rsid w:val="009D5C39"/>
    <w:rsid w:val="009D5C54"/>
    <w:rsid w:val="009D6394"/>
    <w:rsid w:val="009D655C"/>
    <w:rsid w:val="009D6DE4"/>
    <w:rsid w:val="009D6E8B"/>
    <w:rsid w:val="009D7124"/>
    <w:rsid w:val="009E009B"/>
    <w:rsid w:val="009E01D5"/>
    <w:rsid w:val="009E0227"/>
    <w:rsid w:val="009E0CAE"/>
    <w:rsid w:val="009E1540"/>
    <w:rsid w:val="009E159B"/>
    <w:rsid w:val="009E179A"/>
    <w:rsid w:val="009E1BA0"/>
    <w:rsid w:val="009E2315"/>
    <w:rsid w:val="009E2433"/>
    <w:rsid w:val="009E25FD"/>
    <w:rsid w:val="009E2CDE"/>
    <w:rsid w:val="009E304A"/>
    <w:rsid w:val="009E33E2"/>
    <w:rsid w:val="009E44DE"/>
    <w:rsid w:val="009E479F"/>
    <w:rsid w:val="009E49AF"/>
    <w:rsid w:val="009E4D05"/>
    <w:rsid w:val="009E5291"/>
    <w:rsid w:val="009E57A8"/>
    <w:rsid w:val="009E5A11"/>
    <w:rsid w:val="009E66FC"/>
    <w:rsid w:val="009E696E"/>
    <w:rsid w:val="009E6F5E"/>
    <w:rsid w:val="009E6F92"/>
    <w:rsid w:val="009E75D4"/>
    <w:rsid w:val="009E7A8C"/>
    <w:rsid w:val="009F04BC"/>
    <w:rsid w:val="009F0611"/>
    <w:rsid w:val="009F0815"/>
    <w:rsid w:val="009F08C4"/>
    <w:rsid w:val="009F148F"/>
    <w:rsid w:val="009F2725"/>
    <w:rsid w:val="009F2A37"/>
    <w:rsid w:val="009F2AC2"/>
    <w:rsid w:val="009F3076"/>
    <w:rsid w:val="009F3625"/>
    <w:rsid w:val="009F39EA"/>
    <w:rsid w:val="009F3ACB"/>
    <w:rsid w:val="009F3F7C"/>
    <w:rsid w:val="009F47BA"/>
    <w:rsid w:val="009F4D45"/>
    <w:rsid w:val="009F4EA2"/>
    <w:rsid w:val="009F4EF1"/>
    <w:rsid w:val="009F598A"/>
    <w:rsid w:val="009F5C80"/>
    <w:rsid w:val="009F5D7B"/>
    <w:rsid w:val="009F5D8B"/>
    <w:rsid w:val="009F67C5"/>
    <w:rsid w:val="009F693C"/>
    <w:rsid w:val="009F732C"/>
    <w:rsid w:val="00A0074B"/>
    <w:rsid w:val="00A01614"/>
    <w:rsid w:val="00A019CA"/>
    <w:rsid w:val="00A01A6A"/>
    <w:rsid w:val="00A01AE1"/>
    <w:rsid w:val="00A01C87"/>
    <w:rsid w:val="00A0219C"/>
    <w:rsid w:val="00A025D6"/>
    <w:rsid w:val="00A02936"/>
    <w:rsid w:val="00A02B6A"/>
    <w:rsid w:val="00A02CE9"/>
    <w:rsid w:val="00A037F8"/>
    <w:rsid w:val="00A039FD"/>
    <w:rsid w:val="00A03AEA"/>
    <w:rsid w:val="00A03FF6"/>
    <w:rsid w:val="00A0400E"/>
    <w:rsid w:val="00A0402A"/>
    <w:rsid w:val="00A047D2"/>
    <w:rsid w:val="00A05E4B"/>
    <w:rsid w:val="00A069A7"/>
    <w:rsid w:val="00A06C06"/>
    <w:rsid w:val="00A06F8F"/>
    <w:rsid w:val="00A076D1"/>
    <w:rsid w:val="00A07DC6"/>
    <w:rsid w:val="00A1014F"/>
    <w:rsid w:val="00A1040B"/>
    <w:rsid w:val="00A10472"/>
    <w:rsid w:val="00A10756"/>
    <w:rsid w:val="00A1086F"/>
    <w:rsid w:val="00A1097E"/>
    <w:rsid w:val="00A11039"/>
    <w:rsid w:val="00A12101"/>
    <w:rsid w:val="00A12A8A"/>
    <w:rsid w:val="00A12E04"/>
    <w:rsid w:val="00A12E84"/>
    <w:rsid w:val="00A13AC4"/>
    <w:rsid w:val="00A14137"/>
    <w:rsid w:val="00A143DC"/>
    <w:rsid w:val="00A14822"/>
    <w:rsid w:val="00A14841"/>
    <w:rsid w:val="00A14E58"/>
    <w:rsid w:val="00A1519A"/>
    <w:rsid w:val="00A15549"/>
    <w:rsid w:val="00A15CD8"/>
    <w:rsid w:val="00A15DFC"/>
    <w:rsid w:val="00A15FC3"/>
    <w:rsid w:val="00A16AE1"/>
    <w:rsid w:val="00A16F5E"/>
    <w:rsid w:val="00A170FE"/>
    <w:rsid w:val="00A17CE4"/>
    <w:rsid w:val="00A20B23"/>
    <w:rsid w:val="00A215C9"/>
    <w:rsid w:val="00A221B0"/>
    <w:rsid w:val="00A23058"/>
    <w:rsid w:val="00A2317E"/>
    <w:rsid w:val="00A2397E"/>
    <w:rsid w:val="00A23A2C"/>
    <w:rsid w:val="00A23A87"/>
    <w:rsid w:val="00A23BD5"/>
    <w:rsid w:val="00A23D49"/>
    <w:rsid w:val="00A23DBC"/>
    <w:rsid w:val="00A240A8"/>
    <w:rsid w:val="00A24EFB"/>
    <w:rsid w:val="00A252D5"/>
    <w:rsid w:val="00A2571F"/>
    <w:rsid w:val="00A26052"/>
    <w:rsid w:val="00A2606C"/>
    <w:rsid w:val="00A265BC"/>
    <w:rsid w:val="00A266B2"/>
    <w:rsid w:val="00A26980"/>
    <w:rsid w:val="00A26E17"/>
    <w:rsid w:val="00A27690"/>
    <w:rsid w:val="00A2778B"/>
    <w:rsid w:val="00A303B6"/>
    <w:rsid w:val="00A32498"/>
    <w:rsid w:val="00A32E19"/>
    <w:rsid w:val="00A33561"/>
    <w:rsid w:val="00A3360A"/>
    <w:rsid w:val="00A33877"/>
    <w:rsid w:val="00A344AB"/>
    <w:rsid w:val="00A34620"/>
    <w:rsid w:val="00A35497"/>
    <w:rsid w:val="00A357AC"/>
    <w:rsid w:val="00A36233"/>
    <w:rsid w:val="00A36B05"/>
    <w:rsid w:val="00A36F83"/>
    <w:rsid w:val="00A3726A"/>
    <w:rsid w:val="00A3731D"/>
    <w:rsid w:val="00A3738D"/>
    <w:rsid w:val="00A40027"/>
    <w:rsid w:val="00A4063A"/>
    <w:rsid w:val="00A40A16"/>
    <w:rsid w:val="00A40B8B"/>
    <w:rsid w:val="00A41046"/>
    <w:rsid w:val="00A42097"/>
    <w:rsid w:val="00A425E6"/>
    <w:rsid w:val="00A425F9"/>
    <w:rsid w:val="00A43D8C"/>
    <w:rsid w:val="00A44ACB"/>
    <w:rsid w:val="00A44C8B"/>
    <w:rsid w:val="00A45073"/>
    <w:rsid w:val="00A45383"/>
    <w:rsid w:val="00A46070"/>
    <w:rsid w:val="00A469DC"/>
    <w:rsid w:val="00A472A0"/>
    <w:rsid w:val="00A47CD7"/>
    <w:rsid w:val="00A47FA0"/>
    <w:rsid w:val="00A502E4"/>
    <w:rsid w:val="00A50481"/>
    <w:rsid w:val="00A504B2"/>
    <w:rsid w:val="00A5066C"/>
    <w:rsid w:val="00A510E8"/>
    <w:rsid w:val="00A51404"/>
    <w:rsid w:val="00A514A5"/>
    <w:rsid w:val="00A51F90"/>
    <w:rsid w:val="00A5252F"/>
    <w:rsid w:val="00A529E2"/>
    <w:rsid w:val="00A540D4"/>
    <w:rsid w:val="00A543C7"/>
    <w:rsid w:val="00A544FD"/>
    <w:rsid w:val="00A5476F"/>
    <w:rsid w:val="00A54B0B"/>
    <w:rsid w:val="00A54C3B"/>
    <w:rsid w:val="00A54F43"/>
    <w:rsid w:val="00A55495"/>
    <w:rsid w:val="00A568BE"/>
    <w:rsid w:val="00A56AC3"/>
    <w:rsid w:val="00A56E12"/>
    <w:rsid w:val="00A57176"/>
    <w:rsid w:val="00A5756F"/>
    <w:rsid w:val="00A57A6F"/>
    <w:rsid w:val="00A57B28"/>
    <w:rsid w:val="00A57EB1"/>
    <w:rsid w:val="00A6006F"/>
    <w:rsid w:val="00A60250"/>
    <w:rsid w:val="00A60A7C"/>
    <w:rsid w:val="00A60F51"/>
    <w:rsid w:val="00A619DC"/>
    <w:rsid w:val="00A61BE5"/>
    <w:rsid w:val="00A61F3E"/>
    <w:rsid w:val="00A6297D"/>
    <w:rsid w:val="00A62AFC"/>
    <w:rsid w:val="00A62F38"/>
    <w:rsid w:val="00A6310B"/>
    <w:rsid w:val="00A635AE"/>
    <w:rsid w:val="00A6364C"/>
    <w:rsid w:val="00A63F60"/>
    <w:rsid w:val="00A64163"/>
    <w:rsid w:val="00A64248"/>
    <w:rsid w:val="00A64878"/>
    <w:rsid w:val="00A64BDE"/>
    <w:rsid w:val="00A64C88"/>
    <w:rsid w:val="00A64CFC"/>
    <w:rsid w:val="00A651A6"/>
    <w:rsid w:val="00A6575E"/>
    <w:rsid w:val="00A659D2"/>
    <w:rsid w:val="00A65FD7"/>
    <w:rsid w:val="00A66690"/>
    <w:rsid w:val="00A67160"/>
    <w:rsid w:val="00A6734F"/>
    <w:rsid w:val="00A679D4"/>
    <w:rsid w:val="00A67BB0"/>
    <w:rsid w:val="00A70872"/>
    <w:rsid w:val="00A7109E"/>
    <w:rsid w:val="00A713F2"/>
    <w:rsid w:val="00A716B8"/>
    <w:rsid w:val="00A71DF2"/>
    <w:rsid w:val="00A72CFC"/>
    <w:rsid w:val="00A72D1D"/>
    <w:rsid w:val="00A73486"/>
    <w:rsid w:val="00A735C5"/>
    <w:rsid w:val="00A74280"/>
    <w:rsid w:val="00A74752"/>
    <w:rsid w:val="00A74A6A"/>
    <w:rsid w:val="00A75172"/>
    <w:rsid w:val="00A752B1"/>
    <w:rsid w:val="00A758DD"/>
    <w:rsid w:val="00A75AAC"/>
    <w:rsid w:val="00A760F0"/>
    <w:rsid w:val="00A7631E"/>
    <w:rsid w:val="00A76C0B"/>
    <w:rsid w:val="00A76D3C"/>
    <w:rsid w:val="00A773E6"/>
    <w:rsid w:val="00A77A7A"/>
    <w:rsid w:val="00A803CF"/>
    <w:rsid w:val="00A80D3E"/>
    <w:rsid w:val="00A81B8A"/>
    <w:rsid w:val="00A822D6"/>
    <w:rsid w:val="00A83468"/>
    <w:rsid w:val="00A83DE6"/>
    <w:rsid w:val="00A84022"/>
    <w:rsid w:val="00A84353"/>
    <w:rsid w:val="00A844DC"/>
    <w:rsid w:val="00A854D6"/>
    <w:rsid w:val="00A85CA3"/>
    <w:rsid w:val="00A867E2"/>
    <w:rsid w:val="00A86AB3"/>
    <w:rsid w:val="00A872CE"/>
    <w:rsid w:val="00A87816"/>
    <w:rsid w:val="00A87863"/>
    <w:rsid w:val="00A87CE0"/>
    <w:rsid w:val="00A9117C"/>
    <w:rsid w:val="00A91606"/>
    <w:rsid w:val="00A91FC3"/>
    <w:rsid w:val="00A924E0"/>
    <w:rsid w:val="00A93523"/>
    <w:rsid w:val="00A93892"/>
    <w:rsid w:val="00A93AB1"/>
    <w:rsid w:val="00A93B48"/>
    <w:rsid w:val="00A94025"/>
    <w:rsid w:val="00A940F6"/>
    <w:rsid w:val="00A94ADE"/>
    <w:rsid w:val="00A9506F"/>
    <w:rsid w:val="00A953C7"/>
    <w:rsid w:val="00A953F5"/>
    <w:rsid w:val="00A96197"/>
    <w:rsid w:val="00A9627E"/>
    <w:rsid w:val="00A96622"/>
    <w:rsid w:val="00A96E21"/>
    <w:rsid w:val="00A972A4"/>
    <w:rsid w:val="00A973CD"/>
    <w:rsid w:val="00A97668"/>
    <w:rsid w:val="00A97678"/>
    <w:rsid w:val="00A97CBE"/>
    <w:rsid w:val="00AA06C6"/>
    <w:rsid w:val="00AA0800"/>
    <w:rsid w:val="00AA092D"/>
    <w:rsid w:val="00AA0C39"/>
    <w:rsid w:val="00AA0DE0"/>
    <w:rsid w:val="00AA0F91"/>
    <w:rsid w:val="00AA0FA7"/>
    <w:rsid w:val="00AA2170"/>
    <w:rsid w:val="00AA253A"/>
    <w:rsid w:val="00AA2EF9"/>
    <w:rsid w:val="00AA3F06"/>
    <w:rsid w:val="00AA4871"/>
    <w:rsid w:val="00AA4B85"/>
    <w:rsid w:val="00AA5082"/>
    <w:rsid w:val="00AA55CD"/>
    <w:rsid w:val="00AA5743"/>
    <w:rsid w:val="00AA5BEF"/>
    <w:rsid w:val="00AA6647"/>
    <w:rsid w:val="00AA6C17"/>
    <w:rsid w:val="00AA6FF4"/>
    <w:rsid w:val="00AA7607"/>
    <w:rsid w:val="00AA7E00"/>
    <w:rsid w:val="00AA7FD1"/>
    <w:rsid w:val="00AB0150"/>
    <w:rsid w:val="00AB04F8"/>
    <w:rsid w:val="00AB10DC"/>
    <w:rsid w:val="00AB14D7"/>
    <w:rsid w:val="00AB2324"/>
    <w:rsid w:val="00AB2348"/>
    <w:rsid w:val="00AB252A"/>
    <w:rsid w:val="00AB35A7"/>
    <w:rsid w:val="00AB36B4"/>
    <w:rsid w:val="00AB39FA"/>
    <w:rsid w:val="00AB3EE7"/>
    <w:rsid w:val="00AB4B38"/>
    <w:rsid w:val="00AB4FCC"/>
    <w:rsid w:val="00AB50D9"/>
    <w:rsid w:val="00AB58A8"/>
    <w:rsid w:val="00AB5B89"/>
    <w:rsid w:val="00AB5DFF"/>
    <w:rsid w:val="00AB7431"/>
    <w:rsid w:val="00AC023B"/>
    <w:rsid w:val="00AC0387"/>
    <w:rsid w:val="00AC07B4"/>
    <w:rsid w:val="00AC08FD"/>
    <w:rsid w:val="00AC0D28"/>
    <w:rsid w:val="00AC185B"/>
    <w:rsid w:val="00AC1C87"/>
    <w:rsid w:val="00AC1E5D"/>
    <w:rsid w:val="00AC1F8C"/>
    <w:rsid w:val="00AC2F18"/>
    <w:rsid w:val="00AC3205"/>
    <w:rsid w:val="00AC3613"/>
    <w:rsid w:val="00AC3B65"/>
    <w:rsid w:val="00AC3EB7"/>
    <w:rsid w:val="00AC478E"/>
    <w:rsid w:val="00AC4AB1"/>
    <w:rsid w:val="00AC4EF6"/>
    <w:rsid w:val="00AC5668"/>
    <w:rsid w:val="00AC6721"/>
    <w:rsid w:val="00AC6D15"/>
    <w:rsid w:val="00AC7F9A"/>
    <w:rsid w:val="00AD02F7"/>
    <w:rsid w:val="00AD0EB4"/>
    <w:rsid w:val="00AD1E7F"/>
    <w:rsid w:val="00AD2039"/>
    <w:rsid w:val="00AD23A8"/>
    <w:rsid w:val="00AD2445"/>
    <w:rsid w:val="00AD2A21"/>
    <w:rsid w:val="00AD439A"/>
    <w:rsid w:val="00AD476C"/>
    <w:rsid w:val="00AD4BD5"/>
    <w:rsid w:val="00AD4C09"/>
    <w:rsid w:val="00AD548E"/>
    <w:rsid w:val="00AD54FB"/>
    <w:rsid w:val="00AD607C"/>
    <w:rsid w:val="00AD61B5"/>
    <w:rsid w:val="00AD6DCE"/>
    <w:rsid w:val="00AD6F5B"/>
    <w:rsid w:val="00AD7301"/>
    <w:rsid w:val="00AD77E1"/>
    <w:rsid w:val="00AD7F70"/>
    <w:rsid w:val="00AE0B96"/>
    <w:rsid w:val="00AE18C1"/>
    <w:rsid w:val="00AE1E3B"/>
    <w:rsid w:val="00AE2B14"/>
    <w:rsid w:val="00AE34DD"/>
    <w:rsid w:val="00AE3580"/>
    <w:rsid w:val="00AE431E"/>
    <w:rsid w:val="00AE53D3"/>
    <w:rsid w:val="00AE5792"/>
    <w:rsid w:val="00AE5DEF"/>
    <w:rsid w:val="00AE6725"/>
    <w:rsid w:val="00AE6B94"/>
    <w:rsid w:val="00AE6D4E"/>
    <w:rsid w:val="00AE762B"/>
    <w:rsid w:val="00AF039F"/>
    <w:rsid w:val="00AF06B7"/>
    <w:rsid w:val="00AF077D"/>
    <w:rsid w:val="00AF07C2"/>
    <w:rsid w:val="00AF0907"/>
    <w:rsid w:val="00AF0BAF"/>
    <w:rsid w:val="00AF1239"/>
    <w:rsid w:val="00AF12C3"/>
    <w:rsid w:val="00AF19F4"/>
    <w:rsid w:val="00AF1C70"/>
    <w:rsid w:val="00AF2631"/>
    <w:rsid w:val="00AF26F5"/>
    <w:rsid w:val="00AF27CB"/>
    <w:rsid w:val="00AF2CC7"/>
    <w:rsid w:val="00AF3375"/>
    <w:rsid w:val="00AF4288"/>
    <w:rsid w:val="00AF4621"/>
    <w:rsid w:val="00AF5014"/>
    <w:rsid w:val="00AF5BA0"/>
    <w:rsid w:val="00AF63BD"/>
    <w:rsid w:val="00AF6CE8"/>
    <w:rsid w:val="00AF6D4F"/>
    <w:rsid w:val="00AF6EB8"/>
    <w:rsid w:val="00AF7719"/>
    <w:rsid w:val="00AF7C68"/>
    <w:rsid w:val="00AF7F27"/>
    <w:rsid w:val="00B000F7"/>
    <w:rsid w:val="00B00ADB"/>
    <w:rsid w:val="00B00DCD"/>
    <w:rsid w:val="00B014EC"/>
    <w:rsid w:val="00B01AF1"/>
    <w:rsid w:val="00B02431"/>
    <w:rsid w:val="00B027EF"/>
    <w:rsid w:val="00B02AC0"/>
    <w:rsid w:val="00B02CE0"/>
    <w:rsid w:val="00B02D88"/>
    <w:rsid w:val="00B02FAC"/>
    <w:rsid w:val="00B03F0A"/>
    <w:rsid w:val="00B0443D"/>
    <w:rsid w:val="00B04476"/>
    <w:rsid w:val="00B05B20"/>
    <w:rsid w:val="00B06135"/>
    <w:rsid w:val="00B077DF"/>
    <w:rsid w:val="00B1017F"/>
    <w:rsid w:val="00B1222F"/>
    <w:rsid w:val="00B1295D"/>
    <w:rsid w:val="00B12A33"/>
    <w:rsid w:val="00B14A9E"/>
    <w:rsid w:val="00B15309"/>
    <w:rsid w:val="00B15F4C"/>
    <w:rsid w:val="00B16149"/>
    <w:rsid w:val="00B16346"/>
    <w:rsid w:val="00B16361"/>
    <w:rsid w:val="00B200D8"/>
    <w:rsid w:val="00B21E81"/>
    <w:rsid w:val="00B21FFD"/>
    <w:rsid w:val="00B2212D"/>
    <w:rsid w:val="00B22660"/>
    <w:rsid w:val="00B22A82"/>
    <w:rsid w:val="00B23A44"/>
    <w:rsid w:val="00B23AC6"/>
    <w:rsid w:val="00B2431E"/>
    <w:rsid w:val="00B24A48"/>
    <w:rsid w:val="00B25180"/>
    <w:rsid w:val="00B2586C"/>
    <w:rsid w:val="00B25E55"/>
    <w:rsid w:val="00B26099"/>
    <w:rsid w:val="00B26436"/>
    <w:rsid w:val="00B2654C"/>
    <w:rsid w:val="00B26BDA"/>
    <w:rsid w:val="00B26E3B"/>
    <w:rsid w:val="00B27877"/>
    <w:rsid w:val="00B300C7"/>
    <w:rsid w:val="00B3059D"/>
    <w:rsid w:val="00B30695"/>
    <w:rsid w:val="00B309F0"/>
    <w:rsid w:val="00B30B79"/>
    <w:rsid w:val="00B318CE"/>
    <w:rsid w:val="00B31BE9"/>
    <w:rsid w:val="00B31D7D"/>
    <w:rsid w:val="00B32205"/>
    <w:rsid w:val="00B32376"/>
    <w:rsid w:val="00B333B0"/>
    <w:rsid w:val="00B3481C"/>
    <w:rsid w:val="00B348F5"/>
    <w:rsid w:val="00B35270"/>
    <w:rsid w:val="00B352C2"/>
    <w:rsid w:val="00B35391"/>
    <w:rsid w:val="00B358D7"/>
    <w:rsid w:val="00B36055"/>
    <w:rsid w:val="00B36AE6"/>
    <w:rsid w:val="00B36E2C"/>
    <w:rsid w:val="00B36EB4"/>
    <w:rsid w:val="00B36F81"/>
    <w:rsid w:val="00B379AA"/>
    <w:rsid w:val="00B37B6A"/>
    <w:rsid w:val="00B37C11"/>
    <w:rsid w:val="00B37EEC"/>
    <w:rsid w:val="00B40124"/>
    <w:rsid w:val="00B404AE"/>
    <w:rsid w:val="00B40BC7"/>
    <w:rsid w:val="00B417A1"/>
    <w:rsid w:val="00B41BB2"/>
    <w:rsid w:val="00B41DDC"/>
    <w:rsid w:val="00B424F6"/>
    <w:rsid w:val="00B42926"/>
    <w:rsid w:val="00B431B4"/>
    <w:rsid w:val="00B4381E"/>
    <w:rsid w:val="00B44853"/>
    <w:rsid w:val="00B44A3F"/>
    <w:rsid w:val="00B44C83"/>
    <w:rsid w:val="00B45305"/>
    <w:rsid w:val="00B45352"/>
    <w:rsid w:val="00B455BF"/>
    <w:rsid w:val="00B45892"/>
    <w:rsid w:val="00B45951"/>
    <w:rsid w:val="00B45F18"/>
    <w:rsid w:val="00B46EA8"/>
    <w:rsid w:val="00B471BC"/>
    <w:rsid w:val="00B473A9"/>
    <w:rsid w:val="00B47A8C"/>
    <w:rsid w:val="00B50FCB"/>
    <w:rsid w:val="00B510FB"/>
    <w:rsid w:val="00B51127"/>
    <w:rsid w:val="00B51378"/>
    <w:rsid w:val="00B514AA"/>
    <w:rsid w:val="00B51625"/>
    <w:rsid w:val="00B51F3C"/>
    <w:rsid w:val="00B51F8E"/>
    <w:rsid w:val="00B52397"/>
    <w:rsid w:val="00B52D0B"/>
    <w:rsid w:val="00B53240"/>
    <w:rsid w:val="00B53997"/>
    <w:rsid w:val="00B5477B"/>
    <w:rsid w:val="00B547B2"/>
    <w:rsid w:val="00B5498E"/>
    <w:rsid w:val="00B54E82"/>
    <w:rsid w:val="00B54F92"/>
    <w:rsid w:val="00B552B5"/>
    <w:rsid w:val="00B55D6F"/>
    <w:rsid w:val="00B56AEA"/>
    <w:rsid w:val="00B56D77"/>
    <w:rsid w:val="00B56F15"/>
    <w:rsid w:val="00B57429"/>
    <w:rsid w:val="00B57677"/>
    <w:rsid w:val="00B578CB"/>
    <w:rsid w:val="00B57DE6"/>
    <w:rsid w:val="00B602F2"/>
    <w:rsid w:val="00B60341"/>
    <w:rsid w:val="00B60EC7"/>
    <w:rsid w:val="00B611E8"/>
    <w:rsid w:val="00B61233"/>
    <w:rsid w:val="00B61499"/>
    <w:rsid w:val="00B6161C"/>
    <w:rsid w:val="00B61A0F"/>
    <w:rsid w:val="00B61A5C"/>
    <w:rsid w:val="00B6224D"/>
    <w:rsid w:val="00B62526"/>
    <w:rsid w:val="00B62633"/>
    <w:rsid w:val="00B6268E"/>
    <w:rsid w:val="00B6284B"/>
    <w:rsid w:val="00B62B49"/>
    <w:rsid w:val="00B62E72"/>
    <w:rsid w:val="00B63289"/>
    <w:rsid w:val="00B6334A"/>
    <w:rsid w:val="00B6348B"/>
    <w:rsid w:val="00B63630"/>
    <w:rsid w:val="00B6422E"/>
    <w:rsid w:val="00B64621"/>
    <w:rsid w:val="00B64D4E"/>
    <w:rsid w:val="00B650CE"/>
    <w:rsid w:val="00B6612A"/>
    <w:rsid w:val="00B6629D"/>
    <w:rsid w:val="00B66682"/>
    <w:rsid w:val="00B67255"/>
    <w:rsid w:val="00B67472"/>
    <w:rsid w:val="00B6768D"/>
    <w:rsid w:val="00B67825"/>
    <w:rsid w:val="00B70768"/>
    <w:rsid w:val="00B70B51"/>
    <w:rsid w:val="00B70F3A"/>
    <w:rsid w:val="00B71017"/>
    <w:rsid w:val="00B7140D"/>
    <w:rsid w:val="00B721F4"/>
    <w:rsid w:val="00B72258"/>
    <w:rsid w:val="00B729A1"/>
    <w:rsid w:val="00B73219"/>
    <w:rsid w:val="00B73552"/>
    <w:rsid w:val="00B73892"/>
    <w:rsid w:val="00B73939"/>
    <w:rsid w:val="00B74070"/>
    <w:rsid w:val="00B747D9"/>
    <w:rsid w:val="00B754C2"/>
    <w:rsid w:val="00B75FE6"/>
    <w:rsid w:val="00B76750"/>
    <w:rsid w:val="00B770F3"/>
    <w:rsid w:val="00B77BE2"/>
    <w:rsid w:val="00B77BEB"/>
    <w:rsid w:val="00B77E76"/>
    <w:rsid w:val="00B77FD2"/>
    <w:rsid w:val="00B8067A"/>
    <w:rsid w:val="00B80A26"/>
    <w:rsid w:val="00B81072"/>
    <w:rsid w:val="00B81568"/>
    <w:rsid w:val="00B822D1"/>
    <w:rsid w:val="00B8255B"/>
    <w:rsid w:val="00B82BFC"/>
    <w:rsid w:val="00B834C6"/>
    <w:rsid w:val="00B836F8"/>
    <w:rsid w:val="00B843D7"/>
    <w:rsid w:val="00B84A3B"/>
    <w:rsid w:val="00B84A4D"/>
    <w:rsid w:val="00B84C9F"/>
    <w:rsid w:val="00B84F89"/>
    <w:rsid w:val="00B85458"/>
    <w:rsid w:val="00B85656"/>
    <w:rsid w:val="00B8588C"/>
    <w:rsid w:val="00B85C88"/>
    <w:rsid w:val="00B8640A"/>
    <w:rsid w:val="00B86CB4"/>
    <w:rsid w:val="00B876B9"/>
    <w:rsid w:val="00B877C7"/>
    <w:rsid w:val="00B9011F"/>
    <w:rsid w:val="00B90240"/>
    <w:rsid w:val="00B90626"/>
    <w:rsid w:val="00B9098D"/>
    <w:rsid w:val="00B910CF"/>
    <w:rsid w:val="00B91206"/>
    <w:rsid w:val="00B91952"/>
    <w:rsid w:val="00B91F03"/>
    <w:rsid w:val="00B92F4E"/>
    <w:rsid w:val="00B9337E"/>
    <w:rsid w:val="00B93705"/>
    <w:rsid w:val="00B93783"/>
    <w:rsid w:val="00B939EE"/>
    <w:rsid w:val="00B94212"/>
    <w:rsid w:val="00B942E0"/>
    <w:rsid w:val="00B94831"/>
    <w:rsid w:val="00B94EA3"/>
    <w:rsid w:val="00B9634A"/>
    <w:rsid w:val="00B96616"/>
    <w:rsid w:val="00B96A66"/>
    <w:rsid w:val="00B97E7E"/>
    <w:rsid w:val="00B97FF3"/>
    <w:rsid w:val="00BA0322"/>
    <w:rsid w:val="00BA0549"/>
    <w:rsid w:val="00BA0B2F"/>
    <w:rsid w:val="00BA11F7"/>
    <w:rsid w:val="00BA13B4"/>
    <w:rsid w:val="00BA1654"/>
    <w:rsid w:val="00BA23BB"/>
    <w:rsid w:val="00BA2518"/>
    <w:rsid w:val="00BA2659"/>
    <w:rsid w:val="00BA27FD"/>
    <w:rsid w:val="00BA31C4"/>
    <w:rsid w:val="00BA3351"/>
    <w:rsid w:val="00BA3A69"/>
    <w:rsid w:val="00BA42EE"/>
    <w:rsid w:val="00BA44FA"/>
    <w:rsid w:val="00BA5241"/>
    <w:rsid w:val="00BA54F9"/>
    <w:rsid w:val="00BA59CE"/>
    <w:rsid w:val="00BA6039"/>
    <w:rsid w:val="00BA617E"/>
    <w:rsid w:val="00BA6D44"/>
    <w:rsid w:val="00BA74FD"/>
    <w:rsid w:val="00BA7779"/>
    <w:rsid w:val="00BA7894"/>
    <w:rsid w:val="00BB002D"/>
    <w:rsid w:val="00BB0035"/>
    <w:rsid w:val="00BB03F9"/>
    <w:rsid w:val="00BB06DC"/>
    <w:rsid w:val="00BB07E1"/>
    <w:rsid w:val="00BB08A9"/>
    <w:rsid w:val="00BB281D"/>
    <w:rsid w:val="00BB2A53"/>
    <w:rsid w:val="00BB35EB"/>
    <w:rsid w:val="00BB3E85"/>
    <w:rsid w:val="00BB45E0"/>
    <w:rsid w:val="00BB48FB"/>
    <w:rsid w:val="00BB4CAC"/>
    <w:rsid w:val="00BB4D5D"/>
    <w:rsid w:val="00BB51F2"/>
    <w:rsid w:val="00BB53DD"/>
    <w:rsid w:val="00BB59FC"/>
    <w:rsid w:val="00BB6141"/>
    <w:rsid w:val="00BB63FD"/>
    <w:rsid w:val="00BB644F"/>
    <w:rsid w:val="00BB64BF"/>
    <w:rsid w:val="00BB6C57"/>
    <w:rsid w:val="00BB6E5A"/>
    <w:rsid w:val="00BB729E"/>
    <w:rsid w:val="00BB74DF"/>
    <w:rsid w:val="00BB7988"/>
    <w:rsid w:val="00BB7B97"/>
    <w:rsid w:val="00BB7DED"/>
    <w:rsid w:val="00BC0CBA"/>
    <w:rsid w:val="00BC1786"/>
    <w:rsid w:val="00BC1DD9"/>
    <w:rsid w:val="00BC1F49"/>
    <w:rsid w:val="00BC20CB"/>
    <w:rsid w:val="00BC28FB"/>
    <w:rsid w:val="00BC2DF1"/>
    <w:rsid w:val="00BC416F"/>
    <w:rsid w:val="00BC4B27"/>
    <w:rsid w:val="00BC4B89"/>
    <w:rsid w:val="00BC5E2D"/>
    <w:rsid w:val="00BC66DA"/>
    <w:rsid w:val="00BC6E1C"/>
    <w:rsid w:val="00BC71E5"/>
    <w:rsid w:val="00BD0129"/>
    <w:rsid w:val="00BD0951"/>
    <w:rsid w:val="00BD0A0C"/>
    <w:rsid w:val="00BD115B"/>
    <w:rsid w:val="00BD187D"/>
    <w:rsid w:val="00BD1C36"/>
    <w:rsid w:val="00BD28EE"/>
    <w:rsid w:val="00BD2C9C"/>
    <w:rsid w:val="00BD2E5D"/>
    <w:rsid w:val="00BD3AA2"/>
    <w:rsid w:val="00BD3C9D"/>
    <w:rsid w:val="00BD429A"/>
    <w:rsid w:val="00BD453A"/>
    <w:rsid w:val="00BD4616"/>
    <w:rsid w:val="00BD4C7F"/>
    <w:rsid w:val="00BD50D5"/>
    <w:rsid w:val="00BD59D5"/>
    <w:rsid w:val="00BD632B"/>
    <w:rsid w:val="00BD6D9D"/>
    <w:rsid w:val="00BD70C2"/>
    <w:rsid w:val="00BD796D"/>
    <w:rsid w:val="00BD7ABF"/>
    <w:rsid w:val="00BD7C60"/>
    <w:rsid w:val="00BE09EA"/>
    <w:rsid w:val="00BE327A"/>
    <w:rsid w:val="00BE33E4"/>
    <w:rsid w:val="00BE368A"/>
    <w:rsid w:val="00BE3AAF"/>
    <w:rsid w:val="00BE434D"/>
    <w:rsid w:val="00BE472A"/>
    <w:rsid w:val="00BE4B32"/>
    <w:rsid w:val="00BE5E1B"/>
    <w:rsid w:val="00BE5FC7"/>
    <w:rsid w:val="00BE5FD0"/>
    <w:rsid w:val="00BE61B7"/>
    <w:rsid w:val="00BE62A7"/>
    <w:rsid w:val="00BE6343"/>
    <w:rsid w:val="00BE6536"/>
    <w:rsid w:val="00BE6954"/>
    <w:rsid w:val="00BE6FA9"/>
    <w:rsid w:val="00BE7AF4"/>
    <w:rsid w:val="00BE7B1C"/>
    <w:rsid w:val="00BE7D42"/>
    <w:rsid w:val="00BF01E9"/>
    <w:rsid w:val="00BF09DF"/>
    <w:rsid w:val="00BF1291"/>
    <w:rsid w:val="00BF19AB"/>
    <w:rsid w:val="00BF1E1E"/>
    <w:rsid w:val="00BF2011"/>
    <w:rsid w:val="00BF22BA"/>
    <w:rsid w:val="00BF2F9F"/>
    <w:rsid w:val="00BF31B4"/>
    <w:rsid w:val="00BF3314"/>
    <w:rsid w:val="00BF335C"/>
    <w:rsid w:val="00BF345B"/>
    <w:rsid w:val="00BF3646"/>
    <w:rsid w:val="00BF374C"/>
    <w:rsid w:val="00BF4265"/>
    <w:rsid w:val="00BF42E3"/>
    <w:rsid w:val="00BF49EA"/>
    <w:rsid w:val="00BF5272"/>
    <w:rsid w:val="00BF5280"/>
    <w:rsid w:val="00BF5428"/>
    <w:rsid w:val="00BF5501"/>
    <w:rsid w:val="00BF5D1B"/>
    <w:rsid w:val="00BF6159"/>
    <w:rsid w:val="00BF6675"/>
    <w:rsid w:val="00BF67BE"/>
    <w:rsid w:val="00BF6A08"/>
    <w:rsid w:val="00BF72BF"/>
    <w:rsid w:val="00BF741D"/>
    <w:rsid w:val="00BF7FCE"/>
    <w:rsid w:val="00C00740"/>
    <w:rsid w:val="00C00971"/>
    <w:rsid w:val="00C00F7C"/>
    <w:rsid w:val="00C010B3"/>
    <w:rsid w:val="00C01349"/>
    <w:rsid w:val="00C02063"/>
    <w:rsid w:val="00C029C5"/>
    <w:rsid w:val="00C0327F"/>
    <w:rsid w:val="00C03970"/>
    <w:rsid w:val="00C03D2B"/>
    <w:rsid w:val="00C03E6A"/>
    <w:rsid w:val="00C04039"/>
    <w:rsid w:val="00C05283"/>
    <w:rsid w:val="00C057C7"/>
    <w:rsid w:val="00C058EB"/>
    <w:rsid w:val="00C0596A"/>
    <w:rsid w:val="00C05BB0"/>
    <w:rsid w:val="00C06B9E"/>
    <w:rsid w:val="00C06D44"/>
    <w:rsid w:val="00C07013"/>
    <w:rsid w:val="00C07641"/>
    <w:rsid w:val="00C07742"/>
    <w:rsid w:val="00C07A3C"/>
    <w:rsid w:val="00C07E15"/>
    <w:rsid w:val="00C07EB8"/>
    <w:rsid w:val="00C07EE6"/>
    <w:rsid w:val="00C100FC"/>
    <w:rsid w:val="00C10208"/>
    <w:rsid w:val="00C103F6"/>
    <w:rsid w:val="00C11487"/>
    <w:rsid w:val="00C115EC"/>
    <w:rsid w:val="00C1161C"/>
    <w:rsid w:val="00C1224C"/>
    <w:rsid w:val="00C1326F"/>
    <w:rsid w:val="00C1344D"/>
    <w:rsid w:val="00C1348E"/>
    <w:rsid w:val="00C14748"/>
    <w:rsid w:val="00C14901"/>
    <w:rsid w:val="00C14D47"/>
    <w:rsid w:val="00C14E1C"/>
    <w:rsid w:val="00C15043"/>
    <w:rsid w:val="00C15366"/>
    <w:rsid w:val="00C15936"/>
    <w:rsid w:val="00C15C47"/>
    <w:rsid w:val="00C168F7"/>
    <w:rsid w:val="00C16E34"/>
    <w:rsid w:val="00C17302"/>
    <w:rsid w:val="00C174A3"/>
    <w:rsid w:val="00C210B3"/>
    <w:rsid w:val="00C21309"/>
    <w:rsid w:val="00C21637"/>
    <w:rsid w:val="00C218FE"/>
    <w:rsid w:val="00C21A4A"/>
    <w:rsid w:val="00C21E6B"/>
    <w:rsid w:val="00C22044"/>
    <w:rsid w:val="00C2231C"/>
    <w:rsid w:val="00C226AA"/>
    <w:rsid w:val="00C2308C"/>
    <w:rsid w:val="00C241A2"/>
    <w:rsid w:val="00C2507E"/>
    <w:rsid w:val="00C251C9"/>
    <w:rsid w:val="00C256B4"/>
    <w:rsid w:val="00C25C90"/>
    <w:rsid w:val="00C25F9B"/>
    <w:rsid w:val="00C260EF"/>
    <w:rsid w:val="00C26971"/>
    <w:rsid w:val="00C26ADE"/>
    <w:rsid w:val="00C26BA0"/>
    <w:rsid w:val="00C26D58"/>
    <w:rsid w:val="00C26DFE"/>
    <w:rsid w:val="00C26EB1"/>
    <w:rsid w:val="00C271AD"/>
    <w:rsid w:val="00C300DB"/>
    <w:rsid w:val="00C30717"/>
    <w:rsid w:val="00C30E07"/>
    <w:rsid w:val="00C31576"/>
    <w:rsid w:val="00C31678"/>
    <w:rsid w:val="00C31732"/>
    <w:rsid w:val="00C31856"/>
    <w:rsid w:val="00C31ADE"/>
    <w:rsid w:val="00C31E53"/>
    <w:rsid w:val="00C321FB"/>
    <w:rsid w:val="00C32520"/>
    <w:rsid w:val="00C335A9"/>
    <w:rsid w:val="00C33EA3"/>
    <w:rsid w:val="00C33F1C"/>
    <w:rsid w:val="00C34173"/>
    <w:rsid w:val="00C34207"/>
    <w:rsid w:val="00C35859"/>
    <w:rsid w:val="00C35F94"/>
    <w:rsid w:val="00C361BD"/>
    <w:rsid w:val="00C3631B"/>
    <w:rsid w:val="00C36DF9"/>
    <w:rsid w:val="00C3708C"/>
    <w:rsid w:val="00C37333"/>
    <w:rsid w:val="00C3766B"/>
    <w:rsid w:val="00C3773B"/>
    <w:rsid w:val="00C377DE"/>
    <w:rsid w:val="00C378F3"/>
    <w:rsid w:val="00C4037D"/>
    <w:rsid w:val="00C41397"/>
    <w:rsid w:val="00C4172C"/>
    <w:rsid w:val="00C41E11"/>
    <w:rsid w:val="00C427C5"/>
    <w:rsid w:val="00C42971"/>
    <w:rsid w:val="00C42DBB"/>
    <w:rsid w:val="00C43CF6"/>
    <w:rsid w:val="00C44B67"/>
    <w:rsid w:val="00C45168"/>
    <w:rsid w:val="00C45205"/>
    <w:rsid w:val="00C45A76"/>
    <w:rsid w:val="00C463A6"/>
    <w:rsid w:val="00C47094"/>
    <w:rsid w:val="00C47157"/>
    <w:rsid w:val="00C47774"/>
    <w:rsid w:val="00C50076"/>
    <w:rsid w:val="00C5099F"/>
    <w:rsid w:val="00C51540"/>
    <w:rsid w:val="00C51621"/>
    <w:rsid w:val="00C51DF2"/>
    <w:rsid w:val="00C52976"/>
    <w:rsid w:val="00C52ADA"/>
    <w:rsid w:val="00C52C2A"/>
    <w:rsid w:val="00C52E4D"/>
    <w:rsid w:val="00C53043"/>
    <w:rsid w:val="00C5386B"/>
    <w:rsid w:val="00C53B88"/>
    <w:rsid w:val="00C548D4"/>
    <w:rsid w:val="00C549C2"/>
    <w:rsid w:val="00C54B5B"/>
    <w:rsid w:val="00C554D6"/>
    <w:rsid w:val="00C55BFC"/>
    <w:rsid w:val="00C55CE4"/>
    <w:rsid w:val="00C55E25"/>
    <w:rsid w:val="00C560E6"/>
    <w:rsid w:val="00C56915"/>
    <w:rsid w:val="00C56DC2"/>
    <w:rsid w:val="00C56EEB"/>
    <w:rsid w:val="00C57172"/>
    <w:rsid w:val="00C576ED"/>
    <w:rsid w:val="00C579B6"/>
    <w:rsid w:val="00C579CE"/>
    <w:rsid w:val="00C57C76"/>
    <w:rsid w:val="00C60057"/>
    <w:rsid w:val="00C605C2"/>
    <w:rsid w:val="00C605F2"/>
    <w:rsid w:val="00C60940"/>
    <w:rsid w:val="00C60CF4"/>
    <w:rsid w:val="00C60F2C"/>
    <w:rsid w:val="00C62517"/>
    <w:rsid w:val="00C62608"/>
    <w:rsid w:val="00C62942"/>
    <w:rsid w:val="00C62D46"/>
    <w:rsid w:val="00C62D8C"/>
    <w:rsid w:val="00C63376"/>
    <w:rsid w:val="00C63BBC"/>
    <w:rsid w:val="00C648CE"/>
    <w:rsid w:val="00C64FE5"/>
    <w:rsid w:val="00C65958"/>
    <w:rsid w:val="00C65BFE"/>
    <w:rsid w:val="00C667A0"/>
    <w:rsid w:val="00C66EFF"/>
    <w:rsid w:val="00C70218"/>
    <w:rsid w:val="00C70708"/>
    <w:rsid w:val="00C7093A"/>
    <w:rsid w:val="00C70DDA"/>
    <w:rsid w:val="00C711FB"/>
    <w:rsid w:val="00C715B2"/>
    <w:rsid w:val="00C716AA"/>
    <w:rsid w:val="00C71AE9"/>
    <w:rsid w:val="00C71D38"/>
    <w:rsid w:val="00C7213B"/>
    <w:rsid w:val="00C73290"/>
    <w:rsid w:val="00C74375"/>
    <w:rsid w:val="00C745B5"/>
    <w:rsid w:val="00C745CA"/>
    <w:rsid w:val="00C7481B"/>
    <w:rsid w:val="00C75B64"/>
    <w:rsid w:val="00C75DEC"/>
    <w:rsid w:val="00C7601B"/>
    <w:rsid w:val="00C764E9"/>
    <w:rsid w:val="00C76932"/>
    <w:rsid w:val="00C76BA7"/>
    <w:rsid w:val="00C76E53"/>
    <w:rsid w:val="00C76E69"/>
    <w:rsid w:val="00C7768C"/>
    <w:rsid w:val="00C77CD8"/>
    <w:rsid w:val="00C80AB7"/>
    <w:rsid w:val="00C80AC0"/>
    <w:rsid w:val="00C80FAC"/>
    <w:rsid w:val="00C814F3"/>
    <w:rsid w:val="00C81C96"/>
    <w:rsid w:val="00C82076"/>
    <w:rsid w:val="00C83043"/>
    <w:rsid w:val="00C831FC"/>
    <w:rsid w:val="00C84CBD"/>
    <w:rsid w:val="00C85223"/>
    <w:rsid w:val="00C8526E"/>
    <w:rsid w:val="00C85837"/>
    <w:rsid w:val="00C86FBE"/>
    <w:rsid w:val="00C871EF"/>
    <w:rsid w:val="00C87212"/>
    <w:rsid w:val="00C879BE"/>
    <w:rsid w:val="00C87F40"/>
    <w:rsid w:val="00C90616"/>
    <w:rsid w:val="00C906E0"/>
    <w:rsid w:val="00C90B12"/>
    <w:rsid w:val="00C914D7"/>
    <w:rsid w:val="00C91600"/>
    <w:rsid w:val="00C9182E"/>
    <w:rsid w:val="00C91B9F"/>
    <w:rsid w:val="00C9330A"/>
    <w:rsid w:val="00C935FB"/>
    <w:rsid w:val="00C93CC2"/>
    <w:rsid w:val="00C9434A"/>
    <w:rsid w:val="00C943F4"/>
    <w:rsid w:val="00C94CF7"/>
    <w:rsid w:val="00C9515A"/>
    <w:rsid w:val="00C9537A"/>
    <w:rsid w:val="00C95959"/>
    <w:rsid w:val="00C959EE"/>
    <w:rsid w:val="00C95BB1"/>
    <w:rsid w:val="00C966BE"/>
    <w:rsid w:val="00C966DD"/>
    <w:rsid w:val="00C968D4"/>
    <w:rsid w:val="00C96988"/>
    <w:rsid w:val="00C97F9F"/>
    <w:rsid w:val="00CA17F5"/>
    <w:rsid w:val="00CA28CE"/>
    <w:rsid w:val="00CA29FC"/>
    <w:rsid w:val="00CA2BB2"/>
    <w:rsid w:val="00CA2D43"/>
    <w:rsid w:val="00CA2F95"/>
    <w:rsid w:val="00CA3737"/>
    <w:rsid w:val="00CA39CC"/>
    <w:rsid w:val="00CA41A8"/>
    <w:rsid w:val="00CA41F5"/>
    <w:rsid w:val="00CA5085"/>
    <w:rsid w:val="00CA53C2"/>
    <w:rsid w:val="00CA56FC"/>
    <w:rsid w:val="00CA5B4E"/>
    <w:rsid w:val="00CA6012"/>
    <w:rsid w:val="00CA65D2"/>
    <w:rsid w:val="00CA684B"/>
    <w:rsid w:val="00CA7B2E"/>
    <w:rsid w:val="00CA7F0A"/>
    <w:rsid w:val="00CB00E0"/>
    <w:rsid w:val="00CB03B4"/>
    <w:rsid w:val="00CB0584"/>
    <w:rsid w:val="00CB1242"/>
    <w:rsid w:val="00CB13FB"/>
    <w:rsid w:val="00CB14D1"/>
    <w:rsid w:val="00CB1656"/>
    <w:rsid w:val="00CB18F0"/>
    <w:rsid w:val="00CB1AD7"/>
    <w:rsid w:val="00CB1FDF"/>
    <w:rsid w:val="00CB20C0"/>
    <w:rsid w:val="00CB26B6"/>
    <w:rsid w:val="00CB27A1"/>
    <w:rsid w:val="00CB2842"/>
    <w:rsid w:val="00CB2AAF"/>
    <w:rsid w:val="00CB2C90"/>
    <w:rsid w:val="00CB393F"/>
    <w:rsid w:val="00CB3AAE"/>
    <w:rsid w:val="00CB4046"/>
    <w:rsid w:val="00CB4154"/>
    <w:rsid w:val="00CB4651"/>
    <w:rsid w:val="00CB4880"/>
    <w:rsid w:val="00CB5012"/>
    <w:rsid w:val="00CB6882"/>
    <w:rsid w:val="00CB6EC9"/>
    <w:rsid w:val="00CB6FF4"/>
    <w:rsid w:val="00CB7060"/>
    <w:rsid w:val="00CB7EF1"/>
    <w:rsid w:val="00CB7FA8"/>
    <w:rsid w:val="00CC0097"/>
    <w:rsid w:val="00CC02F1"/>
    <w:rsid w:val="00CC0365"/>
    <w:rsid w:val="00CC08BF"/>
    <w:rsid w:val="00CC0A86"/>
    <w:rsid w:val="00CC0E27"/>
    <w:rsid w:val="00CC17DA"/>
    <w:rsid w:val="00CC1A55"/>
    <w:rsid w:val="00CC1F6E"/>
    <w:rsid w:val="00CC1F84"/>
    <w:rsid w:val="00CC2399"/>
    <w:rsid w:val="00CC2E14"/>
    <w:rsid w:val="00CC2E63"/>
    <w:rsid w:val="00CC332D"/>
    <w:rsid w:val="00CC375B"/>
    <w:rsid w:val="00CC3B47"/>
    <w:rsid w:val="00CC473A"/>
    <w:rsid w:val="00CC4943"/>
    <w:rsid w:val="00CC49DA"/>
    <w:rsid w:val="00CC4A6C"/>
    <w:rsid w:val="00CC4C23"/>
    <w:rsid w:val="00CC4E12"/>
    <w:rsid w:val="00CC4FED"/>
    <w:rsid w:val="00CC5B88"/>
    <w:rsid w:val="00CC61CB"/>
    <w:rsid w:val="00CC6BCB"/>
    <w:rsid w:val="00CC7450"/>
    <w:rsid w:val="00CC75DB"/>
    <w:rsid w:val="00CC78B4"/>
    <w:rsid w:val="00CC7946"/>
    <w:rsid w:val="00CC7C64"/>
    <w:rsid w:val="00CD016E"/>
    <w:rsid w:val="00CD032C"/>
    <w:rsid w:val="00CD070C"/>
    <w:rsid w:val="00CD08CB"/>
    <w:rsid w:val="00CD09B7"/>
    <w:rsid w:val="00CD19AB"/>
    <w:rsid w:val="00CD1D19"/>
    <w:rsid w:val="00CD2396"/>
    <w:rsid w:val="00CD2769"/>
    <w:rsid w:val="00CD27D5"/>
    <w:rsid w:val="00CD31B7"/>
    <w:rsid w:val="00CD3C06"/>
    <w:rsid w:val="00CD3CCF"/>
    <w:rsid w:val="00CD4010"/>
    <w:rsid w:val="00CD4DA8"/>
    <w:rsid w:val="00CD5415"/>
    <w:rsid w:val="00CD55B2"/>
    <w:rsid w:val="00CD580A"/>
    <w:rsid w:val="00CD5865"/>
    <w:rsid w:val="00CD59C1"/>
    <w:rsid w:val="00CD5C67"/>
    <w:rsid w:val="00CD60A9"/>
    <w:rsid w:val="00CD662A"/>
    <w:rsid w:val="00CD68A2"/>
    <w:rsid w:val="00CD6A32"/>
    <w:rsid w:val="00CD6C8D"/>
    <w:rsid w:val="00CD70A8"/>
    <w:rsid w:val="00CD738B"/>
    <w:rsid w:val="00CD7F15"/>
    <w:rsid w:val="00CE072D"/>
    <w:rsid w:val="00CE0A18"/>
    <w:rsid w:val="00CE0F37"/>
    <w:rsid w:val="00CE1298"/>
    <w:rsid w:val="00CE12CA"/>
    <w:rsid w:val="00CE199C"/>
    <w:rsid w:val="00CE29B2"/>
    <w:rsid w:val="00CE2CB6"/>
    <w:rsid w:val="00CE31AA"/>
    <w:rsid w:val="00CE3662"/>
    <w:rsid w:val="00CE3D59"/>
    <w:rsid w:val="00CE497F"/>
    <w:rsid w:val="00CE49F6"/>
    <w:rsid w:val="00CE4B77"/>
    <w:rsid w:val="00CE52C2"/>
    <w:rsid w:val="00CE5825"/>
    <w:rsid w:val="00CE5C0B"/>
    <w:rsid w:val="00CE6614"/>
    <w:rsid w:val="00CE6716"/>
    <w:rsid w:val="00CE6A60"/>
    <w:rsid w:val="00CE6FE3"/>
    <w:rsid w:val="00CF08B8"/>
    <w:rsid w:val="00CF0B49"/>
    <w:rsid w:val="00CF189D"/>
    <w:rsid w:val="00CF18EF"/>
    <w:rsid w:val="00CF193D"/>
    <w:rsid w:val="00CF2434"/>
    <w:rsid w:val="00CF278B"/>
    <w:rsid w:val="00CF27CB"/>
    <w:rsid w:val="00CF2A2D"/>
    <w:rsid w:val="00CF2A9E"/>
    <w:rsid w:val="00CF32C4"/>
    <w:rsid w:val="00CF334F"/>
    <w:rsid w:val="00CF3B76"/>
    <w:rsid w:val="00CF5686"/>
    <w:rsid w:val="00CF5AA4"/>
    <w:rsid w:val="00CF6609"/>
    <w:rsid w:val="00CF6F0C"/>
    <w:rsid w:val="00CF7467"/>
    <w:rsid w:val="00CF770E"/>
    <w:rsid w:val="00D00C75"/>
    <w:rsid w:val="00D00D1C"/>
    <w:rsid w:val="00D013EF"/>
    <w:rsid w:val="00D014D0"/>
    <w:rsid w:val="00D019E1"/>
    <w:rsid w:val="00D01A90"/>
    <w:rsid w:val="00D01F47"/>
    <w:rsid w:val="00D02A5E"/>
    <w:rsid w:val="00D02C31"/>
    <w:rsid w:val="00D0341E"/>
    <w:rsid w:val="00D03EA9"/>
    <w:rsid w:val="00D03F1A"/>
    <w:rsid w:val="00D03F7C"/>
    <w:rsid w:val="00D04658"/>
    <w:rsid w:val="00D04960"/>
    <w:rsid w:val="00D04BC9"/>
    <w:rsid w:val="00D0519D"/>
    <w:rsid w:val="00D0588B"/>
    <w:rsid w:val="00D06626"/>
    <w:rsid w:val="00D0671B"/>
    <w:rsid w:val="00D06DB2"/>
    <w:rsid w:val="00D071AD"/>
    <w:rsid w:val="00D07EA8"/>
    <w:rsid w:val="00D102CD"/>
    <w:rsid w:val="00D1153A"/>
    <w:rsid w:val="00D115C6"/>
    <w:rsid w:val="00D11F1F"/>
    <w:rsid w:val="00D127DE"/>
    <w:rsid w:val="00D13679"/>
    <w:rsid w:val="00D13C4E"/>
    <w:rsid w:val="00D140D4"/>
    <w:rsid w:val="00D140FA"/>
    <w:rsid w:val="00D142C6"/>
    <w:rsid w:val="00D14727"/>
    <w:rsid w:val="00D15527"/>
    <w:rsid w:val="00D15C55"/>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B0E"/>
    <w:rsid w:val="00D22B78"/>
    <w:rsid w:val="00D22DBE"/>
    <w:rsid w:val="00D22FC7"/>
    <w:rsid w:val="00D22FEC"/>
    <w:rsid w:val="00D233B9"/>
    <w:rsid w:val="00D2344A"/>
    <w:rsid w:val="00D2452C"/>
    <w:rsid w:val="00D24BBD"/>
    <w:rsid w:val="00D258EF"/>
    <w:rsid w:val="00D259F3"/>
    <w:rsid w:val="00D25F5B"/>
    <w:rsid w:val="00D26309"/>
    <w:rsid w:val="00D26865"/>
    <w:rsid w:val="00D26D14"/>
    <w:rsid w:val="00D272A2"/>
    <w:rsid w:val="00D27448"/>
    <w:rsid w:val="00D27946"/>
    <w:rsid w:val="00D27BE0"/>
    <w:rsid w:val="00D30040"/>
    <w:rsid w:val="00D30F07"/>
    <w:rsid w:val="00D31071"/>
    <w:rsid w:val="00D31084"/>
    <w:rsid w:val="00D31352"/>
    <w:rsid w:val="00D32148"/>
    <w:rsid w:val="00D32AF2"/>
    <w:rsid w:val="00D32B4E"/>
    <w:rsid w:val="00D331E7"/>
    <w:rsid w:val="00D33504"/>
    <w:rsid w:val="00D3460F"/>
    <w:rsid w:val="00D347ED"/>
    <w:rsid w:val="00D35112"/>
    <w:rsid w:val="00D37939"/>
    <w:rsid w:val="00D37B2C"/>
    <w:rsid w:val="00D40627"/>
    <w:rsid w:val="00D41337"/>
    <w:rsid w:val="00D41CFB"/>
    <w:rsid w:val="00D428DD"/>
    <w:rsid w:val="00D42FC7"/>
    <w:rsid w:val="00D43095"/>
    <w:rsid w:val="00D432AD"/>
    <w:rsid w:val="00D43883"/>
    <w:rsid w:val="00D43C04"/>
    <w:rsid w:val="00D448DD"/>
    <w:rsid w:val="00D44A56"/>
    <w:rsid w:val="00D44CCC"/>
    <w:rsid w:val="00D44E68"/>
    <w:rsid w:val="00D45732"/>
    <w:rsid w:val="00D45A24"/>
    <w:rsid w:val="00D45BB2"/>
    <w:rsid w:val="00D46898"/>
    <w:rsid w:val="00D4753C"/>
    <w:rsid w:val="00D47907"/>
    <w:rsid w:val="00D47B0A"/>
    <w:rsid w:val="00D47CB2"/>
    <w:rsid w:val="00D47ED7"/>
    <w:rsid w:val="00D500B4"/>
    <w:rsid w:val="00D50635"/>
    <w:rsid w:val="00D50A13"/>
    <w:rsid w:val="00D517B4"/>
    <w:rsid w:val="00D51A6C"/>
    <w:rsid w:val="00D51DE7"/>
    <w:rsid w:val="00D52009"/>
    <w:rsid w:val="00D52284"/>
    <w:rsid w:val="00D525A1"/>
    <w:rsid w:val="00D53437"/>
    <w:rsid w:val="00D53EB1"/>
    <w:rsid w:val="00D54B01"/>
    <w:rsid w:val="00D54B7C"/>
    <w:rsid w:val="00D54C42"/>
    <w:rsid w:val="00D54CBE"/>
    <w:rsid w:val="00D54E6A"/>
    <w:rsid w:val="00D55453"/>
    <w:rsid w:val="00D55790"/>
    <w:rsid w:val="00D55C2A"/>
    <w:rsid w:val="00D55F22"/>
    <w:rsid w:val="00D5610C"/>
    <w:rsid w:val="00D56123"/>
    <w:rsid w:val="00D576CD"/>
    <w:rsid w:val="00D57E8C"/>
    <w:rsid w:val="00D60093"/>
    <w:rsid w:val="00D606C3"/>
    <w:rsid w:val="00D6080F"/>
    <w:rsid w:val="00D60937"/>
    <w:rsid w:val="00D60C3F"/>
    <w:rsid w:val="00D60CA4"/>
    <w:rsid w:val="00D61100"/>
    <w:rsid w:val="00D611DF"/>
    <w:rsid w:val="00D61B51"/>
    <w:rsid w:val="00D6205D"/>
    <w:rsid w:val="00D62311"/>
    <w:rsid w:val="00D6313E"/>
    <w:rsid w:val="00D63721"/>
    <w:rsid w:val="00D63F46"/>
    <w:rsid w:val="00D64A29"/>
    <w:rsid w:val="00D652CE"/>
    <w:rsid w:val="00D65815"/>
    <w:rsid w:val="00D6626D"/>
    <w:rsid w:val="00D67D6B"/>
    <w:rsid w:val="00D67F3A"/>
    <w:rsid w:val="00D70A77"/>
    <w:rsid w:val="00D70C14"/>
    <w:rsid w:val="00D70CC0"/>
    <w:rsid w:val="00D711CD"/>
    <w:rsid w:val="00D7129C"/>
    <w:rsid w:val="00D71363"/>
    <w:rsid w:val="00D71506"/>
    <w:rsid w:val="00D71E0D"/>
    <w:rsid w:val="00D72A4B"/>
    <w:rsid w:val="00D733BA"/>
    <w:rsid w:val="00D73CC6"/>
    <w:rsid w:val="00D73DBA"/>
    <w:rsid w:val="00D74039"/>
    <w:rsid w:val="00D7423E"/>
    <w:rsid w:val="00D74515"/>
    <w:rsid w:val="00D75993"/>
    <w:rsid w:val="00D769D7"/>
    <w:rsid w:val="00D76BF1"/>
    <w:rsid w:val="00D76C0D"/>
    <w:rsid w:val="00D77007"/>
    <w:rsid w:val="00D774E1"/>
    <w:rsid w:val="00D77529"/>
    <w:rsid w:val="00D77937"/>
    <w:rsid w:val="00D80155"/>
    <w:rsid w:val="00D802CC"/>
    <w:rsid w:val="00D8041F"/>
    <w:rsid w:val="00D80858"/>
    <w:rsid w:val="00D80B09"/>
    <w:rsid w:val="00D80B1D"/>
    <w:rsid w:val="00D81240"/>
    <w:rsid w:val="00D816D7"/>
    <w:rsid w:val="00D8172C"/>
    <w:rsid w:val="00D819A2"/>
    <w:rsid w:val="00D82762"/>
    <w:rsid w:val="00D828FC"/>
    <w:rsid w:val="00D82C8F"/>
    <w:rsid w:val="00D82CA0"/>
    <w:rsid w:val="00D8309F"/>
    <w:rsid w:val="00D836AC"/>
    <w:rsid w:val="00D83BD6"/>
    <w:rsid w:val="00D83D22"/>
    <w:rsid w:val="00D83E78"/>
    <w:rsid w:val="00D844EB"/>
    <w:rsid w:val="00D848AF"/>
    <w:rsid w:val="00D85288"/>
    <w:rsid w:val="00D8529F"/>
    <w:rsid w:val="00D856D9"/>
    <w:rsid w:val="00D86171"/>
    <w:rsid w:val="00D86AAC"/>
    <w:rsid w:val="00D87456"/>
    <w:rsid w:val="00D902B0"/>
    <w:rsid w:val="00D902F5"/>
    <w:rsid w:val="00D904F5"/>
    <w:rsid w:val="00D90615"/>
    <w:rsid w:val="00D90898"/>
    <w:rsid w:val="00D9168D"/>
    <w:rsid w:val="00D91835"/>
    <w:rsid w:val="00D92A1E"/>
    <w:rsid w:val="00D92B99"/>
    <w:rsid w:val="00D92BA0"/>
    <w:rsid w:val="00D935C6"/>
    <w:rsid w:val="00D93890"/>
    <w:rsid w:val="00D94827"/>
    <w:rsid w:val="00D9496F"/>
    <w:rsid w:val="00D94CFA"/>
    <w:rsid w:val="00D95AA9"/>
    <w:rsid w:val="00D95E36"/>
    <w:rsid w:val="00D9609A"/>
    <w:rsid w:val="00D965A7"/>
    <w:rsid w:val="00D9694A"/>
    <w:rsid w:val="00D96FF2"/>
    <w:rsid w:val="00D972B7"/>
    <w:rsid w:val="00D972D7"/>
    <w:rsid w:val="00D9733A"/>
    <w:rsid w:val="00D97A34"/>
    <w:rsid w:val="00D97F8D"/>
    <w:rsid w:val="00DA18E7"/>
    <w:rsid w:val="00DA1DCB"/>
    <w:rsid w:val="00DA2057"/>
    <w:rsid w:val="00DA2807"/>
    <w:rsid w:val="00DA2CDF"/>
    <w:rsid w:val="00DA3B85"/>
    <w:rsid w:val="00DA4902"/>
    <w:rsid w:val="00DA4A68"/>
    <w:rsid w:val="00DA4E9B"/>
    <w:rsid w:val="00DA6346"/>
    <w:rsid w:val="00DA6514"/>
    <w:rsid w:val="00DA6D53"/>
    <w:rsid w:val="00DA7759"/>
    <w:rsid w:val="00DA7C60"/>
    <w:rsid w:val="00DA7D0D"/>
    <w:rsid w:val="00DA7EC1"/>
    <w:rsid w:val="00DB0390"/>
    <w:rsid w:val="00DB090A"/>
    <w:rsid w:val="00DB09BA"/>
    <w:rsid w:val="00DB0DC0"/>
    <w:rsid w:val="00DB0DD6"/>
    <w:rsid w:val="00DB0E0A"/>
    <w:rsid w:val="00DB0E7F"/>
    <w:rsid w:val="00DB1032"/>
    <w:rsid w:val="00DB11E5"/>
    <w:rsid w:val="00DB12FE"/>
    <w:rsid w:val="00DB195F"/>
    <w:rsid w:val="00DB1AF5"/>
    <w:rsid w:val="00DB22A4"/>
    <w:rsid w:val="00DB2391"/>
    <w:rsid w:val="00DB25AC"/>
    <w:rsid w:val="00DB2E2A"/>
    <w:rsid w:val="00DB394A"/>
    <w:rsid w:val="00DB3BD4"/>
    <w:rsid w:val="00DB5473"/>
    <w:rsid w:val="00DB56A0"/>
    <w:rsid w:val="00DB593F"/>
    <w:rsid w:val="00DB5DF8"/>
    <w:rsid w:val="00DB5E34"/>
    <w:rsid w:val="00DB643B"/>
    <w:rsid w:val="00DB6A1C"/>
    <w:rsid w:val="00DB6C19"/>
    <w:rsid w:val="00DB7BB1"/>
    <w:rsid w:val="00DC1646"/>
    <w:rsid w:val="00DC1DC4"/>
    <w:rsid w:val="00DC1E05"/>
    <w:rsid w:val="00DC1E35"/>
    <w:rsid w:val="00DC2379"/>
    <w:rsid w:val="00DC25B3"/>
    <w:rsid w:val="00DC2621"/>
    <w:rsid w:val="00DC28FD"/>
    <w:rsid w:val="00DC2A56"/>
    <w:rsid w:val="00DC4754"/>
    <w:rsid w:val="00DC4C14"/>
    <w:rsid w:val="00DC5CE9"/>
    <w:rsid w:val="00DC62A9"/>
    <w:rsid w:val="00DC6666"/>
    <w:rsid w:val="00DC71D2"/>
    <w:rsid w:val="00DC7AF9"/>
    <w:rsid w:val="00DC7B9E"/>
    <w:rsid w:val="00DD06F8"/>
    <w:rsid w:val="00DD0766"/>
    <w:rsid w:val="00DD1061"/>
    <w:rsid w:val="00DD14A7"/>
    <w:rsid w:val="00DD1FC5"/>
    <w:rsid w:val="00DD23DD"/>
    <w:rsid w:val="00DD25E9"/>
    <w:rsid w:val="00DD2618"/>
    <w:rsid w:val="00DD3020"/>
    <w:rsid w:val="00DD4810"/>
    <w:rsid w:val="00DD4992"/>
    <w:rsid w:val="00DD4E26"/>
    <w:rsid w:val="00DD51A5"/>
    <w:rsid w:val="00DD5298"/>
    <w:rsid w:val="00DD542C"/>
    <w:rsid w:val="00DD6395"/>
    <w:rsid w:val="00DD7108"/>
    <w:rsid w:val="00DD78C2"/>
    <w:rsid w:val="00DD7A2A"/>
    <w:rsid w:val="00DD7FF6"/>
    <w:rsid w:val="00DE07C1"/>
    <w:rsid w:val="00DE0BAD"/>
    <w:rsid w:val="00DE120B"/>
    <w:rsid w:val="00DE173E"/>
    <w:rsid w:val="00DE1D43"/>
    <w:rsid w:val="00DE257A"/>
    <w:rsid w:val="00DE2D47"/>
    <w:rsid w:val="00DE35EE"/>
    <w:rsid w:val="00DE46FD"/>
    <w:rsid w:val="00DE4811"/>
    <w:rsid w:val="00DE4A4A"/>
    <w:rsid w:val="00DE4C5A"/>
    <w:rsid w:val="00DE5714"/>
    <w:rsid w:val="00DE60D1"/>
    <w:rsid w:val="00DE68BF"/>
    <w:rsid w:val="00DE703A"/>
    <w:rsid w:val="00DE72A1"/>
    <w:rsid w:val="00DF0466"/>
    <w:rsid w:val="00DF14E3"/>
    <w:rsid w:val="00DF25D2"/>
    <w:rsid w:val="00DF2D3A"/>
    <w:rsid w:val="00DF3D97"/>
    <w:rsid w:val="00DF420C"/>
    <w:rsid w:val="00DF4ADC"/>
    <w:rsid w:val="00DF552E"/>
    <w:rsid w:val="00DF5F72"/>
    <w:rsid w:val="00DF5F86"/>
    <w:rsid w:val="00DF66FB"/>
    <w:rsid w:val="00DF67BD"/>
    <w:rsid w:val="00DF6899"/>
    <w:rsid w:val="00DF6D94"/>
    <w:rsid w:val="00DF7644"/>
    <w:rsid w:val="00DF7F1E"/>
    <w:rsid w:val="00E00D09"/>
    <w:rsid w:val="00E00DB9"/>
    <w:rsid w:val="00E01205"/>
    <w:rsid w:val="00E0160D"/>
    <w:rsid w:val="00E016F9"/>
    <w:rsid w:val="00E01DC2"/>
    <w:rsid w:val="00E02D28"/>
    <w:rsid w:val="00E02E9C"/>
    <w:rsid w:val="00E0346B"/>
    <w:rsid w:val="00E03827"/>
    <w:rsid w:val="00E0429F"/>
    <w:rsid w:val="00E04A10"/>
    <w:rsid w:val="00E04AE6"/>
    <w:rsid w:val="00E05349"/>
    <w:rsid w:val="00E05635"/>
    <w:rsid w:val="00E075EE"/>
    <w:rsid w:val="00E10662"/>
    <w:rsid w:val="00E10C4C"/>
    <w:rsid w:val="00E10D48"/>
    <w:rsid w:val="00E110BF"/>
    <w:rsid w:val="00E1165C"/>
    <w:rsid w:val="00E11F38"/>
    <w:rsid w:val="00E122F6"/>
    <w:rsid w:val="00E125BB"/>
    <w:rsid w:val="00E1260D"/>
    <w:rsid w:val="00E12923"/>
    <w:rsid w:val="00E13269"/>
    <w:rsid w:val="00E13274"/>
    <w:rsid w:val="00E13539"/>
    <w:rsid w:val="00E1490E"/>
    <w:rsid w:val="00E14C9B"/>
    <w:rsid w:val="00E1504A"/>
    <w:rsid w:val="00E1541E"/>
    <w:rsid w:val="00E156C4"/>
    <w:rsid w:val="00E15A87"/>
    <w:rsid w:val="00E15A90"/>
    <w:rsid w:val="00E15D69"/>
    <w:rsid w:val="00E15F16"/>
    <w:rsid w:val="00E16115"/>
    <w:rsid w:val="00E16191"/>
    <w:rsid w:val="00E166B4"/>
    <w:rsid w:val="00E16FD7"/>
    <w:rsid w:val="00E176A1"/>
    <w:rsid w:val="00E206DD"/>
    <w:rsid w:val="00E20E0B"/>
    <w:rsid w:val="00E219E1"/>
    <w:rsid w:val="00E221A4"/>
    <w:rsid w:val="00E22601"/>
    <w:rsid w:val="00E22CA5"/>
    <w:rsid w:val="00E22DF4"/>
    <w:rsid w:val="00E232DD"/>
    <w:rsid w:val="00E23AE8"/>
    <w:rsid w:val="00E23F92"/>
    <w:rsid w:val="00E24017"/>
    <w:rsid w:val="00E2443B"/>
    <w:rsid w:val="00E24614"/>
    <w:rsid w:val="00E249E6"/>
    <w:rsid w:val="00E2530E"/>
    <w:rsid w:val="00E2534B"/>
    <w:rsid w:val="00E253FF"/>
    <w:rsid w:val="00E2567D"/>
    <w:rsid w:val="00E26046"/>
    <w:rsid w:val="00E26B29"/>
    <w:rsid w:val="00E26D3E"/>
    <w:rsid w:val="00E270CF"/>
    <w:rsid w:val="00E30035"/>
    <w:rsid w:val="00E30169"/>
    <w:rsid w:val="00E310C8"/>
    <w:rsid w:val="00E3146A"/>
    <w:rsid w:val="00E31687"/>
    <w:rsid w:val="00E31790"/>
    <w:rsid w:val="00E317DE"/>
    <w:rsid w:val="00E31AE2"/>
    <w:rsid w:val="00E32186"/>
    <w:rsid w:val="00E321BB"/>
    <w:rsid w:val="00E3233A"/>
    <w:rsid w:val="00E32954"/>
    <w:rsid w:val="00E32F43"/>
    <w:rsid w:val="00E32F78"/>
    <w:rsid w:val="00E32F8C"/>
    <w:rsid w:val="00E33578"/>
    <w:rsid w:val="00E33825"/>
    <w:rsid w:val="00E33DEA"/>
    <w:rsid w:val="00E33E9B"/>
    <w:rsid w:val="00E33F99"/>
    <w:rsid w:val="00E34985"/>
    <w:rsid w:val="00E353A3"/>
    <w:rsid w:val="00E353DB"/>
    <w:rsid w:val="00E35B96"/>
    <w:rsid w:val="00E36887"/>
    <w:rsid w:val="00E36D26"/>
    <w:rsid w:val="00E405FB"/>
    <w:rsid w:val="00E406D9"/>
    <w:rsid w:val="00E4074A"/>
    <w:rsid w:val="00E4075D"/>
    <w:rsid w:val="00E408E3"/>
    <w:rsid w:val="00E40901"/>
    <w:rsid w:val="00E4122C"/>
    <w:rsid w:val="00E415C7"/>
    <w:rsid w:val="00E415F5"/>
    <w:rsid w:val="00E421BE"/>
    <w:rsid w:val="00E42982"/>
    <w:rsid w:val="00E42F8F"/>
    <w:rsid w:val="00E447C4"/>
    <w:rsid w:val="00E450B8"/>
    <w:rsid w:val="00E4518D"/>
    <w:rsid w:val="00E45F75"/>
    <w:rsid w:val="00E469D8"/>
    <w:rsid w:val="00E4756F"/>
    <w:rsid w:val="00E4764C"/>
    <w:rsid w:val="00E477E3"/>
    <w:rsid w:val="00E50840"/>
    <w:rsid w:val="00E50966"/>
    <w:rsid w:val="00E50B95"/>
    <w:rsid w:val="00E511E1"/>
    <w:rsid w:val="00E514A2"/>
    <w:rsid w:val="00E5198C"/>
    <w:rsid w:val="00E51C33"/>
    <w:rsid w:val="00E5202D"/>
    <w:rsid w:val="00E52917"/>
    <w:rsid w:val="00E52B1D"/>
    <w:rsid w:val="00E53278"/>
    <w:rsid w:val="00E53E80"/>
    <w:rsid w:val="00E54B2A"/>
    <w:rsid w:val="00E54DBE"/>
    <w:rsid w:val="00E54F58"/>
    <w:rsid w:val="00E551C8"/>
    <w:rsid w:val="00E55959"/>
    <w:rsid w:val="00E55FCE"/>
    <w:rsid w:val="00E5601E"/>
    <w:rsid w:val="00E561F1"/>
    <w:rsid w:val="00E565EE"/>
    <w:rsid w:val="00E56C5F"/>
    <w:rsid w:val="00E57711"/>
    <w:rsid w:val="00E578BA"/>
    <w:rsid w:val="00E600E2"/>
    <w:rsid w:val="00E60AF5"/>
    <w:rsid w:val="00E60BCD"/>
    <w:rsid w:val="00E61093"/>
    <w:rsid w:val="00E61C25"/>
    <w:rsid w:val="00E622B1"/>
    <w:rsid w:val="00E62A6D"/>
    <w:rsid w:val="00E62FE8"/>
    <w:rsid w:val="00E6327D"/>
    <w:rsid w:val="00E63706"/>
    <w:rsid w:val="00E637B2"/>
    <w:rsid w:val="00E63AD6"/>
    <w:rsid w:val="00E63E3B"/>
    <w:rsid w:val="00E643A7"/>
    <w:rsid w:val="00E64874"/>
    <w:rsid w:val="00E64BCF"/>
    <w:rsid w:val="00E65387"/>
    <w:rsid w:val="00E65473"/>
    <w:rsid w:val="00E6564B"/>
    <w:rsid w:val="00E65BD4"/>
    <w:rsid w:val="00E65E42"/>
    <w:rsid w:val="00E66191"/>
    <w:rsid w:val="00E664A6"/>
    <w:rsid w:val="00E66627"/>
    <w:rsid w:val="00E66E68"/>
    <w:rsid w:val="00E67139"/>
    <w:rsid w:val="00E67375"/>
    <w:rsid w:val="00E67D74"/>
    <w:rsid w:val="00E7080D"/>
    <w:rsid w:val="00E70CF2"/>
    <w:rsid w:val="00E71002"/>
    <w:rsid w:val="00E71B00"/>
    <w:rsid w:val="00E71C5F"/>
    <w:rsid w:val="00E71ED1"/>
    <w:rsid w:val="00E72C6D"/>
    <w:rsid w:val="00E7342B"/>
    <w:rsid w:val="00E73504"/>
    <w:rsid w:val="00E73944"/>
    <w:rsid w:val="00E73B78"/>
    <w:rsid w:val="00E749F9"/>
    <w:rsid w:val="00E74BF5"/>
    <w:rsid w:val="00E761AC"/>
    <w:rsid w:val="00E76360"/>
    <w:rsid w:val="00E76576"/>
    <w:rsid w:val="00E76A97"/>
    <w:rsid w:val="00E808CE"/>
    <w:rsid w:val="00E80B52"/>
    <w:rsid w:val="00E80C53"/>
    <w:rsid w:val="00E81F98"/>
    <w:rsid w:val="00E8200E"/>
    <w:rsid w:val="00E82411"/>
    <w:rsid w:val="00E8251F"/>
    <w:rsid w:val="00E8258E"/>
    <w:rsid w:val="00E825CE"/>
    <w:rsid w:val="00E831A0"/>
    <w:rsid w:val="00E83271"/>
    <w:rsid w:val="00E83944"/>
    <w:rsid w:val="00E83FDA"/>
    <w:rsid w:val="00E84237"/>
    <w:rsid w:val="00E84CFF"/>
    <w:rsid w:val="00E84F9A"/>
    <w:rsid w:val="00E85B8C"/>
    <w:rsid w:val="00E85D75"/>
    <w:rsid w:val="00E86090"/>
    <w:rsid w:val="00E867BB"/>
    <w:rsid w:val="00E86989"/>
    <w:rsid w:val="00E86EB1"/>
    <w:rsid w:val="00E87DF2"/>
    <w:rsid w:val="00E87F58"/>
    <w:rsid w:val="00E90022"/>
    <w:rsid w:val="00E900F6"/>
    <w:rsid w:val="00E91398"/>
    <w:rsid w:val="00E91587"/>
    <w:rsid w:val="00E9178F"/>
    <w:rsid w:val="00E91F12"/>
    <w:rsid w:val="00E930C0"/>
    <w:rsid w:val="00E933E7"/>
    <w:rsid w:val="00E9366F"/>
    <w:rsid w:val="00E944E2"/>
    <w:rsid w:val="00E95835"/>
    <w:rsid w:val="00E963BA"/>
    <w:rsid w:val="00E96791"/>
    <w:rsid w:val="00E96CB9"/>
    <w:rsid w:val="00E96F11"/>
    <w:rsid w:val="00E97304"/>
    <w:rsid w:val="00E97BAE"/>
    <w:rsid w:val="00EA008F"/>
    <w:rsid w:val="00EA0168"/>
    <w:rsid w:val="00EA01C5"/>
    <w:rsid w:val="00EA0278"/>
    <w:rsid w:val="00EA06A4"/>
    <w:rsid w:val="00EA06CB"/>
    <w:rsid w:val="00EA0917"/>
    <w:rsid w:val="00EA0D7C"/>
    <w:rsid w:val="00EA0E7D"/>
    <w:rsid w:val="00EA10AA"/>
    <w:rsid w:val="00EA1588"/>
    <w:rsid w:val="00EA15A5"/>
    <w:rsid w:val="00EA16DF"/>
    <w:rsid w:val="00EA1C3E"/>
    <w:rsid w:val="00EA1F2E"/>
    <w:rsid w:val="00EA30BE"/>
    <w:rsid w:val="00EA3532"/>
    <w:rsid w:val="00EA3C52"/>
    <w:rsid w:val="00EA405C"/>
    <w:rsid w:val="00EA4332"/>
    <w:rsid w:val="00EA4586"/>
    <w:rsid w:val="00EA4ACC"/>
    <w:rsid w:val="00EA6B79"/>
    <w:rsid w:val="00EA6BB5"/>
    <w:rsid w:val="00EA73EF"/>
    <w:rsid w:val="00EA7658"/>
    <w:rsid w:val="00EA7D90"/>
    <w:rsid w:val="00EA7E35"/>
    <w:rsid w:val="00EB0366"/>
    <w:rsid w:val="00EB06F4"/>
    <w:rsid w:val="00EB0BB2"/>
    <w:rsid w:val="00EB140D"/>
    <w:rsid w:val="00EB14BB"/>
    <w:rsid w:val="00EB19FD"/>
    <w:rsid w:val="00EB299C"/>
    <w:rsid w:val="00EB29C9"/>
    <w:rsid w:val="00EB337F"/>
    <w:rsid w:val="00EB3B7E"/>
    <w:rsid w:val="00EB40C6"/>
    <w:rsid w:val="00EB508B"/>
    <w:rsid w:val="00EB5921"/>
    <w:rsid w:val="00EB5CB2"/>
    <w:rsid w:val="00EB5EF9"/>
    <w:rsid w:val="00EB5F10"/>
    <w:rsid w:val="00EB6431"/>
    <w:rsid w:val="00EB65C7"/>
    <w:rsid w:val="00EB7A77"/>
    <w:rsid w:val="00EB7E6A"/>
    <w:rsid w:val="00EC0262"/>
    <w:rsid w:val="00EC06E0"/>
    <w:rsid w:val="00EC17FF"/>
    <w:rsid w:val="00EC1FCB"/>
    <w:rsid w:val="00EC2092"/>
    <w:rsid w:val="00EC2671"/>
    <w:rsid w:val="00EC27C9"/>
    <w:rsid w:val="00EC2AEA"/>
    <w:rsid w:val="00EC2EA0"/>
    <w:rsid w:val="00EC2F5B"/>
    <w:rsid w:val="00EC2FF8"/>
    <w:rsid w:val="00EC34E9"/>
    <w:rsid w:val="00EC3CAB"/>
    <w:rsid w:val="00EC44AB"/>
    <w:rsid w:val="00EC4BBF"/>
    <w:rsid w:val="00EC4F96"/>
    <w:rsid w:val="00EC5511"/>
    <w:rsid w:val="00EC56A6"/>
    <w:rsid w:val="00EC603B"/>
    <w:rsid w:val="00EC61A7"/>
    <w:rsid w:val="00EC68D4"/>
    <w:rsid w:val="00EC6ABE"/>
    <w:rsid w:val="00ED0062"/>
    <w:rsid w:val="00ED03B4"/>
    <w:rsid w:val="00ED0601"/>
    <w:rsid w:val="00ED0C5E"/>
    <w:rsid w:val="00ED1575"/>
    <w:rsid w:val="00ED1DEC"/>
    <w:rsid w:val="00ED1ED9"/>
    <w:rsid w:val="00ED2341"/>
    <w:rsid w:val="00ED2DE8"/>
    <w:rsid w:val="00ED2FF6"/>
    <w:rsid w:val="00ED3027"/>
    <w:rsid w:val="00ED3A81"/>
    <w:rsid w:val="00ED42D2"/>
    <w:rsid w:val="00ED4877"/>
    <w:rsid w:val="00ED4DB1"/>
    <w:rsid w:val="00ED56F6"/>
    <w:rsid w:val="00ED59A3"/>
    <w:rsid w:val="00ED6F05"/>
    <w:rsid w:val="00EE006A"/>
    <w:rsid w:val="00EE018A"/>
    <w:rsid w:val="00EE02F6"/>
    <w:rsid w:val="00EE03E7"/>
    <w:rsid w:val="00EE0590"/>
    <w:rsid w:val="00EE13FC"/>
    <w:rsid w:val="00EE1EEB"/>
    <w:rsid w:val="00EE3897"/>
    <w:rsid w:val="00EE4091"/>
    <w:rsid w:val="00EE48D8"/>
    <w:rsid w:val="00EE4D87"/>
    <w:rsid w:val="00EE50A0"/>
    <w:rsid w:val="00EE58A5"/>
    <w:rsid w:val="00EE5C84"/>
    <w:rsid w:val="00EE62C4"/>
    <w:rsid w:val="00EE6315"/>
    <w:rsid w:val="00EE7E14"/>
    <w:rsid w:val="00EF037D"/>
    <w:rsid w:val="00EF074C"/>
    <w:rsid w:val="00EF091C"/>
    <w:rsid w:val="00EF0BA2"/>
    <w:rsid w:val="00EF17B0"/>
    <w:rsid w:val="00EF1BC7"/>
    <w:rsid w:val="00EF232E"/>
    <w:rsid w:val="00EF2D29"/>
    <w:rsid w:val="00EF3980"/>
    <w:rsid w:val="00EF3ADD"/>
    <w:rsid w:val="00EF48FB"/>
    <w:rsid w:val="00EF4B3F"/>
    <w:rsid w:val="00EF4BF4"/>
    <w:rsid w:val="00EF5B0F"/>
    <w:rsid w:val="00EF6BDE"/>
    <w:rsid w:val="00EF75EA"/>
    <w:rsid w:val="00EF7F23"/>
    <w:rsid w:val="00F01094"/>
    <w:rsid w:val="00F01368"/>
    <w:rsid w:val="00F01541"/>
    <w:rsid w:val="00F01762"/>
    <w:rsid w:val="00F01D1B"/>
    <w:rsid w:val="00F01D7B"/>
    <w:rsid w:val="00F02959"/>
    <w:rsid w:val="00F02C43"/>
    <w:rsid w:val="00F03D89"/>
    <w:rsid w:val="00F0444D"/>
    <w:rsid w:val="00F044FB"/>
    <w:rsid w:val="00F046B8"/>
    <w:rsid w:val="00F048E4"/>
    <w:rsid w:val="00F04E26"/>
    <w:rsid w:val="00F04E68"/>
    <w:rsid w:val="00F05AB8"/>
    <w:rsid w:val="00F0637E"/>
    <w:rsid w:val="00F069C1"/>
    <w:rsid w:val="00F06E2C"/>
    <w:rsid w:val="00F0725B"/>
    <w:rsid w:val="00F072F1"/>
    <w:rsid w:val="00F07499"/>
    <w:rsid w:val="00F074E1"/>
    <w:rsid w:val="00F0773E"/>
    <w:rsid w:val="00F07878"/>
    <w:rsid w:val="00F079BD"/>
    <w:rsid w:val="00F11361"/>
    <w:rsid w:val="00F12695"/>
    <w:rsid w:val="00F13DDF"/>
    <w:rsid w:val="00F142EE"/>
    <w:rsid w:val="00F14708"/>
    <w:rsid w:val="00F14A59"/>
    <w:rsid w:val="00F14C29"/>
    <w:rsid w:val="00F15145"/>
    <w:rsid w:val="00F152A6"/>
    <w:rsid w:val="00F15AC8"/>
    <w:rsid w:val="00F16137"/>
    <w:rsid w:val="00F1624B"/>
    <w:rsid w:val="00F170CA"/>
    <w:rsid w:val="00F179F4"/>
    <w:rsid w:val="00F17F2E"/>
    <w:rsid w:val="00F20562"/>
    <w:rsid w:val="00F205F5"/>
    <w:rsid w:val="00F20F79"/>
    <w:rsid w:val="00F216EA"/>
    <w:rsid w:val="00F220AA"/>
    <w:rsid w:val="00F220C8"/>
    <w:rsid w:val="00F2231A"/>
    <w:rsid w:val="00F2256A"/>
    <w:rsid w:val="00F22D2D"/>
    <w:rsid w:val="00F23004"/>
    <w:rsid w:val="00F237B1"/>
    <w:rsid w:val="00F24F98"/>
    <w:rsid w:val="00F25237"/>
    <w:rsid w:val="00F26341"/>
    <w:rsid w:val="00F26B9D"/>
    <w:rsid w:val="00F26F2F"/>
    <w:rsid w:val="00F27004"/>
    <w:rsid w:val="00F276B6"/>
    <w:rsid w:val="00F27E5F"/>
    <w:rsid w:val="00F3018E"/>
    <w:rsid w:val="00F306D4"/>
    <w:rsid w:val="00F311FA"/>
    <w:rsid w:val="00F3124E"/>
    <w:rsid w:val="00F31589"/>
    <w:rsid w:val="00F3186E"/>
    <w:rsid w:val="00F318FF"/>
    <w:rsid w:val="00F31D3C"/>
    <w:rsid w:val="00F31EF9"/>
    <w:rsid w:val="00F31F66"/>
    <w:rsid w:val="00F332B0"/>
    <w:rsid w:val="00F33494"/>
    <w:rsid w:val="00F341D4"/>
    <w:rsid w:val="00F34410"/>
    <w:rsid w:val="00F34B77"/>
    <w:rsid w:val="00F34DDE"/>
    <w:rsid w:val="00F362C1"/>
    <w:rsid w:val="00F36704"/>
    <w:rsid w:val="00F36780"/>
    <w:rsid w:val="00F36EF3"/>
    <w:rsid w:val="00F378CD"/>
    <w:rsid w:val="00F37A45"/>
    <w:rsid w:val="00F405A7"/>
    <w:rsid w:val="00F407BD"/>
    <w:rsid w:val="00F40D5E"/>
    <w:rsid w:val="00F41064"/>
    <w:rsid w:val="00F4143A"/>
    <w:rsid w:val="00F41718"/>
    <w:rsid w:val="00F42D30"/>
    <w:rsid w:val="00F43B08"/>
    <w:rsid w:val="00F44C8A"/>
    <w:rsid w:val="00F45275"/>
    <w:rsid w:val="00F452E4"/>
    <w:rsid w:val="00F454E2"/>
    <w:rsid w:val="00F45611"/>
    <w:rsid w:val="00F45AC2"/>
    <w:rsid w:val="00F45D4E"/>
    <w:rsid w:val="00F45FA1"/>
    <w:rsid w:val="00F47326"/>
    <w:rsid w:val="00F47462"/>
    <w:rsid w:val="00F47A79"/>
    <w:rsid w:val="00F501DD"/>
    <w:rsid w:val="00F5074C"/>
    <w:rsid w:val="00F50EB8"/>
    <w:rsid w:val="00F5129C"/>
    <w:rsid w:val="00F51F72"/>
    <w:rsid w:val="00F52450"/>
    <w:rsid w:val="00F525D7"/>
    <w:rsid w:val="00F526D3"/>
    <w:rsid w:val="00F535CB"/>
    <w:rsid w:val="00F54380"/>
    <w:rsid w:val="00F5490B"/>
    <w:rsid w:val="00F549C8"/>
    <w:rsid w:val="00F54C1A"/>
    <w:rsid w:val="00F54F3A"/>
    <w:rsid w:val="00F54F52"/>
    <w:rsid w:val="00F556BE"/>
    <w:rsid w:val="00F559D1"/>
    <w:rsid w:val="00F55A63"/>
    <w:rsid w:val="00F563BC"/>
    <w:rsid w:val="00F56441"/>
    <w:rsid w:val="00F564AD"/>
    <w:rsid w:val="00F564C7"/>
    <w:rsid w:val="00F567BA"/>
    <w:rsid w:val="00F56DF7"/>
    <w:rsid w:val="00F5711B"/>
    <w:rsid w:val="00F5774E"/>
    <w:rsid w:val="00F57DD3"/>
    <w:rsid w:val="00F57FE0"/>
    <w:rsid w:val="00F604A9"/>
    <w:rsid w:val="00F60EB8"/>
    <w:rsid w:val="00F6123C"/>
    <w:rsid w:val="00F61EA7"/>
    <w:rsid w:val="00F620D7"/>
    <w:rsid w:val="00F62107"/>
    <w:rsid w:val="00F6220D"/>
    <w:rsid w:val="00F62CB7"/>
    <w:rsid w:val="00F630AD"/>
    <w:rsid w:val="00F63A56"/>
    <w:rsid w:val="00F63B2E"/>
    <w:rsid w:val="00F6467E"/>
    <w:rsid w:val="00F6472C"/>
    <w:rsid w:val="00F6559C"/>
    <w:rsid w:val="00F65A18"/>
    <w:rsid w:val="00F65E4A"/>
    <w:rsid w:val="00F65E6B"/>
    <w:rsid w:val="00F65FF6"/>
    <w:rsid w:val="00F66A8B"/>
    <w:rsid w:val="00F67638"/>
    <w:rsid w:val="00F70290"/>
    <w:rsid w:val="00F70DB3"/>
    <w:rsid w:val="00F71924"/>
    <w:rsid w:val="00F7272D"/>
    <w:rsid w:val="00F72737"/>
    <w:rsid w:val="00F72E04"/>
    <w:rsid w:val="00F73238"/>
    <w:rsid w:val="00F739C2"/>
    <w:rsid w:val="00F73BC0"/>
    <w:rsid w:val="00F7440F"/>
    <w:rsid w:val="00F747DE"/>
    <w:rsid w:val="00F74A8B"/>
    <w:rsid w:val="00F74D28"/>
    <w:rsid w:val="00F75085"/>
    <w:rsid w:val="00F7521C"/>
    <w:rsid w:val="00F753EB"/>
    <w:rsid w:val="00F757FE"/>
    <w:rsid w:val="00F75B3E"/>
    <w:rsid w:val="00F765F7"/>
    <w:rsid w:val="00F770FF"/>
    <w:rsid w:val="00F773D4"/>
    <w:rsid w:val="00F7790E"/>
    <w:rsid w:val="00F7795D"/>
    <w:rsid w:val="00F77A84"/>
    <w:rsid w:val="00F8035E"/>
    <w:rsid w:val="00F8063A"/>
    <w:rsid w:val="00F808D8"/>
    <w:rsid w:val="00F8103C"/>
    <w:rsid w:val="00F826FF"/>
    <w:rsid w:val="00F82AA7"/>
    <w:rsid w:val="00F83D4A"/>
    <w:rsid w:val="00F83DA7"/>
    <w:rsid w:val="00F83FB6"/>
    <w:rsid w:val="00F84CE7"/>
    <w:rsid w:val="00F8506B"/>
    <w:rsid w:val="00F851DA"/>
    <w:rsid w:val="00F857C7"/>
    <w:rsid w:val="00F85C30"/>
    <w:rsid w:val="00F860E9"/>
    <w:rsid w:val="00F86277"/>
    <w:rsid w:val="00F863A6"/>
    <w:rsid w:val="00F87697"/>
    <w:rsid w:val="00F877CF"/>
    <w:rsid w:val="00F877F9"/>
    <w:rsid w:val="00F87DC2"/>
    <w:rsid w:val="00F87EED"/>
    <w:rsid w:val="00F90407"/>
    <w:rsid w:val="00F90592"/>
    <w:rsid w:val="00F908DC"/>
    <w:rsid w:val="00F90BBF"/>
    <w:rsid w:val="00F90C77"/>
    <w:rsid w:val="00F918E0"/>
    <w:rsid w:val="00F91936"/>
    <w:rsid w:val="00F91A78"/>
    <w:rsid w:val="00F91E96"/>
    <w:rsid w:val="00F92852"/>
    <w:rsid w:val="00F92916"/>
    <w:rsid w:val="00F92C41"/>
    <w:rsid w:val="00F93DAF"/>
    <w:rsid w:val="00F94A44"/>
    <w:rsid w:val="00F94FC1"/>
    <w:rsid w:val="00F95C1D"/>
    <w:rsid w:val="00F95E1D"/>
    <w:rsid w:val="00F96FC6"/>
    <w:rsid w:val="00FA0512"/>
    <w:rsid w:val="00FA0C0D"/>
    <w:rsid w:val="00FA11DD"/>
    <w:rsid w:val="00FA1200"/>
    <w:rsid w:val="00FA186A"/>
    <w:rsid w:val="00FA1A27"/>
    <w:rsid w:val="00FA1AE3"/>
    <w:rsid w:val="00FA1FC3"/>
    <w:rsid w:val="00FA2A30"/>
    <w:rsid w:val="00FA3359"/>
    <w:rsid w:val="00FA3453"/>
    <w:rsid w:val="00FA3EC8"/>
    <w:rsid w:val="00FA4AA4"/>
    <w:rsid w:val="00FA4B31"/>
    <w:rsid w:val="00FA4D8A"/>
    <w:rsid w:val="00FA5093"/>
    <w:rsid w:val="00FA542B"/>
    <w:rsid w:val="00FA581F"/>
    <w:rsid w:val="00FA5953"/>
    <w:rsid w:val="00FA5A56"/>
    <w:rsid w:val="00FA5CA6"/>
    <w:rsid w:val="00FA5D0A"/>
    <w:rsid w:val="00FA614D"/>
    <w:rsid w:val="00FA631C"/>
    <w:rsid w:val="00FA68E6"/>
    <w:rsid w:val="00FA730A"/>
    <w:rsid w:val="00FA732B"/>
    <w:rsid w:val="00FB048C"/>
    <w:rsid w:val="00FB06A9"/>
    <w:rsid w:val="00FB0A41"/>
    <w:rsid w:val="00FB1082"/>
    <w:rsid w:val="00FB1494"/>
    <w:rsid w:val="00FB1617"/>
    <w:rsid w:val="00FB1842"/>
    <w:rsid w:val="00FB1DA1"/>
    <w:rsid w:val="00FB2435"/>
    <w:rsid w:val="00FB27EB"/>
    <w:rsid w:val="00FB370D"/>
    <w:rsid w:val="00FB449C"/>
    <w:rsid w:val="00FB693E"/>
    <w:rsid w:val="00FB6BD6"/>
    <w:rsid w:val="00FC043B"/>
    <w:rsid w:val="00FC0E07"/>
    <w:rsid w:val="00FC0E86"/>
    <w:rsid w:val="00FC0E96"/>
    <w:rsid w:val="00FC0FDE"/>
    <w:rsid w:val="00FC10DB"/>
    <w:rsid w:val="00FC116A"/>
    <w:rsid w:val="00FC1642"/>
    <w:rsid w:val="00FC1E75"/>
    <w:rsid w:val="00FC25E4"/>
    <w:rsid w:val="00FC376E"/>
    <w:rsid w:val="00FC3ADA"/>
    <w:rsid w:val="00FC3F40"/>
    <w:rsid w:val="00FC4018"/>
    <w:rsid w:val="00FC4FA9"/>
    <w:rsid w:val="00FC50D8"/>
    <w:rsid w:val="00FC50F5"/>
    <w:rsid w:val="00FC5818"/>
    <w:rsid w:val="00FC5962"/>
    <w:rsid w:val="00FC5C31"/>
    <w:rsid w:val="00FC5E33"/>
    <w:rsid w:val="00FC5FA8"/>
    <w:rsid w:val="00FC6A9C"/>
    <w:rsid w:val="00FC7917"/>
    <w:rsid w:val="00FC7C3D"/>
    <w:rsid w:val="00FC7D54"/>
    <w:rsid w:val="00FD0C94"/>
    <w:rsid w:val="00FD0D1C"/>
    <w:rsid w:val="00FD1455"/>
    <w:rsid w:val="00FD1AB7"/>
    <w:rsid w:val="00FD2B93"/>
    <w:rsid w:val="00FD3049"/>
    <w:rsid w:val="00FD34F4"/>
    <w:rsid w:val="00FD48F2"/>
    <w:rsid w:val="00FD496C"/>
    <w:rsid w:val="00FD4C6A"/>
    <w:rsid w:val="00FD4E74"/>
    <w:rsid w:val="00FD5DC9"/>
    <w:rsid w:val="00FD5E4E"/>
    <w:rsid w:val="00FD6ABA"/>
    <w:rsid w:val="00FD7132"/>
    <w:rsid w:val="00FD74A6"/>
    <w:rsid w:val="00FD78CA"/>
    <w:rsid w:val="00FE019B"/>
    <w:rsid w:val="00FE02EF"/>
    <w:rsid w:val="00FE03BE"/>
    <w:rsid w:val="00FE0866"/>
    <w:rsid w:val="00FE0EAC"/>
    <w:rsid w:val="00FE104D"/>
    <w:rsid w:val="00FE15A0"/>
    <w:rsid w:val="00FE1762"/>
    <w:rsid w:val="00FE1D48"/>
    <w:rsid w:val="00FE224D"/>
    <w:rsid w:val="00FE2468"/>
    <w:rsid w:val="00FE2729"/>
    <w:rsid w:val="00FE2D05"/>
    <w:rsid w:val="00FE3061"/>
    <w:rsid w:val="00FE3E4C"/>
    <w:rsid w:val="00FE4919"/>
    <w:rsid w:val="00FE4A25"/>
    <w:rsid w:val="00FE50A6"/>
    <w:rsid w:val="00FE50B4"/>
    <w:rsid w:val="00FE59BD"/>
    <w:rsid w:val="00FE5A25"/>
    <w:rsid w:val="00FE61A4"/>
    <w:rsid w:val="00FE7290"/>
    <w:rsid w:val="00FF000B"/>
    <w:rsid w:val="00FF0494"/>
    <w:rsid w:val="00FF0930"/>
    <w:rsid w:val="00FF0AA9"/>
    <w:rsid w:val="00FF12CF"/>
    <w:rsid w:val="00FF15A7"/>
    <w:rsid w:val="00FF1649"/>
    <w:rsid w:val="00FF2004"/>
    <w:rsid w:val="00FF2B7A"/>
    <w:rsid w:val="00FF37D0"/>
    <w:rsid w:val="00FF3F0E"/>
    <w:rsid w:val="00FF45F4"/>
    <w:rsid w:val="00FF5244"/>
    <w:rsid w:val="00FF64C0"/>
    <w:rsid w:val="00FF64D2"/>
    <w:rsid w:val="00FF6D40"/>
    <w:rsid w:val="00FF7B44"/>
    <w:rsid w:val="1DBF6C51"/>
    <w:rsid w:val="23854BF8"/>
    <w:rsid w:val="2995E426"/>
    <w:rsid w:val="364D5DF9"/>
    <w:rsid w:val="465AF22D"/>
    <w:rsid w:val="48D880E7"/>
    <w:rsid w:val="6C325A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C4D61293-FCC8-4E20-9B48-2B9A0F20C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94A"/>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4F68D6"/>
    <w:pPr>
      <w:keepNext/>
      <w:numPr>
        <w:ilvl w:val="2"/>
        <w:numId w:val="59"/>
      </w:numPr>
      <w:spacing w:before="240" w:after="60"/>
      <w:ind w:left="72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clear" w:pos="0"/>
        <w:tab w:val="left" w:pos="288"/>
      </w:tabs>
    </w:pPr>
  </w:style>
  <w:style w:type="paragraph" w:customStyle="1" w:styleId="Bullet1Single0">
    <w:name w:val="*Bullet #1 Single"/>
    <w:basedOn w:val="Bullet1Double"/>
    <w:uiPriority w:val="1"/>
    <w:qFormat/>
    <w:rsid w:val="00066C8A"/>
    <w:pPr>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left" w:pos="1440"/>
      </w:tabs>
    </w:pPr>
  </w:style>
  <w:style w:type="paragraph" w:customStyle="1" w:styleId="Bullet5Single0">
    <w:name w:val="*Bullet #5 Single"/>
    <w:basedOn w:val="Bullet5Double0"/>
    <w:uiPriority w:val="1"/>
    <w:rsid w:val="00066C8A"/>
    <w:pPr>
      <w:numPr>
        <w:numId w:val="33"/>
      </w:numPr>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4F68D6"/>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qFormat/>
    <w:rsid w:val="008F45CF"/>
    <w:rPr>
      <w:i/>
      <w:iCs/>
      <w:color w:val="5B9BD5" w:themeColor="accent1"/>
      <w:lang w:val="en-GB" w:bidi="ar-DZ"/>
    </w:rPr>
  </w:style>
  <w:style w:type="paragraph" w:styleId="IntenseQuote">
    <w:name w:val="Intense Quote"/>
    <w:basedOn w:val="Normal"/>
    <w:next w:val="Normal"/>
    <w:link w:val="IntenseQuoteChar"/>
    <w:uiPriority w:val="30"/>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99"/>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qFormat/>
    <w:rsid w:val="008F45CF"/>
    <w:rPr>
      <w:i/>
      <w:iCs/>
      <w:color w:val="404040" w:themeColor="text1" w:themeTint="BF"/>
      <w:lang w:val="en-GB" w:bidi="ar-DZ"/>
    </w:rPr>
  </w:style>
  <w:style w:type="character" w:styleId="SubtleReference">
    <w:name w:val="Subtle Reference"/>
    <w:basedOn w:val="DefaultParagraphFont"/>
    <w:uiPriority w:val="31"/>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num" w:pos="4391"/>
      </w:tabs>
      <w:spacing w:after="120" w:line="280" w:lineRule="atLeast"/>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table" w:customStyle="1" w:styleId="DXCSubhead1">
    <w:name w:val="DXC Subhead1"/>
    <w:basedOn w:val="DXC"/>
    <w:uiPriority w:val="99"/>
    <w:rsid w:val="00D41CFB"/>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character" w:styleId="UnresolvedMention">
    <w:name w:val="Unresolved Mention"/>
    <w:basedOn w:val="DefaultParagraphFont"/>
    <w:uiPriority w:val="99"/>
    <w:semiHidden/>
    <w:unhideWhenUsed/>
    <w:rsid w:val="00D41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63412142">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6878986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cid:image001.png@01D84D90.9C4D2340" TargetMode="External"/><Relationship Id="rId26" Type="http://schemas.openxmlformats.org/officeDocument/2006/relationships/image" Target="media/image13.jp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footer" Target="footer3.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4.jp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PlaceholderText"/>
            </w:rPr>
            <w:t>Choose an item.</w:t>
          </w:r>
        </w:p>
      </w:docPartBody>
    </w:docPart>
    <w:docPart>
      <w:docPartPr>
        <w:name w:val="D7F8C3C5CC9A4F8385125AB6127199D5"/>
        <w:category>
          <w:name w:val="General"/>
          <w:gallery w:val="placeholder"/>
        </w:category>
        <w:types>
          <w:type w:val="bbPlcHdr"/>
        </w:types>
        <w:behaviors>
          <w:behavior w:val="content"/>
        </w:behaviors>
        <w:guid w:val="{CD847D58-306C-45A0-A983-03EB34A540F7}"/>
      </w:docPartPr>
      <w:docPartBody>
        <w:p w:rsidR="0055187A" w:rsidRDefault="00B94EA3" w:rsidP="00B94EA3">
          <w:pPr>
            <w:pStyle w:val="D7F8C3C5CC9A4F8385125AB6127199D5"/>
          </w:pPr>
          <w:r w:rsidRPr="00F87BE0">
            <w:rPr>
              <w:rStyle w:val="PlaceholderText"/>
            </w:rPr>
            <w:t>Choose an item.</w:t>
          </w:r>
        </w:p>
      </w:docPartBody>
    </w:docPart>
    <w:docPart>
      <w:docPartPr>
        <w:name w:val="41ECB19C4C634928AA70A0A82A464723"/>
        <w:category>
          <w:name w:val="General"/>
          <w:gallery w:val="placeholder"/>
        </w:category>
        <w:types>
          <w:type w:val="bbPlcHdr"/>
        </w:types>
        <w:behaviors>
          <w:behavior w:val="content"/>
        </w:behaviors>
        <w:guid w:val="{B5169375-4D32-4B5F-BD5B-25E9F647E125}"/>
      </w:docPartPr>
      <w:docPartBody>
        <w:p w:rsidR="0055187A" w:rsidRDefault="00B94EA3" w:rsidP="00B94EA3">
          <w:pPr>
            <w:pStyle w:val="41ECB19C4C634928AA70A0A82A464723"/>
          </w:pPr>
          <w:r w:rsidRPr="00F87BE0">
            <w:rPr>
              <w:rStyle w:val="PlaceholderText"/>
            </w:rPr>
            <w:t>Choose an item.</w:t>
          </w:r>
        </w:p>
      </w:docPartBody>
    </w:docPart>
    <w:docPart>
      <w:docPartPr>
        <w:name w:val="FCD79754042A4B5A80BFCC03BE89A473"/>
        <w:category>
          <w:name w:val="General"/>
          <w:gallery w:val="placeholder"/>
        </w:category>
        <w:types>
          <w:type w:val="bbPlcHdr"/>
        </w:types>
        <w:behaviors>
          <w:behavior w:val="content"/>
        </w:behaviors>
        <w:guid w:val="{1742AF0E-0025-4A77-89D7-94F303B1E2F4}"/>
      </w:docPartPr>
      <w:docPartBody>
        <w:p w:rsidR="0055187A" w:rsidRDefault="00B94EA3" w:rsidP="00B94EA3">
          <w:pPr>
            <w:pStyle w:val="FCD79754042A4B5A80BFCC03BE89A473"/>
          </w:pPr>
          <w:r w:rsidRPr="00F87BE0">
            <w:rPr>
              <w:rStyle w:val="PlaceholderText"/>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PlaceholderText"/>
            </w:rPr>
            <w:t>Choose an item.</w:t>
          </w:r>
        </w:p>
      </w:docPartBody>
    </w:docPart>
    <w:docPart>
      <w:docPartPr>
        <w:name w:val="3F2A7EB026C243EF9D4470B9D220F73D"/>
        <w:category>
          <w:name w:val="General"/>
          <w:gallery w:val="placeholder"/>
        </w:category>
        <w:types>
          <w:type w:val="bbPlcHdr"/>
        </w:types>
        <w:behaviors>
          <w:behavior w:val="content"/>
        </w:behaviors>
        <w:guid w:val="{F2514538-7D47-40FA-AF78-1669B1AAE10B}"/>
      </w:docPartPr>
      <w:docPartBody>
        <w:p w:rsidR="0055187A" w:rsidRDefault="00B94EA3" w:rsidP="00B94EA3">
          <w:pPr>
            <w:pStyle w:val="3F2A7EB026C243EF9D4470B9D220F73D"/>
          </w:pPr>
          <w:r w:rsidRPr="00F87BE0">
            <w:rPr>
              <w:rStyle w:val="PlaceholderText"/>
            </w:rPr>
            <w:t>Choose an item.</w:t>
          </w:r>
        </w:p>
      </w:docPartBody>
    </w:docPart>
    <w:docPart>
      <w:docPartPr>
        <w:name w:val="46B44C5E4DA743AD89845A399EF8F008"/>
        <w:category>
          <w:name w:val="General"/>
          <w:gallery w:val="placeholder"/>
        </w:category>
        <w:types>
          <w:type w:val="bbPlcHdr"/>
        </w:types>
        <w:behaviors>
          <w:behavior w:val="content"/>
        </w:behaviors>
        <w:guid w:val="{E3C11B0D-FF14-468F-9CDD-6C0F3A5DC2D9}"/>
      </w:docPartPr>
      <w:docPartBody>
        <w:p w:rsidR="0055187A" w:rsidRDefault="00B94EA3" w:rsidP="00B94EA3">
          <w:pPr>
            <w:pStyle w:val="46B44C5E4DA743AD89845A399EF8F008"/>
          </w:pPr>
          <w:r w:rsidRPr="003A71FA">
            <w:rPr>
              <w:rStyle w:val="PlaceholderText"/>
            </w:rPr>
            <w:t>Choose an item.</w:t>
          </w:r>
        </w:p>
      </w:docPartBody>
    </w:docPart>
    <w:docPart>
      <w:docPartPr>
        <w:name w:val="97CE1BBF51CB453D925138CF6B2BB9CA"/>
        <w:category>
          <w:name w:val="General"/>
          <w:gallery w:val="placeholder"/>
        </w:category>
        <w:types>
          <w:type w:val="bbPlcHdr"/>
        </w:types>
        <w:behaviors>
          <w:behavior w:val="content"/>
        </w:behaviors>
        <w:guid w:val="{0D8FB883-046B-4C1C-A1C5-FC041D53F201}"/>
      </w:docPartPr>
      <w:docPartBody>
        <w:p w:rsidR="0055187A" w:rsidRDefault="00B94EA3" w:rsidP="00B94EA3">
          <w:pPr>
            <w:pStyle w:val="97CE1BBF51CB453D925138CF6B2BB9CA"/>
          </w:pPr>
          <w:r w:rsidRPr="003A71FA">
            <w:rPr>
              <w:rStyle w:val="PlaceholderText"/>
            </w:rPr>
            <w:t>Choose an item.</w:t>
          </w:r>
        </w:p>
      </w:docPartBody>
    </w:docPart>
    <w:docPart>
      <w:docPartPr>
        <w:name w:val="E20733CBE3A1402FA27BF3CE56610F6A"/>
        <w:category>
          <w:name w:val="General"/>
          <w:gallery w:val="placeholder"/>
        </w:category>
        <w:types>
          <w:type w:val="bbPlcHdr"/>
        </w:types>
        <w:behaviors>
          <w:behavior w:val="content"/>
        </w:behaviors>
        <w:guid w:val="{94BD934E-AD65-4E08-AE73-14372AE95523}"/>
      </w:docPartPr>
      <w:docPartBody>
        <w:p w:rsidR="0055187A" w:rsidRDefault="00B94EA3" w:rsidP="00B94EA3">
          <w:pPr>
            <w:pStyle w:val="E20733CBE3A1402FA27BF3CE56610F6A"/>
          </w:pPr>
          <w:r w:rsidRPr="003A71FA">
            <w:rPr>
              <w:rStyle w:val="PlaceholderText"/>
            </w:rPr>
            <w:t>Choose an item.</w:t>
          </w:r>
        </w:p>
      </w:docPartBody>
    </w:docPart>
    <w:docPart>
      <w:docPartPr>
        <w:name w:val="B1274535CE4B4DEA857EEFEC442D8911"/>
        <w:category>
          <w:name w:val="General"/>
          <w:gallery w:val="placeholder"/>
        </w:category>
        <w:types>
          <w:type w:val="bbPlcHdr"/>
        </w:types>
        <w:behaviors>
          <w:behavior w:val="content"/>
        </w:behaviors>
        <w:guid w:val="{B01A4569-28DE-41A3-B8D0-A0CED8E4FC7B}"/>
      </w:docPartPr>
      <w:docPartBody>
        <w:p w:rsidR="0055187A" w:rsidRDefault="00B94EA3" w:rsidP="00B94EA3">
          <w:pPr>
            <w:pStyle w:val="B1274535CE4B4DEA857EEFEC442D8911"/>
          </w:pPr>
          <w:r w:rsidRPr="003A71FA">
            <w:rPr>
              <w:rStyle w:val="PlaceholderText"/>
            </w:rPr>
            <w:t>Choose an item.</w:t>
          </w:r>
        </w:p>
      </w:docPartBody>
    </w:docPart>
    <w:docPart>
      <w:docPartPr>
        <w:name w:val="35304C29E2F148DF810A26A01D633D7F"/>
        <w:category>
          <w:name w:val="General"/>
          <w:gallery w:val="placeholder"/>
        </w:category>
        <w:types>
          <w:type w:val="bbPlcHdr"/>
        </w:types>
        <w:behaviors>
          <w:behavior w:val="content"/>
        </w:behaviors>
        <w:guid w:val="{8DEC8821-2188-4ACB-AEFC-658D295912D2}"/>
      </w:docPartPr>
      <w:docPartBody>
        <w:p w:rsidR="0055187A" w:rsidRDefault="00B94EA3" w:rsidP="00B94EA3">
          <w:pPr>
            <w:pStyle w:val="35304C29E2F148DF810A26A01D633D7F"/>
          </w:pPr>
          <w:r w:rsidRPr="003A71FA">
            <w:rPr>
              <w:rStyle w:val="PlaceholderText"/>
            </w:rPr>
            <w:t>Choose an item.</w:t>
          </w:r>
        </w:p>
      </w:docPartBody>
    </w:docPart>
    <w:docPart>
      <w:docPartPr>
        <w:name w:val="0BF41694DADE4830AE1467F37A6F1E91"/>
        <w:category>
          <w:name w:val="General"/>
          <w:gallery w:val="placeholder"/>
        </w:category>
        <w:types>
          <w:type w:val="bbPlcHdr"/>
        </w:types>
        <w:behaviors>
          <w:behavior w:val="content"/>
        </w:behaviors>
        <w:guid w:val="{A1BC35E5-61F8-4634-9F4A-C26128EFD666}"/>
      </w:docPartPr>
      <w:docPartBody>
        <w:p w:rsidR="0055187A" w:rsidRDefault="00B94EA3" w:rsidP="00B94EA3">
          <w:pPr>
            <w:pStyle w:val="0BF41694DADE4830AE1467F37A6F1E91"/>
          </w:pPr>
          <w:r w:rsidRPr="003A71FA">
            <w:rPr>
              <w:rStyle w:val="PlaceholderText"/>
            </w:rPr>
            <w:t>Choose an item.</w:t>
          </w:r>
        </w:p>
      </w:docPartBody>
    </w:docPart>
    <w:docPart>
      <w:docPartPr>
        <w:name w:val="72867DD08BF242F68C59AECD7E26C722"/>
        <w:category>
          <w:name w:val="General"/>
          <w:gallery w:val="placeholder"/>
        </w:category>
        <w:types>
          <w:type w:val="bbPlcHdr"/>
        </w:types>
        <w:behaviors>
          <w:behavior w:val="content"/>
        </w:behaviors>
        <w:guid w:val="{F51A1166-FF71-4812-8927-43E4B2F7666F}"/>
      </w:docPartPr>
      <w:docPartBody>
        <w:p w:rsidR="0055187A" w:rsidRDefault="00B94EA3" w:rsidP="00B94EA3">
          <w:pPr>
            <w:pStyle w:val="72867DD08BF242F68C59AECD7E26C722"/>
          </w:pPr>
          <w:r w:rsidRPr="003A71FA">
            <w:rPr>
              <w:rStyle w:val="PlaceholderText"/>
            </w:rPr>
            <w:t>Choose an item.</w:t>
          </w:r>
        </w:p>
      </w:docPartBody>
    </w:docPart>
    <w:docPart>
      <w:docPartPr>
        <w:name w:val="A7FB81CAEB4C468BB24A09A0C9513887"/>
        <w:category>
          <w:name w:val="General"/>
          <w:gallery w:val="placeholder"/>
        </w:category>
        <w:types>
          <w:type w:val="bbPlcHdr"/>
        </w:types>
        <w:behaviors>
          <w:behavior w:val="content"/>
        </w:behaviors>
        <w:guid w:val="{7B374A2F-ECE6-47A2-B94D-053784BF5B4E}"/>
      </w:docPartPr>
      <w:docPartBody>
        <w:p w:rsidR="0055187A" w:rsidRDefault="00B94EA3" w:rsidP="00B94EA3">
          <w:pPr>
            <w:pStyle w:val="A7FB81CAEB4C468BB24A09A0C9513887"/>
          </w:pPr>
          <w:r w:rsidRPr="003A71FA">
            <w:rPr>
              <w:rStyle w:val="PlaceholderText"/>
            </w:rPr>
            <w:t>Choose an item.</w:t>
          </w:r>
        </w:p>
      </w:docPartBody>
    </w:docPart>
    <w:docPart>
      <w:docPartPr>
        <w:name w:val="64DEDFB89ED54B99BF25A67F0E1CF01F"/>
        <w:category>
          <w:name w:val="General"/>
          <w:gallery w:val="placeholder"/>
        </w:category>
        <w:types>
          <w:type w:val="bbPlcHdr"/>
        </w:types>
        <w:behaviors>
          <w:behavior w:val="content"/>
        </w:behaviors>
        <w:guid w:val="{42009236-0EC6-4EC4-8438-289ABBF11A22}"/>
      </w:docPartPr>
      <w:docPartBody>
        <w:p w:rsidR="0055187A" w:rsidRDefault="00B94EA3" w:rsidP="00B94EA3">
          <w:pPr>
            <w:pStyle w:val="64DEDFB89ED54B99BF25A67F0E1CF01F"/>
          </w:pPr>
          <w:r w:rsidRPr="003A71FA">
            <w:rPr>
              <w:rStyle w:val="PlaceholderText"/>
            </w:rPr>
            <w:t>Choose an item.</w:t>
          </w:r>
        </w:p>
      </w:docPartBody>
    </w:docPart>
    <w:docPart>
      <w:docPartPr>
        <w:name w:val="F6D5F642EE6C4A9C8FB9A2354178AA08"/>
        <w:category>
          <w:name w:val="General"/>
          <w:gallery w:val="placeholder"/>
        </w:category>
        <w:types>
          <w:type w:val="bbPlcHdr"/>
        </w:types>
        <w:behaviors>
          <w:behavior w:val="content"/>
        </w:behaviors>
        <w:guid w:val="{3803BC75-363B-4031-AEF3-12EE47B2A9C1}"/>
      </w:docPartPr>
      <w:docPartBody>
        <w:p w:rsidR="0055187A" w:rsidRDefault="00B94EA3" w:rsidP="00B94EA3">
          <w:pPr>
            <w:pStyle w:val="F6D5F642EE6C4A9C8FB9A2354178AA08"/>
          </w:pPr>
          <w:r w:rsidRPr="003A71FA">
            <w:rPr>
              <w:rStyle w:val="PlaceholderText"/>
            </w:rPr>
            <w:t>Choose an item.</w:t>
          </w:r>
        </w:p>
      </w:docPartBody>
    </w:docPart>
    <w:docPart>
      <w:docPartPr>
        <w:name w:val="30116A3A804349D0BF57A2DFADBB4FD2"/>
        <w:category>
          <w:name w:val="General"/>
          <w:gallery w:val="placeholder"/>
        </w:category>
        <w:types>
          <w:type w:val="bbPlcHdr"/>
        </w:types>
        <w:behaviors>
          <w:behavior w:val="content"/>
        </w:behaviors>
        <w:guid w:val="{ECE608D7-1E1D-43F1-B688-525FF3BABF50}"/>
      </w:docPartPr>
      <w:docPartBody>
        <w:p w:rsidR="0055187A" w:rsidRDefault="00B94EA3" w:rsidP="00B94EA3">
          <w:pPr>
            <w:pStyle w:val="30116A3A804349D0BF57A2DFADBB4FD2"/>
          </w:pPr>
          <w:r w:rsidRPr="003A71FA">
            <w:rPr>
              <w:rStyle w:val="PlaceholderText"/>
            </w:rPr>
            <w:t>Choose an item.</w:t>
          </w:r>
        </w:p>
      </w:docPartBody>
    </w:docPart>
    <w:docPart>
      <w:docPartPr>
        <w:name w:val="8A5DC191B1774A33AF549F8EF97E1EA6"/>
        <w:category>
          <w:name w:val="General"/>
          <w:gallery w:val="placeholder"/>
        </w:category>
        <w:types>
          <w:type w:val="bbPlcHdr"/>
        </w:types>
        <w:behaviors>
          <w:behavior w:val="content"/>
        </w:behaviors>
        <w:guid w:val="{CC038BDE-4019-46B0-A89C-F3859277052B}"/>
      </w:docPartPr>
      <w:docPartBody>
        <w:p w:rsidR="0055187A" w:rsidRDefault="00B94EA3" w:rsidP="00B94EA3">
          <w:pPr>
            <w:pStyle w:val="8A5DC191B1774A33AF549F8EF97E1EA6"/>
          </w:pPr>
          <w:r w:rsidRPr="003A71FA">
            <w:rPr>
              <w:rStyle w:val="PlaceholderText"/>
            </w:rPr>
            <w:t>Choose an item.</w:t>
          </w:r>
        </w:p>
      </w:docPartBody>
    </w:docPart>
    <w:docPart>
      <w:docPartPr>
        <w:name w:val="EF22A1AE6F754E129E40C0E7C5A676EE"/>
        <w:category>
          <w:name w:val="General"/>
          <w:gallery w:val="placeholder"/>
        </w:category>
        <w:types>
          <w:type w:val="bbPlcHdr"/>
        </w:types>
        <w:behaviors>
          <w:behavior w:val="content"/>
        </w:behaviors>
        <w:guid w:val="{38E4BF5D-D139-45C8-8FCA-469D9B41D827}"/>
      </w:docPartPr>
      <w:docPartBody>
        <w:p w:rsidR="0055187A" w:rsidRDefault="00B94EA3" w:rsidP="00B94EA3">
          <w:pPr>
            <w:pStyle w:val="EF22A1AE6F754E129E40C0E7C5A676EE"/>
          </w:pPr>
          <w:r w:rsidRPr="003A71FA">
            <w:rPr>
              <w:rStyle w:val="PlaceholderText"/>
            </w:rPr>
            <w:t>Choose an item.</w:t>
          </w:r>
        </w:p>
      </w:docPartBody>
    </w:docPart>
    <w:docPart>
      <w:docPartPr>
        <w:name w:val="6A7BA00863A348E1ACABB2962A8867DB"/>
        <w:category>
          <w:name w:val="General"/>
          <w:gallery w:val="placeholder"/>
        </w:category>
        <w:types>
          <w:type w:val="bbPlcHdr"/>
        </w:types>
        <w:behaviors>
          <w:behavior w:val="content"/>
        </w:behaviors>
        <w:guid w:val="{25300E00-1110-472A-845F-135C89AB79D2}"/>
      </w:docPartPr>
      <w:docPartBody>
        <w:p w:rsidR="0055187A" w:rsidRDefault="00B94EA3" w:rsidP="00B94EA3">
          <w:pPr>
            <w:pStyle w:val="6A7BA00863A348E1ACABB2962A8867DB"/>
          </w:pPr>
          <w:r w:rsidRPr="003A71FA">
            <w:rPr>
              <w:rStyle w:val="PlaceholderText"/>
            </w:rPr>
            <w:t>Choose an item.</w:t>
          </w:r>
        </w:p>
      </w:docPartBody>
    </w:docPart>
    <w:docPart>
      <w:docPartPr>
        <w:name w:val="862AC88107E54A64AE52754DFD861B44"/>
        <w:category>
          <w:name w:val="General"/>
          <w:gallery w:val="placeholder"/>
        </w:category>
        <w:types>
          <w:type w:val="bbPlcHdr"/>
        </w:types>
        <w:behaviors>
          <w:behavior w:val="content"/>
        </w:behaviors>
        <w:guid w:val="{0A6B363F-7BD5-4EE0-9664-E2F902FAA623}"/>
      </w:docPartPr>
      <w:docPartBody>
        <w:p w:rsidR="0055187A" w:rsidRDefault="00B94EA3" w:rsidP="00B94EA3">
          <w:pPr>
            <w:pStyle w:val="862AC88107E54A64AE52754DFD861B44"/>
          </w:pPr>
          <w:r w:rsidRPr="003A71FA">
            <w:rPr>
              <w:rStyle w:val="PlaceholderText"/>
            </w:rPr>
            <w:t>Choose an item.</w:t>
          </w:r>
        </w:p>
      </w:docPartBody>
    </w:docPart>
    <w:docPart>
      <w:docPartPr>
        <w:name w:val="BFD18746B0FC4EB8AD55DC4577C12E8C"/>
        <w:category>
          <w:name w:val="General"/>
          <w:gallery w:val="placeholder"/>
        </w:category>
        <w:types>
          <w:type w:val="bbPlcHdr"/>
        </w:types>
        <w:behaviors>
          <w:behavior w:val="content"/>
        </w:behaviors>
        <w:guid w:val="{122678F9-4280-4F18-B6BC-7014D57D9BEC}"/>
      </w:docPartPr>
      <w:docPartBody>
        <w:p w:rsidR="00AF5565" w:rsidRDefault="005C37BC" w:rsidP="005C37BC">
          <w:pPr>
            <w:pStyle w:val="BFD18746B0FC4EB8AD55DC4577C12E8C"/>
          </w:pPr>
          <w:r w:rsidRPr="003A71FA">
            <w:rPr>
              <w:rStyle w:val="PlaceholderText"/>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pPr>
            <w:pStyle w:val="5EB9208FBE5440E08D490605601FDDDF"/>
          </w:pPr>
          <w:r w:rsidRPr="00F87BE0">
            <w:rPr>
              <w:rStyle w:val="PlaceholderText"/>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pPr>
            <w:pStyle w:val="CFFDF50EC18844DE9DAFFF4A48CA7E49"/>
          </w:pPr>
          <w:r w:rsidRPr="00F87BE0">
            <w:rPr>
              <w:rStyle w:val="PlaceholderText"/>
            </w:rPr>
            <w:t>Choose an item.</w:t>
          </w:r>
        </w:p>
      </w:docPartBody>
    </w:docPart>
    <w:docPart>
      <w:docPartPr>
        <w:name w:val="3125D41874104DFBB5BE97B8AA08CB0B"/>
        <w:category>
          <w:name w:val="General"/>
          <w:gallery w:val="placeholder"/>
        </w:category>
        <w:types>
          <w:type w:val="bbPlcHdr"/>
        </w:types>
        <w:behaviors>
          <w:behavior w:val="content"/>
        </w:behaviors>
        <w:guid w:val="{5236C07A-803E-40FB-9EE5-B9A83F82298C}"/>
      </w:docPartPr>
      <w:docPartBody>
        <w:p w:rsidR="00840EFF" w:rsidRDefault="00840EFF" w:rsidP="00840EFF">
          <w:pPr>
            <w:pStyle w:val="3125D41874104DFBB5BE97B8AA08CB0B"/>
          </w:pPr>
          <w:r w:rsidRPr="003A71FA">
            <w:rPr>
              <w:rStyle w:val="PlaceholderText"/>
            </w:rPr>
            <w:t>Choose an item.</w:t>
          </w:r>
        </w:p>
      </w:docPartBody>
    </w:docPart>
    <w:docPart>
      <w:docPartPr>
        <w:name w:val="DAFD92FB2881436AACA161A6EEC409E3"/>
        <w:category>
          <w:name w:val="General"/>
          <w:gallery w:val="placeholder"/>
        </w:category>
        <w:types>
          <w:type w:val="bbPlcHdr"/>
        </w:types>
        <w:behaviors>
          <w:behavior w:val="content"/>
        </w:behaviors>
        <w:guid w:val="{4205088D-9A80-4F4C-8F5E-875520E67BD6}"/>
      </w:docPartPr>
      <w:docPartBody>
        <w:p w:rsidR="00840EFF" w:rsidRDefault="00840EFF" w:rsidP="00840EFF">
          <w:pPr>
            <w:pStyle w:val="DAFD92FB2881436AACA161A6EEC409E3"/>
          </w:pPr>
          <w:r w:rsidRPr="003A71FA">
            <w:rPr>
              <w:rStyle w:val="PlaceholderText"/>
            </w:rPr>
            <w:t>Choose an item.</w:t>
          </w:r>
        </w:p>
      </w:docPartBody>
    </w:docPart>
    <w:docPart>
      <w:docPartPr>
        <w:name w:val="D135A536CCF34E219E6D970D4641ECE1"/>
        <w:category>
          <w:name w:val="General"/>
          <w:gallery w:val="placeholder"/>
        </w:category>
        <w:types>
          <w:type w:val="bbPlcHdr"/>
        </w:types>
        <w:behaviors>
          <w:behavior w:val="content"/>
        </w:behaviors>
        <w:guid w:val="{23CD077C-C07D-47A0-8C06-35D7F952E230}"/>
      </w:docPartPr>
      <w:docPartBody>
        <w:p w:rsidR="000C5E9A" w:rsidRDefault="00E406D9" w:rsidP="00E406D9">
          <w:pPr>
            <w:pStyle w:val="D135A536CCF34E219E6D970D4641ECE1"/>
          </w:pPr>
          <w:r w:rsidRPr="003A71FA">
            <w:rPr>
              <w:rStyle w:val="PlaceholderText"/>
            </w:rPr>
            <w:t>Choose an item.</w:t>
          </w:r>
        </w:p>
      </w:docPartBody>
    </w:docPart>
    <w:docPart>
      <w:docPartPr>
        <w:name w:val="BC7FEC0326DE428A9247AF9C1B8060B2"/>
        <w:category>
          <w:name w:val="General"/>
          <w:gallery w:val="placeholder"/>
        </w:category>
        <w:types>
          <w:type w:val="bbPlcHdr"/>
        </w:types>
        <w:behaviors>
          <w:behavior w:val="content"/>
        </w:behaviors>
        <w:guid w:val="{F3256AAC-5F1C-4A72-BF3A-5BC0F0C60B19}"/>
      </w:docPartPr>
      <w:docPartBody>
        <w:p w:rsidR="000C5E9A" w:rsidRDefault="00E406D9" w:rsidP="00E406D9">
          <w:pPr>
            <w:pStyle w:val="BC7FEC0326DE428A9247AF9C1B8060B2"/>
          </w:pPr>
          <w:r w:rsidRPr="003A71FA">
            <w:rPr>
              <w:rStyle w:val="PlaceholderText"/>
            </w:rPr>
            <w:t>Choose an item.</w:t>
          </w:r>
        </w:p>
      </w:docPartBody>
    </w:docPart>
    <w:docPart>
      <w:docPartPr>
        <w:name w:val="8652FA47C2894711A262A8340AAFAB1F"/>
        <w:category>
          <w:name w:val="General"/>
          <w:gallery w:val="placeholder"/>
        </w:category>
        <w:types>
          <w:type w:val="bbPlcHdr"/>
        </w:types>
        <w:behaviors>
          <w:behavior w:val="content"/>
        </w:behaviors>
        <w:guid w:val="{BD282893-5B8E-46AD-89C9-7F549EEAFD4B}"/>
      </w:docPartPr>
      <w:docPartBody>
        <w:p w:rsidR="00BC6E1E" w:rsidRDefault="000C5E9A" w:rsidP="000C5E9A">
          <w:pPr>
            <w:pStyle w:val="8652FA47C2894711A262A8340AAFAB1F"/>
          </w:pPr>
          <w:r w:rsidRPr="00F87BE0">
            <w:rPr>
              <w:rStyle w:val="PlaceholderText"/>
            </w:rPr>
            <w:t>Choose an item.</w:t>
          </w:r>
        </w:p>
      </w:docPartBody>
    </w:docPart>
    <w:docPart>
      <w:docPartPr>
        <w:name w:val="819F7EF6BEF04554AAF8AF99416C8C1C"/>
        <w:category>
          <w:name w:val="General"/>
          <w:gallery w:val="placeholder"/>
        </w:category>
        <w:types>
          <w:type w:val="bbPlcHdr"/>
        </w:types>
        <w:behaviors>
          <w:behavior w:val="content"/>
        </w:behaviors>
        <w:guid w:val="{C2BE0842-D555-4821-B4F6-5FBB9E2E7931}"/>
      </w:docPartPr>
      <w:docPartBody>
        <w:p w:rsidR="00BC6E1E" w:rsidRDefault="000C5E9A" w:rsidP="000C5E9A">
          <w:pPr>
            <w:pStyle w:val="819F7EF6BEF04554AAF8AF99416C8C1C"/>
          </w:pPr>
          <w:r w:rsidRPr="003A71FA">
            <w:rPr>
              <w:rStyle w:val="PlaceholderText"/>
            </w:rPr>
            <w:t>Choose an item.</w:t>
          </w:r>
        </w:p>
      </w:docPartBody>
    </w:docPart>
    <w:docPart>
      <w:docPartPr>
        <w:name w:val="5B3D1E0341844610826406A1621EAFBF"/>
        <w:category>
          <w:name w:val="General"/>
          <w:gallery w:val="placeholder"/>
        </w:category>
        <w:types>
          <w:type w:val="bbPlcHdr"/>
        </w:types>
        <w:behaviors>
          <w:behavior w:val="content"/>
        </w:behaviors>
        <w:guid w:val="{CF32FE57-CACF-430C-AD79-026DCE4BFC73}"/>
      </w:docPartPr>
      <w:docPartBody>
        <w:p w:rsidR="00BC6E1E" w:rsidRDefault="000C5E9A" w:rsidP="000C5E9A">
          <w:pPr>
            <w:pStyle w:val="5B3D1E0341844610826406A1621EAFBF"/>
          </w:pPr>
          <w:r w:rsidRPr="00F87BE0">
            <w:rPr>
              <w:rStyle w:val="PlaceholderText"/>
            </w:rPr>
            <w:t>Choose an item.</w:t>
          </w:r>
        </w:p>
      </w:docPartBody>
    </w:docPart>
    <w:docPart>
      <w:docPartPr>
        <w:name w:val="3DBB8B6A94F04823A188837A1DB67654"/>
        <w:category>
          <w:name w:val="General"/>
          <w:gallery w:val="placeholder"/>
        </w:category>
        <w:types>
          <w:type w:val="bbPlcHdr"/>
        </w:types>
        <w:behaviors>
          <w:behavior w:val="content"/>
        </w:behaviors>
        <w:guid w:val="{7E285F65-E184-4C69-9A48-ECAAB5AFA0B0}"/>
      </w:docPartPr>
      <w:docPartBody>
        <w:p w:rsidR="00BC6E1E" w:rsidRDefault="000C5E9A" w:rsidP="000C5E9A">
          <w:pPr>
            <w:pStyle w:val="3DBB8B6A94F04823A188837A1DB67654"/>
          </w:pPr>
          <w:r w:rsidRPr="00F87BE0">
            <w:rPr>
              <w:rStyle w:val="PlaceholderText"/>
            </w:rPr>
            <w:t>Choose an item.</w:t>
          </w:r>
        </w:p>
      </w:docPartBody>
    </w:docPart>
    <w:docPart>
      <w:docPartPr>
        <w:name w:val="709651D5CC5046AAA27914770F5105A1"/>
        <w:category>
          <w:name w:val="General"/>
          <w:gallery w:val="placeholder"/>
        </w:category>
        <w:types>
          <w:type w:val="bbPlcHdr"/>
        </w:types>
        <w:behaviors>
          <w:behavior w:val="content"/>
        </w:behaviors>
        <w:guid w:val="{028BBC30-D5B5-4DB9-AC33-9BD2F56B72AF}"/>
      </w:docPartPr>
      <w:docPartBody>
        <w:p w:rsidR="00BC6E1E" w:rsidRDefault="000C5E9A" w:rsidP="000C5E9A">
          <w:pPr>
            <w:pStyle w:val="709651D5CC5046AAA27914770F5105A1"/>
          </w:pPr>
          <w:r w:rsidRPr="003A71FA">
            <w:rPr>
              <w:rStyle w:val="PlaceholderText"/>
            </w:rPr>
            <w:t>Choose an item.</w:t>
          </w:r>
        </w:p>
      </w:docPartBody>
    </w:docPart>
    <w:docPart>
      <w:docPartPr>
        <w:name w:val="5D066573092B44A784F058CF1D5D775A"/>
        <w:category>
          <w:name w:val="General"/>
          <w:gallery w:val="placeholder"/>
        </w:category>
        <w:types>
          <w:type w:val="bbPlcHdr"/>
        </w:types>
        <w:behaviors>
          <w:behavior w:val="content"/>
        </w:behaviors>
        <w:guid w:val="{4F3B1F75-A489-4BFE-8BB7-58C635B09A5B}"/>
      </w:docPartPr>
      <w:docPartBody>
        <w:p w:rsidR="00BC6E1E" w:rsidRDefault="000C5E9A" w:rsidP="000C5E9A">
          <w:pPr>
            <w:pStyle w:val="5D066573092B44A784F058CF1D5D775A"/>
          </w:pPr>
          <w:r w:rsidRPr="00F87BE0">
            <w:rPr>
              <w:rStyle w:val="PlaceholderText"/>
            </w:rPr>
            <w:t>Choose an item.</w:t>
          </w:r>
        </w:p>
      </w:docPartBody>
    </w:docPart>
    <w:docPart>
      <w:docPartPr>
        <w:name w:val="D43126C217C34FCDA8A87750BDA0B6FC"/>
        <w:category>
          <w:name w:val="General"/>
          <w:gallery w:val="placeholder"/>
        </w:category>
        <w:types>
          <w:type w:val="bbPlcHdr"/>
        </w:types>
        <w:behaviors>
          <w:behavior w:val="content"/>
        </w:behaviors>
        <w:guid w:val="{CFFF696D-A1CF-4399-AF35-A63C7EE6778C}"/>
      </w:docPartPr>
      <w:docPartBody>
        <w:p w:rsidR="00BC6E1E" w:rsidRDefault="000C5E9A" w:rsidP="000C5E9A">
          <w:pPr>
            <w:pStyle w:val="D43126C217C34FCDA8A87750BDA0B6FC"/>
          </w:pPr>
          <w:r w:rsidRPr="00F87BE0">
            <w:rPr>
              <w:rStyle w:val="PlaceholderText"/>
            </w:rPr>
            <w:t>Choose an item.</w:t>
          </w:r>
        </w:p>
      </w:docPartBody>
    </w:docPart>
    <w:docPart>
      <w:docPartPr>
        <w:name w:val="CFA37C629AB24C84994656BB588FDC2D"/>
        <w:category>
          <w:name w:val="General"/>
          <w:gallery w:val="placeholder"/>
        </w:category>
        <w:types>
          <w:type w:val="bbPlcHdr"/>
        </w:types>
        <w:behaviors>
          <w:behavior w:val="content"/>
        </w:behaviors>
        <w:guid w:val="{F29869AE-1C02-4B1B-BC38-CED4F7F7CCEB}"/>
      </w:docPartPr>
      <w:docPartBody>
        <w:p w:rsidR="00BC6E1E" w:rsidRDefault="000C5E9A" w:rsidP="000C5E9A">
          <w:pPr>
            <w:pStyle w:val="CFA37C629AB24C84994656BB588FDC2D"/>
          </w:pPr>
          <w:r w:rsidRPr="003A71FA">
            <w:rPr>
              <w:rStyle w:val="PlaceholderText"/>
            </w:rPr>
            <w:t>Choose an item.</w:t>
          </w:r>
        </w:p>
      </w:docPartBody>
    </w:docPart>
    <w:docPart>
      <w:docPartPr>
        <w:name w:val="E2A5BCF048474F6489CB4D0930B4DF1C"/>
        <w:category>
          <w:name w:val="General"/>
          <w:gallery w:val="placeholder"/>
        </w:category>
        <w:types>
          <w:type w:val="bbPlcHdr"/>
        </w:types>
        <w:behaviors>
          <w:behavior w:val="content"/>
        </w:behaviors>
        <w:guid w:val="{17D41F46-E27D-4C5A-8D61-5605AADC39F4}"/>
      </w:docPartPr>
      <w:docPartBody>
        <w:p w:rsidR="00BC6E1E" w:rsidRDefault="000C5E9A" w:rsidP="000C5E9A">
          <w:pPr>
            <w:pStyle w:val="E2A5BCF048474F6489CB4D0930B4DF1C"/>
          </w:pPr>
          <w:r w:rsidRPr="00F87BE0">
            <w:rPr>
              <w:rStyle w:val="PlaceholderText"/>
            </w:rPr>
            <w:t>Choose an item.</w:t>
          </w:r>
        </w:p>
      </w:docPartBody>
    </w:docPart>
    <w:docPart>
      <w:docPartPr>
        <w:name w:val="827FEC43C6D34A0CA55FDEEE1CD3C86F"/>
        <w:category>
          <w:name w:val="General"/>
          <w:gallery w:val="placeholder"/>
        </w:category>
        <w:types>
          <w:type w:val="bbPlcHdr"/>
        </w:types>
        <w:behaviors>
          <w:behavior w:val="content"/>
        </w:behaviors>
        <w:guid w:val="{8F8D0210-354C-4B7C-B06A-7DCA06D055F5}"/>
      </w:docPartPr>
      <w:docPartBody>
        <w:p w:rsidR="00BC6E1E" w:rsidRDefault="000C5E9A" w:rsidP="000C5E9A">
          <w:pPr>
            <w:pStyle w:val="827FEC43C6D34A0CA55FDEEE1CD3C86F"/>
          </w:pPr>
          <w:r w:rsidRPr="00F87BE0">
            <w:rPr>
              <w:rStyle w:val="PlaceholderText"/>
            </w:rPr>
            <w:t>Choose an item.</w:t>
          </w:r>
        </w:p>
      </w:docPartBody>
    </w:docPart>
    <w:docPart>
      <w:docPartPr>
        <w:name w:val="46BF6D2B4E484DC88B8390CE23A70635"/>
        <w:category>
          <w:name w:val="General"/>
          <w:gallery w:val="placeholder"/>
        </w:category>
        <w:types>
          <w:type w:val="bbPlcHdr"/>
        </w:types>
        <w:behaviors>
          <w:behavior w:val="content"/>
        </w:behaviors>
        <w:guid w:val="{92112D35-458E-4BA9-8440-BDC958F1716C}"/>
      </w:docPartPr>
      <w:docPartBody>
        <w:p w:rsidR="00BC6E1E" w:rsidRDefault="000C5E9A" w:rsidP="000C5E9A">
          <w:pPr>
            <w:pStyle w:val="46BF6D2B4E484DC88B8390CE23A70635"/>
          </w:pPr>
          <w:r w:rsidRPr="003A71FA">
            <w:rPr>
              <w:rStyle w:val="PlaceholderText"/>
            </w:rPr>
            <w:t>Choose an item.</w:t>
          </w:r>
        </w:p>
      </w:docPartBody>
    </w:docPart>
    <w:docPart>
      <w:docPartPr>
        <w:name w:val="AA86E87D69A649B482526AF1E94ABD53"/>
        <w:category>
          <w:name w:val="General"/>
          <w:gallery w:val="placeholder"/>
        </w:category>
        <w:types>
          <w:type w:val="bbPlcHdr"/>
        </w:types>
        <w:behaviors>
          <w:behavior w:val="content"/>
        </w:behaviors>
        <w:guid w:val="{4E2B7697-2EA6-41AA-846C-40C715B96D02}"/>
      </w:docPartPr>
      <w:docPartBody>
        <w:p w:rsidR="00BC6E1E" w:rsidRDefault="000C5E9A" w:rsidP="000C5E9A">
          <w:pPr>
            <w:pStyle w:val="AA86E87D69A649B482526AF1E94ABD53"/>
          </w:pPr>
          <w:r w:rsidRPr="00F87BE0">
            <w:rPr>
              <w:rStyle w:val="PlaceholderText"/>
            </w:rPr>
            <w:t>Choose an item.</w:t>
          </w:r>
        </w:p>
      </w:docPartBody>
    </w:docPart>
    <w:docPart>
      <w:docPartPr>
        <w:name w:val="44FD052EB71849A0B1983830A89D653D"/>
        <w:category>
          <w:name w:val="General"/>
          <w:gallery w:val="placeholder"/>
        </w:category>
        <w:types>
          <w:type w:val="bbPlcHdr"/>
        </w:types>
        <w:behaviors>
          <w:behavior w:val="content"/>
        </w:behaviors>
        <w:guid w:val="{A2BD951C-4964-4764-A52B-0C45BA7254A4}"/>
      </w:docPartPr>
      <w:docPartBody>
        <w:p w:rsidR="00BC6E1E" w:rsidRDefault="000C5E9A" w:rsidP="000C5E9A">
          <w:pPr>
            <w:pStyle w:val="44FD052EB71849A0B1983830A89D653D"/>
          </w:pPr>
          <w:r w:rsidRPr="003A71FA">
            <w:rPr>
              <w:rStyle w:val="PlaceholderText"/>
            </w:rPr>
            <w:t>Choose an item.</w:t>
          </w:r>
        </w:p>
      </w:docPartBody>
    </w:docPart>
    <w:docPart>
      <w:docPartPr>
        <w:name w:val="FE031EC006DF46A884E24377426526BF"/>
        <w:category>
          <w:name w:val="General"/>
          <w:gallery w:val="placeholder"/>
        </w:category>
        <w:types>
          <w:type w:val="bbPlcHdr"/>
        </w:types>
        <w:behaviors>
          <w:behavior w:val="content"/>
        </w:behaviors>
        <w:guid w:val="{05B8AA31-3F10-48BE-B9BE-65B25FD7AB81}"/>
      </w:docPartPr>
      <w:docPartBody>
        <w:p w:rsidR="00BC6E1E" w:rsidRDefault="000C5E9A" w:rsidP="000C5E9A">
          <w:pPr>
            <w:pStyle w:val="FE031EC006DF46A884E24377426526BF"/>
          </w:pPr>
          <w:r w:rsidRPr="003A71FA">
            <w:rPr>
              <w:rStyle w:val="PlaceholderText"/>
            </w:rPr>
            <w:t>Choose an item.</w:t>
          </w:r>
        </w:p>
      </w:docPartBody>
    </w:docPart>
    <w:docPart>
      <w:docPartPr>
        <w:name w:val="26FCC6A371814470AAC30238C12391EC"/>
        <w:category>
          <w:name w:val="General"/>
          <w:gallery w:val="placeholder"/>
        </w:category>
        <w:types>
          <w:type w:val="bbPlcHdr"/>
        </w:types>
        <w:behaviors>
          <w:behavior w:val="content"/>
        </w:behaviors>
        <w:guid w:val="{75215C70-A4D6-408E-8E3A-630E6FA8C1DE}"/>
      </w:docPartPr>
      <w:docPartBody>
        <w:p w:rsidR="00BC6E1E" w:rsidRDefault="000C5E9A" w:rsidP="000C5E9A">
          <w:pPr>
            <w:pStyle w:val="26FCC6A371814470AAC30238C12391EC"/>
          </w:pPr>
          <w:r w:rsidRPr="003A71FA">
            <w:rPr>
              <w:rStyle w:val="PlaceholderText"/>
            </w:rPr>
            <w:t>Choose an item.</w:t>
          </w:r>
        </w:p>
      </w:docPartBody>
    </w:docPart>
    <w:docPart>
      <w:docPartPr>
        <w:name w:val="63A83847EAEA4390BFDFBF2FF8717F4D"/>
        <w:category>
          <w:name w:val="General"/>
          <w:gallery w:val="placeholder"/>
        </w:category>
        <w:types>
          <w:type w:val="bbPlcHdr"/>
        </w:types>
        <w:behaviors>
          <w:behavior w:val="content"/>
        </w:behaviors>
        <w:guid w:val="{88F01F2D-04F7-41A5-BACD-A7EE87597EE6}"/>
      </w:docPartPr>
      <w:docPartBody>
        <w:p w:rsidR="00BC6E1E" w:rsidRDefault="000C5E9A" w:rsidP="000C5E9A">
          <w:pPr>
            <w:pStyle w:val="63A83847EAEA4390BFDFBF2FF8717F4D"/>
          </w:pPr>
          <w:r w:rsidRPr="003A71FA">
            <w:rPr>
              <w:rStyle w:val="PlaceholderText"/>
            </w:rPr>
            <w:t>Choose an item.</w:t>
          </w:r>
        </w:p>
      </w:docPartBody>
    </w:docPart>
    <w:docPart>
      <w:docPartPr>
        <w:name w:val="48143F5966B84995956012B71E32D3BF"/>
        <w:category>
          <w:name w:val="General"/>
          <w:gallery w:val="placeholder"/>
        </w:category>
        <w:types>
          <w:type w:val="bbPlcHdr"/>
        </w:types>
        <w:behaviors>
          <w:behavior w:val="content"/>
        </w:behaviors>
        <w:guid w:val="{433B5040-770E-4E3A-9714-3E89AF2CA141}"/>
      </w:docPartPr>
      <w:docPartBody>
        <w:p w:rsidR="00BC6E1E" w:rsidRDefault="000C5E9A" w:rsidP="000C5E9A">
          <w:pPr>
            <w:pStyle w:val="48143F5966B84995956012B71E32D3BF"/>
          </w:pPr>
          <w:r w:rsidRPr="003A71FA">
            <w:rPr>
              <w:rStyle w:val="PlaceholderText"/>
            </w:rPr>
            <w:t>Choose an item.</w:t>
          </w:r>
        </w:p>
      </w:docPartBody>
    </w:docPart>
    <w:docPart>
      <w:docPartPr>
        <w:name w:val="944565B2C2754C16A0F1853856BD4FC4"/>
        <w:category>
          <w:name w:val="General"/>
          <w:gallery w:val="placeholder"/>
        </w:category>
        <w:types>
          <w:type w:val="bbPlcHdr"/>
        </w:types>
        <w:behaviors>
          <w:behavior w:val="content"/>
        </w:behaviors>
        <w:guid w:val="{5099CB92-5ED5-4BF6-AA95-356D47F57CDF}"/>
      </w:docPartPr>
      <w:docPartBody>
        <w:p w:rsidR="00BC6E1E" w:rsidRDefault="000C5E9A" w:rsidP="000C5E9A">
          <w:pPr>
            <w:pStyle w:val="944565B2C2754C16A0F1853856BD4FC4"/>
          </w:pPr>
          <w:r w:rsidRPr="003A71FA">
            <w:rPr>
              <w:rStyle w:val="PlaceholderText"/>
            </w:rPr>
            <w:t>Choose an item.</w:t>
          </w:r>
        </w:p>
      </w:docPartBody>
    </w:docPart>
    <w:docPart>
      <w:docPartPr>
        <w:name w:val="8F0BD65F6D6646199CA2F1C9DE6B035D"/>
        <w:category>
          <w:name w:val="General"/>
          <w:gallery w:val="placeholder"/>
        </w:category>
        <w:types>
          <w:type w:val="bbPlcHdr"/>
        </w:types>
        <w:behaviors>
          <w:behavior w:val="content"/>
        </w:behaviors>
        <w:guid w:val="{2FD926DE-451D-4C2B-87CC-8D1E1C2EBB6C}"/>
      </w:docPartPr>
      <w:docPartBody>
        <w:p w:rsidR="00BC6E1E" w:rsidRDefault="000C5E9A" w:rsidP="000C5E9A">
          <w:pPr>
            <w:pStyle w:val="8F0BD65F6D6646199CA2F1C9DE6B035D"/>
          </w:pPr>
          <w:r w:rsidRPr="003A71FA">
            <w:rPr>
              <w:rStyle w:val="PlaceholderText"/>
            </w:rPr>
            <w:t>Choose an item.</w:t>
          </w:r>
        </w:p>
      </w:docPartBody>
    </w:docPart>
    <w:docPart>
      <w:docPartPr>
        <w:name w:val="F1DD31CF35A24BC2B648F71C02470C39"/>
        <w:category>
          <w:name w:val="General"/>
          <w:gallery w:val="placeholder"/>
        </w:category>
        <w:types>
          <w:type w:val="bbPlcHdr"/>
        </w:types>
        <w:behaviors>
          <w:behavior w:val="content"/>
        </w:behaviors>
        <w:guid w:val="{B5755161-1E61-44E4-97CD-D60B18D7C476}"/>
      </w:docPartPr>
      <w:docPartBody>
        <w:p w:rsidR="00BC6E1E" w:rsidRDefault="000C5E9A" w:rsidP="000C5E9A">
          <w:pPr>
            <w:pStyle w:val="F1DD31CF35A24BC2B648F71C02470C39"/>
          </w:pPr>
          <w:r w:rsidRPr="003A71FA">
            <w:rPr>
              <w:rStyle w:val="PlaceholderText"/>
            </w:rPr>
            <w:t>Choose an item.</w:t>
          </w:r>
        </w:p>
      </w:docPartBody>
    </w:docPart>
    <w:docPart>
      <w:docPartPr>
        <w:name w:val="2DF571D5FA6644459D56F74DF28EC726"/>
        <w:category>
          <w:name w:val="General"/>
          <w:gallery w:val="placeholder"/>
        </w:category>
        <w:types>
          <w:type w:val="bbPlcHdr"/>
        </w:types>
        <w:behaviors>
          <w:behavior w:val="content"/>
        </w:behaviors>
        <w:guid w:val="{FA341B5E-05C1-4927-BA24-68774A2A2FA0}"/>
      </w:docPartPr>
      <w:docPartBody>
        <w:p w:rsidR="00BC6E1E" w:rsidRDefault="000C5E9A" w:rsidP="000C5E9A">
          <w:pPr>
            <w:pStyle w:val="2DF571D5FA6644459D56F74DF28EC726"/>
          </w:pPr>
          <w:r w:rsidRPr="00F87BE0">
            <w:rPr>
              <w:rStyle w:val="PlaceholderText"/>
            </w:rPr>
            <w:t>Choose an item.</w:t>
          </w:r>
        </w:p>
      </w:docPartBody>
    </w:docPart>
    <w:docPart>
      <w:docPartPr>
        <w:name w:val="AEF99D1BC6E04BF984677625BBE37BE4"/>
        <w:category>
          <w:name w:val="General"/>
          <w:gallery w:val="placeholder"/>
        </w:category>
        <w:types>
          <w:type w:val="bbPlcHdr"/>
        </w:types>
        <w:behaviors>
          <w:behavior w:val="content"/>
        </w:behaviors>
        <w:guid w:val="{417E505B-1891-4F17-B42F-39CE577FA7C5}"/>
      </w:docPartPr>
      <w:docPartBody>
        <w:p w:rsidR="00BC6E1E" w:rsidRDefault="000C5E9A" w:rsidP="000C5E9A">
          <w:pPr>
            <w:pStyle w:val="AEF99D1BC6E04BF984677625BBE37BE4"/>
          </w:pPr>
          <w:r w:rsidRPr="00F87BE0">
            <w:rPr>
              <w:rStyle w:val="PlaceholderText"/>
            </w:rPr>
            <w:t>Choose an item.</w:t>
          </w:r>
        </w:p>
      </w:docPartBody>
    </w:docPart>
    <w:docPart>
      <w:docPartPr>
        <w:name w:val="920AF474A63E4CEFB7648204C0C9C61D"/>
        <w:category>
          <w:name w:val="General"/>
          <w:gallery w:val="placeholder"/>
        </w:category>
        <w:types>
          <w:type w:val="bbPlcHdr"/>
        </w:types>
        <w:behaviors>
          <w:behavior w:val="content"/>
        </w:behaviors>
        <w:guid w:val="{893F80D1-F095-4BF4-8D6D-05B8E95E20C6}"/>
      </w:docPartPr>
      <w:docPartBody>
        <w:p w:rsidR="00BC6E1E" w:rsidRDefault="000C5E9A" w:rsidP="000C5E9A">
          <w:pPr>
            <w:pStyle w:val="920AF474A63E4CEFB7648204C0C9C61D"/>
          </w:pPr>
          <w:r w:rsidRPr="00F87BE0">
            <w:rPr>
              <w:rStyle w:val="PlaceholderText"/>
            </w:rPr>
            <w:t>Choose an item.</w:t>
          </w:r>
        </w:p>
      </w:docPartBody>
    </w:docPart>
    <w:docPart>
      <w:docPartPr>
        <w:name w:val="C75F1065CF3A42138241E74D65BE2E9E"/>
        <w:category>
          <w:name w:val="General"/>
          <w:gallery w:val="placeholder"/>
        </w:category>
        <w:types>
          <w:type w:val="bbPlcHdr"/>
        </w:types>
        <w:behaviors>
          <w:behavior w:val="content"/>
        </w:behaviors>
        <w:guid w:val="{32F3D8DD-A68E-4D0C-962C-449DD4CE7F2C}"/>
      </w:docPartPr>
      <w:docPartBody>
        <w:p w:rsidR="00BC6E1E" w:rsidRDefault="000C5E9A" w:rsidP="000C5E9A">
          <w:pPr>
            <w:pStyle w:val="C75F1065CF3A42138241E74D65BE2E9E"/>
          </w:pPr>
          <w:r w:rsidRPr="00F87BE0">
            <w:rPr>
              <w:rStyle w:val="PlaceholderText"/>
            </w:rPr>
            <w:t>Choose an item.</w:t>
          </w:r>
        </w:p>
      </w:docPartBody>
    </w:docPart>
    <w:docPart>
      <w:docPartPr>
        <w:name w:val="F34562D458F247E5AD3E19F564C904FD"/>
        <w:category>
          <w:name w:val="General"/>
          <w:gallery w:val="placeholder"/>
        </w:category>
        <w:types>
          <w:type w:val="bbPlcHdr"/>
        </w:types>
        <w:behaviors>
          <w:behavior w:val="content"/>
        </w:behaviors>
        <w:guid w:val="{2871876E-5500-4E21-A471-0A9B0A6C8A65}"/>
      </w:docPartPr>
      <w:docPartBody>
        <w:p w:rsidR="00BC6E1E" w:rsidRDefault="000C5E9A" w:rsidP="000C5E9A">
          <w:pPr>
            <w:pStyle w:val="F34562D458F247E5AD3E19F564C904FD"/>
          </w:pPr>
          <w:r w:rsidRPr="00F87BE0">
            <w:rPr>
              <w:rStyle w:val="PlaceholderText"/>
            </w:rPr>
            <w:t>Choose an item.</w:t>
          </w:r>
        </w:p>
      </w:docPartBody>
    </w:docPart>
    <w:docPart>
      <w:docPartPr>
        <w:name w:val="CFE83F7645BD4A48BE3588FB818D9F59"/>
        <w:category>
          <w:name w:val="General"/>
          <w:gallery w:val="placeholder"/>
        </w:category>
        <w:types>
          <w:type w:val="bbPlcHdr"/>
        </w:types>
        <w:behaviors>
          <w:behavior w:val="content"/>
        </w:behaviors>
        <w:guid w:val="{9BA42F63-D874-4DEC-B010-81CD3EC3C268}"/>
      </w:docPartPr>
      <w:docPartBody>
        <w:p w:rsidR="00BC6E1E" w:rsidRDefault="000C5E9A" w:rsidP="000C5E9A">
          <w:pPr>
            <w:pStyle w:val="CFE83F7645BD4A48BE3588FB818D9F59"/>
          </w:pPr>
          <w:r w:rsidRPr="00F87BE0">
            <w:rPr>
              <w:rStyle w:val="PlaceholderText"/>
            </w:rPr>
            <w:t>Choose an item.</w:t>
          </w:r>
        </w:p>
      </w:docPartBody>
    </w:docPart>
    <w:docPart>
      <w:docPartPr>
        <w:name w:val="63DBF87E97014AAC9F049E3281F4252F"/>
        <w:category>
          <w:name w:val="General"/>
          <w:gallery w:val="placeholder"/>
        </w:category>
        <w:types>
          <w:type w:val="bbPlcHdr"/>
        </w:types>
        <w:behaviors>
          <w:behavior w:val="content"/>
        </w:behaviors>
        <w:guid w:val="{6CEEC3D6-8B27-42C2-9916-072ADE2F9D00}"/>
      </w:docPartPr>
      <w:docPartBody>
        <w:p w:rsidR="00BC6E1E" w:rsidRDefault="000C5E9A" w:rsidP="000C5E9A">
          <w:pPr>
            <w:pStyle w:val="63DBF87E97014AAC9F049E3281F4252F"/>
          </w:pPr>
          <w:r w:rsidRPr="003A71FA">
            <w:rPr>
              <w:rStyle w:val="PlaceholderText"/>
            </w:rPr>
            <w:t>Choose an item.</w:t>
          </w:r>
        </w:p>
      </w:docPartBody>
    </w:docPart>
    <w:docPart>
      <w:docPartPr>
        <w:name w:val="AC11A1BEA34E4A63A7039F78FCA81423"/>
        <w:category>
          <w:name w:val="General"/>
          <w:gallery w:val="placeholder"/>
        </w:category>
        <w:types>
          <w:type w:val="bbPlcHdr"/>
        </w:types>
        <w:behaviors>
          <w:behavior w:val="content"/>
        </w:behaviors>
        <w:guid w:val="{6988B50D-072F-49AD-A4EC-C633C5D02DFE}"/>
      </w:docPartPr>
      <w:docPartBody>
        <w:p w:rsidR="00BC6E1E" w:rsidRDefault="000C5E9A" w:rsidP="000C5E9A">
          <w:pPr>
            <w:pStyle w:val="AC11A1BEA34E4A63A7039F78FCA81423"/>
          </w:pPr>
          <w:r w:rsidRPr="003A71FA">
            <w:rPr>
              <w:rStyle w:val="PlaceholderText"/>
            </w:rPr>
            <w:t>Choose an item.</w:t>
          </w:r>
        </w:p>
      </w:docPartBody>
    </w:docPart>
    <w:docPart>
      <w:docPartPr>
        <w:name w:val="C6CD080A00C3416B9EA87AAE2ECF6182"/>
        <w:category>
          <w:name w:val="General"/>
          <w:gallery w:val="placeholder"/>
        </w:category>
        <w:types>
          <w:type w:val="bbPlcHdr"/>
        </w:types>
        <w:behaviors>
          <w:behavior w:val="content"/>
        </w:behaviors>
        <w:guid w:val="{0AE621B1-4726-4111-B8B8-D5C67C8A2ABA}"/>
      </w:docPartPr>
      <w:docPartBody>
        <w:p w:rsidR="00BC6E1E" w:rsidRDefault="000C5E9A" w:rsidP="000C5E9A">
          <w:pPr>
            <w:pStyle w:val="C6CD080A00C3416B9EA87AAE2ECF6182"/>
          </w:pPr>
          <w:r w:rsidRPr="003A71FA">
            <w:rPr>
              <w:rStyle w:val="PlaceholderText"/>
            </w:rPr>
            <w:t>Choose an item.</w:t>
          </w:r>
        </w:p>
      </w:docPartBody>
    </w:docPart>
    <w:docPart>
      <w:docPartPr>
        <w:name w:val="DD157745DE5C4AF2A3D4DEFA543D72BC"/>
        <w:category>
          <w:name w:val="General"/>
          <w:gallery w:val="placeholder"/>
        </w:category>
        <w:types>
          <w:type w:val="bbPlcHdr"/>
        </w:types>
        <w:behaviors>
          <w:behavior w:val="content"/>
        </w:behaviors>
        <w:guid w:val="{C4AC6387-25B5-4F28-A836-2B60C94BA571}"/>
      </w:docPartPr>
      <w:docPartBody>
        <w:p w:rsidR="00BC6E1E" w:rsidRDefault="000C5E9A" w:rsidP="000C5E9A">
          <w:pPr>
            <w:pStyle w:val="DD157745DE5C4AF2A3D4DEFA543D72BC"/>
          </w:pPr>
          <w:r w:rsidRPr="00F87BE0">
            <w:rPr>
              <w:rStyle w:val="PlaceholderText"/>
            </w:rPr>
            <w:t>Choose an item.</w:t>
          </w:r>
        </w:p>
      </w:docPartBody>
    </w:docPart>
    <w:docPart>
      <w:docPartPr>
        <w:name w:val="92827C3F0EB84AD59AE16556010E9FBA"/>
        <w:category>
          <w:name w:val="General"/>
          <w:gallery w:val="placeholder"/>
        </w:category>
        <w:types>
          <w:type w:val="bbPlcHdr"/>
        </w:types>
        <w:behaviors>
          <w:behavior w:val="content"/>
        </w:behaviors>
        <w:guid w:val="{A65455D6-034B-47C8-A2D4-D847399D35E6}"/>
      </w:docPartPr>
      <w:docPartBody>
        <w:p w:rsidR="00BC6E1E" w:rsidRDefault="000C5E9A" w:rsidP="000C5E9A">
          <w:pPr>
            <w:pStyle w:val="92827C3F0EB84AD59AE16556010E9FBA"/>
          </w:pPr>
          <w:r w:rsidRPr="00F87BE0">
            <w:rPr>
              <w:rStyle w:val="PlaceholderText"/>
            </w:rPr>
            <w:t>Choose an item.</w:t>
          </w:r>
        </w:p>
      </w:docPartBody>
    </w:docPart>
    <w:docPart>
      <w:docPartPr>
        <w:name w:val="E6FA1C35C3AE4F169777E6560BF0DCF0"/>
        <w:category>
          <w:name w:val="General"/>
          <w:gallery w:val="placeholder"/>
        </w:category>
        <w:types>
          <w:type w:val="bbPlcHdr"/>
        </w:types>
        <w:behaviors>
          <w:behavior w:val="content"/>
        </w:behaviors>
        <w:guid w:val="{096924E1-239D-4006-A142-A76A5E31E5E1}"/>
      </w:docPartPr>
      <w:docPartBody>
        <w:p w:rsidR="00BC6E1E" w:rsidRDefault="000C5E9A" w:rsidP="000C5E9A">
          <w:pPr>
            <w:pStyle w:val="E6FA1C35C3AE4F169777E6560BF0DCF0"/>
          </w:pPr>
          <w:r w:rsidRPr="00F87BE0">
            <w:rPr>
              <w:rStyle w:val="PlaceholderText"/>
            </w:rPr>
            <w:t>Choose an item.</w:t>
          </w:r>
        </w:p>
      </w:docPartBody>
    </w:docPart>
    <w:docPart>
      <w:docPartPr>
        <w:name w:val="C44CAE3A89AD4445946C3142295B4531"/>
        <w:category>
          <w:name w:val="General"/>
          <w:gallery w:val="placeholder"/>
        </w:category>
        <w:types>
          <w:type w:val="bbPlcHdr"/>
        </w:types>
        <w:behaviors>
          <w:behavior w:val="content"/>
        </w:behaviors>
        <w:guid w:val="{88940F2C-23E5-4CE2-8E19-B810BF01217D}"/>
      </w:docPartPr>
      <w:docPartBody>
        <w:p w:rsidR="00BC6E1E" w:rsidRDefault="000C5E9A" w:rsidP="000C5E9A">
          <w:pPr>
            <w:pStyle w:val="C44CAE3A89AD4445946C3142295B4531"/>
          </w:pPr>
          <w:r w:rsidRPr="003A71FA">
            <w:rPr>
              <w:rStyle w:val="PlaceholderText"/>
            </w:rPr>
            <w:t>Choose an item.</w:t>
          </w:r>
        </w:p>
      </w:docPartBody>
    </w:docPart>
    <w:docPart>
      <w:docPartPr>
        <w:name w:val="8361A19B781F452E83DB6B3239DF737A"/>
        <w:category>
          <w:name w:val="General"/>
          <w:gallery w:val="placeholder"/>
        </w:category>
        <w:types>
          <w:type w:val="bbPlcHdr"/>
        </w:types>
        <w:behaviors>
          <w:behavior w:val="content"/>
        </w:behaviors>
        <w:guid w:val="{16F4457E-A7F8-475E-952E-F492057343A9}"/>
      </w:docPartPr>
      <w:docPartBody>
        <w:p w:rsidR="00BC6E1E" w:rsidRDefault="000C5E9A" w:rsidP="000C5E9A">
          <w:pPr>
            <w:pStyle w:val="8361A19B781F452E83DB6B3239DF737A"/>
          </w:pPr>
          <w:r w:rsidRPr="00F87BE0">
            <w:rPr>
              <w:rStyle w:val="PlaceholderText"/>
            </w:rPr>
            <w:t>Choose an item.</w:t>
          </w:r>
        </w:p>
      </w:docPartBody>
    </w:docPart>
    <w:docPart>
      <w:docPartPr>
        <w:name w:val="7B85183D6E174CA9B37ED862687A4B90"/>
        <w:category>
          <w:name w:val="General"/>
          <w:gallery w:val="placeholder"/>
        </w:category>
        <w:types>
          <w:type w:val="bbPlcHdr"/>
        </w:types>
        <w:behaviors>
          <w:behavior w:val="content"/>
        </w:behaviors>
        <w:guid w:val="{4F08DF29-D88A-485C-85FB-A3EF17AF9941}"/>
      </w:docPartPr>
      <w:docPartBody>
        <w:p w:rsidR="00BC6E1E" w:rsidRDefault="000C5E9A" w:rsidP="000C5E9A">
          <w:pPr>
            <w:pStyle w:val="7B85183D6E174CA9B37ED862687A4B90"/>
          </w:pPr>
          <w:r w:rsidRPr="003A71FA">
            <w:rPr>
              <w:rStyle w:val="PlaceholderText"/>
            </w:rPr>
            <w:t>Choose an item.</w:t>
          </w:r>
        </w:p>
      </w:docPartBody>
    </w:docPart>
    <w:docPart>
      <w:docPartPr>
        <w:name w:val="304F914AF20144D4A6F599E85F883EA6"/>
        <w:category>
          <w:name w:val="General"/>
          <w:gallery w:val="placeholder"/>
        </w:category>
        <w:types>
          <w:type w:val="bbPlcHdr"/>
        </w:types>
        <w:behaviors>
          <w:behavior w:val="content"/>
        </w:behaviors>
        <w:guid w:val="{839B2D89-5FFB-44A4-AC6F-CEB4C7306455}"/>
      </w:docPartPr>
      <w:docPartBody>
        <w:p w:rsidR="00BC6E1E" w:rsidRDefault="000C5E9A" w:rsidP="000C5E9A">
          <w:pPr>
            <w:pStyle w:val="304F914AF20144D4A6F599E85F883EA6"/>
          </w:pPr>
          <w:r w:rsidRPr="00F87BE0">
            <w:rPr>
              <w:rStyle w:val="PlaceholderText"/>
            </w:rPr>
            <w:t>Choose an item.</w:t>
          </w:r>
        </w:p>
      </w:docPartBody>
    </w:docPart>
    <w:docPart>
      <w:docPartPr>
        <w:name w:val="09DE19CE2E654F3C80EA95D2EC529F70"/>
        <w:category>
          <w:name w:val="General"/>
          <w:gallery w:val="placeholder"/>
        </w:category>
        <w:types>
          <w:type w:val="bbPlcHdr"/>
        </w:types>
        <w:behaviors>
          <w:behavior w:val="content"/>
        </w:behaviors>
        <w:guid w:val="{139F70C4-0BCE-440F-A4DD-E1587D19F1A4}"/>
      </w:docPartPr>
      <w:docPartBody>
        <w:p w:rsidR="00BC6E1E" w:rsidRDefault="000C5E9A" w:rsidP="000C5E9A">
          <w:pPr>
            <w:pStyle w:val="09DE19CE2E654F3C80EA95D2EC529F70"/>
          </w:pPr>
          <w:r w:rsidRPr="003A71FA">
            <w:rPr>
              <w:rStyle w:val="PlaceholderText"/>
            </w:rPr>
            <w:t>Choose an item.</w:t>
          </w:r>
        </w:p>
      </w:docPartBody>
    </w:docPart>
    <w:docPart>
      <w:docPartPr>
        <w:name w:val="C31315923CEC42629151B247690542F6"/>
        <w:category>
          <w:name w:val="General"/>
          <w:gallery w:val="placeholder"/>
        </w:category>
        <w:types>
          <w:type w:val="bbPlcHdr"/>
        </w:types>
        <w:behaviors>
          <w:behavior w:val="content"/>
        </w:behaviors>
        <w:guid w:val="{EE3EA73C-6A83-4710-B4AC-D8F961101929}"/>
      </w:docPartPr>
      <w:docPartBody>
        <w:p w:rsidR="00BC6E1E" w:rsidRDefault="000C5E9A" w:rsidP="000C5E9A">
          <w:pPr>
            <w:pStyle w:val="C31315923CEC42629151B247690542F6"/>
          </w:pPr>
          <w:r w:rsidRPr="00F87BE0">
            <w:rPr>
              <w:rStyle w:val="PlaceholderText"/>
            </w:rPr>
            <w:t>Choose an item.</w:t>
          </w:r>
        </w:p>
      </w:docPartBody>
    </w:docPart>
    <w:docPart>
      <w:docPartPr>
        <w:name w:val="73872E000EE141BA8CBAF103C85BFB9E"/>
        <w:category>
          <w:name w:val="General"/>
          <w:gallery w:val="placeholder"/>
        </w:category>
        <w:types>
          <w:type w:val="bbPlcHdr"/>
        </w:types>
        <w:behaviors>
          <w:behavior w:val="content"/>
        </w:behaviors>
        <w:guid w:val="{DEA948DA-936A-42DB-8540-D8BA58AE7477}"/>
      </w:docPartPr>
      <w:docPartBody>
        <w:p w:rsidR="00BC6E1E" w:rsidRDefault="000C5E9A" w:rsidP="000C5E9A">
          <w:pPr>
            <w:pStyle w:val="73872E000EE141BA8CBAF103C85BFB9E"/>
          </w:pPr>
          <w:r w:rsidRPr="003A71FA">
            <w:rPr>
              <w:rStyle w:val="PlaceholderText"/>
            </w:rPr>
            <w:t>Choose an item.</w:t>
          </w:r>
        </w:p>
      </w:docPartBody>
    </w:docPart>
    <w:docPart>
      <w:docPartPr>
        <w:name w:val="9B9CE96F665047FD9327322E7EDD0788"/>
        <w:category>
          <w:name w:val="General"/>
          <w:gallery w:val="placeholder"/>
        </w:category>
        <w:types>
          <w:type w:val="bbPlcHdr"/>
        </w:types>
        <w:behaviors>
          <w:behavior w:val="content"/>
        </w:behaviors>
        <w:guid w:val="{AAC7622C-FC21-4C6A-8D48-3807A1EE51CA}"/>
      </w:docPartPr>
      <w:docPartBody>
        <w:p w:rsidR="00BC6E1E" w:rsidRDefault="000C5E9A" w:rsidP="000C5E9A">
          <w:pPr>
            <w:pStyle w:val="9B9CE96F665047FD9327322E7EDD0788"/>
          </w:pPr>
          <w:r w:rsidRPr="00F87BE0">
            <w:rPr>
              <w:rStyle w:val="PlaceholderText"/>
            </w:rPr>
            <w:t>Choose an item.</w:t>
          </w:r>
        </w:p>
      </w:docPartBody>
    </w:docPart>
    <w:docPart>
      <w:docPartPr>
        <w:name w:val="E11DEA8E5E3342558B3E4D8949386B58"/>
        <w:category>
          <w:name w:val="General"/>
          <w:gallery w:val="placeholder"/>
        </w:category>
        <w:types>
          <w:type w:val="bbPlcHdr"/>
        </w:types>
        <w:behaviors>
          <w:behavior w:val="content"/>
        </w:behaviors>
        <w:guid w:val="{4A361908-56B5-4B07-AE44-170053AB37FA}"/>
      </w:docPartPr>
      <w:docPartBody>
        <w:p w:rsidR="00BC6E1E" w:rsidRDefault="000C5E9A" w:rsidP="000C5E9A">
          <w:pPr>
            <w:pStyle w:val="E11DEA8E5E3342558B3E4D8949386B58"/>
          </w:pPr>
          <w:r w:rsidRPr="00F87BE0">
            <w:rPr>
              <w:rStyle w:val="PlaceholderText"/>
            </w:rPr>
            <w:t>Choose an item.</w:t>
          </w:r>
        </w:p>
      </w:docPartBody>
    </w:docPart>
    <w:docPart>
      <w:docPartPr>
        <w:name w:val="ABFDB2B042BA496BB3302F3A34D716F7"/>
        <w:category>
          <w:name w:val="General"/>
          <w:gallery w:val="placeholder"/>
        </w:category>
        <w:types>
          <w:type w:val="bbPlcHdr"/>
        </w:types>
        <w:behaviors>
          <w:behavior w:val="content"/>
        </w:behaviors>
        <w:guid w:val="{604CB5D4-0A05-45FE-B727-91F179793C47}"/>
      </w:docPartPr>
      <w:docPartBody>
        <w:p w:rsidR="00BC6E1E" w:rsidRDefault="000C5E9A" w:rsidP="000C5E9A">
          <w:pPr>
            <w:pStyle w:val="ABFDB2B042BA496BB3302F3A34D716F7"/>
          </w:pPr>
          <w:r w:rsidRPr="00F87BE0">
            <w:rPr>
              <w:rStyle w:val="PlaceholderText"/>
            </w:rPr>
            <w:t>Choose an item.</w:t>
          </w:r>
        </w:p>
      </w:docPartBody>
    </w:docPart>
    <w:docPart>
      <w:docPartPr>
        <w:name w:val="78E26D654A0F4745ADBC8AAE718E7E22"/>
        <w:category>
          <w:name w:val="General"/>
          <w:gallery w:val="placeholder"/>
        </w:category>
        <w:types>
          <w:type w:val="bbPlcHdr"/>
        </w:types>
        <w:behaviors>
          <w:behavior w:val="content"/>
        </w:behaviors>
        <w:guid w:val="{339CEC8D-9316-4363-9B0D-A1A39D435D86}"/>
      </w:docPartPr>
      <w:docPartBody>
        <w:p w:rsidR="00BC6E1E" w:rsidRDefault="000C5E9A" w:rsidP="000C5E9A">
          <w:pPr>
            <w:pStyle w:val="78E26D654A0F4745ADBC8AAE718E7E22"/>
          </w:pPr>
          <w:r w:rsidRPr="00F87BE0">
            <w:rPr>
              <w:rStyle w:val="PlaceholderText"/>
            </w:rPr>
            <w:t>Choose an item.</w:t>
          </w:r>
        </w:p>
      </w:docPartBody>
    </w:docPart>
    <w:docPart>
      <w:docPartPr>
        <w:name w:val="4EB78FF8ECD54ED29F9068A5E509ED22"/>
        <w:category>
          <w:name w:val="General"/>
          <w:gallery w:val="placeholder"/>
        </w:category>
        <w:types>
          <w:type w:val="bbPlcHdr"/>
        </w:types>
        <w:behaviors>
          <w:behavior w:val="content"/>
        </w:behaviors>
        <w:guid w:val="{87EFCF17-C4D5-4131-8250-AD45CC1AC244}"/>
      </w:docPartPr>
      <w:docPartBody>
        <w:p w:rsidR="00BC6E1E" w:rsidRDefault="000C5E9A" w:rsidP="000C5E9A">
          <w:pPr>
            <w:pStyle w:val="4EB78FF8ECD54ED29F9068A5E509ED22"/>
          </w:pPr>
          <w:r w:rsidRPr="003A71FA">
            <w:rPr>
              <w:rStyle w:val="PlaceholderText"/>
            </w:rPr>
            <w:t>Choose an item.</w:t>
          </w:r>
        </w:p>
      </w:docPartBody>
    </w:docPart>
    <w:docPart>
      <w:docPartPr>
        <w:name w:val="8D48B14AEDF34D82BE9E92E04FDCBDEC"/>
        <w:category>
          <w:name w:val="General"/>
          <w:gallery w:val="placeholder"/>
        </w:category>
        <w:types>
          <w:type w:val="bbPlcHdr"/>
        </w:types>
        <w:behaviors>
          <w:behavior w:val="content"/>
        </w:behaviors>
        <w:guid w:val="{7971BC69-0AE9-4251-ABEF-9A64A643FC7A}"/>
      </w:docPartPr>
      <w:docPartBody>
        <w:p w:rsidR="00BC6E1E" w:rsidRDefault="000C5E9A" w:rsidP="000C5E9A">
          <w:pPr>
            <w:pStyle w:val="8D48B14AEDF34D82BE9E92E04FDCBDEC"/>
          </w:pPr>
          <w:r w:rsidRPr="00F87BE0">
            <w:rPr>
              <w:rStyle w:val="PlaceholderText"/>
            </w:rPr>
            <w:t>Choose an item.</w:t>
          </w:r>
        </w:p>
      </w:docPartBody>
    </w:docPart>
    <w:docPart>
      <w:docPartPr>
        <w:name w:val="E6B51CD9539C4D32B9F9A1F22116E87D"/>
        <w:category>
          <w:name w:val="General"/>
          <w:gallery w:val="placeholder"/>
        </w:category>
        <w:types>
          <w:type w:val="bbPlcHdr"/>
        </w:types>
        <w:behaviors>
          <w:behavior w:val="content"/>
        </w:behaviors>
        <w:guid w:val="{F9D51C57-F6BF-4D46-A6EE-C2FFAB764BFC}"/>
      </w:docPartPr>
      <w:docPartBody>
        <w:p w:rsidR="00BC6E1E" w:rsidRDefault="000C5E9A" w:rsidP="000C5E9A">
          <w:pPr>
            <w:pStyle w:val="E6B51CD9539C4D32B9F9A1F22116E87D"/>
          </w:pPr>
          <w:r w:rsidRPr="003A71FA">
            <w:rPr>
              <w:rStyle w:val="PlaceholderText"/>
            </w:rPr>
            <w:t>Choose an item.</w:t>
          </w:r>
        </w:p>
      </w:docPartBody>
    </w:docPart>
    <w:docPart>
      <w:docPartPr>
        <w:name w:val="E49F6A62E15747C1AD56F05D64F09C9F"/>
        <w:category>
          <w:name w:val="General"/>
          <w:gallery w:val="placeholder"/>
        </w:category>
        <w:types>
          <w:type w:val="bbPlcHdr"/>
        </w:types>
        <w:behaviors>
          <w:behavior w:val="content"/>
        </w:behaviors>
        <w:guid w:val="{6D98D757-4C7B-4835-A25F-BD1DA85ECEB0}"/>
      </w:docPartPr>
      <w:docPartBody>
        <w:p w:rsidR="00BC6E1E" w:rsidRDefault="000C5E9A" w:rsidP="000C5E9A">
          <w:pPr>
            <w:pStyle w:val="E49F6A62E15747C1AD56F05D64F09C9F"/>
          </w:pPr>
          <w:r w:rsidRPr="00F87BE0">
            <w:rPr>
              <w:rStyle w:val="PlaceholderText"/>
            </w:rPr>
            <w:t>Choose an item.</w:t>
          </w:r>
        </w:p>
      </w:docPartBody>
    </w:docPart>
    <w:docPart>
      <w:docPartPr>
        <w:name w:val="3297BD297EDE4D6295BF5BDDF05B0D22"/>
        <w:category>
          <w:name w:val="General"/>
          <w:gallery w:val="placeholder"/>
        </w:category>
        <w:types>
          <w:type w:val="bbPlcHdr"/>
        </w:types>
        <w:behaviors>
          <w:behavior w:val="content"/>
        </w:behaviors>
        <w:guid w:val="{1FB963CA-B89B-443A-9637-F6E4F03B6E65}"/>
      </w:docPartPr>
      <w:docPartBody>
        <w:p w:rsidR="00BC6E1E" w:rsidRDefault="000C5E9A" w:rsidP="000C5E9A">
          <w:pPr>
            <w:pStyle w:val="3297BD297EDE4D6295BF5BDDF05B0D22"/>
          </w:pPr>
          <w:r w:rsidRPr="003A71FA">
            <w:rPr>
              <w:rStyle w:val="PlaceholderText"/>
            </w:rPr>
            <w:t>Choose an item.</w:t>
          </w:r>
        </w:p>
      </w:docPartBody>
    </w:docPart>
    <w:docPart>
      <w:docPartPr>
        <w:name w:val="BE34A96D87D048E2A64E00FA9CBE7360"/>
        <w:category>
          <w:name w:val="General"/>
          <w:gallery w:val="placeholder"/>
        </w:category>
        <w:types>
          <w:type w:val="bbPlcHdr"/>
        </w:types>
        <w:behaviors>
          <w:behavior w:val="content"/>
        </w:behaviors>
        <w:guid w:val="{FAD266EA-6ECB-41BD-A5D3-1D1448283515}"/>
      </w:docPartPr>
      <w:docPartBody>
        <w:p w:rsidR="00BC6E1E" w:rsidRDefault="000C5E9A" w:rsidP="000C5E9A">
          <w:pPr>
            <w:pStyle w:val="BE34A96D87D048E2A64E00FA9CBE7360"/>
          </w:pPr>
          <w:r w:rsidRPr="00F87BE0">
            <w:rPr>
              <w:rStyle w:val="PlaceholderText"/>
            </w:rPr>
            <w:t>Choose an item.</w:t>
          </w:r>
        </w:p>
      </w:docPartBody>
    </w:docPart>
    <w:docPart>
      <w:docPartPr>
        <w:name w:val="DF1AF35F6FC9409A886C5F29C01AEE9E"/>
        <w:category>
          <w:name w:val="General"/>
          <w:gallery w:val="placeholder"/>
        </w:category>
        <w:types>
          <w:type w:val="bbPlcHdr"/>
        </w:types>
        <w:behaviors>
          <w:behavior w:val="content"/>
        </w:behaviors>
        <w:guid w:val="{21EA7157-DBC0-499F-BA2C-BD3E8B022A85}"/>
      </w:docPartPr>
      <w:docPartBody>
        <w:p w:rsidR="00BC6E1E" w:rsidRDefault="000C5E9A" w:rsidP="000C5E9A">
          <w:pPr>
            <w:pStyle w:val="DF1AF35F6FC9409A886C5F29C01AEE9E"/>
          </w:pPr>
          <w:r w:rsidRPr="003A71FA">
            <w:rPr>
              <w:rStyle w:val="PlaceholderText"/>
            </w:rPr>
            <w:t>Choose an item.</w:t>
          </w:r>
        </w:p>
      </w:docPartBody>
    </w:docPart>
    <w:docPart>
      <w:docPartPr>
        <w:name w:val="0EBD168CE1B14BEC885892C4D472C0D3"/>
        <w:category>
          <w:name w:val="General"/>
          <w:gallery w:val="placeholder"/>
        </w:category>
        <w:types>
          <w:type w:val="bbPlcHdr"/>
        </w:types>
        <w:behaviors>
          <w:behavior w:val="content"/>
        </w:behaviors>
        <w:guid w:val="{E618D05D-DC91-42D9-978F-E042380D7F46}"/>
      </w:docPartPr>
      <w:docPartBody>
        <w:p w:rsidR="00BC6E1E" w:rsidRDefault="000C5E9A" w:rsidP="000C5E9A">
          <w:pPr>
            <w:pStyle w:val="0EBD168CE1B14BEC885892C4D472C0D3"/>
          </w:pPr>
          <w:r w:rsidRPr="00F87BE0">
            <w:rPr>
              <w:rStyle w:val="PlaceholderText"/>
            </w:rPr>
            <w:t>Choose an item.</w:t>
          </w:r>
        </w:p>
      </w:docPartBody>
    </w:docPart>
    <w:docPart>
      <w:docPartPr>
        <w:name w:val="615D58BAF41A4483BF54A5A12E0C3794"/>
        <w:category>
          <w:name w:val="General"/>
          <w:gallery w:val="placeholder"/>
        </w:category>
        <w:types>
          <w:type w:val="bbPlcHdr"/>
        </w:types>
        <w:behaviors>
          <w:behavior w:val="content"/>
        </w:behaviors>
        <w:guid w:val="{64B5B79F-D745-4D3F-846B-4C941CAE75CA}"/>
      </w:docPartPr>
      <w:docPartBody>
        <w:p w:rsidR="00BC6E1E" w:rsidRDefault="000C5E9A" w:rsidP="000C5E9A">
          <w:pPr>
            <w:pStyle w:val="615D58BAF41A4483BF54A5A12E0C3794"/>
          </w:pPr>
          <w:r w:rsidRPr="003A71FA">
            <w:rPr>
              <w:rStyle w:val="PlaceholderText"/>
            </w:rPr>
            <w:t>Choose an item.</w:t>
          </w:r>
        </w:p>
      </w:docPartBody>
    </w:docPart>
    <w:docPart>
      <w:docPartPr>
        <w:name w:val="673D757FD0E844A0AB2FD486904E9100"/>
        <w:category>
          <w:name w:val="General"/>
          <w:gallery w:val="placeholder"/>
        </w:category>
        <w:types>
          <w:type w:val="bbPlcHdr"/>
        </w:types>
        <w:behaviors>
          <w:behavior w:val="content"/>
        </w:behaviors>
        <w:guid w:val="{02A3DE32-41B3-47F1-B66E-AE65F36D5BCE}"/>
      </w:docPartPr>
      <w:docPartBody>
        <w:p w:rsidR="00BC6E1E" w:rsidRDefault="000C5E9A" w:rsidP="000C5E9A">
          <w:pPr>
            <w:pStyle w:val="673D757FD0E844A0AB2FD486904E9100"/>
          </w:pPr>
          <w:r w:rsidRPr="00F87BE0">
            <w:rPr>
              <w:rStyle w:val="PlaceholderText"/>
            </w:rPr>
            <w:t>Choose an item.</w:t>
          </w:r>
        </w:p>
      </w:docPartBody>
    </w:docPart>
    <w:docPart>
      <w:docPartPr>
        <w:name w:val="DABBADD6B75F4C9EA6E2422C39D21CBE"/>
        <w:category>
          <w:name w:val="General"/>
          <w:gallery w:val="placeholder"/>
        </w:category>
        <w:types>
          <w:type w:val="bbPlcHdr"/>
        </w:types>
        <w:behaviors>
          <w:behavior w:val="content"/>
        </w:behaviors>
        <w:guid w:val="{0735BD17-47B1-411F-9D11-B6AA2DE76FF2}"/>
      </w:docPartPr>
      <w:docPartBody>
        <w:p w:rsidR="00BC6E1E" w:rsidRDefault="000C5E9A" w:rsidP="000C5E9A">
          <w:pPr>
            <w:pStyle w:val="DABBADD6B75F4C9EA6E2422C39D21CBE"/>
          </w:pPr>
          <w:r w:rsidRPr="003A71FA">
            <w:rPr>
              <w:rStyle w:val="PlaceholderText"/>
            </w:rPr>
            <w:t>Choose an item.</w:t>
          </w:r>
        </w:p>
      </w:docPartBody>
    </w:docPart>
    <w:docPart>
      <w:docPartPr>
        <w:name w:val="E8188A7281DF406A9809910F2601C65E"/>
        <w:category>
          <w:name w:val="General"/>
          <w:gallery w:val="placeholder"/>
        </w:category>
        <w:types>
          <w:type w:val="bbPlcHdr"/>
        </w:types>
        <w:behaviors>
          <w:behavior w:val="content"/>
        </w:behaviors>
        <w:guid w:val="{43CF7B16-080B-4C6D-83C2-C7D19F18D45D}"/>
      </w:docPartPr>
      <w:docPartBody>
        <w:p w:rsidR="00BC6E1E" w:rsidRDefault="000C5E9A" w:rsidP="000C5E9A">
          <w:pPr>
            <w:pStyle w:val="E8188A7281DF406A9809910F2601C65E"/>
          </w:pPr>
          <w:r w:rsidRPr="00F87BE0">
            <w:rPr>
              <w:rStyle w:val="PlaceholderText"/>
            </w:rPr>
            <w:t>Choose an item.</w:t>
          </w:r>
        </w:p>
      </w:docPartBody>
    </w:docPart>
    <w:docPart>
      <w:docPartPr>
        <w:name w:val="5E0EF2E88D454804933EF12226405217"/>
        <w:category>
          <w:name w:val="General"/>
          <w:gallery w:val="placeholder"/>
        </w:category>
        <w:types>
          <w:type w:val="bbPlcHdr"/>
        </w:types>
        <w:behaviors>
          <w:behavior w:val="content"/>
        </w:behaviors>
        <w:guid w:val="{0EDEC806-6424-4BBF-831F-EBEBC3540CD7}"/>
      </w:docPartPr>
      <w:docPartBody>
        <w:p w:rsidR="00BC6E1E" w:rsidRDefault="000C5E9A" w:rsidP="000C5E9A">
          <w:pPr>
            <w:pStyle w:val="5E0EF2E88D454804933EF12226405217"/>
          </w:pPr>
          <w:r w:rsidRPr="003A71FA">
            <w:rPr>
              <w:rStyle w:val="PlaceholderText"/>
            </w:rPr>
            <w:t>Choose an item.</w:t>
          </w:r>
        </w:p>
      </w:docPartBody>
    </w:docPart>
    <w:docPart>
      <w:docPartPr>
        <w:name w:val="C64C8ED995234207A7B916DB309F2076"/>
        <w:category>
          <w:name w:val="General"/>
          <w:gallery w:val="placeholder"/>
        </w:category>
        <w:types>
          <w:type w:val="bbPlcHdr"/>
        </w:types>
        <w:behaviors>
          <w:behavior w:val="content"/>
        </w:behaviors>
        <w:guid w:val="{622376CD-7A07-48FE-9FD3-99FB0D251DEE}"/>
      </w:docPartPr>
      <w:docPartBody>
        <w:p w:rsidR="00BC6E1E" w:rsidRDefault="000C5E9A" w:rsidP="000C5E9A">
          <w:pPr>
            <w:pStyle w:val="C64C8ED995234207A7B916DB309F2076"/>
          </w:pPr>
          <w:r w:rsidRPr="00F87BE0">
            <w:rPr>
              <w:rStyle w:val="PlaceholderText"/>
            </w:rPr>
            <w:t>Choose an item.</w:t>
          </w:r>
        </w:p>
      </w:docPartBody>
    </w:docPart>
    <w:docPart>
      <w:docPartPr>
        <w:name w:val="268F70EF633C4C0E96901919A7F1D85F"/>
        <w:category>
          <w:name w:val="General"/>
          <w:gallery w:val="placeholder"/>
        </w:category>
        <w:types>
          <w:type w:val="bbPlcHdr"/>
        </w:types>
        <w:behaviors>
          <w:behavior w:val="content"/>
        </w:behaviors>
        <w:guid w:val="{C0E3E292-0E3B-48B8-9D4D-390AA117DD58}"/>
      </w:docPartPr>
      <w:docPartBody>
        <w:p w:rsidR="00BC6E1E" w:rsidRDefault="000C5E9A" w:rsidP="000C5E9A">
          <w:pPr>
            <w:pStyle w:val="268F70EF633C4C0E96901919A7F1D85F"/>
          </w:pPr>
          <w:r w:rsidRPr="00F87BE0">
            <w:rPr>
              <w:rStyle w:val="PlaceholderText"/>
            </w:rPr>
            <w:t>Choose an item.</w:t>
          </w:r>
        </w:p>
      </w:docPartBody>
    </w:docPart>
    <w:docPart>
      <w:docPartPr>
        <w:name w:val="E5573F2EEDEE456CA0FFAC69922A8FC1"/>
        <w:category>
          <w:name w:val="General"/>
          <w:gallery w:val="placeholder"/>
        </w:category>
        <w:types>
          <w:type w:val="bbPlcHdr"/>
        </w:types>
        <w:behaviors>
          <w:behavior w:val="content"/>
        </w:behaviors>
        <w:guid w:val="{5DFB8DE3-2684-4AAC-B75E-094EE0FA6EC5}"/>
      </w:docPartPr>
      <w:docPartBody>
        <w:p w:rsidR="00BC6E1E" w:rsidRDefault="000C5E9A" w:rsidP="000C5E9A">
          <w:pPr>
            <w:pStyle w:val="E5573F2EEDEE456CA0FFAC69922A8FC1"/>
          </w:pPr>
          <w:r w:rsidRPr="00F87BE0">
            <w:rPr>
              <w:rStyle w:val="PlaceholderText"/>
            </w:rPr>
            <w:t>Choose an item.</w:t>
          </w:r>
        </w:p>
      </w:docPartBody>
    </w:docPart>
    <w:docPart>
      <w:docPartPr>
        <w:name w:val="0B38DB9FC0C448C5B017823CE7B83171"/>
        <w:category>
          <w:name w:val="General"/>
          <w:gallery w:val="placeholder"/>
        </w:category>
        <w:types>
          <w:type w:val="bbPlcHdr"/>
        </w:types>
        <w:behaviors>
          <w:behavior w:val="content"/>
        </w:behaviors>
        <w:guid w:val="{0702D5D0-7103-4D9D-971F-B5CF2530D908}"/>
      </w:docPartPr>
      <w:docPartBody>
        <w:p w:rsidR="00BC6E1E" w:rsidRDefault="000C5E9A" w:rsidP="000C5E9A">
          <w:pPr>
            <w:pStyle w:val="0B38DB9FC0C448C5B017823CE7B83171"/>
          </w:pPr>
          <w:r w:rsidRPr="00F87BE0">
            <w:rPr>
              <w:rStyle w:val="PlaceholderText"/>
            </w:rPr>
            <w:t>Choose an item.</w:t>
          </w:r>
        </w:p>
      </w:docPartBody>
    </w:docPart>
    <w:docPart>
      <w:docPartPr>
        <w:name w:val="A3706825C44F4DF6889EDE899FCCD2F5"/>
        <w:category>
          <w:name w:val="General"/>
          <w:gallery w:val="placeholder"/>
        </w:category>
        <w:types>
          <w:type w:val="bbPlcHdr"/>
        </w:types>
        <w:behaviors>
          <w:behavior w:val="content"/>
        </w:behaviors>
        <w:guid w:val="{82C62626-3DD7-49FD-9BE5-51569C256ADB}"/>
      </w:docPartPr>
      <w:docPartBody>
        <w:p w:rsidR="00BC6E1E" w:rsidRDefault="000C5E9A" w:rsidP="000C5E9A">
          <w:pPr>
            <w:pStyle w:val="A3706825C44F4DF6889EDE899FCCD2F5"/>
          </w:pPr>
          <w:r w:rsidRPr="00F87BE0">
            <w:rPr>
              <w:rStyle w:val="PlaceholderText"/>
            </w:rPr>
            <w:t>Choose an item.</w:t>
          </w:r>
        </w:p>
      </w:docPartBody>
    </w:docPart>
    <w:docPart>
      <w:docPartPr>
        <w:name w:val="82CC189D07D549799723C8E55A081811"/>
        <w:category>
          <w:name w:val="General"/>
          <w:gallery w:val="placeholder"/>
        </w:category>
        <w:types>
          <w:type w:val="bbPlcHdr"/>
        </w:types>
        <w:behaviors>
          <w:behavior w:val="content"/>
        </w:behaviors>
        <w:guid w:val="{AACAF0BA-8DEB-4A12-A6D0-3AA256DFAA87}"/>
      </w:docPartPr>
      <w:docPartBody>
        <w:p w:rsidR="00BC6E1E" w:rsidRDefault="000C5E9A" w:rsidP="000C5E9A">
          <w:pPr>
            <w:pStyle w:val="82CC189D07D549799723C8E55A081811"/>
          </w:pPr>
          <w:r w:rsidRPr="00F87BE0">
            <w:rPr>
              <w:rStyle w:val="PlaceholderText"/>
            </w:rPr>
            <w:t>Choose an item.</w:t>
          </w:r>
        </w:p>
      </w:docPartBody>
    </w:docPart>
    <w:docPart>
      <w:docPartPr>
        <w:name w:val="2C4B34B925BC45A784FB92039EDDB9E6"/>
        <w:category>
          <w:name w:val="General"/>
          <w:gallery w:val="placeholder"/>
        </w:category>
        <w:types>
          <w:type w:val="bbPlcHdr"/>
        </w:types>
        <w:behaviors>
          <w:behavior w:val="content"/>
        </w:behaviors>
        <w:guid w:val="{D1E7386F-1FF8-4444-AFC7-552EB1B4A92C}"/>
      </w:docPartPr>
      <w:docPartBody>
        <w:p w:rsidR="00BC6E1E" w:rsidRDefault="000C5E9A" w:rsidP="000C5E9A">
          <w:pPr>
            <w:pStyle w:val="2C4B34B925BC45A784FB92039EDDB9E6"/>
          </w:pPr>
          <w:r w:rsidRPr="00F87BE0">
            <w:rPr>
              <w:rStyle w:val="PlaceholderText"/>
            </w:rPr>
            <w:t>Choose an item.</w:t>
          </w:r>
        </w:p>
      </w:docPartBody>
    </w:docPart>
    <w:docPart>
      <w:docPartPr>
        <w:name w:val="A8AC8F5518724587B57630E8257CE920"/>
        <w:category>
          <w:name w:val="General"/>
          <w:gallery w:val="placeholder"/>
        </w:category>
        <w:types>
          <w:type w:val="bbPlcHdr"/>
        </w:types>
        <w:behaviors>
          <w:behavior w:val="content"/>
        </w:behaviors>
        <w:guid w:val="{661C8CC4-327C-49A2-B9FF-09BF1716356D}"/>
      </w:docPartPr>
      <w:docPartBody>
        <w:p w:rsidR="00BC6E1E" w:rsidRDefault="000C5E9A" w:rsidP="000C5E9A">
          <w:pPr>
            <w:pStyle w:val="A8AC8F5518724587B57630E8257CE920"/>
          </w:pPr>
          <w:r w:rsidRPr="00F87BE0">
            <w:rPr>
              <w:rStyle w:val="PlaceholderText"/>
            </w:rPr>
            <w:t>Choose an item.</w:t>
          </w:r>
        </w:p>
      </w:docPartBody>
    </w:docPart>
    <w:docPart>
      <w:docPartPr>
        <w:name w:val="C8287AD184A34FBE8ED06574302F7050"/>
        <w:category>
          <w:name w:val="General"/>
          <w:gallery w:val="placeholder"/>
        </w:category>
        <w:types>
          <w:type w:val="bbPlcHdr"/>
        </w:types>
        <w:behaviors>
          <w:behavior w:val="content"/>
        </w:behaviors>
        <w:guid w:val="{CC0AF463-0CBC-4C28-9BC5-3B3173F95426}"/>
      </w:docPartPr>
      <w:docPartBody>
        <w:p w:rsidR="00BC6E1E" w:rsidRDefault="000C5E9A" w:rsidP="000C5E9A">
          <w:pPr>
            <w:pStyle w:val="C8287AD184A34FBE8ED06574302F7050"/>
          </w:pPr>
          <w:r w:rsidRPr="00F87BE0">
            <w:rPr>
              <w:rStyle w:val="PlaceholderText"/>
            </w:rPr>
            <w:t>Choose an item.</w:t>
          </w:r>
        </w:p>
      </w:docPartBody>
    </w:docPart>
    <w:docPart>
      <w:docPartPr>
        <w:name w:val="09AD7335DFD14F6E97F90FF75FD49892"/>
        <w:category>
          <w:name w:val="General"/>
          <w:gallery w:val="placeholder"/>
        </w:category>
        <w:types>
          <w:type w:val="bbPlcHdr"/>
        </w:types>
        <w:behaviors>
          <w:behavior w:val="content"/>
        </w:behaviors>
        <w:guid w:val="{488AE7D3-39DA-4BD0-8BD7-99636DF1A779}"/>
      </w:docPartPr>
      <w:docPartBody>
        <w:p w:rsidR="00BC6E1E" w:rsidRDefault="000C5E9A" w:rsidP="000C5E9A">
          <w:pPr>
            <w:pStyle w:val="09AD7335DFD14F6E97F90FF75FD49892"/>
          </w:pPr>
          <w:r w:rsidRPr="00F87BE0">
            <w:rPr>
              <w:rStyle w:val="PlaceholderText"/>
            </w:rPr>
            <w:t>Choose an item.</w:t>
          </w:r>
        </w:p>
      </w:docPartBody>
    </w:docPart>
    <w:docPart>
      <w:docPartPr>
        <w:name w:val="D912B94C649C443181F43C8222BF2185"/>
        <w:category>
          <w:name w:val="General"/>
          <w:gallery w:val="placeholder"/>
        </w:category>
        <w:types>
          <w:type w:val="bbPlcHdr"/>
        </w:types>
        <w:behaviors>
          <w:behavior w:val="content"/>
        </w:behaviors>
        <w:guid w:val="{F4A89B81-FA2B-478E-B940-94FBFA25E3E2}"/>
      </w:docPartPr>
      <w:docPartBody>
        <w:p w:rsidR="00BC6E1E" w:rsidRDefault="000C5E9A" w:rsidP="000C5E9A">
          <w:pPr>
            <w:pStyle w:val="D912B94C649C443181F43C8222BF2185"/>
          </w:pPr>
          <w:r w:rsidRPr="00F87BE0">
            <w:rPr>
              <w:rStyle w:val="PlaceholderText"/>
            </w:rPr>
            <w:t>Choose an item.</w:t>
          </w:r>
        </w:p>
      </w:docPartBody>
    </w:docPart>
    <w:docPart>
      <w:docPartPr>
        <w:name w:val="0AE1CA394FCF432F8D0FCA7CA38261B2"/>
        <w:category>
          <w:name w:val="General"/>
          <w:gallery w:val="placeholder"/>
        </w:category>
        <w:types>
          <w:type w:val="bbPlcHdr"/>
        </w:types>
        <w:behaviors>
          <w:behavior w:val="content"/>
        </w:behaviors>
        <w:guid w:val="{6CF0EFE7-A58C-4592-AD6E-84FA3AE5CD6C}"/>
      </w:docPartPr>
      <w:docPartBody>
        <w:p w:rsidR="00BC6E1E" w:rsidRDefault="000C5E9A" w:rsidP="000C5E9A">
          <w:pPr>
            <w:pStyle w:val="0AE1CA394FCF432F8D0FCA7CA38261B2"/>
          </w:pPr>
          <w:r w:rsidRPr="00F87BE0">
            <w:rPr>
              <w:rStyle w:val="PlaceholderText"/>
            </w:rPr>
            <w:t>Choose an item.</w:t>
          </w:r>
        </w:p>
      </w:docPartBody>
    </w:docPart>
    <w:docPart>
      <w:docPartPr>
        <w:name w:val="7E12BDAAECF64A8CBC52BE62CEDB8B8C"/>
        <w:category>
          <w:name w:val="General"/>
          <w:gallery w:val="placeholder"/>
        </w:category>
        <w:types>
          <w:type w:val="bbPlcHdr"/>
        </w:types>
        <w:behaviors>
          <w:behavior w:val="content"/>
        </w:behaviors>
        <w:guid w:val="{82FB1EED-FBE5-441C-9BE3-6E9BF4144E04}"/>
      </w:docPartPr>
      <w:docPartBody>
        <w:p w:rsidR="00BC6E1E" w:rsidRDefault="000C5E9A" w:rsidP="000C5E9A">
          <w:pPr>
            <w:pStyle w:val="7E12BDAAECF64A8CBC52BE62CEDB8B8C"/>
          </w:pPr>
          <w:r w:rsidRPr="00F87BE0">
            <w:rPr>
              <w:rStyle w:val="PlaceholderText"/>
            </w:rPr>
            <w:t>Choose an item.</w:t>
          </w:r>
        </w:p>
      </w:docPartBody>
    </w:docPart>
    <w:docPart>
      <w:docPartPr>
        <w:name w:val="D88E050EFDB34F52AC94975A8CFCE3E8"/>
        <w:category>
          <w:name w:val="General"/>
          <w:gallery w:val="placeholder"/>
        </w:category>
        <w:types>
          <w:type w:val="bbPlcHdr"/>
        </w:types>
        <w:behaviors>
          <w:behavior w:val="content"/>
        </w:behaviors>
        <w:guid w:val="{AE6BC8A0-D4A6-4CEC-A1D6-BC273307D553}"/>
      </w:docPartPr>
      <w:docPartBody>
        <w:p w:rsidR="00BC6E1E" w:rsidRDefault="000C5E9A" w:rsidP="000C5E9A">
          <w:pPr>
            <w:pStyle w:val="D88E050EFDB34F52AC94975A8CFCE3E8"/>
          </w:pPr>
          <w:r w:rsidRPr="00F87BE0">
            <w:rPr>
              <w:rStyle w:val="PlaceholderText"/>
            </w:rPr>
            <w:t>Choose an item.</w:t>
          </w:r>
        </w:p>
      </w:docPartBody>
    </w:docPart>
    <w:docPart>
      <w:docPartPr>
        <w:name w:val="18CFB8BD83E749D88EDAF4615EF8D943"/>
        <w:category>
          <w:name w:val="General"/>
          <w:gallery w:val="placeholder"/>
        </w:category>
        <w:types>
          <w:type w:val="bbPlcHdr"/>
        </w:types>
        <w:behaviors>
          <w:behavior w:val="content"/>
        </w:behaviors>
        <w:guid w:val="{D3A0F223-A8C6-4C7E-B090-7C5EED2662E6}"/>
      </w:docPartPr>
      <w:docPartBody>
        <w:p w:rsidR="001024A2" w:rsidRDefault="00A6310B" w:rsidP="00A6310B">
          <w:pPr>
            <w:pStyle w:val="18CFB8BD83E749D88EDAF4615EF8D943"/>
          </w:pPr>
          <w:r w:rsidRPr="00F87BE0">
            <w:rPr>
              <w:rStyle w:val="PlaceholderText"/>
            </w:rPr>
            <w:t>Choose an item.</w:t>
          </w:r>
        </w:p>
      </w:docPartBody>
    </w:docPart>
    <w:docPart>
      <w:docPartPr>
        <w:name w:val="EDC507DA7412443EA3DAE94476FDFC09"/>
        <w:category>
          <w:name w:val="General"/>
          <w:gallery w:val="placeholder"/>
        </w:category>
        <w:types>
          <w:type w:val="bbPlcHdr"/>
        </w:types>
        <w:behaviors>
          <w:behavior w:val="content"/>
        </w:behaviors>
        <w:guid w:val="{E7D51E24-AD8C-445D-85FE-97BF18EF94E5}"/>
      </w:docPartPr>
      <w:docPartBody>
        <w:p w:rsidR="001024A2" w:rsidRDefault="00A6310B" w:rsidP="00A6310B">
          <w:pPr>
            <w:pStyle w:val="EDC507DA7412443EA3DAE94476FDFC09"/>
          </w:pPr>
          <w:r w:rsidRPr="003A71FA">
            <w:rPr>
              <w:rStyle w:val="PlaceholderText"/>
            </w:rPr>
            <w:t>Choose an item.</w:t>
          </w:r>
        </w:p>
      </w:docPartBody>
    </w:docPart>
    <w:docPart>
      <w:docPartPr>
        <w:name w:val="80A895E4F1A341B4BA88B4189B0CA4F8"/>
        <w:category>
          <w:name w:val="General"/>
          <w:gallery w:val="placeholder"/>
        </w:category>
        <w:types>
          <w:type w:val="bbPlcHdr"/>
        </w:types>
        <w:behaviors>
          <w:behavior w:val="content"/>
        </w:behaviors>
        <w:guid w:val="{195C4231-B774-4AC7-BB08-BE17E41635A8}"/>
      </w:docPartPr>
      <w:docPartBody>
        <w:p w:rsidR="001024A2" w:rsidRDefault="00A6310B" w:rsidP="00A6310B">
          <w:pPr>
            <w:pStyle w:val="80A895E4F1A341B4BA88B4189B0CA4F8"/>
          </w:pPr>
          <w:r w:rsidRPr="00F87BE0">
            <w:rPr>
              <w:rStyle w:val="PlaceholderText"/>
            </w:rPr>
            <w:t>Choose an item.</w:t>
          </w:r>
        </w:p>
      </w:docPartBody>
    </w:docPart>
    <w:docPart>
      <w:docPartPr>
        <w:name w:val="94B5709B4CB2467D86A6FC414A6B5C09"/>
        <w:category>
          <w:name w:val="General"/>
          <w:gallery w:val="placeholder"/>
        </w:category>
        <w:types>
          <w:type w:val="bbPlcHdr"/>
        </w:types>
        <w:behaviors>
          <w:behavior w:val="content"/>
        </w:behaviors>
        <w:guid w:val="{ACB7ADE4-C691-418F-9148-6642C1054DA2}"/>
      </w:docPartPr>
      <w:docPartBody>
        <w:p w:rsidR="001024A2" w:rsidRDefault="00A6310B" w:rsidP="00A6310B">
          <w:pPr>
            <w:pStyle w:val="94B5709B4CB2467D86A6FC414A6B5C09"/>
          </w:pPr>
          <w:r w:rsidRPr="00F87BE0">
            <w:rPr>
              <w:rStyle w:val="PlaceholderText"/>
            </w:rPr>
            <w:t>Choose an item.</w:t>
          </w:r>
        </w:p>
      </w:docPartBody>
    </w:docPart>
    <w:docPart>
      <w:docPartPr>
        <w:name w:val="B8DBE97201524E2EA19A04BA25FB39A7"/>
        <w:category>
          <w:name w:val="General"/>
          <w:gallery w:val="placeholder"/>
        </w:category>
        <w:types>
          <w:type w:val="bbPlcHdr"/>
        </w:types>
        <w:behaviors>
          <w:behavior w:val="content"/>
        </w:behaviors>
        <w:guid w:val="{932327B6-2905-4A46-8D25-FA0BB0581EBE}"/>
      </w:docPartPr>
      <w:docPartBody>
        <w:p w:rsidR="001024A2" w:rsidRDefault="00A6310B" w:rsidP="00A6310B">
          <w:pPr>
            <w:pStyle w:val="B8DBE97201524E2EA19A04BA25FB39A7"/>
          </w:pPr>
          <w:r w:rsidRPr="003A71FA">
            <w:rPr>
              <w:rStyle w:val="PlaceholderText"/>
            </w:rPr>
            <w:t>Choose an item.</w:t>
          </w:r>
        </w:p>
      </w:docPartBody>
    </w:docPart>
    <w:docPart>
      <w:docPartPr>
        <w:name w:val="6E12EB18A8954AF7A7680DBC0349C3F8"/>
        <w:category>
          <w:name w:val="General"/>
          <w:gallery w:val="placeholder"/>
        </w:category>
        <w:types>
          <w:type w:val="bbPlcHdr"/>
        </w:types>
        <w:behaviors>
          <w:behavior w:val="content"/>
        </w:behaviors>
        <w:guid w:val="{D6851FFB-95B6-4F0B-9E43-24A2411603DA}"/>
      </w:docPartPr>
      <w:docPartBody>
        <w:p w:rsidR="001024A2" w:rsidRDefault="00A6310B" w:rsidP="00A6310B">
          <w:pPr>
            <w:pStyle w:val="6E12EB18A8954AF7A7680DBC0349C3F8"/>
          </w:pPr>
          <w:r w:rsidRPr="00F87BE0">
            <w:rPr>
              <w:rStyle w:val="PlaceholderText"/>
            </w:rPr>
            <w:t>Choose an item.</w:t>
          </w:r>
        </w:p>
      </w:docPartBody>
    </w:docPart>
    <w:docPart>
      <w:docPartPr>
        <w:name w:val="F188DAA721CC4425833A00FA873EE816"/>
        <w:category>
          <w:name w:val="General"/>
          <w:gallery w:val="placeholder"/>
        </w:category>
        <w:types>
          <w:type w:val="bbPlcHdr"/>
        </w:types>
        <w:behaviors>
          <w:behavior w:val="content"/>
        </w:behaviors>
        <w:guid w:val="{91260603-7B75-4CB5-8D73-789BC1F0E992}"/>
      </w:docPartPr>
      <w:docPartBody>
        <w:p w:rsidR="001024A2" w:rsidRDefault="00A6310B" w:rsidP="00A6310B">
          <w:pPr>
            <w:pStyle w:val="F188DAA721CC4425833A00FA873EE816"/>
          </w:pPr>
          <w:r w:rsidRPr="00F87BE0">
            <w:rPr>
              <w:rStyle w:val="PlaceholderText"/>
            </w:rPr>
            <w:t>Choose an item.</w:t>
          </w:r>
        </w:p>
      </w:docPartBody>
    </w:docPart>
    <w:docPart>
      <w:docPartPr>
        <w:name w:val="9F6CADF462C94A7A982AF2ADBA43FAEA"/>
        <w:category>
          <w:name w:val="General"/>
          <w:gallery w:val="placeholder"/>
        </w:category>
        <w:types>
          <w:type w:val="bbPlcHdr"/>
        </w:types>
        <w:behaviors>
          <w:behavior w:val="content"/>
        </w:behaviors>
        <w:guid w:val="{7CE642E4-72DA-44B2-8FB6-E28D503AB1F1}"/>
      </w:docPartPr>
      <w:docPartBody>
        <w:p w:rsidR="001024A2" w:rsidRDefault="00A6310B" w:rsidP="00A6310B">
          <w:pPr>
            <w:pStyle w:val="9F6CADF462C94A7A982AF2ADBA43FAEA"/>
          </w:pPr>
          <w:r w:rsidRPr="003A71FA">
            <w:rPr>
              <w:rStyle w:val="PlaceholderText"/>
            </w:rPr>
            <w:t>Choose an item.</w:t>
          </w:r>
        </w:p>
      </w:docPartBody>
    </w:docPart>
    <w:docPart>
      <w:docPartPr>
        <w:name w:val="3E196F696E88486C980E1044FC00597E"/>
        <w:category>
          <w:name w:val="General"/>
          <w:gallery w:val="placeholder"/>
        </w:category>
        <w:types>
          <w:type w:val="bbPlcHdr"/>
        </w:types>
        <w:behaviors>
          <w:behavior w:val="content"/>
        </w:behaviors>
        <w:guid w:val="{6EA64AF3-FD98-4E8F-974B-BC54D7F09199}"/>
      </w:docPartPr>
      <w:docPartBody>
        <w:p w:rsidR="001024A2" w:rsidRDefault="00A6310B" w:rsidP="00A6310B">
          <w:pPr>
            <w:pStyle w:val="3E196F696E88486C980E1044FC00597E"/>
          </w:pPr>
          <w:r w:rsidRPr="00F87BE0">
            <w:rPr>
              <w:rStyle w:val="PlaceholderText"/>
            </w:rPr>
            <w:t>Choose an item.</w:t>
          </w:r>
        </w:p>
      </w:docPartBody>
    </w:docPart>
    <w:docPart>
      <w:docPartPr>
        <w:name w:val="FA4B3BEFB8CB422E8273D6805633CD3F"/>
        <w:category>
          <w:name w:val="General"/>
          <w:gallery w:val="placeholder"/>
        </w:category>
        <w:types>
          <w:type w:val="bbPlcHdr"/>
        </w:types>
        <w:behaviors>
          <w:behavior w:val="content"/>
        </w:behaviors>
        <w:guid w:val="{B9CF2F0A-40B5-4737-BC15-43B8E35CDB9C}"/>
      </w:docPartPr>
      <w:docPartBody>
        <w:p w:rsidR="001024A2" w:rsidRDefault="00A6310B" w:rsidP="00A6310B">
          <w:pPr>
            <w:pStyle w:val="FA4B3BEFB8CB422E8273D6805633CD3F"/>
          </w:pPr>
          <w:r w:rsidRPr="00F87BE0">
            <w:rPr>
              <w:rStyle w:val="PlaceholderText"/>
            </w:rPr>
            <w:t>Choose an item.</w:t>
          </w:r>
        </w:p>
      </w:docPartBody>
    </w:docPart>
    <w:docPart>
      <w:docPartPr>
        <w:name w:val="9CA5E993E7DC4A4D977F5C9F57035ABD"/>
        <w:category>
          <w:name w:val="General"/>
          <w:gallery w:val="placeholder"/>
        </w:category>
        <w:types>
          <w:type w:val="bbPlcHdr"/>
        </w:types>
        <w:behaviors>
          <w:behavior w:val="content"/>
        </w:behaviors>
        <w:guid w:val="{63C479D6-DB0E-4450-8F9F-D4620C1B936B}"/>
      </w:docPartPr>
      <w:docPartBody>
        <w:p w:rsidR="001024A2" w:rsidRDefault="00A6310B" w:rsidP="00A6310B">
          <w:pPr>
            <w:pStyle w:val="9CA5E993E7DC4A4D977F5C9F57035ABD"/>
          </w:pPr>
          <w:r w:rsidRPr="003A71FA">
            <w:rPr>
              <w:rStyle w:val="PlaceholderText"/>
            </w:rPr>
            <w:t>Choose an item.</w:t>
          </w:r>
        </w:p>
      </w:docPartBody>
    </w:docPart>
    <w:docPart>
      <w:docPartPr>
        <w:name w:val="417E3CF1F1554554A294815EB9283269"/>
        <w:category>
          <w:name w:val="General"/>
          <w:gallery w:val="placeholder"/>
        </w:category>
        <w:types>
          <w:type w:val="bbPlcHdr"/>
        </w:types>
        <w:behaviors>
          <w:behavior w:val="content"/>
        </w:behaviors>
        <w:guid w:val="{5E8613EF-4BD5-420D-982D-D68CCE0138A0}"/>
      </w:docPartPr>
      <w:docPartBody>
        <w:p w:rsidR="001024A2" w:rsidRDefault="00A6310B" w:rsidP="00A6310B">
          <w:pPr>
            <w:pStyle w:val="417E3CF1F1554554A294815EB9283269"/>
          </w:pPr>
          <w:r w:rsidRPr="00F87BE0">
            <w:rPr>
              <w:rStyle w:val="PlaceholderText"/>
            </w:rPr>
            <w:t>Choose an item.</w:t>
          </w:r>
        </w:p>
      </w:docPartBody>
    </w:docPart>
    <w:docPart>
      <w:docPartPr>
        <w:name w:val="0483079061ED4E8392E2143059CA633D"/>
        <w:category>
          <w:name w:val="General"/>
          <w:gallery w:val="placeholder"/>
        </w:category>
        <w:types>
          <w:type w:val="bbPlcHdr"/>
        </w:types>
        <w:behaviors>
          <w:behavior w:val="content"/>
        </w:behaviors>
        <w:guid w:val="{B8D88C87-5920-473E-99F4-D480E3ADF7E8}"/>
      </w:docPartPr>
      <w:docPartBody>
        <w:p w:rsidR="001024A2" w:rsidRDefault="00A6310B" w:rsidP="00A6310B">
          <w:pPr>
            <w:pStyle w:val="0483079061ED4E8392E2143059CA633D"/>
          </w:pPr>
          <w:r w:rsidRPr="00F87BE0">
            <w:rPr>
              <w:rStyle w:val="PlaceholderText"/>
            </w:rPr>
            <w:t>Choose an item.</w:t>
          </w:r>
        </w:p>
      </w:docPartBody>
    </w:docPart>
    <w:docPart>
      <w:docPartPr>
        <w:name w:val="23831080614B4702A37BC9C29568D12F"/>
        <w:category>
          <w:name w:val="General"/>
          <w:gallery w:val="placeholder"/>
        </w:category>
        <w:types>
          <w:type w:val="bbPlcHdr"/>
        </w:types>
        <w:behaviors>
          <w:behavior w:val="content"/>
        </w:behaviors>
        <w:guid w:val="{CD1BB04E-3A89-48A2-92B9-6876516AD7A1}"/>
      </w:docPartPr>
      <w:docPartBody>
        <w:p w:rsidR="001024A2" w:rsidRDefault="00A6310B" w:rsidP="00A6310B">
          <w:pPr>
            <w:pStyle w:val="23831080614B4702A37BC9C29568D12F"/>
          </w:pPr>
          <w:r w:rsidRPr="003A71FA">
            <w:rPr>
              <w:rStyle w:val="PlaceholderText"/>
            </w:rPr>
            <w:t>Choose an item.</w:t>
          </w:r>
        </w:p>
      </w:docPartBody>
    </w:docPart>
    <w:docPart>
      <w:docPartPr>
        <w:name w:val="A9D8CBB4005B49918B3490D687BD185D"/>
        <w:category>
          <w:name w:val="General"/>
          <w:gallery w:val="placeholder"/>
        </w:category>
        <w:types>
          <w:type w:val="bbPlcHdr"/>
        </w:types>
        <w:behaviors>
          <w:behavior w:val="content"/>
        </w:behaviors>
        <w:guid w:val="{C26162A7-D264-4A8A-A9C9-4FFE3D778E4F}"/>
      </w:docPartPr>
      <w:docPartBody>
        <w:p w:rsidR="001024A2" w:rsidRDefault="00A6310B" w:rsidP="00A6310B">
          <w:pPr>
            <w:pStyle w:val="A9D8CBB4005B49918B3490D687BD185D"/>
          </w:pPr>
          <w:r w:rsidRPr="00F87BE0">
            <w:rPr>
              <w:rStyle w:val="PlaceholderText"/>
            </w:rPr>
            <w:t>Choose an item.</w:t>
          </w:r>
        </w:p>
      </w:docPartBody>
    </w:docPart>
    <w:docPart>
      <w:docPartPr>
        <w:name w:val="A45EA3EED7604B119C35F1FA44B31361"/>
        <w:category>
          <w:name w:val="General"/>
          <w:gallery w:val="placeholder"/>
        </w:category>
        <w:types>
          <w:type w:val="bbPlcHdr"/>
        </w:types>
        <w:behaviors>
          <w:behavior w:val="content"/>
        </w:behaviors>
        <w:guid w:val="{B901D064-BC98-4CBC-8811-39C760483C87}"/>
      </w:docPartPr>
      <w:docPartBody>
        <w:p w:rsidR="001024A2" w:rsidRDefault="00A6310B" w:rsidP="00A6310B">
          <w:pPr>
            <w:pStyle w:val="A45EA3EED7604B119C35F1FA44B31361"/>
          </w:pPr>
          <w:r w:rsidRPr="00F87BE0">
            <w:rPr>
              <w:rStyle w:val="PlaceholderText"/>
            </w:rPr>
            <w:t>Choose an item.</w:t>
          </w:r>
        </w:p>
      </w:docPartBody>
    </w:docPart>
    <w:docPart>
      <w:docPartPr>
        <w:name w:val="400AACFB089A4DB3BE6905A0C88E362B"/>
        <w:category>
          <w:name w:val="General"/>
          <w:gallery w:val="placeholder"/>
        </w:category>
        <w:types>
          <w:type w:val="bbPlcHdr"/>
        </w:types>
        <w:behaviors>
          <w:behavior w:val="content"/>
        </w:behaviors>
        <w:guid w:val="{FD1D7D63-5DED-4A0B-8872-282F6A0BCD60}"/>
      </w:docPartPr>
      <w:docPartBody>
        <w:p w:rsidR="001024A2" w:rsidRDefault="00A6310B" w:rsidP="00A6310B">
          <w:pPr>
            <w:pStyle w:val="400AACFB089A4DB3BE6905A0C88E362B"/>
          </w:pPr>
          <w:r w:rsidRPr="003A71FA">
            <w:rPr>
              <w:rStyle w:val="PlaceholderText"/>
            </w:rPr>
            <w:t>Choose an item.</w:t>
          </w:r>
        </w:p>
      </w:docPartBody>
    </w:docPart>
    <w:docPart>
      <w:docPartPr>
        <w:name w:val="4AA9F7C939C54067AC3EDDB7C15AB6EA"/>
        <w:category>
          <w:name w:val="General"/>
          <w:gallery w:val="placeholder"/>
        </w:category>
        <w:types>
          <w:type w:val="bbPlcHdr"/>
        </w:types>
        <w:behaviors>
          <w:behavior w:val="content"/>
        </w:behaviors>
        <w:guid w:val="{FEF0903F-7128-4708-B013-218C6AC7D038}"/>
      </w:docPartPr>
      <w:docPartBody>
        <w:p w:rsidR="001024A2" w:rsidRDefault="00A6310B" w:rsidP="00A6310B">
          <w:pPr>
            <w:pStyle w:val="4AA9F7C939C54067AC3EDDB7C15AB6EA"/>
          </w:pPr>
          <w:r w:rsidRPr="00F87BE0">
            <w:rPr>
              <w:rStyle w:val="PlaceholderText"/>
            </w:rPr>
            <w:t>Choose an item.</w:t>
          </w:r>
        </w:p>
      </w:docPartBody>
    </w:docPart>
    <w:docPart>
      <w:docPartPr>
        <w:name w:val="F4303C3DDAEF4813B4C5CBB1194874B7"/>
        <w:category>
          <w:name w:val="General"/>
          <w:gallery w:val="placeholder"/>
        </w:category>
        <w:types>
          <w:type w:val="bbPlcHdr"/>
        </w:types>
        <w:behaviors>
          <w:behavior w:val="content"/>
        </w:behaviors>
        <w:guid w:val="{D48AC01A-5987-4C9A-BD0B-477992D7D9FF}"/>
      </w:docPartPr>
      <w:docPartBody>
        <w:p w:rsidR="001024A2" w:rsidRDefault="00A6310B" w:rsidP="00A6310B">
          <w:pPr>
            <w:pStyle w:val="F4303C3DDAEF4813B4C5CBB1194874B7"/>
          </w:pPr>
          <w:r w:rsidRPr="00F87BE0">
            <w:rPr>
              <w:rStyle w:val="PlaceholderText"/>
            </w:rPr>
            <w:t>Choose an item.</w:t>
          </w:r>
        </w:p>
      </w:docPartBody>
    </w:docPart>
    <w:docPart>
      <w:docPartPr>
        <w:name w:val="5B5EBCC8FC784F4593A8B3C0AD2D5638"/>
        <w:category>
          <w:name w:val="General"/>
          <w:gallery w:val="placeholder"/>
        </w:category>
        <w:types>
          <w:type w:val="bbPlcHdr"/>
        </w:types>
        <w:behaviors>
          <w:behavior w:val="content"/>
        </w:behaviors>
        <w:guid w:val="{405A31A1-7D64-424C-BD6B-786F08A58524}"/>
      </w:docPartPr>
      <w:docPartBody>
        <w:p w:rsidR="001024A2" w:rsidRDefault="00A6310B" w:rsidP="00A6310B">
          <w:pPr>
            <w:pStyle w:val="5B5EBCC8FC784F4593A8B3C0AD2D5638"/>
          </w:pPr>
          <w:r w:rsidRPr="003A71FA">
            <w:rPr>
              <w:rStyle w:val="PlaceholderText"/>
            </w:rPr>
            <w:t>Choose an item.</w:t>
          </w:r>
        </w:p>
      </w:docPartBody>
    </w:docPart>
    <w:docPart>
      <w:docPartPr>
        <w:name w:val="2B4CEC704FA245F8B350DB4E7C9930CD"/>
        <w:category>
          <w:name w:val="General"/>
          <w:gallery w:val="placeholder"/>
        </w:category>
        <w:types>
          <w:type w:val="bbPlcHdr"/>
        </w:types>
        <w:behaviors>
          <w:behavior w:val="content"/>
        </w:behaviors>
        <w:guid w:val="{99571D3F-82CE-44E8-8997-C2E405B5A6C0}"/>
      </w:docPartPr>
      <w:docPartBody>
        <w:p w:rsidR="001024A2" w:rsidRDefault="00A6310B" w:rsidP="00A6310B">
          <w:pPr>
            <w:pStyle w:val="2B4CEC704FA245F8B350DB4E7C9930CD"/>
          </w:pPr>
          <w:r w:rsidRPr="00F87BE0">
            <w:rPr>
              <w:rStyle w:val="PlaceholderText"/>
            </w:rPr>
            <w:t>Choose an item.</w:t>
          </w:r>
        </w:p>
      </w:docPartBody>
    </w:docPart>
    <w:docPart>
      <w:docPartPr>
        <w:name w:val="37B4F882B83D40DD99B0F52D08390597"/>
        <w:category>
          <w:name w:val="General"/>
          <w:gallery w:val="placeholder"/>
        </w:category>
        <w:types>
          <w:type w:val="bbPlcHdr"/>
        </w:types>
        <w:behaviors>
          <w:behavior w:val="content"/>
        </w:behaviors>
        <w:guid w:val="{B2A8501F-DF76-4654-903E-9C73CBD8C5B2}"/>
      </w:docPartPr>
      <w:docPartBody>
        <w:p w:rsidR="001024A2" w:rsidRDefault="00A6310B" w:rsidP="00A6310B">
          <w:pPr>
            <w:pStyle w:val="37B4F882B83D40DD99B0F52D08390597"/>
          </w:pPr>
          <w:r w:rsidRPr="00F87BE0">
            <w:rPr>
              <w:rStyle w:val="PlaceholderText"/>
            </w:rPr>
            <w:t>Choose an item.</w:t>
          </w:r>
        </w:p>
      </w:docPartBody>
    </w:docPart>
    <w:docPart>
      <w:docPartPr>
        <w:name w:val="D9A571872C3444FB98DE90FF225FB382"/>
        <w:category>
          <w:name w:val="General"/>
          <w:gallery w:val="placeholder"/>
        </w:category>
        <w:types>
          <w:type w:val="bbPlcHdr"/>
        </w:types>
        <w:behaviors>
          <w:behavior w:val="content"/>
        </w:behaviors>
        <w:guid w:val="{69020716-B739-49A4-8478-0CBCA701762E}"/>
      </w:docPartPr>
      <w:docPartBody>
        <w:p w:rsidR="001024A2" w:rsidRDefault="00A6310B" w:rsidP="00A6310B">
          <w:pPr>
            <w:pStyle w:val="D9A571872C3444FB98DE90FF225FB382"/>
          </w:pPr>
          <w:r w:rsidRPr="003A71FA">
            <w:rPr>
              <w:rStyle w:val="PlaceholderText"/>
            </w:rPr>
            <w:t>Choose an item.</w:t>
          </w:r>
        </w:p>
      </w:docPartBody>
    </w:docPart>
    <w:docPart>
      <w:docPartPr>
        <w:name w:val="628ED5C9346B4E85B9701B13170D791C"/>
        <w:category>
          <w:name w:val="General"/>
          <w:gallery w:val="placeholder"/>
        </w:category>
        <w:types>
          <w:type w:val="bbPlcHdr"/>
        </w:types>
        <w:behaviors>
          <w:behavior w:val="content"/>
        </w:behaviors>
        <w:guid w:val="{31A0338F-E1B7-43E9-9FAE-FCDB1E50055C}"/>
      </w:docPartPr>
      <w:docPartBody>
        <w:p w:rsidR="001024A2" w:rsidRDefault="00A6310B" w:rsidP="00A6310B">
          <w:pPr>
            <w:pStyle w:val="628ED5C9346B4E85B9701B13170D791C"/>
          </w:pPr>
          <w:r w:rsidRPr="00F87BE0">
            <w:rPr>
              <w:rStyle w:val="PlaceholderText"/>
            </w:rPr>
            <w:t>Choose an item.</w:t>
          </w:r>
        </w:p>
      </w:docPartBody>
    </w:docPart>
    <w:docPart>
      <w:docPartPr>
        <w:name w:val="B832EE030E7E48078087AC13CB77FAAF"/>
        <w:category>
          <w:name w:val="General"/>
          <w:gallery w:val="placeholder"/>
        </w:category>
        <w:types>
          <w:type w:val="bbPlcHdr"/>
        </w:types>
        <w:behaviors>
          <w:behavior w:val="content"/>
        </w:behaviors>
        <w:guid w:val="{67EB5317-F790-4E4E-B963-0BDDBD0D21EF}"/>
      </w:docPartPr>
      <w:docPartBody>
        <w:p w:rsidR="001024A2" w:rsidRDefault="00A6310B" w:rsidP="00A6310B">
          <w:pPr>
            <w:pStyle w:val="B832EE030E7E48078087AC13CB77FAAF"/>
          </w:pPr>
          <w:r w:rsidRPr="00F87BE0">
            <w:rPr>
              <w:rStyle w:val="PlaceholderText"/>
            </w:rPr>
            <w:t>Choose an item.</w:t>
          </w:r>
        </w:p>
      </w:docPartBody>
    </w:docPart>
    <w:docPart>
      <w:docPartPr>
        <w:name w:val="ED64D9F2C4B94494AF22B5E410B3635C"/>
        <w:category>
          <w:name w:val="General"/>
          <w:gallery w:val="placeholder"/>
        </w:category>
        <w:types>
          <w:type w:val="bbPlcHdr"/>
        </w:types>
        <w:behaviors>
          <w:behavior w:val="content"/>
        </w:behaviors>
        <w:guid w:val="{09EE0D1B-B6FF-4066-B687-162FDFDD2E20}"/>
      </w:docPartPr>
      <w:docPartBody>
        <w:p w:rsidR="001024A2" w:rsidRDefault="00A6310B" w:rsidP="00A6310B">
          <w:pPr>
            <w:pStyle w:val="ED64D9F2C4B94494AF22B5E410B3635C"/>
          </w:pPr>
          <w:r w:rsidRPr="003A71FA">
            <w:rPr>
              <w:rStyle w:val="PlaceholderText"/>
            </w:rPr>
            <w:t>Choose an item.</w:t>
          </w:r>
        </w:p>
      </w:docPartBody>
    </w:docPart>
    <w:docPart>
      <w:docPartPr>
        <w:name w:val="49C05AF09DC14150A5851023F3EC2C96"/>
        <w:category>
          <w:name w:val="General"/>
          <w:gallery w:val="placeholder"/>
        </w:category>
        <w:types>
          <w:type w:val="bbPlcHdr"/>
        </w:types>
        <w:behaviors>
          <w:behavior w:val="content"/>
        </w:behaviors>
        <w:guid w:val="{59A64E24-DA4C-43EB-8B58-8229B49B4245}"/>
      </w:docPartPr>
      <w:docPartBody>
        <w:p w:rsidR="001024A2" w:rsidRDefault="00A6310B" w:rsidP="00A6310B">
          <w:pPr>
            <w:pStyle w:val="49C05AF09DC14150A5851023F3EC2C96"/>
          </w:pPr>
          <w:r w:rsidRPr="00F87BE0">
            <w:rPr>
              <w:rStyle w:val="PlaceholderText"/>
            </w:rPr>
            <w:t>Choose an item.</w:t>
          </w:r>
        </w:p>
      </w:docPartBody>
    </w:docPart>
    <w:docPart>
      <w:docPartPr>
        <w:name w:val="4D6DA23979E24D5A88EA426BC5CE581F"/>
        <w:category>
          <w:name w:val="General"/>
          <w:gallery w:val="placeholder"/>
        </w:category>
        <w:types>
          <w:type w:val="bbPlcHdr"/>
        </w:types>
        <w:behaviors>
          <w:behavior w:val="content"/>
        </w:behaviors>
        <w:guid w:val="{618A6248-E8D9-4E08-951B-66B11ACE5069}"/>
      </w:docPartPr>
      <w:docPartBody>
        <w:p w:rsidR="001024A2" w:rsidRDefault="00A6310B" w:rsidP="00A6310B">
          <w:pPr>
            <w:pStyle w:val="4D6DA23979E24D5A88EA426BC5CE581F"/>
          </w:pPr>
          <w:r w:rsidRPr="003A71FA">
            <w:rPr>
              <w:rStyle w:val="PlaceholderText"/>
            </w:rPr>
            <w:t>Choose an item.</w:t>
          </w:r>
        </w:p>
      </w:docPartBody>
    </w:docPart>
    <w:docPart>
      <w:docPartPr>
        <w:name w:val="04C23295A639461389FE0967F24A7968"/>
        <w:category>
          <w:name w:val="General"/>
          <w:gallery w:val="placeholder"/>
        </w:category>
        <w:types>
          <w:type w:val="bbPlcHdr"/>
        </w:types>
        <w:behaviors>
          <w:behavior w:val="content"/>
        </w:behaviors>
        <w:guid w:val="{65C3D7F8-2AE3-4371-8396-8C6CE489FF78}"/>
      </w:docPartPr>
      <w:docPartBody>
        <w:p w:rsidR="001024A2" w:rsidRDefault="00A6310B" w:rsidP="00A6310B">
          <w:pPr>
            <w:pStyle w:val="04C23295A639461389FE0967F24A7968"/>
          </w:pPr>
          <w:r w:rsidRPr="00F87BE0">
            <w:rPr>
              <w:rStyle w:val="PlaceholderText"/>
            </w:rPr>
            <w:t>Choose an item.</w:t>
          </w:r>
        </w:p>
      </w:docPartBody>
    </w:docPart>
    <w:docPart>
      <w:docPartPr>
        <w:name w:val="52535E908FAA4451B62E397D04EAA70C"/>
        <w:category>
          <w:name w:val="General"/>
          <w:gallery w:val="placeholder"/>
        </w:category>
        <w:types>
          <w:type w:val="bbPlcHdr"/>
        </w:types>
        <w:behaviors>
          <w:behavior w:val="content"/>
        </w:behaviors>
        <w:guid w:val="{662FCA85-D9E0-4588-A293-8B7733F67A62}"/>
      </w:docPartPr>
      <w:docPartBody>
        <w:p w:rsidR="001024A2" w:rsidRDefault="00A6310B" w:rsidP="00A6310B">
          <w:pPr>
            <w:pStyle w:val="52535E908FAA4451B62E397D04EAA70C"/>
          </w:pPr>
          <w:r w:rsidRPr="00F87BE0">
            <w:rPr>
              <w:rStyle w:val="PlaceholderText"/>
            </w:rPr>
            <w:t>Choose an item.</w:t>
          </w:r>
        </w:p>
      </w:docPartBody>
    </w:docPart>
    <w:docPart>
      <w:docPartPr>
        <w:name w:val="138DE208B9694D7A9A76278746E18573"/>
        <w:category>
          <w:name w:val="General"/>
          <w:gallery w:val="placeholder"/>
        </w:category>
        <w:types>
          <w:type w:val="bbPlcHdr"/>
        </w:types>
        <w:behaviors>
          <w:behavior w:val="content"/>
        </w:behaviors>
        <w:guid w:val="{61D7376D-E412-42E9-8BA4-F35ED0782AF6}"/>
      </w:docPartPr>
      <w:docPartBody>
        <w:p w:rsidR="001024A2" w:rsidRDefault="00A6310B" w:rsidP="00A6310B">
          <w:pPr>
            <w:pStyle w:val="138DE208B9694D7A9A76278746E18573"/>
          </w:pPr>
          <w:r w:rsidRPr="003A71FA">
            <w:rPr>
              <w:rStyle w:val="PlaceholderText"/>
            </w:rPr>
            <w:t>Choose an item.</w:t>
          </w:r>
        </w:p>
      </w:docPartBody>
    </w:docPart>
    <w:docPart>
      <w:docPartPr>
        <w:name w:val="4EA8D0C645A9490B8AA1B79831CBDC58"/>
        <w:category>
          <w:name w:val="General"/>
          <w:gallery w:val="placeholder"/>
        </w:category>
        <w:types>
          <w:type w:val="bbPlcHdr"/>
        </w:types>
        <w:behaviors>
          <w:behavior w:val="content"/>
        </w:behaviors>
        <w:guid w:val="{29EA9726-52DE-4E06-942F-199E0B7773D4}"/>
      </w:docPartPr>
      <w:docPartBody>
        <w:p w:rsidR="001024A2" w:rsidRDefault="00A6310B" w:rsidP="00A6310B">
          <w:pPr>
            <w:pStyle w:val="4EA8D0C645A9490B8AA1B79831CBDC58"/>
          </w:pPr>
          <w:r w:rsidRPr="00F87BE0">
            <w:rPr>
              <w:rStyle w:val="PlaceholderText"/>
            </w:rPr>
            <w:t>Choose an item.</w:t>
          </w:r>
        </w:p>
      </w:docPartBody>
    </w:docPart>
    <w:docPart>
      <w:docPartPr>
        <w:name w:val="B66281D2227148A6BC587A6D0AA11CFA"/>
        <w:category>
          <w:name w:val="General"/>
          <w:gallery w:val="placeholder"/>
        </w:category>
        <w:types>
          <w:type w:val="bbPlcHdr"/>
        </w:types>
        <w:behaviors>
          <w:behavior w:val="content"/>
        </w:behaviors>
        <w:guid w:val="{A8D52C17-BCDA-4982-BB02-302F9F34729C}"/>
      </w:docPartPr>
      <w:docPartBody>
        <w:p w:rsidR="001024A2" w:rsidRDefault="00A6310B" w:rsidP="00A6310B">
          <w:pPr>
            <w:pStyle w:val="B66281D2227148A6BC587A6D0AA11CFA"/>
          </w:pPr>
          <w:r w:rsidRPr="003A71FA">
            <w:rPr>
              <w:rStyle w:val="PlaceholderText"/>
            </w:rPr>
            <w:t>Choose an item.</w:t>
          </w:r>
        </w:p>
      </w:docPartBody>
    </w:docPart>
    <w:docPart>
      <w:docPartPr>
        <w:name w:val="45D1384200B24A5AA76CC2EDBBF28E49"/>
        <w:category>
          <w:name w:val="General"/>
          <w:gallery w:val="placeholder"/>
        </w:category>
        <w:types>
          <w:type w:val="bbPlcHdr"/>
        </w:types>
        <w:behaviors>
          <w:behavior w:val="content"/>
        </w:behaviors>
        <w:guid w:val="{D4377379-5BFE-4B6D-98C1-3B750E95B119}"/>
      </w:docPartPr>
      <w:docPartBody>
        <w:p w:rsidR="001024A2" w:rsidRDefault="00A6310B" w:rsidP="00A6310B">
          <w:pPr>
            <w:pStyle w:val="45D1384200B24A5AA76CC2EDBBF28E49"/>
          </w:pPr>
          <w:r w:rsidRPr="00F87BE0">
            <w:rPr>
              <w:rStyle w:val="PlaceholderText"/>
            </w:rPr>
            <w:t>Choose an item.</w:t>
          </w:r>
        </w:p>
      </w:docPartBody>
    </w:docPart>
    <w:docPart>
      <w:docPartPr>
        <w:name w:val="8312F24769E4445E9FCFAA64F839BFD5"/>
        <w:category>
          <w:name w:val="General"/>
          <w:gallery w:val="placeholder"/>
        </w:category>
        <w:types>
          <w:type w:val="bbPlcHdr"/>
        </w:types>
        <w:behaviors>
          <w:behavior w:val="content"/>
        </w:behaviors>
        <w:guid w:val="{294E1560-20A8-4703-8305-B0EF2D84FFED}"/>
      </w:docPartPr>
      <w:docPartBody>
        <w:p w:rsidR="001024A2" w:rsidRDefault="00A6310B" w:rsidP="00A6310B">
          <w:pPr>
            <w:pStyle w:val="8312F24769E4445E9FCFAA64F839BFD5"/>
          </w:pPr>
          <w:r w:rsidRPr="003A71FA">
            <w:rPr>
              <w:rStyle w:val="PlaceholderText"/>
            </w:rPr>
            <w:t>Choose an item.</w:t>
          </w:r>
        </w:p>
      </w:docPartBody>
    </w:docPart>
    <w:docPart>
      <w:docPartPr>
        <w:name w:val="9FD09DA75F114D03967B634A555B7CE3"/>
        <w:category>
          <w:name w:val="General"/>
          <w:gallery w:val="placeholder"/>
        </w:category>
        <w:types>
          <w:type w:val="bbPlcHdr"/>
        </w:types>
        <w:behaviors>
          <w:behavior w:val="content"/>
        </w:behaviors>
        <w:guid w:val="{3B2D94E3-853E-45B1-82C8-0157AB37B697}"/>
      </w:docPartPr>
      <w:docPartBody>
        <w:p w:rsidR="001024A2" w:rsidRDefault="00A6310B" w:rsidP="00A6310B">
          <w:pPr>
            <w:pStyle w:val="9FD09DA75F114D03967B634A555B7CE3"/>
          </w:pPr>
          <w:r w:rsidRPr="003A71FA">
            <w:rPr>
              <w:rStyle w:val="PlaceholderText"/>
            </w:rPr>
            <w:t>Choose an item.</w:t>
          </w:r>
        </w:p>
      </w:docPartBody>
    </w:docPart>
    <w:docPart>
      <w:docPartPr>
        <w:name w:val="3273E974D8AD4ACD8839F13DAFAB94B8"/>
        <w:category>
          <w:name w:val="General"/>
          <w:gallery w:val="placeholder"/>
        </w:category>
        <w:types>
          <w:type w:val="bbPlcHdr"/>
        </w:types>
        <w:behaviors>
          <w:behavior w:val="content"/>
        </w:behaviors>
        <w:guid w:val="{3DA78CC7-D699-4A4A-9DCA-A9378DB55910}"/>
      </w:docPartPr>
      <w:docPartBody>
        <w:p w:rsidR="001024A2" w:rsidRDefault="00A6310B" w:rsidP="00A6310B">
          <w:pPr>
            <w:pStyle w:val="3273E974D8AD4ACD8839F13DAFAB94B8"/>
          </w:pPr>
          <w:r w:rsidRPr="003A71FA">
            <w:rPr>
              <w:rStyle w:val="PlaceholderText"/>
            </w:rPr>
            <w:t>Choose an item.</w:t>
          </w:r>
        </w:p>
      </w:docPartBody>
    </w:docPart>
    <w:docPart>
      <w:docPartPr>
        <w:name w:val="F0A85C04B0044A0FA6FD7C5DE79DEB27"/>
        <w:category>
          <w:name w:val="General"/>
          <w:gallery w:val="placeholder"/>
        </w:category>
        <w:types>
          <w:type w:val="bbPlcHdr"/>
        </w:types>
        <w:behaviors>
          <w:behavior w:val="content"/>
        </w:behaviors>
        <w:guid w:val="{B4D0DEEE-3E94-4B3A-81F1-BE445E1D0FB9}"/>
      </w:docPartPr>
      <w:docPartBody>
        <w:p w:rsidR="001024A2" w:rsidRDefault="00A6310B" w:rsidP="00A6310B">
          <w:pPr>
            <w:pStyle w:val="F0A85C04B0044A0FA6FD7C5DE79DEB27"/>
          </w:pPr>
          <w:r w:rsidRPr="00F87BE0">
            <w:rPr>
              <w:rStyle w:val="PlaceholderText"/>
            </w:rPr>
            <w:t>Choose an item.</w:t>
          </w:r>
        </w:p>
      </w:docPartBody>
    </w:docPart>
    <w:docPart>
      <w:docPartPr>
        <w:name w:val="4B0765FB623C45A284C8487BA7E4D557"/>
        <w:category>
          <w:name w:val="General"/>
          <w:gallery w:val="placeholder"/>
        </w:category>
        <w:types>
          <w:type w:val="bbPlcHdr"/>
        </w:types>
        <w:behaviors>
          <w:behavior w:val="content"/>
        </w:behaviors>
        <w:guid w:val="{75108CA0-0604-4D1F-9557-41EF4F4827A0}"/>
      </w:docPartPr>
      <w:docPartBody>
        <w:p w:rsidR="001024A2" w:rsidRDefault="00A6310B" w:rsidP="00A6310B">
          <w:pPr>
            <w:pStyle w:val="4B0765FB623C45A284C8487BA7E4D557"/>
          </w:pPr>
          <w:r w:rsidRPr="003A71FA">
            <w:rPr>
              <w:rStyle w:val="PlaceholderText"/>
            </w:rPr>
            <w:t>Choose an item.</w:t>
          </w:r>
        </w:p>
      </w:docPartBody>
    </w:docPart>
    <w:docPart>
      <w:docPartPr>
        <w:name w:val="FC1399D2C6EC458DB5E0E65640103928"/>
        <w:category>
          <w:name w:val="General"/>
          <w:gallery w:val="placeholder"/>
        </w:category>
        <w:types>
          <w:type w:val="bbPlcHdr"/>
        </w:types>
        <w:behaviors>
          <w:behavior w:val="content"/>
        </w:behaviors>
        <w:guid w:val="{DF6669EE-1E63-4ECB-91EB-595610B51948}"/>
      </w:docPartPr>
      <w:docPartBody>
        <w:p w:rsidR="001024A2" w:rsidRDefault="00A6310B" w:rsidP="00A6310B">
          <w:pPr>
            <w:pStyle w:val="FC1399D2C6EC458DB5E0E65640103928"/>
          </w:pPr>
          <w:r w:rsidRPr="003A71FA">
            <w:rPr>
              <w:rStyle w:val="PlaceholderText"/>
            </w:rPr>
            <w:t>Choose an item.</w:t>
          </w:r>
        </w:p>
      </w:docPartBody>
    </w:docPart>
    <w:docPart>
      <w:docPartPr>
        <w:name w:val="3EE5100BF14F4A528D888CD198CDB112"/>
        <w:category>
          <w:name w:val="General"/>
          <w:gallery w:val="placeholder"/>
        </w:category>
        <w:types>
          <w:type w:val="bbPlcHdr"/>
        </w:types>
        <w:behaviors>
          <w:behavior w:val="content"/>
        </w:behaviors>
        <w:guid w:val="{42AEFF67-F285-4D18-B268-83CEC7101F1E}"/>
      </w:docPartPr>
      <w:docPartBody>
        <w:p w:rsidR="001024A2" w:rsidRDefault="00A6310B" w:rsidP="00A6310B">
          <w:pPr>
            <w:pStyle w:val="3EE5100BF14F4A528D888CD198CDB112"/>
          </w:pPr>
          <w:r w:rsidRPr="00F87BE0">
            <w:rPr>
              <w:rStyle w:val="PlaceholderText"/>
            </w:rPr>
            <w:t>Choose an item.</w:t>
          </w:r>
        </w:p>
      </w:docPartBody>
    </w:docPart>
    <w:docPart>
      <w:docPartPr>
        <w:name w:val="3CD6DE3FB37143C082603165A4AB5D10"/>
        <w:category>
          <w:name w:val="General"/>
          <w:gallery w:val="placeholder"/>
        </w:category>
        <w:types>
          <w:type w:val="bbPlcHdr"/>
        </w:types>
        <w:behaviors>
          <w:behavior w:val="content"/>
        </w:behaviors>
        <w:guid w:val="{574AB076-FE8A-4121-A8B9-AFB2F000361D}"/>
      </w:docPartPr>
      <w:docPartBody>
        <w:p w:rsidR="001024A2" w:rsidRDefault="00A6310B" w:rsidP="00A6310B">
          <w:pPr>
            <w:pStyle w:val="3CD6DE3FB37143C082603165A4AB5D10"/>
          </w:pPr>
          <w:r w:rsidRPr="00F87BE0">
            <w:rPr>
              <w:rStyle w:val="PlaceholderText"/>
            </w:rPr>
            <w:t>Choose an item.</w:t>
          </w:r>
        </w:p>
      </w:docPartBody>
    </w:docPart>
    <w:docPart>
      <w:docPartPr>
        <w:name w:val="723BD2D8DF884963BAE41BA93A78520A"/>
        <w:category>
          <w:name w:val="General"/>
          <w:gallery w:val="placeholder"/>
        </w:category>
        <w:types>
          <w:type w:val="bbPlcHdr"/>
        </w:types>
        <w:behaviors>
          <w:behavior w:val="content"/>
        </w:behaviors>
        <w:guid w:val="{102B78A9-F268-4955-9B3C-49C58AE1647D}"/>
      </w:docPartPr>
      <w:docPartBody>
        <w:p w:rsidR="001024A2" w:rsidRDefault="00A6310B" w:rsidP="00A6310B">
          <w:pPr>
            <w:pStyle w:val="723BD2D8DF884963BAE41BA93A78520A"/>
          </w:pPr>
          <w:r w:rsidRPr="003A71FA">
            <w:rPr>
              <w:rStyle w:val="PlaceholderText"/>
            </w:rPr>
            <w:t>Choose an item.</w:t>
          </w:r>
        </w:p>
      </w:docPartBody>
    </w:docPart>
    <w:docPart>
      <w:docPartPr>
        <w:name w:val="AAEAB8AE4B94480193EDABF4AAE64F58"/>
        <w:category>
          <w:name w:val="General"/>
          <w:gallery w:val="placeholder"/>
        </w:category>
        <w:types>
          <w:type w:val="bbPlcHdr"/>
        </w:types>
        <w:behaviors>
          <w:behavior w:val="content"/>
        </w:behaviors>
        <w:guid w:val="{03B6047C-5A89-4C18-BA5B-C11151DD5E38}"/>
      </w:docPartPr>
      <w:docPartBody>
        <w:p w:rsidR="001024A2" w:rsidRDefault="00A6310B" w:rsidP="00A6310B">
          <w:pPr>
            <w:pStyle w:val="AAEAB8AE4B94480193EDABF4AAE64F58"/>
          </w:pPr>
          <w:r w:rsidRPr="003A71FA">
            <w:rPr>
              <w:rStyle w:val="PlaceholderText"/>
            </w:rPr>
            <w:t>Choose an item.</w:t>
          </w:r>
        </w:p>
      </w:docPartBody>
    </w:docPart>
    <w:docPart>
      <w:docPartPr>
        <w:name w:val="04C787C405594B259C0E42B7B8E984E4"/>
        <w:category>
          <w:name w:val="General"/>
          <w:gallery w:val="placeholder"/>
        </w:category>
        <w:types>
          <w:type w:val="bbPlcHdr"/>
        </w:types>
        <w:behaviors>
          <w:behavior w:val="content"/>
        </w:behaviors>
        <w:guid w:val="{72526E9A-292A-44F3-B335-0991C5451420}"/>
      </w:docPartPr>
      <w:docPartBody>
        <w:p w:rsidR="001024A2" w:rsidRDefault="00A6310B" w:rsidP="00A6310B">
          <w:pPr>
            <w:pStyle w:val="04C787C405594B259C0E42B7B8E984E4"/>
          </w:pPr>
          <w:r w:rsidRPr="003A71FA">
            <w:rPr>
              <w:rStyle w:val="PlaceholderText"/>
            </w:rPr>
            <w:t>Choose an item.</w:t>
          </w:r>
        </w:p>
      </w:docPartBody>
    </w:docPart>
    <w:docPart>
      <w:docPartPr>
        <w:name w:val="A820A07843CE40E9A9E7F645F0528E00"/>
        <w:category>
          <w:name w:val="General"/>
          <w:gallery w:val="placeholder"/>
        </w:category>
        <w:types>
          <w:type w:val="bbPlcHdr"/>
        </w:types>
        <w:behaviors>
          <w:behavior w:val="content"/>
        </w:behaviors>
        <w:guid w:val="{4F0F5C31-95AA-4162-8D2F-7A60D2FAB3D4}"/>
      </w:docPartPr>
      <w:docPartBody>
        <w:p w:rsidR="001024A2" w:rsidRDefault="00A6310B" w:rsidP="00A6310B">
          <w:pPr>
            <w:pStyle w:val="A820A07843CE40E9A9E7F645F0528E00"/>
          </w:pPr>
          <w:r w:rsidRPr="003A71FA">
            <w:rPr>
              <w:rStyle w:val="PlaceholderText"/>
            </w:rPr>
            <w:t>Choose an item.</w:t>
          </w:r>
        </w:p>
      </w:docPartBody>
    </w:docPart>
    <w:docPart>
      <w:docPartPr>
        <w:name w:val="6B5C659F277745979D2E6C7E2DAF8395"/>
        <w:category>
          <w:name w:val="General"/>
          <w:gallery w:val="placeholder"/>
        </w:category>
        <w:types>
          <w:type w:val="bbPlcHdr"/>
        </w:types>
        <w:behaviors>
          <w:behavior w:val="content"/>
        </w:behaviors>
        <w:guid w:val="{5BB93213-1F7D-4BBD-8822-64BB557C1E2A}"/>
      </w:docPartPr>
      <w:docPartBody>
        <w:p w:rsidR="001024A2" w:rsidRDefault="00A6310B" w:rsidP="00A6310B">
          <w:pPr>
            <w:pStyle w:val="6B5C659F277745979D2E6C7E2DAF8395"/>
          </w:pPr>
          <w:r w:rsidRPr="003A71FA">
            <w:rPr>
              <w:rStyle w:val="PlaceholderText"/>
            </w:rPr>
            <w:t>Choose an item.</w:t>
          </w:r>
        </w:p>
      </w:docPartBody>
    </w:docPart>
    <w:docPart>
      <w:docPartPr>
        <w:name w:val="D5C840FEF1094679B01F060C1D59A682"/>
        <w:category>
          <w:name w:val="General"/>
          <w:gallery w:val="placeholder"/>
        </w:category>
        <w:types>
          <w:type w:val="bbPlcHdr"/>
        </w:types>
        <w:behaviors>
          <w:behavior w:val="content"/>
        </w:behaviors>
        <w:guid w:val="{2E2E61B7-D7B5-4BBC-9E43-9F8F25E6372F}"/>
      </w:docPartPr>
      <w:docPartBody>
        <w:p w:rsidR="001024A2" w:rsidRDefault="00A6310B" w:rsidP="00A6310B">
          <w:pPr>
            <w:pStyle w:val="D5C840FEF1094679B01F060C1D59A682"/>
          </w:pPr>
          <w:r w:rsidRPr="00F87BE0">
            <w:rPr>
              <w:rStyle w:val="PlaceholderText"/>
            </w:rPr>
            <w:t>Choose an item.</w:t>
          </w:r>
        </w:p>
      </w:docPartBody>
    </w:docPart>
    <w:docPart>
      <w:docPartPr>
        <w:name w:val="2B9F2151E8284416ADB8542F8B82113D"/>
        <w:category>
          <w:name w:val="General"/>
          <w:gallery w:val="placeholder"/>
        </w:category>
        <w:types>
          <w:type w:val="bbPlcHdr"/>
        </w:types>
        <w:behaviors>
          <w:behavior w:val="content"/>
        </w:behaviors>
        <w:guid w:val="{829B9D33-FDD2-4487-9D8C-DC47F4122A4B}"/>
      </w:docPartPr>
      <w:docPartBody>
        <w:p w:rsidR="001024A2" w:rsidRDefault="00A6310B" w:rsidP="00A6310B">
          <w:pPr>
            <w:pStyle w:val="2B9F2151E8284416ADB8542F8B82113D"/>
          </w:pPr>
          <w:r w:rsidRPr="00F87BE0">
            <w:rPr>
              <w:rStyle w:val="PlaceholderText"/>
            </w:rPr>
            <w:t>Choose an item.</w:t>
          </w:r>
        </w:p>
      </w:docPartBody>
    </w:docPart>
    <w:docPart>
      <w:docPartPr>
        <w:name w:val="20E736D16D054BE28E1EF6194F904830"/>
        <w:category>
          <w:name w:val="General"/>
          <w:gallery w:val="placeholder"/>
        </w:category>
        <w:types>
          <w:type w:val="bbPlcHdr"/>
        </w:types>
        <w:behaviors>
          <w:behavior w:val="content"/>
        </w:behaviors>
        <w:guid w:val="{FB4EACCE-2DD1-4EDD-A7E3-8A59BF3A451A}"/>
      </w:docPartPr>
      <w:docPartBody>
        <w:p w:rsidR="001024A2" w:rsidRDefault="00A6310B" w:rsidP="00A6310B">
          <w:pPr>
            <w:pStyle w:val="20E736D16D054BE28E1EF6194F904830"/>
          </w:pPr>
          <w:r w:rsidRPr="00F87BE0">
            <w:rPr>
              <w:rStyle w:val="PlaceholderText"/>
            </w:rPr>
            <w:t>Choose an item.</w:t>
          </w:r>
        </w:p>
      </w:docPartBody>
    </w:docPart>
    <w:docPart>
      <w:docPartPr>
        <w:name w:val="4F2CCDAA933A4C0FB13F4F05A2FC5571"/>
        <w:category>
          <w:name w:val="General"/>
          <w:gallery w:val="placeholder"/>
        </w:category>
        <w:types>
          <w:type w:val="bbPlcHdr"/>
        </w:types>
        <w:behaviors>
          <w:behavior w:val="content"/>
        </w:behaviors>
        <w:guid w:val="{ADF15D20-7944-4823-82CC-AE2998629954}"/>
      </w:docPartPr>
      <w:docPartBody>
        <w:p w:rsidR="001024A2" w:rsidRDefault="00A6310B" w:rsidP="00A6310B">
          <w:pPr>
            <w:pStyle w:val="4F2CCDAA933A4C0FB13F4F05A2FC5571"/>
          </w:pPr>
          <w:r w:rsidRPr="003A71FA">
            <w:rPr>
              <w:rStyle w:val="PlaceholderText"/>
            </w:rPr>
            <w:t>Choose an item.</w:t>
          </w:r>
        </w:p>
      </w:docPartBody>
    </w:docPart>
    <w:docPart>
      <w:docPartPr>
        <w:name w:val="BA7E69A3A9F844629473CC8575F31D9A"/>
        <w:category>
          <w:name w:val="General"/>
          <w:gallery w:val="placeholder"/>
        </w:category>
        <w:types>
          <w:type w:val="bbPlcHdr"/>
        </w:types>
        <w:behaviors>
          <w:behavior w:val="content"/>
        </w:behaviors>
        <w:guid w:val="{5BAB2149-964A-42FD-B5CC-97F7A2606EC6}"/>
      </w:docPartPr>
      <w:docPartBody>
        <w:p w:rsidR="001024A2" w:rsidRDefault="00A6310B" w:rsidP="00A6310B">
          <w:pPr>
            <w:pStyle w:val="BA7E69A3A9F844629473CC8575F31D9A"/>
          </w:pPr>
          <w:r w:rsidRPr="00F87BE0">
            <w:rPr>
              <w:rStyle w:val="PlaceholderText"/>
            </w:rPr>
            <w:t>Choose an item.</w:t>
          </w:r>
        </w:p>
      </w:docPartBody>
    </w:docPart>
    <w:docPart>
      <w:docPartPr>
        <w:name w:val="A9EB4250479D465D8C822E9F1771418F"/>
        <w:category>
          <w:name w:val="General"/>
          <w:gallery w:val="placeholder"/>
        </w:category>
        <w:types>
          <w:type w:val="bbPlcHdr"/>
        </w:types>
        <w:behaviors>
          <w:behavior w:val="content"/>
        </w:behaviors>
        <w:guid w:val="{87950B2E-1E88-414E-9619-D04A31A3E71B}"/>
      </w:docPartPr>
      <w:docPartBody>
        <w:p w:rsidR="001024A2" w:rsidRDefault="00A6310B" w:rsidP="00A6310B">
          <w:pPr>
            <w:pStyle w:val="A9EB4250479D465D8C822E9F1771418F"/>
          </w:pPr>
          <w:r w:rsidRPr="003A71FA">
            <w:rPr>
              <w:rStyle w:val="PlaceholderText"/>
            </w:rPr>
            <w:t>Choose an item.</w:t>
          </w:r>
        </w:p>
      </w:docPartBody>
    </w:docPart>
    <w:docPart>
      <w:docPartPr>
        <w:name w:val="A884AADB320B4423B8DFDC94EABC2C65"/>
        <w:category>
          <w:name w:val="General"/>
          <w:gallery w:val="placeholder"/>
        </w:category>
        <w:types>
          <w:type w:val="bbPlcHdr"/>
        </w:types>
        <w:behaviors>
          <w:behavior w:val="content"/>
        </w:behaviors>
        <w:guid w:val="{07F51080-23A1-469C-9ADE-059B863202D8}"/>
      </w:docPartPr>
      <w:docPartBody>
        <w:p w:rsidR="001024A2" w:rsidRDefault="00A6310B" w:rsidP="00A6310B">
          <w:pPr>
            <w:pStyle w:val="A884AADB320B4423B8DFDC94EABC2C65"/>
          </w:pPr>
          <w:r w:rsidRPr="00F87BE0">
            <w:rPr>
              <w:rStyle w:val="PlaceholderText"/>
            </w:rPr>
            <w:t>Choose an item.</w:t>
          </w:r>
        </w:p>
      </w:docPartBody>
    </w:docPart>
    <w:docPart>
      <w:docPartPr>
        <w:name w:val="038C52B0900C482C82092F6A37A50CA6"/>
        <w:category>
          <w:name w:val="General"/>
          <w:gallery w:val="placeholder"/>
        </w:category>
        <w:types>
          <w:type w:val="bbPlcHdr"/>
        </w:types>
        <w:behaviors>
          <w:behavior w:val="content"/>
        </w:behaviors>
        <w:guid w:val="{3B4E2B18-93A6-4AAC-8774-687ABD678AE8}"/>
      </w:docPartPr>
      <w:docPartBody>
        <w:p w:rsidR="001024A2" w:rsidRDefault="00A6310B" w:rsidP="00A6310B">
          <w:pPr>
            <w:pStyle w:val="038C52B0900C482C82092F6A37A50CA6"/>
          </w:pPr>
          <w:r w:rsidRPr="003A71FA">
            <w:rPr>
              <w:rStyle w:val="PlaceholderText"/>
            </w:rPr>
            <w:t>Choose an item.</w:t>
          </w:r>
        </w:p>
      </w:docPartBody>
    </w:docPart>
    <w:docPart>
      <w:docPartPr>
        <w:name w:val="74251323B2B64BC3AF72E613BE4FED94"/>
        <w:category>
          <w:name w:val="General"/>
          <w:gallery w:val="placeholder"/>
        </w:category>
        <w:types>
          <w:type w:val="bbPlcHdr"/>
        </w:types>
        <w:behaviors>
          <w:behavior w:val="content"/>
        </w:behaviors>
        <w:guid w:val="{C84880F8-498E-42F6-8621-7831C9084EAC}"/>
      </w:docPartPr>
      <w:docPartBody>
        <w:p w:rsidR="001024A2" w:rsidRDefault="00A6310B" w:rsidP="00A6310B">
          <w:pPr>
            <w:pStyle w:val="74251323B2B64BC3AF72E613BE4FED94"/>
          </w:pPr>
          <w:r w:rsidRPr="00F87BE0">
            <w:rPr>
              <w:rStyle w:val="PlaceholderText"/>
            </w:rPr>
            <w:t>Choose an item.</w:t>
          </w:r>
        </w:p>
      </w:docPartBody>
    </w:docPart>
    <w:docPart>
      <w:docPartPr>
        <w:name w:val="BE38F459412C4D3C89A454A45A8BB3B9"/>
        <w:category>
          <w:name w:val="General"/>
          <w:gallery w:val="placeholder"/>
        </w:category>
        <w:types>
          <w:type w:val="bbPlcHdr"/>
        </w:types>
        <w:behaviors>
          <w:behavior w:val="content"/>
        </w:behaviors>
        <w:guid w:val="{86E70AFE-FC24-4F26-A28B-71E372F5C17F}"/>
      </w:docPartPr>
      <w:docPartBody>
        <w:p w:rsidR="001024A2" w:rsidRDefault="00A6310B" w:rsidP="00A6310B">
          <w:pPr>
            <w:pStyle w:val="BE38F459412C4D3C89A454A45A8BB3B9"/>
          </w:pPr>
          <w:r w:rsidRPr="003A71FA">
            <w:rPr>
              <w:rStyle w:val="PlaceholderText"/>
            </w:rPr>
            <w:t>Choose an item.</w:t>
          </w:r>
        </w:p>
      </w:docPartBody>
    </w:docPart>
    <w:docPart>
      <w:docPartPr>
        <w:name w:val="20062076531E4F6EAC7354E0F9930591"/>
        <w:category>
          <w:name w:val="General"/>
          <w:gallery w:val="placeholder"/>
        </w:category>
        <w:types>
          <w:type w:val="bbPlcHdr"/>
        </w:types>
        <w:behaviors>
          <w:behavior w:val="content"/>
        </w:behaviors>
        <w:guid w:val="{08DE3ECF-3B68-4504-8CDC-9B728A9DFD28}"/>
      </w:docPartPr>
      <w:docPartBody>
        <w:p w:rsidR="001024A2" w:rsidRDefault="00A6310B" w:rsidP="00A6310B">
          <w:pPr>
            <w:pStyle w:val="20062076531E4F6EAC7354E0F9930591"/>
          </w:pPr>
          <w:r w:rsidRPr="00F87BE0">
            <w:rPr>
              <w:rStyle w:val="PlaceholderText"/>
            </w:rPr>
            <w:t>Choose an item.</w:t>
          </w:r>
        </w:p>
      </w:docPartBody>
    </w:docPart>
    <w:docPart>
      <w:docPartPr>
        <w:name w:val="AF6E8AD820DD48F59EB19C0BAE6BA12A"/>
        <w:category>
          <w:name w:val="General"/>
          <w:gallery w:val="placeholder"/>
        </w:category>
        <w:types>
          <w:type w:val="bbPlcHdr"/>
        </w:types>
        <w:behaviors>
          <w:behavior w:val="content"/>
        </w:behaviors>
        <w:guid w:val="{6BB04794-128C-451E-B2F4-EC50E7A6DC67}"/>
      </w:docPartPr>
      <w:docPartBody>
        <w:p w:rsidR="001024A2" w:rsidRDefault="00A6310B" w:rsidP="00A6310B">
          <w:pPr>
            <w:pStyle w:val="AF6E8AD820DD48F59EB19C0BAE6BA12A"/>
          </w:pPr>
          <w:r w:rsidRPr="00F87BE0">
            <w:rPr>
              <w:rStyle w:val="PlaceholderText"/>
            </w:rPr>
            <w:t>Choose an item.</w:t>
          </w:r>
        </w:p>
      </w:docPartBody>
    </w:docPart>
    <w:docPart>
      <w:docPartPr>
        <w:name w:val="7BC55FBC60BE4F57B6B3D0281C552216"/>
        <w:category>
          <w:name w:val="General"/>
          <w:gallery w:val="placeholder"/>
        </w:category>
        <w:types>
          <w:type w:val="bbPlcHdr"/>
        </w:types>
        <w:behaviors>
          <w:behavior w:val="content"/>
        </w:behaviors>
        <w:guid w:val="{E5394DE6-D99E-4334-A87C-DE275B48D610}"/>
      </w:docPartPr>
      <w:docPartBody>
        <w:p w:rsidR="001024A2" w:rsidRDefault="00A6310B" w:rsidP="00A6310B">
          <w:pPr>
            <w:pStyle w:val="7BC55FBC60BE4F57B6B3D0281C552216"/>
          </w:pPr>
          <w:r w:rsidRPr="00F87BE0">
            <w:rPr>
              <w:rStyle w:val="PlaceholderText"/>
            </w:rPr>
            <w:t>Choose an item.</w:t>
          </w:r>
        </w:p>
      </w:docPartBody>
    </w:docPart>
    <w:docPart>
      <w:docPartPr>
        <w:name w:val="64F6766FD5EA490CA9A9500C3559175C"/>
        <w:category>
          <w:name w:val="General"/>
          <w:gallery w:val="placeholder"/>
        </w:category>
        <w:types>
          <w:type w:val="bbPlcHdr"/>
        </w:types>
        <w:behaviors>
          <w:behavior w:val="content"/>
        </w:behaviors>
        <w:guid w:val="{9D964478-5C11-49FB-B44E-7ECDF53A4DAD}"/>
      </w:docPartPr>
      <w:docPartBody>
        <w:p w:rsidR="001024A2" w:rsidRDefault="00A6310B" w:rsidP="00A6310B">
          <w:pPr>
            <w:pStyle w:val="64F6766FD5EA490CA9A9500C3559175C"/>
          </w:pPr>
          <w:r w:rsidRPr="00F87BE0">
            <w:rPr>
              <w:rStyle w:val="PlaceholderText"/>
            </w:rPr>
            <w:t>Choose an item.</w:t>
          </w:r>
        </w:p>
      </w:docPartBody>
    </w:docPart>
    <w:docPart>
      <w:docPartPr>
        <w:name w:val="1CB6173BF0954AE68B45D88EEAD5302C"/>
        <w:category>
          <w:name w:val="General"/>
          <w:gallery w:val="placeholder"/>
        </w:category>
        <w:types>
          <w:type w:val="bbPlcHdr"/>
        </w:types>
        <w:behaviors>
          <w:behavior w:val="content"/>
        </w:behaviors>
        <w:guid w:val="{8B18CF46-89B1-4D87-AB06-D75E1C1D1BED}"/>
      </w:docPartPr>
      <w:docPartBody>
        <w:p w:rsidR="001024A2" w:rsidRDefault="00A6310B" w:rsidP="00A6310B">
          <w:pPr>
            <w:pStyle w:val="1CB6173BF0954AE68B45D88EEAD5302C"/>
          </w:pPr>
          <w:r w:rsidRPr="003A71FA">
            <w:rPr>
              <w:rStyle w:val="PlaceholderText"/>
            </w:rPr>
            <w:t>Choose an item.</w:t>
          </w:r>
        </w:p>
      </w:docPartBody>
    </w:docPart>
    <w:docPart>
      <w:docPartPr>
        <w:name w:val="F9F7793FA0734A5B8B4F9DE9DFED9E75"/>
        <w:category>
          <w:name w:val="General"/>
          <w:gallery w:val="placeholder"/>
        </w:category>
        <w:types>
          <w:type w:val="bbPlcHdr"/>
        </w:types>
        <w:behaviors>
          <w:behavior w:val="content"/>
        </w:behaviors>
        <w:guid w:val="{BED3EF83-AD89-4187-AE8F-AA3B121C3CE9}"/>
      </w:docPartPr>
      <w:docPartBody>
        <w:p w:rsidR="001024A2" w:rsidRDefault="00A6310B" w:rsidP="00A6310B">
          <w:pPr>
            <w:pStyle w:val="F9F7793FA0734A5B8B4F9DE9DFED9E75"/>
          </w:pPr>
          <w:r w:rsidRPr="00F87BE0">
            <w:rPr>
              <w:rStyle w:val="PlaceholderText"/>
            </w:rPr>
            <w:t>Choose an item.</w:t>
          </w:r>
        </w:p>
      </w:docPartBody>
    </w:docPart>
    <w:docPart>
      <w:docPartPr>
        <w:name w:val="5F8D7CDFBC2941E2B5574BDA3B8A8027"/>
        <w:category>
          <w:name w:val="General"/>
          <w:gallery w:val="placeholder"/>
        </w:category>
        <w:types>
          <w:type w:val="bbPlcHdr"/>
        </w:types>
        <w:behaviors>
          <w:behavior w:val="content"/>
        </w:behaviors>
        <w:guid w:val="{A76C864C-DCBB-414E-AAA8-794289BDF87E}"/>
      </w:docPartPr>
      <w:docPartBody>
        <w:p w:rsidR="001024A2" w:rsidRDefault="00A6310B" w:rsidP="00A6310B">
          <w:pPr>
            <w:pStyle w:val="5F8D7CDFBC2941E2B5574BDA3B8A8027"/>
          </w:pPr>
          <w:r w:rsidRPr="003A71FA">
            <w:rPr>
              <w:rStyle w:val="PlaceholderText"/>
            </w:rPr>
            <w:t>Choose an item.</w:t>
          </w:r>
        </w:p>
      </w:docPartBody>
    </w:docPart>
    <w:docPart>
      <w:docPartPr>
        <w:name w:val="60C7855DF9744EAAB91BEE50C0C93DEA"/>
        <w:category>
          <w:name w:val="General"/>
          <w:gallery w:val="placeholder"/>
        </w:category>
        <w:types>
          <w:type w:val="bbPlcHdr"/>
        </w:types>
        <w:behaviors>
          <w:behavior w:val="content"/>
        </w:behaviors>
        <w:guid w:val="{15D1E190-413B-414A-9C84-074DFCC07226}"/>
      </w:docPartPr>
      <w:docPartBody>
        <w:p w:rsidR="001024A2" w:rsidRDefault="00A6310B" w:rsidP="00A6310B">
          <w:pPr>
            <w:pStyle w:val="60C7855DF9744EAAB91BEE50C0C93DEA"/>
          </w:pPr>
          <w:r w:rsidRPr="00F87BE0">
            <w:rPr>
              <w:rStyle w:val="PlaceholderText"/>
            </w:rPr>
            <w:t>Choose an item.</w:t>
          </w:r>
        </w:p>
      </w:docPartBody>
    </w:docPart>
    <w:docPart>
      <w:docPartPr>
        <w:name w:val="625E22BDE48647669E99B64503E2BC6E"/>
        <w:category>
          <w:name w:val="General"/>
          <w:gallery w:val="placeholder"/>
        </w:category>
        <w:types>
          <w:type w:val="bbPlcHdr"/>
        </w:types>
        <w:behaviors>
          <w:behavior w:val="content"/>
        </w:behaviors>
        <w:guid w:val="{5B3B0D1D-1D60-4C0D-BD61-437EB7B5B8E4}"/>
      </w:docPartPr>
      <w:docPartBody>
        <w:p w:rsidR="001024A2" w:rsidRDefault="00A6310B" w:rsidP="00A6310B">
          <w:pPr>
            <w:pStyle w:val="625E22BDE48647669E99B64503E2BC6E"/>
          </w:pPr>
          <w:r w:rsidRPr="003A71FA">
            <w:rPr>
              <w:rStyle w:val="PlaceholderText"/>
            </w:rPr>
            <w:t>Choose an item.</w:t>
          </w:r>
        </w:p>
      </w:docPartBody>
    </w:docPart>
    <w:docPart>
      <w:docPartPr>
        <w:name w:val="705A4CC5855840C49B2AF57783D74885"/>
        <w:category>
          <w:name w:val="General"/>
          <w:gallery w:val="placeholder"/>
        </w:category>
        <w:types>
          <w:type w:val="bbPlcHdr"/>
        </w:types>
        <w:behaviors>
          <w:behavior w:val="content"/>
        </w:behaviors>
        <w:guid w:val="{08708C3E-BFB0-4083-89B6-9D3190560285}"/>
      </w:docPartPr>
      <w:docPartBody>
        <w:p w:rsidR="001024A2" w:rsidRDefault="00A6310B" w:rsidP="00A6310B">
          <w:pPr>
            <w:pStyle w:val="705A4CC5855840C49B2AF57783D74885"/>
          </w:pPr>
          <w:r w:rsidRPr="00F87BE0">
            <w:rPr>
              <w:rStyle w:val="PlaceholderText"/>
            </w:rPr>
            <w:t>Choose an item.</w:t>
          </w:r>
        </w:p>
      </w:docPartBody>
    </w:docPart>
    <w:docPart>
      <w:docPartPr>
        <w:name w:val="913DF52E364F4D27B548887511871C3D"/>
        <w:category>
          <w:name w:val="General"/>
          <w:gallery w:val="placeholder"/>
        </w:category>
        <w:types>
          <w:type w:val="bbPlcHdr"/>
        </w:types>
        <w:behaviors>
          <w:behavior w:val="content"/>
        </w:behaviors>
        <w:guid w:val="{66680129-B398-4618-AD0D-1D9DFCB591F8}"/>
      </w:docPartPr>
      <w:docPartBody>
        <w:p w:rsidR="001024A2" w:rsidRDefault="00A6310B" w:rsidP="00A6310B">
          <w:pPr>
            <w:pStyle w:val="913DF52E364F4D27B548887511871C3D"/>
          </w:pPr>
          <w:r w:rsidRPr="003A71FA">
            <w:rPr>
              <w:rStyle w:val="PlaceholderText"/>
            </w:rPr>
            <w:t>Choose an item.</w:t>
          </w:r>
        </w:p>
      </w:docPartBody>
    </w:docPart>
    <w:docPart>
      <w:docPartPr>
        <w:name w:val="9622F219B22845ED9321EFCF9A2F155E"/>
        <w:category>
          <w:name w:val="General"/>
          <w:gallery w:val="placeholder"/>
        </w:category>
        <w:types>
          <w:type w:val="bbPlcHdr"/>
        </w:types>
        <w:behaviors>
          <w:behavior w:val="content"/>
        </w:behaviors>
        <w:guid w:val="{5B3AA5A9-DDC9-4FF5-85B0-F3D62EA7137C}"/>
      </w:docPartPr>
      <w:docPartBody>
        <w:p w:rsidR="001024A2" w:rsidRDefault="00A6310B" w:rsidP="00A6310B">
          <w:pPr>
            <w:pStyle w:val="9622F219B22845ED9321EFCF9A2F155E"/>
          </w:pPr>
          <w:r w:rsidRPr="00F87BE0">
            <w:rPr>
              <w:rStyle w:val="PlaceholderText"/>
            </w:rPr>
            <w:t>Choose an item.</w:t>
          </w:r>
        </w:p>
      </w:docPartBody>
    </w:docPart>
    <w:docPart>
      <w:docPartPr>
        <w:name w:val="119C973595D140798B1CEB3EF74F3558"/>
        <w:category>
          <w:name w:val="General"/>
          <w:gallery w:val="placeholder"/>
        </w:category>
        <w:types>
          <w:type w:val="bbPlcHdr"/>
        </w:types>
        <w:behaviors>
          <w:behavior w:val="content"/>
        </w:behaviors>
        <w:guid w:val="{FF243767-2134-4CA4-B4F3-5B43F33D5B6F}"/>
      </w:docPartPr>
      <w:docPartBody>
        <w:p w:rsidR="001024A2" w:rsidRDefault="00A6310B" w:rsidP="00A6310B">
          <w:pPr>
            <w:pStyle w:val="119C973595D140798B1CEB3EF74F3558"/>
          </w:pPr>
          <w:r w:rsidRPr="00F87BE0">
            <w:rPr>
              <w:rStyle w:val="PlaceholderText"/>
            </w:rPr>
            <w:t>Choose an item.</w:t>
          </w:r>
        </w:p>
      </w:docPartBody>
    </w:docPart>
    <w:docPart>
      <w:docPartPr>
        <w:name w:val="C6C01F4E08A74F1BB26829E3D49D2303"/>
        <w:category>
          <w:name w:val="General"/>
          <w:gallery w:val="placeholder"/>
        </w:category>
        <w:types>
          <w:type w:val="bbPlcHdr"/>
        </w:types>
        <w:behaviors>
          <w:behavior w:val="content"/>
        </w:behaviors>
        <w:guid w:val="{739EC706-0FFE-44A2-A022-3B72E6D29C1E}"/>
      </w:docPartPr>
      <w:docPartBody>
        <w:p w:rsidR="001024A2" w:rsidRDefault="00A6310B" w:rsidP="00A6310B">
          <w:pPr>
            <w:pStyle w:val="C6C01F4E08A74F1BB26829E3D49D2303"/>
          </w:pPr>
          <w:r w:rsidRPr="00F87BE0">
            <w:rPr>
              <w:rStyle w:val="PlaceholderText"/>
            </w:rPr>
            <w:t>Choose an item.</w:t>
          </w:r>
        </w:p>
      </w:docPartBody>
    </w:docPart>
    <w:docPart>
      <w:docPartPr>
        <w:name w:val="55FE71B6481847068E7868F7EF05FAEC"/>
        <w:category>
          <w:name w:val="General"/>
          <w:gallery w:val="placeholder"/>
        </w:category>
        <w:types>
          <w:type w:val="bbPlcHdr"/>
        </w:types>
        <w:behaviors>
          <w:behavior w:val="content"/>
        </w:behaviors>
        <w:guid w:val="{2AD93C48-C904-4A8D-A5F9-26CD1925DCED}"/>
      </w:docPartPr>
      <w:docPartBody>
        <w:p w:rsidR="001024A2" w:rsidRDefault="00A6310B" w:rsidP="00A6310B">
          <w:pPr>
            <w:pStyle w:val="55FE71B6481847068E7868F7EF05FAEC"/>
          </w:pPr>
          <w:r w:rsidRPr="00F87BE0">
            <w:rPr>
              <w:rStyle w:val="PlaceholderText"/>
            </w:rPr>
            <w:t>Choose an item.</w:t>
          </w:r>
        </w:p>
      </w:docPartBody>
    </w:docPart>
    <w:docPart>
      <w:docPartPr>
        <w:name w:val="51F25DDFA7FD4DFAB5C061036EEB35F1"/>
        <w:category>
          <w:name w:val="General"/>
          <w:gallery w:val="placeholder"/>
        </w:category>
        <w:types>
          <w:type w:val="bbPlcHdr"/>
        </w:types>
        <w:behaviors>
          <w:behavior w:val="content"/>
        </w:behaviors>
        <w:guid w:val="{A7F1F1AD-0ADE-4155-93BC-1768EE71E46A}"/>
      </w:docPartPr>
      <w:docPartBody>
        <w:p w:rsidR="001024A2" w:rsidRDefault="00A6310B" w:rsidP="00A6310B">
          <w:pPr>
            <w:pStyle w:val="51F25DDFA7FD4DFAB5C061036EEB35F1"/>
          </w:pPr>
          <w:r w:rsidRPr="003A71FA">
            <w:rPr>
              <w:rStyle w:val="PlaceholderText"/>
            </w:rPr>
            <w:t>Choose an item.</w:t>
          </w:r>
        </w:p>
      </w:docPartBody>
    </w:docPart>
    <w:docPart>
      <w:docPartPr>
        <w:name w:val="C3B652AA477C4EA9A2611B5C60013890"/>
        <w:category>
          <w:name w:val="General"/>
          <w:gallery w:val="placeholder"/>
        </w:category>
        <w:types>
          <w:type w:val="bbPlcHdr"/>
        </w:types>
        <w:behaviors>
          <w:behavior w:val="content"/>
        </w:behaviors>
        <w:guid w:val="{319D70AF-BDF1-486A-BDE3-7BAB69F412E8}"/>
      </w:docPartPr>
      <w:docPartBody>
        <w:p w:rsidR="001024A2" w:rsidRDefault="00A6310B" w:rsidP="00A6310B">
          <w:pPr>
            <w:pStyle w:val="C3B652AA477C4EA9A2611B5C60013890"/>
          </w:pPr>
          <w:r w:rsidRPr="00F87BE0">
            <w:rPr>
              <w:rStyle w:val="PlaceholderText"/>
            </w:rPr>
            <w:t>Choose an item.</w:t>
          </w:r>
        </w:p>
      </w:docPartBody>
    </w:docPart>
    <w:docPart>
      <w:docPartPr>
        <w:name w:val="1EB5B6B3454E4ADC8C8A7D629C9A710E"/>
        <w:category>
          <w:name w:val="General"/>
          <w:gallery w:val="placeholder"/>
        </w:category>
        <w:types>
          <w:type w:val="bbPlcHdr"/>
        </w:types>
        <w:behaviors>
          <w:behavior w:val="content"/>
        </w:behaviors>
        <w:guid w:val="{6EF46682-01B3-4A1E-90F8-734809E145D7}"/>
      </w:docPartPr>
      <w:docPartBody>
        <w:p w:rsidR="001024A2" w:rsidRDefault="00A6310B" w:rsidP="00A6310B">
          <w:pPr>
            <w:pStyle w:val="1EB5B6B3454E4ADC8C8A7D629C9A710E"/>
          </w:pPr>
          <w:r w:rsidRPr="003A71FA">
            <w:rPr>
              <w:rStyle w:val="PlaceholderText"/>
            </w:rPr>
            <w:t>Choose an item.</w:t>
          </w:r>
        </w:p>
      </w:docPartBody>
    </w:docPart>
    <w:docPart>
      <w:docPartPr>
        <w:name w:val="ED3F268C6DC642959DFB9D94364F9BF2"/>
        <w:category>
          <w:name w:val="General"/>
          <w:gallery w:val="placeholder"/>
        </w:category>
        <w:types>
          <w:type w:val="bbPlcHdr"/>
        </w:types>
        <w:behaviors>
          <w:behavior w:val="content"/>
        </w:behaviors>
        <w:guid w:val="{9F0197C6-631F-4213-B90D-0EFFB9375349}"/>
      </w:docPartPr>
      <w:docPartBody>
        <w:p w:rsidR="001024A2" w:rsidRDefault="00A6310B" w:rsidP="00A6310B">
          <w:pPr>
            <w:pStyle w:val="ED3F268C6DC642959DFB9D94364F9BF2"/>
          </w:pPr>
          <w:r w:rsidRPr="00F87BE0">
            <w:rPr>
              <w:rStyle w:val="PlaceholderText"/>
            </w:rPr>
            <w:t>Choose an item.</w:t>
          </w:r>
        </w:p>
      </w:docPartBody>
    </w:docPart>
    <w:docPart>
      <w:docPartPr>
        <w:name w:val="9013ADBC456A42A5ABA1A0A1FC7A8F07"/>
        <w:category>
          <w:name w:val="General"/>
          <w:gallery w:val="placeholder"/>
        </w:category>
        <w:types>
          <w:type w:val="bbPlcHdr"/>
        </w:types>
        <w:behaviors>
          <w:behavior w:val="content"/>
        </w:behaviors>
        <w:guid w:val="{832D180A-0A56-4F34-B915-83E24613FC29}"/>
      </w:docPartPr>
      <w:docPartBody>
        <w:p w:rsidR="001024A2" w:rsidRDefault="00A6310B" w:rsidP="00A6310B">
          <w:pPr>
            <w:pStyle w:val="9013ADBC456A42A5ABA1A0A1FC7A8F07"/>
          </w:pPr>
          <w:r w:rsidRPr="003A71FA">
            <w:rPr>
              <w:rStyle w:val="PlaceholderText"/>
            </w:rPr>
            <w:t>Choose an item.</w:t>
          </w:r>
        </w:p>
      </w:docPartBody>
    </w:docPart>
    <w:docPart>
      <w:docPartPr>
        <w:name w:val="40CB051EB73744A7ACF44E61A9CF7AE1"/>
        <w:category>
          <w:name w:val="General"/>
          <w:gallery w:val="placeholder"/>
        </w:category>
        <w:types>
          <w:type w:val="bbPlcHdr"/>
        </w:types>
        <w:behaviors>
          <w:behavior w:val="content"/>
        </w:behaviors>
        <w:guid w:val="{17CC06A3-80D0-4B03-8F55-F5BBCC7AEF75}"/>
      </w:docPartPr>
      <w:docPartBody>
        <w:p w:rsidR="001024A2" w:rsidRDefault="00A6310B" w:rsidP="00A6310B">
          <w:pPr>
            <w:pStyle w:val="40CB051EB73744A7ACF44E61A9CF7AE1"/>
          </w:pPr>
          <w:r w:rsidRPr="00F87BE0">
            <w:rPr>
              <w:rStyle w:val="PlaceholderText"/>
            </w:rPr>
            <w:t>Choose an item.</w:t>
          </w:r>
        </w:p>
      </w:docPartBody>
    </w:docPart>
    <w:docPart>
      <w:docPartPr>
        <w:name w:val="BA2CC6222C1F47B69978CDF48522F89C"/>
        <w:category>
          <w:name w:val="General"/>
          <w:gallery w:val="placeholder"/>
        </w:category>
        <w:types>
          <w:type w:val="bbPlcHdr"/>
        </w:types>
        <w:behaviors>
          <w:behavior w:val="content"/>
        </w:behaviors>
        <w:guid w:val="{DE84B85D-2D28-4676-80BD-92E7BEA76C91}"/>
      </w:docPartPr>
      <w:docPartBody>
        <w:p w:rsidR="001024A2" w:rsidRDefault="00A6310B" w:rsidP="00A6310B">
          <w:pPr>
            <w:pStyle w:val="BA2CC6222C1F47B69978CDF48522F89C"/>
          </w:pPr>
          <w:r w:rsidRPr="003A71FA">
            <w:rPr>
              <w:rStyle w:val="PlaceholderText"/>
            </w:rPr>
            <w:t>Choose an item.</w:t>
          </w:r>
        </w:p>
      </w:docPartBody>
    </w:docPart>
    <w:docPart>
      <w:docPartPr>
        <w:name w:val="379A7F5F0C9649DA9E791E1F609A513C"/>
        <w:category>
          <w:name w:val="General"/>
          <w:gallery w:val="placeholder"/>
        </w:category>
        <w:types>
          <w:type w:val="bbPlcHdr"/>
        </w:types>
        <w:behaviors>
          <w:behavior w:val="content"/>
        </w:behaviors>
        <w:guid w:val="{BBE384E6-F94E-4EA6-A01E-BB62DAFCC163}"/>
      </w:docPartPr>
      <w:docPartBody>
        <w:p w:rsidR="001024A2" w:rsidRDefault="00A6310B" w:rsidP="00A6310B">
          <w:pPr>
            <w:pStyle w:val="379A7F5F0C9649DA9E791E1F609A513C"/>
          </w:pPr>
          <w:r w:rsidRPr="00F87BE0">
            <w:rPr>
              <w:rStyle w:val="PlaceholderText"/>
            </w:rPr>
            <w:t>Choose an item.</w:t>
          </w:r>
        </w:p>
      </w:docPartBody>
    </w:docPart>
    <w:docPart>
      <w:docPartPr>
        <w:name w:val="28C6A51B84BA47D5AD4E970142D7F7CB"/>
        <w:category>
          <w:name w:val="General"/>
          <w:gallery w:val="placeholder"/>
        </w:category>
        <w:types>
          <w:type w:val="bbPlcHdr"/>
        </w:types>
        <w:behaviors>
          <w:behavior w:val="content"/>
        </w:behaviors>
        <w:guid w:val="{1CDA5049-111B-49AE-B18A-4F0DB13E944E}"/>
      </w:docPartPr>
      <w:docPartBody>
        <w:p w:rsidR="001024A2" w:rsidRDefault="00A6310B" w:rsidP="00A6310B">
          <w:pPr>
            <w:pStyle w:val="28C6A51B84BA47D5AD4E970142D7F7CB"/>
          </w:pPr>
          <w:r w:rsidRPr="00F87BE0">
            <w:rPr>
              <w:rStyle w:val="PlaceholderText"/>
            </w:rPr>
            <w:t>Choose an item.</w:t>
          </w:r>
        </w:p>
      </w:docPartBody>
    </w:docPart>
    <w:docPart>
      <w:docPartPr>
        <w:name w:val="01DE0BF599744605B3AF8FE01D6D27CD"/>
        <w:category>
          <w:name w:val="General"/>
          <w:gallery w:val="placeholder"/>
        </w:category>
        <w:types>
          <w:type w:val="bbPlcHdr"/>
        </w:types>
        <w:behaviors>
          <w:behavior w:val="content"/>
        </w:behaviors>
        <w:guid w:val="{9F7B9371-3D5C-408A-8AE8-340DD09EAD25}"/>
      </w:docPartPr>
      <w:docPartBody>
        <w:p w:rsidR="001024A2" w:rsidRDefault="00A6310B" w:rsidP="00A6310B">
          <w:pPr>
            <w:pStyle w:val="01DE0BF599744605B3AF8FE01D6D27CD"/>
          </w:pPr>
          <w:r w:rsidRPr="00F87BE0">
            <w:rPr>
              <w:rStyle w:val="PlaceholderText"/>
            </w:rPr>
            <w:t>Choose an item.</w:t>
          </w:r>
        </w:p>
      </w:docPartBody>
    </w:docPart>
    <w:docPart>
      <w:docPartPr>
        <w:name w:val="9ADBFBB435E042DEAE92D40A88A3DB49"/>
        <w:category>
          <w:name w:val="General"/>
          <w:gallery w:val="placeholder"/>
        </w:category>
        <w:types>
          <w:type w:val="bbPlcHdr"/>
        </w:types>
        <w:behaviors>
          <w:behavior w:val="content"/>
        </w:behaviors>
        <w:guid w:val="{78411B00-CA3F-43AD-9F3B-28AEBBE8E8FC}"/>
      </w:docPartPr>
      <w:docPartBody>
        <w:p w:rsidR="001024A2" w:rsidRDefault="00A6310B" w:rsidP="00A6310B">
          <w:pPr>
            <w:pStyle w:val="9ADBFBB435E042DEAE92D40A88A3DB49"/>
          </w:pPr>
          <w:r w:rsidRPr="00F87BE0">
            <w:rPr>
              <w:rStyle w:val="PlaceholderText"/>
            </w:rPr>
            <w:t>Choose an item.</w:t>
          </w:r>
        </w:p>
      </w:docPartBody>
    </w:docPart>
    <w:docPart>
      <w:docPartPr>
        <w:name w:val="2B20BA6ACB754203A10197667B0D2062"/>
        <w:category>
          <w:name w:val="General"/>
          <w:gallery w:val="placeholder"/>
        </w:category>
        <w:types>
          <w:type w:val="bbPlcHdr"/>
        </w:types>
        <w:behaviors>
          <w:behavior w:val="content"/>
        </w:behaviors>
        <w:guid w:val="{3CE578E4-76FD-4096-8B26-A4D7F4B95B8D}"/>
      </w:docPartPr>
      <w:docPartBody>
        <w:p w:rsidR="001024A2" w:rsidRDefault="00A6310B" w:rsidP="00A6310B">
          <w:pPr>
            <w:pStyle w:val="2B20BA6ACB754203A10197667B0D2062"/>
          </w:pPr>
          <w:r w:rsidRPr="003A71FA">
            <w:rPr>
              <w:rStyle w:val="PlaceholderText"/>
            </w:rPr>
            <w:t>Choose an item.</w:t>
          </w:r>
        </w:p>
      </w:docPartBody>
    </w:docPart>
    <w:docPart>
      <w:docPartPr>
        <w:name w:val="BC60E2EEA54047C682591BD66F2D9D1A"/>
        <w:category>
          <w:name w:val="General"/>
          <w:gallery w:val="placeholder"/>
        </w:category>
        <w:types>
          <w:type w:val="bbPlcHdr"/>
        </w:types>
        <w:behaviors>
          <w:behavior w:val="content"/>
        </w:behaviors>
        <w:guid w:val="{2221D479-632A-4D9C-9084-5AAB9E48BF7C}"/>
      </w:docPartPr>
      <w:docPartBody>
        <w:p w:rsidR="001024A2" w:rsidRDefault="00A6310B" w:rsidP="00A6310B">
          <w:pPr>
            <w:pStyle w:val="BC60E2EEA54047C682591BD66F2D9D1A"/>
          </w:pPr>
          <w:r w:rsidRPr="00F87BE0">
            <w:rPr>
              <w:rStyle w:val="PlaceholderText"/>
            </w:rPr>
            <w:t>Choose an item.</w:t>
          </w:r>
        </w:p>
      </w:docPartBody>
    </w:docPart>
    <w:docPart>
      <w:docPartPr>
        <w:name w:val="02240AB8A6504DADA046185F2D4DACCA"/>
        <w:category>
          <w:name w:val="General"/>
          <w:gallery w:val="placeholder"/>
        </w:category>
        <w:types>
          <w:type w:val="bbPlcHdr"/>
        </w:types>
        <w:behaviors>
          <w:behavior w:val="content"/>
        </w:behaviors>
        <w:guid w:val="{5AA22006-8A37-457C-AF8B-9B7F8D8AEBA7}"/>
      </w:docPartPr>
      <w:docPartBody>
        <w:p w:rsidR="001024A2" w:rsidRDefault="00A6310B" w:rsidP="00A6310B">
          <w:pPr>
            <w:pStyle w:val="02240AB8A6504DADA046185F2D4DACCA"/>
          </w:pPr>
          <w:r w:rsidRPr="003A71FA">
            <w:rPr>
              <w:rStyle w:val="PlaceholderText"/>
            </w:rPr>
            <w:t>Choose an item.</w:t>
          </w:r>
        </w:p>
      </w:docPartBody>
    </w:docPart>
    <w:docPart>
      <w:docPartPr>
        <w:name w:val="725ED6443ADA4179A25C80C30C7C5E64"/>
        <w:category>
          <w:name w:val="General"/>
          <w:gallery w:val="placeholder"/>
        </w:category>
        <w:types>
          <w:type w:val="bbPlcHdr"/>
        </w:types>
        <w:behaviors>
          <w:behavior w:val="content"/>
        </w:behaviors>
        <w:guid w:val="{91C836D7-0BB3-4B87-944D-05C91F130B63}"/>
      </w:docPartPr>
      <w:docPartBody>
        <w:p w:rsidR="001024A2" w:rsidRDefault="00A6310B" w:rsidP="00A6310B">
          <w:pPr>
            <w:pStyle w:val="725ED6443ADA4179A25C80C30C7C5E64"/>
          </w:pPr>
          <w:r w:rsidRPr="00F87BE0">
            <w:rPr>
              <w:rStyle w:val="PlaceholderText"/>
            </w:rPr>
            <w:t>Choose an item.</w:t>
          </w:r>
        </w:p>
      </w:docPartBody>
    </w:docPart>
    <w:docPart>
      <w:docPartPr>
        <w:name w:val="80124ED1922148C28840952C6FEDE3D3"/>
        <w:category>
          <w:name w:val="General"/>
          <w:gallery w:val="placeholder"/>
        </w:category>
        <w:types>
          <w:type w:val="bbPlcHdr"/>
        </w:types>
        <w:behaviors>
          <w:behavior w:val="content"/>
        </w:behaviors>
        <w:guid w:val="{22686C36-01A1-4667-A42D-E3965AD96923}"/>
      </w:docPartPr>
      <w:docPartBody>
        <w:p w:rsidR="001024A2" w:rsidRDefault="00A6310B" w:rsidP="00A6310B">
          <w:pPr>
            <w:pStyle w:val="80124ED1922148C28840952C6FEDE3D3"/>
          </w:pPr>
          <w:r w:rsidRPr="003A71FA">
            <w:rPr>
              <w:rStyle w:val="PlaceholderText"/>
            </w:rPr>
            <w:t>Choose an item.</w:t>
          </w:r>
        </w:p>
      </w:docPartBody>
    </w:docPart>
    <w:docPart>
      <w:docPartPr>
        <w:name w:val="60B1A8AF16B24237A9369210F0A9405E"/>
        <w:category>
          <w:name w:val="General"/>
          <w:gallery w:val="placeholder"/>
        </w:category>
        <w:types>
          <w:type w:val="bbPlcHdr"/>
        </w:types>
        <w:behaviors>
          <w:behavior w:val="content"/>
        </w:behaviors>
        <w:guid w:val="{CACA34B1-FD6D-48D4-A7B0-96E49D76B6E2}"/>
      </w:docPartPr>
      <w:docPartBody>
        <w:p w:rsidR="001024A2" w:rsidRDefault="00A6310B" w:rsidP="00A6310B">
          <w:pPr>
            <w:pStyle w:val="60B1A8AF16B24237A9369210F0A9405E"/>
          </w:pPr>
          <w:r w:rsidRPr="00F87BE0">
            <w:rPr>
              <w:rStyle w:val="PlaceholderText"/>
            </w:rPr>
            <w:t>Choose an item.</w:t>
          </w:r>
        </w:p>
      </w:docPartBody>
    </w:docPart>
    <w:docPart>
      <w:docPartPr>
        <w:name w:val="D620A848EB3A47BF899753A4871B6CA5"/>
        <w:category>
          <w:name w:val="General"/>
          <w:gallery w:val="placeholder"/>
        </w:category>
        <w:types>
          <w:type w:val="bbPlcHdr"/>
        </w:types>
        <w:behaviors>
          <w:behavior w:val="content"/>
        </w:behaviors>
        <w:guid w:val="{5D4D714F-E4C1-4F9A-B28F-37FDDAA16D8D}"/>
      </w:docPartPr>
      <w:docPartBody>
        <w:p w:rsidR="001024A2" w:rsidRDefault="00A6310B" w:rsidP="00A6310B">
          <w:pPr>
            <w:pStyle w:val="D620A848EB3A47BF899753A4871B6CA5"/>
          </w:pPr>
          <w:r w:rsidRPr="003A71FA">
            <w:rPr>
              <w:rStyle w:val="PlaceholderText"/>
            </w:rPr>
            <w:t>Choose an item.</w:t>
          </w:r>
        </w:p>
      </w:docPartBody>
    </w:docPart>
    <w:docPart>
      <w:docPartPr>
        <w:name w:val="E53E81072B4A48ACB01EC43415E80184"/>
        <w:category>
          <w:name w:val="General"/>
          <w:gallery w:val="placeholder"/>
        </w:category>
        <w:types>
          <w:type w:val="bbPlcHdr"/>
        </w:types>
        <w:behaviors>
          <w:behavior w:val="content"/>
        </w:behaviors>
        <w:guid w:val="{0B8204B1-27C1-429F-96C2-061539F05A25}"/>
      </w:docPartPr>
      <w:docPartBody>
        <w:p w:rsidR="001024A2" w:rsidRDefault="00A6310B" w:rsidP="00A6310B">
          <w:pPr>
            <w:pStyle w:val="E53E81072B4A48ACB01EC43415E80184"/>
          </w:pPr>
          <w:r w:rsidRPr="00F87BE0">
            <w:rPr>
              <w:rStyle w:val="PlaceholderText"/>
            </w:rPr>
            <w:t>Choose an item.</w:t>
          </w:r>
        </w:p>
      </w:docPartBody>
    </w:docPart>
    <w:docPart>
      <w:docPartPr>
        <w:name w:val="BF66A9D7005D4C7E855DD9CE13FDE7B8"/>
        <w:category>
          <w:name w:val="General"/>
          <w:gallery w:val="placeholder"/>
        </w:category>
        <w:types>
          <w:type w:val="bbPlcHdr"/>
        </w:types>
        <w:behaviors>
          <w:behavior w:val="content"/>
        </w:behaviors>
        <w:guid w:val="{C0AEFBA0-36AF-4BD3-B6FA-80CAE1CBD89F}"/>
      </w:docPartPr>
      <w:docPartBody>
        <w:p w:rsidR="001024A2" w:rsidRDefault="00A6310B" w:rsidP="00A6310B">
          <w:pPr>
            <w:pStyle w:val="BF66A9D7005D4C7E855DD9CE13FDE7B8"/>
          </w:pPr>
          <w:r w:rsidRPr="00F87BE0">
            <w:rPr>
              <w:rStyle w:val="PlaceholderText"/>
            </w:rPr>
            <w:t>Choose an item.</w:t>
          </w:r>
        </w:p>
      </w:docPartBody>
    </w:docPart>
    <w:docPart>
      <w:docPartPr>
        <w:name w:val="30D5EC366A574C48A924BB00C441E622"/>
        <w:category>
          <w:name w:val="General"/>
          <w:gallery w:val="placeholder"/>
        </w:category>
        <w:types>
          <w:type w:val="bbPlcHdr"/>
        </w:types>
        <w:behaviors>
          <w:behavior w:val="content"/>
        </w:behaviors>
        <w:guid w:val="{A2C91C39-7BF5-4E6A-B6F6-979B5527BA36}"/>
      </w:docPartPr>
      <w:docPartBody>
        <w:p w:rsidR="001024A2" w:rsidRDefault="00A6310B" w:rsidP="00A6310B">
          <w:pPr>
            <w:pStyle w:val="30D5EC366A574C48A924BB00C441E622"/>
          </w:pPr>
          <w:r w:rsidRPr="00F87BE0">
            <w:rPr>
              <w:rStyle w:val="PlaceholderText"/>
            </w:rPr>
            <w:t>Choose an item.</w:t>
          </w:r>
        </w:p>
      </w:docPartBody>
    </w:docPart>
    <w:docPart>
      <w:docPartPr>
        <w:name w:val="BCB53F473C13494EA2F8EF9AC6C3A38D"/>
        <w:category>
          <w:name w:val="General"/>
          <w:gallery w:val="placeholder"/>
        </w:category>
        <w:types>
          <w:type w:val="bbPlcHdr"/>
        </w:types>
        <w:behaviors>
          <w:behavior w:val="content"/>
        </w:behaviors>
        <w:guid w:val="{DE1701BB-CCE5-46D7-AC8C-0940585EE193}"/>
      </w:docPartPr>
      <w:docPartBody>
        <w:p w:rsidR="001024A2" w:rsidRDefault="00A6310B" w:rsidP="00A6310B">
          <w:pPr>
            <w:pStyle w:val="BCB53F473C13494EA2F8EF9AC6C3A38D"/>
          </w:pPr>
          <w:r w:rsidRPr="00F87BE0">
            <w:rPr>
              <w:rStyle w:val="PlaceholderText"/>
            </w:rPr>
            <w:t>Choose an item.</w:t>
          </w:r>
        </w:p>
      </w:docPartBody>
    </w:docPart>
    <w:docPart>
      <w:docPartPr>
        <w:name w:val="938F793F72D145E48CF9F13EF6900C92"/>
        <w:category>
          <w:name w:val="General"/>
          <w:gallery w:val="placeholder"/>
        </w:category>
        <w:types>
          <w:type w:val="bbPlcHdr"/>
        </w:types>
        <w:behaviors>
          <w:behavior w:val="content"/>
        </w:behaviors>
        <w:guid w:val="{80523474-42F7-4DD0-8868-5C1E5CF5D216}"/>
      </w:docPartPr>
      <w:docPartBody>
        <w:p w:rsidR="001024A2" w:rsidRDefault="00A6310B" w:rsidP="00A6310B">
          <w:pPr>
            <w:pStyle w:val="938F793F72D145E48CF9F13EF6900C92"/>
          </w:pPr>
          <w:r w:rsidRPr="003A71FA">
            <w:rPr>
              <w:rStyle w:val="PlaceholderText"/>
            </w:rPr>
            <w:t>Choose an item.</w:t>
          </w:r>
        </w:p>
      </w:docPartBody>
    </w:docPart>
    <w:docPart>
      <w:docPartPr>
        <w:name w:val="4CB5E8E66B664FC796FFCA18CA6E1D51"/>
        <w:category>
          <w:name w:val="General"/>
          <w:gallery w:val="placeholder"/>
        </w:category>
        <w:types>
          <w:type w:val="bbPlcHdr"/>
        </w:types>
        <w:behaviors>
          <w:behavior w:val="content"/>
        </w:behaviors>
        <w:guid w:val="{93AA5149-B15D-4DBD-B359-1D8819F32A58}"/>
      </w:docPartPr>
      <w:docPartBody>
        <w:p w:rsidR="001024A2" w:rsidRDefault="00A6310B" w:rsidP="00A6310B">
          <w:pPr>
            <w:pStyle w:val="4CB5E8E66B664FC796FFCA18CA6E1D51"/>
          </w:pPr>
          <w:r w:rsidRPr="00F87BE0">
            <w:rPr>
              <w:rStyle w:val="PlaceholderText"/>
            </w:rPr>
            <w:t>Choose an item.</w:t>
          </w:r>
        </w:p>
      </w:docPartBody>
    </w:docPart>
    <w:docPart>
      <w:docPartPr>
        <w:name w:val="CA26CD3A02F8468795A7F9D33577931D"/>
        <w:category>
          <w:name w:val="General"/>
          <w:gallery w:val="placeholder"/>
        </w:category>
        <w:types>
          <w:type w:val="bbPlcHdr"/>
        </w:types>
        <w:behaviors>
          <w:behavior w:val="content"/>
        </w:behaviors>
        <w:guid w:val="{28776E87-93ED-41FB-8E58-BBB1A65804A7}"/>
      </w:docPartPr>
      <w:docPartBody>
        <w:p w:rsidR="001024A2" w:rsidRDefault="00A6310B" w:rsidP="00A6310B">
          <w:pPr>
            <w:pStyle w:val="CA26CD3A02F8468795A7F9D33577931D"/>
          </w:pPr>
          <w:r w:rsidRPr="003A71FA">
            <w:rPr>
              <w:rStyle w:val="PlaceholderText"/>
            </w:rPr>
            <w:t>Choose an item.</w:t>
          </w:r>
        </w:p>
      </w:docPartBody>
    </w:docPart>
    <w:docPart>
      <w:docPartPr>
        <w:name w:val="AC9B9284D1DC4F008A585C5C0DB03970"/>
        <w:category>
          <w:name w:val="General"/>
          <w:gallery w:val="placeholder"/>
        </w:category>
        <w:types>
          <w:type w:val="bbPlcHdr"/>
        </w:types>
        <w:behaviors>
          <w:behavior w:val="content"/>
        </w:behaviors>
        <w:guid w:val="{5B18C390-D5C2-4EE1-AABC-7C00A047EDD6}"/>
      </w:docPartPr>
      <w:docPartBody>
        <w:p w:rsidR="001024A2" w:rsidRDefault="00A6310B" w:rsidP="00A6310B">
          <w:pPr>
            <w:pStyle w:val="AC9B9284D1DC4F008A585C5C0DB03970"/>
          </w:pPr>
          <w:r w:rsidRPr="00F87BE0">
            <w:rPr>
              <w:rStyle w:val="PlaceholderText"/>
            </w:rPr>
            <w:t>Choose an item.</w:t>
          </w:r>
        </w:p>
      </w:docPartBody>
    </w:docPart>
    <w:docPart>
      <w:docPartPr>
        <w:name w:val="5099FF39DE7840DB946E4F26727246E4"/>
        <w:category>
          <w:name w:val="General"/>
          <w:gallery w:val="placeholder"/>
        </w:category>
        <w:types>
          <w:type w:val="bbPlcHdr"/>
        </w:types>
        <w:behaviors>
          <w:behavior w:val="content"/>
        </w:behaviors>
        <w:guid w:val="{4FF4FC97-9303-48FD-8978-FC5119FD5C69}"/>
      </w:docPartPr>
      <w:docPartBody>
        <w:p w:rsidR="001024A2" w:rsidRDefault="00A6310B" w:rsidP="00A6310B">
          <w:pPr>
            <w:pStyle w:val="5099FF39DE7840DB946E4F26727246E4"/>
          </w:pPr>
          <w:r w:rsidRPr="003A71FA">
            <w:rPr>
              <w:rStyle w:val="PlaceholderText"/>
            </w:rPr>
            <w:t>Choose an item.</w:t>
          </w:r>
        </w:p>
      </w:docPartBody>
    </w:docPart>
    <w:docPart>
      <w:docPartPr>
        <w:name w:val="D15A4E9B14CD434F81B216F784AB5866"/>
        <w:category>
          <w:name w:val="General"/>
          <w:gallery w:val="placeholder"/>
        </w:category>
        <w:types>
          <w:type w:val="bbPlcHdr"/>
        </w:types>
        <w:behaviors>
          <w:behavior w:val="content"/>
        </w:behaviors>
        <w:guid w:val="{D4AE8E6E-3AEE-4D6D-ACDA-D6C685F3BE35}"/>
      </w:docPartPr>
      <w:docPartBody>
        <w:p w:rsidR="001024A2" w:rsidRDefault="00A6310B" w:rsidP="00A6310B">
          <w:pPr>
            <w:pStyle w:val="D15A4E9B14CD434F81B216F784AB5866"/>
          </w:pPr>
          <w:r w:rsidRPr="00F87BE0">
            <w:rPr>
              <w:rStyle w:val="PlaceholderText"/>
            </w:rPr>
            <w:t>Choose an item.</w:t>
          </w:r>
        </w:p>
      </w:docPartBody>
    </w:docPart>
    <w:docPart>
      <w:docPartPr>
        <w:name w:val="E4B2DA685D5C41D38E18D09045B9E45D"/>
        <w:category>
          <w:name w:val="General"/>
          <w:gallery w:val="placeholder"/>
        </w:category>
        <w:types>
          <w:type w:val="bbPlcHdr"/>
        </w:types>
        <w:behaviors>
          <w:behavior w:val="content"/>
        </w:behaviors>
        <w:guid w:val="{277FC41B-44A8-4EDE-AA9B-4B0C17B06892}"/>
      </w:docPartPr>
      <w:docPartBody>
        <w:p w:rsidR="001024A2" w:rsidRDefault="00A6310B" w:rsidP="00A6310B">
          <w:pPr>
            <w:pStyle w:val="E4B2DA685D5C41D38E18D09045B9E45D"/>
          </w:pPr>
          <w:r w:rsidRPr="003A71FA">
            <w:rPr>
              <w:rStyle w:val="PlaceholderText"/>
            </w:rPr>
            <w:t>Choose an item.</w:t>
          </w:r>
        </w:p>
      </w:docPartBody>
    </w:docPart>
    <w:docPart>
      <w:docPartPr>
        <w:name w:val="18FBC0A95E2743759BD4FE610187AEA4"/>
        <w:category>
          <w:name w:val="General"/>
          <w:gallery w:val="placeholder"/>
        </w:category>
        <w:types>
          <w:type w:val="bbPlcHdr"/>
        </w:types>
        <w:behaviors>
          <w:behavior w:val="content"/>
        </w:behaviors>
        <w:guid w:val="{576B6D4E-C401-486C-BFA4-DE8357BA5016}"/>
      </w:docPartPr>
      <w:docPartBody>
        <w:p w:rsidR="001024A2" w:rsidRDefault="00A6310B" w:rsidP="00A6310B">
          <w:pPr>
            <w:pStyle w:val="18FBC0A95E2743759BD4FE610187AEA4"/>
          </w:pPr>
          <w:r w:rsidRPr="00F87BE0">
            <w:rPr>
              <w:rStyle w:val="PlaceholderText"/>
            </w:rPr>
            <w:t>Choose an item.</w:t>
          </w:r>
        </w:p>
      </w:docPartBody>
    </w:docPart>
    <w:docPart>
      <w:docPartPr>
        <w:name w:val="A8CB18D6B4574D3CAF24BBB0CE3E569D"/>
        <w:category>
          <w:name w:val="General"/>
          <w:gallery w:val="placeholder"/>
        </w:category>
        <w:types>
          <w:type w:val="bbPlcHdr"/>
        </w:types>
        <w:behaviors>
          <w:behavior w:val="content"/>
        </w:behaviors>
        <w:guid w:val="{E594FA3B-66AD-477B-BF3D-2B3018A92E5D}"/>
      </w:docPartPr>
      <w:docPartBody>
        <w:p w:rsidR="001024A2" w:rsidRDefault="00A6310B" w:rsidP="00A6310B">
          <w:pPr>
            <w:pStyle w:val="A8CB18D6B4574D3CAF24BBB0CE3E569D"/>
          </w:pPr>
          <w:r w:rsidRPr="00F87BE0">
            <w:rPr>
              <w:rStyle w:val="PlaceholderText"/>
            </w:rPr>
            <w:t>Choose an item.</w:t>
          </w:r>
        </w:p>
      </w:docPartBody>
    </w:docPart>
    <w:docPart>
      <w:docPartPr>
        <w:name w:val="E28137DCD37743AF9682F8DFB4C37EAB"/>
        <w:category>
          <w:name w:val="General"/>
          <w:gallery w:val="placeholder"/>
        </w:category>
        <w:types>
          <w:type w:val="bbPlcHdr"/>
        </w:types>
        <w:behaviors>
          <w:behavior w:val="content"/>
        </w:behaviors>
        <w:guid w:val="{47701C2C-367D-4FED-87E2-4369925390FA}"/>
      </w:docPartPr>
      <w:docPartBody>
        <w:p w:rsidR="001024A2" w:rsidRDefault="00A6310B" w:rsidP="00A6310B">
          <w:pPr>
            <w:pStyle w:val="E28137DCD37743AF9682F8DFB4C37EAB"/>
          </w:pPr>
          <w:r w:rsidRPr="00F87BE0">
            <w:rPr>
              <w:rStyle w:val="PlaceholderText"/>
            </w:rPr>
            <w:t>Choose an item.</w:t>
          </w:r>
        </w:p>
      </w:docPartBody>
    </w:docPart>
    <w:docPart>
      <w:docPartPr>
        <w:name w:val="0A06A3080EB84E5FB5C7A0711F716EBC"/>
        <w:category>
          <w:name w:val="General"/>
          <w:gallery w:val="placeholder"/>
        </w:category>
        <w:types>
          <w:type w:val="bbPlcHdr"/>
        </w:types>
        <w:behaviors>
          <w:behavior w:val="content"/>
        </w:behaviors>
        <w:guid w:val="{DF67C307-3EE2-4F26-9BF5-9549A7329BAB}"/>
      </w:docPartPr>
      <w:docPartBody>
        <w:p w:rsidR="001024A2" w:rsidRDefault="00A6310B" w:rsidP="00A6310B">
          <w:pPr>
            <w:pStyle w:val="0A06A3080EB84E5FB5C7A0711F716EBC"/>
          </w:pPr>
          <w:r w:rsidRPr="00F87BE0">
            <w:rPr>
              <w:rStyle w:val="PlaceholderText"/>
            </w:rPr>
            <w:t>Choose an item.</w:t>
          </w:r>
        </w:p>
      </w:docPartBody>
    </w:docPart>
    <w:docPart>
      <w:docPartPr>
        <w:name w:val="6EC7C33F993040F289D16993702984E4"/>
        <w:category>
          <w:name w:val="General"/>
          <w:gallery w:val="placeholder"/>
        </w:category>
        <w:types>
          <w:type w:val="bbPlcHdr"/>
        </w:types>
        <w:behaviors>
          <w:behavior w:val="content"/>
        </w:behaviors>
        <w:guid w:val="{633758D0-65B7-4B96-B8D4-2B63D32A7550}"/>
      </w:docPartPr>
      <w:docPartBody>
        <w:p w:rsidR="001024A2" w:rsidRDefault="00A6310B" w:rsidP="00A6310B">
          <w:pPr>
            <w:pStyle w:val="6EC7C33F993040F289D16993702984E4"/>
          </w:pPr>
          <w:r w:rsidRPr="003A71FA">
            <w:rPr>
              <w:rStyle w:val="PlaceholderText"/>
            </w:rPr>
            <w:t>Choose an item.</w:t>
          </w:r>
        </w:p>
      </w:docPartBody>
    </w:docPart>
    <w:docPart>
      <w:docPartPr>
        <w:name w:val="2FCF9B83EC0E4A65A4DC4D06E471B744"/>
        <w:category>
          <w:name w:val="General"/>
          <w:gallery w:val="placeholder"/>
        </w:category>
        <w:types>
          <w:type w:val="bbPlcHdr"/>
        </w:types>
        <w:behaviors>
          <w:behavior w:val="content"/>
        </w:behaviors>
        <w:guid w:val="{2B7BEE78-B69D-442D-9E41-06EA55C2FB52}"/>
      </w:docPartPr>
      <w:docPartBody>
        <w:p w:rsidR="001024A2" w:rsidRDefault="00A6310B" w:rsidP="00A6310B">
          <w:pPr>
            <w:pStyle w:val="2FCF9B83EC0E4A65A4DC4D06E471B744"/>
          </w:pPr>
          <w:r w:rsidRPr="00F87BE0">
            <w:rPr>
              <w:rStyle w:val="PlaceholderText"/>
            </w:rPr>
            <w:t>Choose an item.</w:t>
          </w:r>
        </w:p>
      </w:docPartBody>
    </w:docPart>
    <w:docPart>
      <w:docPartPr>
        <w:name w:val="AB35892E9B65459EAE6409A0F0501513"/>
        <w:category>
          <w:name w:val="General"/>
          <w:gallery w:val="placeholder"/>
        </w:category>
        <w:types>
          <w:type w:val="bbPlcHdr"/>
        </w:types>
        <w:behaviors>
          <w:behavior w:val="content"/>
        </w:behaviors>
        <w:guid w:val="{DBDACC4E-FD12-48F9-AFAB-330BAA12BAAA}"/>
      </w:docPartPr>
      <w:docPartBody>
        <w:p w:rsidR="001024A2" w:rsidRDefault="00A6310B" w:rsidP="00A6310B">
          <w:pPr>
            <w:pStyle w:val="AB35892E9B65459EAE6409A0F0501513"/>
          </w:pPr>
          <w:r w:rsidRPr="003A71FA">
            <w:rPr>
              <w:rStyle w:val="PlaceholderText"/>
            </w:rPr>
            <w:t>Choose an item.</w:t>
          </w:r>
        </w:p>
      </w:docPartBody>
    </w:docPart>
    <w:docPart>
      <w:docPartPr>
        <w:name w:val="15908C3AF6524EA3BD58E8F9DF4C48BC"/>
        <w:category>
          <w:name w:val="General"/>
          <w:gallery w:val="placeholder"/>
        </w:category>
        <w:types>
          <w:type w:val="bbPlcHdr"/>
        </w:types>
        <w:behaviors>
          <w:behavior w:val="content"/>
        </w:behaviors>
        <w:guid w:val="{79D13CCC-EADC-4513-A981-BDDA24CD66C3}"/>
      </w:docPartPr>
      <w:docPartBody>
        <w:p w:rsidR="001024A2" w:rsidRDefault="00A6310B" w:rsidP="00A6310B">
          <w:pPr>
            <w:pStyle w:val="15908C3AF6524EA3BD58E8F9DF4C48BC"/>
          </w:pPr>
          <w:r w:rsidRPr="00F87BE0">
            <w:rPr>
              <w:rStyle w:val="PlaceholderText"/>
            </w:rPr>
            <w:t>Choose an item.</w:t>
          </w:r>
        </w:p>
      </w:docPartBody>
    </w:docPart>
    <w:docPart>
      <w:docPartPr>
        <w:name w:val="9B9C6F07ABE74628B757090F146EC610"/>
        <w:category>
          <w:name w:val="General"/>
          <w:gallery w:val="placeholder"/>
        </w:category>
        <w:types>
          <w:type w:val="bbPlcHdr"/>
        </w:types>
        <w:behaviors>
          <w:behavior w:val="content"/>
        </w:behaviors>
        <w:guid w:val="{24BEE47A-9877-4521-BEB8-FECE71C22E75}"/>
      </w:docPartPr>
      <w:docPartBody>
        <w:p w:rsidR="001024A2" w:rsidRDefault="00A6310B" w:rsidP="00A6310B">
          <w:pPr>
            <w:pStyle w:val="9B9C6F07ABE74628B757090F146EC610"/>
          </w:pPr>
          <w:r w:rsidRPr="003A71FA">
            <w:rPr>
              <w:rStyle w:val="PlaceholderText"/>
            </w:rPr>
            <w:t>Choose an item.</w:t>
          </w:r>
        </w:p>
      </w:docPartBody>
    </w:docPart>
    <w:docPart>
      <w:docPartPr>
        <w:name w:val="C5A21D28CBDD4305B75234DF62F6E3D9"/>
        <w:category>
          <w:name w:val="General"/>
          <w:gallery w:val="placeholder"/>
        </w:category>
        <w:types>
          <w:type w:val="bbPlcHdr"/>
        </w:types>
        <w:behaviors>
          <w:behavior w:val="content"/>
        </w:behaviors>
        <w:guid w:val="{A520E524-72CB-41F4-A554-D778AC3A81E7}"/>
      </w:docPartPr>
      <w:docPartBody>
        <w:p w:rsidR="001024A2" w:rsidRDefault="00A6310B" w:rsidP="00A6310B">
          <w:pPr>
            <w:pStyle w:val="C5A21D28CBDD4305B75234DF62F6E3D9"/>
          </w:pPr>
          <w:r w:rsidRPr="00F87BE0">
            <w:rPr>
              <w:rStyle w:val="PlaceholderText"/>
            </w:rPr>
            <w:t>Choose an item.</w:t>
          </w:r>
        </w:p>
      </w:docPartBody>
    </w:docPart>
    <w:docPart>
      <w:docPartPr>
        <w:name w:val="F861F6B6A1C549F5986358FDF293D4F0"/>
        <w:category>
          <w:name w:val="General"/>
          <w:gallery w:val="placeholder"/>
        </w:category>
        <w:types>
          <w:type w:val="bbPlcHdr"/>
        </w:types>
        <w:behaviors>
          <w:behavior w:val="content"/>
        </w:behaviors>
        <w:guid w:val="{F35E973C-46AA-4B11-8669-F2FA7AC49935}"/>
      </w:docPartPr>
      <w:docPartBody>
        <w:p w:rsidR="001024A2" w:rsidRDefault="00A6310B" w:rsidP="00A6310B">
          <w:pPr>
            <w:pStyle w:val="F861F6B6A1C549F5986358FDF293D4F0"/>
          </w:pPr>
          <w:r w:rsidRPr="003A71FA">
            <w:rPr>
              <w:rStyle w:val="PlaceholderText"/>
            </w:rPr>
            <w:t>Choose an item.</w:t>
          </w:r>
        </w:p>
      </w:docPartBody>
    </w:docPart>
    <w:docPart>
      <w:docPartPr>
        <w:name w:val="373710C5D86B4108AD1980E509809605"/>
        <w:category>
          <w:name w:val="General"/>
          <w:gallery w:val="placeholder"/>
        </w:category>
        <w:types>
          <w:type w:val="bbPlcHdr"/>
        </w:types>
        <w:behaviors>
          <w:behavior w:val="content"/>
        </w:behaviors>
        <w:guid w:val="{2DE531B2-908D-4603-9B4D-3DE19148B0C3}"/>
      </w:docPartPr>
      <w:docPartBody>
        <w:p w:rsidR="001024A2" w:rsidRDefault="00A6310B" w:rsidP="00A6310B">
          <w:pPr>
            <w:pStyle w:val="373710C5D86B4108AD1980E509809605"/>
          </w:pPr>
          <w:r w:rsidRPr="00F87BE0">
            <w:rPr>
              <w:rStyle w:val="PlaceholderText"/>
            </w:rPr>
            <w:t>Choose an item.</w:t>
          </w:r>
        </w:p>
      </w:docPartBody>
    </w:docPart>
    <w:docPart>
      <w:docPartPr>
        <w:name w:val="AF997E97110D4CE985E3B57729D4DF28"/>
        <w:category>
          <w:name w:val="General"/>
          <w:gallery w:val="placeholder"/>
        </w:category>
        <w:types>
          <w:type w:val="bbPlcHdr"/>
        </w:types>
        <w:behaviors>
          <w:behavior w:val="content"/>
        </w:behaviors>
        <w:guid w:val="{75780D73-A334-41FB-9334-9EC54443D4AF}"/>
      </w:docPartPr>
      <w:docPartBody>
        <w:p w:rsidR="001024A2" w:rsidRDefault="00A6310B" w:rsidP="00A6310B">
          <w:pPr>
            <w:pStyle w:val="AF997E97110D4CE985E3B57729D4DF28"/>
          </w:pPr>
          <w:r w:rsidRPr="00F87BE0">
            <w:rPr>
              <w:rStyle w:val="PlaceholderText"/>
            </w:rPr>
            <w:t>Choose an item.</w:t>
          </w:r>
        </w:p>
      </w:docPartBody>
    </w:docPart>
    <w:docPart>
      <w:docPartPr>
        <w:name w:val="B3E7A249BE87454FAC114E49707509AE"/>
        <w:category>
          <w:name w:val="General"/>
          <w:gallery w:val="placeholder"/>
        </w:category>
        <w:types>
          <w:type w:val="bbPlcHdr"/>
        </w:types>
        <w:behaviors>
          <w:behavior w:val="content"/>
        </w:behaviors>
        <w:guid w:val="{D2CFB50E-0D6A-44FF-919D-1A75C27857FE}"/>
      </w:docPartPr>
      <w:docPartBody>
        <w:p w:rsidR="001024A2" w:rsidRDefault="00A6310B" w:rsidP="00A6310B">
          <w:pPr>
            <w:pStyle w:val="B3E7A249BE87454FAC114E49707509AE"/>
          </w:pPr>
          <w:r w:rsidRPr="00F87BE0">
            <w:rPr>
              <w:rStyle w:val="PlaceholderText"/>
            </w:rPr>
            <w:t>Choose an item.</w:t>
          </w:r>
        </w:p>
      </w:docPartBody>
    </w:docPart>
    <w:docPart>
      <w:docPartPr>
        <w:name w:val="3BF712B1359E428A891DEDC69792BCE5"/>
        <w:category>
          <w:name w:val="General"/>
          <w:gallery w:val="placeholder"/>
        </w:category>
        <w:types>
          <w:type w:val="bbPlcHdr"/>
        </w:types>
        <w:behaviors>
          <w:behavior w:val="content"/>
        </w:behaviors>
        <w:guid w:val="{58196AA0-FF5C-4F12-BC73-B9C75BE4C02E}"/>
      </w:docPartPr>
      <w:docPartBody>
        <w:p w:rsidR="001024A2" w:rsidRDefault="00A6310B" w:rsidP="00A6310B">
          <w:pPr>
            <w:pStyle w:val="3BF712B1359E428A891DEDC69792BCE5"/>
          </w:pPr>
          <w:r w:rsidRPr="00F87BE0">
            <w:rPr>
              <w:rStyle w:val="PlaceholderText"/>
            </w:rPr>
            <w:t>Choose an item.</w:t>
          </w:r>
        </w:p>
      </w:docPartBody>
    </w:docPart>
    <w:docPart>
      <w:docPartPr>
        <w:name w:val="3E398BA75E634C309A0D35C4F77ADAB1"/>
        <w:category>
          <w:name w:val="General"/>
          <w:gallery w:val="placeholder"/>
        </w:category>
        <w:types>
          <w:type w:val="bbPlcHdr"/>
        </w:types>
        <w:behaviors>
          <w:behavior w:val="content"/>
        </w:behaviors>
        <w:guid w:val="{7680C223-5618-4839-9DC8-0FD1E81576BA}"/>
      </w:docPartPr>
      <w:docPartBody>
        <w:p w:rsidR="001024A2" w:rsidRDefault="00A6310B" w:rsidP="00A6310B">
          <w:pPr>
            <w:pStyle w:val="3E398BA75E634C309A0D35C4F77ADAB1"/>
          </w:pPr>
          <w:r w:rsidRPr="003A71FA">
            <w:rPr>
              <w:rStyle w:val="PlaceholderText"/>
            </w:rPr>
            <w:t>Choose an item.</w:t>
          </w:r>
        </w:p>
      </w:docPartBody>
    </w:docPart>
    <w:docPart>
      <w:docPartPr>
        <w:name w:val="DD0B5B9C97C54334B187A91451DBD639"/>
        <w:category>
          <w:name w:val="General"/>
          <w:gallery w:val="placeholder"/>
        </w:category>
        <w:types>
          <w:type w:val="bbPlcHdr"/>
        </w:types>
        <w:behaviors>
          <w:behavior w:val="content"/>
        </w:behaviors>
        <w:guid w:val="{63C91D92-1BF2-4397-A9B0-2F5FAE0E72A5}"/>
      </w:docPartPr>
      <w:docPartBody>
        <w:p w:rsidR="001024A2" w:rsidRDefault="00A6310B" w:rsidP="00A6310B">
          <w:pPr>
            <w:pStyle w:val="DD0B5B9C97C54334B187A91451DBD639"/>
          </w:pPr>
          <w:r w:rsidRPr="00F87BE0">
            <w:rPr>
              <w:rStyle w:val="PlaceholderText"/>
            </w:rPr>
            <w:t>Choose an item.</w:t>
          </w:r>
        </w:p>
      </w:docPartBody>
    </w:docPart>
    <w:docPart>
      <w:docPartPr>
        <w:name w:val="5F21B0689C96416C9BF3138C3BB6E274"/>
        <w:category>
          <w:name w:val="General"/>
          <w:gallery w:val="placeholder"/>
        </w:category>
        <w:types>
          <w:type w:val="bbPlcHdr"/>
        </w:types>
        <w:behaviors>
          <w:behavior w:val="content"/>
        </w:behaviors>
        <w:guid w:val="{DF147388-318A-40FF-BBE8-48D4806D86B6}"/>
      </w:docPartPr>
      <w:docPartBody>
        <w:p w:rsidR="001024A2" w:rsidRDefault="00A6310B" w:rsidP="00A6310B">
          <w:pPr>
            <w:pStyle w:val="5F21B0689C96416C9BF3138C3BB6E274"/>
          </w:pPr>
          <w:r w:rsidRPr="003A71FA">
            <w:rPr>
              <w:rStyle w:val="PlaceholderText"/>
            </w:rPr>
            <w:t>Choose an item.</w:t>
          </w:r>
        </w:p>
      </w:docPartBody>
    </w:docPart>
    <w:docPart>
      <w:docPartPr>
        <w:name w:val="95AE8C1D64774EEF9E60A5431B6ACBF3"/>
        <w:category>
          <w:name w:val="General"/>
          <w:gallery w:val="placeholder"/>
        </w:category>
        <w:types>
          <w:type w:val="bbPlcHdr"/>
        </w:types>
        <w:behaviors>
          <w:behavior w:val="content"/>
        </w:behaviors>
        <w:guid w:val="{748779D4-3E8D-4445-B9DF-FEA9DC863802}"/>
      </w:docPartPr>
      <w:docPartBody>
        <w:p w:rsidR="001024A2" w:rsidRDefault="00A6310B" w:rsidP="00A6310B">
          <w:pPr>
            <w:pStyle w:val="95AE8C1D64774EEF9E60A5431B6ACBF3"/>
          </w:pPr>
          <w:r w:rsidRPr="00F87BE0">
            <w:rPr>
              <w:rStyle w:val="PlaceholderText"/>
            </w:rPr>
            <w:t>Choose an item.</w:t>
          </w:r>
        </w:p>
      </w:docPartBody>
    </w:docPart>
    <w:docPart>
      <w:docPartPr>
        <w:name w:val="F1D194373ACA4DF19C30D267BB30A9D0"/>
        <w:category>
          <w:name w:val="General"/>
          <w:gallery w:val="placeholder"/>
        </w:category>
        <w:types>
          <w:type w:val="bbPlcHdr"/>
        </w:types>
        <w:behaviors>
          <w:behavior w:val="content"/>
        </w:behaviors>
        <w:guid w:val="{A688D0C1-5F8D-4E89-9858-FCB32627FA9D}"/>
      </w:docPartPr>
      <w:docPartBody>
        <w:p w:rsidR="001024A2" w:rsidRDefault="00A6310B" w:rsidP="00A6310B">
          <w:pPr>
            <w:pStyle w:val="F1D194373ACA4DF19C30D267BB30A9D0"/>
          </w:pPr>
          <w:r w:rsidRPr="003A71FA">
            <w:rPr>
              <w:rStyle w:val="PlaceholderText"/>
            </w:rPr>
            <w:t>Choose an item.</w:t>
          </w:r>
        </w:p>
      </w:docPartBody>
    </w:docPart>
    <w:docPart>
      <w:docPartPr>
        <w:name w:val="0F3D8E37D60F484798A26185BB2ACE30"/>
        <w:category>
          <w:name w:val="General"/>
          <w:gallery w:val="placeholder"/>
        </w:category>
        <w:types>
          <w:type w:val="bbPlcHdr"/>
        </w:types>
        <w:behaviors>
          <w:behavior w:val="content"/>
        </w:behaviors>
        <w:guid w:val="{F68CC4E6-ACB7-4734-8090-A3FE2BF2EC3B}"/>
      </w:docPartPr>
      <w:docPartBody>
        <w:p w:rsidR="001024A2" w:rsidRDefault="00A6310B" w:rsidP="00A6310B">
          <w:pPr>
            <w:pStyle w:val="0F3D8E37D60F484798A26185BB2ACE30"/>
          </w:pPr>
          <w:r w:rsidRPr="00F87BE0">
            <w:rPr>
              <w:rStyle w:val="PlaceholderText"/>
            </w:rPr>
            <w:t>Choose an item.</w:t>
          </w:r>
        </w:p>
      </w:docPartBody>
    </w:docPart>
    <w:docPart>
      <w:docPartPr>
        <w:name w:val="DD4751FC2E084F3080777B2450DF64F7"/>
        <w:category>
          <w:name w:val="General"/>
          <w:gallery w:val="placeholder"/>
        </w:category>
        <w:types>
          <w:type w:val="bbPlcHdr"/>
        </w:types>
        <w:behaviors>
          <w:behavior w:val="content"/>
        </w:behaviors>
        <w:guid w:val="{3AD2B412-CE10-447A-88EE-B485B3CAECCF}"/>
      </w:docPartPr>
      <w:docPartBody>
        <w:p w:rsidR="001024A2" w:rsidRDefault="00A6310B" w:rsidP="00A6310B">
          <w:pPr>
            <w:pStyle w:val="DD4751FC2E084F3080777B2450DF64F7"/>
          </w:pPr>
          <w:r w:rsidRPr="003A71FA">
            <w:rPr>
              <w:rStyle w:val="PlaceholderText"/>
            </w:rPr>
            <w:t>Choose an item.</w:t>
          </w:r>
        </w:p>
      </w:docPartBody>
    </w:docPart>
    <w:docPart>
      <w:docPartPr>
        <w:name w:val="EA4FFF4646F74B83BF61370211EFC80F"/>
        <w:category>
          <w:name w:val="General"/>
          <w:gallery w:val="placeholder"/>
        </w:category>
        <w:types>
          <w:type w:val="bbPlcHdr"/>
        </w:types>
        <w:behaviors>
          <w:behavior w:val="content"/>
        </w:behaviors>
        <w:guid w:val="{FED6E11B-81F2-4ECB-8F8F-C3ACC10DFDDD}"/>
      </w:docPartPr>
      <w:docPartBody>
        <w:p w:rsidR="001024A2" w:rsidRDefault="00A6310B" w:rsidP="00A6310B">
          <w:pPr>
            <w:pStyle w:val="EA4FFF4646F74B83BF61370211EFC80F"/>
          </w:pPr>
          <w:r w:rsidRPr="00F87BE0">
            <w:rPr>
              <w:rStyle w:val="PlaceholderText"/>
            </w:rPr>
            <w:t>Choose an item.</w:t>
          </w:r>
        </w:p>
      </w:docPartBody>
    </w:docPart>
    <w:docPart>
      <w:docPartPr>
        <w:name w:val="F964273B1AC443E08CFCE66B0E7640AA"/>
        <w:category>
          <w:name w:val="General"/>
          <w:gallery w:val="placeholder"/>
        </w:category>
        <w:types>
          <w:type w:val="bbPlcHdr"/>
        </w:types>
        <w:behaviors>
          <w:behavior w:val="content"/>
        </w:behaviors>
        <w:guid w:val="{F29AB6EE-2D3D-41E3-8379-1B275853BC5E}"/>
      </w:docPartPr>
      <w:docPartBody>
        <w:p w:rsidR="001024A2" w:rsidRDefault="00A6310B" w:rsidP="00A6310B">
          <w:pPr>
            <w:pStyle w:val="F964273B1AC443E08CFCE66B0E7640AA"/>
          </w:pPr>
          <w:r w:rsidRPr="00F87BE0">
            <w:rPr>
              <w:rStyle w:val="PlaceholderText"/>
            </w:rPr>
            <w:t>Choose an item.</w:t>
          </w:r>
        </w:p>
      </w:docPartBody>
    </w:docPart>
    <w:docPart>
      <w:docPartPr>
        <w:name w:val="1ADA262A3A9A4595AAE738C23BE3D01C"/>
        <w:category>
          <w:name w:val="General"/>
          <w:gallery w:val="placeholder"/>
        </w:category>
        <w:types>
          <w:type w:val="bbPlcHdr"/>
        </w:types>
        <w:behaviors>
          <w:behavior w:val="content"/>
        </w:behaviors>
        <w:guid w:val="{5AA8DDCD-B90E-46BF-8EE2-879F9A8020F3}"/>
      </w:docPartPr>
      <w:docPartBody>
        <w:p w:rsidR="001024A2" w:rsidRDefault="00A6310B" w:rsidP="00A6310B">
          <w:pPr>
            <w:pStyle w:val="1ADA262A3A9A4595AAE738C23BE3D01C"/>
          </w:pPr>
          <w:r w:rsidRPr="00F87BE0">
            <w:rPr>
              <w:rStyle w:val="PlaceholderText"/>
            </w:rPr>
            <w:t>Choose an item.</w:t>
          </w:r>
        </w:p>
      </w:docPartBody>
    </w:docPart>
    <w:docPart>
      <w:docPartPr>
        <w:name w:val="4062E4D2D65E4577BAC14C389C6BD72C"/>
        <w:category>
          <w:name w:val="General"/>
          <w:gallery w:val="placeholder"/>
        </w:category>
        <w:types>
          <w:type w:val="bbPlcHdr"/>
        </w:types>
        <w:behaviors>
          <w:behavior w:val="content"/>
        </w:behaviors>
        <w:guid w:val="{66433CF0-0685-4474-9872-2206036C6514}"/>
      </w:docPartPr>
      <w:docPartBody>
        <w:p w:rsidR="001024A2" w:rsidRDefault="00A6310B" w:rsidP="00A6310B">
          <w:pPr>
            <w:pStyle w:val="4062E4D2D65E4577BAC14C389C6BD72C"/>
          </w:pPr>
          <w:r w:rsidRPr="00F87BE0">
            <w:rPr>
              <w:rStyle w:val="PlaceholderText"/>
            </w:rPr>
            <w:t>Choose an item.</w:t>
          </w:r>
        </w:p>
      </w:docPartBody>
    </w:docPart>
    <w:docPart>
      <w:docPartPr>
        <w:name w:val="04E609F4BDF543609421B0C1DB0D3C39"/>
        <w:category>
          <w:name w:val="General"/>
          <w:gallery w:val="placeholder"/>
        </w:category>
        <w:types>
          <w:type w:val="bbPlcHdr"/>
        </w:types>
        <w:behaviors>
          <w:behavior w:val="content"/>
        </w:behaviors>
        <w:guid w:val="{CFD973A4-2396-47D7-8CA4-F90CA6612F21}"/>
      </w:docPartPr>
      <w:docPartBody>
        <w:p w:rsidR="001024A2" w:rsidRDefault="00A6310B" w:rsidP="00A6310B">
          <w:pPr>
            <w:pStyle w:val="04E609F4BDF543609421B0C1DB0D3C39"/>
          </w:pPr>
          <w:r w:rsidRPr="003A71FA">
            <w:rPr>
              <w:rStyle w:val="PlaceholderText"/>
            </w:rPr>
            <w:t>Choose an item.</w:t>
          </w:r>
        </w:p>
      </w:docPartBody>
    </w:docPart>
    <w:docPart>
      <w:docPartPr>
        <w:name w:val="054EA95D58014EBA9A087084272F00FD"/>
        <w:category>
          <w:name w:val="General"/>
          <w:gallery w:val="placeholder"/>
        </w:category>
        <w:types>
          <w:type w:val="bbPlcHdr"/>
        </w:types>
        <w:behaviors>
          <w:behavior w:val="content"/>
        </w:behaviors>
        <w:guid w:val="{8D802849-E2D2-41AD-B679-F27C1EC14E41}"/>
      </w:docPartPr>
      <w:docPartBody>
        <w:p w:rsidR="001024A2" w:rsidRDefault="00A6310B" w:rsidP="00A6310B">
          <w:pPr>
            <w:pStyle w:val="054EA95D58014EBA9A087084272F00FD"/>
          </w:pPr>
          <w:r w:rsidRPr="00F87BE0">
            <w:rPr>
              <w:rStyle w:val="PlaceholderText"/>
            </w:rPr>
            <w:t>Choose an item.</w:t>
          </w:r>
        </w:p>
      </w:docPartBody>
    </w:docPart>
    <w:docPart>
      <w:docPartPr>
        <w:name w:val="BCC7A80356E54F0D97F7AEE61ED88AAE"/>
        <w:category>
          <w:name w:val="General"/>
          <w:gallery w:val="placeholder"/>
        </w:category>
        <w:types>
          <w:type w:val="bbPlcHdr"/>
        </w:types>
        <w:behaviors>
          <w:behavior w:val="content"/>
        </w:behaviors>
        <w:guid w:val="{B91B74E7-CA2A-4ACD-992A-55A10FEBF14D}"/>
      </w:docPartPr>
      <w:docPartBody>
        <w:p w:rsidR="001024A2" w:rsidRDefault="00A6310B" w:rsidP="00A6310B">
          <w:pPr>
            <w:pStyle w:val="BCC7A80356E54F0D97F7AEE61ED88AAE"/>
          </w:pPr>
          <w:r w:rsidRPr="003A71FA">
            <w:rPr>
              <w:rStyle w:val="PlaceholderText"/>
            </w:rPr>
            <w:t>Choose an item.</w:t>
          </w:r>
        </w:p>
      </w:docPartBody>
    </w:docPart>
    <w:docPart>
      <w:docPartPr>
        <w:name w:val="B838DBE33BF547E1A3A13DC858796DC6"/>
        <w:category>
          <w:name w:val="General"/>
          <w:gallery w:val="placeholder"/>
        </w:category>
        <w:types>
          <w:type w:val="bbPlcHdr"/>
        </w:types>
        <w:behaviors>
          <w:behavior w:val="content"/>
        </w:behaviors>
        <w:guid w:val="{8099ABD7-2202-41BB-B913-15D076864666}"/>
      </w:docPartPr>
      <w:docPartBody>
        <w:p w:rsidR="001024A2" w:rsidRDefault="00A6310B" w:rsidP="00A6310B">
          <w:pPr>
            <w:pStyle w:val="B838DBE33BF547E1A3A13DC858796DC6"/>
          </w:pPr>
          <w:r w:rsidRPr="00F87BE0">
            <w:rPr>
              <w:rStyle w:val="PlaceholderText"/>
            </w:rPr>
            <w:t>Choose an item.</w:t>
          </w:r>
        </w:p>
      </w:docPartBody>
    </w:docPart>
    <w:docPart>
      <w:docPartPr>
        <w:name w:val="1ABCCDD82F384FAEA6F15411B8B8D41E"/>
        <w:category>
          <w:name w:val="General"/>
          <w:gallery w:val="placeholder"/>
        </w:category>
        <w:types>
          <w:type w:val="bbPlcHdr"/>
        </w:types>
        <w:behaviors>
          <w:behavior w:val="content"/>
        </w:behaviors>
        <w:guid w:val="{63A96C7C-FCC2-4FB9-B052-81FF0A4E24BE}"/>
      </w:docPartPr>
      <w:docPartBody>
        <w:p w:rsidR="001024A2" w:rsidRDefault="00A6310B" w:rsidP="00A6310B">
          <w:pPr>
            <w:pStyle w:val="1ABCCDD82F384FAEA6F15411B8B8D41E"/>
          </w:pPr>
          <w:r w:rsidRPr="003A71FA">
            <w:rPr>
              <w:rStyle w:val="PlaceholderText"/>
            </w:rPr>
            <w:t>Choose an item.</w:t>
          </w:r>
        </w:p>
      </w:docPartBody>
    </w:docPart>
    <w:docPart>
      <w:docPartPr>
        <w:name w:val="E6AA80A71DBF47C6A4C7F5784AD8098C"/>
        <w:category>
          <w:name w:val="General"/>
          <w:gallery w:val="placeholder"/>
        </w:category>
        <w:types>
          <w:type w:val="bbPlcHdr"/>
        </w:types>
        <w:behaviors>
          <w:behavior w:val="content"/>
        </w:behaviors>
        <w:guid w:val="{08F52FD8-17CC-41DC-82C1-1F5230010843}"/>
      </w:docPartPr>
      <w:docPartBody>
        <w:p w:rsidR="001024A2" w:rsidRDefault="00A6310B" w:rsidP="00A6310B">
          <w:pPr>
            <w:pStyle w:val="E6AA80A71DBF47C6A4C7F5784AD8098C"/>
          </w:pPr>
          <w:r w:rsidRPr="00F87BE0">
            <w:rPr>
              <w:rStyle w:val="PlaceholderText"/>
            </w:rPr>
            <w:t>Choose an item.</w:t>
          </w:r>
        </w:p>
      </w:docPartBody>
    </w:docPart>
    <w:docPart>
      <w:docPartPr>
        <w:name w:val="62E65F5C484C43CEA220E4456823E67F"/>
        <w:category>
          <w:name w:val="General"/>
          <w:gallery w:val="placeholder"/>
        </w:category>
        <w:types>
          <w:type w:val="bbPlcHdr"/>
        </w:types>
        <w:behaviors>
          <w:behavior w:val="content"/>
        </w:behaviors>
        <w:guid w:val="{08D658DD-BCD4-415E-8E5E-F8205F32477D}"/>
      </w:docPartPr>
      <w:docPartBody>
        <w:p w:rsidR="001024A2" w:rsidRDefault="00A6310B" w:rsidP="00A6310B">
          <w:pPr>
            <w:pStyle w:val="62E65F5C484C43CEA220E4456823E67F"/>
          </w:pPr>
          <w:r w:rsidRPr="003A71FA">
            <w:rPr>
              <w:rStyle w:val="PlaceholderText"/>
            </w:rPr>
            <w:t>Choose an item.</w:t>
          </w:r>
        </w:p>
      </w:docPartBody>
    </w:docPart>
    <w:docPart>
      <w:docPartPr>
        <w:name w:val="3813369FA5E84ABBAD542C7189F93898"/>
        <w:category>
          <w:name w:val="General"/>
          <w:gallery w:val="placeholder"/>
        </w:category>
        <w:types>
          <w:type w:val="bbPlcHdr"/>
        </w:types>
        <w:behaviors>
          <w:behavior w:val="content"/>
        </w:behaviors>
        <w:guid w:val="{7799C0D8-9DA2-47BC-AE03-6A805B8BBD9D}"/>
      </w:docPartPr>
      <w:docPartBody>
        <w:p w:rsidR="001024A2" w:rsidRDefault="00A6310B" w:rsidP="00A6310B">
          <w:pPr>
            <w:pStyle w:val="3813369FA5E84ABBAD542C7189F93898"/>
          </w:pPr>
          <w:r w:rsidRPr="00F87BE0">
            <w:rPr>
              <w:rStyle w:val="PlaceholderText"/>
            </w:rPr>
            <w:t>Choose an item.</w:t>
          </w:r>
        </w:p>
      </w:docPartBody>
    </w:docPart>
    <w:docPart>
      <w:docPartPr>
        <w:name w:val="CDA8F7F045344E95A64107AA066D2911"/>
        <w:category>
          <w:name w:val="General"/>
          <w:gallery w:val="placeholder"/>
        </w:category>
        <w:types>
          <w:type w:val="bbPlcHdr"/>
        </w:types>
        <w:behaviors>
          <w:behavior w:val="content"/>
        </w:behaviors>
        <w:guid w:val="{ED428D17-D916-4729-9F4B-F238E1C4638E}"/>
      </w:docPartPr>
      <w:docPartBody>
        <w:p w:rsidR="001024A2" w:rsidRDefault="00A6310B" w:rsidP="00A6310B">
          <w:pPr>
            <w:pStyle w:val="CDA8F7F045344E95A64107AA066D2911"/>
          </w:pPr>
          <w:r w:rsidRPr="00F87BE0">
            <w:rPr>
              <w:rStyle w:val="PlaceholderText"/>
            </w:rPr>
            <w:t>Choose an item.</w:t>
          </w:r>
        </w:p>
      </w:docPartBody>
    </w:docPart>
    <w:docPart>
      <w:docPartPr>
        <w:name w:val="462AE2BC81264F8888228CA2A43CB00A"/>
        <w:category>
          <w:name w:val="General"/>
          <w:gallery w:val="placeholder"/>
        </w:category>
        <w:types>
          <w:type w:val="bbPlcHdr"/>
        </w:types>
        <w:behaviors>
          <w:behavior w:val="content"/>
        </w:behaviors>
        <w:guid w:val="{A7ED6E55-E795-4B18-B363-5988ECCB640A}"/>
      </w:docPartPr>
      <w:docPartBody>
        <w:p w:rsidR="001024A2" w:rsidRDefault="00A6310B" w:rsidP="00A6310B">
          <w:pPr>
            <w:pStyle w:val="462AE2BC81264F8888228CA2A43CB00A"/>
          </w:pPr>
          <w:r w:rsidRPr="00F87BE0">
            <w:rPr>
              <w:rStyle w:val="PlaceholderText"/>
            </w:rPr>
            <w:t>Choose an item.</w:t>
          </w:r>
        </w:p>
      </w:docPartBody>
    </w:docPart>
    <w:docPart>
      <w:docPartPr>
        <w:name w:val="3A129A997BE94604884E6A172793895C"/>
        <w:category>
          <w:name w:val="General"/>
          <w:gallery w:val="placeholder"/>
        </w:category>
        <w:types>
          <w:type w:val="bbPlcHdr"/>
        </w:types>
        <w:behaviors>
          <w:behavior w:val="content"/>
        </w:behaviors>
        <w:guid w:val="{7ED4F0C2-1641-47F8-9B61-396B391BAA0D}"/>
      </w:docPartPr>
      <w:docPartBody>
        <w:p w:rsidR="001024A2" w:rsidRDefault="00A6310B" w:rsidP="00A6310B">
          <w:pPr>
            <w:pStyle w:val="3A129A997BE94604884E6A172793895C"/>
          </w:pPr>
          <w:r w:rsidRPr="00F87BE0">
            <w:rPr>
              <w:rStyle w:val="PlaceholderText"/>
            </w:rPr>
            <w:t>Choose an item.</w:t>
          </w:r>
        </w:p>
      </w:docPartBody>
    </w:docPart>
    <w:docPart>
      <w:docPartPr>
        <w:name w:val="53798CA4AD6C48A497DB54CE8EC9CD18"/>
        <w:category>
          <w:name w:val="General"/>
          <w:gallery w:val="placeholder"/>
        </w:category>
        <w:types>
          <w:type w:val="bbPlcHdr"/>
        </w:types>
        <w:behaviors>
          <w:behavior w:val="content"/>
        </w:behaviors>
        <w:guid w:val="{1D944AAE-EFE9-4E70-B3F9-BE3044BA0B26}"/>
      </w:docPartPr>
      <w:docPartBody>
        <w:p w:rsidR="001024A2" w:rsidRDefault="00A6310B" w:rsidP="00A6310B">
          <w:pPr>
            <w:pStyle w:val="53798CA4AD6C48A497DB54CE8EC9CD18"/>
          </w:pPr>
          <w:r w:rsidRPr="003A71FA">
            <w:rPr>
              <w:rStyle w:val="PlaceholderText"/>
            </w:rPr>
            <w:t>Choose an item.</w:t>
          </w:r>
        </w:p>
      </w:docPartBody>
    </w:docPart>
    <w:docPart>
      <w:docPartPr>
        <w:name w:val="9FEF4D8A28914FE0AD76A268CF2FBB7C"/>
        <w:category>
          <w:name w:val="General"/>
          <w:gallery w:val="placeholder"/>
        </w:category>
        <w:types>
          <w:type w:val="bbPlcHdr"/>
        </w:types>
        <w:behaviors>
          <w:behavior w:val="content"/>
        </w:behaviors>
        <w:guid w:val="{045C4882-237D-45F3-8625-C9F6FBB90FE8}"/>
      </w:docPartPr>
      <w:docPartBody>
        <w:p w:rsidR="001024A2" w:rsidRDefault="00A6310B" w:rsidP="00A6310B">
          <w:pPr>
            <w:pStyle w:val="9FEF4D8A28914FE0AD76A268CF2FBB7C"/>
          </w:pPr>
          <w:r w:rsidRPr="00F87BE0">
            <w:rPr>
              <w:rStyle w:val="PlaceholderText"/>
            </w:rPr>
            <w:t>Choose an item.</w:t>
          </w:r>
        </w:p>
      </w:docPartBody>
    </w:docPart>
    <w:docPart>
      <w:docPartPr>
        <w:name w:val="3B9606AFE29D4B979EEFB1F558A4C90C"/>
        <w:category>
          <w:name w:val="General"/>
          <w:gallery w:val="placeholder"/>
        </w:category>
        <w:types>
          <w:type w:val="bbPlcHdr"/>
        </w:types>
        <w:behaviors>
          <w:behavior w:val="content"/>
        </w:behaviors>
        <w:guid w:val="{F9F97C93-B92F-4BAF-8DB1-BC8C8D7CCBB9}"/>
      </w:docPartPr>
      <w:docPartBody>
        <w:p w:rsidR="001024A2" w:rsidRDefault="00A6310B" w:rsidP="00A6310B">
          <w:pPr>
            <w:pStyle w:val="3B9606AFE29D4B979EEFB1F558A4C90C"/>
          </w:pPr>
          <w:r w:rsidRPr="003A71FA">
            <w:rPr>
              <w:rStyle w:val="PlaceholderText"/>
            </w:rPr>
            <w:t>Choose an item.</w:t>
          </w:r>
        </w:p>
      </w:docPartBody>
    </w:docPart>
    <w:docPart>
      <w:docPartPr>
        <w:name w:val="4DA113C189D24478B855790F83011CA1"/>
        <w:category>
          <w:name w:val="General"/>
          <w:gallery w:val="placeholder"/>
        </w:category>
        <w:types>
          <w:type w:val="bbPlcHdr"/>
        </w:types>
        <w:behaviors>
          <w:behavior w:val="content"/>
        </w:behaviors>
        <w:guid w:val="{5F6DF326-E235-4877-987F-6DB8990C6C89}"/>
      </w:docPartPr>
      <w:docPartBody>
        <w:p w:rsidR="001024A2" w:rsidRDefault="00A6310B" w:rsidP="00A6310B">
          <w:pPr>
            <w:pStyle w:val="4DA113C189D24478B855790F83011CA1"/>
          </w:pPr>
          <w:r w:rsidRPr="00F87BE0">
            <w:rPr>
              <w:rStyle w:val="PlaceholderText"/>
            </w:rPr>
            <w:t>Choose an item.</w:t>
          </w:r>
        </w:p>
      </w:docPartBody>
    </w:docPart>
    <w:docPart>
      <w:docPartPr>
        <w:name w:val="BBA41F32DFB6406AB318CA20085ED43F"/>
        <w:category>
          <w:name w:val="General"/>
          <w:gallery w:val="placeholder"/>
        </w:category>
        <w:types>
          <w:type w:val="bbPlcHdr"/>
        </w:types>
        <w:behaviors>
          <w:behavior w:val="content"/>
        </w:behaviors>
        <w:guid w:val="{DD1B87DA-18FD-412A-B35F-88246DB3C32B}"/>
      </w:docPartPr>
      <w:docPartBody>
        <w:p w:rsidR="001024A2" w:rsidRDefault="00A6310B" w:rsidP="00A6310B">
          <w:pPr>
            <w:pStyle w:val="BBA41F32DFB6406AB318CA20085ED43F"/>
          </w:pPr>
          <w:r w:rsidRPr="003A71FA">
            <w:rPr>
              <w:rStyle w:val="PlaceholderText"/>
            </w:rPr>
            <w:t>Choose an item.</w:t>
          </w:r>
        </w:p>
      </w:docPartBody>
    </w:docPart>
    <w:docPart>
      <w:docPartPr>
        <w:name w:val="B9DA866BC1BE4F2786AA9075735FCB00"/>
        <w:category>
          <w:name w:val="General"/>
          <w:gallery w:val="placeholder"/>
        </w:category>
        <w:types>
          <w:type w:val="bbPlcHdr"/>
        </w:types>
        <w:behaviors>
          <w:behavior w:val="content"/>
        </w:behaviors>
        <w:guid w:val="{82ACB7EE-A8D0-4A26-AFC0-49145A819810}"/>
      </w:docPartPr>
      <w:docPartBody>
        <w:p w:rsidR="001024A2" w:rsidRDefault="00A6310B" w:rsidP="00A6310B">
          <w:pPr>
            <w:pStyle w:val="B9DA866BC1BE4F2786AA9075735FCB00"/>
          </w:pPr>
          <w:r w:rsidRPr="00F87BE0">
            <w:rPr>
              <w:rStyle w:val="PlaceholderText"/>
            </w:rPr>
            <w:t>Choose an item.</w:t>
          </w:r>
        </w:p>
      </w:docPartBody>
    </w:docPart>
    <w:docPart>
      <w:docPartPr>
        <w:name w:val="9F4CE27012FA494CBDCD05B2D9C23797"/>
        <w:category>
          <w:name w:val="General"/>
          <w:gallery w:val="placeholder"/>
        </w:category>
        <w:types>
          <w:type w:val="bbPlcHdr"/>
        </w:types>
        <w:behaviors>
          <w:behavior w:val="content"/>
        </w:behaviors>
        <w:guid w:val="{2B2F66CA-97E3-4592-8A2A-C8F046965A05}"/>
      </w:docPartPr>
      <w:docPartBody>
        <w:p w:rsidR="001024A2" w:rsidRDefault="00A6310B" w:rsidP="00A6310B">
          <w:pPr>
            <w:pStyle w:val="9F4CE27012FA494CBDCD05B2D9C23797"/>
          </w:pPr>
          <w:r w:rsidRPr="003A71FA">
            <w:rPr>
              <w:rStyle w:val="PlaceholderText"/>
            </w:rPr>
            <w:t>Choose an item.</w:t>
          </w:r>
        </w:p>
      </w:docPartBody>
    </w:docPart>
    <w:docPart>
      <w:docPartPr>
        <w:name w:val="648DAD2AAFA04507AC1A48E0B4827636"/>
        <w:category>
          <w:name w:val="General"/>
          <w:gallery w:val="placeholder"/>
        </w:category>
        <w:types>
          <w:type w:val="bbPlcHdr"/>
        </w:types>
        <w:behaviors>
          <w:behavior w:val="content"/>
        </w:behaviors>
        <w:guid w:val="{94A7AD62-85BA-4DFE-88E8-08F151C1B459}"/>
      </w:docPartPr>
      <w:docPartBody>
        <w:p w:rsidR="001024A2" w:rsidRDefault="00A6310B" w:rsidP="00A6310B">
          <w:pPr>
            <w:pStyle w:val="648DAD2AAFA04507AC1A48E0B4827636"/>
          </w:pPr>
          <w:r w:rsidRPr="00F87BE0">
            <w:rPr>
              <w:rStyle w:val="PlaceholderText"/>
            </w:rPr>
            <w:t>Choose an item.</w:t>
          </w:r>
        </w:p>
      </w:docPartBody>
    </w:docPart>
    <w:docPart>
      <w:docPartPr>
        <w:name w:val="27289593B4A04676BA638A12F5002EE2"/>
        <w:category>
          <w:name w:val="General"/>
          <w:gallery w:val="placeholder"/>
        </w:category>
        <w:types>
          <w:type w:val="bbPlcHdr"/>
        </w:types>
        <w:behaviors>
          <w:behavior w:val="content"/>
        </w:behaviors>
        <w:guid w:val="{9B23CDD9-B512-4729-A6EF-F22BD5621454}"/>
      </w:docPartPr>
      <w:docPartBody>
        <w:p w:rsidR="001024A2" w:rsidRDefault="00A6310B" w:rsidP="00A6310B">
          <w:pPr>
            <w:pStyle w:val="27289593B4A04676BA638A12F5002EE2"/>
          </w:pPr>
          <w:r w:rsidRPr="00F87BE0">
            <w:rPr>
              <w:rStyle w:val="PlaceholderText"/>
            </w:rPr>
            <w:t>Choose an item.</w:t>
          </w:r>
        </w:p>
      </w:docPartBody>
    </w:docPart>
    <w:docPart>
      <w:docPartPr>
        <w:name w:val="8306BFDF8C1E434FB1AD7F2634523C85"/>
        <w:category>
          <w:name w:val="General"/>
          <w:gallery w:val="placeholder"/>
        </w:category>
        <w:types>
          <w:type w:val="bbPlcHdr"/>
        </w:types>
        <w:behaviors>
          <w:behavior w:val="content"/>
        </w:behaviors>
        <w:guid w:val="{DF60CDE7-6EF7-4EF0-98CD-BEBFE15F44D8}"/>
      </w:docPartPr>
      <w:docPartBody>
        <w:p w:rsidR="001024A2" w:rsidRDefault="00A6310B" w:rsidP="00A6310B">
          <w:pPr>
            <w:pStyle w:val="8306BFDF8C1E434FB1AD7F2634523C85"/>
          </w:pPr>
          <w:r w:rsidRPr="00F87BE0">
            <w:rPr>
              <w:rStyle w:val="PlaceholderText"/>
            </w:rPr>
            <w:t>Choose an item.</w:t>
          </w:r>
        </w:p>
      </w:docPartBody>
    </w:docPart>
    <w:docPart>
      <w:docPartPr>
        <w:name w:val="48BA2913D7774E8C8ABF0C889E44BE71"/>
        <w:category>
          <w:name w:val="General"/>
          <w:gallery w:val="placeholder"/>
        </w:category>
        <w:types>
          <w:type w:val="bbPlcHdr"/>
        </w:types>
        <w:behaviors>
          <w:behavior w:val="content"/>
        </w:behaviors>
        <w:guid w:val="{3AB8BE1C-0432-4645-8517-746B5ADB0391}"/>
      </w:docPartPr>
      <w:docPartBody>
        <w:p w:rsidR="001024A2" w:rsidRDefault="00A6310B" w:rsidP="00A6310B">
          <w:pPr>
            <w:pStyle w:val="48BA2913D7774E8C8ABF0C889E44BE71"/>
          </w:pPr>
          <w:r w:rsidRPr="00F87BE0">
            <w:rPr>
              <w:rStyle w:val="PlaceholderText"/>
            </w:rPr>
            <w:t>Choose an item.</w:t>
          </w:r>
        </w:p>
      </w:docPartBody>
    </w:docPart>
    <w:docPart>
      <w:docPartPr>
        <w:name w:val="C58701F4C885478DA1426EEE67D9A462"/>
        <w:category>
          <w:name w:val="General"/>
          <w:gallery w:val="placeholder"/>
        </w:category>
        <w:types>
          <w:type w:val="bbPlcHdr"/>
        </w:types>
        <w:behaviors>
          <w:behavior w:val="content"/>
        </w:behaviors>
        <w:guid w:val="{E411A6F2-CD20-48A2-9AC6-86F986CF8F97}"/>
      </w:docPartPr>
      <w:docPartBody>
        <w:p w:rsidR="001024A2" w:rsidRDefault="00A6310B" w:rsidP="00A6310B">
          <w:pPr>
            <w:pStyle w:val="C58701F4C885478DA1426EEE67D9A462"/>
          </w:pPr>
          <w:r w:rsidRPr="003A71FA">
            <w:rPr>
              <w:rStyle w:val="PlaceholderText"/>
            </w:rPr>
            <w:t>Choose an item.</w:t>
          </w:r>
        </w:p>
      </w:docPartBody>
    </w:docPart>
    <w:docPart>
      <w:docPartPr>
        <w:name w:val="74F6308A70824EC2A69D4153D63D9F37"/>
        <w:category>
          <w:name w:val="General"/>
          <w:gallery w:val="placeholder"/>
        </w:category>
        <w:types>
          <w:type w:val="bbPlcHdr"/>
        </w:types>
        <w:behaviors>
          <w:behavior w:val="content"/>
        </w:behaviors>
        <w:guid w:val="{80529990-7308-4939-9244-A56B0AC2F85B}"/>
      </w:docPartPr>
      <w:docPartBody>
        <w:p w:rsidR="001024A2" w:rsidRDefault="00A6310B" w:rsidP="00A6310B">
          <w:pPr>
            <w:pStyle w:val="74F6308A70824EC2A69D4153D63D9F37"/>
          </w:pPr>
          <w:r w:rsidRPr="00F87BE0">
            <w:rPr>
              <w:rStyle w:val="PlaceholderText"/>
            </w:rPr>
            <w:t>Choose an item.</w:t>
          </w:r>
        </w:p>
      </w:docPartBody>
    </w:docPart>
    <w:docPart>
      <w:docPartPr>
        <w:name w:val="ACBC05A5839249A58E4013DB5309D38A"/>
        <w:category>
          <w:name w:val="General"/>
          <w:gallery w:val="placeholder"/>
        </w:category>
        <w:types>
          <w:type w:val="bbPlcHdr"/>
        </w:types>
        <w:behaviors>
          <w:behavior w:val="content"/>
        </w:behaviors>
        <w:guid w:val="{AD9125C2-0141-4656-B5CB-97792159168B}"/>
      </w:docPartPr>
      <w:docPartBody>
        <w:p w:rsidR="001024A2" w:rsidRDefault="00A6310B" w:rsidP="00A6310B">
          <w:pPr>
            <w:pStyle w:val="ACBC05A5839249A58E4013DB5309D38A"/>
          </w:pPr>
          <w:r w:rsidRPr="003A71FA">
            <w:rPr>
              <w:rStyle w:val="PlaceholderText"/>
            </w:rPr>
            <w:t>Choose an item.</w:t>
          </w:r>
        </w:p>
      </w:docPartBody>
    </w:docPart>
    <w:docPart>
      <w:docPartPr>
        <w:name w:val="E5E4201ABCE6454B91D50AF634C6DB45"/>
        <w:category>
          <w:name w:val="General"/>
          <w:gallery w:val="placeholder"/>
        </w:category>
        <w:types>
          <w:type w:val="bbPlcHdr"/>
        </w:types>
        <w:behaviors>
          <w:behavior w:val="content"/>
        </w:behaviors>
        <w:guid w:val="{35E88FF2-CCF5-4DFC-8253-BC32C2A4E078}"/>
      </w:docPartPr>
      <w:docPartBody>
        <w:p w:rsidR="001024A2" w:rsidRDefault="00A6310B" w:rsidP="00A6310B">
          <w:pPr>
            <w:pStyle w:val="E5E4201ABCE6454B91D50AF634C6DB45"/>
          </w:pPr>
          <w:r w:rsidRPr="00F87BE0">
            <w:rPr>
              <w:rStyle w:val="PlaceholderText"/>
            </w:rPr>
            <w:t>Choose an item.</w:t>
          </w:r>
        </w:p>
      </w:docPartBody>
    </w:docPart>
    <w:docPart>
      <w:docPartPr>
        <w:name w:val="40CDA8BA92D746CE9C3BA88FEC875DB4"/>
        <w:category>
          <w:name w:val="General"/>
          <w:gallery w:val="placeholder"/>
        </w:category>
        <w:types>
          <w:type w:val="bbPlcHdr"/>
        </w:types>
        <w:behaviors>
          <w:behavior w:val="content"/>
        </w:behaviors>
        <w:guid w:val="{813CDA1B-0BD0-475E-AA06-FAE2CF788D76}"/>
      </w:docPartPr>
      <w:docPartBody>
        <w:p w:rsidR="001024A2" w:rsidRDefault="00A6310B" w:rsidP="00A6310B">
          <w:pPr>
            <w:pStyle w:val="40CDA8BA92D746CE9C3BA88FEC875DB4"/>
          </w:pPr>
          <w:r w:rsidRPr="003A71FA">
            <w:rPr>
              <w:rStyle w:val="PlaceholderText"/>
            </w:rPr>
            <w:t>Choose an item.</w:t>
          </w:r>
        </w:p>
      </w:docPartBody>
    </w:docPart>
    <w:docPart>
      <w:docPartPr>
        <w:name w:val="FCF786898A194FA5A05AC39741822A0E"/>
        <w:category>
          <w:name w:val="General"/>
          <w:gallery w:val="placeholder"/>
        </w:category>
        <w:types>
          <w:type w:val="bbPlcHdr"/>
        </w:types>
        <w:behaviors>
          <w:behavior w:val="content"/>
        </w:behaviors>
        <w:guid w:val="{8076B06D-406F-4E09-BFFF-C86935CC123E}"/>
      </w:docPartPr>
      <w:docPartBody>
        <w:p w:rsidR="001024A2" w:rsidRDefault="00A6310B" w:rsidP="00A6310B">
          <w:pPr>
            <w:pStyle w:val="FCF786898A194FA5A05AC39741822A0E"/>
          </w:pPr>
          <w:r w:rsidRPr="00F87BE0">
            <w:rPr>
              <w:rStyle w:val="PlaceholderText"/>
            </w:rPr>
            <w:t>Choose an item.</w:t>
          </w:r>
        </w:p>
      </w:docPartBody>
    </w:docPart>
    <w:docPart>
      <w:docPartPr>
        <w:name w:val="FB1ECE1825114D87B07E1DAB1E15EB3B"/>
        <w:category>
          <w:name w:val="General"/>
          <w:gallery w:val="placeholder"/>
        </w:category>
        <w:types>
          <w:type w:val="bbPlcHdr"/>
        </w:types>
        <w:behaviors>
          <w:behavior w:val="content"/>
        </w:behaviors>
        <w:guid w:val="{BB6EFE76-5935-4192-A9D5-2F70F4FBDA61}"/>
      </w:docPartPr>
      <w:docPartBody>
        <w:p w:rsidR="001024A2" w:rsidRDefault="00A6310B" w:rsidP="00A6310B">
          <w:pPr>
            <w:pStyle w:val="FB1ECE1825114D87B07E1DAB1E15EB3B"/>
          </w:pPr>
          <w:r w:rsidRPr="003A71FA">
            <w:rPr>
              <w:rStyle w:val="PlaceholderText"/>
            </w:rPr>
            <w:t>Choose an item.</w:t>
          </w:r>
        </w:p>
      </w:docPartBody>
    </w:docPart>
    <w:docPart>
      <w:docPartPr>
        <w:name w:val="7F8EE18BA7954B3EB626339261AC722E"/>
        <w:category>
          <w:name w:val="General"/>
          <w:gallery w:val="placeholder"/>
        </w:category>
        <w:types>
          <w:type w:val="bbPlcHdr"/>
        </w:types>
        <w:behaviors>
          <w:behavior w:val="content"/>
        </w:behaviors>
        <w:guid w:val="{655A7DEE-7DD4-4CC9-B6A6-40E98CE836F3}"/>
      </w:docPartPr>
      <w:docPartBody>
        <w:p w:rsidR="001024A2" w:rsidRDefault="00A6310B" w:rsidP="00A6310B">
          <w:pPr>
            <w:pStyle w:val="7F8EE18BA7954B3EB626339261AC722E"/>
          </w:pPr>
          <w:r w:rsidRPr="00F87BE0">
            <w:rPr>
              <w:rStyle w:val="PlaceholderText"/>
            </w:rPr>
            <w:t>Choose an item.</w:t>
          </w:r>
        </w:p>
      </w:docPartBody>
    </w:docPart>
    <w:docPart>
      <w:docPartPr>
        <w:name w:val="A76056A18F164BC58ECF440C7CD93D61"/>
        <w:category>
          <w:name w:val="General"/>
          <w:gallery w:val="placeholder"/>
        </w:category>
        <w:types>
          <w:type w:val="bbPlcHdr"/>
        </w:types>
        <w:behaviors>
          <w:behavior w:val="content"/>
        </w:behaviors>
        <w:guid w:val="{E15E7C96-68D9-4264-A8E3-9C6908778B76}"/>
      </w:docPartPr>
      <w:docPartBody>
        <w:p w:rsidR="001024A2" w:rsidRDefault="00A6310B" w:rsidP="00A6310B">
          <w:pPr>
            <w:pStyle w:val="A76056A18F164BC58ECF440C7CD93D61"/>
          </w:pPr>
          <w:r w:rsidRPr="00F87BE0">
            <w:rPr>
              <w:rStyle w:val="PlaceholderText"/>
            </w:rPr>
            <w:t>Choose an item.</w:t>
          </w:r>
        </w:p>
      </w:docPartBody>
    </w:docPart>
    <w:docPart>
      <w:docPartPr>
        <w:name w:val="37261B3862FE48B5923C7E8C112E519C"/>
        <w:category>
          <w:name w:val="General"/>
          <w:gallery w:val="placeholder"/>
        </w:category>
        <w:types>
          <w:type w:val="bbPlcHdr"/>
        </w:types>
        <w:behaviors>
          <w:behavior w:val="content"/>
        </w:behaviors>
        <w:guid w:val="{C059263C-AA25-4D0F-9DD1-2325AB15F194}"/>
      </w:docPartPr>
      <w:docPartBody>
        <w:p w:rsidR="001024A2" w:rsidRDefault="00A6310B" w:rsidP="00A6310B">
          <w:pPr>
            <w:pStyle w:val="37261B3862FE48B5923C7E8C112E519C"/>
          </w:pPr>
          <w:r w:rsidRPr="00F87BE0">
            <w:rPr>
              <w:rStyle w:val="PlaceholderText"/>
            </w:rPr>
            <w:t>Choose an item.</w:t>
          </w:r>
        </w:p>
      </w:docPartBody>
    </w:docPart>
    <w:docPart>
      <w:docPartPr>
        <w:name w:val="ABECBB5F1F564BDD944FAF6230386D1E"/>
        <w:category>
          <w:name w:val="General"/>
          <w:gallery w:val="placeholder"/>
        </w:category>
        <w:types>
          <w:type w:val="bbPlcHdr"/>
        </w:types>
        <w:behaviors>
          <w:behavior w:val="content"/>
        </w:behaviors>
        <w:guid w:val="{E1E1C091-F6BE-4D43-8785-7D6936C605E0}"/>
      </w:docPartPr>
      <w:docPartBody>
        <w:p w:rsidR="001024A2" w:rsidRDefault="00A6310B" w:rsidP="00A6310B">
          <w:pPr>
            <w:pStyle w:val="ABECBB5F1F564BDD944FAF6230386D1E"/>
          </w:pPr>
          <w:r w:rsidRPr="00F87BE0">
            <w:rPr>
              <w:rStyle w:val="PlaceholderText"/>
            </w:rPr>
            <w:t>Choose an item.</w:t>
          </w:r>
        </w:p>
      </w:docPartBody>
    </w:docPart>
    <w:docPart>
      <w:docPartPr>
        <w:name w:val="E58BA22E0D324B2EAFE8C3AC7DB9A5EF"/>
        <w:category>
          <w:name w:val="General"/>
          <w:gallery w:val="placeholder"/>
        </w:category>
        <w:types>
          <w:type w:val="bbPlcHdr"/>
        </w:types>
        <w:behaviors>
          <w:behavior w:val="content"/>
        </w:behaviors>
        <w:guid w:val="{62BF8E60-8456-4206-B7F5-E70979598766}"/>
      </w:docPartPr>
      <w:docPartBody>
        <w:p w:rsidR="001024A2" w:rsidRDefault="00A6310B" w:rsidP="00A6310B">
          <w:pPr>
            <w:pStyle w:val="E58BA22E0D324B2EAFE8C3AC7DB9A5EF"/>
          </w:pPr>
          <w:r w:rsidRPr="003A71FA">
            <w:rPr>
              <w:rStyle w:val="PlaceholderText"/>
            </w:rPr>
            <w:t>Choose an item.</w:t>
          </w:r>
        </w:p>
      </w:docPartBody>
    </w:docPart>
    <w:docPart>
      <w:docPartPr>
        <w:name w:val="5865117C190C456A9BA6142056AAC2AA"/>
        <w:category>
          <w:name w:val="General"/>
          <w:gallery w:val="placeholder"/>
        </w:category>
        <w:types>
          <w:type w:val="bbPlcHdr"/>
        </w:types>
        <w:behaviors>
          <w:behavior w:val="content"/>
        </w:behaviors>
        <w:guid w:val="{C3EF07B8-E04F-48FF-9E0F-A5ACE36C9D72}"/>
      </w:docPartPr>
      <w:docPartBody>
        <w:p w:rsidR="001024A2" w:rsidRDefault="00A6310B" w:rsidP="00A6310B">
          <w:pPr>
            <w:pStyle w:val="5865117C190C456A9BA6142056AAC2AA"/>
          </w:pPr>
          <w:r w:rsidRPr="00F87BE0">
            <w:rPr>
              <w:rStyle w:val="PlaceholderText"/>
            </w:rPr>
            <w:t>Choose an item.</w:t>
          </w:r>
        </w:p>
      </w:docPartBody>
    </w:docPart>
    <w:docPart>
      <w:docPartPr>
        <w:name w:val="0A8898F4AA374BC2A1B7D040347719EA"/>
        <w:category>
          <w:name w:val="General"/>
          <w:gallery w:val="placeholder"/>
        </w:category>
        <w:types>
          <w:type w:val="bbPlcHdr"/>
        </w:types>
        <w:behaviors>
          <w:behavior w:val="content"/>
        </w:behaviors>
        <w:guid w:val="{8D2315E0-9EC3-4F43-9FF9-1AC44DA41BD0}"/>
      </w:docPartPr>
      <w:docPartBody>
        <w:p w:rsidR="001024A2" w:rsidRDefault="00A6310B" w:rsidP="00A6310B">
          <w:pPr>
            <w:pStyle w:val="0A8898F4AA374BC2A1B7D040347719EA"/>
          </w:pPr>
          <w:r w:rsidRPr="003A71FA">
            <w:rPr>
              <w:rStyle w:val="PlaceholderText"/>
            </w:rPr>
            <w:t>Choose an item.</w:t>
          </w:r>
        </w:p>
      </w:docPartBody>
    </w:docPart>
    <w:docPart>
      <w:docPartPr>
        <w:name w:val="0CF5CB60C56949FD9214250AD4503E70"/>
        <w:category>
          <w:name w:val="General"/>
          <w:gallery w:val="placeholder"/>
        </w:category>
        <w:types>
          <w:type w:val="bbPlcHdr"/>
        </w:types>
        <w:behaviors>
          <w:behavior w:val="content"/>
        </w:behaviors>
        <w:guid w:val="{3111F84C-3545-4547-8D25-FC1B9D2BCFD6}"/>
      </w:docPartPr>
      <w:docPartBody>
        <w:p w:rsidR="001024A2" w:rsidRDefault="00A6310B" w:rsidP="00A6310B">
          <w:pPr>
            <w:pStyle w:val="0CF5CB60C56949FD9214250AD4503E70"/>
          </w:pPr>
          <w:r w:rsidRPr="00F87BE0">
            <w:rPr>
              <w:rStyle w:val="PlaceholderText"/>
            </w:rPr>
            <w:t>Choose an item.</w:t>
          </w:r>
        </w:p>
      </w:docPartBody>
    </w:docPart>
    <w:docPart>
      <w:docPartPr>
        <w:name w:val="6FC2E2C93746402AA97E6F527E3D2AA9"/>
        <w:category>
          <w:name w:val="General"/>
          <w:gallery w:val="placeholder"/>
        </w:category>
        <w:types>
          <w:type w:val="bbPlcHdr"/>
        </w:types>
        <w:behaviors>
          <w:behavior w:val="content"/>
        </w:behaviors>
        <w:guid w:val="{8A7391A0-83D0-4220-BCEC-235E5B025389}"/>
      </w:docPartPr>
      <w:docPartBody>
        <w:p w:rsidR="001024A2" w:rsidRDefault="00A6310B" w:rsidP="00A6310B">
          <w:pPr>
            <w:pStyle w:val="6FC2E2C93746402AA97E6F527E3D2AA9"/>
          </w:pPr>
          <w:r w:rsidRPr="003A71FA">
            <w:rPr>
              <w:rStyle w:val="PlaceholderText"/>
            </w:rPr>
            <w:t>Choose an item.</w:t>
          </w:r>
        </w:p>
      </w:docPartBody>
    </w:docPart>
    <w:docPart>
      <w:docPartPr>
        <w:name w:val="EA906647AA964A67B39EA63BEB606C5D"/>
        <w:category>
          <w:name w:val="General"/>
          <w:gallery w:val="placeholder"/>
        </w:category>
        <w:types>
          <w:type w:val="bbPlcHdr"/>
        </w:types>
        <w:behaviors>
          <w:behavior w:val="content"/>
        </w:behaviors>
        <w:guid w:val="{A90FAFC7-FF51-4CBC-8BDD-962E0FD8EBF3}"/>
      </w:docPartPr>
      <w:docPartBody>
        <w:p w:rsidR="001024A2" w:rsidRDefault="00A6310B" w:rsidP="00A6310B">
          <w:pPr>
            <w:pStyle w:val="EA906647AA964A67B39EA63BEB606C5D"/>
          </w:pPr>
          <w:r w:rsidRPr="00F87BE0">
            <w:rPr>
              <w:rStyle w:val="PlaceholderText"/>
            </w:rPr>
            <w:t>Choose an item.</w:t>
          </w:r>
        </w:p>
      </w:docPartBody>
    </w:docPart>
    <w:docPart>
      <w:docPartPr>
        <w:name w:val="AF1B9D553DA04EF2B4CB4A2C9F7B2687"/>
        <w:category>
          <w:name w:val="General"/>
          <w:gallery w:val="placeholder"/>
        </w:category>
        <w:types>
          <w:type w:val="bbPlcHdr"/>
        </w:types>
        <w:behaviors>
          <w:behavior w:val="content"/>
        </w:behaviors>
        <w:guid w:val="{EA9F05B0-7678-486D-99A0-CCDAA0C3EDE7}"/>
      </w:docPartPr>
      <w:docPartBody>
        <w:p w:rsidR="001024A2" w:rsidRDefault="00A6310B" w:rsidP="00A6310B">
          <w:pPr>
            <w:pStyle w:val="AF1B9D553DA04EF2B4CB4A2C9F7B2687"/>
          </w:pPr>
          <w:r w:rsidRPr="003A71FA">
            <w:rPr>
              <w:rStyle w:val="PlaceholderText"/>
            </w:rPr>
            <w:t>Choose an item.</w:t>
          </w:r>
        </w:p>
      </w:docPartBody>
    </w:docPart>
    <w:docPart>
      <w:docPartPr>
        <w:name w:val="6B6CF056715449F693E0B627967F37FB"/>
        <w:category>
          <w:name w:val="General"/>
          <w:gallery w:val="placeholder"/>
        </w:category>
        <w:types>
          <w:type w:val="bbPlcHdr"/>
        </w:types>
        <w:behaviors>
          <w:behavior w:val="content"/>
        </w:behaviors>
        <w:guid w:val="{F435D4B5-EF33-4A16-BA6C-9B0FEEAEF3E7}"/>
      </w:docPartPr>
      <w:docPartBody>
        <w:p w:rsidR="001024A2" w:rsidRDefault="00A6310B" w:rsidP="00A6310B">
          <w:pPr>
            <w:pStyle w:val="6B6CF056715449F693E0B627967F37FB"/>
          </w:pPr>
          <w:r w:rsidRPr="00F87BE0">
            <w:rPr>
              <w:rStyle w:val="PlaceholderText"/>
            </w:rPr>
            <w:t>Choose an item.</w:t>
          </w:r>
        </w:p>
      </w:docPartBody>
    </w:docPart>
    <w:docPart>
      <w:docPartPr>
        <w:name w:val="48D9B5190377488B89AA99FA8C7C67EB"/>
        <w:category>
          <w:name w:val="General"/>
          <w:gallery w:val="placeholder"/>
        </w:category>
        <w:types>
          <w:type w:val="bbPlcHdr"/>
        </w:types>
        <w:behaviors>
          <w:behavior w:val="content"/>
        </w:behaviors>
        <w:guid w:val="{283AFD0C-A746-4A37-B3EA-3D58EC9D56E6}"/>
      </w:docPartPr>
      <w:docPartBody>
        <w:p w:rsidR="001024A2" w:rsidRDefault="00A6310B" w:rsidP="00A6310B">
          <w:pPr>
            <w:pStyle w:val="48D9B5190377488B89AA99FA8C7C67EB"/>
          </w:pPr>
          <w:r w:rsidRPr="00F87BE0">
            <w:rPr>
              <w:rStyle w:val="PlaceholderText"/>
            </w:rPr>
            <w:t>Choose an item.</w:t>
          </w:r>
        </w:p>
      </w:docPartBody>
    </w:docPart>
    <w:docPart>
      <w:docPartPr>
        <w:name w:val="B81D7D53CF3842C9BA85817689BCB18E"/>
        <w:category>
          <w:name w:val="General"/>
          <w:gallery w:val="placeholder"/>
        </w:category>
        <w:types>
          <w:type w:val="bbPlcHdr"/>
        </w:types>
        <w:behaviors>
          <w:behavior w:val="content"/>
        </w:behaviors>
        <w:guid w:val="{C3617FD1-391A-4D36-A99F-9848EE426E1D}"/>
      </w:docPartPr>
      <w:docPartBody>
        <w:p w:rsidR="001024A2" w:rsidRDefault="00A6310B" w:rsidP="00A6310B">
          <w:pPr>
            <w:pStyle w:val="B81D7D53CF3842C9BA85817689BCB18E"/>
          </w:pPr>
          <w:r w:rsidRPr="00F87BE0">
            <w:rPr>
              <w:rStyle w:val="PlaceholderText"/>
            </w:rPr>
            <w:t>Choose an item.</w:t>
          </w:r>
        </w:p>
      </w:docPartBody>
    </w:docPart>
    <w:docPart>
      <w:docPartPr>
        <w:name w:val="0E53C154481F48E98A4103759A653289"/>
        <w:category>
          <w:name w:val="General"/>
          <w:gallery w:val="placeholder"/>
        </w:category>
        <w:types>
          <w:type w:val="bbPlcHdr"/>
        </w:types>
        <w:behaviors>
          <w:behavior w:val="content"/>
        </w:behaviors>
        <w:guid w:val="{BCE0EA36-E518-4196-A072-132A833DC11A}"/>
      </w:docPartPr>
      <w:docPartBody>
        <w:p w:rsidR="001024A2" w:rsidRDefault="00A6310B" w:rsidP="00A6310B">
          <w:pPr>
            <w:pStyle w:val="0E53C154481F48E98A4103759A653289"/>
          </w:pPr>
          <w:r w:rsidRPr="00F87BE0">
            <w:rPr>
              <w:rStyle w:val="PlaceholderText"/>
            </w:rPr>
            <w:t>Choose an item.</w:t>
          </w:r>
        </w:p>
      </w:docPartBody>
    </w:docPart>
    <w:docPart>
      <w:docPartPr>
        <w:name w:val="792B7B54B9874835A65061BD5BE70770"/>
        <w:category>
          <w:name w:val="General"/>
          <w:gallery w:val="placeholder"/>
        </w:category>
        <w:types>
          <w:type w:val="bbPlcHdr"/>
        </w:types>
        <w:behaviors>
          <w:behavior w:val="content"/>
        </w:behaviors>
        <w:guid w:val="{DBE9F0EC-A1D6-4BB5-A9E8-572D0E34E681}"/>
      </w:docPartPr>
      <w:docPartBody>
        <w:p w:rsidR="001024A2" w:rsidRDefault="00A6310B" w:rsidP="00A6310B">
          <w:pPr>
            <w:pStyle w:val="792B7B54B9874835A65061BD5BE70770"/>
          </w:pPr>
          <w:r w:rsidRPr="003A71FA">
            <w:rPr>
              <w:rStyle w:val="PlaceholderText"/>
            </w:rPr>
            <w:t>Choose an item.</w:t>
          </w:r>
        </w:p>
      </w:docPartBody>
    </w:docPart>
    <w:docPart>
      <w:docPartPr>
        <w:name w:val="2DAECA8718664984BCB5F4E6B76EF05C"/>
        <w:category>
          <w:name w:val="General"/>
          <w:gallery w:val="placeholder"/>
        </w:category>
        <w:types>
          <w:type w:val="bbPlcHdr"/>
        </w:types>
        <w:behaviors>
          <w:behavior w:val="content"/>
        </w:behaviors>
        <w:guid w:val="{202C7AF5-28A6-44E0-99AD-BFEED189BA71}"/>
      </w:docPartPr>
      <w:docPartBody>
        <w:p w:rsidR="001024A2" w:rsidRDefault="00A6310B" w:rsidP="00A6310B">
          <w:pPr>
            <w:pStyle w:val="2DAECA8718664984BCB5F4E6B76EF05C"/>
          </w:pPr>
          <w:r w:rsidRPr="00F87BE0">
            <w:rPr>
              <w:rStyle w:val="PlaceholderText"/>
            </w:rPr>
            <w:t>Choose an item.</w:t>
          </w:r>
        </w:p>
      </w:docPartBody>
    </w:docPart>
    <w:docPart>
      <w:docPartPr>
        <w:name w:val="CD44529818AF4CA499A92C376F433099"/>
        <w:category>
          <w:name w:val="General"/>
          <w:gallery w:val="placeholder"/>
        </w:category>
        <w:types>
          <w:type w:val="bbPlcHdr"/>
        </w:types>
        <w:behaviors>
          <w:behavior w:val="content"/>
        </w:behaviors>
        <w:guid w:val="{4F9FCFB5-F7B4-4511-AF4E-00CA37DE56A0}"/>
      </w:docPartPr>
      <w:docPartBody>
        <w:p w:rsidR="001024A2" w:rsidRDefault="00A6310B" w:rsidP="00A6310B">
          <w:pPr>
            <w:pStyle w:val="CD44529818AF4CA499A92C376F433099"/>
          </w:pPr>
          <w:r w:rsidRPr="003A71FA">
            <w:rPr>
              <w:rStyle w:val="PlaceholderText"/>
            </w:rPr>
            <w:t>Choose an item.</w:t>
          </w:r>
        </w:p>
      </w:docPartBody>
    </w:docPart>
    <w:docPart>
      <w:docPartPr>
        <w:name w:val="8C6D512D4FBD47A1ABE1214A7A9E54B2"/>
        <w:category>
          <w:name w:val="General"/>
          <w:gallery w:val="placeholder"/>
        </w:category>
        <w:types>
          <w:type w:val="bbPlcHdr"/>
        </w:types>
        <w:behaviors>
          <w:behavior w:val="content"/>
        </w:behaviors>
        <w:guid w:val="{E4BC8C98-8B98-439E-8726-8CBC238E1A52}"/>
      </w:docPartPr>
      <w:docPartBody>
        <w:p w:rsidR="001024A2" w:rsidRDefault="00A6310B" w:rsidP="00A6310B">
          <w:pPr>
            <w:pStyle w:val="8C6D512D4FBD47A1ABE1214A7A9E54B2"/>
          </w:pPr>
          <w:r w:rsidRPr="00F87BE0">
            <w:rPr>
              <w:rStyle w:val="PlaceholderText"/>
            </w:rPr>
            <w:t>Choose an item.</w:t>
          </w:r>
        </w:p>
      </w:docPartBody>
    </w:docPart>
    <w:docPart>
      <w:docPartPr>
        <w:name w:val="0049988C17124F549791150BD11DAF03"/>
        <w:category>
          <w:name w:val="General"/>
          <w:gallery w:val="placeholder"/>
        </w:category>
        <w:types>
          <w:type w:val="bbPlcHdr"/>
        </w:types>
        <w:behaviors>
          <w:behavior w:val="content"/>
        </w:behaviors>
        <w:guid w:val="{FA8A9418-06D3-48A8-BC33-906AFB5E303C}"/>
      </w:docPartPr>
      <w:docPartBody>
        <w:p w:rsidR="001024A2" w:rsidRDefault="00A6310B" w:rsidP="00A6310B">
          <w:pPr>
            <w:pStyle w:val="0049988C17124F549791150BD11DAF03"/>
          </w:pPr>
          <w:r w:rsidRPr="003A71FA">
            <w:rPr>
              <w:rStyle w:val="PlaceholderText"/>
            </w:rPr>
            <w:t>Choose an item.</w:t>
          </w:r>
        </w:p>
      </w:docPartBody>
    </w:docPart>
    <w:docPart>
      <w:docPartPr>
        <w:name w:val="1419D3DE5C3B4AE8A0FA1E5205ADBC73"/>
        <w:category>
          <w:name w:val="General"/>
          <w:gallery w:val="placeholder"/>
        </w:category>
        <w:types>
          <w:type w:val="bbPlcHdr"/>
        </w:types>
        <w:behaviors>
          <w:behavior w:val="content"/>
        </w:behaviors>
        <w:guid w:val="{3E0F58F8-74B8-4794-B4C8-5BF3F398194F}"/>
      </w:docPartPr>
      <w:docPartBody>
        <w:p w:rsidR="001024A2" w:rsidRDefault="00A6310B" w:rsidP="00A6310B">
          <w:pPr>
            <w:pStyle w:val="1419D3DE5C3B4AE8A0FA1E5205ADBC73"/>
          </w:pPr>
          <w:r w:rsidRPr="00F87BE0">
            <w:rPr>
              <w:rStyle w:val="PlaceholderText"/>
            </w:rPr>
            <w:t>Choose an item.</w:t>
          </w:r>
        </w:p>
      </w:docPartBody>
    </w:docPart>
    <w:docPart>
      <w:docPartPr>
        <w:name w:val="F779F68931E14B008BFF83DBEAC43ADC"/>
        <w:category>
          <w:name w:val="General"/>
          <w:gallery w:val="placeholder"/>
        </w:category>
        <w:types>
          <w:type w:val="bbPlcHdr"/>
        </w:types>
        <w:behaviors>
          <w:behavior w:val="content"/>
        </w:behaviors>
        <w:guid w:val="{3EEA6DE2-9798-420A-A6AF-F5411A2067D5}"/>
      </w:docPartPr>
      <w:docPartBody>
        <w:p w:rsidR="001024A2" w:rsidRDefault="00A6310B" w:rsidP="00A6310B">
          <w:pPr>
            <w:pStyle w:val="F779F68931E14B008BFF83DBEAC43ADC"/>
          </w:pPr>
          <w:r w:rsidRPr="003A71FA">
            <w:rPr>
              <w:rStyle w:val="PlaceholderText"/>
            </w:rPr>
            <w:t>Choose an item.</w:t>
          </w:r>
        </w:p>
      </w:docPartBody>
    </w:docPart>
    <w:docPart>
      <w:docPartPr>
        <w:name w:val="618A54AAA90A4EF59C62C9C83F182A57"/>
        <w:category>
          <w:name w:val="General"/>
          <w:gallery w:val="placeholder"/>
        </w:category>
        <w:types>
          <w:type w:val="bbPlcHdr"/>
        </w:types>
        <w:behaviors>
          <w:behavior w:val="content"/>
        </w:behaviors>
        <w:guid w:val="{FACC3A16-4304-4745-A6A9-611902B2569D}"/>
      </w:docPartPr>
      <w:docPartBody>
        <w:p w:rsidR="001024A2" w:rsidRDefault="00A6310B" w:rsidP="00A6310B">
          <w:pPr>
            <w:pStyle w:val="618A54AAA90A4EF59C62C9C83F182A57"/>
          </w:pPr>
          <w:r w:rsidRPr="00F87BE0">
            <w:rPr>
              <w:rStyle w:val="PlaceholderText"/>
            </w:rPr>
            <w:t>Choose an item.</w:t>
          </w:r>
        </w:p>
      </w:docPartBody>
    </w:docPart>
    <w:docPart>
      <w:docPartPr>
        <w:name w:val="AEA365EB8BA0497C83C448F5BBE34455"/>
        <w:category>
          <w:name w:val="General"/>
          <w:gallery w:val="placeholder"/>
        </w:category>
        <w:types>
          <w:type w:val="bbPlcHdr"/>
        </w:types>
        <w:behaviors>
          <w:behavior w:val="content"/>
        </w:behaviors>
        <w:guid w:val="{F79BC0F7-C1E9-4A2F-B42B-13D3754BDE33}"/>
      </w:docPartPr>
      <w:docPartBody>
        <w:p w:rsidR="001024A2" w:rsidRDefault="00A6310B" w:rsidP="00A6310B">
          <w:pPr>
            <w:pStyle w:val="AEA365EB8BA0497C83C448F5BBE34455"/>
          </w:pPr>
          <w:r w:rsidRPr="00F87BE0">
            <w:rPr>
              <w:rStyle w:val="PlaceholderText"/>
            </w:rPr>
            <w:t>Choose an item.</w:t>
          </w:r>
        </w:p>
      </w:docPartBody>
    </w:docPart>
    <w:docPart>
      <w:docPartPr>
        <w:name w:val="063EB4A4DA6E404A8CFF16A63FE96299"/>
        <w:category>
          <w:name w:val="General"/>
          <w:gallery w:val="placeholder"/>
        </w:category>
        <w:types>
          <w:type w:val="bbPlcHdr"/>
        </w:types>
        <w:behaviors>
          <w:behavior w:val="content"/>
        </w:behaviors>
        <w:guid w:val="{7929F9E7-8E41-4B73-8985-A80F214F1CDA}"/>
      </w:docPartPr>
      <w:docPartBody>
        <w:p w:rsidR="001024A2" w:rsidRDefault="00A6310B" w:rsidP="00A6310B">
          <w:pPr>
            <w:pStyle w:val="063EB4A4DA6E404A8CFF16A63FE96299"/>
          </w:pPr>
          <w:r w:rsidRPr="00F87BE0">
            <w:rPr>
              <w:rStyle w:val="PlaceholderText"/>
            </w:rPr>
            <w:t>Choose an item.</w:t>
          </w:r>
        </w:p>
      </w:docPartBody>
    </w:docPart>
    <w:docPart>
      <w:docPartPr>
        <w:name w:val="05F8C4B28D674866A694C49D4B3DD287"/>
        <w:category>
          <w:name w:val="General"/>
          <w:gallery w:val="placeholder"/>
        </w:category>
        <w:types>
          <w:type w:val="bbPlcHdr"/>
        </w:types>
        <w:behaviors>
          <w:behavior w:val="content"/>
        </w:behaviors>
        <w:guid w:val="{BA29F32E-ABA1-44DD-BEF0-CA9F4F57FF90}"/>
      </w:docPartPr>
      <w:docPartBody>
        <w:p w:rsidR="001024A2" w:rsidRDefault="00A6310B" w:rsidP="00A6310B">
          <w:pPr>
            <w:pStyle w:val="05F8C4B28D674866A694C49D4B3DD287"/>
          </w:pPr>
          <w:r w:rsidRPr="00F87BE0">
            <w:rPr>
              <w:rStyle w:val="PlaceholderText"/>
            </w:rPr>
            <w:t>Choose an item.</w:t>
          </w:r>
        </w:p>
      </w:docPartBody>
    </w:docPart>
    <w:docPart>
      <w:docPartPr>
        <w:name w:val="D6710FE7082E4F69B103D6259D10342A"/>
        <w:category>
          <w:name w:val="General"/>
          <w:gallery w:val="placeholder"/>
        </w:category>
        <w:types>
          <w:type w:val="bbPlcHdr"/>
        </w:types>
        <w:behaviors>
          <w:behavior w:val="content"/>
        </w:behaviors>
        <w:guid w:val="{B13E11C7-0508-43FB-BC2B-997A4A1279E4}"/>
      </w:docPartPr>
      <w:docPartBody>
        <w:p w:rsidR="001024A2" w:rsidRDefault="00A6310B" w:rsidP="00A6310B">
          <w:pPr>
            <w:pStyle w:val="D6710FE7082E4F69B103D6259D10342A"/>
          </w:pPr>
          <w:r w:rsidRPr="003A71FA">
            <w:rPr>
              <w:rStyle w:val="PlaceholderText"/>
            </w:rPr>
            <w:t>Choose an item.</w:t>
          </w:r>
        </w:p>
      </w:docPartBody>
    </w:docPart>
    <w:docPart>
      <w:docPartPr>
        <w:name w:val="1B0495B0E0B34AC09E4D6265E16183EA"/>
        <w:category>
          <w:name w:val="General"/>
          <w:gallery w:val="placeholder"/>
        </w:category>
        <w:types>
          <w:type w:val="bbPlcHdr"/>
        </w:types>
        <w:behaviors>
          <w:behavior w:val="content"/>
        </w:behaviors>
        <w:guid w:val="{B432DE70-626F-4C4B-9821-92439CC6057A}"/>
      </w:docPartPr>
      <w:docPartBody>
        <w:p w:rsidR="001024A2" w:rsidRDefault="00A6310B" w:rsidP="00A6310B">
          <w:pPr>
            <w:pStyle w:val="1B0495B0E0B34AC09E4D6265E16183EA"/>
          </w:pPr>
          <w:r w:rsidRPr="00F87BE0">
            <w:rPr>
              <w:rStyle w:val="PlaceholderText"/>
            </w:rPr>
            <w:t>Choose an item.</w:t>
          </w:r>
        </w:p>
      </w:docPartBody>
    </w:docPart>
    <w:docPart>
      <w:docPartPr>
        <w:name w:val="6C4BE37899144DE1BB71E9FF10544C5A"/>
        <w:category>
          <w:name w:val="General"/>
          <w:gallery w:val="placeholder"/>
        </w:category>
        <w:types>
          <w:type w:val="bbPlcHdr"/>
        </w:types>
        <w:behaviors>
          <w:behavior w:val="content"/>
        </w:behaviors>
        <w:guid w:val="{865FA40D-0A4D-4544-94EF-63EE9410362D}"/>
      </w:docPartPr>
      <w:docPartBody>
        <w:p w:rsidR="001024A2" w:rsidRDefault="00A6310B" w:rsidP="00A6310B">
          <w:pPr>
            <w:pStyle w:val="6C4BE37899144DE1BB71E9FF10544C5A"/>
          </w:pPr>
          <w:r w:rsidRPr="003A71FA">
            <w:rPr>
              <w:rStyle w:val="PlaceholderText"/>
            </w:rPr>
            <w:t>Choose an item.</w:t>
          </w:r>
        </w:p>
      </w:docPartBody>
    </w:docPart>
    <w:docPart>
      <w:docPartPr>
        <w:name w:val="B2C2E48D622B4A67A7796BCE6AE8CF4E"/>
        <w:category>
          <w:name w:val="General"/>
          <w:gallery w:val="placeholder"/>
        </w:category>
        <w:types>
          <w:type w:val="bbPlcHdr"/>
        </w:types>
        <w:behaviors>
          <w:behavior w:val="content"/>
        </w:behaviors>
        <w:guid w:val="{6B0B6A96-C1C8-4C63-9ED1-398EB55090AE}"/>
      </w:docPartPr>
      <w:docPartBody>
        <w:p w:rsidR="001024A2" w:rsidRDefault="00A6310B" w:rsidP="00A6310B">
          <w:pPr>
            <w:pStyle w:val="B2C2E48D622B4A67A7796BCE6AE8CF4E"/>
          </w:pPr>
          <w:r w:rsidRPr="00F87BE0">
            <w:rPr>
              <w:rStyle w:val="PlaceholderText"/>
            </w:rPr>
            <w:t>Choose an item.</w:t>
          </w:r>
        </w:p>
      </w:docPartBody>
    </w:docPart>
    <w:docPart>
      <w:docPartPr>
        <w:name w:val="9501E0F79A3D47A8B9FE4B824CE82925"/>
        <w:category>
          <w:name w:val="General"/>
          <w:gallery w:val="placeholder"/>
        </w:category>
        <w:types>
          <w:type w:val="bbPlcHdr"/>
        </w:types>
        <w:behaviors>
          <w:behavior w:val="content"/>
        </w:behaviors>
        <w:guid w:val="{345C6BCA-7D30-46E9-9B24-EDECEB88FB5A}"/>
      </w:docPartPr>
      <w:docPartBody>
        <w:p w:rsidR="001024A2" w:rsidRDefault="00A6310B" w:rsidP="00A6310B">
          <w:pPr>
            <w:pStyle w:val="9501E0F79A3D47A8B9FE4B824CE82925"/>
          </w:pPr>
          <w:r w:rsidRPr="003A71FA">
            <w:rPr>
              <w:rStyle w:val="PlaceholderText"/>
            </w:rPr>
            <w:t>Choose an item.</w:t>
          </w:r>
        </w:p>
      </w:docPartBody>
    </w:docPart>
    <w:docPart>
      <w:docPartPr>
        <w:name w:val="059A0811CFAA4CCF9C8C408EAEFC0E00"/>
        <w:category>
          <w:name w:val="General"/>
          <w:gallery w:val="placeholder"/>
        </w:category>
        <w:types>
          <w:type w:val="bbPlcHdr"/>
        </w:types>
        <w:behaviors>
          <w:behavior w:val="content"/>
        </w:behaviors>
        <w:guid w:val="{3D1C877E-1E19-45A0-AA5D-19BE9B0BE7D8}"/>
      </w:docPartPr>
      <w:docPartBody>
        <w:p w:rsidR="001024A2" w:rsidRDefault="00A6310B" w:rsidP="00A6310B">
          <w:pPr>
            <w:pStyle w:val="059A0811CFAA4CCF9C8C408EAEFC0E00"/>
          </w:pPr>
          <w:r w:rsidRPr="00F87BE0">
            <w:rPr>
              <w:rStyle w:val="PlaceholderText"/>
            </w:rPr>
            <w:t>Choose an item.</w:t>
          </w:r>
        </w:p>
      </w:docPartBody>
    </w:docPart>
    <w:docPart>
      <w:docPartPr>
        <w:name w:val="1BFF6ABB442747A797EA3054D3D98A05"/>
        <w:category>
          <w:name w:val="General"/>
          <w:gallery w:val="placeholder"/>
        </w:category>
        <w:types>
          <w:type w:val="bbPlcHdr"/>
        </w:types>
        <w:behaviors>
          <w:behavior w:val="content"/>
        </w:behaviors>
        <w:guid w:val="{24025A75-8964-4B25-9AB3-6E3E79B9C9BF}"/>
      </w:docPartPr>
      <w:docPartBody>
        <w:p w:rsidR="001024A2" w:rsidRDefault="00A6310B" w:rsidP="00A6310B">
          <w:pPr>
            <w:pStyle w:val="1BFF6ABB442747A797EA3054D3D98A05"/>
          </w:pPr>
          <w:r w:rsidRPr="003A71FA">
            <w:rPr>
              <w:rStyle w:val="PlaceholderText"/>
            </w:rPr>
            <w:t>Choose an item.</w:t>
          </w:r>
        </w:p>
      </w:docPartBody>
    </w:docPart>
    <w:docPart>
      <w:docPartPr>
        <w:name w:val="98C24C4157F4426EAAA48204CDCF8A10"/>
        <w:category>
          <w:name w:val="General"/>
          <w:gallery w:val="placeholder"/>
        </w:category>
        <w:types>
          <w:type w:val="bbPlcHdr"/>
        </w:types>
        <w:behaviors>
          <w:behavior w:val="content"/>
        </w:behaviors>
        <w:guid w:val="{E8B2EB33-9450-4E38-BAF9-8BE17AC367ED}"/>
      </w:docPartPr>
      <w:docPartBody>
        <w:p w:rsidR="001024A2" w:rsidRDefault="00A6310B" w:rsidP="00A6310B">
          <w:pPr>
            <w:pStyle w:val="98C24C4157F4426EAAA48204CDCF8A10"/>
          </w:pPr>
          <w:r w:rsidRPr="00F87BE0">
            <w:rPr>
              <w:rStyle w:val="PlaceholderText"/>
            </w:rPr>
            <w:t>Choose an item.</w:t>
          </w:r>
        </w:p>
      </w:docPartBody>
    </w:docPart>
    <w:docPart>
      <w:docPartPr>
        <w:name w:val="0BA21739555D44AEAB99D38ED2120007"/>
        <w:category>
          <w:name w:val="General"/>
          <w:gallery w:val="placeholder"/>
        </w:category>
        <w:types>
          <w:type w:val="bbPlcHdr"/>
        </w:types>
        <w:behaviors>
          <w:behavior w:val="content"/>
        </w:behaviors>
        <w:guid w:val="{B583C1AE-D5EC-4F76-B64E-7C778D2B14EE}"/>
      </w:docPartPr>
      <w:docPartBody>
        <w:p w:rsidR="001024A2" w:rsidRDefault="00A6310B" w:rsidP="00A6310B">
          <w:pPr>
            <w:pStyle w:val="0BA21739555D44AEAB99D38ED2120007"/>
          </w:pPr>
          <w:r w:rsidRPr="003A71FA">
            <w:rPr>
              <w:rStyle w:val="PlaceholderText"/>
            </w:rPr>
            <w:t>Choose an item.</w:t>
          </w:r>
        </w:p>
      </w:docPartBody>
    </w:docPart>
    <w:docPart>
      <w:docPartPr>
        <w:name w:val="A9A8EDF6EC91473F9BDC85DD8727395F"/>
        <w:category>
          <w:name w:val="General"/>
          <w:gallery w:val="placeholder"/>
        </w:category>
        <w:types>
          <w:type w:val="bbPlcHdr"/>
        </w:types>
        <w:behaviors>
          <w:behavior w:val="content"/>
        </w:behaviors>
        <w:guid w:val="{D37432FB-F384-413A-B2EB-53AED814F358}"/>
      </w:docPartPr>
      <w:docPartBody>
        <w:p w:rsidR="001024A2" w:rsidRDefault="00A6310B" w:rsidP="00A6310B">
          <w:pPr>
            <w:pStyle w:val="A9A8EDF6EC91473F9BDC85DD8727395F"/>
          </w:pPr>
          <w:r w:rsidRPr="00F87BE0">
            <w:rPr>
              <w:rStyle w:val="PlaceholderText"/>
            </w:rPr>
            <w:t>Choose an item.</w:t>
          </w:r>
        </w:p>
      </w:docPartBody>
    </w:docPart>
    <w:docPart>
      <w:docPartPr>
        <w:name w:val="67F00815CABC42BAAEF5CC4A8CE74528"/>
        <w:category>
          <w:name w:val="General"/>
          <w:gallery w:val="placeholder"/>
        </w:category>
        <w:types>
          <w:type w:val="bbPlcHdr"/>
        </w:types>
        <w:behaviors>
          <w:behavior w:val="content"/>
        </w:behaviors>
        <w:guid w:val="{C09CA888-AF32-4EFC-8F62-ED665C16DDB7}"/>
      </w:docPartPr>
      <w:docPartBody>
        <w:p w:rsidR="001024A2" w:rsidRDefault="00A6310B" w:rsidP="00A6310B">
          <w:pPr>
            <w:pStyle w:val="67F00815CABC42BAAEF5CC4A8CE74528"/>
          </w:pPr>
          <w:r w:rsidRPr="00F87BE0">
            <w:rPr>
              <w:rStyle w:val="PlaceholderText"/>
            </w:rPr>
            <w:t>Choose an item.</w:t>
          </w:r>
        </w:p>
      </w:docPartBody>
    </w:docPart>
    <w:docPart>
      <w:docPartPr>
        <w:name w:val="63469422B9BF4985AFB4C61752DD96AE"/>
        <w:category>
          <w:name w:val="General"/>
          <w:gallery w:val="placeholder"/>
        </w:category>
        <w:types>
          <w:type w:val="bbPlcHdr"/>
        </w:types>
        <w:behaviors>
          <w:behavior w:val="content"/>
        </w:behaviors>
        <w:guid w:val="{BA80E963-EB38-443D-8630-12EA63930E16}"/>
      </w:docPartPr>
      <w:docPartBody>
        <w:p w:rsidR="001024A2" w:rsidRDefault="00A6310B" w:rsidP="00A6310B">
          <w:pPr>
            <w:pStyle w:val="63469422B9BF4985AFB4C61752DD96AE"/>
          </w:pPr>
          <w:r w:rsidRPr="00F87BE0">
            <w:rPr>
              <w:rStyle w:val="PlaceholderText"/>
            </w:rPr>
            <w:t>Choose an item.</w:t>
          </w:r>
        </w:p>
      </w:docPartBody>
    </w:docPart>
    <w:docPart>
      <w:docPartPr>
        <w:name w:val="1FA5B651A08043EB8321BEDFA7F23A13"/>
        <w:category>
          <w:name w:val="General"/>
          <w:gallery w:val="placeholder"/>
        </w:category>
        <w:types>
          <w:type w:val="bbPlcHdr"/>
        </w:types>
        <w:behaviors>
          <w:behavior w:val="content"/>
        </w:behaviors>
        <w:guid w:val="{F423E981-D2A8-4675-9830-76E929EBB9AA}"/>
      </w:docPartPr>
      <w:docPartBody>
        <w:p w:rsidR="001024A2" w:rsidRDefault="00A6310B" w:rsidP="00A6310B">
          <w:pPr>
            <w:pStyle w:val="1FA5B651A08043EB8321BEDFA7F23A13"/>
          </w:pPr>
          <w:r w:rsidRPr="00F87BE0">
            <w:rPr>
              <w:rStyle w:val="PlaceholderText"/>
            </w:rPr>
            <w:t>Choose an item.</w:t>
          </w:r>
        </w:p>
      </w:docPartBody>
    </w:docPart>
    <w:docPart>
      <w:docPartPr>
        <w:name w:val="83B31257918C42A5A343182CE6370436"/>
        <w:category>
          <w:name w:val="General"/>
          <w:gallery w:val="placeholder"/>
        </w:category>
        <w:types>
          <w:type w:val="bbPlcHdr"/>
        </w:types>
        <w:behaviors>
          <w:behavior w:val="content"/>
        </w:behaviors>
        <w:guid w:val="{EAF9E150-2138-4DF1-B826-E63BD1553695}"/>
      </w:docPartPr>
      <w:docPartBody>
        <w:p w:rsidR="001024A2" w:rsidRDefault="00A6310B" w:rsidP="00A6310B">
          <w:pPr>
            <w:pStyle w:val="83B31257918C42A5A343182CE6370436"/>
          </w:pPr>
          <w:r w:rsidRPr="003A71FA">
            <w:rPr>
              <w:rStyle w:val="PlaceholderText"/>
            </w:rPr>
            <w:t>Choose an item.</w:t>
          </w:r>
        </w:p>
      </w:docPartBody>
    </w:docPart>
    <w:docPart>
      <w:docPartPr>
        <w:name w:val="EA6865716CAD4D76AC315214AE4E31B3"/>
        <w:category>
          <w:name w:val="General"/>
          <w:gallery w:val="placeholder"/>
        </w:category>
        <w:types>
          <w:type w:val="bbPlcHdr"/>
        </w:types>
        <w:behaviors>
          <w:behavior w:val="content"/>
        </w:behaviors>
        <w:guid w:val="{06CCF604-9F18-4E66-ACA8-5C1598E6A9C5}"/>
      </w:docPartPr>
      <w:docPartBody>
        <w:p w:rsidR="001024A2" w:rsidRDefault="00A6310B" w:rsidP="00A6310B">
          <w:pPr>
            <w:pStyle w:val="EA6865716CAD4D76AC315214AE4E31B3"/>
          </w:pPr>
          <w:r w:rsidRPr="00F87BE0">
            <w:rPr>
              <w:rStyle w:val="PlaceholderText"/>
            </w:rPr>
            <w:t>Choose an item.</w:t>
          </w:r>
        </w:p>
      </w:docPartBody>
    </w:docPart>
    <w:docPart>
      <w:docPartPr>
        <w:name w:val="C7139CF482134A989906F27E8067A044"/>
        <w:category>
          <w:name w:val="General"/>
          <w:gallery w:val="placeholder"/>
        </w:category>
        <w:types>
          <w:type w:val="bbPlcHdr"/>
        </w:types>
        <w:behaviors>
          <w:behavior w:val="content"/>
        </w:behaviors>
        <w:guid w:val="{691968D7-B9DD-495C-8BF9-AC225D4D4AF6}"/>
      </w:docPartPr>
      <w:docPartBody>
        <w:p w:rsidR="001024A2" w:rsidRDefault="00A6310B" w:rsidP="00A6310B">
          <w:pPr>
            <w:pStyle w:val="C7139CF482134A989906F27E8067A044"/>
          </w:pPr>
          <w:r w:rsidRPr="00F87BE0">
            <w:rPr>
              <w:rStyle w:val="PlaceholderText"/>
            </w:rPr>
            <w:t>Choose an item.</w:t>
          </w:r>
        </w:p>
      </w:docPartBody>
    </w:docPart>
    <w:docPart>
      <w:docPartPr>
        <w:name w:val="3C6B65828FD14AC0B3BECEB026789BD8"/>
        <w:category>
          <w:name w:val="General"/>
          <w:gallery w:val="placeholder"/>
        </w:category>
        <w:types>
          <w:type w:val="bbPlcHdr"/>
        </w:types>
        <w:behaviors>
          <w:behavior w:val="content"/>
        </w:behaviors>
        <w:guid w:val="{40815A42-1315-444D-9C84-0321FC41EE00}"/>
      </w:docPartPr>
      <w:docPartBody>
        <w:p w:rsidR="001024A2" w:rsidRDefault="00A6310B" w:rsidP="00A6310B">
          <w:pPr>
            <w:pStyle w:val="3C6B65828FD14AC0B3BECEB026789BD8"/>
          </w:pPr>
          <w:r w:rsidRPr="00F87BE0">
            <w:rPr>
              <w:rStyle w:val="PlaceholderText"/>
            </w:rPr>
            <w:t>Choose an item.</w:t>
          </w:r>
        </w:p>
      </w:docPartBody>
    </w:docPart>
    <w:docPart>
      <w:docPartPr>
        <w:name w:val="A505208DF3424499B581ED908DA250E3"/>
        <w:category>
          <w:name w:val="General"/>
          <w:gallery w:val="placeholder"/>
        </w:category>
        <w:types>
          <w:type w:val="bbPlcHdr"/>
        </w:types>
        <w:behaviors>
          <w:behavior w:val="content"/>
        </w:behaviors>
        <w:guid w:val="{16E85069-11A2-487F-961D-F5CCF8369877}"/>
      </w:docPartPr>
      <w:docPartBody>
        <w:p w:rsidR="001024A2" w:rsidRDefault="00A6310B" w:rsidP="00A6310B">
          <w:pPr>
            <w:pStyle w:val="A505208DF3424499B581ED908DA250E3"/>
          </w:pPr>
          <w:r w:rsidRPr="00F87BE0">
            <w:rPr>
              <w:rStyle w:val="PlaceholderText"/>
            </w:rPr>
            <w:t>Choose an item.</w:t>
          </w:r>
        </w:p>
      </w:docPartBody>
    </w:docPart>
    <w:docPart>
      <w:docPartPr>
        <w:name w:val="18C4A0D7A2794DBAA87061ED6A3970F0"/>
        <w:category>
          <w:name w:val="General"/>
          <w:gallery w:val="placeholder"/>
        </w:category>
        <w:types>
          <w:type w:val="bbPlcHdr"/>
        </w:types>
        <w:behaviors>
          <w:behavior w:val="content"/>
        </w:behaviors>
        <w:guid w:val="{83B02BC3-657D-431C-893D-E7D03F599A9F}"/>
      </w:docPartPr>
      <w:docPartBody>
        <w:p w:rsidR="001024A2" w:rsidRDefault="00A6310B" w:rsidP="00A6310B">
          <w:pPr>
            <w:pStyle w:val="18C4A0D7A2794DBAA87061ED6A3970F0"/>
          </w:pPr>
          <w:r w:rsidRPr="003A71FA">
            <w:rPr>
              <w:rStyle w:val="PlaceholderText"/>
            </w:rPr>
            <w:t>Choose an item.</w:t>
          </w:r>
        </w:p>
      </w:docPartBody>
    </w:docPart>
    <w:docPart>
      <w:docPartPr>
        <w:name w:val="F79CDD1A236A4ECBA16CAE08380C08DF"/>
        <w:category>
          <w:name w:val="General"/>
          <w:gallery w:val="placeholder"/>
        </w:category>
        <w:types>
          <w:type w:val="bbPlcHdr"/>
        </w:types>
        <w:behaviors>
          <w:behavior w:val="content"/>
        </w:behaviors>
        <w:guid w:val="{8A6ABC0B-B0B4-4375-A3D3-FC456B00D332}"/>
      </w:docPartPr>
      <w:docPartBody>
        <w:p w:rsidR="001024A2" w:rsidRDefault="00A6310B" w:rsidP="00A6310B">
          <w:pPr>
            <w:pStyle w:val="F79CDD1A236A4ECBA16CAE08380C08DF"/>
          </w:pPr>
          <w:r w:rsidRPr="00F87BE0">
            <w:rPr>
              <w:rStyle w:val="PlaceholderText"/>
            </w:rPr>
            <w:t>Choose an item.</w:t>
          </w:r>
        </w:p>
      </w:docPartBody>
    </w:docPart>
    <w:docPart>
      <w:docPartPr>
        <w:name w:val="2A1D2C1685E94398AB0853393D5CC90E"/>
        <w:category>
          <w:name w:val="General"/>
          <w:gallery w:val="placeholder"/>
        </w:category>
        <w:types>
          <w:type w:val="bbPlcHdr"/>
        </w:types>
        <w:behaviors>
          <w:behavior w:val="content"/>
        </w:behaviors>
        <w:guid w:val="{B387CAEE-2DBC-4882-AA50-CFF1471C8C04}"/>
      </w:docPartPr>
      <w:docPartBody>
        <w:p w:rsidR="001024A2" w:rsidRDefault="00A6310B" w:rsidP="00A6310B">
          <w:pPr>
            <w:pStyle w:val="2A1D2C1685E94398AB0853393D5CC90E"/>
          </w:pPr>
          <w:r w:rsidRPr="00F87BE0">
            <w:rPr>
              <w:rStyle w:val="PlaceholderText"/>
            </w:rPr>
            <w:t>Choose an item.</w:t>
          </w:r>
        </w:p>
      </w:docPartBody>
    </w:docPart>
    <w:docPart>
      <w:docPartPr>
        <w:name w:val="688B462E58E04064977F3199729D7C13"/>
        <w:category>
          <w:name w:val="General"/>
          <w:gallery w:val="placeholder"/>
        </w:category>
        <w:types>
          <w:type w:val="bbPlcHdr"/>
        </w:types>
        <w:behaviors>
          <w:behavior w:val="content"/>
        </w:behaviors>
        <w:guid w:val="{2C8AA379-8645-4D72-805C-ABE00B6844C4}"/>
      </w:docPartPr>
      <w:docPartBody>
        <w:p w:rsidR="001024A2" w:rsidRDefault="00A6310B" w:rsidP="00A6310B">
          <w:pPr>
            <w:pStyle w:val="688B462E58E04064977F3199729D7C13"/>
          </w:pPr>
          <w:r w:rsidRPr="00F87BE0">
            <w:rPr>
              <w:rStyle w:val="PlaceholderText"/>
            </w:rPr>
            <w:t>Choose an item.</w:t>
          </w:r>
        </w:p>
      </w:docPartBody>
    </w:docPart>
    <w:docPart>
      <w:docPartPr>
        <w:name w:val="04F8AB2F1B0340EE8A68314338F8B090"/>
        <w:category>
          <w:name w:val="General"/>
          <w:gallery w:val="placeholder"/>
        </w:category>
        <w:types>
          <w:type w:val="bbPlcHdr"/>
        </w:types>
        <w:behaviors>
          <w:behavior w:val="content"/>
        </w:behaviors>
        <w:guid w:val="{3D178443-1A54-4D32-9FAB-129CDF11C249}"/>
      </w:docPartPr>
      <w:docPartBody>
        <w:p w:rsidR="001024A2" w:rsidRDefault="00A6310B" w:rsidP="00A6310B">
          <w:pPr>
            <w:pStyle w:val="04F8AB2F1B0340EE8A68314338F8B090"/>
          </w:pPr>
          <w:r w:rsidRPr="00F87BE0">
            <w:rPr>
              <w:rStyle w:val="PlaceholderText"/>
            </w:rPr>
            <w:t>Choose an item.</w:t>
          </w:r>
        </w:p>
      </w:docPartBody>
    </w:docPart>
    <w:docPart>
      <w:docPartPr>
        <w:name w:val="80B7A889520C460A812D12FE66502EEB"/>
        <w:category>
          <w:name w:val="General"/>
          <w:gallery w:val="placeholder"/>
        </w:category>
        <w:types>
          <w:type w:val="bbPlcHdr"/>
        </w:types>
        <w:behaviors>
          <w:behavior w:val="content"/>
        </w:behaviors>
        <w:guid w:val="{27EC67F0-89E8-47E6-91B3-1D155960AA82}"/>
      </w:docPartPr>
      <w:docPartBody>
        <w:p w:rsidR="001024A2" w:rsidRDefault="00A6310B" w:rsidP="00A6310B">
          <w:pPr>
            <w:pStyle w:val="80B7A889520C460A812D12FE66502EEB"/>
          </w:pPr>
          <w:r w:rsidRPr="003A71FA">
            <w:rPr>
              <w:rStyle w:val="PlaceholderText"/>
            </w:rPr>
            <w:t>Choose an item.</w:t>
          </w:r>
        </w:p>
      </w:docPartBody>
    </w:docPart>
    <w:docPart>
      <w:docPartPr>
        <w:name w:val="7EC4F76D41954DA784156BE332272E3B"/>
        <w:category>
          <w:name w:val="General"/>
          <w:gallery w:val="placeholder"/>
        </w:category>
        <w:types>
          <w:type w:val="bbPlcHdr"/>
        </w:types>
        <w:behaviors>
          <w:behavior w:val="content"/>
        </w:behaviors>
        <w:guid w:val="{F06B8D68-82DA-409E-835C-2475AC3F85D5}"/>
      </w:docPartPr>
      <w:docPartBody>
        <w:p w:rsidR="001024A2" w:rsidRDefault="00A6310B" w:rsidP="00A6310B">
          <w:pPr>
            <w:pStyle w:val="7EC4F76D41954DA784156BE332272E3B"/>
          </w:pPr>
          <w:r w:rsidRPr="00F87BE0">
            <w:rPr>
              <w:rStyle w:val="PlaceholderText"/>
            </w:rPr>
            <w:t>Choose an item.</w:t>
          </w:r>
        </w:p>
      </w:docPartBody>
    </w:docPart>
    <w:docPart>
      <w:docPartPr>
        <w:name w:val="14730DBE0E4443CF911012DF3B2AD015"/>
        <w:category>
          <w:name w:val="General"/>
          <w:gallery w:val="placeholder"/>
        </w:category>
        <w:types>
          <w:type w:val="bbPlcHdr"/>
        </w:types>
        <w:behaviors>
          <w:behavior w:val="content"/>
        </w:behaviors>
        <w:guid w:val="{AFB3BB49-B192-40A1-B2CF-DDE97935AA76}"/>
      </w:docPartPr>
      <w:docPartBody>
        <w:p w:rsidR="001024A2" w:rsidRDefault="00A6310B" w:rsidP="00A6310B">
          <w:pPr>
            <w:pStyle w:val="14730DBE0E4443CF911012DF3B2AD015"/>
          </w:pPr>
          <w:r w:rsidRPr="00F87BE0">
            <w:rPr>
              <w:rStyle w:val="PlaceholderText"/>
            </w:rPr>
            <w:t>Choose an item.</w:t>
          </w:r>
        </w:p>
      </w:docPartBody>
    </w:docPart>
    <w:docPart>
      <w:docPartPr>
        <w:name w:val="210C7700A4C64C42B2DE65D34950ECB9"/>
        <w:category>
          <w:name w:val="General"/>
          <w:gallery w:val="placeholder"/>
        </w:category>
        <w:types>
          <w:type w:val="bbPlcHdr"/>
        </w:types>
        <w:behaviors>
          <w:behavior w:val="content"/>
        </w:behaviors>
        <w:guid w:val="{1F25858F-B2D7-4C6E-8B12-D601D8FE25D2}"/>
      </w:docPartPr>
      <w:docPartBody>
        <w:p w:rsidR="001024A2" w:rsidRDefault="00A6310B" w:rsidP="00A6310B">
          <w:pPr>
            <w:pStyle w:val="210C7700A4C64C42B2DE65D34950ECB9"/>
          </w:pPr>
          <w:r w:rsidRPr="00F87BE0">
            <w:rPr>
              <w:rStyle w:val="PlaceholderText"/>
            </w:rPr>
            <w:t>Choose an item.</w:t>
          </w:r>
        </w:p>
      </w:docPartBody>
    </w:docPart>
    <w:docPart>
      <w:docPartPr>
        <w:name w:val="D6C0CD4C00DE49E59D34A8555DE7B0E1"/>
        <w:category>
          <w:name w:val="General"/>
          <w:gallery w:val="placeholder"/>
        </w:category>
        <w:types>
          <w:type w:val="bbPlcHdr"/>
        </w:types>
        <w:behaviors>
          <w:behavior w:val="content"/>
        </w:behaviors>
        <w:guid w:val="{0B4BC22C-812F-4C89-8B69-D4289FB2D8DF}"/>
      </w:docPartPr>
      <w:docPartBody>
        <w:p w:rsidR="001024A2" w:rsidRDefault="00A6310B" w:rsidP="00A6310B">
          <w:pPr>
            <w:pStyle w:val="D6C0CD4C00DE49E59D34A8555DE7B0E1"/>
          </w:pPr>
          <w:r w:rsidRPr="00F87BE0">
            <w:rPr>
              <w:rStyle w:val="PlaceholderText"/>
            </w:rPr>
            <w:t>Choose an item.</w:t>
          </w:r>
        </w:p>
      </w:docPartBody>
    </w:docPart>
    <w:docPart>
      <w:docPartPr>
        <w:name w:val="5C94975096994DAC94FD443E727C8011"/>
        <w:category>
          <w:name w:val="General"/>
          <w:gallery w:val="placeholder"/>
        </w:category>
        <w:types>
          <w:type w:val="bbPlcHdr"/>
        </w:types>
        <w:behaviors>
          <w:behavior w:val="content"/>
        </w:behaviors>
        <w:guid w:val="{7890320E-B5BC-4FEF-8B19-18FAC129DE9D}"/>
      </w:docPartPr>
      <w:docPartBody>
        <w:p w:rsidR="001024A2" w:rsidRDefault="00A6310B" w:rsidP="00A6310B">
          <w:pPr>
            <w:pStyle w:val="5C94975096994DAC94FD443E727C8011"/>
          </w:pPr>
          <w:r w:rsidRPr="003A71FA">
            <w:rPr>
              <w:rStyle w:val="PlaceholderText"/>
            </w:rPr>
            <w:t>Choose an item.</w:t>
          </w:r>
        </w:p>
      </w:docPartBody>
    </w:docPart>
    <w:docPart>
      <w:docPartPr>
        <w:name w:val="D05DDB3BECDA4CCA9A2069514C3F02A3"/>
        <w:category>
          <w:name w:val="General"/>
          <w:gallery w:val="placeholder"/>
        </w:category>
        <w:types>
          <w:type w:val="bbPlcHdr"/>
        </w:types>
        <w:behaviors>
          <w:behavior w:val="content"/>
        </w:behaviors>
        <w:guid w:val="{5A48A5CD-6BB6-4F2F-912E-0F46FA930615}"/>
      </w:docPartPr>
      <w:docPartBody>
        <w:p w:rsidR="001024A2" w:rsidRDefault="00A6310B" w:rsidP="00A6310B">
          <w:pPr>
            <w:pStyle w:val="D05DDB3BECDA4CCA9A2069514C3F02A3"/>
          </w:pPr>
          <w:r w:rsidRPr="00F87BE0">
            <w:rPr>
              <w:rStyle w:val="PlaceholderText"/>
            </w:rPr>
            <w:t>Choose an item.</w:t>
          </w:r>
        </w:p>
      </w:docPartBody>
    </w:docPart>
    <w:docPart>
      <w:docPartPr>
        <w:name w:val="7261618768884F20BBE962E9237E6D77"/>
        <w:category>
          <w:name w:val="General"/>
          <w:gallery w:val="placeholder"/>
        </w:category>
        <w:types>
          <w:type w:val="bbPlcHdr"/>
        </w:types>
        <w:behaviors>
          <w:behavior w:val="content"/>
        </w:behaviors>
        <w:guid w:val="{3AEED72F-18FC-4F48-922D-6EFFF7C70D5F}"/>
      </w:docPartPr>
      <w:docPartBody>
        <w:p w:rsidR="001024A2" w:rsidRDefault="00A6310B" w:rsidP="00A6310B">
          <w:pPr>
            <w:pStyle w:val="7261618768884F20BBE962E9237E6D77"/>
          </w:pPr>
          <w:r w:rsidRPr="00F87BE0">
            <w:rPr>
              <w:rStyle w:val="PlaceholderText"/>
            </w:rPr>
            <w:t>Choose an item.</w:t>
          </w:r>
        </w:p>
      </w:docPartBody>
    </w:docPart>
    <w:docPart>
      <w:docPartPr>
        <w:name w:val="B86A95DB3285469A90E23F14D2472C3C"/>
        <w:category>
          <w:name w:val="General"/>
          <w:gallery w:val="placeholder"/>
        </w:category>
        <w:types>
          <w:type w:val="bbPlcHdr"/>
        </w:types>
        <w:behaviors>
          <w:behavior w:val="content"/>
        </w:behaviors>
        <w:guid w:val="{8A011E30-45C2-4B1E-BD4E-ED2F3E2212A6}"/>
      </w:docPartPr>
      <w:docPartBody>
        <w:p w:rsidR="001024A2" w:rsidRDefault="00A6310B" w:rsidP="00A6310B">
          <w:pPr>
            <w:pStyle w:val="B86A95DB3285469A90E23F14D2472C3C"/>
          </w:pPr>
          <w:r w:rsidRPr="00F87BE0">
            <w:rPr>
              <w:rStyle w:val="PlaceholderText"/>
            </w:rPr>
            <w:t>Choose an item.</w:t>
          </w:r>
        </w:p>
      </w:docPartBody>
    </w:docPart>
    <w:docPart>
      <w:docPartPr>
        <w:name w:val="A4E0D5920C8E45EFAEA14DF9277FE2AB"/>
        <w:category>
          <w:name w:val="General"/>
          <w:gallery w:val="placeholder"/>
        </w:category>
        <w:types>
          <w:type w:val="bbPlcHdr"/>
        </w:types>
        <w:behaviors>
          <w:behavior w:val="content"/>
        </w:behaviors>
        <w:guid w:val="{0B0C7F36-38C5-40A5-B0B1-388CCF649309}"/>
      </w:docPartPr>
      <w:docPartBody>
        <w:p w:rsidR="001024A2" w:rsidRDefault="00A6310B" w:rsidP="00A6310B">
          <w:pPr>
            <w:pStyle w:val="A4E0D5920C8E45EFAEA14DF9277FE2AB"/>
          </w:pPr>
          <w:r w:rsidRPr="00F87BE0">
            <w:rPr>
              <w:rStyle w:val="PlaceholderText"/>
            </w:rPr>
            <w:t>Choose an item.</w:t>
          </w:r>
        </w:p>
      </w:docPartBody>
    </w:docPart>
    <w:docPart>
      <w:docPartPr>
        <w:name w:val="0FBE1AE1DBE84481A25974A357EFBD93"/>
        <w:category>
          <w:name w:val="General"/>
          <w:gallery w:val="placeholder"/>
        </w:category>
        <w:types>
          <w:type w:val="bbPlcHdr"/>
        </w:types>
        <w:behaviors>
          <w:behavior w:val="content"/>
        </w:behaviors>
        <w:guid w:val="{B3A6C34F-8277-4372-BDE2-862FC6B4435F}"/>
      </w:docPartPr>
      <w:docPartBody>
        <w:p w:rsidR="001024A2" w:rsidRDefault="00A6310B" w:rsidP="00A6310B">
          <w:pPr>
            <w:pStyle w:val="0FBE1AE1DBE84481A25974A357EFBD93"/>
          </w:pPr>
          <w:r w:rsidRPr="003A71FA">
            <w:rPr>
              <w:rStyle w:val="PlaceholderText"/>
            </w:rPr>
            <w:t>Choose an item.</w:t>
          </w:r>
        </w:p>
      </w:docPartBody>
    </w:docPart>
    <w:docPart>
      <w:docPartPr>
        <w:name w:val="87D1A6B0629D475CADC859BF8C6C78A9"/>
        <w:category>
          <w:name w:val="General"/>
          <w:gallery w:val="placeholder"/>
        </w:category>
        <w:types>
          <w:type w:val="bbPlcHdr"/>
        </w:types>
        <w:behaviors>
          <w:behavior w:val="content"/>
        </w:behaviors>
        <w:guid w:val="{C79391BF-81F0-465A-B732-8F58B8A6C538}"/>
      </w:docPartPr>
      <w:docPartBody>
        <w:p w:rsidR="001024A2" w:rsidRDefault="00A6310B" w:rsidP="00A6310B">
          <w:pPr>
            <w:pStyle w:val="87D1A6B0629D475CADC859BF8C6C78A9"/>
          </w:pPr>
          <w:r w:rsidRPr="00F87BE0">
            <w:rPr>
              <w:rStyle w:val="PlaceholderText"/>
            </w:rPr>
            <w:t>Choose an item.</w:t>
          </w:r>
        </w:p>
      </w:docPartBody>
    </w:docPart>
    <w:docPart>
      <w:docPartPr>
        <w:name w:val="C055C5FE7B0B453191FE389A54B17AC2"/>
        <w:category>
          <w:name w:val="General"/>
          <w:gallery w:val="placeholder"/>
        </w:category>
        <w:types>
          <w:type w:val="bbPlcHdr"/>
        </w:types>
        <w:behaviors>
          <w:behavior w:val="content"/>
        </w:behaviors>
        <w:guid w:val="{EDB6EFB3-6E91-48A5-9357-C653BB7645F0}"/>
      </w:docPartPr>
      <w:docPartBody>
        <w:p w:rsidR="001024A2" w:rsidRDefault="00A6310B" w:rsidP="00A6310B">
          <w:pPr>
            <w:pStyle w:val="C055C5FE7B0B453191FE389A54B17AC2"/>
          </w:pPr>
          <w:r w:rsidRPr="00F87BE0">
            <w:rPr>
              <w:rStyle w:val="PlaceholderText"/>
            </w:rPr>
            <w:t>Choose an item.</w:t>
          </w:r>
        </w:p>
      </w:docPartBody>
    </w:docPart>
    <w:docPart>
      <w:docPartPr>
        <w:name w:val="434A8708038246F88B453E4DC7924963"/>
        <w:category>
          <w:name w:val="General"/>
          <w:gallery w:val="placeholder"/>
        </w:category>
        <w:types>
          <w:type w:val="bbPlcHdr"/>
        </w:types>
        <w:behaviors>
          <w:behavior w:val="content"/>
        </w:behaviors>
        <w:guid w:val="{BBF89803-F76C-4390-B557-B770704EECAA}"/>
      </w:docPartPr>
      <w:docPartBody>
        <w:p w:rsidR="001024A2" w:rsidRDefault="00A6310B" w:rsidP="00A6310B">
          <w:pPr>
            <w:pStyle w:val="434A8708038246F88B453E4DC7924963"/>
          </w:pPr>
          <w:r w:rsidRPr="00F87BE0">
            <w:rPr>
              <w:rStyle w:val="PlaceholderText"/>
            </w:rPr>
            <w:t>Choose an item.</w:t>
          </w:r>
        </w:p>
      </w:docPartBody>
    </w:docPart>
    <w:docPart>
      <w:docPartPr>
        <w:name w:val="C9B28A443B3A493AB4B1168DA33AC098"/>
        <w:category>
          <w:name w:val="General"/>
          <w:gallery w:val="placeholder"/>
        </w:category>
        <w:types>
          <w:type w:val="bbPlcHdr"/>
        </w:types>
        <w:behaviors>
          <w:behavior w:val="content"/>
        </w:behaviors>
        <w:guid w:val="{78F012EC-CF43-4687-994F-A0034710E5DE}"/>
      </w:docPartPr>
      <w:docPartBody>
        <w:p w:rsidR="001024A2" w:rsidRDefault="00A6310B" w:rsidP="00A6310B">
          <w:pPr>
            <w:pStyle w:val="C9B28A443B3A493AB4B1168DA33AC098"/>
          </w:pPr>
          <w:r w:rsidRPr="00F87BE0">
            <w:rPr>
              <w:rStyle w:val="PlaceholderText"/>
            </w:rPr>
            <w:t>Choose an item.</w:t>
          </w:r>
        </w:p>
      </w:docPartBody>
    </w:docPart>
    <w:docPart>
      <w:docPartPr>
        <w:name w:val="39C10796829241B59765A44371593B3D"/>
        <w:category>
          <w:name w:val="General"/>
          <w:gallery w:val="placeholder"/>
        </w:category>
        <w:types>
          <w:type w:val="bbPlcHdr"/>
        </w:types>
        <w:behaviors>
          <w:behavior w:val="content"/>
        </w:behaviors>
        <w:guid w:val="{CA6C6EDC-2542-4EEB-B12C-05DBE8FD878A}"/>
      </w:docPartPr>
      <w:docPartBody>
        <w:p w:rsidR="001024A2" w:rsidRDefault="00A6310B" w:rsidP="00A6310B">
          <w:pPr>
            <w:pStyle w:val="39C10796829241B59765A44371593B3D"/>
          </w:pPr>
          <w:r w:rsidRPr="00F87BE0">
            <w:rPr>
              <w:rStyle w:val="PlaceholderText"/>
            </w:rPr>
            <w:t>Choose an item.</w:t>
          </w:r>
        </w:p>
      </w:docPartBody>
    </w:docPart>
    <w:docPart>
      <w:docPartPr>
        <w:name w:val="4DB55A18778E4E408F2F2741B088F413"/>
        <w:category>
          <w:name w:val="General"/>
          <w:gallery w:val="placeholder"/>
        </w:category>
        <w:types>
          <w:type w:val="bbPlcHdr"/>
        </w:types>
        <w:behaviors>
          <w:behavior w:val="content"/>
        </w:behaviors>
        <w:guid w:val="{628B41A4-3AAA-4E7F-9F86-2819EAD40049}"/>
      </w:docPartPr>
      <w:docPartBody>
        <w:p w:rsidR="001024A2" w:rsidRDefault="00A6310B" w:rsidP="00A6310B">
          <w:pPr>
            <w:pStyle w:val="4DB55A18778E4E408F2F2741B088F413"/>
          </w:pPr>
          <w:r w:rsidRPr="00F87BE0">
            <w:rPr>
              <w:rStyle w:val="PlaceholderText"/>
            </w:rPr>
            <w:t>Choose an item.</w:t>
          </w:r>
        </w:p>
      </w:docPartBody>
    </w:docPart>
    <w:docPart>
      <w:docPartPr>
        <w:name w:val="F541C6370FB9463EA1B61431F23AE087"/>
        <w:category>
          <w:name w:val="General"/>
          <w:gallery w:val="placeholder"/>
        </w:category>
        <w:types>
          <w:type w:val="bbPlcHdr"/>
        </w:types>
        <w:behaviors>
          <w:behavior w:val="content"/>
        </w:behaviors>
        <w:guid w:val="{1DF5D330-A650-4097-A011-8332930B926E}"/>
      </w:docPartPr>
      <w:docPartBody>
        <w:p w:rsidR="001024A2" w:rsidRDefault="00A6310B" w:rsidP="00A6310B">
          <w:pPr>
            <w:pStyle w:val="F541C6370FB9463EA1B61431F23AE087"/>
          </w:pPr>
          <w:r w:rsidRPr="00F87BE0">
            <w:rPr>
              <w:rStyle w:val="PlaceholderText"/>
            </w:rPr>
            <w:t>Choose an item.</w:t>
          </w:r>
        </w:p>
      </w:docPartBody>
    </w:docPart>
    <w:docPart>
      <w:docPartPr>
        <w:name w:val="9CDEDCFF6FEC417894FB373449B513B1"/>
        <w:category>
          <w:name w:val="General"/>
          <w:gallery w:val="placeholder"/>
        </w:category>
        <w:types>
          <w:type w:val="bbPlcHdr"/>
        </w:types>
        <w:behaviors>
          <w:behavior w:val="content"/>
        </w:behaviors>
        <w:guid w:val="{6CD963B4-ED06-4FE8-AA84-E3FFF0B87C1C}"/>
      </w:docPartPr>
      <w:docPartBody>
        <w:p w:rsidR="001024A2" w:rsidRDefault="00A6310B" w:rsidP="00A6310B">
          <w:pPr>
            <w:pStyle w:val="9CDEDCFF6FEC417894FB373449B513B1"/>
          </w:pPr>
          <w:r w:rsidRPr="00F87BE0">
            <w:rPr>
              <w:rStyle w:val="PlaceholderText"/>
            </w:rPr>
            <w:t>Choose an item.</w:t>
          </w:r>
        </w:p>
      </w:docPartBody>
    </w:docPart>
    <w:docPart>
      <w:docPartPr>
        <w:name w:val="558C949D7FD6419F8EA8DBDA6B35CCC5"/>
        <w:category>
          <w:name w:val="General"/>
          <w:gallery w:val="placeholder"/>
        </w:category>
        <w:types>
          <w:type w:val="bbPlcHdr"/>
        </w:types>
        <w:behaviors>
          <w:behavior w:val="content"/>
        </w:behaviors>
        <w:guid w:val="{F962D294-BEC3-4B71-B278-F774DA3C05F2}"/>
      </w:docPartPr>
      <w:docPartBody>
        <w:p w:rsidR="006D1676" w:rsidRDefault="00696EC7" w:rsidP="00696EC7">
          <w:pPr>
            <w:pStyle w:val="558C949D7FD6419F8EA8DBDA6B35CCC5"/>
          </w:pPr>
          <w:r w:rsidRPr="003A71FA">
            <w:rPr>
              <w:rStyle w:val="PlaceholderText"/>
            </w:rPr>
            <w:t>Choose an item.</w:t>
          </w:r>
        </w:p>
      </w:docPartBody>
    </w:docPart>
    <w:docPart>
      <w:docPartPr>
        <w:name w:val="FC093C9CF10F48F8A491E86F06A1B0F2"/>
        <w:category>
          <w:name w:val="General"/>
          <w:gallery w:val="placeholder"/>
        </w:category>
        <w:types>
          <w:type w:val="bbPlcHdr"/>
        </w:types>
        <w:behaviors>
          <w:behavior w:val="content"/>
        </w:behaviors>
        <w:guid w:val="{EDF63E0E-BDF6-4A54-AE06-B0BEF2205094}"/>
      </w:docPartPr>
      <w:docPartBody>
        <w:p w:rsidR="006D1676" w:rsidRDefault="00696EC7" w:rsidP="00696EC7">
          <w:pPr>
            <w:pStyle w:val="FC093C9CF10F48F8A491E86F06A1B0F2"/>
          </w:pPr>
          <w:r w:rsidRPr="003A71FA">
            <w:rPr>
              <w:rStyle w:val="PlaceholderText"/>
            </w:rPr>
            <w:t>Choose an item.</w:t>
          </w:r>
        </w:p>
      </w:docPartBody>
    </w:docPart>
    <w:docPart>
      <w:docPartPr>
        <w:name w:val="DAEAAE3639DE471496622F529FE3A65A"/>
        <w:category>
          <w:name w:val="General"/>
          <w:gallery w:val="placeholder"/>
        </w:category>
        <w:types>
          <w:type w:val="bbPlcHdr"/>
        </w:types>
        <w:behaviors>
          <w:behavior w:val="content"/>
        </w:behaviors>
        <w:guid w:val="{B6BE2C5A-288E-4402-B87E-D2440E11206E}"/>
      </w:docPartPr>
      <w:docPartBody>
        <w:p w:rsidR="006D1676" w:rsidRDefault="00696EC7" w:rsidP="00696EC7">
          <w:pPr>
            <w:pStyle w:val="DAEAAE3639DE471496622F529FE3A65A"/>
          </w:pPr>
          <w:r w:rsidRPr="003A71FA">
            <w:rPr>
              <w:rStyle w:val="PlaceholderText"/>
            </w:rPr>
            <w:t>Choose an item.</w:t>
          </w:r>
        </w:p>
      </w:docPartBody>
    </w:docPart>
    <w:docPart>
      <w:docPartPr>
        <w:name w:val="837E200D5E8942CCB68195D88150148B"/>
        <w:category>
          <w:name w:val="General"/>
          <w:gallery w:val="placeholder"/>
        </w:category>
        <w:types>
          <w:type w:val="bbPlcHdr"/>
        </w:types>
        <w:behaviors>
          <w:behavior w:val="content"/>
        </w:behaviors>
        <w:guid w:val="{E2F9C8A5-0AC0-4BC7-B1D1-1B59A9F73641}"/>
      </w:docPartPr>
      <w:docPartBody>
        <w:p w:rsidR="006D1676" w:rsidRDefault="00696EC7" w:rsidP="00696EC7">
          <w:pPr>
            <w:pStyle w:val="837E200D5E8942CCB68195D88150148B"/>
          </w:pPr>
          <w:r w:rsidRPr="003A71FA">
            <w:rPr>
              <w:rStyle w:val="PlaceholderText"/>
            </w:rPr>
            <w:t>Choose an item.</w:t>
          </w:r>
        </w:p>
      </w:docPartBody>
    </w:docPart>
    <w:docPart>
      <w:docPartPr>
        <w:name w:val="F34A982B245A4477B5A147E82D02DFA6"/>
        <w:category>
          <w:name w:val="General"/>
          <w:gallery w:val="placeholder"/>
        </w:category>
        <w:types>
          <w:type w:val="bbPlcHdr"/>
        </w:types>
        <w:behaviors>
          <w:behavior w:val="content"/>
        </w:behaviors>
        <w:guid w:val="{F4BCED52-84AE-46AC-8408-FD88619BF70B}"/>
      </w:docPartPr>
      <w:docPartBody>
        <w:p w:rsidR="006D1676" w:rsidRDefault="00696EC7" w:rsidP="00696EC7">
          <w:pPr>
            <w:pStyle w:val="F34A982B245A4477B5A147E82D02DFA6"/>
          </w:pPr>
          <w:r w:rsidRPr="003A71FA">
            <w:rPr>
              <w:rStyle w:val="PlaceholderText"/>
            </w:rPr>
            <w:t>Choose an item.</w:t>
          </w:r>
        </w:p>
      </w:docPartBody>
    </w:docPart>
    <w:docPart>
      <w:docPartPr>
        <w:name w:val="51DA9FA2AC064886BF84152327F7B86E"/>
        <w:category>
          <w:name w:val="General"/>
          <w:gallery w:val="placeholder"/>
        </w:category>
        <w:types>
          <w:type w:val="bbPlcHdr"/>
        </w:types>
        <w:behaviors>
          <w:behavior w:val="content"/>
        </w:behaviors>
        <w:guid w:val="{04EC736A-5161-4727-B69E-B8CDA611D520}"/>
      </w:docPartPr>
      <w:docPartBody>
        <w:p w:rsidR="006D1676" w:rsidRDefault="00696EC7" w:rsidP="00696EC7">
          <w:pPr>
            <w:pStyle w:val="51DA9FA2AC064886BF84152327F7B86E"/>
          </w:pPr>
          <w:r w:rsidRPr="003A71FA">
            <w:rPr>
              <w:rStyle w:val="PlaceholderText"/>
            </w:rPr>
            <w:t>Choose an item.</w:t>
          </w:r>
        </w:p>
      </w:docPartBody>
    </w:docPart>
    <w:docPart>
      <w:docPartPr>
        <w:name w:val="C57BB87D0F004432B4B3A5A3A65E8C33"/>
        <w:category>
          <w:name w:val="General"/>
          <w:gallery w:val="placeholder"/>
        </w:category>
        <w:types>
          <w:type w:val="bbPlcHdr"/>
        </w:types>
        <w:behaviors>
          <w:behavior w:val="content"/>
        </w:behaviors>
        <w:guid w:val="{CC399DD0-0B62-40F9-BD0B-7AFE007F3490}"/>
      </w:docPartPr>
      <w:docPartBody>
        <w:p w:rsidR="006D1676" w:rsidRDefault="00696EC7" w:rsidP="00696EC7">
          <w:pPr>
            <w:pStyle w:val="C57BB87D0F004432B4B3A5A3A65E8C33"/>
          </w:pPr>
          <w:r w:rsidRPr="003A71FA">
            <w:rPr>
              <w:rStyle w:val="PlaceholderText"/>
            </w:rPr>
            <w:t>Choose an item.</w:t>
          </w:r>
        </w:p>
      </w:docPartBody>
    </w:docPart>
    <w:docPart>
      <w:docPartPr>
        <w:name w:val="013F13DBAA3D46CBA448BD403C247D7B"/>
        <w:category>
          <w:name w:val="General"/>
          <w:gallery w:val="placeholder"/>
        </w:category>
        <w:types>
          <w:type w:val="bbPlcHdr"/>
        </w:types>
        <w:behaviors>
          <w:behavior w:val="content"/>
        </w:behaviors>
        <w:guid w:val="{4C224D09-1CB1-499B-8EED-3BF948D67DC1}"/>
      </w:docPartPr>
      <w:docPartBody>
        <w:p w:rsidR="006D1676" w:rsidRDefault="00696EC7" w:rsidP="00696EC7">
          <w:pPr>
            <w:pStyle w:val="013F13DBAA3D46CBA448BD403C247D7B"/>
          </w:pPr>
          <w:r w:rsidRPr="00F87BE0">
            <w:rPr>
              <w:rStyle w:val="PlaceholderText"/>
            </w:rPr>
            <w:t>Choose an item.</w:t>
          </w:r>
        </w:p>
      </w:docPartBody>
    </w:docPart>
    <w:docPart>
      <w:docPartPr>
        <w:name w:val="0F564991604E41AA9D25AF75C8FA5006"/>
        <w:category>
          <w:name w:val="General"/>
          <w:gallery w:val="placeholder"/>
        </w:category>
        <w:types>
          <w:type w:val="bbPlcHdr"/>
        </w:types>
        <w:behaviors>
          <w:behavior w:val="content"/>
        </w:behaviors>
        <w:guid w:val="{9EE955F8-DDF5-44DA-8D01-EB84374A10F7}"/>
      </w:docPartPr>
      <w:docPartBody>
        <w:p w:rsidR="006D1676" w:rsidRDefault="00696EC7" w:rsidP="00696EC7">
          <w:pPr>
            <w:pStyle w:val="0F564991604E41AA9D25AF75C8FA5006"/>
          </w:pPr>
          <w:r w:rsidRPr="003A71FA">
            <w:rPr>
              <w:rStyle w:val="PlaceholderText"/>
            </w:rPr>
            <w:t>Choose an item.</w:t>
          </w:r>
        </w:p>
      </w:docPartBody>
    </w:docPart>
    <w:docPart>
      <w:docPartPr>
        <w:name w:val="2F49AED42CC44A73B876F242D68C93A3"/>
        <w:category>
          <w:name w:val="General"/>
          <w:gallery w:val="placeholder"/>
        </w:category>
        <w:types>
          <w:type w:val="bbPlcHdr"/>
        </w:types>
        <w:behaviors>
          <w:behavior w:val="content"/>
        </w:behaviors>
        <w:guid w:val="{5129388F-A976-4A2E-A5B1-FEEF062E905A}"/>
      </w:docPartPr>
      <w:docPartBody>
        <w:p w:rsidR="006D1676" w:rsidRDefault="00696EC7" w:rsidP="00696EC7">
          <w:pPr>
            <w:pStyle w:val="2F49AED42CC44A73B876F242D68C93A3"/>
          </w:pPr>
          <w:r w:rsidRPr="00F87BE0">
            <w:rPr>
              <w:rStyle w:val="PlaceholderText"/>
            </w:rPr>
            <w:t>Choose an item.</w:t>
          </w:r>
        </w:p>
      </w:docPartBody>
    </w:docPart>
    <w:docPart>
      <w:docPartPr>
        <w:name w:val="729D52DB4E264496A38B256FCA7252E7"/>
        <w:category>
          <w:name w:val="General"/>
          <w:gallery w:val="placeholder"/>
        </w:category>
        <w:types>
          <w:type w:val="bbPlcHdr"/>
        </w:types>
        <w:behaviors>
          <w:behavior w:val="content"/>
        </w:behaviors>
        <w:guid w:val="{5734E14B-CA0D-4C91-A036-65ADBA24E6E0}"/>
      </w:docPartPr>
      <w:docPartBody>
        <w:p w:rsidR="006D1676" w:rsidRDefault="00696EC7" w:rsidP="00696EC7">
          <w:pPr>
            <w:pStyle w:val="729D52DB4E264496A38B256FCA7252E7"/>
          </w:pPr>
          <w:r w:rsidRPr="00F87BE0">
            <w:rPr>
              <w:rStyle w:val="PlaceholderText"/>
            </w:rPr>
            <w:t>Choose an item.</w:t>
          </w:r>
        </w:p>
      </w:docPartBody>
    </w:docPart>
    <w:docPart>
      <w:docPartPr>
        <w:name w:val="20881E9E19634104B00A2A14023232D3"/>
        <w:category>
          <w:name w:val="General"/>
          <w:gallery w:val="placeholder"/>
        </w:category>
        <w:types>
          <w:type w:val="bbPlcHdr"/>
        </w:types>
        <w:behaviors>
          <w:behavior w:val="content"/>
        </w:behaviors>
        <w:guid w:val="{BA48137D-3AA6-402C-8FF8-5F8085FD73A7}"/>
      </w:docPartPr>
      <w:docPartBody>
        <w:p w:rsidR="006D1676" w:rsidRDefault="00696EC7" w:rsidP="00696EC7">
          <w:pPr>
            <w:pStyle w:val="20881E9E19634104B00A2A14023232D3"/>
          </w:pPr>
          <w:r w:rsidRPr="003A71FA">
            <w:rPr>
              <w:rStyle w:val="PlaceholderText"/>
            </w:rPr>
            <w:t>Choose an item.</w:t>
          </w:r>
        </w:p>
      </w:docPartBody>
    </w:docPart>
    <w:docPart>
      <w:docPartPr>
        <w:name w:val="7E08FBEDF1D042E8A9AF5B2BAC8DAD0C"/>
        <w:category>
          <w:name w:val="General"/>
          <w:gallery w:val="placeholder"/>
        </w:category>
        <w:types>
          <w:type w:val="bbPlcHdr"/>
        </w:types>
        <w:behaviors>
          <w:behavior w:val="content"/>
        </w:behaviors>
        <w:guid w:val="{AC62BB33-4DAF-4A95-ABD8-37BD67E46AD7}"/>
      </w:docPartPr>
      <w:docPartBody>
        <w:p w:rsidR="006D1676" w:rsidRDefault="00696EC7" w:rsidP="00696EC7">
          <w:pPr>
            <w:pStyle w:val="7E08FBEDF1D042E8A9AF5B2BAC8DAD0C"/>
          </w:pPr>
          <w:r w:rsidRPr="00F87BE0">
            <w:rPr>
              <w:rStyle w:val="PlaceholderText"/>
            </w:rPr>
            <w:t>Choose an item.</w:t>
          </w:r>
        </w:p>
      </w:docPartBody>
    </w:docPart>
    <w:docPart>
      <w:docPartPr>
        <w:name w:val="5C6D679901A24BC09C953036C8EF270D"/>
        <w:category>
          <w:name w:val="General"/>
          <w:gallery w:val="placeholder"/>
        </w:category>
        <w:types>
          <w:type w:val="bbPlcHdr"/>
        </w:types>
        <w:behaviors>
          <w:behavior w:val="content"/>
        </w:behaviors>
        <w:guid w:val="{DEEF148E-C17F-485C-9E50-E4A5C429DB9D}"/>
      </w:docPartPr>
      <w:docPartBody>
        <w:p w:rsidR="006D1676" w:rsidRDefault="00696EC7" w:rsidP="00696EC7">
          <w:pPr>
            <w:pStyle w:val="5C6D679901A24BC09C953036C8EF270D"/>
          </w:pPr>
          <w:r w:rsidRPr="00F87BE0">
            <w:rPr>
              <w:rStyle w:val="PlaceholderText"/>
            </w:rPr>
            <w:t>Choose an item.</w:t>
          </w:r>
        </w:p>
      </w:docPartBody>
    </w:docPart>
    <w:docPart>
      <w:docPartPr>
        <w:name w:val="F7BE8A08FEC8468F97BB15E2C9ED512F"/>
        <w:category>
          <w:name w:val="General"/>
          <w:gallery w:val="placeholder"/>
        </w:category>
        <w:types>
          <w:type w:val="bbPlcHdr"/>
        </w:types>
        <w:behaviors>
          <w:behavior w:val="content"/>
        </w:behaviors>
        <w:guid w:val="{C89C22F4-5217-4747-B780-685251943BF2}"/>
      </w:docPartPr>
      <w:docPartBody>
        <w:p w:rsidR="006D1676" w:rsidRDefault="00696EC7" w:rsidP="00696EC7">
          <w:pPr>
            <w:pStyle w:val="F7BE8A08FEC8468F97BB15E2C9ED512F"/>
          </w:pPr>
          <w:r w:rsidRPr="003A71FA">
            <w:rPr>
              <w:rStyle w:val="PlaceholderText"/>
            </w:rPr>
            <w:t>Choose an item.</w:t>
          </w:r>
        </w:p>
      </w:docPartBody>
    </w:docPart>
    <w:docPart>
      <w:docPartPr>
        <w:name w:val="16753068430D4AE987D3D11F03E6FFEF"/>
        <w:category>
          <w:name w:val="General"/>
          <w:gallery w:val="placeholder"/>
        </w:category>
        <w:types>
          <w:type w:val="bbPlcHdr"/>
        </w:types>
        <w:behaviors>
          <w:behavior w:val="content"/>
        </w:behaviors>
        <w:guid w:val="{1353C0D8-8341-4BE9-98B9-3E7FBD35DC0A}"/>
      </w:docPartPr>
      <w:docPartBody>
        <w:p w:rsidR="006D1676" w:rsidRDefault="00696EC7" w:rsidP="00696EC7">
          <w:pPr>
            <w:pStyle w:val="16753068430D4AE987D3D11F03E6FFEF"/>
          </w:pPr>
          <w:r w:rsidRPr="00F87BE0">
            <w:rPr>
              <w:rStyle w:val="PlaceholderText"/>
            </w:rPr>
            <w:t>Choose an item.</w:t>
          </w:r>
        </w:p>
      </w:docPartBody>
    </w:docPart>
    <w:docPart>
      <w:docPartPr>
        <w:name w:val="908130C3AEEF44F48A65B3298F68C348"/>
        <w:category>
          <w:name w:val="General"/>
          <w:gallery w:val="placeholder"/>
        </w:category>
        <w:types>
          <w:type w:val="bbPlcHdr"/>
        </w:types>
        <w:behaviors>
          <w:behavior w:val="content"/>
        </w:behaviors>
        <w:guid w:val="{6A1D4514-326B-4AED-A50F-3CC20138096E}"/>
      </w:docPartPr>
      <w:docPartBody>
        <w:p w:rsidR="006D1676" w:rsidRDefault="00696EC7" w:rsidP="00696EC7">
          <w:pPr>
            <w:pStyle w:val="908130C3AEEF44F48A65B3298F68C348"/>
          </w:pPr>
          <w:r w:rsidRPr="00F87BE0">
            <w:rPr>
              <w:rStyle w:val="PlaceholderText"/>
            </w:rPr>
            <w:t>Choose an item.</w:t>
          </w:r>
        </w:p>
      </w:docPartBody>
    </w:docPart>
    <w:docPart>
      <w:docPartPr>
        <w:name w:val="F619E1AB35234FEF92507CDAC8211A08"/>
        <w:category>
          <w:name w:val="General"/>
          <w:gallery w:val="placeholder"/>
        </w:category>
        <w:types>
          <w:type w:val="bbPlcHdr"/>
        </w:types>
        <w:behaviors>
          <w:behavior w:val="content"/>
        </w:behaviors>
        <w:guid w:val="{AE761D85-E682-4527-AB9B-94FF46BF3829}"/>
      </w:docPartPr>
      <w:docPartBody>
        <w:p w:rsidR="006D1676" w:rsidRDefault="00696EC7" w:rsidP="00696EC7">
          <w:pPr>
            <w:pStyle w:val="F619E1AB35234FEF92507CDAC8211A08"/>
          </w:pPr>
          <w:r w:rsidRPr="003A71FA">
            <w:rPr>
              <w:rStyle w:val="PlaceholderText"/>
            </w:rPr>
            <w:t>Choose an item.</w:t>
          </w:r>
        </w:p>
      </w:docPartBody>
    </w:docPart>
    <w:docPart>
      <w:docPartPr>
        <w:name w:val="5F6614A524454E878741A7E45E9F0ABD"/>
        <w:category>
          <w:name w:val="General"/>
          <w:gallery w:val="placeholder"/>
        </w:category>
        <w:types>
          <w:type w:val="bbPlcHdr"/>
        </w:types>
        <w:behaviors>
          <w:behavior w:val="content"/>
        </w:behaviors>
        <w:guid w:val="{B5F9779B-240D-4A59-BA11-2696EA13103F}"/>
      </w:docPartPr>
      <w:docPartBody>
        <w:p w:rsidR="006D1676" w:rsidRDefault="00696EC7" w:rsidP="00696EC7">
          <w:pPr>
            <w:pStyle w:val="5F6614A524454E878741A7E45E9F0ABD"/>
          </w:pPr>
          <w:r w:rsidRPr="00F87BE0">
            <w:rPr>
              <w:rStyle w:val="PlaceholderText"/>
            </w:rPr>
            <w:t>Choose an item.</w:t>
          </w:r>
        </w:p>
      </w:docPartBody>
    </w:docPart>
    <w:docPart>
      <w:docPartPr>
        <w:name w:val="B9189B7AC6874571AF4800FD407477D3"/>
        <w:category>
          <w:name w:val="General"/>
          <w:gallery w:val="placeholder"/>
        </w:category>
        <w:types>
          <w:type w:val="bbPlcHdr"/>
        </w:types>
        <w:behaviors>
          <w:behavior w:val="content"/>
        </w:behaviors>
        <w:guid w:val="{3EF6162D-84DB-4B28-A325-D7E60806481F}"/>
      </w:docPartPr>
      <w:docPartBody>
        <w:p w:rsidR="006D1676" w:rsidRDefault="00696EC7" w:rsidP="00696EC7">
          <w:pPr>
            <w:pStyle w:val="B9189B7AC6874571AF4800FD407477D3"/>
          </w:pPr>
          <w:r w:rsidRPr="00F87BE0">
            <w:rPr>
              <w:rStyle w:val="PlaceholderText"/>
            </w:rPr>
            <w:t>Choose an item.</w:t>
          </w:r>
        </w:p>
      </w:docPartBody>
    </w:docPart>
    <w:docPart>
      <w:docPartPr>
        <w:name w:val="66EFBADDE789470BAD8DE91A7C4EA05F"/>
        <w:category>
          <w:name w:val="General"/>
          <w:gallery w:val="placeholder"/>
        </w:category>
        <w:types>
          <w:type w:val="bbPlcHdr"/>
        </w:types>
        <w:behaviors>
          <w:behavior w:val="content"/>
        </w:behaviors>
        <w:guid w:val="{0C7070B2-F147-4EA5-85A6-3B186BC0526F}"/>
      </w:docPartPr>
      <w:docPartBody>
        <w:p w:rsidR="006D1676" w:rsidRDefault="00696EC7" w:rsidP="00696EC7">
          <w:pPr>
            <w:pStyle w:val="66EFBADDE789470BAD8DE91A7C4EA05F"/>
          </w:pPr>
          <w:r w:rsidRPr="003A71FA">
            <w:rPr>
              <w:rStyle w:val="PlaceholderText"/>
            </w:rPr>
            <w:t>Choose an item.</w:t>
          </w:r>
        </w:p>
      </w:docPartBody>
    </w:docPart>
    <w:docPart>
      <w:docPartPr>
        <w:name w:val="718CC9C2BEEF417EB109016C710DFE99"/>
        <w:category>
          <w:name w:val="General"/>
          <w:gallery w:val="placeholder"/>
        </w:category>
        <w:types>
          <w:type w:val="bbPlcHdr"/>
        </w:types>
        <w:behaviors>
          <w:behavior w:val="content"/>
        </w:behaviors>
        <w:guid w:val="{3214FBC0-0777-49AA-8AB8-A1366F242497}"/>
      </w:docPartPr>
      <w:docPartBody>
        <w:p w:rsidR="006D1676" w:rsidRDefault="00696EC7" w:rsidP="00696EC7">
          <w:pPr>
            <w:pStyle w:val="718CC9C2BEEF417EB109016C710DFE99"/>
          </w:pPr>
          <w:r w:rsidRPr="00F87BE0">
            <w:rPr>
              <w:rStyle w:val="PlaceholderText"/>
            </w:rPr>
            <w:t>Choose an item.</w:t>
          </w:r>
        </w:p>
      </w:docPartBody>
    </w:docPart>
    <w:docPart>
      <w:docPartPr>
        <w:name w:val="DA89485A094041A495A1261EFF4BB519"/>
        <w:category>
          <w:name w:val="General"/>
          <w:gallery w:val="placeholder"/>
        </w:category>
        <w:types>
          <w:type w:val="bbPlcHdr"/>
        </w:types>
        <w:behaviors>
          <w:behavior w:val="content"/>
        </w:behaviors>
        <w:guid w:val="{FDC856A8-8754-46CB-AF62-9364F5B9B837}"/>
      </w:docPartPr>
      <w:docPartBody>
        <w:p w:rsidR="006D1676" w:rsidRDefault="00696EC7" w:rsidP="00696EC7">
          <w:pPr>
            <w:pStyle w:val="DA89485A094041A495A1261EFF4BB519"/>
          </w:pPr>
          <w:r w:rsidRPr="003A71FA">
            <w:rPr>
              <w:rStyle w:val="PlaceholderText"/>
            </w:rPr>
            <w:t>Choose an item.</w:t>
          </w:r>
        </w:p>
      </w:docPartBody>
    </w:docPart>
    <w:docPart>
      <w:docPartPr>
        <w:name w:val="0D2D7D94DCD54298A54B10E16112B179"/>
        <w:category>
          <w:name w:val="General"/>
          <w:gallery w:val="placeholder"/>
        </w:category>
        <w:types>
          <w:type w:val="bbPlcHdr"/>
        </w:types>
        <w:behaviors>
          <w:behavior w:val="content"/>
        </w:behaviors>
        <w:guid w:val="{0463066D-B1A5-4E95-A82E-3D8A2EF3DF83}"/>
      </w:docPartPr>
      <w:docPartBody>
        <w:p w:rsidR="006D1676" w:rsidRDefault="00696EC7" w:rsidP="00696EC7">
          <w:pPr>
            <w:pStyle w:val="0D2D7D94DCD54298A54B10E16112B179"/>
          </w:pPr>
          <w:r w:rsidRPr="003A71FA">
            <w:rPr>
              <w:rStyle w:val="PlaceholderText"/>
            </w:rPr>
            <w:t>Choose an item.</w:t>
          </w:r>
        </w:p>
      </w:docPartBody>
    </w:docPart>
    <w:docPart>
      <w:docPartPr>
        <w:name w:val="7EEE1B73025B42CC85C9EDA59C78A256"/>
        <w:category>
          <w:name w:val="General"/>
          <w:gallery w:val="placeholder"/>
        </w:category>
        <w:types>
          <w:type w:val="bbPlcHdr"/>
        </w:types>
        <w:behaviors>
          <w:behavior w:val="content"/>
        </w:behaviors>
        <w:guid w:val="{76F3FBDB-8E9A-446F-98B4-3F183DA4714C}"/>
      </w:docPartPr>
      <w:docPartBody>
        <w:p w:rsidR="006D1676" w:rsidRDefault="00696EC7" w:rsidP="00696EC7">
          <w:pPr>
            <w:pStyle w:val="7EEE1B73025B42CC85C9EDA59C78A256"/>
          </w:pPr>
          <w:r w:rsidRPr="003A71FA">
            <w:rPr>
              <w:rStyle w:val="PlaceholderText"/>
            </w:rPr>
            <w:t>Choose an item.</w:t>
          </w:r>
        </w:p>
      </w:docPartBody>
    </w:docPart>
    <w:docPart>
      <w:docPartPr>
        <w:name w:val="E9B6010A84914E42B4E433CA827948F3"/>
        <w:category>
          <w:name w:val="General"/>
          <w:gallery w:val="placeholder"/>
        </w:category>
        <w:types>
          <w:type w:val="bbPlcHdr"/>
        </w:types>
        <w:behaviors>
          <w:behavior w:val="content"/>
        </w:behaviors>
        <w:guid w:val="{D71D3A78-54D8-4539-87E0-5EC4DEB7D239}"/>
      </w:docPartPr>
      <w:docPartBody>
        <w:p w:rsidR="006D1676" w:rsidRDefault="00696EC7" w:rsidP="00696EC7">
          <w:pPr>
            <w:pStyle w:val="E9B6010A84914E42B4E433CA827948F3"/>
          </w:pPr>
          <w:r w:rsidRPr="00F87BE0">
            <w:rPr>
              <w:rStyle w:val="PlaceholderText"/>
            </w:rPr>
            <w:t>Choose an item.</w:t>
          </w:r>
        </w:p>
      </w:docPartBody>
    </w:docPart>
    <w:docPart>
      <w:docPartPr>
        <w:name w:val="92EFA52E7AB04A73BC61700A6C322E7F"/>
        <w:category>
          <w:name w:val="General"/>
          <w:gallery w:val="placeholder"/>
        </w:category>
        <w:types>
          <w:type w:val="bbPlcHdr"/>
        </w:types>
        <w:behaviors>
          <w:behavior w:val="content"/>
        </w:behaviors>
        <w:guid w:val="{60CCC4F3-2B04-4E27-B664-AD71D3D54ADE}"/>
      </w:docPartPr>
      <w:docPartBody>
        <w:p w:rsidR="006D1676" w:rsidRDefault="00696EC7" w:rsidP="00696EC7">
          <w:pPr>
            <w:pStyle w:val="92EFA52E7AB04A73BC61700A6C322E7F"/>
          </w:pPr>
          <w:r w:rsidRPr="003A71FA">
            <w:rPr>
              <w:rStyle w:val="PlaceholderText"/>
            </w:rPr>
            <w:t>Choose an item.</w:t>
          </w:r>
        </w:p>
      </w:docPartBody>
    </w:docPart>
    <w:docPart>
      <w:docPartPr>
        <w:name w:val="890A9708A77749ABA8115928DFD8E626"/>
        <w:category>
          <w:name w:val="General"/>
          <w:gallery w:val="placeholder"/>
        </w:category>
        <w:types>
          <w:type w:val="bbPlcHdr"/>
        </w:types>
        <w:behaviors>
          <w:behavior w:val="content"/>
        </w:behaviors>
        <w:guid w:val="{726A6397-4592-4B41-A441-889E119FA323}"/>
      </w:docPartPr>
      <w:docPartBody>
        <w:p w:rsidR="006D1676" w:rsidRDefault="00696EC7" w:rsidP="00696EC7">
          <w:pPr>
            <w:pStyle w:val="890A9708A77749ABA8115928DFD8E626"/>
          </w:pPr>
          <w:r w:rsidRPr="003A71FA">
            <w:rPr>
              <w:rStyle w:val="PlaceholderText"/>
            </w:rPr>
            <w:t>Choose an item.</w:t>
          </w:r>
        </w:p>
      </w:docPartBody>
    </w:docPart>
    <w:docPart>
      <w:docPartPr>
        <w:name w:val="E05C0E74A95C49F4A25539A3863A9CD1"/>
        <w:category>
          <w:name w:val="General"/>
          <w:gallery w:val="placeholder"/>
        </w:category>
        <w:types>
          <w:type w:val="bbPlcHdr"/>
        </w:types>
        <w:behaviors>
          <w:behavior w:val="content"/>
        </w:behaviors>
        <w:guid w:val="{D26F2F65-B3AA-4DE3-8A84-FF81B4CB3E2E}"/>
      </w:docPartPr>
      <w:docPartBody>
        <w:p w:rsidR="006D1676" w:rsidRDefault="00696EC7" w:rsidP="00696EC7">
          <w:pPr>
            <w:pStyle w:val="E05C0E74A95C49F4A25539A3863A9CD1"/>
          </w:pPr>
          <w:r w:rsidRPr="00F87BE0">
            <w:rPr>
              <w:rStyle w:val="PlaceholderText"/>
            </w:rPr>
            <w:t>Choose an item.</w:t>
          </w:r>
        </w:p>
      </w:docPartBody>
    </w:docPart>
    <w:docPart>
      <w:docPartPr>
        <w:name w:val="C4838A8D78D24309B2B0C415679ED1BA"/>
        <w:category>
          <w:name w:val="General"/>
          <w:gallery w:val="placeholder"/>
        </w:category>
        <w:types>
          <w:type w:val="bbPlcHdr"/>
        </w:types>
        <w:behaviors>
          <w:behavior w:val="content"/>
        </w:behaviors>
        <w:guid w:val="{48181BA8-93AA-4068-AD00-5BE88BE10F6D}"/>
      </w:docPartPr>
      <w:docPartBody>
        <w:p w:rsidR="006D1676" w:rsidRDefault="00696EC7" w:rsidP="00696EC7">
          <w:pPr>
            <w:pStyle w:val="C4838A8D78D24309B2B0C415679ED1BA"/>
          </w:pPr>
          <w:r w:rsidRPr="00F87BE0">
            <w:rPr>
              <w:rStyle w:val="PlaceholderText"/>
            </w:rPr>
            <w:t>Choose an item.</w:t>
          </w:r>
        </w:p>
      </w:docPartBody>
    </w:docPart>
    <w:docPart>
      <w:docPartPr>
        <w:name w:val="C2847C5F38E44C229E8B418E0F88F422"/>
        <w:category>
          <w:name w:val="General"/>
          <w:gallery w:val="placeholder"/>
        </w:category>
        <w:types>
          <w:type w:val="bbPlcHdr"/>
        </w:types>
        <w:behaviors>
          <w:behavior w:val="content"/>
        </w:behaviors>
        <w:guid w:val="{F1450D0C-D0B7-4BA7-A3C1-EBDA874C3847}"/>
      </w:docPartPr>
      <w:docPartBody>
        <w:p w:rsidR="006D1676" w:rsidRDefault="00696EC7" w:rsidP="00696EC7">
          <w:pPr>
            <w:pStyle w:val="C2847C5F38E44C229E8B418E0F88F422"/>
          </w:pPr>
          <w:r w:rsidRPr="00F87BE0">
            <w:rPr>
              <w:rStyle w:val="PlaceholderText"/>
            </w:rPr>
            <w:t>Choose an item.</w:t>
          </w:r>
        </w:p>
      </w:docPartBody>
    </w:docPart>
    <w:docPart>
      <w:docPartPr>
        <w:name w:val="E946E63E2B3E4DE790CB37D3F4F8C0EE"/>
        <w:category>
          <w:name w:val="General"/>
          <w:gallery w:val="placeholder"/>
        </w:category>
        <w:types>
          <w:type w:val="bbPlcHdr"/>
        </w:types>
        <w:behaviors>
          <w:behavior w:val="content"/>
        </w:behaviors>
        <w:guid w:val="{629364BB-D341-4090-8E77-85743A5ECE77}"/>
      </w:docPartPr>
      <w:docPartBody>
        <w:p w:rsidR="006D1676" w:rsidRDefault="00696EC7" w:rsidP="00696EC7">
          <w:pPr>
            <w:pStyle w:val="E946E63E2B3E4DE790CB37D3F4F8C0EE"/>
          </w:pPr>
          <w:r w:rsidRPr="003A71FA">
            <w:rPr>
              <w:rStyle w:val="PlaceholderText"/>
            </w:rPr>
            <w:t>Choose an item.</w:t>
          </w:r>
        </w:p>
      </w:docPartBody>
    </w:docPart>
    <w:docPart>
      <w:docPartPr>
        <w:name w:val="2290A350031E40B189B7E9A1617ABBEE"/>
        <w:category>
          <w:name w:val="General"/>
          <w:gallery w:val="placeholder"/>
        </w:category>
        <w:types>
          <w:type w:val="bbPlcHdr"/>
        </w:types>
        <w:behaviors>
          <w:behavior w:val="content"/>
        </w:behaviors>
        <w:guid w:val="{83AEB087-15C9-40C2-A29B-5F4DED8BB920}"/>
      </w:docPartPr>
      <w:docPartBody>
        <w:p w:rsidR="006D1676" w:rsidRDefault="00696EC7" w:rsidP="00696EC7">
          <w:pPr>
            <w:pStyle w:val="2290A350031E40B189B7E9A1617ABBEE"/>
          </w:pPr>
          <w:r w:rsidRPr="00F87BE0">
            <w:rPr>
              <w:rStyle w:val="PlaceholderText"/>
            </w:rPr>
            <w:t>Choose an item.</w:t>
          </w:r>
        </w:p>
      </w:docPartBody>
    </w:docPart>
    <w:docPart>
      <w:docPartPr>
        <w:name w:val="C3212721C93047CA8A1B20774E074102"/>
        <w:category>
          <w:name w:val="General"/>
          <w:gallery w:val="placeholder"/>
        </w:category>
        <w:types>
          <w:type w:val="bbPlcHdr"/>
        </w:types>
        <w:behaviors>
          <w:behavior w:val="content"/>
        </w:behaviors>
        <w:guid w:val="{59A70AF4-2198-4E5D-9A42-64ACD77A6826}"/>
      </w:docPartPr>
      <w:docPartBody>
        <w:p w:rsidR="006D1676" w:rsidRDefault="00696EC7" w:rsidP="00696EC7">
          <w:pPr>
            <w:pStyle w:val="C3212721C93047CA8A1B20774E074102"/>
          </w:pPr>
          <w:r w:rsidRPr="003A71FA">
            <w:rPr>
              <w:rStyle w:val="PlaceholderText"/>
            </w:rPr>
            <w:t>Choose an item.</w:t>
          </w:r>
        </w:p>
      </w:docPartBody>
    </w:docPart>
    <w:docPart>
      <w:docPartPr>
        <w:name w:val="154BF4ECFB4D4BB7BD8CE12A1DD8CB85"/>
        <w:category>
          <w:name w:val="General"/>
          <w:gallery w:val="placeholder"/>
        </w:category>
        <w:types>
          <w:type w:val="bbPlcHdr"/>
        </w:types>
        <w:behaviors>
          <w:behavior w:val="content"/>
        </w:behaviors>
        <w:guid w:val="{D595CD18-2409-4E0E-AF79-6C5B56441B0F}"/>
      </w:docPartPr>
      <w:docPartBody>
        <w:p w:rsidR="006D1676" w:rsidRDefault="00696EC7" w:rsidP="00696EC7">
          <w:pPr>
            <w:pStyle w:val="154BF4ECFB4D4BB7BD8CE12A1DD8CB85"/>
          </w:pPr>
          <w:r w:rsidRPr="00F87BE0">
            <w:rPr>
              <w:rStyle w:val="PlaceholderText"/>
            </w:rPr>
            <w:t>Choose an item.</w:t>
          </w:r>
        </w:p>
      </w:docPartBody>
    </w:docPart>
    <w:docPart>
      <w:docPartPr>
        <w:name w:val="419CDD7EADBD4901B70A0328989DC380"/>
        <w:category>
          <w:name w:val="General"/>
          <w:gallery w:val="placeholder"/>
        </w:category>
        <w:types>
          <w:type w:val="bbPlcHdr"/>
        </w:types>
        <w:behaviors>
          <w:behavior w:val="content"/>
        </w:behaviors>
        <w:guid w:val="{1A0CD73B-1E24-4AF1-9BFA-F7173F9C712F}"/>
      </w:docPartPr>
      <w:docPartBody>
        <w:p w:rsidR="006D1676" w:rsidRDefault="00696EC7" w:rsidP="00696EC7">
          <w:pPr>
            <w:pStyle w:val="419CDD7EADBD4901B70A0328989DC380"/>
          </w:pPr>
          <w:r w:rsidRPr="003A71FA">
            <w:rPr>
              <w:rStyle w:val="PlaceholderText"/>
            </w:rPr>
            <w:t>Choose an item.</w:t>
          </w:r>
        </w:p>
      </w:docPartBody>
    </w:docPart>
    <w:docPart>
      <w:docPartPr>
        <w:name w:val="A28E9FF86E434B70855F85E90104D982"/>
        <w:category>
          <w:name w:val="General"/>
          <w:gallery w:val="placeholder"/>
        </w:category>
        <w:types>
          <w:type w:val="bbPlcHdr"/>
        </w:types>
        <w:behaviors>
          <w:behavior w:val="content"/>
        </w:behaviors>
        <w:guid w:val="{70B405D6-A78A-4D00-8429-E8676303F32A}"/>
      </w:docPartPr>
      <w:docPartBody>
        <w:p w:rsidR="006D1676" w:rsidRDefault="00696EC7" w:rsidP="00696EC7">
          <w:pPr>
            <w:pStyle w:val="A28E9FF86E434B70855F85E90104D982"/>
          </w:pPr>
          <w:r w:rsidRPr="00F87BE0">
            <w:rPr>
              <w:rStyle w:val="PlaceholderText"/>
            </w:rPr>
            <w:t>Choose an item.</w:t>
          </w:r>
        </w:p>
      </w:docPartBody>
    </w:docPart>
    <w:docPart>
      <w:docPartPr>
        <w:name w:val="4B70BB9729D44451B9F1B644019FA55F"/>
        <w:category>
          <w:name w:val="General"/>
          <w:gallery w:val="placeholder"/>
        </w:category>
        <w:types>
          <w:type w:val="bbPlcHdr"/>
        </w:types>
        <w:behaviors>
          <w:behavior w:val="content"/>
        </w:behaviors>
        <w:guid w:val="{BA021259-C273-4AEE-B960-9C2DD90200DA}"/>
      </w:docPartPr>
      <w:docPartBody>
        <w:p w:rsidR="006D1676" w:rsidRDefault="00696EC7" w:rsidP="00696EC7">
          <w:pPr>
            <w:pStyle w:val="4B70BB9729D44451B9F1B644019FA55F"/>
          </w:pPr>
          <w:r w:rsidRPr="003A71FA">
            <w:rPr>
              <w:rStyle w:val="PlaceholderText"/>
            </w:rPr>
            <w:t>Choose an item.</w:t>
          </w:r>
        </w:p>
      </w:docPartBody>
    </w:docPart>
    <w:docPart>
      <w:docPartPr>
        <w:name w:val="7702ECDDA2754E9AA08B66CECCD44F3A"/>
        <w:category>
          <w:name w:val="General"/>
          <w:gallery w:val="placeholder"/>
        </w:category>
        <w:types>
          <w:type w:val="bbPlcHdr"/>
        </w:types>
        <w:behaviors>
          <w:behavior w:val="content"/>
        </w:behaviors>
        <w:guid w:val="{1C8AAE86-60A1-4D54-B701-5A9BCBFCDFEC}"/>
      </w:docPartPr>
      <w:docPartBody>
        <w:p w:rsidR="006D1676" w:rsidRDefault="00696EC7" w:rsidP="00696EC7">
          <w:pPr>
            <w:pStyle w:val="7702ECDDA2754E9AA08B66CECCD44F3A"/>
          </w:pPr>
          <w:r w:rsidRPr="00F87BE0">
            <w:rPr>
              <w:rStyle w:val="PlaceholderText"/>
            </w:rPr>
            <w:t>Choose an item.</w:t>
          </w:r>
        </w:p>
      </w:docPartBody>
    </w:docPart>
    <w:docPart>
      <w:docPartPr>
        <w:name w:val="661BBE1E5DAE4B9695FD9540D2A161FF"/>
        <w:category>
          <w:name w:val="General"/>
          <w:gallery w:val="placeholder"/>
        </w:category>
        <w:types>
          <w:type w:val="bbPlcHdr"/>
        </w:types>
        <w:behaviors>
          <w:behavior w:val="content"/>
        </w:behaviors>
        <w:guid w:val="{45FDEBCB-7AAB-4F4F-934B-65599A4544AB}"/>
      </w:docPartPr>
      <w:docPartBody>
        <w:p w:rsidR="006D1676" w:rsidRDefault="00696EC7" w:rsidP="00696EC7">
          <w:pPr>
            <w:pStyle w:val="661BBE1E5DAE4B9695FD9540D2A161FF"/>
          </w:pPr>
          <w:r w:rsidRPr="00F87BE0">
            <w:rPr>
              <w:rStyle w:val="PlaceholderText"/>
            </w:rPr>
            <w:t>Choose an item.</w:t>
          </w:r>
        </w:p>
      </w:docPartBody>
    </w:docPart>
    <w:docPart>
      <w:docPartPr>
        <w:name w:val="41FED95466A64BA1A427A90DAA927F21"/>
        <w:category>
          <w:name w:val="General"/>
          <w:gallery w:val="placeholder"/>
        </w:category>
        <w:types>
          <w:type w:val="bbPlcHdr"/>
        </w:types>
        <w:behaviors>
          <w:behavior w:val="content"/>
        </w:behaviors>
        <w:guid w:val="{11F324C9-F196-4E1A-96BD-7ED4F279FE58}"/>
      </w:docPartPr>
      <w:docPartBody>
        <w:p w:rsidR="006D1676" w:rsidRDefault="00696EC7" w:rsidP="00696EC7">
          <w:pPr>
            <w:pStyle w:val="41FED95466A64BA1A427A90DAA927F21"/>
          </w:pPr>
          <w:r w:rsidRPr="00F87BE0">
            <w:rPr>
              <w:rStyle w:val="PlaceholderText"/>
            </w:rPr>
            <w:t>Choose an item.</w:t>
          </w:r>
        </w:p>
      </w:docPartBody>
    </w:docPart>
    <w:docPart>
      <w:docPartPr>
        <w:name w:val="FCBF9BCA60EB4999B6D5ED746B1AB9E6"/>
        <w:category>
          <w:name w:val="General"/>
          <w:gallery w:val="placeholder"/>
        </w:category>
        <w:types>
          <w:type w:val="bbPlcHdr"/>
        </w:types>
        <w:behaviors>
          <w:behavior w:val="content"/>
        </w:behaviors>
        <w:guid w:val="{BBE76041-C7DC-4C3B-BAA3-A2592250F1A3}"/>
      </w:docPartPr>
      <w:docPartBody>
        <w:p w:rsidR="006D1676" w:rsidRDefault="00696EC7" w:rsidP="00696EC7">
          <w:pPr>
            <w:pStyle w:val="FCBF9BCA60EB4999B6D5ED746B1AB9E6"/>
          </w:pPr>
          <w:r w:rsidRPr="00F87BE0">
            <w:rPr>
              <w:rStyle w:val="PlaceholderText"/>
            </w:rPr>
            <w:t>Choose an item.</w:t>
          </w:r>
        </w:p>
      </w:docPartBody>
    </w:docPart>
    <w:docPart>
      <w:docPartPr>
        <w:name w:val="E53C377DC8834B46BEACA53B53DB6C77"/>
        <w:category>
          <w:name w:val="General"/>
          <w:gallery w:val="placeholder"/>
        </w:category>
        <w:types>
          <w:type w:val="bbPlcHdr"/>
        </w:types>
        <w:behaviors>
          <w:behavior w:val="content"/>
        </w:behaviors>
        <w:guid w:val="{740CFA16-20ED-4814-B9B6-1234F29036F1}"/>
      </w:docPartPr>
      <w:docPartBody>
        <w:p w:rsidR="006D1676" w:rsidRDefault="00696EC7" w:rsidP="00696EC7">
          <w:pPr>
            <w:pStyle w:val="E53C377DC8834B46BEACA53B53DB6C77"/>
          </w:pPr>
          <w:r w:rsidRPr="003A71FA">
            <w:rPr>
              <w:rStyle w:val="PlaceholderText"/>
            </w:rPr>
            <w:t>Choose an item.</w:t>
          </w:r>
        </w:p>
      </w:docPartBody>
    </w:docPart>
    <w:docPart>
      <w:docPartPr>
        <w:name w:val="616989F6347D458D99354BF189A84AEA"/>
        <w:category>
          <w:name w:val="General"/>
          <w:gallery w:val="placeholder"/>
        </w:category>
        <w:types>
          <w:type w:val="bbPlcHdr"/>
        </w:types>
        <w:behaviors>
          <w:behavior w:val="content"/>
        </w:behaviors>
        <w:guid w:val="{7A78D17C-DB7F-4025-9ED0-3A3E12998773}"/>
      </w:docPartPr>
      <w:docPartBody>
        <w:p w:rsidR="006D1676" w:rsidRDefault="00696EC7" w:rsidP="00696EC7">
          <w:pPr>
            <w:pStyle w:val="616989F6347D458D99354BF189A84AEA"/>
          </w:pPr>
          <w:r w:rsidRPr="00F87BE0">
            <w:rPr>
              <w:rStyle w:val="PlaceholderText"/>
            </w:rPr>
            <w:t>Choose an item.</w:t>
          </w:r>
        </w:p>
      </w:docPartBody>
    </w:docPart>
    <w:docPart>
      <w:docPartPr>
        <w:name w:val="6532EC3A7B284D65AA0C30BB6FB673C2"/>
        <w:category>
          <w:name w:val="General"/>
          <w:gallery w:val="placeholder"/>
        </w:category>
        <w:types>
          <w:type w:val="bbPlcHdr"/>
        </w:types>
        <w:behaviors>
          <w:behavior w:val="content"/>
        </w:behaviors>
        <w:guid w:val="{8FCACA58-E7AF-4E15-BAC4-47195709640A}"/>
      </w:docPartPr>
      <w:docPartBody>
        <w:p w:rsidR="006D1676" w:rsidRDefault="00696EC7" w:rsidP="00696EC7">
          <w:pPr>
            <w:pStyle w:val="6532EC3A7B284D65AA0C30BB6FB673C2"/>
          </w:pPr>
          <w:r w:rsidRPr="003A71FA">
            <w:rPr>
              <w:rStyle w:val="PlaceholderText"/>
            </w:rPr>
            <w:t>Choose an item.</w:t>
          </w:r>
        </w:p>
      </w:docPartBody>
    </w:docPart>
    <w:docPart>
      <w:docPartPr>
        <w:name w:val="C237F47DDF2541B9BFCDE40EDEC694DA"/>
        <w:category>
          <w:name w:val="General"/>
          <w:gallery w:val="placeholder"/>
        </w:category>
        <w:types>
          <w:type w:val="bbPlcHdr"/>
        </w:types>
        <w:behaviors>
          <w:behavior w:val="content"/>
        </w:behaviors>
        <w:guid w:val="{668D3C94-2B0E-4494-9315-C6FF0D89F1CD}"/>
      </w:docPartPr>
      <w:docPartBody>
        <w:p w:rsidR="006D1676" w:rsidRDefault="00696EC7" w:rsidP="00696EC7">
          <w:pPr>
            <w:pStyle w:val="C237F47DDF2541B9BFCDE40EDEC694DA"/>
          </w:pPr>
          <w:r w:rsidRPr="00F87BE0">
            <w:rPr>
              <w:rStyle w:val="PlaceholderText"/>
            </w:rPr>
            <w:t>Choose an item.</w:t>
          </w:r>
        </w:p>
      </w:docPartBody>
    </w:docPart>
    <w:docPart>
      <w:docPartPr>
        <w:name w:val="9027C2E223654C969C2E84E9FECA7E99"/>
        <w:category>
          <w:name w:val="General"/>
          <w:gallery w:val="placeholder"/>
        </w:category>
        <w:types>
          <w:type w:val="bbPlcHdr"/>
        </w:types>
        <w:behaviors>
          <w:behavior w:val="content"/>
        </w:behaviors>
        <w:guid w:val="{D2721CB9-62D5-4D85-8C17-C7F1D127EB67}"/>
      </w:docPartPr>
      <w:docPartBody>
        <w:p w:rsidR="006D1676" w:rsidRDefault="00696EC7" w:rsidP="00696EC7">
          <w:pPr>
            <w:pStyle w:val="9027C2E223654C969C2E84E9FECA7E99"/>
          </w:pPr>
          <w:r w:rsidRPr="003A71FA">
            <w:rPr>
              <w:rStyle w:val="PlaceholderText"/>
            </w:rPr>
            <w:t>Choose an item.</w:t>
          </w:r>
        </w:p>
      </w:docPartBody>
    </w:docPart>
    <w:docPart>
      <w:docPartPr>
        <w:name w:val="E3CACF4D76764808AF9244A9DD7B3B80"/>
        <w:category>
          <w:name w:val="General"/>
          <w:gallery w:val="placeholder"/>
        </w:category>
        <w:types>
          <w:type w:val="bbPlcHdr"/>
        </w:types>
        <w:behaviors>
          <w:behavior w:val="content"/>
        </w:behaviors>
        <w:guid w:val="{685F69E6-3623-4A95-BBAD-36142CA65499}"/>
      </w:docPartPr>
      <w:docPartBody>
        <w:p w:rsidR="006D1676" w:rsidRDefault="00696EC7" w:rsidP="00696EC7">
          <w:pPr>
            <w:pStyle w:val="E3CACF4D76764808AF9244A9DD7B3B80"/>
          </w:pPr>
          <w:r w:rsidRPr="00F87BE0">
            <w:rPr>
              <w:rStyle w:val="PlaceholderText"/>
            </w:rPr>
            <w:t>Choose an item.</w:t>
          </w:r>
        </w:p>
      </w:docPartBody>
    </w:docPart>
    <w:docPart>
      <w:docPartPr>
        <w:name w:val="2DF394B73735419A9A0F8405AFF0C3D1"/>
        <w:category>
          <w:name w:val="General"/>
          <w:gallery w:val="placeholder"/>
        </w:category>
        <w:types>
          <w:type w:val="bbPlcHdr"/>
        </w:types>
        <w:behaviors>
          <w:behavior w:val="content"/>
        </w:behaviors>
        <w:guid w:val="{6AAFD113-5459-4D48-A34D-0054B38A75A3}"/>
      </w:docPartPr>
      <w:docPartBody>
        <w:p w:rsidR="006D1676" w:rsidRDefault="00696EC7" w:rsidP="00696EC7">
          <w:pPr>
            <w:pStyle w:val="2DF394B73735419A9A0F8405AFF0C3D1"/>
          </w:pPr>
          <w:r w:rsidRPr="003A71FA">
            <w:rPr>
              <w:rStyle w:val="PlaceholderText"/>
            </w:rPr>
            <w:t>Choose an item.</w:t>
          </w:r>
        </w:p>
      </w:docPartBody>
    </w:docPart>
    <w:docPart>
      <w:docPartPr>
        <w:name w:val="1E2EDAA4B700485F8D83A930764D800E"/>
        <w:category>
          <w:name w:val="General"/>
          <w:gallery w:val="placeholder"/>
        </w:category>
        <w:types>
          <w:type w:val="bbPlcHdr"/>
        </w:types>
        <w:behaviors>
          <w:behavior w:val="content"/>
        </w:behaviors>
        <w:guid w:val="{181E1682-51B2-4A6C-AD62-4016BC8C88CB}"/>
      </w:docPartPr>
      <w:docPartBody>
        <w:p w:rsidR="006D1676" w:rsidRDefault="00696EC7" w:rsidP="00696EC7">
          <w:pPr>
            <w:pStyle w:val="1E2EDAA4B700485F8D83A930764D800E"/>
          </w:pPr>
          <w:r w:rsidRPr="00F87BE0">
            <w:rPr>
              <w:rStyle w:val="PlaceholderText"/>
            </w:rPr>
            <w:t>Choose an item.</w:t>
          </w:r>
        </w:p>
      </w:docPartBody>
    </w:docPart>
    <w:docPart>
      <w:docPartPr>
        <w:name w:val="CF75B3A6D59F4A888DA86B02705A72FA"/>
        <w:category>
          <w:name w:val="General"/>
          <w:gallery w:val="placeholder"/>
        </w:category>
        <w:types>
          <w:type w:val="bbPlcHdr"/>
        </w:types>
        <w:behaviors>
          <w:behavior w:val="content"/>
        </w:behaviors>
        <w:guid w:val="{2458F2AC-A559-49EF-804E-E0DC6D9538AA}"/>
      </w:docPartPr>
      <w:docPartBody>
        <w:p w:rsidR="006D1676" w:rsidRDefault="00696EC7" w:rsidP="00696EC7">
          <w:pPr>
            <w:pStyle w:val="CF75B3A6D59F4A888DA86B02705A72FA"/>
          </w:pPr>
          <w:r w:rsidRPr="00F87BE0">
            <w:rPr>
              <w:rStyle w:val="PlaceholderText"/>
            </w:rPr>
            <w:t>Choose an item.</w:t>
          </w:r>
        </w:p>
      </w:docPartBody>
    </w:docPart>
    <w:docPart>
      <w:docPartPr>
        <w:name w:val="D3585DE7992B40E4BCB31034F398EDC6"/>
        <w:category>
          <w:name w:val="General"/>
          <w:gallery w:val="placeholder"/>
        </w:category>
        <w:types>
          <w:type w:val="bbPlcHdr"/>
        </w:types>
        <w:behaviors>
          <w:behavior w:val="content"/>
        </w:behaviors>
        <w:guid w:val="{75C6DEA2-B814-4F47-B0C3-ECFCCDA39685}"/>
      </w:docPartPr>
      <w:docPartBody>
        <w:p w:rsidR="006D1676" w:rsidRDefault="00696EC7" w:rsidP="00696EC7">
          <w:pPr>
            <w:pStyle w:val="D3585DE7992B40E4BCB31034F398EDC6"/>
          </w:pPr>
          <w:r w:rsidRPr="00F87BE0">
            <w:rPr>
              <w:rStyle w:val="PlaceholderText"/>
            </w:rPr>
            <w:t>Choose an item.</w:t>
          </w:r>
        </w:p>
      </w:docPartBody>
    </w:docPart>
    <w:docPart>
      <w:docPartPr>
        <w:name w:val="D22337021E604874AADC6D477C9F029E"/>
        <w:category>
          <w:name w:val="General"/>
          <w:gallery w:val="placeholder"/>
        </w:category>
        <w:types>
          <w:type w:val="bbPlcHdr"/>
        </w:types>
        <w:behaviors>
          <w:behavior w:val="content"/>
        </w:behaviors>
        <w:guid w:val="{4477868D-3A1B-4E8A-87B2-2A1901D0E253}"/>
      </w:docPartPr>
      <w:docPartBody>
        <w:p w:rsidR="006D1676" w:rsidRDefault="00696EC7" w:rsidP="00696EC7">
          <w:pPr>
            <w:pStyle w:val="D22337021E604874AADC6D477C9F029E"/>
          </w:pPr>
          <w:r w:rsidRPr="00F87BE0">
            <w:rPr>
              <w:rStyle w:val="PlaceholderText"/>
            </w:rPr>
            <w:t>Choose an item.</w:t>
          </w:r>
        </w:p>
      </w:docPartBody>
    </w:docPart>
    <w:docPart>
      <w:docPartPr>
        <w:name w:val="E554A698791E47F88CCAC105AA5F507D"/>
        <w:category>
          <w:name w:val="General"/>
          <w:gallery w:val="placeholder"/>
        </w:category>
        <w:types>
          <w:type w:val="bbPlcHdr"/>
        </w:types>
        <w:behaviors>
          <w:behavior w:val="content"/>
        </w:behaviors>
        <w:guid w:val="{6C15B616-C02D-4674-B058-B27C3DD9E280}"/>
      </w:docPartPr>
      <w:docPartBody>
        <w:p w:rsidR="006D1676" w:rsidRDefault="00696EC7" w:rsidP="00696EC7">
          <w:pPr>
            <w:pStyle w:val="E554A698791E47F88CCAC105AA5F507D"/>
          </w:pPr>
          <w:r w:rsidRPr="003A71FA">
            <w:rPr>
              <w:rStyle w:val="PlaceholderText"/>
            </w:rPr>
            <w:t>Choose an item.</w:t>
          </w:r>
        </w:p>
      </w:docPartBody>
    </w:docPart>
    <w:docPart>
      <w:docPartPr>
        <w:name w:val="ED8078D2D4404180AA3454B7460C7891"/>
        <w:category>
          <w:name w:val="General"/>
          <w:gallery w:val="placeholder"/>
        </w:category>
        <w:types>
          <w:type w:val="bbPlcHdr"/>
        </w:types>
        <w:behaviors>
          <w:behavior w:val="content"/>
        </w:behaviors>
        <w:guid w:val="{21DFCCC3-549D-4D4C-A8EA-29F99D5489D9}"/>
      </w:docPartPr>
      <w:docPartBody>
        <w:p w:rsidR="006D1676" w:rsidRDefault="00696EC7" w:rsidP="00696EC7">
          <w:pPr>
            <w:pStyle w:val="ED8078D2D4404180AA3454B7460C7891"/>
          </w:pPr>
          <w:r w:rsidRPr="00F87BE0">
            <w:rPr>
              <w:rStyle w:val="PlaceholderText"/>
            </w:rPr>
            <w:t>Choose an item.</w:t>
          </w:r>
        </w:p>
      </w:docPartBody>
    </w:docPart>
    <w:docPart>
      <w:docPartPr>
        <w:name w:val="8C7580E6D60640628B71D69EFD5B4C2C"/>
        <w:category>
          <w:name w:val="General"/>
          <w:gallery w:val="placeholder"/>
        </w:category>
        <w:types>
          <w:type w:val="bbPlcHdr"/>
        </w:types>
        <w:behaviors>
          <w:behavior w:val="content"/>
        </w:behaviors>
        <w:guid w:val="{E1A173DA-22A4-482B-966B-B8AB3244DD57}"/>
      </w:docPartPr>
      <w:docPartBody>
        <w:p w:rsidR="006D1676" w:rsidRDefault="00696EC7" w:rsidP="00696EC7">
          <w:pPr>
            <w:pStyle w:val="8C7580E6D60640628B71D69EFD5B4C2C"/>
          </w:pPr>
          <w:r w:rsidRPr="003A71FA">
            <w:rPr>
              <w:rStyle w:val="PlaceholderText"/>
            </w:rPr>
            <w:t>Choose an item.</w:t>
          </w:r>
        </w:p>
      </w:docPartBody>
    </w:docPart>
    <w:docPart>
      <w:docPartPr>
        <w:name w:val="CEBA8466797A419ABA8C3D7C6623E66E"/>
        <w:category>
          <w:name w:val="General"/>
          <w:gallery w:val="placeholder"/>
        </w:category>
        <w:types>
          <w:type w:val="bbPlcHdr"/>
        </w:types>
        <w:behaviors>
          <w:behavior w:val="content"/>
        </w:behaviors>
        <w:guid w:val="{CD04F817-DF48-4CAB-90A2-9D30FE0826EE}"/>
      </w:docPartPr>
      <w:docPartBody>
        <w:p w:rsidR="006D1676" w:rsidRDefault="00696EC7" w:rsidP="00696EC7">
          <w:pPr>
            <w:pStyle w:val="CEBA8466797A419ABA8C3D7C6623E66E"/>
          </w:pPr>
          <w:r w:rsidRPr="00F87BE0">
            <w:rPr>
              <w:rStyle w:val="PlaceholderText"/>
            </w:rPr>
            <w:t>Choose an item.</w:t>
          </w:r>
        </w:p>
      </w:docPartBody>
    </w:docPart>
    <w:docPart>
      <w:docPartPr>
        <w:name w:val="CDD183566303452198BEDF39BF63E7D1"/>
        <w:category>
          <w:name w:val="General"/>
          <w:gallery w:val="placeholder"/>
        </w:category>
        <w:types>
          <w:type w:val="bbPlcHdr"/>
        </w:types>
        <w:behaviors>
          <w:behavior w:val="content"/>
        </w:behaviors>
        <w:guid w:val="{99B9B141-A57F-42C1-B0AF-2BC0CE924CA8}"/>
      </w:docPartPr>
      <w:docPartBody>
        <w:p w:rsidR="006D1676" w:rsidRDefault="00696EC7" w:rsidP="00696EC7">
          <w:pPr>
            <w:pStyle w:val="CDD183566303452198BEDF39BF63E7D1"/>
          </w:pPr>
          <w:r w:rsidRPr="003A71FA">
            <w:rPr>
              <w:rStyle w:val="PlaceholderText"/>
            </w:rPr>
            <w:t>Choose an item.</w:t>
          </w:r>
        </w:p>
      </w:docPartBody>
    </w:docPart>
    <w:docPart>
      <w:docPartPr>
        <w:name w:val="7ECCB9760E684044B8CDE9F1DA75D6D3"/>
        <w:category>
          <w:name w:val="General"/>
          <w:gallery w:val="placeholder"/>
        </w:category>
        <w:types>
          <w:type w:val="bbPlcHdr"/>
        </w:types>
        <w:behaviors>
          <w:behavior w:val="content"/>
        </w:behaviors>
        <w:guid w:val="{831A4CAA-D5AD-45A9-B116-B2CDBBD56DCC}"/>
      </w:docPartPr>
      <w:docPartBody>
        <w:p w:rsidR="006D1676" w:rsidRDefault="00696EC7" w:rsidP="00696EC7">
          <w:pPr>
            <w:pStyle w:val="7ECCB9760E684044B8CDE9F1DA75D6D3"/>
          </w:pPr>
          <w:r w:rsidRPr="00F87BE0">
            <w:rPr>
              <w:rStyle w:val="PlaceholderText"/>
            </w:rPr>
            <w:t>Choose an item.</w:t>
          </w:r>
        </w:p>
      </w:docPartBody>
    </w:docPart>
    <w:docPart>
      <w:docPartPr>
        <w:name w:val="B27479662B784E49A245AEA0E3C1DA47"/>
        <w:category>
          <w:name w:val="General"/>
          <w:gallery w:val="placeholder"/>
        </w:category>
        <w:types>
          <w:type w:val="bbPlcHdr"/>
        </w:types>
        <w:behaviors>
          <w:behavior w:val="content"/>
        </w:behaviors>
        <w:guid w:val="{BCF2A620-372D-49F8-B470-A4230EC55B88}"/>
      </w:docPartPr>
      <w:docPartBody>
        <w:p w:rsidR="006D1676" w:rsidRDefault="00696EC7" w:rsidP="00696EC7">
          <w:pPr>
            <w:pStyle w:val="B27479662B784E49A245AEA0E3C1DA47"/>
          </w:pPr>
          <w:r w:rsidRPr="003A71FA">
            <w:rPr>
              <w:rStyle w:val="PlaceholderText"/>
            </w:rPr>
            <w:t>Choose an item.</w:t>
          </w:r>
        </w:p>
      </w:docPartBody>
    </w:docPart>
    <w:docPart>
      <w:docPartPr>
        <w:name w:val="2055ECFF89404060BBD5DC8DD6E192D4"/>
        <w:category>
          <w:name w:val="General"/>
          <w:gallery w:val="placeholder"/>
        </w:category>
        <w:types>
          <w:type w:val="bbPlcHdr"/>
        </w:types>
        <w:behaviors>
          <w:behavior w:val="content"/>
        </w:behaviors>
        <w:guid w:val="{65EF70DE-78AC-4F38-BAB6-1DC144339781}"/>
      </w:docPartPr>
      <w:docPartBody>
        <w:p w:rsidR="006D1676" w:rsidRDefault="00696EC7" w:rsidP="00696EC7">
          <w:pPr>
            <w:pStyle w:val="2055ECFF89404060BBD5DC8DD6E192D4"/>
          </w:pPr>
          <w:r w:rsidRPr="00F87BE0">
            <w:rPr>
              <w:rStyle w:val="PlaceholderText"/>
            </w:rPr>
            <w:t>Choose an item.</w:t>
          </w:r>
        </w:p>
      </w:docPartBody>
    </w:docPart>
    <w:docPart>
      <w:docPartPr>
        <w:name w:val="FD2B13F3104F4A2B8A0D566BCC8CB147"/>
        <w:category>
          <w:name w:val="General"/>
          <w:gallery w:val="placeholder"/>
        </w:category>
        <w:types>
          <w:type w:val="bbPlcHdr"/>
        </w:types>
        <w:behaviors>
          <w:behavior w:val="content"/>
        </w:behaviors>
        <w:guid w:val="{60D9FBBC-C187-4CFF-AC11-416A4ADABB06}"/>
      </w:docPartPr>
      <w:docPartBody>
        <w:p w:rsidR="006D1676" w:rsidRDefault="00696EC7" w:rsidP="00696EC7">
          <w:pPr>
            <w:pStyle w:val="FD2B13F3104F4A2B8A0D566BCC8CB147"/>
          </w:pPr>
          <w:r w:rsidRPr="00F87BE0">
            <w:rPr>
              <w:rStyle w:val="PlaceholderText"/>
            </w:rPr>
            <w:t>Choose an item.</w:t>
          </w:r>
        </w:p>
      </w:docPartBody>
    </w:docPart>
    <w:docPart>
      <w:docPartPr>
        <w:name w:val="BEE4F0E4762D400780D7F46387EBE5ED"/>
        <w:category>
          <w:name w:val="General"/>
          <w:gallery w:val="placeholder"/>
        </w:category>
        <w:types>
          <w:type w:val="bbPlcHdr"/>
        </w:types>
        <w:behaviors>
          <w:behavior w:val="content"/>
        </w:behaviors>
        <w:guid w:val="{5A41E0CC-9292-4672-B061-9F831F4CA704}"/>
      </w:docPartPr>
      <w:docPartBody>
        <w:p w:rsidR="006D1676" w:rsidRDefault="00696EC7" w:rsidP="00696EC7">
          <w:pPr>
            <w:pStyle w:val="BEE4F0E4762D400780D7F46387EBE5ED"/>
          </w:pPr>
          <w:r w:rsidRPr="00F87BE0">
            <w:rPr>
              <w:rStyle w:val="PlaceholderText"/>
            </w:rPr>
            <w:t>Choose an item.</w:t>
          </w:r>
        </w:p>
      </w:docPartBody>
    </w:docPart>
    <w:docPart>
      <w:docPartPr>
        <w:name w:val="DF64A48D5A334055A941207150C30830"/>
        <w:category>
          <w:name w:val="General"/>
          <w:gallery w:val="placeholder"/>
        </w:category>
        <w:types>
          <w:type w:val="bbPlcHdr"/>
        </w:types>
        <w:behaviors>
          <w:behavior w:val="content"/>
        </w:behaviors>
        <w:guid w:val="{DA75131E-48AE-4B7A-8159-21F2397EC688}"/>
      </w:docPartPr>
      <w:docPartBody>
        <w:p w:rsidR="006D1676" w:rsidRDefault="00696EC7" w:rsidP="00696EC7">
          <w:pPr>
            <w:pStyle w:val="DF64A48D5A334055A941207150C30830"/>
          </w:pPr>
          <w:r w:rsidRPr="00F87BE0">
            <w:rPr>
              <w:rStyle w:val="PlaceholderText"/>
            </w:rPr>
            <w:t>Choose an item.</w:t>
          </w:r>
        </w:p>
      </w:docPartBody>
    </w:docPart>
    <w:docPart>
      <w:docPartPr>
        <w:name w:val="5F7D4D0B6B464216B4D607E969AB3FD6"/>
        <w:category>
          <w:name w:val="General"/>
          <w:gallery w:val="placeholder"/>
        </w:category>
        <w:types>
          <w:type w:val="bbPlcHdr"/>
        </w:types>
        <w:behaviors>
          <w:behavior w:val="content"/>
        </w:behaviors>
        <w:guid w:val="{8579C0E7-948F-449F-82CF-F691F22E47B2}"/>
      </w:docPartPr>
      <w:docPartBody>
        <w:p w:rsidR="006D1676" w:rsidRDefault="00696EC7" w:rsidP="00696EC7">
          <w:pPr>
            <w:pStyle w:val="5F7D4D0B6B464216B4D607E969AB3FD6"/>
          </w:pPr>
          <w:r w:rsidRPr="003A71FA">
            <w:rPr>
              <w:rStyle w:val="PlaceholderText"/>
            </w:rPr>
            <w:t>Choose an item.</w:t>
          </w:r>
        </w:p>
      </w:docPartBody>
    </w:docPart>
    <w:docPart>
      <w:docPartPr>
        <w:name w:val="2A933972DF264F5FAA7DA09173F491CB"/>
        <w:category>
          <w:name w:val="General"/>
          <w:gallery w:val="placeholder"/>
        </w:category>
        <w:types>
          <w:type w:val="bbPlcHdr"/>
        </w:types>
        <w:behaviors>
          <w:behavior w:val="content"/>
        </w:behaviors>
        <w:guid w:val="{E51F0678-BF34-433B-B48E-63E6707746A1}"/>
      </w:docPartPr>
      <w:docPartBody>
        <w:p w:rsidR="006D1676" w:rsidRDefault="00696EC7" w:rsidP="00696EC7">
          <w:pPr>
            <w:pStyle w:val="2A933972DF264F5FAA7DA09173F491CB"/>
          </w:pPr>
          <w:r w:rsidRPr="00F87BE0">
            <w:rPr>
              <w:rStyle w:val="PlaceholderText"/>
            </w:rPr>
            <w:t>Choose an item.</w:t>
          </w:r>
        </w:p>
      </w:docPartBody>
    </w:docPart>
    <w:docPart>
      <w:docPartPr>
        <w:name w:val="C3D8C942170A47789917EC71F23028F1"/>
        <w:category>
          <w:name w:val="General"/>
          <w:gallery w:val="placeholder"/>
        </w:category>
        <w:types>
          <w:type w:val="bbPlcHdr"/>
        </w:types>
        <w:behaviors>
          <w:behavior w:val="content"/>
        </w:behaviors>
        <w:guid w:val="{D0483308-F5DA-483B-86E9-E26C68E630B2}"/>
      </w:docPartPr>
      <w:docPartBody>
        <w:p w:rsidR="006D1676" w:rsidRDefault="00696EC7" w:rsidP="00696EC7">
          <w:pPr>
            <w:pStyle w:val="C3D8C942170A47789917EC71F23028F1"/>
          </w:pPr>
          <w:r w:rsidRPr="003A71FA">
            <w:rPr>
              <w:rStyle w:val="PlaceholderText"/>
            </w:rPr>
            <w:t>Choose an item.</w:t>
          </w:r>
        </w:p>
      </w:docPartBody>
    </w:docPart>
    <w:docPart>
      <w:docPartPr>
        <w:name w:val="EFC9C7DD0D804A8DA85155F9BE847DB2"/>
        <w:category>
          <w:name w:val="General"/>
          <w:gallery w:val="placeholder"/>
        </w:category>
        <w:types>
          <w:type w:val="bbPlcHdr"/>
        </w:types>
        <w:behaviors>
          <w:behavior w:val="content"/>
        </w:behaviors>
        <w:guid w:val="{032426CA-67C8-4016-9FF7-B6757A3DC789}"/>
      </w:docPartPr>
      <w:docPartBody>
        <w:p w:rsidR="006D1676" w:rsidRDefault="00696EC7" w:rsidP="00696EC7">
          <w:pPr>
            <w:pStyle w:val="EFC9C7DD0D804A8DA85155F9BE847DB2"/>
          </w:pPr>
          <w:r w:rsidRPr="00F87BE0">
            <w:rPr>
              <w:rStyle w:val="PlaceholderText"/>
            </w:rPr>
            <w:t>Choose an item.</w:t>
          </w:r>
        </w:p>
      </w:docPartBody>
    </w:docPart>
    <w:docPart>
      <w:docPartPr>
        <w:name w:val="CA1656ED036149A19A67684800AF13D6"/>
        <w:category>
          <w:name w:val="General"/>
          <w:gallery w:val="placeholder"/>
        </w:category>
        <w:types>
          <w:type w:val="bbPlcHdr"/>
        </w:types>
        <w:behaviors>
          <w:behavior w:val="content"/>
        </w:behaviors>
        <w:guid w:val="{6865D494-F99D-4E0B-B071-2B706C185970}"/>
      </w:docPartPr>
      <w:docPartBody>
        <w:p w:rsidR="006D1676" w:rsidRDefault="00696EC7" w:rsidP="00696EC7">
          <w:pPr>
            <w:pStyle w:val="CA1656ED036149A19A67684800AF13D6"/>
          </w:pPr>
          <w:r w:rsidRPr="003A71FA">
            <w:rPr>
              <w:rStyle w:val="PlaceholderText"/>
            </w:rPr>
            <w:t>Choose an item.</w:t>
          </w:r>
        </w:p>
      </w:docPartBody>
    </w:docPart>
    <w:docPart>
      <w:docPartPr>
        <w:name w:val="BFDF5CF7967D4F79A0F1A07A1BADD669"/>
        <w:category>
          <w:name w:val="General"/>
          <w:gallery w:val="placeholder"/>
        </w:category>
        <w:types>
          <w:type w:val="bbPlcHdr"/>
        </w:types>
        <w:behaviors>
          <w:behavior w:val="content"/>
        </w:behaviors>
        <w:guid w:val="{2CE61019-CAB1-499E-8F30-D43E8F90CEE5}"/>
      </w:docPartPr>
      <w:docPartBody>
        <w:p w:rsidR="006D1676" w:rsidRDefault="00696EC7" w:rsidP="00696EC7">
          <w:pPr>
            <w:pStyle w:val="BFDF5CF7967D4F79A0F1A07A1BADD669"/>
          </w:pPr>
          <w:r w:rsidRPr="00F87BE0">
            <w:rPr>
              <w:rStyle w:val="PlaceholderText"/>
            </w:rPr>
            <w:t>Choose an item.</w:t>
          </w:r>
        </w:p>
      </w:docPartBody>
    </w:docPart>
    <w:docPart>
      <w:docPartPr>
        <w:name w:val="39DF8C0F26C84D3598A818FF7542E1D5"/>
        <w:category>
          <w:name w:val="General"/>
          <w:gallery w:val="placeholder"/>
        </w:category>
        <w:types>
          <w:type w:val="bbPlcHdr"/>
        </w:types>
        <w:behaviors>
          <w:behavior w:val="content"/>
        </w:behaviors>
        <w:guid w:val="{9C07F105-408E-4343-ABDB-8CEF7B2CA0EB}"/>
      </w:docPartPr>
      <w:docPartBody>
        <w:p w:rsidR="006D1676" w:rsidRDefault="00696EC7" w:rsidP="00696EC7">
          <w:pPr>
            <w:pStyle w:val="39DF8C0F26C84D3598A818FF7542E1D5"/>
          </w:pPr>
          <w:r w:rsidRPr="003A71FA">
            <w:rPr>
              <w:rStyle w:val="PlaceholderText"/>
            </w:rPr>
            <w:t>Choose an item.</w:t>
          </w:r>
        </w:p>
      </w:docPartBody>
    </w:docPart>
    <w:docPart>
      <w:docPartPr>
        <w:name w:val="9A472FC930994254A17A62B198AD26AA"/>
        <w:category>
          <w:name w:val="General"/>
          <w:gallery w:val="placeholder"/>
        </w:category>
        <w:types>
          <w:type w:val="bbPlcHdr"/>
        </w:types>
        <w:behaviors>
          <w:behavior w:val="content"/>
        </w:behaviors>
        <w:guid w:val="{3C73242B-640B-4CC9-84F2-52C4AFE6C391}"/>
      </w:docPartPr>
      <w:docPartBody>
        <w:p w:rsidR="006D1676" w:rsidRDefault="00696EC7" w:rsidP="00696EC7">
          <w:pPr>
            <w:pStyle w:val="9A472FC930994254A17A62B198AD26AA"/>
          </w:pPr>
          <w:r w:rsidRPr="00F87BE0">
            <w:rPr>
              <w:rStyle w:val="PlaceholderText"/>
            </w:rPr>
            <w:t>Choose an item.</w:t>
          </w:r>
        </w:p>
      </w:docPartBody>
    </w:docPart>
    <w:docPart>
      <w:docPartPr>
        <w:name w:val="9E360CC160BB43CF8D5A844DFA287B3A"/>
        <w:category>
          <w:name w:val="General"/>
          <w:gallery w:val="placeholder"/>
        </w:category>
        <w:types>
          <w:type w:val="bbPlcHdr"/>
        </w:types>
        <w:behaviors>
          <w:behavior w:val="content"/>
        </w:behaviors>
        <w:guid w:val="{989BAF87-CCFD-42BE-8D35-8FD2816B6428}"/>
      </w:docPartPr>
      <w:docPartBody>
        <w:p w:rsidR="005A2491" w:rsidRDefault="00FC3ADA" w:rsidP="00FC3ADA">
          <w:pPr>
            <w:pStyle w:val="9E360CC160BB43CF8D5A844DFA287B3A"/>
          </w:pPr>
          <w:r w:rsidRPr="003A71FA">
            <w:rPr>
              <w:rStyle w:val="PlaceholderText"/>
            </w:rPr>
            <w:t>Choose an item.</w:t>
          </w:r>
        </w:p>
      </w:docPartBody>
    </w:docPart>
    <w:docPart>
      <w:docPartPr>
        <w:name w:val="08493532B4B442B9BD003BE2F4029721"/>
        <w:category>
          <w:name w:val="General"/>
          <w:gallery w:val="placeholder"/>
        </w:category>
        <w:types>
          <w:type w:val="bbPlcHdr"/>
        </w:types>
        <w:behaviors>
          <w:behavior w:val="content"/>
        </w:behaviors>
        <w:guid w:val="{82D9F549-504B-492C-9BD0-F3BD3B4578FC}"/>
      </w:docPartPr>
      <w:docPartBody>
        <w:p w:rsidR="005A2491" w:rsidRDefault="00FC3ADA" w:rsidP="00FC3ADA">
          <w:pPr>
            <w:pStyle w:val="08493532B4B442B9BD003BE2F4029721"/>
          </w:pPr>
          <w:r w:rsidRPr="003A71FA">
            <w:rPr>
              <w:rStyle w:val="PlaceholderText"/>
            </w:rPr>
            <w:t>Choose an item.</w:t>
          </w:r>
        </w:p>
      </w:docPartBody>
    </w:docPart>
    <w:docPart>
      <w:docPartPr>
        <w:name w:val="B403D44605C8479F8C9365F9BEB806F1"/>
        <w:category>
          <w:name w:val="General"/>
          <w:gallery w:val="placeholder"/>
        </w:category>
        <w:types>
          <w:type w:val="bbPlcHdr"/>
        </w:types>
        <w:behaviors>
          <w:behavior w:val="content"/>
        </w:behaviors>
        <w:guid w:val="{907A3591-366F-4095-8398-7076C43E644B}"/>
      </w:docPartPr>
      <w:docPartBody>
        <w:p w:rsidR="005A2491" w:rsidRDefault="00FC3ADA" w:rsidP="00FC3ADA">
          <w:pPr>
            <w:pStyle w:val="B403D44605C8479F8C9365F9BEB806F1"/>
          </w:pPr>
          <w:r w:rsidRPr="00F87BE0">
            <w:rPr>
              <w:rStyle w:val="PlaceholderText"/>
            </w:rPr>
            <w:t>Choose an item.</w:t>
          </w:r>
        </w:p>
      </w:docPartBody>
    </w:docPart>
    <w:docPart>
      <w:docPartPr>
        <w:name w:val="0A16A911A99749D9A2BFDE9676F3A351"/>
        <w:category>
          <w:name w:val="General"/>
          <w:gallery w:val="placeholder"/>
        </w:category>
        <w:types>
          <w:type w:val="bbPlcHdr"/>
        </w:types>
        <w:behaviors>
          <w:behavior w:val="content"/>
        </w:behaviors>
        <w:guid w:val="{2A4DFA53-1EAA-4D55-B591-0EC10FB7074B}"/>
      </w:docPartPr>
      <w:docPartBody>
        <w:p w:rsidR="005A2491" w:rsidRDefault="00FC3ADA" w:rsidP="00FC3ADA">
          <w:pPr>
            <w:pStyle w:val="0A16A911A99749D9A2BFDE9676F3A351"/>
          </w:pPr>
          <w:r w:rsidRPr="00F87BE0">
            <w:rPr>
              <w:rStyle w:val="PlaceholderText"/>
            </w:rPr>
            <w:t>Choose an item.</w:t>
          </w:r>
        </w:p>
      </w:docPartBody>
    </w:docPart>
    <w:docPart>
      <w:docPartPr>
        <w:name w:val="6555C31F66DE435BA39C3A578EE64C5A"/>
        <w:category>
          <w:name w:val="General"/>
          <w:gallery w:val="placeholder"/>
        </w:category>
        <w:types>
          <w:type w:val="bbPlcHdr"/>
        </w:types>
        <w:behaviors>
          <w:behavior w:val="content"/>
        </w:behaviors>
        <w:guid w:val="{01BAF49C-90F1-4016-85A4-31339DD1AFC9}"/>
      </w:docPartPr>
      <w:docPartBody>
        <w:p w:rsidR="005A2491" w:rsidRDefault="00FC3ADA" w:rsidP="00FC3ADA">
          <w:pPr>
            <w:pStyle w:val="6555C31F66DE435BA39C3A578EE64C5A"/>
          </w:pPr>
          <w:r w:rsidRPr="00F87BE0">
            <w:rPr>
              <w:rStyle w:val="PlaceholderText"/>
            </w:rPr>
            <w:t>Choose an item.</w:t>
          </w:r>
        </w:p>
      </w:docPartBody>
    </w:docPart>
    <w:docPart>
      <w:docPartPr>
        <w:name w:val="D24E1968F30540D78B6C32FA9188D15A"/>
        <w:category>
          <w:name w:val="General"/>
          <w:gallery w:val="placeholder"/>
        </w:category>
        <w:types>
          <w:type w:val="bbPlcHdr"/>
        </w:types>
        <w:behaviors>
          <w:behavior w:val="content"/>
        </w:behaviors>
        <w:guid w:val="{117E21C9-9E2C-44E2-8342-71836233531B}"/>
      </w:docPartPr>
      <w:docPartBody>
        <w:p w:rsidR="005A2491" w:rsidRDefault="00FC3ADA" w:rsidP="00FC3ADA">
          <w:pPr>
            <w:pStyle w:val="D24E1968F30540D78B6C32FA9188D15A"/>
          </w:pPr>
          <w:r w:rsidRPr="003A71FA">
            <w:rPr>
              <w:rStyle w:val="PlaceholderText"/>
            </w:rPr>
            <w:t>Choose an item.</w:t>
          </w:r>
        </w:p>
      </w:docPartBody>
    </w:docPart>
    <w:docPart>
      <w:docPartPr>
        <w:name w:val="EC0122A211D044D380E80B7DAF10ACDC"/>
        <w:category>
          <w:name w:val="General"/>
          <w:gallery w:val="placeholder"/>
        </w:category>
        <w:types>
          <w:type w:val="bbPlcHdr"/>
        </w:types>
        <w:behaviors>
          <w:behavior w:val="content"/>
        </w:behaviors>
        <w:guid w:val="{D8DC3629-EB2E-4B64-AC15-BFB4041FB252}"/>
      </w:docPartPr>
      <w:docPartBody>
        <w:p w:rsidR="005A2491" w:rsidRDefault="00FC3ADA" w:rsidP="00FC3ADA">
          <w:pPr>
            <w:pStyle w:val="EC0122A211D044D380E80B7DAF10ACDC"/>
          </w:pPr>
          <w:r w:rsidRPr="00F87BE0">
            <w:rPr>
              <w:rStyle w:val="PlaceholderText"/>
            </w:rPr>
            <w:t>Choose an item.</w:t>
          </w:r>
        </w:p>
      </w:docPartBody>
    </w:docPart>
    <w:docPart>
      <w:docPartPr>
        <w:name w:val="DC38E335ABB24D9E9AB1971AC86AD71D"/>
        <w:category>
          <w:name w:val="General"/>
          <w:gallery w:val="placeholder"/>
        </w:category>
        <w:types>
          <w:type w:val="bbPlcHdr"/>
        </w:types>
        <w:behaviors>
          <w:behavior w:val="content"/>
        </w:behaviors>
        <w:guid w:val="{61B34642-E447-47FE-809E-384EC9F00CF0}"/>
      </w:docPartPr>
      <w:docPartBody>
        <w:p w:rsidR="005A2491" w:rsidRDefault="00FC3ADA" w:rsidP="00FC3ADA">
          <w:pPr>
            <w:pStyle w:val="DC38E335ABB24D9E9AB1971AC86AD71D"/>
          </w:pPr>
          <w:r w:rsidRPr="003A71FA">
            <w:rPr>
              <w:rStyle w:val="PlaceholderText"/>
            </w:rPr>
            <w:t>Choose an item.</w:t>
          </w:r>
        </w:p>
      </w:docPartBody>
    </w:docPart>
    <w:docPart>
      <w:docPartPr>
        <w:name w:val="26FACB9000E54066BF9144207E927CDD"/>
        <w:category>
          <w:name w:val="General"/>
          <w:gallery w:val="placeholder"/>
        </w:category>
        <w:types>
          <w:type w:val="bbPlcHdr"/>
        </w:types>
        <w:behaviors>
          <w:behavior w:val="content"/>
        </w:behaviors>
        <w:guid w:val="{EC92DF22-D37A-48F4-A3EE-92285321CB97}"/>
      </w:docPartPr>
      <w:docPartBody>
        <w:p w:rsidR="005A2491" w:rsidRDefault="00FC3ADA" w:rsidP="00FC3ADA">
          <w:pPr>
            <w:pStyle w:val="26FACB9000E54066BF9144207E927CDD"/>
          </w:pPr>
          <w:r w:rsidRPr="00F87BE0">
            <w:rPr>
              <w:rStyle w:val="PlaceholderText"/>
            </w:rPr>
            <w:t>Choose an item.</w:t>
          </w:r>
        </w:p>
      </w:docPartBody>
    </w:docPart>
    <w:docPart>
      <w:docPartPr>
        <w:name w:val="FB25FD41CF1742BFB0EB927D9AEF78AF"/>
        <w:category>
          <w:name w:val="General"/>
          <w:gallery w:val="placeholder"/>
        </w:category>
        <w:types>
          <w:type w:val="bbPlcHdr"/>
        </w:types>
        <w:behaviors>
          <w:behavior w:val="content"/>
        </w:behaviors>
        <w:guid w:val="{5648470B-6967-4158-816C-3D996FE626FE}"/>
      </w:docPartPr>
      <w:docPartBody>
        <w:p w:rsidR="005A2491" w:rsidRDefault="00FC3ADA" w:rsidP="00FC3ADA">
          <w:pPr>
            <w:pStyle w:val="FB25FD41CF1742BFB0EB927D9AEF78AF"/>
          </w:pPr>
          <w:r w:rsidRPr="003A71FA">
            <w:rPr>
              <w:rStyle w:val="PlaceholderText"/>
            </w:rPr>
            <w:t>Choose an item.</w:t>
          </w:r>
        </w:p>
      </w:docPartBody>
    </w:docPart>
    <w:docPart>
      <w:docPartPr>
        <w:name w:val="9F1EC092C0F94E9BAF131734DB81639D"/>
        <w:category>
          <w:name w:val="General"/>
          <w:gallery w:val="placeholder"/>
        </w:category>
        <w:types>
          <w:type w:val="bbPlcHdr"/>
        </w:types>
        <w:behaviors>
          <w:behavior w:val="content"/>
        </w:behaviors>
        <w:guid w:val="{EE93EAA8-7258-44E8-8998-B9E945A63B14}"/>
      </w:docPartPr>
      <w:docPartBody>
        <w:p w:rsidR="005A2491" w:rsidRDefault="00FC3ADA" w:rsidP="00FC3ADA">
          <w:pPr>
            <w:pStyle w:val="9F1EC092C0F94E9BAF131734DB81639D"/>
          </w:pPr>
          <w:r w:rsidRPr="00F87BE0">
            <w:rPr>
              <w:rStyle w:val="PlaceholderText"/>
            </w:rPr>
            <w:t>Choose an item.</w:t>
          </w:r>
        </w:p>
      </w:docPartBody>
    </w:docPart>
    <w:docPart>
      <w:docPartPr>
        <w:name w:val="3620A31C61204D139CD61D4D1916A26D"/>
        <w:category>
          <w:name w:val="General"/>
          <w:gallery w:val="placeholder"/>
        </w:category>
        <w:types>
          <w:type w:val="bbPlcHdr"/>
        </w:types>
        <w:behaviors>
          <w:behavior w:val="content"/>
        </w:behaviors>
        <w:guid w:val="{741B3623-30D9-4CB3-B7D5-46C1F58270B4}"/>
      </w:docPartPr>
      <w:docPartBody>
        <w:p w:rsidR="005A2491" w:rsidRDefault="00FC3ADA" w:rsidP="00FC3ADA">
          <w:pPr>
            <w:pStyle w:val="3620A31C61204D139CD61D4D1916A26D"/>
          </w:pPr>
          <w:r w:rsidRPr="003A71FA">
            <w:rPr>
              <w:rStyle w:val="PlaceholderText"/>
            </w:rPr>
            <w:t>Choose an item.</w:t>
          </w:r>
        </w:p>
      </w:docPartBody>
    </w:docPart>
    <w:docPart>
      <w:docPartPr>
        <w:name w:val="273B44E9B9E840768F114E494FFE956E"/>
        <w:category>
          <w:name w:val="General"/>
          <w:gallery w:val="placeholder"/>
        </w:category>
        <w:types>
          <w:type w:val="bbPlcHdr"/>
        </w:types>
        <w:behaviors>
          <w:behavior w:val="content"/>
        </w:behaviors>
        <w:guid w:val="{CD6D219E-02CB-4322-A8D8-4F9F3E751738}"/>
      </w:docPartPr>
      <w:docPartBody>
        <w:p w:rsidR="005A2491" w:rsidRDefault="00FC3ADA" w:rsidP="00FC3ADA">
          <w:pPr>
            <w:pStyle w:val="273B44E9B9E840768F114E494FFE956E"/>
          </w:pPr>
          <w:r w:rsidRPr="00F87BE0">
            <w:rPr>
              <w:rStyle w:val="PlaceholderText"/>
            </w:rPr>
            <w:t>Choose an item.</w:t>
          </w:r>
        </w:p>
      </w:docPartBody>
    </w:docPart>
    <w:docPart>
      <w:docPartPr>
        <w:name w:val="F7A733EC64D34D17AA1D1A7D8666B919"/>
        <w:category>
          <w:name w:val="General"/>
          <w:gallery w:val="placeholder"/>
        </w:category>
        <w:types>
          <w:type w:val="bbPlcHdr"/>
        </w:types>
        <w:behaviors>
          <w:behavior w:val="content"/>
        </w:behaviors>
        <w:guid w:val="{57E6039D-3B84-4CB2-87CF-A7F2039AD408}"/>
      </w:docPartPr>
      <w:docPartBody>
        <w:p w:rsidR="00E35038" w:rsidRDefault="005A2491" w:rsidP="005A2491">
          <w:pPr>
            <w:pStyle w:val="F7A733EC64D34D17AA1D1A7D8666B919"/>
          </w:pPr>
          <w:r w:rsidRPr="003A71FA">
            <w:rPr>
              <w:rStyle w:val="PlaceholderText"/>
            </w:rPr>
            <w:t>Choose an item.</w:t>
          </w:r>
        </w:p>
      </w:docPartBody>
    </w:docPart>
    <w:docPart>
      <w:docPartPr>
        <w:name w:val="13323A0B51B944AAAD503F8260D4E6A6"/>
        <w:category>
          <w:name w:val="General"/>
          <w:gallery w:val="placeholder"/>
        </w:category>
        <w:types>
          <w:type w:val="bbPlcHdr"/>
        </w:types>
        <w:behaviors>
          <w:behavior w:val="content"/>
        </w:behaviors>
        <w:guid w:val="{9D3DA687-765C-43CB-97E8-625345FB3322}"/>
      </w:docPartPr>
      <w:docPartBody>
        <w:p w:rsidR="00E35038" w:rsidRDefault="005A2491" w:rsidP="005A2491">
          <w:pPr>
            <w:pStyle w:val="13323A0B51B944AAAD503F8260D4E6A6"/>
          </w:pPr>
          <w:r w:rsidRPr="003A71FA">
            <w:rPr>
              <w:rStyle w:val="PlaceholderText"/>
            </w:rPr>
            <w:t>Choose an item.</w:t>
          </w:r>
        </w:p>
      </w:docPartBody>
    </w:docPart>
    <w:docPart>
      <w:docPartPr>
        <w:name w:val="CFFA344DA0404623B1FE4CD5F2934DC1"/>
        <w:category>
          <w:name w:val="General"/>
          <w:gallery w:val="placeholder"/>
        </w:category>
        <w:types>
          <w:type w:val="bbPlcHdr"/>
        </w:types>
        <w:behaviors>
          <w:behavior w:val="content"/>
        </w:behaviors>
        <w:guid w:val="{6F690230-E122-4F21-849C-FE1441012164}"/>
      </w:docPartPr>
      <w:docPartBody>
        <w:p w:rsidR="00E35038" w:rsidRDefault="005A2491" w:rsidP="005A2491">
          <w:pPr>
            <w:pStyle w:val="CFFA344DA0404623B1FE4CD5F2934DC1"/>
          </w:pPr>
          <w:r w:rsidRPr="00F87BE0">
            <w:rPr>
              <w:rStyle w:val="PlaceholderText"/>
            </w:rPr>
            <w:t>Choose an item.</w:t>
          </w:r>
        </w:p>
      </w:docPartBody>
    </w:docPart>
    <w:docPart>
      <w:docPartPr>
        <w:name w:val="B6872BD0EB04457F90CCA88FE20D142A"/>
        <w:category>
          <w:name w:val="General"/>
          <w:gallery w:val="placeholder"/>
        </w:category>
        <w:types>
          <w:type w:val="bbPlcHdr"/>
        </w:types>
        <w:behaviors>
          <w:behavior w:val="content"/>
        </w:behaviors>
        <w:guid w:val="{40460F10-71C3-4730-B591-3AFB13BAE0DD}"/>
      </w:docPartPr>
      <w:docPartBody>
        <w:p w:rsidR="00E35038" w:rsidRDefault="005A2491" w:rsidP="005A2491">
          <w:pPr>
            <w:pStyle w:val="B6872BD0EB04457F90CCA88FE20D142A"/>
          </w:pPr>
          <w:r w:rsidRPr="00F87BE0">
            <w:rPr>
              <w:rStyle w:val="PlaceholderText"/>
            </w:rPr>
            <w:t>Choose an item.</w:t>
          </w:r>
        </w:p>
      </w:docPartBody>
    </w:docPart>
    <w:docPart>
      <w:docPartPr>
        <w:name w:val="787060A3EE274F17AC37495705AF61D4"/>
        <w:category>
          <w:name w:val="General"/>
          <w:gallery w:val="placeholder"/>
        </w:category>
        <w:types>
          <w:type w:val="bbPlcHdr"/>
        </w:types>
        <w:behaviors>
          <w:behavior w:val="content"/>
        </w:behaviors>
        <w:guid w:val="{BE27CB98-98C0-44BD-89A8-BDCA885F3673}"/>
      </w:docPartPr>
      <w:docPartBody>
        <w:p w:rsidR="00E35038" w:rsidRDefault="005A2491" w:rsidP="005A2491">
          <w:pPr>
            <w:pStyle w:val="787060A3EE274F17AC37495705AF61D4"/>
          </w:pPr>
          <w:r w:rsidRPr="00F87BE0">
            <w:rPr>
              <w:rStyle w:val="PlaceholderText"/>
            </w:rPr>
            <w:t>Choose an item.</w:t>
          </w:r>
        </w:p>
      </w:docPartBody>
    </w:docPart>
    <w:docPart>
      <w:docPartPr>
        <w:name w:val="B750B5D0F699401482042AF8006420DB"/>
        <w:category>
          <w:name w:val="General"/>
          <w:gallery w:val="placeholder"/>
        </w:category>
        <w:types>
          <w:type w:val="bbPlcHdr"/>
        </w:types>
        <w:behaviors>
          <w:behavior w:val="content"/>
        </w:behaviors>
        <w:guid w:val="{73EA8FE6-3ADF-490C-A774-B841021D4A49}"/>
      </w:docPartPr>
      <w:docPartBody>
        <w:p w:rsidR="00E35038" w:rsidRDefault="005A2491" w:rsidP="005A2491">
          <w:pPr>
            <w:pStyle w:val="B750B5D0F699401482042AF8006420DB"/>
          </w:pPr>
          <w:r w:rsidRPr="003A71FA">
            <w:rPr>
              <w:rStyle w:val="PlaceholderText"/>
            </w:rPr>
            <w:t>Choose an item.</w:t>
          </w:r>
        </w:p>
      </w:docPartBody>
    </w:docPart>
    <w:docPart>
      <w:docPartPr>
        <w:name w:val="F2F5A2088E1E48ABB91C39561AB0EF38"/>
        <w:category>
          <w:name w:val="General"/>
          <w:gallery w:val="placeholder"/>
        </w:category>
        <w:types>
          <w:type w:val="bbPlcHdr"/>
        </w:types>
        <w:behaviors>
          <w:behavior w:val="content"/>
        </w:behaviors>
        <w:guid w:val="{0BC5C49D-2054-4481-BE76-393DDF358C87}"/>
      </w:docPartPr>
      <w:docPartBody>
        <w:p w:rsidR="00E35038" w:rsidRDefault="005A2491" w:rsidP="005A2491">
          <w:pPr>
            <w:pStyle w:val="F2F5A2088E1E48ABB91C39561AB0EF38"/>
          </w:pPr>
          <w:r w:rsidRPr="00F87BE0">
            <w:rPr>
              <w:rStyle w:val="PlaceholderText"/>
            </w:rPr>
            <w:t>Choose an item.</w:t>
          </w:r>
        </w:p>
      </w:docPartBody>
    </w:docPart>
    <w:docPart>
      <w:docPartPr>
        <w:name w:val="D025C7277FE3406EB6CA6D060B0FC9A2"/>
        <w:category>
          <w:name w:val="General"/>
          <w:gallery w:val="placeholder"/>
        </w:category>
        <w:types>
          <w:type w:val="bbPlcHdr"/>
        </w:types>
        <w:behaviors>
          <w:behavior w:val="content"/>
        </w:behaviors>
        <w:guid w:val="{B2A5E961-FD02-432F-835A-9B9625946647}"/>
      </w:docPartPr>
      <w:docPartBody>
        <w:p w:rsidR="00E35038" w:rsidRDefault="005A2491" w:rsidP="005A2491">
          <w:pPr>
            <w:pStyle w:val="D025C7277FE3406EB6CA6D060B0FC9A2"/>
          </w:pPr>
          <w:r w:rsidRPr="003A71FA">
            <w:rPr>
              <w:rStyle w:val="PlaceholderText"/>
            </w:rPr>
            <w:t>Choose an item.</w:t>
          </w:r>
        </w:p>
      </w:docPartBody>
    </w:docPart>
    <w:docPart>
      <w:docPartPr>
        <w:name w:val="6A434AFAAF354EEF892BACA37306EE4E"/>
        <w:category>
          <w:name w:val="General"/>
          <w:gallery w:val="placeholder"/>
        </w:category>
        <w:types>
          <w:type w:val="bbPlcHdr"/>
        </w:types>
        <w:behaviors>
          <w:behavior w:val="content"/>
        </w:behaviors>
        <w:guid w:val="{1E1125E9-11F3-43C0-A95D-2BD1C5341264}"/>
      </w:docPartPr>
      <w:docPartBody>
        <w:p w:rsidR="00E35038" w:rsidRDefault="005A2491" w:rsidP="005A2491">
          <w:pPr>
            <w:pStyle w:val="6A434AFAAF354EEF892BACA37306EE4E"/>
          </w:pPr>
          <w:r w:rsidRPr="00F87BE0">
            <w:rPr>
              <w:rStyle w:val="PlaceholderText"/>
            </w:rPr>
            <w:t>Choose an item.</w:t>
          </w:r>
        </w:p>
      </w:docPartBody>
    </w:docPart>
    <w:docPart>
      <w:docPartPr>
        <w:name w:val="8947028FAF344696A17D28E6899C3B93"/>
        <w:category>
          <w:name w:val="General"/>
          <w:gallery w:val="placeholder"/>
        </w:category>
        <w:types>
          <w:type w:val="bbPlcHdr"/>
        </w:types>
        <w:behaviors>
          <w:behavior w:val="content"/>
        </w:behaviors>
        <w:guid w:val="{EA0C515D-A76C-434D-9B78-9DC18795EB60}"/>
      </w:docPartPr>
      <w:docPartBody>
        <w:p w:rsidR="00E35038" w:rsidRDefault="005A2491" w:rsidP="005A2491">
          <w:pPr>
            <w:pStyle w:val="8947028FAF344696A17D28E6899C3B93"/>
          </w:pPr>
          <w:r w:rsidRPr="003A71FA">
            <w:rPr>
              <w:rStyle w:val="PlaceholderText"/>
            </w:rPr>
            <w:t>Choose an item.</w:t>
          </w:r>
        </w:p>
      </w:docPartBody>
    </w:docPart>
    <w:docPart>
      <w:docPartPr>
        <w:name w:val="534374F7BB154799822E06BADB876755"/>
        <w:category>
          <w:name w:val="General"/>
          <w:gallery w:val="placeholder"/>
        </w:category>
        <w:types>
          <w:type w:val="bbPlcHdr"/>
        </w:types>
        <w:behaviors>
          <w:behavior w:val="content"/>
        </w:behaviors>
        <w:guid w:val="{FD23ED43-C3BC-4DD3-B56F-B8B0F97EE921}"/>
      </w:docPartPr>
      <w:docPartBody>
        <w:p w:rsidR="00E35038" w:rsidRDefault="005A2491" w:rsidP="005A2491">
          <w:pPr>
            <w:pStyle w:val="534374F7BB154799822E06BADB876755"/>
          </w:pPr>
          <w:r w:rsidRPr="00F87BE0">
            <w:rPr>
              <w:rStyle w:val="PlaceholderText"/>
            </w:rPr>
            <w:t>Choose an item.</w:t>
          </w:r>
        </w:p>
      </w:docPartBody>
    </w:docPart>
    <w:docPart>
      <w:docPartPr>
        <w:name w:val="AD6A92E79C1F4F83B996EB0AD03F2167"/>
        <w:category>
          <w:name w:val="General"/>
          <w:gallery w:val="placeholder"/>
        </w:category>
        <w:types>
          <w:type w:val="bbPlcHdr"/>
        </w:types>
        <w:behaviors>
          <w:behavior w:val="content"/>
        </w:behaviors>
        <w:guid w:val="{CA291FDB-CED2-481E-8529-1D09C5290385}"/>
      </w:docPartPr>
      <w:docPartBody>
        <w:p w:rsidR="00E35038" w:rsidRDefault="005A2491" w:rsidP="005A2491">
          <w:pPr>
            <w:pStyle w:val="AD6A92E79C1F4F83B996EB0AD03F2167"/>
          </w:pPr>
          <w:r w:rsidRPr="003A71FA">
            <w:rPr>
              <w:rStyle w:val="PlaceholderText"/>
            </w:rPr>
            <w:t>Choose an item.</w:t>
          </w:r>
        </w:p>
      </w:docPartBody>
    </w:docPart>
    <w:docPart>
      <w:docPartPr>
        <w:name w:val="3254EE672BE142208BC2617387B5598C"/>
        <w:category>
          <w:name w:val="General"/>
          <w:gallery w:val="placeholder"/>
        </w:category>
        <w:types>
          <w:type w:val="bbPlcHdr"/>
        </w:types>
        <w:behaviors>
          <w:behavior w:val="content"/>
        </w:behaviors>
        <w:guid w:val="{CC61E230-3842-4EEC-99DF-E897B52DD874}"/>
      </w:docPartPr>
      <w:docPartBody>
        <w:p w:rsidR="00E35038" w:rsidRDefault="005A2491" w:rsidP="005A2491">
          <w:pPr>
            <w:pStyle w:val="3254EE672BE142208BC2617387B5598C"/>
          </w:pPr>
          <w:r w:rsidRPr="00F87BE0">
            <w:rPr>
              <w:rStyle w:val="PlaceholderText"/>
            </w:rPr>
            <w:t>Choose an item.</w:t>
          </w:r>
        </w:p>
      </w:docPartBody>
    </w:docPart>
    <w:docPart>
      <w:docPartPr>
        <w:name w:val="F0A4E48D7B2A4608880CA9038EF7CD0E"/>
        <w:category>
          <w:name w:val="General"/>
          <w:gallery w:val="placeholder"/>
        </w:category>
        <w:types>
          <w:type w:val="bbPlcHdr"/>
        </w:types>
        <w:behaviors>
          <w:behavior w:val="content"/>
        </w:behaviors>
        <w:guid w:val="{3E2D794D-DC94-4DCE-AC22-E0CCF4357632}"/>
      </w:docPartPr>
      <w:docPartBody>
        <w:p w:rsidR="00E35038" w:rsidRDefault="005A2491" w:rsidP="005A2491">
          <w:pPr>
            <w:pStyle w:val="F0A4E48D7B2A4608880CA9038EF7CD0E"/>
          </w:pPr>
          <w:r w:rsidRPr="00F87BE0">
            <w:rPr>
              <w:rStyle w:val="PlaceholderText"/>
            </w:rPr>
            <w:t>Choose an item.</w:t>
          </w:r>
        </w:p>
      </w:docPartBody>
    </w:docPart>
    <w:docPart>
      <w:docPartPr>
        <w:name w:val="E256D062A0F34E529AECA06E81E478B1"/>
        <w:category>
          <w:name w:val="General"/>
          <w:gallery w:val="placeholder"/>
        </w:category>
        <w:types>
          <w:type w:val="bbPlcHdr"/>
        </w:types>
        <w:behaviors>
          <w:behavior w:val="content"/>
        </w:behaviors>
        <w:guid w:val="{08C2F48B-9CAB-4AF8-B209-9A864DD84385}"/>
      </w:docPartPr>
      <w:docPartBody>
        <w:p w:rsidR="00E35038" w:rsidRDefault="005A2491" w:rsidP="005A2491">
          <w:pPr>
            <w:pStyle w:val="E256D062A0F34E529AECA06E81E478B1"/>
          </w:pPr>
          <w:r w:rsidRPr="00F87BE0">
            <w:rPr>
              <w:rStyle w:val="PlaceholderText"/>
            </w:rPr>
            <w:t>Choose an item.</w:t>
          </w:r>
        </w:p>
      </w:docPartBody>
    </w:docPart>
    <w:docPart>
      <w:docPartPr>
        <w:name w:val="23EC4709306E45C0ADBE23294C559BA6"/>
        <w:category>
          <w:name w:val="General"/>
          <w:gallery w:val="placeholder"/>
        </w:category>
        <w:types>
          <w:type w:val="bbPlcHdr"/>
        </w:types>
        <w:behaviors>
          <w:behavior w:val="content"/>
        </w:behaviors>
        <w:guid w:val="{513748C1-D6F7-4DBC-AFA4-7FB4CFBC38F4}"/>
      </w:docPartPr>
      <w:docPartBody>
        <w:p w:rsidR="00E35038" w:rsidRDefault="005A2491" w:rsidP="005A2491">
          <w:pPr>
            <w:pStyle w:val="23EC4709306E45C0ADBE23294C559BA6"/>
          </w:pPr>
          <w:r w:rsidRPr="00F87BE0">
            <w:rPr>
              <w:rStyle w:val="PlaceholderText"/>
            </w:rPr>
            <w:t>Choose an item.</w:t>
          </w:r>
        </w:p>
      </w:docPartBody>
    </w:docPart>
    <w:docPart>
      <w:docPartPr>
        <w:name w:val="ECB8F976B470423697AB2BD21B278743"/>
        <w:category>
          <w:name w:val="General"/>
          <w:gallery w:val="placeholder"/>
        </w:category>
        <w:types>
          <w:type w:val="bbPlcHdr"/>
        </w:types>
        <w:behaviors>
          <w:behavior w:val="content"/>
        </w:behaviors>
        <w:guid w:val="{D23CAD74-82F2-4679-9534-2CDB070248CE}"/>
      </w:docPartPr>
      <w:docPartBody>
        <w:p w:rsidR="00E35038" w:rsidRDefault="005A2491" w:rsidP="005A2491">
          <w:pPr>
            <w:pStyle w:val="ECB8F976B470423697AB2BD21B278743"/>
          </w:pPr>
          <w:r w:rsidRPr="003A71FA">
            <w:rPr>
              <w:rStyle w:val="PlaceholderText"/>
            </w:rPr>
            <w:t>Choose an item.</w:t>
          </w:r>
        </w:p>
      </w:docPartBody>
    </w:docPart>
    <w:docPart>
      <w:docPartPr>
        <w:name w:val="37127BF082524B34961753F907FE600F"/>
        <w:category>
          <w:name w:val="General"/>
          <w:gallery w:val="placeholder"/>
        </w:category>
        <w:types>
          <w:type w:val="bbPlcHdr"/>
        </w:types>
        <w:behaviors>
          <w:behavior w:val="content"/>
        </w:behaviors>
        <w:guid w:val="{879A00EE-D1DB-43AD-8E68-CA3B86546FFE}"/>
      </w:docPartPr>
      <w:docPartBody>
        <w:p w:rsidR="00E35038" w:rsidRDefault="005A2491" w:rsidP="005A2491">
          <w:pPr>
            <w:pStyle w:val="37127BF082524B34961753F907FE600F"/>
          </w:pPr>
          <w:r w:rsidRPr="00F87BE0">
            <w:rPr>
              <w:rStyle w:val="PlaceholderText"/>
            </w:rPr>
            <w:t>Choose an item.</w:t>
          </w:r>
        </w:p>
      </w:docPartBody>
    </w:docPart>
    <w:docPart>
      <w:docPartPr>
        <w:name w:val="65A9B04632F4446FA5451CFD9450B5CC"/>
        <w:category>
          <w:name w:val="General"/>
          <w:gallery w:val="placeholder"/>
        </w:category>
        <w:types>
          <w:type w:val="bbPlcHdr"/>
        </w:types>
        <w:behaviors>
          <w:behavior w:val="content"/>
        </w:behaviors>
        <w:guid w:val="{440C574E-10B7-4A49-A928-37D03C280ECE}"/>
      </w:docPartPr>
      <w:docPartBody>
        <w:p w:rsidR="00E35038" w:rsidRDefault="005A2491" w:rsidP="005A2491">
          <w:pPr>
            <w:pStyle w:val="65A9B04632F4446FA5451CFD9450B5CC"/>
          </w:pPr>
          <w:r w:rsidRPr="003A71FA">
            <w:rPr>
              <w:rStyle w:val="PlaceholderText"/>
            </w:rPr>
            <w:t>Choose an item.</w:t>
          </w:r>
        </w:p>
      </w:docPartBody>
    </w:docPart>
    <w:docPart>
      <w:docPartPr>
        <w:name w:val="2E1825D158F24858B1FB45A2ACBD4228"/>
        <w:category>
          <w:name w:val="General"/>
          <w:gallery w:val="placeholder"/>
        </w:category>
        <w:types>
          <w:type w:val="bbPlcHdr"/>
        </w:types>
        <w:behaviors>
          <w:behavior w:val="content"/>
        </w:behaviors>
        <w:guid w:val="{39DAFCB8-78E9-4B6B-B40A-9032A30E424F}"/>
      </w:docPartPr>
      <w:docPartBody>
        <w:p w:rsidR="00E35038" w:rsidRDefault="005A2491" w:rsidP="005A2491">
          <w:pPr>
            <w:pStyle w:val="2E1825D158F24858B1FB45A2ACBD4228"/>
          </w:pPr>
          <w:r w:rsidRPr="00F87BE0">
            <w:rPr>
              <w:rStyle w:val="PlaceholderText"/>
            </w:rPr>
            <w:t>Choose an item.</w:t>
          </w:r>
        </w:p>
      </w:docPartBody>
    </w:docPart>
    <w:docPart>
      <w:docPartPr>
        <w:name w:val="C529E5C682F0493BA262655F3DD3F83B"/>
        <w:category>
          <w:name w:val="General"/>
          <w:gallery w:val="placeholder"/>
        </w:category>
        <w:types>
          <w:type w:val="bbPlcHdr"/>
        </w:types>
        <w:behaviors>
          <w:behavior w:val="content"/>
        </w:behaviors>
        <w:guid w:val="{947C5036-25F4-4242-A49C-730F1E4F0890}"/>
      </w:docPartPr>
      <w:docPartBody>
        <w:p w:rsidR="00E35038" w:rsidRDefault="005A2491" w:rsidP="005A2491">
          <w:pPr>
            <w:pStyle w:val="C529E5C682F0493BA262655F3DD3F83B"/>
          </w:pPr>
          <w:r w:rsidRPr="003A71FA">
            <w:rPr>
              <w:rStyle w:val="PlaceholderText"/>
            </w:rPr>
            <w:t>Choose an item.</w:t>
          </w:r>
        </w:p>
      </w:docPartBody>
    </w:docPart>
    <w:docPart>
      <w:docPartPr>
        <w:name w:val="45577E35707B468CB93E9A2F8E191B13"/>
        <w:category>
          <w:name w:val="General"/>
          <w:gallery w:val="placeholder"/>
        </w:category>
        <w:types>
          <w:type w:val="bbPlcHdr"/>
        </w:types>
        <w:behaviors>
          <w:behavior w:val="content"/>
        </w:behaviors>
        <w:guid w:val="{B5183EF0-01E5-4047-B7E3-22AC8B1F3E9E}"/>
      </w:docPartPr>
      <w:docPartBody>
        <w:p w:rsidR="00E35038" w:rsidRDefault="005A2491" w:rsidP="005A2491">
          <w:pPr>
            <w:pStyle w:val="45577E35707B468CB93E9A2F8E191B13"/>
          </w:pPr>
          <w:r w:rsidRPr="00F87BE0">
            <w:rPr>
              <w:rStyle w:val="PlaceholderText"/>
            </w:rPr>
            <w:t>Choose an item.</w:t>
          </w:r>
        </w:p>
      </w:docPartBody>
    </w:docPart>
    <w:docPart>
      <w:docPartPr>
        <w:name w:val="222974F974F140929E4B083E695223EF"/>
        <w:category>
          <w:name w:val="General"/>
          <w:gallery w:val="placeholder"/>
        </w:category>
        <w:types>
          <w:type w:val="bbPlcHdr"/>
        </w:types>
        <w:behaviors>
          <w:behavior w:val="content"/>
        </w:behaviors>
        <w:guid w:val="{4B969A5E-EA31-4054-B505-C45DA428AC4C}"/>
      </w:docPartPr>
      <w:docPartBody>
        <w:p w:rsidR="00E35038" w:rsidRDefault="005A2491" w:rsidP="005A2491">
          <w:pPr>
            <w:pStyle w:val="222974F974F140929E4B083E695223EF"/>
          </w:pPr>
          <w:r w:rsidRPr="003A71FA">
            <w:rPr>
              <w:rStyle w:val="PlaceholderText"/>
            </w:rPr>
            <w:t>Choose an item.</w:t>
          </w:r>
        </w:p>
      </w:docPartBody>
    </w:docPart>
    <w:docPart>
      <w:docPartPr>
        <w:name w:val="19EF833EBCB240A68D868AD90793578F"/>
        <w:category>
          <w:name w:val="General"/>
          <w:gallery w:val="placeholder"/>
        </w:category>
        <w:types>
          <w:type w:val="bbPlcHdr"/>
        </w:types>
        <w:behaviors>
          <w:behavior w:val="content"/>
        </w:behaviors>
        <w:guid w:val="{D9631C4E-BBE9-4D9D-B0F9-49205450F225}"/>
      </w:docPartPr>
      <w:docPartBody>
        <w:p w:rsidR="00E35038" w:rsidRDefault="005A2491" w:rsidP="005A2491">
          <w:pPr>
            <w:pStyle w:val="19EF833EBCB240A68D868AD90793578F"/>
          </w:pPr>
          <w:r w:rsidRPr="00F87BE0">
            <w:rPr>
              <w:rStyle w:val="PlaceholderText"/>
            </w:rPr>
            <w:t>Choose an item.</w:t>
          </w:r>
        </w:p>
      </w:docPartBody>
    </w:docPart>
    <w:docPart>
      <w:docPartPr>
        <w:name w:val="170F3C51E4394A73A803695E1ADFAD91"/>
        <w:category>
          <w:name w:val="General"/>
          <w:gallery w:val="placeholder"/>
        </w:category>
        <w:types>
          <w:type w:val="bbPlcHdr"/>
        </w:types>
        <w:behaviors>
          <w:behavior w:val="content"/>
        </w:behaviors>
        <w:guid w:val="{55DFBBB0-A7E1-4145-93A8-E17622CA8C17}"/>
      </w:docPartPr>
      <w:docPartBody>
        <w:p w:rsidR="00E35038" w:rsidRDefault="005A2491" w:rsidP="005A2491">
          <w:pPr>
            <w:pStyle w:val="170F3C51E4394A73A803695E1ADFAD91"/>
          </w:pPr>
          <w:r w:rsidRPr="00F87BE0">
            <w:rPr>
              <w:rStyle w:val="PlaceholderText"/>
            </w:rPr>
            <w:t>Choose an item.</w:t>
          </w:r>
        </w:p>
      </w:docPartBody>
    </w:docPart>
    <w:docPart>
      <w:docPartPr>
        <w:name w:val="80A632657D0B4B23B3734988C87E505C"/>
        <w:category>
          <w:name w:val="General"/>
          <w:gallery w:val="placeholder"/>
        </w:category>
        <w:types>
          <w:type w:val="bbPlcHdr"/>
        </w:types>
        <w:behaviors>
          <w:behavior w:val="content"/>
        </w:behaviors>
        <w:guid w:val="{526EEBFE-D34E-4462-A08A-A4BB8A43F18D}"/>
      </w:docPartPr>
      <w:docPartBody>
        <w:p w:rsidR="00E35038" w:rsidRDefault="005A2491" w:rsidP="005A2491">
          <w:pPr>
            <w:pStyle w:val="80A632657D0B4B23B3734988C87E505C"/>
          </w:pPr>
          <w:r w:rsidRPr="00F87BE0">
            <w:rPr>
              <w:rStyle w:val="PlaceholderText"/>
            </w:rPr>
            <w:t>Choose an item.</w:t>
          </w:r>
        </w:p>
      </w:docPartBody>
    </w:docPart>
    <w:docPart>
      <w:docPartPr>
        <w:name w:val="ED067981394E4B0E95E760483CB7C996"/>
        <w:category>
          <w:name w:val="General"/>
          <w:gallery w:val="placeholder"/>
        </w:category>
        <w:types>
          <w:type w:val="bbPlcHdr"/>
        </w:types>
        <w:behaviors>
          <w:behavior w:val="content"/>
        </w:behaviors>
        <w:guid w:val="{F4AA19C1-CC0F-4033-8B4F-6DA3A69A8EFB}"/>
      </w:docPartPr>
      <w:docPartBody>
        <w:p w:rsidR="00E35038" w:rsidRDefault="005A2491" w:rsidP="005A2491">
          <w:pPr>
            <w:pStyle w:val="ED067981394E4B0E95E760483CB7C996"/>
          </w:pPr>
          <w:r w:rsidRPr="00F87BE0">
            <w:rPr>
              <w:rStyle w:val="PlaceholderText"/>
            </w:rPr>
            <w:t>Choose an item.</w:t>
          </w:r>
        </w:p>
      </w:docPartBody>
    </w:docPart>
    <w:docPart>
      <w:docPartPr>
        <w:name w:val="F205732C916A40B58EAAB4DA0E663962"/>
        <w:category>
          <w:name w:val="General"/>
          <w:gallery w:val="placeholder"/>
        </w:category>
        <w:types>
          <w:type w:val="bbPlcHdr"/>
        </w:types>
        <w:behaviors>
          <w:behavior w:val="content"/>
        </w:behaviors>
        <w:guid w:val="{2422F8AC-5E9E-4265-ACD4-5F95A31944CB}"/>
      </w:docPartPr>
      <w:docPartBody>
        <w:p w:rsidR="00E35038" w:rsidRDefault="005A2491" w:rsidP="005A2491">
          <w:pPr>
            <w:pStyle w:val="F205732C916A40B58EAAB4DA0E663962"/>
          </w:pPr>
          <w:r w:rsidRPr="003A71FA">
            <w:rPr>
              <w:rStyle w:val="PlaceholderText"/>
            </w:rPr>
            <w:t>Choose an item.</w:t>
          </w:r>
        </w:p>
      </w:docPartBody>
    </w:docPart>
    <w:docPart>
      <w:docPartPr>
        <w:name w:val="EBE954C0A91B4B48BC6E5D0CB4CC778C"/>
        <w:category>
          <w:name w:val="General"/>
          <w:gallery w:val="placeholder"/>
        </w:category>
        <w:types>
          <w:type w:val="bbPlcHdr"/>
        </w:types>
        <w:behaviors>
          <w:behavior w:val="content"/>
        </w:behaviors>
        <w:guid w:val="{AED4C0C5-97BE-4133-ACE2-27A438CBDE00}"/>
      </w:docPartPr>
      <w:docPartBody>
        <w:p w:rsidR="00E35038" w:rsidRDefault="005A2491" w:rsidP="005A2491">
          <w:pPr>
            <w:pStyle w:val="EBE954C0A91B4B48BC6E5D0CB4CC778C"/>
          </w:pPr>
          <w:r w:rsidRPr="00F87BE0">
            <w:rPr>
              <w:rStyle w:val="PlaceholderText"/>
            </w:rPr>
            <w:t>Choose an item.</w:t>
          </w:r>
        </w:p>
      </w:docPartBody>
    </w:docPart>
    <w:docPart>
      <w:docPartPr>
        <w:name w:val="E1ABE2A0134E47CE885603FC225F1BA8"/>
        <w:category>
          <w:name w:val="General"/>
          <w:gallery w:val="placeholder"/>
        </w:category>
        <w:types>
          <w:type w:val="bbPlcHdr"/>
        </w:types>
        <w:behaviors>
          <w:behavior w:val="content"/>
        </w:behaviors>
        <w:guid w:val="{8E20F528-9705-4E2A-B2B6-FCB83A3E483F}"/>
      </w:docPartPr>
      <w:docPartBody>
        <w:p w:rsidR="00E35038" w:rsidRDefault="005A2491" w:rsidP="005A2491">
          <w:pPr>
            <w:pStyle w:val="E1ABE2A0134E47CE885603FC225F1BA8"/>
          </w:pPr>
          <w:r w:rsidRPr="003A71FA">
            <w:rPr>
              <w:rStyle w:val="PlaceholderText"/>
            </w:rPr>
            <w:t>Choose an item.</w:t>
          </w:r>
        </w:p>
      </w:docPartBody>
    </w:docPart>
    <w:docPart>
      <w:docPartPr>
        <w:name w:val="2D9EE9B6F1E5427FA3E49FEF2ECF3CB6"/>
        <w:category>
          <w:name w:val="General"/>
          <w:gallery w:val="placeholder"/>
        </w:category>
        <w:types>
          <w:type w:val="bbPlcHdr"/>
        </w:types>
        <w:behaviors>
          <w:behavior w:val="content"/>
        </w:behaviors>
        <w:guid w:val="{7B5F0538-0170-4EC9-BFE7-5D360256CA23}"/>
      </w:docPartPr>
      <w:docPartBody>
        <w:p w:rsidR="00E35038" w:rsidRDefault="005A2491" w:rsidP="005A2491">
          <w:pPr>
            <w:pStyle w:val="2D9EE9B6F1E5427FA3E49FEF2ECF3CB6"/>
          </w:pPr>
          <w:r w:rsidRPr="00F87BE0">
            <w:rPr>
              <w:rStyle w:val="PlaceholderText"/>
            </w:rPr>
            <w:t>Choose an item.</w:t>
          </w:r>
        </w:p>
      </w:docPartBody>
    </w:docPart>
    <w:docPart>
      <w:docPartPr>
        <w:name w:val="203BBE6D9CC049E085E426A2205435D3"/>
        <w:category>
          <w:name w:val="General"/>
          <w:gallery w:val="placeholder"/>
        </w:category>
        <w:types>
          <w:type w:val="bbPlcHdr"/>
        </w:types>
        <w:behaviors>
          <w:behavior w:val="content"/>
        </w:behaviors>
        <w:guid w:val="{8CAB44DB-4064-4617-90DA-4E0553678C81}"/>
      </w:docPartPr>
      <w:docPartBody>
        <w:p w:rsidR="00E35038" w:rsidRDefault="005A2491" w:rsidP="005A2491">
          <w:pPr>
            <w:pStyle w:val="203BBE6D9CC049E085E426A2205435D3"/>
          </w:pPr>
          <w:r w:rsidRPr="003A71FA">
            <w:rPr>
              <w:rStyle w:val="PlaceholderText"/>
            </w:rPr>
            <w:t>Choose an item.</w:t>
          </w:r>
        </w:p>
      </w:docPartBody>
    </w:docPart>
    <w:docPart>
      <w:docPartPr>
        <w:name w:val="37359CFEB46842688DC5D3C6AE21817F"/>
        <w:category>
          <w:name w:val="General"/>
          <w:gallery w:val="placeholder"/>
        </w:category>
        <w:types>
          <w:type w:val="bbPlcHdr"/>
        </w:types>
        <w:behaviors>
          <w:behavior w:val="content"/>
        </w:behaviors>
        <w:guid w:val="{4446DEBC-6D46-4617-BCFC-27CD8A83E18D}"/>
      </w:docPartPr>
      <w:docPartBody>
        <w:p w:rsidR="00E35038" w:rsidRDefault="005A2491" w:rsidP="005A2491">
          <w:pPr>
            <w:pStyle w:val="37359CFEB46842688DC5D3C6AE21817F"/>
          </w:pPr>
          <w:r w:rsidRPr="00F87BE0">
            <w:rPr>
              <w:rStyle w:val="PlaceholderText"/>
            </w:rPr>
            <w:t>Choose an item.</w:t>
          </w:r>
        </w:p>
      </w:docPartBody>
    </w:docPart>
    <w:docPart>
      <w:docPartPr>
        <w:name w:val="3F7C5E9151C743E1A0B897264F494496"/>
        <w:category>
          <w:name w:val="General"/>
          <w:gallery w:val="placeholder"/>
        </w:category>
        <w:types>
          <w:type w:val="bbPlcHdr"/>
        </w:types>
        <w:behaviors>
          <w:behavior w:val="content"/>
        </w:behaviors>
        <w:guid w:val="{EB1F62AF-E7D3-42AF-AC47-C6A2B8539B87}"/>
      </w:docPartPr>
      <w:docPartBody>
        <w:p w:rsidR="00E35038" w:rsidRDefault="005A2491" w:rsidP="005A2491">
          <w:pPr>
            <w:pStyle w:val="3F7C5E9151C743E1A0B897264F494496"/>
          </w:pPr>
          <w:r w:rsidRPr="003A71FA">
            <w:rPr>
              <w:rStyle w:val="PlaceholderText"/>
            </w:rPr>
            <w:t>Choose an item.</w:t>
          </w:r>
        </w:p>
      </w:docPartBody>
    </w:docPart>
    <w:docPart>
      <w:docPartPr>
        <w:name w:val="7E1D898D80184DF5BCB42FC0E36845F6"/>
        <w:category>
          <w:name w:val="General"/>
          <w:gallery w:val="placeholder"/>
        </w:category>
        <w:types>
          <w:type w:val="bbPlcHdr"/>
        </w:types>
        <w:behaviors>
          <w:behavior w:val="content"/>
        </w:behaviors>
        <w:guid w:val="{B2ECA172-F189-4554-A6E5-E4CA83C40029}"/>
      </w:docPartPr>
      <w:docPartBody>
        <w:p w:rsidR="00E35038" w:rsidRDefault="005A2491" w:rsidP="005A2491">
          <w:pPr>
            <w:pStyle w:val="7E1D898D80184DF5BCB42FC0E36845F6"/>
          </w:pPr>
          <w:r w:rsidRPr="00F87BE0">
            <w:rPr>
              <w:rStyle w:val="PlaceholderText"/>
            </w:rPr>
            <w:t>Choose an item.</w:t>
          </w:r>
        </w:p>
      </w:docPartBody>
    </w:docPart>
    <w:docPart>
      <w:docPartPr>
        <w:name w:val="482DE4095A394B52B8DA4260F1AF38BB"/>
        <w:category>
          <w:name w:val="General"/>
          <w:gallery w:val="placeholder"/>
        </w:category>
        <w:types>
          <w:type w:val="bbPlcHdr"/>
        </w:types>
        <w:behaviors>
          <w:behavior w:val="content"/>
        </w:behaviors>
        <w:guid w:val="{A2C946A8-C708-40FF-988F-438BCA0352F6}"/>
      </w:docPartPr>
      <w:docPartBody>
        <w:p w:rsidR="00E35038" w:rsidRDefault="005A2491" w:rsidP="005A2491">
          <w:pPr>
            <w:pStyle w:val="482DE4095A394B52B8DA4260F1AF38BB"/>
          </w:pPr>
          <w:r w:rsidRPr="00F87BE0">
            <w:rPr>
              <w:rStyle w:val="PlaceholderText"/>
            </w:rPr>
            <w:t>Choose an item.</w:t>
          </w:r>
        </w:p>
      </w:docPartBody>
    </w:docPart>
    <w:docPart>
      <w:docPartPr>
        <w:name w:val="8515D7399CDA4F2DBD9AE911501BB6F6"/>
        <w:category>
          <w:name w:val="General"/>
          <w:gallery w:val="placeholder"/>
        </w:category>
        <w:types>
          <w:type w:val="bbPlcHdr"/>
        </w:types>
        <w:behaviors>
          <w:behavior w:val="content"/>
        </w:behaviors>
        <w:guid w:val="{AE5FEE66-A7E5-4ADF-B935-3674833CD38E}"/>
      </w:docPartPr>
      <w:docPartBody>
        <w:p w:rsidR="00E35038" w:rsidRDefault="005A2491" w:rsidP="005A2491">
          <w:pPr>
            <w:pStyle w:val="8515D7399CDA4F2DBD9AE911501BB6F6"/>
          </w:pPr>
          <w:r w:rsidRPr="00F87BE0">
            <w:rPr>
              <w:rStyle w:val="PlaceholderText"/>
            </w:rPr>
            <w:t>Choose an item.</w:t>
          </w:r>
        </w:p>
      </w:docPartBody>
    </w:docPart>
    <w:docPart>
      <w:docPartPr>
        <w:name w:val="B91C5F67546C4AF28F0628723995AAC3"/>
        <w:category>
          <w:name w:val="General"/>
          <w:gallery w:val="placeholder"/>
        </w:category>
        <w:types>
          <w:type w:val="bbPlcHdr"/>
        </w:types>
        <w:behaviors>
          <w:behavior w:val="content"/>
        </w:behaviors>
        <w:guid w:val="{A35FCB8B-BCB2-42C6-B2EF-67F88FAEC74F}"/>
      </w:docPartPr>
      <w:docPartBody>
        <w:p w:rsidR="00E35038" w:rsidRDefault="005A2491" w:rsidP="005A2491">
          <w:pPr>
            <w:pStyle w:val="B91C5F67546C4AF28F0628723995AAC3"/>
          </w:pPr>
          <w:r w:rsidRPr="00F87BE0">
            <w:rPr>
              <w:rStyle w:val="PlaceholderText"/>
            </w:rPr>
            <w:t>Choose an item.</w:t>
          </w:r>
        </w:p>
      </w:docPartBody>
    </w:docPart>
    <w:docPart>
      <w:docPartPr>
        <w:name w:val="1DDE46B77FCA45C9BB3ABB3C02844BA5"/>
        <w:category>
          <w:name w:val="General"/>
          <w:gallery w:val="placeholder"/>
        </w:category>
        <w:types>
          <w:type w:val="bbPlcHdr"/>
        </w:types>
        <w:behaviors>
          <w:behavior w:val="content"/>
        </w:behaviors>
        <w:guid w:val="{B1B845AF-ABC2-4E17-BD9A-3467BDC1BF4A}"/>
      </w:docPartPr>
      <w:docPartBody>
        <w:p w:rsidR="00E35038" w:rsidRDefault="005A2491" w:rsidP="005A2491">
          <w:pPr>
            <w:pStyle w:val="1DDE46B77FCA45C9BB3ABB3C02844BA5"/>
          </w:pPr>
          <w:r w:rsidRPr="003A71FA">
            <w:rPr>
              <w:rStyle w:val="PlaceholderText"/>
            </w:rPr>
            <w:t>Choose an item.</w:t>
          </w:r>
        </w:p>
      </w:docPartBody>
    </w:docPart>
    <w:docPart>
      <w:docPartPr>
        <w:name w:val="FB8CC0196A0943378B8FCAF138B4FF0F"/>
        <w:category>
          <w:name w:val="General"/>
          <w:gallery w:val="placeholder"/>
        </w:category>
        <w:types>
          <w:type w:val="bbPlcHdr"/>
        </w:types>
        <w:behaviors>
          <w:behavior w:val="content"/>
        </w:behaviors>
        <w:guid w:val="{5C05D92E-B2F5-48DF-8934-8CB3FDC7DB4B}"/>
      </w:docPartPr>
      <w:docPartBody>
        <w:p w:rsidR="00E35038" w:rsidRDefault="005A2491" w:rsidP="005A2491">
          <w:pPr>
            <w:pStyle w:val="FB8CC0196A0943378B8FCAF138B4FF0F"/>
          </w:pPr>
          <w:r w:rsidRPr="00F87BE0">
            <w:rPr>
              <w:rStyle w:val="PlaceholderText"/>
            </w:rPr>
            <w:t>Choose an item.</w:t>
          </w:r>
        </w:p>
      </w:docPartBody>
    </w:docPart>
    <w:docPart>
      <w:docPartPr>
        <w:name w:val="E66304B130454A18985ACE8C6FCE53DB"/>
        <w:category>
          <w:name w:val="General"/>
          <w:gallery w:val="placeholder"/>
        </w:category>
        <w:types>
          <w:type w:val="bbPlcHdr"/>
        </w:types>
        <w:behaviors>
          <w:behavior w:val="content"/>
        </w:behaviors>
        <w:guid w:val="{DB1781AF-3885-48FC-BB01-48E0FF94DDD3}"/>
      </w:docPartPr>
      <w:docPartBody>
        <w:p w:rsidR="00E35038" w:rsidRDefault="005A2491" w:rsidP="005A2491">
          <w:pPr>
            <w:pStyle w:val="E66304B130454A18985ACE8C6FCE53DB"/>
          </w:pPr>
          <w:r w:rsidRPr="003A71FA">
            <w:rPr>
              <w:rStyle w:val="PlaceholderText"/>
            </w:rPr>
            <w:t>Choose an item.</w:t>
          </w:r>
        </w:p>
      </w:docPartBody>
    </w:docPart>
    <w:docPart>
      <w:docPartPr>
        <w:name w:val="2E62C7D882A2464FA91BFB24D657FE88"/>
        <w:category>
          <w:name w:val="General"/>
          <w:gallery w:val="placeholder"/>
        </w:category>
        <w:types>
          <w:type w:val="bbPlcHdr"/>
        </w:types>
        <w:behaviors>
          <w:behavior w:val="content"/>
        </w:behaviors>
        <w:guid w:val="{DEDCB54E-AFE7-43F2-B4E8-4E5C3EE43214}"/>
      </w:docPartPr>
      <w:docPartBody>
        <w:p w:rsidR="00E35038" w:rsidRDefault="005A2491" w:rsidP="005A2491">
          <w:pPr>
            <w:pStyle w:val="2E62C7D882A2464FA91BFB24D657FE88"/>
          </w:pPr>
          <w:r w:rsidRPr="00F87BE0">
            <w:rPr>
              <w:rStyle w:val="PlaceholderText"/>
            </w:rPr>
            <w:t>Choose an item.</w:t>
          </w:r>
        </w:p>
      </w:docPartBody>
    </w:docPart>
    <w:docPart>
      <w:docPartPr>
        <w:name w:val="D16AEFA6E50B432883D31681F07122F4"/>
        <w:category>
          <w:name w:val="General"/>
          <w:gallery w:val="placeholder"/>
        </w:category>
        <w:types>
          <w:type w:val="bbPlcHdr"/>
        </w:types>
        <w:behaviors>
          <w:behavior w:val="content"/>
        </w:behaviors>
        <w:guid w:val="{006BED06-152F-44FD-BABD-7ACBF339734B}"/>
      </w:docPartPr>
      <w:docPartBody>
        <w:p w:rsidR="00E35038" w:rsidRDefault="005A2491" w:rsidP="005A2491">
          <w:pPr>
            <w:pStyle w:val="D16AEFA6E50B432883D31681F07122F4"/>
          </w:pPr>
          <w:r w:rsidRPr="003A71FA">
            <w:rPr>
              <w:rStyle w:val="PlaceholderText"/>
            </w:rPr>
            <w:t>Choose an item.</w:t>
          </w:r>
        </w:p>
      </w:docPartBody>
    </w:docPart>
    <w:docPart>
      <w:docPartPr>
        <w:name w:val="32CF8A72044E46F792F3B9B129B41CF3"/>
        <w:category>
          <w:name w:val="General"/>
          <w:gallery w:val="placeholder"/>
        </w:category>
        <w:types>
          <w:type w:val="bbPlcHdr"/>
        </w:types>
        <w:behaviors>
          <w:behavior w:val="content"/>
        </w:behaviors>
        <w:guid w:val="{90BF291E-9FEC-4E17-9413-2845A6C47494}"/>
      </w:docPartPr>
      <w:docPartBody>
        <w:p w:rsidR="00E35038" w:rsidRDefault="005A2491" w:rsidP="005A2491">
          <w:pPr>
            <w:pStyle w:val="32CF8A72044E46F792F3B9B129B41CF3"/>
          </w:pPr>
          <w:r w:rsidRPr="00F87BE0">
            <w:rPr>
              <w:rStyle w:val="PlaceholderText"/>
            </w:rPr>
            <w:t>Choose an item.</w:t>
          </w:r>
        </w:p>
      </w:docPartBody>
    </w:docPart>
    <w:docPart>
      <w:docPartPr>
        <w:name w:val="DB346C33CAD743CE8179FD41217ED347"/>
        <w:category>
          <w:name w:val="General"/>
          <w:gallery w:val="placeholder"/>
        </w:category>
        <w:types>
          <w:type w:val="bbPlcHdr"/>
        </w:types>
        <w:behaviors>
          <w:behavior w:val="content"/>
        </w:behaviors>
        <w:guid w:val="{65108CC3-E71E-41C2-9BE3-0810ECB39AA4}"/>
      </w:docPartPr>
      <w:docPartBody>
        <w:p w:rsidR="00E35038" w:rsidRDefault="005A2491" w:rsidP="005A2491">
          <w:pPr>
            <w:pStyle w:val="DB346C33CAD743CE8179FD41217ED347"/>
          </w:pPr>
          <w:r w:rsidRPr="003A71FA">
            <w:rPr>
              <w:rStyle w:val="PlaceholderText"/>
            </w:rPr>
            <w:t>Choose an item.</w:t>
          </w:r>
        </w:p>
      </w:docPartBody>
    </w:docPart>
    <w:docPart>
      <w:docPartPr>
        <w:name w:val="9953E662D2504F6DBB67870C7FF34DF3"/>
        <w:category>
          <w:name w:val="General"/>
          <w:gallery w:val="placeholder"/>
        </w:category>
        <w:types>
          <w:type w:val="bbPlcHdr"/>
        </w:types>
        <w:behaviors>
          <w:behavior w:val="content"/>
        </w:behaviors>
        <w:guid w:val="{651E5939-8A0F-471E-9B7D-BAF41C6CFB00}"/>
      </w:docPartPr>
      <w:docPartBody>
        <w:p w:rsidR="00E35038" w:rsidRDefault="005A2491" w:rsidP="005A2491">
          <w:pPr>
            <w:pStyle w:val="9953E662D2504F6DBB67870C7FF34DF3"/>
          </w:pPr>
          <w:r w:rsidRPr="00F87BE0">
            <w:rPr>
              <w:rStyle w:val="PlaceholderText"/>
            </w:rPr>
            <w:t>Choose an item.</w:t>
          </w:r>
        </w:p>
      </w:docPartBody>
    </w:docPart>
    <w:docPart>
      <w:docPartPr>
        <w:name w:val="C470A3E2D9A94EF0A5BBCD6E02451C59"/>
        <w:category>
          <w:name w:val="General"/>
          <w:gallery w:val="placeholder"/>
        </w:category>
        <w:types>
          <w:type w:val="bbPlcHdr"/>
        </w:types>
        <w:behaviors>
          <w:behavior w:val="content"/>
        </w:behaviors>
        <w:guid w:val="{FC531B99-D770-4214-945A-C7604FE222EA}"/>
      </w:docPartPr>
      <w:docPartBody>
        <w:p w:rsidR="003D3C1B" w:rsidRDefault="00991109" w:rsidP="00991109">
          <w:pPr>
            <w:pStyle w:val="C470A3E2D9A94EF0A5BBCD6E02451C59"/>
          </w:pPr>
          <w:r w:rsidRPr="00F87BE0">
            <w:rPr>
              <w:rStyle w:val="PlaceholderText"/>
            </w:rPr>
            <w:t>Choose an item.</w:t>
          </w:r>
        </w:p>
      </w:docPartBody>
    </w:docPart>
    <w:docPart>
      <w:docPartPr>
        <w:name w:val="39963C0A9AA942CDAFF592F59F203025"/>
        <w:category>
          <w:name w:val="General"/>
          <w:gallery w:val="placeholder"/>
        </w:category>
        <w:types>
          <w:type w:val="bbPlcHdr"/>
        </w:types>
        <w:behaviors>
          <w:behavior w:val="content"/>
        </w:behaviors>
        <w:guid w:val="{E700D6E2-1278-4D4D-BB70-E3EE43F6F6BC}"/>
      </w:docPartPr>
      <w:docPartBody>
        <w:p w:rsidR="003D3C1B" w:rsidRDefault="00991109" w:rsidP="00991109">
          <w:pPr>
            <w:pStyle w:val="39963C0A9AA942CDAFF592F59F203025"/>
          </w:pPr>
          <w:r w:rsidRPr="003A71FA">
            <w:rPr>
              <w:rStyle w:val="PlaceholderText"/>
            </w:rPr>
            <w:t>Choose an item.</w:t>
          </w:r>
        </w:p>
      </w:docPartBody>
    </w:docPart>
    <w:docPart>
      <w:docPartPr>
        <w:name w:val="60E563D4EF6940B2A38BDC4E7BE75E68"/>
        <w:category>
          <w:name w:val="General"/>
          <w:gallery w:val="placeholder"/>
        </w:category>
        <w:types>
          <w:type w:val="bbPlcHdr"/>
        </w:types>
        <w:behaviors>
          <w:behavior w:val="content"/>
        </w:behaviors>
        <w:guid w:val="{9C183230-7C53-48BA-AC11-F40841064BE5}"/>
      </w:docPartPr>
      <w:docPartBody>
        <w:p w:rsidR="003D3C1B" w:rsidRDefault="00991109" w:rsidP="00991109">
          <w:pPr>
            <w:pStyle w:val="60E563D4EF6940B2A38BDC4E7BE75E68"/>
          </w:pPr>
          <w:r w:rsidRPr="00F87BE0">
            <w:rPr>
              <w:rStyle w:val="PlaceholderText"/>
            </w:rPr>
            <w:t>Choose an item.</w:t>
          </w:r>
        </w:p>
      </w:docPartBody>
    </w:docPart>
    <w:docPart>
      <w:docPartPr>
        <w:name w:val="10CDE31F171E462684DBC2827D42F3DC"/>
        <w:category>
          <w:name w:val="General"/>
          <w:gallery w:val="placeholder"/>
        </w:category>
        <w:types>
          <w:type w:val="bbPlcHdr"/>
        </w:types>
        <w:behaviors>
          <w:behavior w:val="content"/>
        </w:behaviors>
        <w:guid w:val="{5112F241-3A4F-467C-B20E-BF46525A4D4A}"/>
      </w:docPartPr>
      <w:docPartBody>
        <w:p w:rsidR="003D3C1B" w:rsidRDefault="00991109" w:rsidP="00991109">
          <w:pPr>
            <w:pStyle w:val="10CDE31F171E462684DBC2827D42F3DC"/>
          </w:pPr>
          <w:r w:rsidRPr="00F87BE0">
            <w:rPr>
              <w:rStyle w:val="PlaceholderText"/>
            </w:rPr>
            <w:t>Choose an item.</w:t>
          </w:r>
        </w:p>
      </w:docPartBody>
    </w:docPart>
    <w:docPart>
      <w:docPartPr>
        <w:name w:val="678841323E6D467DA2473F27D65EEC17"/>
        <w:category>
          <w:name w:val="General"/>
          <w:gallery w:val="placeholder"/>
        </w:category>
        <w:types>
          <w:type w:val="bbPlcHdr"/>
        </w:types>
        <w:behaviors>
          <w:behavior w:val="content"/>
        </w:behaviors>
        <w:guid w:val="{99038B86-644C-4F1B-B501-23B96CF332B9}"/>
      </w:docPartPr>
      <w:docPartBody>
        <w:p w:rsidR="003D3C1B" w:rsidRDefault="00991109" w:rsidP="00991109">
          <w:pPr>
            <w:pStyle w:val="678841323E6D467DA2473F27D65EEC17"/>
          </w:pPr>
          <w:r w:rsidRPr="003A71FA">
            <w:rPr>
              <w:rStyle w:val="PlaceholderText"/>
            </w:rPr>
            <w:t>Choose an item.</w:t>
          </w:r>
        </w:p>
      </w:docPartBody>
    </w:docPart>
    <w:docPart>
      <w:docPartPr>
        <w:name w:val="20E836D40F884095BD4377C43E6B210F"/>
        <w:category>
          <w:name w:val="General"/>
          <w:gallery w:val="placeholder"/>
        </w:category>
        <w:types>
          <w:type w:val="bbPlcHdr"/>
        </w:types>
        <w:behaviors>
          <w:behavior w:val="content"/>
        </w:behaviors>
        <w:guid w:val="{4AC3DFB4-6EAE-48DD-B9BF-2FE2C4EBC433}"/>
      </w:docPartPr>
      <w:docPartBody>
        <w:p w:rsidR="003D3C1B" w:rsidRDefault="00991109" w:rsidP="00991109">
          <w:pPr>
            <w:pStyle w:val="20E836D40F884095BD4377C43E6B210F"/>
          </w:pPr>
          <w:r w:rsidRPr="00F87BE0">
            <w:rPr>
              <w:rStyle w:val="PlaceholderText"/>
            </w:rPr>
            <w:t>Choose an item.</w:t>
          </w:r>
        </w:p>
      </w:docPartBody>
    </w:docPart>
    <w:docPart>
      <w:docPartPr>
        <w:name w:val="262EF65437BD44F69A5276374C785771"/>
        <w:category>
          <w:name w:val="General"/>
          <w:gallery w:val="placeholder"/>
        </w:category>
        <w:types>
          <w:type w:val="bbPlcHdr"/>
        </w:types>
        <w:behaviors>
          <w:behavior w:val="content"/>
        </w:behaviors>
        <w:guid w:val="{F63C6D4E-34F1-4032-AD99-0D8140BB6251}"/>
      </w:docPartPr>
      <w:docPartBody>
        <w:p w:rsidR="003D3C1B" w:rsidRDefault="00991109" w:rsidP="00991109">
          <w:pPr>
            <w:pStyle w:val="262EF65437BD44F69A5276374C785771"/>
          </w:pPr>
          <w:r w:rsidRPr="00F87BE0">
            <w:rPr>
              <w:rStyle w:val="PlaceholderText"/>
            </w:rPr>
            <w:t>Choose an item.</w:t>
          </w:r>
        </w:p>
      </w:docPartBody>
    </w:docPart>
    <w:docPart>
      <w:docPartPr>
        <w:name w:val="408A4FD6FC5E4745A96289F359D8968F"/>
        <w:category>
          <w:name w:val="General"/>
          <w:gallery w:val="placeholder"/>
        </w:category>
        <w:types>
          <w:type w:val="bbPlcHdr"/>
        </w:types>
        <w:behaviors>
          <w:behavior w:val="content"/>
        </w:behaviors>
        <w:guid w:val="{521D3D59-D967-42D3-943D-BFBB1570BF13}"/>
      </w:docPartPr>
      <w:docPartBody>
        <w:p w:rsidR="003D3C1B" w:rsidRDefault="00991109" w:rsidP="00991109">
          <w:pPr>
            <w:pStyle w:val="408A4FD6FC5E4745A96289F359D8968F"/>
          </w:pPr>
          <w:r w:rsidRPr="003A71FA">
            <w:rPr>
              <w:rStyle w:val="PlaceholderText"/>
            </w:rPr>
            <w:t>Choose an item.</w:t>
          </w:r>
        </w:p>
      </w:docPartBody>
    </w:docPart>
    <w:docPart>
      <w:docPartPr>
        <w:name w:val="DFBBDBD0ECD84FB392EADC486586342F"/>
        <w:category>
          <w:name w:val="General"/>
          <w:gallery w:val="placeholder"/>
        </w:category>
        <w:types>
          <w:type w:val="bbPlcHdr"/>
        </w:types>
        <w:behaviors>
          <w:behavior w:val="content"/>
        </w:behaviors>
        <w:guid w:val="{A972119E-AF2C-4F48-B447-5E1ABEC8F57D}"/>
      </w:docPartPr>
      <w:docPartBody>
        <w:p w:rsidR="003D3C1B" w:rsidRDefault="00991109" w:rsidP="00991109">
          <w:pPr>
            <w:pStyle w:val="DFBBDBD0ECD84FB392EADC486586342F"/>
          </w:pPr>
          <w:r w:rsidRPr="00F87BE0">
            <w:rPr>
              <w:rStyle w:val="PlaceholderText"/>
            </w:rPr>
            <w:t>Choose an item.</w:t>
          </w:r>
        </w:p>
      </w:docPartBody>
    </w:docPart>
    <w:docPart>
      <w:docPartPr>
        <w:name w:val="1972565920C64925BD2C32C401C1B3BA"/>
        <w:category>
          <w:name w:val="General"/>
          <w:gallery w:val="placeholder"/>
        </w:category>
        <w:types>
          <w:type w:val="bbPlcHdr"/>
        </w:types>
        <w:behaviors>
          <w:behavior w:val="content"/>
        </w:behaviors>
        <w:guid w:val="{FE550F50-06DE-459D-A1BB-A1C7D5B32ED5}"/>
      </w:docPartPr>
      <w:docPartBody>
        <w:p w:rsidR="003D3C1B" w:rsidRDefault="00991109" w:rsidP="00991109">
          <w:pPr>
            <w:pStyle w:val="1972565920C64925BD2C32C401C1B3BA"/>
          </w:pPr>
          <w:r w:rsidRPr="00F87BE0">
            <w:rPr>
              <w:rStyle w:val="PlaceholderText"/>
            </w:rPr>
            <w:t>Choose an item.</w:t>
          </w:r>
        </w:p>
      </w:docPartBody>
    </w:docPart>
    <w:docPart>
      <w:docPartPr>
        <w:name w:val="137E3BD1AC8444EDADA0477BD6A7A886"/>
        <w:category>
          <w:name w:val="General"/>
          <w:gallery w:val="placeholder"/>
        </w:category>
        <w:types>
          <w:type w:val="bbPlcHdr"/>
        </w:types>
        <w:behaviors>
          <w:behavior w:val="content"/>
        </w:behaviors>
        <w:guid w:val="{76BCAA2A-1535-4AA7-9A67-CBF467C58777}"/>
      </w:docPartPr>
      <w:docPartBody>
        <w:p w:rsidR="003D3C1B" w:rsidRDefault="00991109" w:rsidP="00991109">
          <w:pPr>
            <w:pStyle w:val="137E3BD1AC8444EDADA0477BD6A7A886"/>
          </w:pPr>
          <w:r w:rsidRPr="003A71FA">
            <w:rPr>
              <w:rStyle w:val="PlaceholderText"/>
            </w:rPr>
            <w:t>Choose an item.</w:t>
          </w:r>
        </w:p>
      </w:docPartBody>
    </w:docPart>
    <w:docPart>
      <w:docPartPr>
        <w:name w:val="63966D0EC54D426D984503A796530337"/>
        <w:category>
          <w:name w:val="General"/>
          <w:gallery w:val="placeholder"/>
        </w:category>
        <w:types>
          <w:type w:val="bbPlcHdr"/>
        </w:types>
        <w:behaviors>
          <w:behavior w:val="content"/>
        </w:behaviors>
        <w:guid w:val="{DF224EC1-BAE3-4B46-ADCF-AC1916F37982}"/>
      </w:docPartPr>
      <w:docPartBody>
        <w:p w:rsidR="003D3C1B" w:rsidRDefault="00991109" w:rsidP="00991109">
          <w:pPr>
            <w:pStyle w:val="63966D0EC54D426D984503A796530337"/>
          </w:pPr>
          <w:r w:rsidRPr="00F87BE0">
            <w:rPr>
              <w:rStyle w:val="PlaceholderText"/>
            </w:rPr>
            <w:t>Choose an item.</w:t>
          </w:r>
        </w:p>
      </w:docPartBody>
    </w:docPart>
    <w:docPart>
      <w:docPartPr>
        <w:name w:val="46E100B4384E49B19BF78FD7F01E664A"/>
        <w:category>
          <w:name w:val="General"/>
          <w:gallery w:val="placeholder"/>
        </w:category>
        <w:types>
          <w:type w:val="bbPlcHdr"/>
        </w:types>
        <w:behaviors>
          <w:behavior w:val="content"/>
        </w:behaviors>
        <w:guid w:val="{8DB08252-D56F-475B-B759-67435CD9DC7B}"/>
      </w:docPartPr>
      <w:docPartBody>
        <w:p w:rsidR="003D3C1B" w:rsidRDefault="00991109" w:rsidP="00991109">
          <w:pPr>
            <w:pStyle w:val="46E100B4384E49B19BF78FD7F01E664A"/>
          </w:pPr>
          <w:r w:rsidRPr="003A71FA">
            <w:rPr>
              <w:rStyle w:val="PlaceholderText"/>
            </w:rPr>
            <w:t>Choose an item.</w:t>
          </w:r>
        </w:p>
      </w:docPartBody>
    </w:docPart>
    <w:docPart>
      <w:docPartPr>
        <w:name w:val="1E052BDCAB7A46B6994C5DD56A612296"/>
        <w:category>
          <w:name w:val="General"/>
          <w:gallery w:val="placeholder"/>
        </w:category>
        <w:types>
          <w:type w:val="bbPlcHdr"/>
        </w:types>
        <w:behaviors>
          <w:behavior w:val="content"/>
        </w:behaviors>
        <w:guid w:val="{528B38D0-83F9-4E13-A91B-D20ED5F58CFF}"/>
      </w:docPartPr>
      <w:docPartBody>
        <w:p w:rsidR="003D3C1B" w:rsidRDefault="00991109" w:rsidP="00991109">
          <w:pPr>
            <w:pStyle w:val="1E052BDCAB7A46B6994C5DD56A612296"/>
          </w:pPr>
          <w:r w:rsidRPr="00F87BE0">
            <w:rPr>
              <w:rStyle w:val="PlaceholderText"/>
            </w:rPr>
            <w:t>Choose an item.</w:t>
          </w:r>
        </w:p>
      </w:docPartBody>
    </w:docPart>
    <w:docPart>
      <w:docPartPr>
        <w:name w:val="8EE645EEB9DE46BCB16132B435FE17D8"/>
        <w:category>
          <w:name w:val="General"/>
          <w:gallery w:val="placeholder"/>
        </w:category>
        <w:types>
          <w:type w:val="bbPlcHdr"/>
        </w:types>
        <w:behaviors>
          <w:behavior w:val="content"/>
        </w:behaviors>
        <w:guid w:val="{4EAA6E84-FADA-43EC-8000-F9AB9A2891DA}"/>
      </w:docPartPr>
      <w:docPartBody>
        <w:p w:rsidR="003D3C1B" w:rsidRDefault="00991109" w:rsidP="00991109">
          <w:pPr>
            <w:pStyle w:val="8EE645EEB9DE46BCB16132B435FE17D8"/>
          </w:pPr>
          <w:r w:rsidRPr="00F87BE0">
            <w:rPr>
              <w:rStyle w:val="PlaceholderText"/>
            </w:rPr>
            <w:t>Choose an item.</w:t>
          </w:r>
        </w:p>
      </w:docPartBody>
    </w:docPart>
    <w:docPart>
      <w:docPartPr>
        <w:name w:val="3448BE103E3F4F419D6387B2D9266D73"/>
        <w:category>
          <w:name w:val="General"/>
          <w:gallery w:val="placeholder"/>
        </w:category>
        <w:types>
          <w:type w:val="bbPlcHdr"/>
        </w:types>
        <w:behaviors>
          <w:behavior w:val="content"/>
        </w:behaviors>
        <w:guid w:val="{67EE476B-23A8-4D19-B8C0-40C1ACC064CC}"/>
      </w:docPartPr>
      <w:docPartBody>
        <w:p w:rsidR="003D3C1B" w:rsidRDefault="00991109" w:rsidP="00991109">
          <w:pPr>
            <w:pStyle w:val="3448BE103E3F4F419D6387B2D9266D73"/>
          </w:pPr>
          <w:r w:rsidRPr="00F87BE0">
            <w:rPr>
              <w:rStyle w:val="PlaceholderText"/>
            </w:rPr>
            <w:t>Choose an item.</w:t>
          </w:r>
        </w:p>
      </w:docPartBody>
    </w:docPart>
    <w:docPart>
      <w:docPartPr>
        <w:name w:val="43E955944BB24CCEB6D63B877E34AC04"/>
        <w:category>
          <w:name w:val="General"/>
          <w:gallery w:val="placeholder"/>
        </w:category>
        <w:types>
          <w:type w:val="bbPlcHdr"/>
        </w:types>
        <w:behaviors>
          <w:behavior w:val="content"/>
        </w:behaviors>
        <w:guid w:val="{106C5AB9-101B-4C7E-A279-89AF382CDAC2}"/>
      </w:docPartPr>
      <w:docPartBody>
        <w:p w:rsidR="003D3C1B" w:rsidRDefault="00991109" w:rsidP="00991109">
          <w:pPr>
            <w:pStyle w:val="43E955944BB24CCEB6D63B877E34AC04"/>
          </w:pPr>
          <w:r w:rsidRPr="00F87BE0">
            <w:rPr>
              <w:rStyle w:val="PlaceholderText"/>
            </w:rPr>
            <w:t>Choose an item.</w:t>
          </w:r>
        </w:p>
      </w:docPartBody>
    </w:docPart>
    <w:docPart>
      <w:docPartPr>
        <w:name w:val="064A369F58FC4ABCB80DAEE36F5FA514"/>
        <w:category>
          <w:name w:val="General"/>
          <w:gallery w:val="placeholder"/>
        </w:category>
        <w:types>
          <w:type w:val="bbPlcHdr"/>
        </w:types>
        <w:behaviors>
          <w:behavior w:val="content"/>
        </w:behaviors>
        <w:guid w:val="{2FBCF458-3351-4DA0-A18D-8B2EE8504FBF}"/>
      </w:docPartPr>
      <w:docPartBody>
        <w:p w:rsidR="003D3C1B" w:rsidRDefault="00991109" w:rsidP="00991109">
          <w:pPr>
            <w:pStyle w:val="064A369F58FC4ABCB80DAEE36F5FA514"/>
          </w:pPr>
          <w:r w:rsidRPr="003A71FA">
            <w:rPr>
              <w:rStyle w:val="PlaceholderText"/>
            </w:rPr>
            <w:t>Choose an item.</w:t>
          </w:r>
        </w:p>
      </w:docPartBody>
    </w:docPart>
    <w:docPart>
      <w:docPartPr>
        <w:name w:val="096AA1BFF679479597CF9183C22E820A"/>
        <w:category>
          <w:name w:val="General"/>
          <w:gallery w:val="placeholder"/>
        </w:category>
        <w:types>
          <w:type w:val="bbPlcHdr"/>
        </w:types>
        <w:behaviors>
          <w:behavior w:val="content"/>
        </w:behaviors>
        <w:guid w:val="{2BF7C932-1B63-4FC3-8512-9FA6DBCC26AA}"/>
      </w:docPartPr>
      <w:docPartBody>
        <w:p w:rsidR="003D3C1B" w:rsidRDefault="00991109" w:rsidP="00991109">
          <w:pPr>
            <w:pStyle w:val="096AA1BFF679479597CF9183C22E820A"/>
          </w:pPr>
          <w:r w:rsidRPr="00F87BE0">
            <w:rPr>
              <w:rStyle w:val="PlaceholderText"/>
            </w:rPr>
            <w:t>Choose an item.</w:t>
          </w:r>
        </w:p>
      </w:docPartBody>
    </w:docPart>
    <w:docPart>
      <w:docPartPr>
        <w:name w:val="9AE169B849934128B0B8A8829C00E79A"/>
        <w:category>
          <w:name w:val="General"/>
          <w:gallery w:val="placeholder"/>
        </w:category>
        <w:types>
          <w:type w:val="bbPlcHdr"/>
        </w:types>
        <w:behaviors>
          <w:behavior w:val="content"/>
        </w:behaviors>
        <w:guid w:val="{89F2F167-5663-4FB5-8C7E-46AE57379D8C}"/>
      </w:docPartPr>
      <w:docPartBody>
        <w:p w:rsidR="003D3C1B" w:rsidRDefault="00991109" w:rsidP="00991109">
          <w:pPr>
            <w:pStyle w:val="9AE169B849934128B0B8A8829C00E79A"/>
          </w:pPr>
          <w:r w:rsidRPr="00F87BE0">
            <w:rPr>
              <w:rStyle w:val="PlaceholderText"/>
            </w:rPr>
            <w:t>Choose an item.</w:t>
          </w:r>
        </w:p>
      </w:docPartBody>
    </w:docPart>
    <w:docPart>
      <w:docPartPr>
        <w:name w:val="6F9B0F5C7AAA404EA1CCC5FA88CC79B4"/>
        <w:category>
          <w:name w:val="General"/>
          <w:gallery w:val="placeholder"/>
        </w:category>
        <w:types>
          <w:type w:val="bbPlcHdr"/>
        </w:types>
        <w:behaviors>
          <w:behavior w:val="content"/>
        </w:behaviors>
        <w:guid w:val="{F2C711F5-80F0-42AB-88A0-BB60643FB5B6}"/>
      </w:docPartPr>
      <w:docPartBody>
        <w:p w:rsidR="003D3C1B" w:rsidRDefault="00991109" w:rsidP="00991109">
          <w:pPr>
            <w:pStyle w:val="6F9B0F5C7AAA404EA1CCC5FA88CC79B4"/>
          </w:pPr>
          <w:r w:rsidRPr="00F87BE0">
            <w:rPr>
              <w:rStyle w:val="PlaceholderText"/>
            </w:rPr>
            <w:t>Choose an item.</w:t>
          </w:r>
        </w:p>
      </w:docPartBody>
    </w:docPart>
    <w:docPart>
      <w:docPartPr>
        <w:name w:val="D1CE05FE28594738A7EF4916C1BB107D"/>
        <w:category>
          <w:name w:val="General"/>
          <w:gallery w:val="placeholder"/>
        </w:category>
        <w:types>
          <w:type w:val="bbPlcHdr"/>
        </w:types>
        <w:behaviors>
          <w:behavior w:val="content"/>
        </w:behaviors>
        <w:guid w:val="{7E80DB68-FD38-4546-8A87-6129B26B3E04}"/>
      </w:docPartPr>
      <w:docPartBody>
        <w:p w:rsidR="003D3C1B" w:rsidRDefault="00991109" w:rsidP="00991109">
          <w:pPr>
            <w:pStyle w:val="D1CE05FE28594738A7EF4916C1BB107D"/>
          </w:pPr>
          <w:r w:rsidRPr="00F87BE0">
            <w:rPr>
              <w:rStyle w:val="PlaceholderText"/>
            </w:rPr>
            <w:t>Choose an item.</w:t>
          </w:r>
        </w:p>
      </w:docPartBody>
    </w:docPart>
    <w:docPart>
      <w:docPartPr>
        <w:name w:val="31B0A0E4C7D44B739AB5B82A8C1791B4"/>
        <w:category>
          <w:name w:val="General"/>
          <w:gallery w:val="placeholder"/>
        </w:category>
        <w:types>
          <w:type w:val="bbPlcHdr"/>
        </w:types>
        <w:behaviors>
          <w:behavior w:val="content"/>
        </w:behaviors>
        <w:guid w:val="{AEF001A5-D278-4008-905A-35173C6DC0BF}"/>
      </w:docPartPr>
      <w:docPartBody>
        <w:p w:rsidR="003D3C1B" w:rsidRDefault="00991109" w:rsidP="00991109">
          <w:pPr>
            <w:pStyle w:val="31B0A0E4C7D44B739AB5B82A8C1791B4"/>
          </w:pPr>
          <w:r w:rsidRPr="003A71FA">
            <w:rPr>
              <w:rStyle w:val="PlaceholderText"/>
            </w:rPr>
            <w:t>Choose an item.</w:t>
          </w:r>
        </w:p>
      </w:docPartBody>
    </w:docPart>
    <w:docPart>
      <w:docPartPr>
        <w:name w:val="223BF4EAE8254EC9AA906C55F0824099"/>
        <w:category>
          <w:name w:val="General"/>
          <w:gallery w:val="placeholder"/>
        </w:category>
        <w:types>
          <w:type w:val="bbPlcHdr"/>
        </w:types>
        <w:behaviors>
          <w:behavior w:val="content"/>
        </w:behaviors>
        <w:guid w:val="{B5CEDA53-A142-45ED-9CE0-0D14F9CB740C}"/>
      </w:docPartPr>
      <w:docPartBody>
        <w:p w:rsidR="003D3C1B" w:rsidRDefault="00991109" w:rsidP="00991109">
          <w:pPr>
            <w:pStyle w:val="223BF4EAE8254EC9AA906C55F0824099"/>
          </w:pPr>
          <w:r w:rsidRPr="00F87BE0">
            <w:rPr>
              <w:rStyle w:val="PlaceholderText"/>
            </w:rPr>
            <w:t>Choose an item.</w:t>
          </w:r>
        </w:p>
      </w:docPartBody>
    </w:docPart>
    <w:docPart>
      <w:docPartPr>
        <w:name w:val="68EDDCAB866A4D5CAF78495243522854"/>
        <w:category>
          <w:name w:val="General"/>
          <w:gallery w:val="placeholder"/>
        </w:category>
        <w:types>
          <w:type w:val="bbPlcHdr"/>
        </w:types>
        <w:behaviors>
          <w:behavior w:val="content"/>
        </w:behaviors>
        <w:guid w:val="{9A42A3D4-FF47-4378-8DDC-93EB4FA7F8B8}"/>
      </w:docPartPr>
      <w:docPartBody>
        <w:p w:rsidR="003D3C1B" w:rsidRDefault="00991109" w:rsidP="00991109">
          <w:pPr>
            <w:pStyle w:val="68EDDCAB866A4D5CAF78495243522854"/>
          </w:pPr>
          <w:r w:rsidRPr="00F87BE0">
            <w:rPr>
              <w:rStyle w:val="PlaceholderText"/>
            </w:rPr>
            <w:t>Choose an item.</w:t>
          </w:r>
        </w:p>
      </w:docPartBody>
    </w:docPart>
    <w:docPart>
      <w:docPartPr>
        <w:name w:val="15D6B0F872114E0DB73F764FB976DE74"/>
        <w:category>
          <w:name w:val="General"/>
          <w:gallery w:val="placeholder"/>
        </w:category>
        <w:types>
          <w:type w:val="bbPlcHdr"/>
        </w:types>
        <w:behaviors>
          <w:behavior w:val="content"/>
        </w:behaviors>
        <w:guid w:val="{DB3D93B1-5963-47A2-92CD-CA8155E6545A}"/>
      </w:docPartPr>
      <w:docPartBody>
        <w:p w:rsidR="003D3C1B" w:rsidRDefault="00991109" w:rsidP="00991109">
          <w:pPr>
            <w:pStyle w:val="15D6B0F872114E0DB73F764FB976DE74"/>
          </w:pPr>
          <w:r w:rsidRPr="00F87BE0">
            <w:rPr>
              <w:rStyle w:val="PlaceholderText"/>
            </w:rPr>
            <w:t>Choose an item.</w:t>
          </w:r>
        </w:p>
      </w:docPartBody>
    </w:docPart>
    <w:docPart>
      <w:docPartPr>
        <w:name w:val="D6B0D403718F4AD698631FD2F1C01B15"/>
        <w:category>
          <w:name w:val="General"/>
          <w:gallery w:val="placeholder"/>
        </w:category>
        <w:types>
          <w:type w:val="bbPlcHdr"/>
        </w:types>
        <w:behaviors>
          <w:behavior w:val="content"/>
        </w:behaviors>
        <w:guid w:val="{75C279E7-DBA2-4176-93F1-3032ED0F0666}"/>
      </w:docPartPr>
      <w:docPartBody>
        <w:p w:rsidR="003D3C1B" w:rsidRDefault="00991109" w:rsidP="00991109">
          <w:pPr>
            <w:pStyle w:val="D6B0D403718F4AD698631FD2F1C01B15"/>
          </w:pPr>
          <w:r w:rsidRPr="00F87BE0">
            <w:rPr>
              <w:rStyle w:val="PlaceholderText"/>
            </w:rPr>
            <w:t>Choose an item.</w:t>
          </w:r>
        </w:p>
      </w:docPartBody>
    </w:docPart>
    <w:docPart>
      <w:docPartPr>
        <w:name w:val="7825C34528D14AC595F0D47BA45E417B"/>
        <w:category>
          <w:name w:val="General"/>
          <w:gallery w:val="placeholder"/>
        </w:category>
        <w:types>
          <w:type w:val="bbPlcHdr"/>
        </w:types>
        <w:behaviors>
          <w:behavior w:val="content"/>
        </w:behaviors>
        <w:guid w:val="{7BDCFE06-BCCF-4253-BA72-66A9B0BAFF00}"/>
      </w:docPartPr>
      <w:docPartBody>
        <w:p w:rsidR="003D3C1B" w:rsidRDefault="00991109" w:rsidP="00991109">
          <w:pPr>
            <w:pStyle w:val="7825C34528D14AC595F0D47BA45E417B"/>
          </w:pPr>
          <w:r w:rsidRPr="003A71FA">
            <w:rPr>
              <w:rStyle w:val="PlaceholderText"/>
            </w:rPr>
            <w:t>Choose an item.</w:t>
          </w:r>
        </w:p>
      </w:docPartBody>
    </w:docPart>
    <w:docPart>
      <w:docPartPr>
        <w:name w:val="766FC6FA60B44B4083A70526F8DAC69F"/>
        <w:category>
          <w:name w:val="General"/>
          <w:gallery w:val="placeholder"/>
        </w:category>
        <w:types>
          <w:type w:val="bbPlcHdr"/>
        </w:types>
        <w:behaviors>
          <w:behavior w:val="content"/>
        </w:behaviors>
        <w:guid w:val="{4A176D9E-1892-42EE-A885-11E9655F1731}"/>
      </w:docPartPr>
      <w:docPartBody>
        <w:p w:rsidR="003D3C1B" w:rsidRDefault="00991109" w:rsidP="00991109">
          <w:pPr>
            <w:pStyle w:val="766FC6FA60B44B4083A70526F8DAC69F"/>
          </w:pPr>
          <w:r w:rsidRPr="00F87BE0">
            <w:rPr>
              <w:rStyle w:val="PlaceholderText"/>
            </w:rPr>
            <w:t>Choose an item.</w:t>
          </w:r>
        </w:p>
      </w:docPartBody>
    </w:docPart>
    <w:docPart>
      <w:docPartPr>
        <w:name w:val="87F155B57AD441758F0996C04F1E2D8E"/>
        <w:category>
          <w:name w:val="General"/>
          <w:gallery w:val="placeholder"/>
        </w:category>
        <w:types>
          <w:type w:val="bbPlcHdr"/>
        </w:types>
        <w:behaviors>
          <w:behavior w:val="content"/>
        </w:behaviors>
        <w:guid w:val="{459C540F-4A3C-41CE-81DF-B3010B891633}"/>
      </w:docPartPr>
      <w:docPartBody>
        <w:p w:rsidR="003D3C1B" w:rsidRDefault="00991109" w:rsidP="00991109">
          <w:pPr>
            <w:pStyle w:val="87F155B57AD441758F0996C04F1E2D8E"/>
          </w:pPr>
          <w:r w:rsidRPr="00F87BE0">
            <w:rPr>
              <w:rStyle w:val="PlaceholderText"/>
            </w:rPr>
            <w:t>Choose an item.</w:t>
          </w:r>
        </w:p>
      </w:docPartBody>
    </w:docPart>
    <w:docPart>
      <w:docPartPr>
        <w:name w:val="62A4BA4E2D8C45ADA81F7008E9A22BEF"/>
        <w:category>
          <w:name w:val="General"/>
          <w:gallery w:val="placeholder"/>
        </w:category>
        <w:types>
          <w:type w:val="bbPlcHdr"/>
        </w:types>
        <w:behaviors>
          <w:behavior w:val="content"/>
        </w:behaviors>
        <w:guid w:val="{AD76816C-B627-4A3A-89D6-20236D0254E4}"/>
      </w:docPartPr>
      <w:docPartBody>
        <w:p w:rsidR="003D3C1B" w:rsidRDefault="00991109" w:rsidP="00991109">
          <w:pPr>
            <w:pStyle w:val="62A4BA4E2D8C45ADA81F7008E9A22BEF"/>
          </w:pPr>
          <w:r w:rsidRPr="00F87BE0">
            <w:rPr>
              <w:rStyle w:val="PlaceholderText"/>
            </w:rPr>
            <w:t>Choose an item.</w:t>
          </w:r>
        </w:p>
      </w:docPartBody>
    </w:docPart>
    <w:docPart>
      <w:docPartPr>
        <w:name w:val="BFA4EEF3681B4711966C7887B6912DE2"/>
        <w:category>
          <w:name w:val="General"/>
          <w:gallery w:val="placeholder"/>
        </w:category>
        <w:types>
          <w:type w:val="bbPlcHdr"/>
        </w:types>
        <w:behaviors>
          <w:behavior w:val="content"/>
        </w:behaviors>
        <w:guid w:val="{F4EAED4A-1EDE-4AC9-B4F1-D14D400C4C12}"/>
      </w:docPartPr>
      <w:docPartBody>
        <w:p w:rsidR="003D3C1B" w:rsidRDefault="00991109" w:rsidP="00991109">
          <w:pPr>
            <w:pStyle w:val="BFA4EEF3681B4711966C7887B6912DE2"/>
          </w:pPr>
          <w:r w:rsidRPr="00F87BE0">
            <w:rPr>
              <w:rStyle w:val="PlaceholderText"/>
            </w:rPr>
            <w:t>Choose an item.</w:t>
          </w:r>
        </w:p>
      </w:docPartBody>
    </w:docPart>
    <w:docPart>
      <w:docPartPr>
        <w:name w:val="7C48E70848E84AB3AAFAF168CF017B31"/>
        <w:category>
          <w:name w:val="General"/>
          <w:gallery w:val="placeholder"/>
        </w:category>
        <w:types>
          <w:type w:val="bbPlcHdr"/>
        </w:types>
        <w:behaviors>
          <w:behavior w:val="content"/>
        </w:behaviors>
        <w:guid w:val="{3120B432-91DE-4DCD-A368-490462A67EFA}"/>
      </w:docPartPr>
      <w:docPartBody>
        <w:p w:rsidR="00060745" w:rsidRDefault="003D3C1B" w:rsidP="003D3C1B">
          <w:pPr>
            <w:pStyle w:val="7C48E70848E84AB3AAFAF168CF017B31"/>
          </w:pPr>
          <w:r w:rsidRPr="003A71FA">
            <w:rPr>
              <w:rStyle w:val="PlaceholderText"/>
            </w:rPr>
            <w:t>Choose an item.</w:t>
          </w:r>
        </w:p>
      </w:docPartBody>
    </w:docPart>
    <w:docPart>
      <w:docPartPr>
        <w:name w:val="4B3709E6BD994414A42B249E525C8F47"/>
        <w:category>
          <w:name w:val="General"/>
          <w:gallery w:val="placeholder"/>
        </w:category>
        <w:types>
          <w:type w:val="bbPlcHdr"/>
        </w:types>
        <w:behaviors>
          <w:behavior w:val="content"/>
        </w:behaviors>
        <w:guid w:val="{02096B14-4EA8-4C10-B9BD-4E47DE482B17}"/>
      </w:docPartPr>
      <w:docPartBody>
        <w:p w:rsidR="00060745" w:rsidRDefault="003D3C1B" w:rsidP="003D3C1B">
          <w:pPr>
            <w:pStyle w:val="4B3709E6BD994414A42B249E525C8F47"/>
          </w:pPr>
          <w:r w:rsidRPr="003A71FA">
            <w:rPr>
              <w:rStyle w:val="PlaceholderText"/>
            </w:rPr>
            <w:t>Choose an item.</w:t>
          </w:r>
        </w:p>
      </w:docPartBody>
    </w:docPart>
    <w:docPart>
      <w:docPartPr>
        <w:name w:val="EDCC7D603EE343428715A5983A69808C"/>
        <w:category>
          <w:name w:val="General"/>
          <w:gallery w:val="placeholder"/>
        </w:category>
        <w:types>
          <w:type w:val="bbPlcHdr"/>
        </w:types>
        <w:behaviors>
          <w:behavior w:val="content"/>
        </w:behaviors>
        <w:guid w:val="{58948C54-966D-441F-834F-7EF1CDB0BF24}"/>
      </w:docPartPr>
      <w:docPartBody>
        <w:p w:rsidR="00060745" w:rsidRDefault="003D3C1B" w:rsidP="003D3C1B">
          <w:pPr>
            <w:pStyle w:val="EDCC7D603EE343428715A5983A69808C"/>
          </w:pPr>
          <w:r w:rsidRPr="003A71FA">
            <w:rPr>
              <w:rStyle w:val="PlaceholderText"/>
            </w:rPr>
            <w:t>Choose an item.</w:t>
          </w:r>
        </w:p>
      </w:docPartBody>
    </w:docPart>
    <w:docPart>
      <w:docPartPr>
        <w:name w:val="0BB2A98E2C58475B9823D43F1D3CFD08"/>
        <w:category>
          <w:name w:val="General"/>
          <w:gallery w:val="placeholder"/>
        </w:category>
        <w:types>
          <w:type w:val="bbPlcHdr"/>
        </w:types>
        <w:behaviors>
          <w:behavior w:val="content"/>
        </w:behaviors>
        <w:guid w:val="{C8A43D5B-B7CA-449D-AF0C-35A570BE476D}"/>
      </w:docPartPr>
      <w:docPartBody>
        <w:p w:rsidR="00060745" w:rsidRDefault="003D3C1B" w:rsidP="003D3C1B">
          <w:pPr>
            <w:pStyle w:val="0BB2A98E2C58475B9823D43F1D3CFD08"/>
          </w:pPr>
          <w:r w:rsidRPr="003A71FA">
            <w:rPr>
              <w:rStyle w:val="PlaceholderText"/>
            </w:rPr>
            <w:t>Choose an item.</w:t>
          </w:r>
        </w:p>
      </w:docPartBody>
    </w:docPart>
    <w:docPart>
      <w:docPartPr>
        <w:name w:val="73E627A694A347DF9B1321CD85F99C94"/>
        <w:category>
          <w:name w:val="General"/>
          <w:gallery w:val="placeholder"/>
        </w:category>
        <w:types>
          <w:type w:val="bbPlcHdr"/>
        </w:types>
        <w:behaviors>
          <w:behavior w:val="content"/>
        </w:behaviors>
        <w:guid w:val="{85D39363-2D29-4843-9778-33BEBFD234DF}"/>
      </w:docPartPr>
      <w:docPartBody>
        <w:p w:rsidR="00060745" w:rsidRDefault="003D3C1B" w:rsidP="003D3C1B">
          <w:pPr>
            <w:pStyle w:val="73E627A694A347DF9B1321CD85F99C94"/>
          </w:pPr>
          <w:r w:rsidRPr="003A71FA">
            <w:rPr>
              <w:rStyle w:val="PlaceholderText"/>
            </w:rPr>
            <w:t>Choose an item.</w:t>
          </w:r>
        </w:p>
      </w:docPartBody>
    </w:docPart>
    <w:docPart>
      <w:docPartPr>
        <w:name w:val="C16BA2C863A04D2D8E4185F7C3DA9013"/>
        <w:category>
          <w:name w:val="General"/>
          <w:gallery w:val="placeholder"/>
        </w:category>
        <w:types>
          <w:type w:val="bbPlcHdr"/>
        </w:types>
        <w:behaviors>
          <w:behavior w:val="content"/>
        </w:behaviors>
        <w:guid w:val="{BB0CDE8F-1E0C-4619-8B35-13DD036C9E06}"/>
      </w:docPartPr>
      <w:docPartBody>
        <w:p w:rsidR="00060745" w:rsidRDefault="003D3C1B" w:rsidP="003D3C1B">
          <w:pPr>
            <w:pStyle w:val="C16BA2C863A04D2D8E4185F7C3DA9013"/>
          </w:pPr>
          <w:r w:rsidRPr="003A71FA">
            <w:rPr>
              <w:rStyle w:val="PlaceholderText"/>
            </w:rPr>
            <w:t>Choose an item.</w:t>
          </w:r>
        </w:p>
      </w:docPartBody>
    </w:docPart>
    <w:docPart>
      <w:docPartPr>
        <w:name w:val="64808C237859401A99C9BF59DDDE9348"/>
        <w:category>
          <w:name w:val="General"/>
          <w:gallery w:val="placeholder"/>
        </w:category>
        <w:types>
          <w:type w:val="bbPlcHdr"/>
        </w:types>
        <w:behaviors>
          <w:behavior w:val="content"/>
        </w:behaviors>
        <w:guid w:val="{38B3C243-FF7C-499E-A574-BAE46FDC2A59}"/>
      </w:docPartPr>
      <w:docPartBody>
        <w:p w:rsidR="00060745" w:rsidRDefault="003D3C1B" w:rsidP="003D3C1B">
          <w:pPr>
            <w:pStyle w:val="64808C237859401A99C9BF59DDDE9348"/>
          </w:pPr>
          <w:r w:rsidRPr="00F87BE0">
            <w:rPr>
              <w:rStyle w:val="PlaceholderText"/>
            </w:rPr>
            <w:t>Choose an item.</w:t>
          </w:r>
        </w:p>
      </w:docPartBody>
    </w:docPart>
    <w:docPart>
      <w:docPartPr>
        <w:name w:val="92DD0CBFAD1F464B8E26DC210181647E"/>
        <w:category>
          <w:name w:val="General"/>
          <w:gallery w:val="placeholder"/>
        </w:category>
        <w:types>
          <w:type w:val="bbPlcHdr"/>
        </w:types>
        <w:behaviors>
          <w:behavior w:val="content"/>
        </w:behaviors>
        <w:guid w:val="{AA4A9D8C-610B-4EC4-9906-F161C50723A4}"/>
      </w:docPartPr>
      <w:docPartBody>
        <w:p w:rsidR="00060745" w:rsidRDefault="003D3C1B" w:rsidP="003D3C1B">
          <w:pPr>
            <w:pStyle w:val="92DD0CBFAD1F464B8E26DC210181647E"/>
          </w:pPr>
          <w:r w:rsidRPr="00F87BE0">
            <w:rPr>
              <w:rStyle w:val="PlaceholderText"/>
            </w:rPr>
            <w:t>Choose an item.</w:t>
          </w:r>
        </w:p>
      </w:docPartBody>
    </w:docPart>
    <w:docPart>
      <w:docPartPr>
        <w:name w:val="9B3986F05991438DA58B574E3CB855A8"/>
        <w:category>
          <w:name w:val="General"/>
          <w:gallery w:val="placeholder"/>
        </w:category>
        <w:types>
          <w:type w:val="bbPlcHdr"/>
        </w:types>
        <w:behaviors>
          <w:behavior w:val="content"/>
        </w:behaviors>
        <w:guid w:val="{96090949-782F-4301-975F-DF15ED711165}"/>
      </w:docPartPr>
      <w:docPartBody>
        <w:p w:rsidR="00060745" w:rsidRDefault="003D3C1B" w:rsidP="003D3C1B">
          <w:pPr>
            <w:pStyle w:val="9B3986F05991438DA58B574E3CB855A8"/>
          </w:pPr>
          <w:r w:rsidRPr="00F87BE0">
            <w:rPr>
              <w:rStyle w:val="PlaceholderText"/>
            </w:rPr>
            <w:t>Choose an item.</w:t>
          </w:r>
        </w:p>
      </w:docPartBody>
    </w:docPart>
    <w:docPart>
      <w:docPartPr>
        <w:name w:val="D398A3D763B44313A97B7D45F26215E9"/>
        <w:category>
          <w:name w:val="General"/>
          <w:gallery w:val="placeholder"/>
        </w:category>
        <w:types>
          <w:type w:val="bbPlcHdr"/>
        </w:types>
        <w:behaviors>
          <w:behavior w:val="content"/>
        </w:behaviors>
        <w:guid w:val="{07021A64-9EF1-4B0A-B2AD-CC43464E922F}"/>
      </w:docPartPr>
      <w:docPartBody>
        <w:p w:rsidR="00060745" w:rsidRDefault="003D3C1B" w:rsidP="003D3C1B">
          <w:pPr>
            <w:pStyle w:val="D398A3D763B44313A97B7D45F26215E9"/>
          </w:pPr>
          <w:r w:rsidRPr="00F87BE0">
            <w:rPr>
              <w:rStyle w:val="PlaceholderText"/>
            </w:rPr>
            <w:t>Choose an item.</w:t>
          </w:r>
        </w:p>
      </w:docPartBody>
    </w:docPart>
    <w:docPart>
      <w:docPartPr>
        <w:name w:val="55ACC4DBCBB94C8C878C35BC23D0F80D"/>
        <w:category>
          <w:name w:val="General"/>
          <w:gallery w:val="placeholder"/>
        </w:category>
        <w:types>
          <w:type w:val="bbPlcHdr"/>
        </w:types>
        <w:behaviors>
          <w:behavior w:val="content"/>
        </w:behaviors>
        <w:guid w:val="{8557BC68-A0C3-4A5B-B617-691D469A618C}"/>
      </w:docPartPr>
      <w:docPartBody>
        <w:p w:rsidR="00060745" w:rsidRDefault="003D3C1B" w:rsidP="003D3C1B">
          <w:pPr>
            <w:pStyle w:val="55ACC4DBCBB94C8C878C35BC23D0F80D"/>
          </w:pPr>
          <w:r w:rsidRPr="003A71FA">
            <w:rPr>
              <w:rStyle w:val="PlaceholderText"/>
            </w:rPr>
            <w:t>Choose an item.</w:t>
          </w:r>
        </w:p>
      </w:docPartBody>
    </w:docPart>
    <w:docPart>
      <w:docPartPr>
        <w:name w:val="23B3838275D14788B86EBF0D2DCF06FB"/>
        <w:category>
          <w:name w:val="General"/>
          <w:gallery w:val="placeholder"/>
        </w:category>
        <w:types>
          <w:type w:val="bbPlcHdr"/>
        </w:types>
        <w:behaviors>
          <w:behavior w:val="content"/>
        </w:behaviors>
        <w:guid w:val="{764F83AB-B502-4F31-8737-7964F9849C1D}"/>
      </w:docPartPr>
      <w:docPartBody>
        <w:p w:rsidR="00060745" w:rsidRDefault="003D3C1B" w:rsidP="003D3C1B">
          <w:pPr>
            <w:pStyle w:val="23B3838275D14788B86EBF0D2DCF06FB"/>
          </w:pPr>
          <w:r w:rsidRPr="003A71FA">
            <w:rPr>
              <w:rStyle w:val="PlaceholderText"/>
            </w:rPr>
            <w:t>Choose an item.</w:t>
          </w:r>
        </w:p>
      </w:docPartBody>
    </w:docPart>
    <w:docPart>
      <w:docPartPr>
        <w:name w:val="9436E7C18D7E405BA302BE0381777A7A"/>
        <w:category>
          <w:name w:val="General"/>
          <w:gallery w:val="placeholder"/>
        </w:category>
        <w:types>
          <w:type w:val="bbPlcHdr"/>
        </w:types>
        <w:behaviors>
          <w:behavior w:val="content"/>
        </w:behaviors>
        <w:guid w:val="{06C4F199-1B34-4B4A-901D-A2F2542A3ADD}"/>
      </w:docPartPr>
      <w:docPartBody>
        <w:p w:rsidR="00060745" w:rsidRDefault="003D3C1B" w:rsidP="003D3C1B">
          <w:pPr>
            <w:pStyle w:val="9436E7C18D7E405BA302BE0381777A7A"/>
          </w:pPr>
          <w:r w:rsidRPr="00F87BE0">
            <w:rPr>
              <w:rStyle w:val="PlaceholderText"/>
            </w:rPr>
            <w:t>Choose an item.</w:t>
          </w:r>
        </w:p>
      </w:docPartBody>
    </w:docPart>
    <w:docPart>
      <w:docPartPr>
        <w:name w:val="2C7816BA23954154B7A346A818E3B745"/>
        <w:category>
          <w:name w:val="General"/>
          <w:gallery w:val="placeholder"/>
        </w:category>
        <w:types>
          <w:type w:val="bbPlcHdr"/>
        </w:types>
        <w:behaviors>
          <w:behavior w:val="content"/>
        </w:behaviors>
        <w:guid w:val="{95B121CF-AD02-4959-A8EB-654663A07214}"/>
      </w:docPartPr>
      <w:docPartBody>
        <w:p w:rsidR="00060745" w:rsidRDefault="003D3C1B" w:rsidP="003D3C1B">
          <w:pPr>
            <w:pStyle w:val="2C7816BA23954154B7A346A818E3B745"/>
          </w:pPr>
          <w:r w:rsidRPr="00F87BE0">
            <w:rPr>
              <w:rStyle w:val="PlaceholderText"/>
            </w:rPr>
            <w:t>Choose an item.</w:t>
          </w:r>
        </w:p>
      </w:docPartBody>
    </w:docPart>
    <w:docPart>
      <w:docPartPr>
        <w:name w:val="0840CEEBB57E4354ACC6D531FADAD677"/>
        <w:category>
          <w:name w:val="General"/>
          <w:gallery w:val="placeholder"/>
        </w:category>
        <w:types>
          <w:type w:val="bbPlcHdr"/>
        </w:types>
        <w:behaviors>
          <w:behavior w:val="content"/>
        </w:behaviors>
        <w:guid w:val="{DE17B307-CAEF-4A1B-8EFC-1B199CA56EA7}"/>
      </w:docPartPr>
      <w:docPartBody>
        <w:p w:rsidR="00060745" w:rsidRDefault="003D3C1B" w:rsidP="003D3C1B">
          <w:pPr>
            <w:pStyle w:val="0840CEEBB57E4354ACC6D531FADAD677"/>
          </w:pPr>
          <w:r w:rsidRPr="00F87BE0">
            <w:rPr>
              <w:rStyle w:val="PlaceholderText"/>
            </w:rPr>
            <w:t>Choose an item.</w:t>
          </w:r>
        </w:p>
      </w:docPartBody>
    </w:docPart>
    <w:docPart>
      <w:docPartPr>
        <w:name w:val="9F0E4F7404FB494E8292AD63179AEF8D"/>
        <w:category>
          <w:name w:val="General"/>
          <w:gallery w:val="placeholder"/>
        </w:category>
        <w:types>
          <w:type w:val="bbPlcHdr"/>
        </w:types>
        <w:behaviors>
          <w:behavior w:val="content"/>
        </w:behaviors>
        <w:guid w:val="{A028BD5E-21C1-4E1B-A764-921024D558A4}"/>
      </w:docPartPr>
      <w:docPartBody>
        <w:p w:rsidR="00060745" w:rsidRDefault="003D3C1B" w:rsidP="003D3C1B">
          <w:pPr>
            <w:pStyle w:val="9F0E4F7404FB494E8292AD63179AEF8D"/>
          </w:pPr>
          <w:r w:rsidRPr="00F87BE0">
            <w:rPr>
              <w:rStyle w:val="PlaceholderText"/>
            </w:rPr>
            <w:t>Choose an item.</w:t>
          </w:r>
        </w:p>
      </w:docPartBody>
    </w:docPart>
    <w:docPart>
      <w:docPartPr>
        <w:name w:val="C16640F309814D098AD4769E9A28B212"/>
        <w:category>
          <w:name w:val="General"/>
          <w:gallery w:val="placeholder"/>
        </w:category>
        <w:types>
          <w:type w:val="bbPlcHdr"/>
        </w:types>
        <w:behaviors>
          <w:behavior w:val="content"/>
        </w:behaviors>
        <w:guid w:val="{A8E58FD8-DF73-4A0A-9087-79AC874F4FA4}"/>
      </w:docPartPr>
      <w:docPartBody>
        <w:p w:rsidR="00060745" w:rsidRDefault="003D3C1B" w:rsidP="003D3C1B">
          <w:pPr>
            <w:pStyle w:val="C16640F309814D098AD4769E9A28B212"/>
          </w:pPr>
          <w:r w:rsidRPr="00F87BE0">
            <w:rPr>
              <w:rStyle w:val="PlaceholderText"/>
            </w:rPr>
            <w:t>Choose an item.</w:t>
          </w:r>
        </w:p>
      </w:docPartBody>
    </w:docPart>
    <w:docPart>
      <w:docPartPr>
        <w:name w:val="19658BF26D654ED1B0C51FDED3D19808"/>
        <w:category>
          <w:name w:val="General"/>
          <w:gallery w:val="placeholder"/>
        </w:category>
        <w:types>
          <w:type w:val="bbPlcHdr"/>
        </w:types>
        <w:behaviors>
          <w:behavior w:val="content"/>
        </w:behaviors>
        <w:guid w:val="{A3AC6568-AAC6-4258-AA06-97E2AA41C208}"/>
      </w:docPartPr>
      <w:docPartBody>
        <w:p w:rsidR="00060745" w:rsidRDefault="003D3C1B" w:rsidP="003D3C1B">
          <w:pPr>
            <w:pStyle w:val="19658BF26D654ED1B0C51FDED3D19808"/>
          </w:pPr>
          <w:r w:rsidRPr="00F87BE0">
            <w:rPr>
              <w:rStyle w:val="PlaceholderText"/>
            </w:rPr>
            <w:t>Choose an item.</w:t>
          </w:r>
        </w:p>
      </w:docPartBody>
    </w:docPart>
    <w:docPart>
      <w:docPartPr>
        <w:name w:val="A5BCBBBE53A54A73B98E8194CE8E461B"/>
        <w:category>
          <w:name w:val="General"/>
          <w:gallery w:val="placeholder"/>
        </w:category>
        <w:types>
          <w:type w:val="bbPlcHdr"/>
        </w:types>
        <w:behaviors>
          <w:behavior w:val="content"/>
        </w:behaviors>
        <w:guid w:val="{D956EF82-5495-4A18-AF14-58A32F88EE9C}"/>
      </w:docPartPr>
      <w:docPartBody>
        <w:p w:rsidR="00060745" w:rsidRDefault="003D3C1B" w:rsidP="003D3C1B">
          <w:pPr>
            <w:pStyle w:val="A5BCBBBE53A54A73B98E8194CE8E461B"/>
          </w:pPr>
          <w:r w:rsidRPr="00F87BE0">
            <w:rPr>
              <w:rStyle w:val="PlaceholderText"/>
            </w:rPr>
            <w:t>Choose an item.</w:t>
          </w:r>
        </w:p>
      </w:docPartBody>
    </w:docPart>
    <w:docPart>
      <w:docPartPr>
        <w:name w:val="496F717B701141DF8905C551CFECFCA0"/>
        <w:category>
          <w:name w:val="General"/>
          <w:gallery w:val="placeholder"/>
        </w:category>
        <w:types>
          <w:type w:val="bbPlcHdr"/>
        </w:types>
        <w:behaviors>
          <w:behavior w:val="content"/>
        </w:behaviors>
        <w:guid w:val="{6C536D9F-7EC8-4C79-AC86-002DD147EC01}"/>
      </w:docPartPr>
      <w:docPartBody>
        <w:p w:rsidR="00060745" w:rsidRDefault="003D3C1B" w:rsidP="003D3C1B">
          <w:pPr>
            <w:pStyle w:val="496F717B701141DF8905C551CFECFCA0"/>
          </w:pPr>
          <w:r w:rsidRPr="003A71FA">
            <w:rPr>
              <w:rStyle w:val="PlaceholderText"/>
            </w:rPr>
            <w:t>Choose an item.</w:t>
          </w:r>
        </w:p>
      </w:docPartBody>
    </w:docPart>
    <w:docPart>
      <w:docPartPr>
        <w:name w:val="6B2E5786A3884A6E8843EE7D3B23D6EC"/>
        <w:category>
          <w:name w:val="General"/>
          <w:gallery w:val="placeholder"/>
        </w:category>
        <w:types>
          <w:type w:val="bbPlcHdr"/>
        </w:types>
        <w:behaviors>
          <w:behavior w:val="content"/>
        </w:behaviors>
        <w:guid w:val="{79E8755C-3284-43B8-8372-CF7800B234E8}"/>
      </w:docPartPr>
      <w:docPartBody>
        <w:p w:rsidR="00060745" w:rsidRDefault="003D3C1B" w:rsidP="003D3C1B">
          <w:pPr>
            <w:pStyle w:val="6B2E5786A3884A6E8843EE7D3B23D6EC"/>
          </w:pPr>
          <w:r w:rsidRPr="003A71FA">
            <w:rPr>
              <w:rStyle w:val="PlaceholderText"/>
            </w:rPr>
            <w:t>Choose an item.</w:t>
          </w:r>
        </w:p>
      </w:docPartBody>
    </w:docPart>
    <w:docPart>
      <w:docPartPr>
        <w:name w:val="E391F6766633489E9EEE4D0ABE0BC905"/>
        <w:category>
          <w:name w:val="General"/>
          <w:gallery w:val="placeholder"/>
        </w:category>
        <w:types>
          <w:type w:val="bbPlcHdr"/>
        </w:types>
        <w:behaviors>
          <w:behavior w:val="content"/>
        </w:behaviors>
        <w:guid w:val="{CD8AF92A-8642-43E7-A49A-CFC2FADA54F2}"/>
      </w:docPartPr>
      <w:docPartBody>
        <w:p w:rsidR="00060745" w:rsidRDefault="003D3C1B" w:rsidP="003D3C1B">
          <w:pPr>
            <w:pStyle w:val="E391F6766633489E9EEE4D0ABE0BC905"/>
          </w:pPr>
          <w:r w:rsidRPr="003A71FA">
            <w:rPr>
              <w:rStyle w:val="PlaceholderText"/>
            </w:rPr>
            <w:t>Choose an item.</w:t>
          </w:r>
        </w:p>
      </w:docPartBody>
    </w:docPart>
    <w:docPart>
      <w:docPartPr>
        <w:name w:val="BC66BB31595C40C389ECF6CBD26EC17F"/>
        <w:category>
          <w:name w:val="General"/>
          <w:gallery w:val="placeholder"/>
        </w:category>
        <w:types>
          <w:type w:val="bbPlcHdr"/>
        </w:types>
        <w:behaviors>
          <w:behavior w:val="content"/>
        </w:behaviors>
        <w:guid w:val="{38B4E0F9-6E8C-4E9F-B964-60844D624814}"/>
      </w:docPartPr>
      <w:docPartBody>
        <w:p w:rsidR="00135D82" w:rsidRDefault="001C7380" w:rsidP="001C7380">
          <w:pPr>
            <w:pStyle w:val="BC66BB31595C40C389ECF6CBD26EC17F"/>
          </w:pPr>
          <w:r w:rsidRPr="003A71FA">
            <w:rPr>
              <w:rStyle w:val="PlaceholderText"/>
            </w:rPr>
            <w:t>Choose an item.</w:t>
          </w:r>
        </w:p>
      </w:docPartBody>
    </w:docPart>
    <w:docPart>
      <w:docPartPr>
        <w:name w:val="B7007B0CEC224FF1B11B051767F54BA1"/>
        <w:category>
          <w:name w:val="General"/>
          <w:gallery w:val="placeholder"/>
        </w:category>
        <w:types>
          <w:type w:val="bbPlcHdr"/>
        </w:types>
        <w:behaviors>
          <w:behavior w:val="content"/>
        </w:behaviors>
        <w:guid w:val="{F14CFCBE-2D5D-4DBE-924C-6CB13032D642}"/>
      </w:docPartPr>
      <w:docPartBody>
        <w:p w:rsidR="00135D82" w:rsidRDefault="001C7380" w:rsidP="001C7380">
          <w:pPr>
            <w:pStyle w:val="B7007B0CEC224FF1B11B051767F54BA1"/>
          </w:pPr>
          <w:r w:rsidRPr="003A71FA">
            <w:rPr>
              <w:rStyle w:val="PlaceholderText"/>
            </w:rPr>
            <w:t>Choose an item.</w:t>
          </w:r>
        </w:p>
      </w:docPartBody>
    </w:docPart>
    <w:docPart>
      <w:docPartPr>
        <w:name w:val="CD43C61D21934A76A82747C09D96BDB8"/>
        <w:category>
          <w:name w:val="General"/>
          <w:gallery w:val="placeholder"/>
        </w:category>
        <w:types>
          <w:type w:val="bbPlcHdr"/>
        </w:types>
        <w:behaviors>
          <w:behavior w:val="content"/>
        </w:behaviors>
        <w:guid w:val="{9B2E8D99-5A79-47A7-A5C3-59108841112B}"/>
      </w:docPartPr>
      <w:docPartBody>
        <w:p w:rsidR="00135D82" w:rsidRDefault="001C7380" w:rsidP="001C7380">
          <w:pPr>
            <w:pStyle w:val="CD43C61D21934A76A82747C09D96BDB8"/>
          </w:pPr>
          <w:r w:rsidRPr="003A71FA">
            <w:rPr>
              <w:rStyle w:val="PlaceholderText"/>
            </w:rPr>
            <w:t>Choose an item.</w:t>
          </w:r>
        </w:p>
      </w:docPartBody>
    </w:docPart>
    <w:docPart>
      <w:docPartPr>
        <w:name w:val="BE054C2A73334541B1274FA9F126EC25"/>
        <w:category>
          <w:name w:val="General"/>
          <w:gallery w:val="placeholder"/>
        </w:category>
        <w:types>
          <w:type w:val="bbPlcHdr"/>
        </w:types>
        <w:behaviors>
          <w:behavior w:val="content"/>
        </w:behaviors>
        <w:guid w:val="{03A9463C-EBCC-4833-9529-34E1CF20E938}"/>
      </w:docPartPr>
      <w:docPartBody>
        <w:p w:rsidR="00135D82" w:rsidRDefault="001C7380" w:rsidP="001C7380">
          <w:pPr>
            <w:pStyle w:val="BE054C2A73334541B1274FA9F126EC25"/>
          </w:pPr>
          <w:r w:rsidRPr="003A71FA">
            <w:rPr>
              <w:rStyle w:val="PlaceholderText"/>
            </w:rPr>
            <w:t>Choose an item.</w:t>
          </w:r>
        </w:p>
      </w:docPartBody>
    </w:docPart>
    <w:docPart>
      <w:docPartPr>
        <w:name w:val="7B48FD9195CF4FC78B8C97F1DD9E41B8"/>
        <w:category>
          <w:name w:val="General"/>
          <w:gallery w:val="placeholder"/>
        </w:category>
        <w:types>
          <w:type w:val="bbPlcHdr"/>
        </w:types>
        <w:behaviors>
          <w:behavior w:val="content"/>
        </w:behaviors>
        <w:guid w:val="{3C8CB49D-81CA-4692-ADEC-BC47B2831420}"/>
      </w:docPartPr>
      <w:docPartBody>
        <w:p w:rsidR="00135D82" w:rsidRDefault="001C7380" w:rsidP="001C7380">
          <w:pPr>
            <w:pStyle w:val="7B48FD9195CF4FC78B8C97F1DD9E41B8"/>
          </w:pPr>
          <w:r w:rsidRPr="003A71FA">
            <w:rPr>
              <w:rStyle w:val="PlaceholderText"/>
            </w:rPr>
            <w:t>Choose an item.</w:t>
          </w:r>
        </w:p>
      </w:docPartBody>
    </w:docPart>
    <w:docPart>
      <w:docPartPr>
        <w:name w:val="9114DA8B04174490AA862C41C3911E6B"/>
        <w:category>
          <w:name w:val="General"/>
          <w:gallery w:val="placeholder"/>
        </w:category>
        <w:types>
          <w:type w:val="bbPlcHdr"/>
        </w:types>
        <w:behaviors>
          <w:behavior w:val="content"/>
        </w:behaviors>
        <w:guid w:val="{20F133E8-A05F-4BBD-9774-AEF05CC7BC53}"/>
      </w:docPartPr>
      <w:docPartBody>
        <w:p w:rsidR="00135D82" w:rsidRDefault="001C7380" w:rsidP="001C7380">
          <w:pPr>
            <w:pStyle w:val="9114DA8B04174490AA862C41C3911E6B"/>
          </w:pPr>
          <w:r w:rsidRPr="003A71FA">
            <w:rPr>
              <w:rStyle w:val="PlaceholderText"/>
            </w:rPr>
            <w:t>Choose an item.</w:t>
          </w:r>
        </w:p>
      </w:docPartBody>
    </w:docPart>
    <w:docPart>
      <w:docPartPr>
        <w:name w:val="049BF0A4F268429EA35C9602A81EA75B"/>
        <w:category>
          <w:name w:val="General"/>
          <w:gallery w:val="placeholder"/>
        </w:category>
        <w:types>
          <w:type w:val="bbPlcHdr"/>
        </w:types>
        <w:behaviors>
          <w:behavior w:val="content"/>
        </w:behaviors>
        <w:guid w:val="{75E96859-81A0-4974-BCE0-413799B5F216}"/>
      </w:docPartPr>
      <w:docPartBody>
        <w:p w:rsidR="00135D82" w:rsidRDefault="001C7380" w:rsidP="001C7380">
          <w:pPr>
            <w:pStyle w:val="049BF0A4F268429EA35C9602A81EA75B"/>
          </w:pPr>
          <w:r w:rsidRPr="003A71FA">
            <w:rPr>
              <w:rStyle w:val="PlaceholderText"/>
            </w:rPr>
            <w:t>Choose an item.</w:t>
          </w:r>
        </w:p>
      </w:docPartBody>
    </w:docPart>
    <w:docPart>
      <w:docPartPr>
        <w:name w:val="8BD31B84BF1C4B379FDEEE312D4D7824"/>
        <w:category>
          <w:name w:val="General"/>
          <w:gallery w:val="placeholder"/>
        </w:category>
        <w:types>
          <w:type w:val="bbPlcHdr"/>
        </w:types>
        <w:behaviors>
          <w:behavior w:val="content"/>
        </w:behaviors>
        <w:guid w:val="{10707F97-C990-4B25-9A42-71A2295900AD}"/>
      </w:docPartPr>
      <w:docPartBody>
        <w:p w:rsidR="00135D82" w:rsidRDefault="001C7380" w:rsidP="001C7380">
          <w:pPr>
            <w:pStyle w:val="8BD31B84BF1C4B379FDEEE312D4D7824"/>
          </w:pPr>
          <w:r w:rsidRPr="003A71FA">
            <w:rPr>
              <w:rStyle w:val="PlaceholderText"/>
            </w:rPr>
            <w:t>Choose an item.</w:t>
          </w:r>
        </w:p>
      </w:docPartBody>
    </w:docPart>
    <w:docPart>
      <w:docPartPr>
        <w:name w:val="75D20967A8BB4449BED1AF5E7F0FB1D6"/>
        <w:category>
          <w:name w:val="General"/>
          <w:gallery w:val="placeholder"/>
        </w:category>
        <w:types>
          <w:type w:val="bbPlcHdr"/>
        </w:types>
        <w:behaviors>
          <w:behavior w:val="content"/>
        </w:behaviors>
        <w:guid w:val="{0612C1F6-76AF-4C6D-ADC8-4FA636B38ADF}"/>
      </w:docPartPr>
      <w:docPartBody>
        <w:p w:rsidR="00135D82" w:rsidRDefault="001C7380" w:rsidP="001C7380">
          <w:pPr>
            <w:pStyle w:val="75D20967A8BB4449BED1AF5E7F0FB1D6"/>
          </w:pPr>
          <w:r w:rsidRPr="003A71FA">
            <w:rPr>
              <w:rStyle w:val="PlaceholderText"/>
            </w:rPr>
            <w:t>Choose an item.</w:t>
          </w:r>
        </w:p>
      </w:docPartBody>
    </w:docPart>
    <w:docPart>
      <w:docPartPr>
        <w:name w:val="50E397C9220A4796904E79C033B16DE4"/>
        <w:category>
          <w:name w:val="General"/>
          <w:gallery w:val="placeholder"/>
        </w:category>
        <w:types>
          <w:type w:val="bbPlcHdr"/>
        </w:types>
        <w:behaviors>
          <w:behavior w:val="content"/>
        </w:behaviors>
        <w:guid w:val="{9C422FCA-B3C0-4CA3-950B-91A819F3526B}"/>
      </w:docPartPr>
      <w:docPartBody>
        <w:p w:rsidR="00135D82" w:rsidRDefault="001C7380" w:rsidP="001C7380">
          <w:pPr>
            <w:pStyle w:val="50E397C9220A4796904E79C033B16DE4"/>
          </w:pPr>
          <w:r w:rsidRPr="003A71FA">
            <w:rPr>
              <w:rStyle w:val="PlaceholderText"/>
            </w:rPr>
            <w:t>Choose an item.</w:t>
          </w:r>
        </w:p>
      </w:docPartBody>
    </w:docPart>
    <w:docPart>
      <w:docPartPr>
        <w:name w:val="CADEB0F6D1EB4843B75D65227428C780"/>
        <w:category>
          <w:name w:val="General"/>
          <w:gallery w:val="placeholder"/>
        </w:category>
        <w:types>
          <w:type w:val="bbPlcHdr"/>
        </w:types>
        <w:behaviors>
          <w:behavior w:val="content"/>
        </w:behaviors>
        <w:guid w:val="{5677906D-EAB2-4F4A-9A51-AAA577EB9D3A}"/>
      </w:docPartPr>
      <w:docPartBody>
        <w:p w:rsidR="00135D82" w:rsidRDefault="001C7380" w:rsidP="001C7380">
          <w:pPr>
            <w:pStyle w:val="CADEB0F6D1EB4843B75D65227428C780"/>
          </w:pPr>
          <w:r w:rsidRPr="003A71FA">
            <w:rPr>
              <w:rStyle w:val="PlaceholderText"/>
            </w:rPr>
            <w:t>Choose an item.</w:t>
          </w:r>
        </w:p>
      </w:docPartBody>
    </w:docPart>
    <w:docPart>
      <w:docPartPr>
        <w:name w:val="9648B52ACABF4F5C945FF01DCBC7392C"/>
        <w:category>
          <w:name w:val="General"/>
          <w:gallery w:val="placeholder"/>
        </w:category>
        <w:types>
          <w:type w:val="bbPlcHdr"/>
        </w:types>
        <w:behaviors>
          <w:behavior w:val="content"/>
        </w:behaviors>
        <w:guid w:val="{4312C249-BFE9-4229-A449-0951115DF127}"/>
      </w:docPartPr>
      <w:docPartBody>
        <w:p w:rsidR="00135D82" w:rsidRDefault="001C7380" w:rsidP="001C7380">
          <w:pPr>
            <w:pStyle w:val="9648B52ACABF4F5C945FF01DCBC7392C"/>
          </w:pPr>
          <w:r w:rsidRPr="003A71FA">
            <w:rPr>
              <w:rStyle w:val="PlaceholderText"/>
            </w:rPr>
            <w:t>Choose an item.</w:t>
          </w:r>
        </w:p>
      </w:docPartBody>
    </w:docPart>
    <w:docPart>
      <w:docPartPr>
        <w:name w:val="A0DEF90C3AA94B75903AE051AF3FC1AA"/>
        <w:category>
          <w:name w:val="General"/>
          <w:gallery w:val="placeholder"/>
        </w:category>
        <w:types>
          <w:type w:val="bbPlcHdr"/>
        </w:types>
        <w:behaviors>
          <w:behavior w:val="content"/>
        </w:behaviors>
        <w:guid w:val="{DDC2404F-93DE-47E4-AF80-3275DB79763D}"/>
      </w:docPartPr>
      <w:docPartBody>
        <w:p w:rsidR="00135D82" w:rsidRDefault="001C7380" w:rsidP="001C7380">
          <w:pPr>
            <w:pStyle w:val="A0DEF90C3AA94B75903AE051AF3FC1AA"/>
          </w:pPr>
          <w:r w:rsidRPr="003A71FA">
            <w:rPr>
              <w:rStyle w:val="PlaceholderText"/>
            </w:rPr>
            <w:t>Choose an item.</w:t>
          </w:r>
        </w:p>
      </w:docPartBody>
    </w:docPart>
    <w:docPart>
      <w:docPartPr>
        <w:name w:val="C2E82DC57A664FCEB4388CE905F23CD8"/>
        <w:category>
          <w:name w:val="General"/>
          <w:gallery w:val="placeholder"/>
        </w:category>
        <w:types>
          <w:type w:val="bbPlcHdr"/>
        </w:types>
        <w:behaviors>
          <w:behavior w:val="content"/>
        </w:behaviors>
        <w:guid w:val="{E13A9F1A-3561-4FD0-A6EC-864EEB2B5E90}"/>
      </w:docPartPr>
      <w:docPartBody>
        <w:p w:rsidR="00135D82" w:rsidRDefault="001C7380" w:rsidP="001C7380">
          <w:pPr>
            <w:pStyle w:val="C2E82DC57A664FCEB4388CE905F23CD8"/>
          </w:pPr>
          <w:r w:rsidRPr="003A71FA">
            <w:rPr>
              <w:rStyle w:val="PlaceholderText"/>
            </w:rPr>
            <w:t>Choose an item.</w:t>
          </w:r>
        </w:p>
      </w:docPartBody>
    </w:docPart>
    <w:docPart>
      <w:docPartPr>
        <w:name w:val="3E1C9A8BA9124327AF30FF221F9EC784"/>
        <w:category>
          <w:name w:val="General"/>
          <w:gallery w:val="placeholder"/>
        </w:category>
        <w:types>
          <w:type w:val="bbPlcHdr"/>
        </w:types>
        <w:behaviors>
          <w:behavior w:val="content"/>
        </w:behaviors>
        <w:guid w:val="{008DC4C2-C27F-45E7-912F-3676A463EEFE}"/>
      </w:docPartPr>
      <w:docPartBody>
        <w:p w:rsidR="00135D82" w:rsidRDefault="001C7380" w:rsidP="001C7380">
          <w:pPr>
            <w:pStyle w:val="3E1C9A8BA9124327AF30FF221F9EC784"/>
          </w:pPr>
          <w:r w:rsidRPr="003A71FA">
            <w:rPr>
              <w:rStyle w:val="PlaceholderText"/>
            </w:rPr>
            <w:t>Choose an item.</w:t>
          </w:r>
        </w:p>
      </w:docPartBody>
    </w:docPart>
    <w:docPart>
      <w:docPartPr>
        <w:name w:val="85DAFBF4D0FE4E37896A5C4534AE2D78"/>
        <w:category>
          <w:name w:val="General"/>
          <w:gallery w:val="placeholder"/>
        </w:category>
        <w:types>
          <w:type w:val="bbPlcHdr"/>
        </w:types>
        <w:behaviors>
          <w:behavior w:val="content"/>
        </w:behaviors>
        <w:guid w:val="{51FA19A8-A1FB-4AA2-A095-6E3FFF005A1B}"/>
      </w:docPartPr>
      <w:docPartBody>
        <w:p w:rsidR="00135D82" w:rsidRDefault="001C7380" w:rsidP="001C7380">
          <w:pPr>
            <w:pStyle w:val="85DAFBF4D0FE4E37896A5C4534AE2D78"/>
          </w:pPr>
          <w:r w:rsidRPr="003A71FA">
            <w:rPr>
              <w:rStyle w:val="PlaceholderText"/>
            </w:rPr>
            <w:t>Choose an item.</w:t>
          </w:r>
        </w:p>
      </w:docPartBody>
    </w:docPart>
    <w:docPart>
      <w:docPartPr>
        <w:name w:val="C2FE03A1760A44619667A6AA0F5FD3A8"/>
        <w:category>
          <w:name w:val="General"/>
          <w:gallery w:val="placeholder"/>
        </w:category>
        <w:types>
          <w:type w:val="bbPlcHdr"/>
        </w:types>
        <w:behaviors>
          <w:behavior w:val="content"/>
        </w:behaviors>
        <w:guid w:val="{2EB4F877-B144-4B26-B136-33B7C721A5B3}"/>
      </w:docPartPr>
      <w:docPartBody>
        <w:p w:rsidR="00135D82" w:rsidRDefault="001C7380" w:rsidP="001C7380">
          <w:pPr>
            <w:pStyle w:val="C2FE03A1760A44619667A6AA0F5FD3A8"/>
          </w:pPr>
          <w:r w:rsidRPr="003A71FA">
            <w:rPr>
              <w:rStyle w:val="PlaceholderText"/>
            </w:rPr>
            <w:t>Choose an item.</w:t>
          </w:r>
        </w:p>
      </w:docPartBody>
    </w:docPart>
    <w:docPart>
      <w:docPartPr>
        <w:name w:val="A82C6FE2818A4FAEAB527FBE3346D8D3"/>
        <w:category>
          <w:name w:val="General"/>
          <w:gallery w:val="placeholder"/>
        </w:category>
        <w:types>
          <w:type w:val="bbPlcHdr"/>
        </w:types>
        <w:behaviors>
          <w:behavior w:val="content"/>
        </w:behaviors>
        <w:guid w:val="{CA73BF43-30EC-4789-9FE9-64DF91A0C336}"/>
      </w:docPartPr>
      <w:docPartBody>
        <w:p w:rsidR="00135D82" w:rsidRDefault="001C7380" w:rsidP="001C7380">
          <w:pPr>
            <w:pStyle w:val="A82C6FE2818A4FAEAB527FBE3346D8D3"/>
          </w:pPr>
          <w:r w:rsidRPr="003A71FA">
            <w:rPr>
              <w:rStyle w:val="PlaceholderText"/>
            </w:rPr>
            <w:t>Choose an item.</w:t>
          </w:r>
        </w:p>
      </w:docPartBody>
    </w:docPart>
    <w:docPart>
      <w:docPartPr>
        <w:name w:val="844B0807E2834A48BD370E35CE6DB09F"/>
        <w:category>
          <w:name w:val="General"/>
          <w:gallery w:val="placeholder"/>
        </w:category>
        <w:types>
          <w:type w:val="bbPlcHdr"/>
        </w:types>
        <w:behaviors>
          <w:behavior w:val="content"/>
        </w:behaviors>
        <w:guid w:val="{D795D932-4700-419E-90E5-AA5CBC70C188}"/>
      </w:docPartPr>
      <w:docPartBody>
        <w:p w:rsidR="00135D82" w:rsidRDefault="001C7380" w:rsidP="001C7380">
          <w:pPr>
            <w:pStyle w:val="844B0807E2834A48BD370E35CE6DB09F"/>
          </w:pPr>
          <w:r w:rsidRPr="003A71FA">
            <w:rPr>
              <w:rStyle w:val="PlaceholderText"/>
            </w:rPr>
            <w:t>Choose an item.</w:t>
          </w:r>
        </w:p>
      </w:docPartBody>
    </w:docPart>
    <w:docPart>
      <w:docPartPr>
        <w:name w:val="8958798EE48A468CBCAE011E1E6CEC7A"/>
        <w:category>
          <w:name w:val="General"/>
          <w:gallery w:val="placeholder"/>
        </w:category>
        <w:types>
          <w:type w:val="bbPlcHdr"/>
        </w:types>
        <w:behaviors>
          <w:behavior w:val="content"/>
        </w:behaviors>
        <w:guid w:val="{0D0E6892-BB72-4253-9080-2F0389186F22}"/>
      </w:docPartPr>
      <w:docPartBody>
        <w:p w:rsidR="00135D82" w:rsidRDefault="001C7380" w:rsidP="001C7380">
          <w:pPr>
            <w:pStyle w:val="8958798EE48A468CBCAE011E1E6CEC7A"/>
          </w:pPr>
          <w:r w:rsidRPr="003A71FA">
            <w:rPr>
              <w:rStyle w:val="PlaceholderText"/>
            </w:rPr>
            <w:t>Choose an item.</w:t>
          </w:r>
        </w:p>
      </w:docPartBody>
    </w:docPart>
    <w:docPart>
      <w:docPartPr>
        <w:name w:val="98E5EFF3CCD14734BFF77BE400629D27"/>
        <w:category>
          <w:name w:val="General"/>
          <w:gallery w:val="placeholder"/>
        </w:category>
        <w:types>
          <w:type w:val="bbPlcHdr"/>
        </w:types>
        <w:behaviors>
          <w:behavior w:val="content"/>
        </w:behaviors>
        <w:guid w:val="{B1956CBE-CE4D-4545-9D78-D7043A22402F}"/>
      </w:docPartPr>
      <w:docPartBody>
        <w:p w:rsidR="00135D82" w:rsidRDefault="001C7380" w:rsidP="001C7380">
          <w:pPr>
            <w:pStyle w:val="98E5EFF3CCD14734BFF77BE400629D27"/>
          </w:pPr>
          <w:r w:rsidRPr="003A71FA">
            <w:rPr>
              <w:rStyle w:val="PlaceholderText"/>
            </w:rPr>
            <w:t>Choose an item.</w:t>
          </w:r>
        </w:p>
      </w:docPartBody>
    </w:docPart>
    <w:docPart>
      <w:docPartPr>
        <w:name w:val="F3D1D5CC497C4A9E942EBC7D24860D60"/>
        <w:category>
          <w:name w:val="General"/>
          <w:gallery w:val="placeholder"/>
        </w:category>
        <w:types>
          <w:type w:val="bbPlcHdr"/>
        </w:types>
        <w:behaviors>
          <w:behavior w:val="content"/>
        </w:behaviors>
        <w:guid w:val="{D003D5CD-C8A3-409C-A398-46AF0E53FF7D}"/>
      </w:docPartPr>
      <w:docPartBody>
        <w:p w:rsidR="00135D82" w:rsidRDefault="001C7380" w:rsidP="001C7380">
          <w:pPr>
            <w:pStyle w:val="F3D1D5CC497C4A9E942EBC7D24860D60"/>
          </w:pPr>
          <w:r w:rsidRPr="003A71FA">
            <w:rPr>
              <w:rStyle w:val="PlaceholderText"/>
            </w:rPr>
            <w:t>Choose an item.</w:t>
          </w:r>
        </w:p>
      </w:docPartBody>
    </w:docPart>
    <w:docPart>
      <w:docPartPr>
        <w:name w:val="5CD76C979BAA4B87BBE7C24216E3AC5D"/>
        <w:category>
          <w:name w:val="General"/>
          <w:gallery w:val="placeholder"/>
        </w:category>
        <w:types>
          <w:type w:val="bbPlcHdr"/>
        </w:types>
        <w:behaviors>
          <w:behavior w:val="content"/>
        </w:behaviors>
        <w:guid w:val="{E8549317-807A-43D5-B5A0-31309151D894}"/>
      </w:docPartPr>
      <w:docPartBody>
        <w:p w:rsidR="00135D82" w:rsidRDefault="001C7380" w:rsidP="001C7380">
          <w:pPr>
            <w:pStyle w:val="5CD76C979BAA4B87BBE7C24216E3AC5D"/>
          </w:pPr>
          <w:r w:rsidRPr="003A71FA">
            <w:rPr>
              <w:rStyle w:val="PlaceholderText"/>
            </w:rPr>
            <w:t>Choose an item.</w:t>
          </w:r>
        </w:p>
      </w:docPartBody>
    </w:docPart>
    <w:docPart>
      <w:docPartPr>
        <w:name w:val="848A4C687A0947DA8C77291D9DE36BA6"/>
        <w:category>
          <w:name w:val="General"/>
          <w:gallery w:val="placeholder"/>
        </w:category>
        <w:types>
          <w:type w:val="bbPlcHdr"/>
        </w:types>
        <w:behaviors>
          <w:behavior w:val="content"/>
        </w:behaviors>
        <w:guid w:val="{E242E963-B80B-4D1A-A228-830623B6DD04}"/>
      </w:docPartPr>
      <w:docPartBody>
        <w:p w:rsidR="00135D82" w:rsidRDefault="001C7380" w:rsidP="001C7380">
          <w:pPr>
            <w:pStyle w:val="848A4C687A0947DA8C77291D9DE36BA6"/>
          </w:pPr>
          <w:r w:rsidRPr="003A71FA">
            <w:rPr>
              <w:rStyle w:val="PlaceholderText"/>
            </w:rPr>
            <w:t>Choose an item.</w:t>
          </w:r>
        </w:p>
      </w:docPartBody>
    </w:docPart>
    <w:docPart>
      <w:docPartPr>
        <w:name w:val="B57A99650CA34D5BAACE6B49C0098AEA"/>
        <w:category>
          <w:name w:val="General"/>
          <w:gallery w:val="placeholder"/>
        </w:category>
        <w:types>
          <w:type w:val="bbPlcHdr"/>
        </w:types>
        <w:behaviors>
          <w:behavior w:val="content"/>
        </w:behaviors>
        <w:guid w:val="{B601B30B-9926-4957-898E-4CC19104EC7E}"/>
      </w:docPartPr>
      <w:docPartBody>
        <w:p w:rsidR="00135D82" w:rsidRDefault="001C7380" w:rsidP="001C7380">
          <w:pPr>
            <w:pStyle w:val="B57A99650CA34D5BAACE6B49C0098AEA"/>
          </w:pPr>
          <w:r w:rsidRPr="003A71FA">
            <w:rPr>
              <w:rStyle w:val="PlaceholderText"/>
            </w:rPr>
            <w:t>Choose an item.</w:t>
          </w:r>
        </w:p>
      </w:docPartBody>
    </w:docPart>
    <w:docPart>
      <w:docPartPr>
        <w:name w:val="911F48363FA94E7DA8779A2EE143F0B7"/>
        <w:category>
          <w:name w:val="General"/>
          <w:gallery w:val="placeholder"/>
        </w:category>
        <w:types>
          <w:type w:val="bbPlcHdr"/>
        </w:types>
        <w:behaviors>
          <w:behavior w:val="content"/>
        </w:behaviors>
        <w:guid w:val="{D8C92C3E-8B93-4969-911A-F7F25187B9AB}"/>
      </w:docPartPr>
      <w:docPartBody>
        <w:p w:rsidR="00135D82" w:rsidRDefault="001C7380" w:rsidP="001C7380">
          <w:pPr>
            <w:pStyle w:val="911F48363FA94E7DA8779A2EE143F0B7"/>
          </w:pPr>
          <w:r w:rsidRPr="003A71FA">
            <w:rPr>
              <w:rStyle w:val="PlaceholderText"/>
            </w:rPr>
            <w:t>Choose an item.</w:t>
          </w:r>
        </w:p>
      </w:docPartBody>
    </w:docPart>
    <w:docPart>
      <w:docPartPr>
        <w:name w:val="D190E8C12FB748C5B94FCA5C2385C9B7"/>
        <w:category>
          <w:name w:val="General"/>
          <w:gallery w:val="placeholder"/>
        </w:category>
        <w:types>
          <w:type w:val="bbPlcHdr"/>
        </w:types>
        <w:behaviors>
          <w:behavior w:val="content"/>
        </w:behaviors>
        <w:guid w:val="{7C6B9980-B147-457B-A342-B1F84A165189}"/>
      </w:docPartPr>
      <w:docPartBody>
        <w:p w:rsidR="00135D82" w:rsidRDefault="001C7380" w:rsidP="001C7380">
          <w:pPr>
            <w:pStyle w:val="D190E8C12FB748C5B94FCA5C2385C9B7"/>
          </w:pPr>
          <w:r w:rsidRPr="003A71FA">
            <w:rPr>
              <w:rStyle w:val="PlaceholderText"/>
            </w:rPr>
            <w:t>Choose an item.</w:t>
          </w:r>
        </w:p>
      </w:docPartBody>
    </w:docPart>
    <w:docPart>
      <w:docPartPr>
        <w:name w:val="140B378242614774BCFADF9D24BECDF9"/>
        <w:category>
          <w:name w:val="General"/>
          <w:gallery w:val="placeholder"/>
        </w:category>
        <w:types>
          <w:type w:val="bbPlcHdr"/>
        </w:types>
        <w:behaviors>
          <w:behavior w:val="content"/>
        </w:behaviors>
        <w:guid w:val="{5B660215-F527-4F70-9CD2-CED0FD3143B5}"/>
      </w:docPartPr>
      <w:docPartBody>
        <w:p w:rsidR="00135D82" w:rsidRDefault="001C7380" w:rsidP="001C7380">
          <w:pPr>
            <w:pStyle w:val="140B378242614774BCFADF9D24BECDF9"/>
          </w:pPr>
          <w:r w:rsidRPr="003A71FA">
            <w:rPr>
              <w:rStyle w:val="PlaceholderText"/>
            </w:rPr>
            <w:t>Choose an item.</w:t>
          </w:r>
        </w:p>
      </w:docPartBody>
    </w:docPart>
    <w:docPart>
      <w:docPartPr>
        <w:name w:val="EEB88D45474346C99A2A1F92457982F6"/>
        <w:category>
          <w:name w:val="General"/>
          <w:gallery w:val="placeholder"/>
        </w:category>
        <w:types>
          <w:type w:val="bbPlcHdr"/>
        </w:types>
        <w:behaviors>
          <w:behavior w:val="content"/>
        </w:behaviors>
        <w:guid w:val="{E1809852-8CA7-40A2-B215-4DFDC3A7FB83}"/>
      </w:docPartPr>
      <w:docPartBody>
        <w:p w:rsidR="00135D82" w:rsidRDefault="001C7380" w:rsidP="001C7380">
          <w:pPr>
            <w:pStyle w:val="EEB88D45474346C99A2A1F92457982F6"/>
          </w:pPr>
          <w:r w:rsidRPr="003A71FA">
            <w:rPr>
              <w:rStyle w:val="PlaceholderText"/>
            </w:rPr>
            <w:t>Choose an item.</w:t>
          </w:r>
        </w:p>
      </w:docPartBody>
    </w:docPart>
    <w:docPart>
      <w:docPartPr>
        <w:name w:val="CB3247EF97E046A2A8FE3B0CB30490B6"/>
        <w:category>
          <w:name w:val="General"/>
          <w:gallery w:val="placeholder"/>
        </w:category>
        <w:types>
          <w:type w:val="bbPlcHdr"/>
        </w:types>
        <w:behaviors>
          <w:behavior w:val="content"/>
        </w:behaviors>
        <w:guid w:val="{219CCE8D-4C4F-49E1-BE62-A3D8A08BE308}"/>
      </w:docPartPr>
      <w:docPartBody>
        <w:p w:rsidR="00135D82" w:rsidRDefault="001C7380" w:rsidP="001C7380">
          <w:pPr>
            <w:pStyle w:val="CB3247EF97E046A2A8FE3B0CB30490B6"/>
          </w:pPr>
          <w:r w:rsidRPr="003A71FA">
            <w:rPr>
              <w:rStyle w:val="PlaceholderText"/>
            </w:rPr>
            <w:t>Choose an item.</w:t>
          </w:r>
        </w:p>
      </w:docPartBody>
    </w:docPart>
    <w:docPart>
      <w:docPartPr>
        <w:name w:val="D5D4B7206A8A4870A0EB867F2770DC1E"/>
        <w:category>
          <w:name w:val="General"/>
          <w:gallery w:val="placeholder"/>
        </w:category>
        <w:types>
          <w:type w:val="bbPlcHdr"/>
        </w:types>
        <w:behaviors>
          <w:behavior w:val="content"/>
        </w:behaviors>
        <w:guid w:val="{2EAF3FD1-8E2B-4E3D-A771-7E822F95372C}"/>
      </w:docPartPr>
      <w:docPartBody>
        <w:p w:rsidR="00135D82" w:rsidRDefault="001C7380" w:rsidP="001C7380">
          <w:pPr>
            <w:pStyle w:val="D5D4B7206A8A4870A0EB867F2770DC1E"/>
          </w:pPr>
          <w:r w:rsidRPr="003A71FA">
            <w:rPr>
              <w:rStyle w:val="PlaceholderText"/>
            </w:rPr>
            <w:t>Choose an item.</w:t>
          </w:r>
        </w:p>
      </w:docPartBody>
    </w:docPart>
    <w:docPart>
      <w:docPartPr>
        <w:name w:val="3BE0672B51C74ED9BDEFDD925ABE0B6A"/>
        <w:category>
          <w:name w:val="General"/>
          <w:gallery w:val="placeholder"/>
        </w:category>
        <w:types>
          <w:type w:val="bbPlcHdr"/>
        </w:types>
        <w:behaviors>
          <w:behavior w:val="content"/>
        </w:behaviors>
        <w:guid w:val="{322D376B-F001-4B1B-AB6C-A1344F0CA02D}"/>
      </w:docPartPr>
      <w:docPartBody>
        <w:p w:rsidR="00135D82" w:rsidRDefault="001C7380" w:rsidP="001C7380">
          <w:pPr>
            <w:pStyle w:val="3BE0672B51C74ED9BDEFDD925ABE0B6A"/>
          </w:pPr>
          <w:r w:rsidRPr="003A71FA">
            <w:rPr>
              <w:rStyle w:val="PlaceholderText"/>
            </w:rPr>
            <w:t>Choose an item.</w:t>
          </w:r>
        </w:p>
      </w:docPartBody>
    </w:docPart>
    <w:docPart>
      <w:docPartPr>
        <w:name w:val="4F1016E9C40C4EB5861B7C6EE789E4F5"/>
        <w:category>
          <w:name w:val="General"/>
          <w:gallery w:val="placeholder"/>
        </w:category>
        <w:types>
          <w:type w:val="bbPlcHdr"/>
        </w:types>
        <w:behaviors>
          <w:behavior w:val="content"/>
        </w:behaviors>
        <w:guid w:val="{AC7D9CCB-FD63-4552-B5DA-710D18628A73}"/>
      </w:docPartPr>
      <w:docPartBody>
        <w:p w:rsidR="00135D82" w:rsidRDefault="001C7380" w:rsidP="001C7380">
          <w:pPr>
            <w:pStyle w:val="4F1016E9C40C4EB5861B7C6EE789E4F5"/>
          </w:pPr>
          <w:r w:rsidRPr="003A71FA">
            <w:rPr>
              <w:rStyle w:val="PlaceholderText"/>
            </w:rPr>
            <w:t>Choose an item.</w:t>
          </w:r>
        </w:p>
      </w:docPartBody>
    </w:docPart>
    <w:docPart>
      <w:docPartPr>
        <w:name w:val="75E52B719350423D97DEA8181B4F41B5"/>
        <w:category>
          <w:name w:val="General"/>
          <w:gallery w:val="placeholder"/>
        </w:category>
        <w:types>
          <w:type w:val="bbPlcHdr"/>
        </w:types>
        <w:behaviors>
          <w:behavior w:val="content"/>
        </w:behaviors>
        <w:guid w:val="{E8D8B9A5-97F0-44B4-ADA2-03807278AFAA}"/>
      </w:docPartPr>
      <w:docPartBody>
        <w:p w:rsidR="00135D82" w:rsidRDefault="001C7380" w:rsidP="001C7380">
          <w:pPr>
            <w:pStyle w:val="75E52B719350423D97DEA8181B4F41B5"/>
          </w:pPr>
          <w:r w:rsidRPr="003A71FA">
            <w:rPr>
              <w:rStyle w:val="PlaceholderText"/>
            </w:rPr>
            <w:t>Choose an item.</w:t>
          </w:r>
        </w:p>
      </w:docPartBody>
    </w:docPart>
    <w:docPart>
      <w:docPartPr>
        <w:name w:val="D4007F38E397423E9BDC4D84D313BD31"/>
        <w:category>
          <w:name w:val="General"/>
          <w:gallery w:val="placeholder"/>
        </w:category>
        <w:types>
          <w:type w:val="bbPlcHdr"/>
        </w:types>
        <w:behaviors>
          <w:behavior w:val="content"/>
        </w:behaviors>
        <w:guid w:val="{91C7F685-E7A4-4208-B8FA-78EF16C54BA8}"/>
      </w:docPartPr>
      <w:docPartBody>
        <w:p w:rsidR="00135D82" w:rsidRDefault="001C7380" w:rsidP="001C7380">
          <w:pPr>
            <w:pStyle w:val="D4007F38E397423E9BDC4D84D313BD31"/>
          </w:pPr>
          <w:r w:rsidRPr="003A71FA">
            <w:rPr>
              <w:rStyle w:val="PlaceholderText"/>
            </w:rPr>
            <w:t>Choose an item.</w:t>
          </w:r>
        </w:p>
      </w:docPartBody>
    </w:docPart>
    <w:docPart>
      <w:docPartPr>
        <w:name w:val="38703ECDB39345C28FE7D2767BFAFB56"/>
        <w:category>
          <w:name w:val="General"/>
          <w:gallery w:val="placeholder"/>
        </w:category>
        <w:types>
          <w:type w:val="bbPlcHdr"/>
        </w:types>
        <w:behaviors>
          <w:behavior w:val="content"/>
        </w:behaviors>
        <w:guid w:val="{07E15A8A-E843-4287-AFFB-1478F269A164}"/>
      </w:docPartPr>
      <w:docPartBody>
        <w:p w:rsidR="00135D82" w:rsidRDefault="001C7380" w:rsidP="001C7380">
          <w:pPr>
            <w:pStyle w:val="38703ECDB39345C28FE7D2767BFAFB56"/>
          </w:pPr>
          <w:r w:rsidRPr="003A71FA">
            <w:rPr>
              <w:rStyle w:val="PlaceholderText"/>
            </w:rPr>
            <w:t>Choose an item.</w:t>
          </w:r>
        </w:p>
      </w:docPartBody>
    </w:docPart>
    <w:docPart>
      <w:docPartPr>
        <w:name w:val="0083301655394A11862A694DC1233AEE"/>
        <w:category>
          <w:name w:val="General"/>
          <w:gallery w:val="placeholder"/>
        </w:category>
        <w:types>
          <w:type w:val="bbPlcHdr"/>
        </w:types>
        <w:behaviors>
          <w:behavior w:val="content"/>
        </w:behaviors>
        <w:guid w:val="{67254BB1-AFFD-4DED-8826-F464B6436919}"/>
      </w:docPartPr>
      <w:docPartBody>
        <w:p w:rsidR="00135D82" w:rsidRDefault="001C7380" w:rsidP="001C7380">
          <w:pPr>
            <w:pStyle w:val="0083301655394A11862A694DC1233AEE"/>
          </w:pPr>
          <w:r w:rsidRPr="003A71FA">
            <w:rPr>
              <w:rStyle w:val="PlaceholderText"/>
            </w:rPr>
            <w:t>Choose an item.</w:t>
          </w:r>
        </w:p>
      </w:docPartBody>
    </w:docPart>
    <w:docPart>
      <w:docPartPr>
        <w:name w:val="5132AC9A0A0E4CCFB989FA4E24E09155"/>
        <w:category>
          <w:name w:val="General"/>
          <w:gallery w:val="placeholder"/>
        </w:category>
        <w:types>
          <w:type w:val="bbPlcHdr"/>
        </w:types>
        <w:behaviors>
          <w:behavior w:val="content"/>
        </w:behaviors>
        <w:guid w:val="{1B142DA9-7B3B-4859-BBB3-A5756840E004}"/>
      </w:docPartPr>
      <w:docPartBody>
        <w:p w:rsidR="00135D82" w:rsidRDefault="001C7380" w:rsidP="001C7380">
          <w:pPr>
            <w:pStyle w:val="5132AC9A0A0E4CCFB989FA4E24E09155"/>
          </w:pPr>
          <w:r w:rsidRPr="003A71FA">
            <w:rPr>
              <w:rStyle w:val="PlaceholderText"/>
            </w:rPr>
            <w:t>Choose an item.</w:t>
          </w:r>
        </w:p>
      </w:docPartBody>
    </w:docPart>
    <w:docPart>
      <w:docPartPr>
        <w:name w:val="45824950EF7949B89DEAA1C7C4981C28"/>
        <w:category>
          <w:name w:val="General"/>
          <w:gallery w:val="placeholder"/>
        </w:category>
        <w:types>
          <w:type w:val="bbPlcHdr"/>
        </w:types>
        <w:behaviors>
          <w:behavior w:val="content"/>
        </w:behaviors>
        <w:guid w:val="{28E7833E-F9D5-48C4-9B54-30474B9EEFA5}"/>
      </w:docPartPr>
      <w:docPartBody>
        <w:p w:rsidR="00135D82" w:rsidRDefault="001C7380" w:rsidP="001C7380">
          <w:pPr>
            <w:pStyle w:val="45824950EF7949B89DEAA1C7C4981C28"/>
          </w:pPr>
          <w:r w:rsidRPr="003A71FA">
            <w:rPr>
              <w:rStyle w:val="PlaceholderText"/>
            </w:rPr>
            <w:t>Choose an item.</w:t>
          </w:r>
        </w:p>
      </w:docPartBody>
    </w:docPart>
    <w:docPart>
      <w:docPartPr>
        <w:name w:val="52FB390E1FE142408A37D3929A6A5006"/>
        <w:category>
          <w:name w:val="General"/>
          <w:gallery w:val="placeholder"/>
        </w:category>
        <w:types>
          <w:type w:val="bbPlcHdr"/>
        </w:types>
        <w:behaviors>
          <w:behavior w:val="content"/>
        </w:behaviors>
        <w:guid w:val="{EC8A679A-B367-428E-B44F-431833176A1D}"/>
      </w:docPartPr>
      <w:docPartBody>
        <w:p w:rsidR="00135D82" w:rsidRDefault="001C7380" w:rsidP="001C7380">
          <w:pPr>
            <w:pStyle w:val="52FB390E1FE142408A37D3929A6A5006"/>
          </w:pPr>
          <w:r w:rsidRPr="003A71FA">
            <w:rPr>
              <w:rStyle w:val="PlaceholderText"/>
            </w:rPr>
            <w:t>Choose an item.</w:t>
          </w:r>
        </w:p>
      </w:docPartBody>
    </w:docPart>
    <w:docPart>
      <w:docPartPr>
        <w:name w:val="4F78E70AE2C34239AFB990D983890168"/>
        <w:category>
          <w:name w:val="General"/>
          <w:gallery w:val="placeholder"/>
        </w:category>
        <w:types>
          <w:type w:val="bbPlcHdr"/>
        </w:types>
        <w:behaviors>
          <w:behavior w:val="content"/>
        </w:behaviors>
        <w:guid w:val="{4E5CF353-F7E5-499A-B35C-2421CB98A42A}"/>
      </w:docPartPr>
      <w:docPartBody>
        <w:p w:rsidR="00135D82" w:rsidRDefault="001C7380" w:rsidP="001C7380">
          <w:pPr>
            <w:pStyle w:val="4F78E70AE2C34239AFB990D983890168"/>
          </w:pPr>
          <w:r w:rsidRPr="003A71FA">
            <w:rPr>
              <w:rStyle w:val="PlaceholderText"/>
            </w:rPr>
            <w:t>Choose an item.</w:t>
          </w:r>
        </w:p>
      </w:docPartBody>
    </w:docPart>
    <w:docPart>
      <w:docPartPr>
        <w:name w:val="B021A6D7EDAD44F4BE3184672ECE1F2C"/>
        <w:category>
          <w:name w:val="General"/>
          <w:gallery w:val="placeholder"/>
        </w:category>
        <w:types>
          <w:type w:val="bbPlcHdr"/>
        </w:types>
        <w:behaviors>
          <w:behavior w:val="content"/>
        </w:behaviors>
        <w:guid w:val="{B6465A3D-E30B-44A5-AD83-3CCFBD0C4C59}"/>
      </w:docPartPr>
      <w:docPartBody>
        <w:p w:rsidR="00135D82" w:rsidRDefault="001C7380" w:rsidP="001C7380">
          <w:pPr>
            <w:pStyle w:val="B021A6D7EDAD44F4BE3184672ECE1F2C"/>
          </w:pPr>
          <w:r w:rsidRPr="003A71FA">
            <w:rPr>
              <w:rStyle w:val="PlaceholderText"/>
            </w:rPr>
            <w:t>Choose an item.</w:t>
          </w:r>
        </w:p>
      </w:docPartBody>
    </w:docPart>
    <w:docPart>
      <w:docPartPr>
        <w:name w:val="413FD060D8184357963EC2DBE6286091"/>
        <w:category>
          <w:name w:val="General"/>
          <w:gallery w:val="placeholder"/>
        </w:category>
        <w:types>
          <w:type w:val="bbPlcHdr"/>
        </w:types>
        <w:behaviors>
          <w:behavior w:val="content"/>
        </w:behaviors>
        <w:guid w:val="{7A5D6F3A-CDE3-46CC-B6CB-3F5DF0E33A8E}"/>
      </w:docPartPr>
      <w:docPartBody>
        <w:p w:rsidR="00135D82" w:rsidRDefault="001C7380" w:rsidP="001C7380">
          <w:pPr>
            <w:pStyle w:val="413FD060D8184357963EC2DBE6286091"/>
          </w:pPr>
          <w:r w:rsidRPr="003A71FA">
            <w:rPr>
              <w:rStyle w:val="PlaceholderText"/>
            </w:rPr>
            <w:t>Choose an item.</w:t>
          </w:r>
        </w:p>
      </w:docPartBody>
    </w:docPart>
    <w:docPart>
      <w:docPartPr>
        <w:name w:val="64BE3D250CE64AF99C0F18416800F6B6"/>
        <w:category>
          <w:name w:val="General"/>
          <w:gallery w:val="placeholder"/>
        </w:category>
        <w:types>
          <w:type w:val="bbPlcHdr"/>
        </w:types>
        <w:behaviors>
          <w:behavior w:val="content"/>
        </w:behaviors>
        <w:guid w:val="{65B8316D-F9AD-423D-B8F1-4FEB42AAF222}"/>
      </w:docPartPr>
      <w:docPartBody>
        <w:p w:rsidR="00135D82" w:rsidRDefault="001C7380" w:rsidP="001C7380">
          <w:pPr>
            <w:pStyle w:val="64BE3D250CE64AF99C0F18416800F6B6"/>
          </w:pPr>
          <w:r w:rsidRPr="003A71FA">
            <w:rPr>
              <w:rStyle w:val="PlaceholderText"/>
            </w:rPr>
            <w:t>Choose an item.</w:t>
          </w:r>
        </w:p>
      </w:docPartBody>
    </w:docPart>
    <w:docPart>
      <w:docPartPr>
        <w:name w:val="F33A2542098E4038B0D1222E124AC319"/>
        <w:category>
          <w:name w:val="General"/>
          <w:gallery w:val="placeholder"/>
        </w:category>
        <w:types>
          <w:type w:val="bbPlcHdr"/>
        </w:types>
        <w:behaviors>
          <w:behavior w:val="content"/>
        </w:behaviors>
        <w:guid w:val="{193F0680-B5BA-4A24-9A29-47EFCED7411E}"/>
      </w:docPartPr>
      <w:docPartBody>
        <w:p w:rsidR="00135D82" w:rsidRDefault="001C7380" w:rsidP="001C7380">
          <w:pPr>
            <w:pStyle w:val="F33A2542098E4038B0D1222E124AC319"/>
          </w:pPr>
          <w:r w:rsidRPr="003A71FA">
            <w:rPr>
              <w:rStyle w:val="PlaceholderText"/>
            </w:rPr>
            <w:t>Choose an item.</w:t>
          </w:r>
        </w:p>
      </w:docPartBody>
    </w:docPart>
    <w:docPart>
      <w:docPartPr>
        <w:name w:val="1FA6F0A2BE7142DE8503AACB4F1CC312"/>
        <w:category>
          <w:name w:val="General"/>
          <w:gallery w:val="placeholder"/>
        </w:category>
        <w:types>
          <w:type w:val="bbPlcHdr"/>
        </w:types>
        <w:behaviors>
          <w:behavior w:val="content"/>
        </w:behaviors>
        <w:guid w:val="{73DC5BED-183C-4733-ABCB-F8303958AB21}"/>
      </w:docPartPr>
      <w:docPartBody>
        <w:p w:rsidR="00135D82" w:rsidRDefault="001C7380" w:rsidP="001C7380">
          <w:pPr>
            <w:pStyle w:val="1FA6F0A2BE7142DE8503AACB4F1CC312"/>
          </w:pPr>
          <w:r w:rsidRPr="003A71FA">
            <w:rPr>
              <w:rStyle w:val="PlaceholderText"/>
            </w:rPr>
            <w:t>Choose an item.</w:t>
          </w:r>
        </w:p>
      </w:docPartBody>
    </w:docPart>
    <w:docPart>
      <w:docPartPr>
        <w:name w:val="87F19C6CCA794AABB1FEFA0D230F9A32"/>
        <w:category>
          <w:name w:val="General"/>
          <w:gallery w:val="placeholder"/>
        </w:category>
        <w:types>
          <w:type w:val="bbPlcHdr"/>
        </w:types>
        <w:behaviors>
          <w:behavior w:val="content"/>
        </w:behaviors>
        <w:guid w:val="{EA2401DF-A2F2-498F-A1AA-DB3D52073E0D}"/>
      </w:docPartPr>
      <w:docPartBody>
        <w:p w:rsidR="00135D82" w:rsidRDefault="001C7380" w:rsidP="001C7380">
          <w:pPr>
            <w:pStyle w:val="87F19C6CCA794AABB1FEFA0D230F9A32"/>
          </w:pPr>
          <w:r w:rsidRPr="003A71FA">
            <w:rPr>
              <w:rStyle w:val="PlaceholderText"/>
            </w:rPr>
            <w:t>Choose an item.</w:t>
          </w:r>
        </w:p>
      </w:docPartBody>
    </w:docPart>
    <w:docPart>
      <w:docPartPr>
        <w:name w:val="0B30E0A0D9054199A5E6FE3836F0143C"/>
        <w:category>
          <w:name w:val="General"/>
          <w:gallery w:val="placeholder"/>
        </w:category>
        <w:types>
          <w:type w:val="bbPlcHdr"/>
        </w:types>
        <w:behaviors>
          <w:behavior w:val="content"/>
        </w:behaviors>
        <w:guid w:val="{2E2589BB-1738-4C7F-88CB-57391FCED71C}"/>
      </w:docPartPr>
      <w:docPartBody>
        <w:p w:rsidR="00135D82" w:rsidRDefault="001C7380" w:rsidP="001C7380">
          <w:pPr>
            <w:pStyle w:val="0B30E0A0D9054199A5E6FE3836F0143C"/>
          </w:pPr>
          <w:r w:rsidRPr="003A71FA">
            <w:rPr>
              <w:rStyle w:val="PlaceholderText"/>
            </w:rPr>
            <w:t>Choose an item.</w:t>
          </w:r>
        </w:p>
      </w:docPartBody>
    </w:docPart>
    <w:docPart>
      <w:docPartPr>
        <w:name w:val="F2A6EF7EEA5A41FAA04D67CE38BEAAB8"/>
        <w:category>
          <w:name w:val="General"/>
          <w:gallery w:val="placeholder"/>
        </w:category>
        <w:types>
          <w:type w:val="bbPlcHdr"/>
        </w:types>
        <w:behaviors>
          <w:behavior w:val="content"/>
        </w:behaviors>
        <w:guid w:val="{A80906AE-9E12-4BF7-A39D-1DB87D05B21D}"/>
      </w:docPartPr>
      <w:docPartBody>
        <w:p w:rsidR="00821505" w:rsidRDefault="00821505">
          <w:pPr>
            <w:pStyle w:val="F2A6EF7EEA5A41FAA04D67CE38BEAAB8"/>
          </w:pPr>
          <w:r w:rsidRPr="00F87BE0">
            <w:rPr>
              <w:rStyle w:val="PlaceholderText"/>
            </w:rPr>
            <w:t>Choose an item.</w:t>
          </w:r>
        </w:p>
      </w:docPartBody>
    </w:docPart>
    <w:docPart>
      <w:docPartPr>
        <w:name w:val="26618F2D81624B0B988D0DCB5EF7F0FC"/>
        <w:category>
          <w:name w:val="General"/>
          <w:gallery w:val="placeholder"/>
        </w:category>
        <w:types>
          <w:type w:val="bbPlcHdr"/>
        </w:types>
        <w:behaviors>
          <w:behavior w:val="content"/>
        </w:behaviors>
        <w:guid w:val="{339C0189-616B-4730-AB03-5F3B0414AFAD}"/>
      </w:docPartPr>
      <w:docPartBody>
        <w:p w:rsidR="00582381" w:rsidRDefault="00CF59F1" w:rsidP="00CF59F1">
          <w:pPr>
            <w:pStyle w:val="26618F2D81624B0B988D0DCB5EF7F0FC"/>
          </w:pPr>
          <w:r w:rsidRPr="00F87BE0">
            <w:rPr>
              <w:rStyle w:val="PlaceholderText"/>
            </w:rPr>
            <w:t>Choose an item.</w:t>
          </w:r>
        </w:p>
      </w:docPartBody>
    </w:docPart>
    <w:docPart>
      <w:docPartPr>
        <w:name w:val="3CF8957EBBF049CE8FB0D8F79323E889"/>
        <w:category>
          <w:name w:val="General"/>
          <w:gallery w:val="placeholder"/>
        </w:category>
        <w:types>
          <w:type w:val="bbPlcHdr"/>
        </w:types>
        <w:behaviors>
          <w:behavior w:val="content"/>
        </w:behaviors>
        <w:guid w:val="{492161D0-866D-4941-B056-6A5D1E65FFF8}"/>
      </w:docPartPr>
      <w:docPartBody>
        <w:p w:rsidR="00B75261" w:rsidRDefault="00562B7A" w:rsidP="00562B7A">
          <w:pPr>
            <w:pStyle w:val="3CF8957EBBF049CE8FB0D8F79323E889"/>
          </w:pPr>
          <w:r w:rsidRPr="003A71FA">
            <w:rPr>
              <w:rStyle w:val="PlaceholderText"/>
            </w:rPr>
            <w:t>Choose an item.</w:t>
          </w:r>
        </w:p>
      </w:docPartBody>
    </w:docPart>
    <w:docPart>
      <w:docPartPr>
        <w:name w:val="C8D29338B2AA475FABC568A9FDE5EFD4"/>
        <w:category>
          <w:name w:val="General"/>
          <w:gallery w:val="placeholder"/>
        </w:category>
        <w:types>
          <w:type w:val="bbPlcHdr"/>
        </w:types>
        <w:behaviors>
          <w:behavior w:val="content"/>
        </w:behaviors>
        <w:guid w:val="{DC6EC44D-034B-4DE5-9523-734569349A6F}"/>
      </w:docPartPr>
      <w:docPartBody>
        <w:p w:rsidR="00B75261" w:rsidRDefault="00562B7A" w:rsidP="00562B7A">
          <w:pPr>
            <w:pStyle w:val="C8D29338B2AA475FABC568A9FDE5EFD4"/>
          </w:pPr>
          <w:r w:rsidRPr="003A71FA">
            <w:rPr>
              <w:rStyle w:val="PlaceholderText"/>
            </w:rPr>
            <w:t>Choose an item.</w:t>
          </w:r>
        </w:p>
      </w:docPartBody>
    </w:docPart>
    <w:docPart>
      <w:docPartPr>
        <w:name w:val="93BDD9DF2B5346408C8F5E7DF0516E9E"/>
        <w:category>
          <w:name w:val="General"/>
          <w:gallery w:val="placeholder"/>
        </w:category>
        <w:types>
          <w:type w:val="bbPlcHdr"/>
        </w:types>
        <w:behaviors>
          <w:behavior w:val="content"/>
        </w:behaviors>
        <w:guid w:val="{23CEBD08-2888-4BC8-812E-86FBBF79229E}"/>
      </w:docPartPr>
      <w:docPartBody>
        <w:p w:rsidR="00B75261" w:rsidRDefault="00562B7A" w:rsidP="00562B7A">
          <w:pPr>
            <w:pStyle w:val="93BDD9DF2B5346408C8F5E7DF0516E9E"/>
          </w:pPr>
          <w:r w:rsidRPr="003A71FA">
            <w:rPr>
              <w:rStyle w:val="PlaceholderText"/>
            </w:rPr>
            <w:t>Choose an item.</w:t>
          </w:r>
        </w:p>
      </w:docPartBody>
    </w:docPart>
    <w:docPart>
      <w:docPartPr>
        <w:name w:val="1B25CE7407F04098925F6784BE54E28B"/>
        <w:category>
          <w:name w:val="General"/>
          <w:gallery w:val="placeholder"/>
        </w:category>
        <w:types>
          <w:type w:val="bbPlcHdr"/>
        </w:types>
        <w:behaviors>
          <w:behavior w:val="content"/>
        </w:behaviors>
        <w:guid w:val="{A608AAF4-EE1E-48F7-A43A-D06D2E86BD26}"/>
      </w:docPartPr>
      <w:docPartBody>
        <w:p w:rsidR="00B75261" w:rsidRDefault="00562B7A" w:rsidP="00562B7A">
          <w:pPr>
            <w:pStyle w:val="1B25CE7407F04098925F6784BE54E28B"/>
          </w:pPr>
          <w:r w:rsidRPr="003A71FA">
            <w:rPr>
              <w:rStyle w:val="PlaceholderText"/>
            </w:rPr>
            <w:t>Choose an item.</w:t>
          </w:r>
        </w:p>
      </w:docPartBody>
    </w:docPart>
    <w:docPart>
      <w:docPartPr>
        <w:name w:val="4F117BECADCA4BCB820A895F5988F225"/>
        <w:category>
          <w:name w:val="General"/>
          <w:gallery w:val="placeholder"/>
        </w:category>
        <w:types>
          <w:type w:val="bbPlcHdr"/>
        </w:types>
        <w:behaviors>
          <w:behavior w:val="content"/>
        </w:behaviors>
        <w:guid w:val="{711F6EAB-F5C7-46C7-A94F-0098970911F1}"/>
      </w:docPartPr>
      <w:docPartBody>
        <w:p w:rsidR="00B75261" w:rsidRDefault="00562B7A" w:rsidP="00562B7A">
          <w:pPr>
            <w:pStyle w:val="4F117BECADCA4BCB820A895F5988F225"/>
          </w:pPr>
          <w:r w:rsidRPr="00F87BE0">
            <w:rPr>
              <w:rStyle w:val="PlaceholderText"/>
            </w:rPr>
            <w:t>Choose an item.</w:t>
          </w:r>
        </w:p>
      </w:docPartBody>
    </w:docPart>
    <w:docPart>
      <w:docPartPr>
        <w:name w:val="4807E7F1EF2A4442ADCBA4032662EA47"/>
        <w:category>
          <w:name w:val="General"/>
          <w:gallery w:val="placeholder"/>
        </w:category>
        <w:types>
          <w:type w:val="bbPlcHdr"/>
        </w:types>
        <w:behaviors>
          <w:behavior w:val="content"/>
        </w:behaviors>
        <w:guid w:val="{EB2661EE-2511-4550-8EBA-C1B0AFE0D1A2}"/>
      </w:docPartPr>
      <w:docPartBody>
        <w:p w:rsidR="00B75261" w:rsidRDefault="00562B7A" w:rsidP="00562B7A">
          <w:pPr>
            <w:pStyle w:val="4807E7F1EF2A4442ADCBA4032662EA47"/>
          </w:pPr>
          <w:r w:rsidRPr="00F87BE0">
            <w:rPr>
              <w:rStyle w:val="PlaceholderText"/>
            </w:rPr>
            <w:t>Choose an item.</w:t>
          </w:r>
        </w:p>
      </w:docPartBody>
    </w:docPart>
    <w:docPart>
      <w:docPartPr>
        <w:name w:val="22574632FC5E470CA9D0143D35295FC4"/>
        <w:category>
          <w:name w:val="General"/>
          <w:gallery w:val="placeholder"/>
        </w:category>
        <w:types>
          <w:type w:val="bbPlcHdr"/>
        </w:types>
        <w:behaviors>
          <w:behavior w:val="content"/>
        </w:behaviors>
        <w:guid w:val="{99D93FB9-6CD3-49BC-8201-2EB1CFE965F2}"/>
      </w:docPartPr>
      <w:docPartBody>
        <w:p w:rsidR="00093E29" w:rsidRDefault="0078145E">
          <w:pPr>
            <w:pStyle w:val="22574632FC5E470CA9D0143D35295FC4"/>
          </w:pPr>
          <w:r w:rsidRPr="00F87BE0">
            <w:rPr>
              <w:rStyle w:val="PlaceholderText"/>
            </w:rPr>
            <w:t>Choose an item.</w:t>
          </w:r>
        </w:p>
      </w:docPartBody>
    </w:docPart>
    <w:docPart>
      <w:docPartPr>
        <w:name w:val="16F89E76AA4C4380941F139ACAAEA65B"/>
        <w:category>
          <w:name w:val="General"/>
          <w:gallery w:val="placeholder"/>
        </w:category>
        <w:types>
          <w:type w:val="bbPlcHdr"/>
        </w:types>
        <w:behaviors>
          <w:behavior w:val="content"/>
        </w:behaviors>
        <w:guid w:val="{7087E7BD-D472-4D8D-ABC9-4F12D67F2BA0}"/>
      </w:docPartPr>
      <w:docPartBody>
        <w:p w:rsidR="00093E29" w:rsidRDefault="0078145E">
          <w:pPr>
            <w:pStyle w:val="16F89E76AA4C4380941F139ACAAEA65B"/>
          </w:pPr>
          <w:r w:rsidRPr="00F87BE0">
            <w:rPr>
              <w:rStyle w:val="PlaceholderText"/>
            </w:rPr>
            <w:t>Choose an item.</w:t>
          </w:r>
        </w:p>
      </w:docPartBody>
    </w:docPart>
    <w:docPart>
      <w:docPartPr>
        <w:name w:val="15810D811ED34293B834E8135B25A492"/>
        <w:category>
          <w:name w:val="General"/>
          <w:gallery w:val="placeholder"/>
        </w:category>
        <w:types>
          <w:type w:val="bbPlcHdr"/>
        </w:types>
        <w:behaviors>
          <w:behavior w:val="content"/>
        </w:behaviors>
        <w:guid w:val="{995210F1-70B9-4684-AA60-A361AD953DAB}"/>
      </w:docPartPr>
      <w:docPartBody>
        <w:p w:rsidR="00093E29" w:rsidRDefault="0078145E">
          <w:pPr>
            <w:pStyle w:val="15810D811ED34293B834E8135B25A492"/>
          </w:pPr>
          <w:r w:rsidRPr="00F87BE0">
            <w:rPr>
              <w:rStyle w:val="PlaceholderText"/>
            </w:rPr>
            <w:t>Choose an item.</w:t>
          </w:r>
        </w:p>
      </w:docPartBody>
    </w:docPart>
    <w:docPart>
      <w:docPartPr>
        <w:name w:val="7AD18374DC8347BABDBF89A8D669CC00"/>
        <w:category>
          <w:name w:val="General"/>
          <w:gallery w:val="placeholder"/>
        </w:category>
        <w:types>
          <w:type w:val="bbPlcHdr"/>
        </w:types>
        <w:behaviors>
          <w:behavior w:val="content"/>
        </w:behaviors>
        <w:guid w:val="{B547365F-3807-4B85-A426-C6D8098DEF5C}"/>
      </w:docPartPr>
      <w:docPartBody>
        <w:p w:rsidR="00093E29" w:rsidRDefault="0078145E">
          <w:pPr>
            <w:pStyle w:val="7AD18374DC8347BABDBF89A8D669CC00"/>
          </w:pPr>
          <w:r w:rsidRPr="003A71FA">
            <w:rPr>
              <w:rStyle w:val="PlaceholderText"/>
            </w:rPr>
            <w:t>Choose an item.</w:t>
          </w:r>
        </w:p>
      </w:docPartBody>
    </w:docPart>
    <w:docPart>
      <w:docPartPr>
        <w:name w:val="6D7C61DA5D7848729ABC45935F202E72"/>
        <w:category>
          <w:name w:val="General"/>
          <w:gallery w:val="placeholder"/>
        </w:category>
        <w:types>
          <w:type w:val="bbPlcHdr"/>
        </w:types>
        <w:behaviors>
          <w:behavior w:val="content"/>
        </w:behaviors>
        <w:guid w:val="{0E3C8D69-B44C-498C-83AC-9E9132B0EB83}"/>
      </w:docPartPr>
      <w:docPartBody>
        <w:p w:rsidR="00093E29" w:rsidRDefault="0078145E">
          <w:pPr>
            <w:pStyle w:val="6D7C61DA5D7848729ABC45935F202E72"/>
          </w:pPr>
          <w:r w:rsidRPr="00F87BE0">
            <w:rPr>
              <w:rStyle w:val="PlaceholderText"/>
            </w:rPr>
            <w:t>Choose an item.</w:t>
          </w:r>
        </w:p>
      </w:docPartBody>
    </w:docPart>
    <w:docPart>
      <w:docPartPr>
        <w:name w:val="E89288680FE74F0699DBD6499E462E00"/>
        <w:category>
          <w:name w:val="General"/>
          <w:gallery w:val="placeholder"/>
        </w:category>
        <w:types>
          <w:type w:val="bbPlcHdr"/>
        </w:types>
        <w:behaviors>
          <w:behavior w:val="content"/>
        </w:behaviors>
        <w:guid w:val="{CD573D81-FA94-42C5-A7C9-86498BC5C314}"/>
      </w:docPartPr>
      <w:docPartBody>
        <w:p w:rsidR="00093E29" w:rsidRDefault="0078145E">
          <w:pPr>
            <w:pStyle w:val="E89288680FE74F0699DBD6499E462E00"/>
          </w:pPr>
          <w:r w:rsidRPr="003A71FA">
            <w:rPr>
              <w:rStyle w:val="PlaceholderText"/>
            </w:rPr>
            <w:t>Choose an item.</w:t>
          </w:r>
        </w:p>
      </w:docPartBody>
    </w:docPart>
    <w:docPart>
      <w:docPartPr>
        <w:name w:val="DFF6151F105D473B82213803C135DDD4"/>
        <w:category>
          <w:name w:val="General"/>
          <w:gallery w:val="placeholder"/>
        </w:category>
        <w:types>
          <w:type w:val="bbPlcHdr"/>
        </w:types>
        <w:behaviors>
          <w:behavior w:val="content"/>
        </w:behaviors>
        <w:guid w:val="{96C48733-A6F1-4E69-A090-7D68C3BC0095}"/>
      </w:docPartPr>
      <w:docPartBody>
        <w:p w:rsidR="00093E29" w:rsidRDefault="0078145E">
          <w:pPr>
            <w:pStyle w:val="DFF6151F105D473B82213803C135DDD4"/>
          </w:pPr>
          <w:r w:rsidRPr="00F87BE0">
            <w:rPr>
              <w:rStyle w:val="PlaceholderText"/>
            </w:rPr>
            <w:t>Choose an item.</w:t>
          </w:r>
        </w:p>
      </w:docPartBody>
    </w:docPart>
    <w:docPart>
      <w:docPartPr>
        <w:name w:val="FBAB2540A1074108B83DD4285A69F6B4"/>
        <w:category>
          <w:name w:val="General"/>
          <w:gallery w:val="placeholder"/>
        </w:category>
        <w:types>
          <w:type w:val="bbPlcHdr"/>
        </w:types>
        <w:behaviors>
          <w:behavior w:val="content"/>
        </w:behaviors>
        <w:guid w:val="{C1C5E6C2-59ED-4377-8184-DB0307CBD6AA}"/>
      </w:docPartPr>
      <w:docPartBody>
        <w:p w:rsidR="00093E29" w:rsidRDefault="0078145E">
          <w:pPr>
            <w:pStyle w:val="FBAB2540A1074108B83DD4285A69F6B4"/>
          </w:pPr>
          <w:r w:rsidRPr="003A71FA">
            <w:rPr>
              <w:rStyle w:val="PlaceholderText"/>
            </w:rPr>
            <w:t>Choose an item.</w:t>
          </w:r>
        </w:p>
      </w:docPartBody>
    </w:docPart>
    <w:docPart>
      <w:docPartPr>
        <w:name w:val="3A108EAE3776470D8B435FF455919DBE"/>
        <w:category>
          <w:name w:val="General"/>
          <w:gallery w:val="placeholder"/>
        </w:category>
        <w:types>
          <w:type w:val="bbPlcHdr"/>
        </w:types>
        <w:behaviors>
          <w:behavior w:val="content"/>
        </w:behaviors>
        <w:guid w:val="{6E8970A3-13B4-40FB-BDCD-59DA8305AFD0}"/>
      </w:docPartPr>
      <w:docPartBody>
        <w:p w:rsidR="00093E29" w:rsidRDefault="0078145E">
          <w:pPr>
            <w:pStyle w:val="3A108EAE3776470D8B435FF455919DBE"/>
          </w:pPr>
          <w:r w:rsidRPr="00F87BE0">
            <w:rPr>
              <w:rStyle w:val="PlaceholderText"/>
            </w:rPr>
            <w:t>Choose an item.</w:t>
          </w:r>
        </w:p>
      </w:docPartBody>
    </w:docPart>
    <w:docPart>
      <w:docPartPr>
        <w:name w:val="98509F101D3B4BFDBA8A0CF3FD38EDFA"/>
        <w:category>
          <w:name w:val="General"/>
          <w:gallery w:val="placeholder"/>
        </w:category>
        <w:types>
          <w:type w:val="bbPlcHdr"/>
        </w:types>
        <w:behaviors>
          <w:behavior w:val="content"/>
        </w:behaviors>
        <w:guid w:val="{AB6C1504-0F82-49BB-89D9-3323D447CC54}"/>
      </w:docPartPr>
      <w:docPartBody>
        <w:p w:rsidR="00093E29" w:rsidRDefault="0078145E">
          <w:pPr>
            <w:pStyle w:val="98509F101D3B4BFDBA8A0CF3FD38EDFA"/>
          </w:pPr>
          <w:r w:rsidRPr="003A71FA">
            <w:rPr>
              <w:rStyle w:val="PlaceholderText"/>
            </w:rPr>
            <w:t>Choose an item.</w:t>
          </w:r>
        </w:p>
      </w:docPartBody>
    </w:docPart>
    <w:docPart>
      <w:docPartPr>
        <w:name w:val="E4E0086C0B9248D2B56B75989123C85F"/>
        <w:category>
          <w:name w:val="General"/>
          <w:gallery w:val="placeholder"/>
        </w:category>
        <w:types>
          <w:type w:val="bbPlcHdr"/>
        </w:types>
        <w:behaviors>
          <w:behavior w:val="content"/>
        </w:behaviors>
        <w:guid w:val="{74340915-F73D-4205-AB67-5101A3119B5B}"/>
      </w:docPartPr>
      <w:docPartBody>
        <w:p w:rsidR="00093E29" w:rsidRDefault="0078145E">
          <w:pPr>
            <w:pStyle w:val="E4E0086C0B9248D2B56B75989123C85F"/>
          </w:pPr>
          <w:r w:rsidRPr="00F87BE0">
            <w:rPr>
              <w:rStyle w:val="PlaceholderText"/>
            </w:rPr>
            <w:t>Choose an item.</w:t>
          </w:r>
        </w:p>
      </w:docPartBody>
    </w:docPart>
    <w:docPart>
      <w:docPartPr>
        <w:name w:val="2B5663195333404F978D2CA5BB6092FF"/>
        <w:category>
          <w:name w:val="General"/>
          <w:gallery w:val="placeholder"/>
        </w:category>
        <w:types>
          <w:type w:val="bbPlcHdr"/>
        </w:types>
        <w:behaviors>
          <w:behavior w:val="content"/>
        </w:behaviors>
        <w:guid w:val="{51FA5F9E-D3AA-43B5-893F-AFD8DD7FD4A2}"/>
      </w:docPartPr>
      <w:docPartBody>
        <w:p w:rsidR="00093E29" w:rsidRDefault="0078145E">
          <w:pPr>
            <w:pStyle w:val="2B5663195333404F978D2CA5BB6092FF"/>
          </w:pPr>
          <w:r w:rsidRPr="00F87BE0">
            <w:rPr>
              <w:rStyle w:val="PlaceholderText"/>
            </w:rPr>
            <w:t>Choose an item.</w:t>
          </w:r>
        </w:p>
      </w:docPartBody>
    </w:docPart>
    <w:docPart>
      <w:docPartPr>
        <w:name w:val="CF2BA386FC604360A1B0572CA84BA977"/>
        <w:category>
          <w:name w:val="General"/>
          <w:gallery w:val="placeholder"/>
        </w:category>
        <w:types>
          <w:type w:val="bbPlcHdr"/>
        </w:types>
        <w:behaviors>
          <w:behavior w:val="content"/>
        </w:behaviors>
        <w:guid w:val="{8C3747DE-9549-47B5-A2C5-C6C11F798E78}"/>
      </w:docPartPr>
      <w:docPartBody>
        <w:p w:rsidR="00093E29" w:rsidRDefault="0078145E">
          <w:pPr>
            <w:pStyle w:val="CF2BA386FC604360A1B0572CA84BA977"/>
          </w:pPr>
          <w:r w:rsidRPr="00F87BE0">
            <w:rPr>
              <w:rStyle w:val="PlaceholderText"/>
            </w:rPr>
            <w:t>Choose an item.</w:t>
          </w:r>
        </w:p>
      </w:docPartBody>
    </w:docPart>
    <w:docPart>
      <w:docPartPr>
        <w:name w:val="A2CDFE0A847A4D01B385D73D4ED956BE"/>
        <w:category>
          <w:name w:val="General"/>
          <w:gallery w:val="placeholder"/>
        </w:category>
        <w:types>
          <w:type w:val="bbPlcHdr"/>
        </w:types>
        <w:behaviors>
          <w:behavior w:val="content"/>
        </w:behaviors>
        <w:guid w:val="{882F261A-4BDA-47F7-AF38-420526592C02}"/>
      </w:docPartPr>
      <w:docPartBody>
        <w:p w:rsidR="00093E29" w:rsidRDefault="0078145E">
          <w:pPr>
            <w:pStyle w:val="A2CDFE0A847A4D01B385D73D4ED956BE"/>
          </w:pPr>
          <w:r w:rsidRPr="00F87BE0">
            <w:rPr>
              <w:rStyle w:val="PlaceholderText"/>
            </w:rPr>
            <w:t>Choose an item.</w:t>
          </w:r>
        </w:p>
      </w:docPartBody>
    </w:docPart>
    <w:docPart>
      <w:docPartPr>
        <w:name w:val="C84B92AEF146421F97109CA1EEE30DF8"/>
        <w:category>
          <w:name w:val="General"/>
          <w:gallery w:val="placeholder"/>
        </w:category>
        <w:types>
          <w:type w:val="bbPlcHdr"/>
        </w:types>
        <w:behaviors>
          <w:behavior w:val="content"/>
        </w:behaviors>
        <w:guid w:val="{5CE2DCD3-9695-4F61-8E37-593F2ACAFAF0}"/>
      </w:docPartPr>
      <w:docPartBody>
        <w:p w:rsidR="00093E29" w:rsidRDefault="0078145E">
          <w:pPr>
            <w:pStyle w:val="C84B92AEF146421F97109CA1EEE30DF8"/>
          </w:pPr>
          <w:r w:rsidRPr="003A71FA">
            <w:rPr>
              <w:rStyle w:val="PlaceholderText"/>
            </w:rPr>
            <w:t>Choose an item.</w:t>
          </w:r>
        </w:p>
      </w:docPartBody>
    </w:docPart>
    <w:docPart>
      <w:docPartPr>
        <w:name w:val="7B8E254351214AB78B69D407D624247E"/>
        <w:category>
          <w:name w:val="General"/>
          <w:gallery w:val="placeholder"/>
        </w:category>
        <w:types>
          <w:type w:val="bbPlcHdr"/>
        </w:types>
        <w:behaviors>
          <w:behavior w:val="content"/>
        </w:behaviors>
        <w:guid w:val="{2993DC0D-85CF-4FB5-8E9C-1415B1B7FA4A}"/>
      </w:docPartPr>
      <w:docPartBody>
        <w:p w:rsidR="00093E29" w:rsidRDefault="0078145E">
          <w:pPr>
            <w:pStyle w:val="7B8E254351214AB78B69D407D624247E"/>
          </w:pPr>
          <w:r w:rsidRPr="00F87BE0">
            <w:rPr>
              <w:rStyle w:val="PlaceholderText"/>
            </w:rPr>
            <w:t>Choose an item.</w:t>
          </w:r>
        </w:p>
      </w:docPartBody>
    </w:docPart>
    <w:docPart>
      <w:docPartPr>
        <w:name w:val="DFBF4E35D9804325A3BE13F7BAF4EFFA"/>
        <w:category>
          <w:name w:val="General"/>
          <w:gallery w:val="placeholder"/>
        </w:category>
        <w:types>
          <w:type w:val="bbPlcHdr"/>
        </w:types>
        <w:behaviors>
          <w:behavior w:val="content"/>
        </w:behaviors>
        <w:guid w:val="{A008ADFF-1D7E-4E94-BA5B-E3F13BA8D79B}"/>
      </w:docPartPr>
      <w:docPartBody>
        <w:p w:rsidR="00093E29" w:rsidRDefault="0078145E">
          <w:pPr>
            <w:pStyle w:val="DFBF4E35D9804325A3BE13F7BAF4EFFA"/>
          </w:pPr>
          <w:r w:rsidRPr="003A71FA">
            <w:rPr>
              <w:rStyle w:val="PlaceholderText"/>
            </w:rPr>
            <w:t>Choose an item.</w:t>
          </w:r>
        </w:p>
      </w:docPartBody>
    </w:docPart>
    <w:docPart>
      <w:docPartPr>
        <w:name w:val="23C3E33B39B3401E9C42FA52BB90C2E9"/>
        <w:category>
          <w:name w:val="General"/>
          <w:gallery w:val="placeholder"/>
        </w:category>
        <w:types>
          <w:type w:val="bbPlcHdr"/>
        </w:types>
        <w:behaviors>
          <w:behavior w:val="content"/>
        </w:behaviors>
        <w:guid w:val="{2ECA107B-3984-4C13-9BD8-4C3E9C499C06}"/>
      </w:docPartPr>
      <w:docPartBody>
        <w:p w:rsidR="00093E29" w:rsidRDefault="0078145E">
          <w:pPr>
            <w:pStyle w:val="23C3E33B39B3401E9C42FA52BB90C2E9"/>
          </w:pPr>
          <w:r w:rsidRPr="00F87BE0">
            <w:rPr>
              <w:rStyle w:val="PlaceholderText"/>
            </w:rPr>
            <w:t>Choose an item.</w:t>
          </w:r>
        </w:p>
      </w:docPartBody>
    </w:docPart>
    <w:docPart>
      <w:docPartPr>
        <w:name w:val="7C270F2B8D7D4536A4C18036EB4FE044"/>
        <w:category>
          <w:name w:val="General"/>
          <w:gallery w:val="placeholder"/>
        </w:category>
        <w:types>
          <w:type w:val="bbPlcHdr"/>
        </w:types>
        <w:behaviors>
          <w:behavior w:val="content"/>
        </w:behaviors>
        <w:guid w:val="{24C294F7-210B-468E-828E-AB63278D34CF}"/>
      </w:docPartPr>
      <w:docPartBody>
        <w:p w:rsidR="00093E29" w:rsidRDefault="0078145E">
          <w:pPr>
            <w:pStyle w:val="7C270F2B8D7D4536A4C18036EB4FE044"/>
          </w:pPr>
          <w:r w:rsidRPr="003A71FA">
            <w:rPr>
              <w:rStyle w:val="PlaceholderText"/>
            </w:rPr>
            <w:t>Choose an item.</w:t>
          </w:r>
        </w:p>
      </w:docPartBody>
    </w:docPart>
    <w:docPart>
      <w:docPartPr>
        <w:name w:val="4FE20C0F9D934A3E845943FCDAE8CC6F"/>
        <w:category>
          <w:name w:val="General"/>
          <w:gallery w:val="placeholder"/>
        </w:category>
        <w:types>
          <w:type w:val="bbPlcHdr"/>
        </w:types>
        <w:behaviors>
          <w:behavior w:val="content"/>
        </w:behaviors>
        <w:guid w:val="{B0CD50F9-E86A-4149-B858-B3FC48C5CD02}"/>
      </w:docPartPr>
      <w:docPartBody>
        <w:p w:rsidR="00093E29" w:rsidRDefault="0078145E">
          <w:pPr>
            <w:pStyle w:val="4FE20C0F9D934A3E845943FCDAE8CC6F"/>
          </w:pPr>
          <w:r w:rsidRPr="00F87BE0">
            <w:rPr>
              <w:rStyle w:val="PlaceholderText"/>
            </w:rPr>
            <w:t>Choose an item.</w:t>
          </w:r>
        </w:p>
      </w:docPartBody>
    </w:docPart>
    <w:docPart>
      <w:docPartPr>
        <w:name w:val="44A08BE4674C49A0968553C523249FFD"/>
        <w:category>
          <w:name w:val="General"/>
          <w:gallery w:val="placeholder"/>
        </w:category>
        <w:types>
          <w:type w:val="bbPlcHdr"/>
        </w:types>
        <w:behaviors>
          <w:behavior w:val="content"/>
        </w:behaviors>
        <w:guid w:val="{80A4586B-84DB-42AB-9688-1E048787F586}"/>
      </w:docPartPr>
      <w:docPartBody>
        <w:p w:rsidR="00093E29" w:rsidRDefault="0078145E">
          <w:pPr>
            <w:pStyle w:val="44A08BE4674C49A0968553C523249FFD"/>
          </w:pPr>
          <w:r w:rsidRPr="003A71FA">
            <w:rPr>
              <w:rStyle w:val="PlaceholderText"/>
            </w:rPr>
            <w:t>Choose an item.</w:t>
          </w:r>
        </w:p>
      </w:docPartBody>
    </w:docPart>
    <w:docPart>
      <w:docPartPr>
        <w:name w:val="AB1F79EABF404472BB09AD6ADC7F8EEE"/>
        <w:category>
          <w:name w:val="General"/>
          <w:gallery w:val="placeholder"/>
        </w:category>
        <w:types>
          <w:type w:val="bbPlcHdr"/>
        </w:types>
        <w:behaviors>
          <w:behavior w:val="content"/>
        </w:behaviors>
        <w:guid w:val="{164D36C8-E294-4E5B-9BD0-5BC684EA153E}"/>
      </w:docPartPr>
      <w:docPartBody>
        <w:p w:rsidR="00093E29" w:rsidRDefault="0078145E">
          <w:pPr>
            <w:pStyle w:val="AB1F79EABF404472BB09AD6ADC7F8EEE"/>
          </w:pPr>
          <w:r w:rsidRPr="00F87BE0">
            <w:rPr>
              <w:rStyle w:val="PlaceholderText"/>
            </w:rPr>
            <w:t>Choose an item.</w:t>
          </w:r>
        </w:p>
      </w:docPartBody>
    </w:docPart>
    <w:docPart>
      <w:docPartPr>
        <w:name w:val="31630052BEC34F92A368169EDB9AA6F8"/>
        <w:category>
          <w:name w:val="General"/>
          <w:gallery w:val="placeholder"/>
        </w:category>
        <w:types>
          <w:type w:val="bbPlcHdr"/>
        </w:types>
        <w:behaviors>
          <w:behavior w:val="content"/>
        </w:behaviors>
        <w:guid w:val="{5B1919A5-5B8C-48FB-8798-EFE5EBC75AC3}"/>
      </w:docPartPr>
      <w:docPartBody>
        <w:p w:rsidR="001F1D69" w:rsidRDefault="0078145E" w:rsidP="0078145E">
          <w:pPr>
            <w:pStyle w:val="31630052BEC34F92A368169EDB9AA6F8"/>
          </w:pPr>
          <w:r w:rsidRPr="003A71FA">
            <w:rPr>
              <w:rStyle w:val="PlaceholderText"/>
            </w:rPr>
            <w:t>Choose an item.</w:t>
          </w:r>
        </w:p>
      </w:docPartBody>
    </w:docPart>
    <w:docPart>
      <w:docPartPr>
        <w:name w:val="BA0F8066FDB3491FA7295940939844D6"/>
        <w:category>
          <w:name w:val="General"/>
          <w:gallery w:val="placeholder"/>
        </w:category>
        <w:types>
          <w:type w:val="bbPlcHdr"/>
        </w:types>
        <w:behaviors>
          <w:behavior w:val="content"/>
        </w:behaviors>
        <w:guid w:val="{36388786-8EFA-4C15-A411-EE5B5C2D52DD}"/>
      </w:docPartPr>
      <w:docPartBody>
        <w:p w:rsidR="001F1D69" w:rsidRDefault="0078145E" w:rsidP="0078145E">
          <w:pPr>
            <w:pStyle w:val="BA0F8066FDB3491FA7295940939844D6"/>
          </w:pPr>
          <w:r w:rsidRPr="003A71FA">
            <w:rPr>
              <w:rStyle w:val="PlaceholderText"/>
            </w:rPr>
            <w:t>Choose an item.</w:t>
          </w:r>
        </w:p>
      </w:docPartBody>
    </w:docPart>
    <w:docPart>
      <w:docPartPr>
        <w:name w:val="8EEC14D2AFE44C0A82A6CF8E80D06EA0"/>
        <w:category>
          <w:name w:val="General"/>
          <w:gallery w:val="placeholder"/>
        </w:category>
        <w:types>
          <w:type w:val="bbPlcHdr"/>
        </w:types>
        <w:behaviors>
          <w:behavior w:val="content"/>
        </w:behaviors>
        <w:guid w:val="{0A9E50DA-C2D6-4B61-BFAB-821A6BB895BE}"/>
      </w:docPartPr>
      <w:docPartBody>
        <w:p w:rsidR="001F1D69" w:rsidRDefault="0078145E" w:rsidP="0078145E">
          <w:pPr>
            <w:pStyle w:val="8EEC14D2AFE44C0A82A6CF8E80D06EA0"/>
          </w:pPr>
          <w:r w:rsidRPr="003A71FA">
            <w:rPr>
              <w:rStyle w:val="PlaceholderText"/>
            </w:rPr>
            <w:t>Choose an item.</w:t>
          </w:r>
        </w:p>
      </w:docPartBody>
    </w:docPart>
    <w:docPart>
      <w:docPartPr>
        <w:name w:val="FFE0C26C6E244CD88C38ED31FED34C1D"/>
        <w:category>
          <w:name w:val="General"/>
          <w:gallery w:val="placeholder"/>
        </w:category>
        <w:types>
          <w:type w:val="bbPlcHdr"/>
        </w:types>
        <w:behaviors>
          <w:behavior w:val="content"/>
        </w:behaviors>
        <w:guid w:val="{F6D47500-6F9B-494C-BEB8-B60955B24F00}"/>
      </w:docPartPr>
      <w:docPartBody>
        <w:p w:rsidR="009C4ACE" w:rsidRDefault="009E227B" w:rsidP="009E227B">
          <w:pPr>
            <w:pStyle w:val="FFE0C26C6E244CD88C38ED31FED34C1D"/>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32EF3"/>
    <w:rsid w:val="00060745"/>
    <w:rsid w:val="00093E29"/>
    <w:rsid w:val="000C5E9A"/>
    <w:rsid w:val="000E4266"/>
    <w:rsid w:val="001024A2"/>
    <w:rsid w:val="0010410D"/>
    <w:rsid w:val="00106293"/>
    <w:rsid w:val="001318D0"/>
    <w:rsid w:val="00135D82"/>
    <w:rsid w:val="0017409A"/>
    <w:rsid w:val="001A6CC8"/>
    <w:rsid w:val="001C7380"/>
    <w:rsid w:val="001F0522"/>
    <w:rsid w:val="001F1D69"/>
    <w:rsid w:val="00215AE5"/>
    <w:rsid w:val="002835A1"/>
    <w:rsid w:val="002B0AED"/>
    <w:rsid w:val="002E797C"/>
    <w:rsid w:val="003372B3"/>
    <w:rsid w:val="003507A9"/>
    <w:rsid w:val="00381095"/>
    <w:rsid w:val="00382B7A"/>
    <w:rsid w:val="003B69D4"/>
    <w:rsid w:val="003C1750"/>
    <w:rsid w:val="003D34BA"/>
    <w:rsid w:val="003D3C1B"/>
    <w:rsid w:val="003E186F"/>
    <w:rsid w:val="00483314"/>
    <w:rsid w:val="004966F3"/>
    <w:rsid w:val="004A6996"/>
    <w:rsid w:val="004C5E38"/>
    <w:rsid w:val="004D6ED0"/>
    <w:rsid w:val="004E0C1B"/>
    <w:rsid w:val="004E1D7D"/>
    <w:rsid w:val="004E4E96"/>
    <w:rsid w:val="004E626E"/>
    <w:rsid w:val="00524D74"/>
    <w:rsid w:val="0055187A"/>
    <w:rsid w:val="00562B7A"/>
    <w:rsid w:val="0057398D"/>
    <w:rsid w:val="00574C09"/>
    <w:rsid w:val="00582381"/>
    <w:rsid w:val="005A2491"/>
    <w:rsid w:val="005C1A32"/>
    <w:rsid w:val="005C37BC"/>
    <w:rsid w:val="005E5EBB"/>
    <w:rsid w:val="006229FB"/>
    <w:rsid w:val="00687A00"/>
    <w:rsid w:val="00696EC7"/>
    <w:rsid w:val="006C47D1"/>
    <w:rsid w:val="006C7896"/>
    <w:rsid w:val="006D1676"/>
    <w:rsid w:val="00700E99"/>
    <w:rsid w:val="00711C01"/>
    <w:rsid w:val="00732C81"/>
    <w:rsid w:val="00744DB6"/>
    <w:rsid w:val="00746003"/>
    <w:rsid w:val="00756F45"/>
    <w:rsid w:val="0078145E"/>
    <w:rsid w:val="007972CD"/>
    <w:rsid w:val="007D266D"/>
    <w:rsid w:val="007F0167"/>
    <w:rsid w:val="00821505"/>
    <w:rsid w:val="00840EFF"/>
    <w:rsid w:val="008A5141"/>
    <w:rsid w:val="008B6577"/>
    <w:rsid w:val="00905C86"/>
    <w:rsid w:val="00934988"/>
    <w:rsid w:val="00991109"/>
    <w:rsid w:val="00995FB7"/>
    <w:rsid w:val="009B35A8"/>
    <w:rsid w:val="009C4ACE"/>
    <w:rsid w:val="009E227B"/>
    <w:rsid w:val="009E3F08"/>
    <w:rsid w:val="009F14C0"/>
    <w:rsid w:val="00A4721C"/>
    <w:rsid w:val="00A6310B"/>
    <w:rsid w:val="00A66ACB"/>
    <w:rsid w:val="00AB0575"/>
    <w:rsid w:val="00AF3DDA"/>
    <w:rsid w:val="00AF5565"/>
    <w:rsid w:val="00B639E2"/>
    <w:rsid w:val="00B75261"/>
    <w:rsid w:val="00B94EA3"/>
    <w:rsid w:val="00B96E7A"/>
    <w:rsid w:val="00BB01EE"/>
    <w:rsid w:val="00BC6E1E"/>
    <w:rsid w:val="00BF7AED"/>
    <w:rsid w:val="00C26260"/>
    <w:rsid w:val="00C60983"/>
    <w:rsid w:val="00C6266F"/>
    <w:rsid w:val="00C90B86"/>
    <w:rsid w:val="00CF59F1"/>
    <w:rsid w:val="00D10262"/>
    <w:rsid w:val="00D81951"/>
    <w:rsid w:val="00DC04BD"/>
    <w:rsid w:val="00DE05BD"/>
    <w:rsid w:val="00DE1C79"/>
    <w:rsid w:val="00DE7FE9"/>
    <w:rsid w:val="00E0081B"/>
    <w:rsid w:val="00E23ABE"/>
    <w:rsid w:val="00E31332"/>
    <w:rsid w:val="00E33FD1"/>
    <w:rsid w:val="00E35038"/>
    <w:rsid w:val="00E406D9"/>
    <w:rsid w:val="00E4078E"/>
    <w:rsid w:val="00ED39C7"/>
    <w:rsid w:val="00F40226"/>
    <w:rsid w:val="00F65A1C"/>
    <w:rsid w:val="00F71418"/>
    <w:rsid w:val="00FA559C"/>
    <w:rsid w:val="00FC3A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227B"/>
    <w:rPr>
      <w:color w:val="808080"/>
      <w:lang w:val="en-GB" w:bidi="ar-DZ"/>
    </w:rPr>
  </w:style>
  <w:style w:type="paragraph" w:customStyle="1" w:styleId="D7F8C3C5CC9A4F8385125AB6127199D5">
    <w:name w:val="D7F8C3C5CC9A4F8385125AB6127199D5"/>
    <w:rsid w:val="00B94EA3"/>
  </w:style>
  <w:style w:type="paragraph" w:customStyle="1" w:styleId="41ECB19C4C634928AA70A0A82A464723">
    <w:name w:val="41ECB19C4C634928AA70A0A82A464723"/>
    <w:rsid w:val="00B94EA3"/>
  </w:style>
  <w:style w:type="paragraph" w:customStyle="1" w:styleId="FCD79754042A4B5A80BFCC03BE89A473">
    <w:name w:val="FCD79754042A4B5A80BFCC03BE89A473"/>
    <w:rsid w:val="00B94EA3"/>
  </w:style>
  <w:style w:type="paragraph" w:customStyle="1" w:styleId="909FF1E9688946CA9EB4AF2B890D9C58">
    <w:name w:val="909FF1E9688946CA9EB4AF2B890D9C58"/>
    <w:rsid w:val="00B94EA3"/>
  </w:style>
  <w:style w:type="paragraph" w:customStyle="1" w:styleId="3F2A7EB026C243EF9D4470B9D220F73D">
    <w:name w:val="3F2A7EB026C243EF9D4470B9D220F73D"/>
    <w:rsid w:val="00B94EA3"/>
  </w:style>
  <w:style w:type="paragraph" w:customStyle="1" w:styleId="46B44C5E4DA743AD89845A399EF8F008">
    <w:name w:val="46B44C5E4DA743AD89845A399EF8F008"/>
    <w:rsid w:val="00B94EA3"/>
  </w:style>
  <w:style w:type="paragraph" w:customStyle="1" w:styleId="97CE1BBF51CB453D925138CF6B2BB9CA">
    <w:name w:val="97CE1BBF51CB453D925138CF6B2BB9CA"/>
    <w:rsid w:val="00B94EA3"/>
  </w:style>
  <w:style w:type="paragraph" w:customStyle="1" w:styleId="E20733CBE3A1402FA27BF3CE56610F6A">
    <w:name w:val="E20733CBE3A1402FA27BF3CE56610F6A"/>
    <w:rsid w:val="00B94EA3"/>
  </w:style>
  <w:style w:type="paragraph" w:customStyle="1" w:styleId="B1274535CE4B4DEA857EEFEC442D8911">
    <w:name w:val="B1274535CE4B4DEA857EEFEC442D8911"/>
    <w:rsid w:val="00B94EA3"/>
  </w:style>
  <w:style w:type="paragraph" w:customStyle="1" w:styleId="35304C29E2F148DF810A26A01D633D7F">
    <w:name w:val="35304C29E2F148DF810A26A01D633D7F"/>
    <w:rsid w:val="00B94EA3"/>
  </w:style>
  <w:style w:type="paragraph" w:customStyle="1" w:styleId="0BF41694DADE4830AE1467F37A6F1E91">
    <w:name w:val="0BF41694DADE4830AE1467F37A6F1E91"/>
    <w:rsid w:val="00B94EA3"/>
  </w:style>
  <w:style w:type="paragraph" w:customStyle="1" w:styleId="72867DD08BF242F68C59AECD7E26C722">
    <w:name w:val="72867DD08BF242F68C59AECD7E26C722"/>
    <w:rsid w:val="00B94EA3"/>
  </w:style>
  <w:style w:type="paragraph" w:customStyle="1" w:styleId="A7FB81CAEB4C468BB24A09A0C9513887">
    <w:name w:val="A7FB81CAEB4C468BB24A09A0C9513887"/>
    <w:rsid w:val="00B94EA3"/>
  </w:style>
  <w:style w:type="paragraph" w:customStyle="1" w:styleId="64DEDFB89ED54B99BF25A67F0E1CF01F">
    <w:name w:val="64DEDFB89ED54B99BF25A67F0E1CF01F"/>
    <w:rsid w:val="00B94EA3"/>
  </w:style>
  <w:style w:type="paragraph" w:customStyle="1" w:styleId="F6D5F642EE6C4A9C8FB9A2354178AA08">
    <w:name w:val="F6D5F642EE6C4A9C8FB9A2354178AA08"/>
    <w:rsid w:val="00B94EA3"/>
  </w:style>
  <w:style w:type="paragraph" w:customStyle="1" w:styleId="30116A3A804349D0BF57A2DFADBB4FD2">
    <w:name w:val="30116A3A804349D0BF57A2DFADBB4FD2"/>
    <w:rsid w:val="00B94EA3"/>
  </w:style>
  <w:style w:type="paragraph" w:customStyle="1" w:styleId="8A5DC191B1774A33AF549F8EF97E1EA6">
    <w:name w:val="8A5DC191B1774A33AF549F8EF97E1EA6"/>
    <w:rsid w:val="00B94EA3"/>
  </w:style>
  <w:style w:type="paragraph" w:customStyle="1" w:styleId="EF22A1AE6F754E129E40C0E7C5A676EE">
    <w:name w:val="EF22A1AE6F754E129E40C0E7C5A676EE"/>
    <w:rsid w:val="00B94EA3"/>
  </w:style>
  <w:style w:type="paragraph" w:customStyle="1" w:styleId="6A7BA00863A348E1ACABB2962A8867DB">
    <w:name w:val="6A7BA00863A348E1ACABB2962A8867DB"/>
    <w:rsid w:val="00B94EA3"/>
  </w:style>
  <w:style w:type="paragraph" w:customStyle="1" w:styleId="862AC88107E54A64AE52754DFD861B44">
    <w:name w:val="862AC88107E54A64AE52754DFD861B44"/>
    <w:rsid w:val="00B94EA3"/>
  </w:style>
  <w:style w:type="paragraph" w:customStyle="1" w:styleId="BFD18746B0FC4EB8AD55DC4577C12E8C">
    <w:name w:val="BFD18746B0FC4EB8AD55DC4577C12E8C"/>
    <w:rsid w:val="005C37BC"/>
  </w:style>
  <w:style w:type="paragraph" w:customStyle="1" w:styleId="5EB9208FBE5440E08D490605601FDDDF">
    <w:name w:val="5EB9208FBE5440E08D490605601FDDDF"/>
    <w:rsid w:val="004A6996"/>
  </w:style>
  <w:style w:type="paragraph" w:customStyle="1" w:styleId="CFFDF50EC18844DE9DAFFF4A48CA7E49">
    <w:name w:val="CFFDF50EC18844DE9DAFFF4A48CA7E49"/>
    <w:rsid w:val="004A6996"/>
  </w:style>
  <w:style w:type="paragraph" w:customStyle="1" w:styleId="3125D41874104DFBB5BE97B8AA08CB0B">
    <w:name w:val="3125D41874104DFBB5BE97B8AA08CB0B"/>
    <w:rsid w:val="00840EFF"/>
  </w:style>
  <w:style w:type="paragraph" w:customStyle="1" w:styleId="DAFD92FB2881436AACA161A6EEC409E3">
    <w:name w:val="DAFD92FB2881436AACA161A6EEC409E3"/>
    <w:rsid w:val="00840EFF"/>
  </w:style>
  <w:style w:type="paragraph" w:customStyle="1" w:styleId="D135A536CCF34E219E6D970D4641ECE1">
    <w:name w:val="D135A536CCF34E219E6D970D4641ECE1"/>
    <w:rsid w:val="00E406D9"/>
    <w:rPr>
      <w:lang w:val="en-GB" w:eastAsia="en-GB"/>
    </w:rPr>
  </w:style>
  <w:style w:type="paragraph" w:customStyle="1" w:styleId="BC7FEC0326DE428A9247AF9C1B8060B2">
    <w:name w:val="BC7FEC0326DE428A9247AF9C1B8060B2"/>
    <w:rsid w:val="00E406D9"/>
    <w:rPr>
      <w:lang w:val="en-GB" w:eastAsia="en-GB"/>
    </w:rPr>
  </w:style>
  <w:style w:type="paragraph" w:customStyle="1" w:styleId="8652FA47C2894711A262A8340AAFAB1F">
    <w:name w:val="8652FA47C2894711A262A8340AAFAB1F"/>
    <w:rsid w:val="000C5E9A"/>
    <w:rPr>
      <w:lang w:val="en-GB" w:eastAsia="en-GB"/>
    </w:rPr>
  </w:style>
  <w:style w:type="paragraph" w:customStyle="1" w:styleId="819F7EF6BEF04554AAF8AF99416C8C1C">
    <w:name w:val="819F7EF6BEF04554AAF8AF99416C8C1C"/>
    <w:rsid w:val="000C5E9A"/>
    <w:rPr>
      <w:lang w:val="en-GB" w:eastAsia="en-GB"/>
    </w:rPr>
  </w:style>
  <w:style w:type="paragraph" w:customStyle="1" w:styleId="5B3D1E0341844610826406A1621EAFBF">
    <w:name w:val="5B3D1E0341844610826406A1621EAFBF"/>
    <w:rsid w:val="000C5E9A"/>
    <w:rPr>
      <w:lang w:val="en-GB" w:eastAsia="en-GB"/>
    </w:rPr>
  </w:style>
  <w:style w:type="paragraph" w:customStyle="1" w:styleId="3DBB8B6A94F04823A188837A1DB67654">
    <w:name w:val="3DBB8B6A94F04823A188837A1DB67654"/>
    <w:rsid w:val="000C5E9A"/>
    <w:rPr>
      <w:lang w:val="en-GB" w:eastAsia="en-GB"/>
    </w:rPr>
  </w:style>
  <w:style w:type="paragraph" w:customStyle="1" w:styleId="709651D5CC5046AAA27914770F5105A1">
    <w:name w:val="709651D5CC5046AAA27914770F5105A1"/>
    <w:rsid w:val="000C5E9A"/>
    <w:rPr>
      <w:lang w:val="en-GB" w:eastAsia="en-GB"/>
    </w:rPr>
  </w:style>
  <w:style w:type="paragraph" w:customStyle="1" w:styleId="5D066573092B44A784F058CF1D5D775A">
    <w:name w:val="5D066573092B44A784F058CF1D5D775A"/>
    <w:rsid w:val="000C5E9A"/>
    <w:rPr>
      <w:lang w:val="en-GB" w:eastAsia="en-GB"/>
    </w:rPr>
  </w:style>
  <w:style w:type="paragraph" w:customStyle="1" w:styleId="D43126C217C34FCDA8A87750BDA0B6FC">
    <w:name w:val="D43126C217C34FCDA8A87750BDA0B6FC"/>
    <w:rsid w:val="000C5E9A"/>
    <w:rPr>
      <w:lang w:val="en-GB" w:eastAsia="en-GB"/>
    </w:rPr>
  </w:style>
  <w:style w:type="paragraph" w:customStyle="1" w:styleId="CFA37C629AB24C84994656BB588FDC2D">
    <w:name w:val="CFA37C629AB24C84994656BB588FDC2D"/>
    <w:rsid w:val="000C5E9A"/>
    <w:rPr>
      <w:lang w:val="en-GB" w:eastAsia="en-GB"/>
    </w:rPr>
  </w:style>
  <w:style w:type="paragraph" w:customStyle="1" w:styleId="E2A5BCF048474F6489CB4D0930B4DF1C">
    <w:name w:val="E2A5BCF048474F6489CB4D0930B4DF1C"/>
    <w:rsid w:val="000C5E9A"/>
    <w:rPr>
      <w:lang w:val="en-GB" w:eastAsia="en-GB"/>
    </w:rPr>
  </w:style>
  <w:style w:type="paragraph" w:customStyle="1" w:styleId="827FEC43C6D34A0CA55FDEEE1CD3C86F">
    <w:name w:val="827FEC43C6D34A0CA55FDEEE1CD3C86F"/>
    <w:rsid w:val="000C5E9A"/>
    <w:rPr>
      <w:lang w:val="en-GB" w:eastAsia="en-GB"/>
    </w:rPr>
  </w:style>
  <w:style w:type="paragraph" w:customStyle="1" w:styleId="46BF6D2B4E484DC88B8390CE23A70635">
    <w:name w:val="46BF6D2B4E484DC88B8390CE23A70635"/>
    <w:rsid w:val="000C5E9A"/>
    <w:rPr>
      <w:lang w:val="en-GB" w:eastAsia="en-GB"/>
    </w:rPr>
  </w:style>
  <w:style w:type="paragraph" w:customStyle="1" w:styleId="AA86E87D69A649B482526AF1E94ABD53">
    <w:name w:val="AA86E87D69A649B482526AF1E94ABD53"/>
    <w:rsid w:val="000C5E9A"/>
    <w:rPr>
      <w:lang w:val="en-GB" w:eastAsia="en-GB"/>
    </w:rPr>
  </w:style>
  <w:style w:type="paragraph" w:customStyle="1" w:styleId="44FD052EB71849A0B1983830A89D653D">
    <w:name w:val="44FD052EB71849A0B1983830A89D653D"/>
    <w:rsid w:val="000C5E9A"/>
    <w:rPr>
      <w:lang w:val="en-GB" w:eastAsia="en-GB"/>
    </w:rPr>
  </w:style>
  <w:style w:type="paragraph" w:customStyle="1" w:styleId="FE031EC006DF46A884E24377426526BF">
    <w:name w:val="FE031EC006DF46A884E24377426526BF"/>
    <w:rsid w:val="000C5E9A"/>
    <w:rPr>
      <w:lang w:val="en-GB" w:eastAsia="en-GB"/>
    </w:rPr>
  </w:style>
  <w:style w:type="paragraph" w:customStyle="1" w:styleId="26FCC6A371814470AAC30238C12391EC">
    <w:name w:val="26FCC6A371814470AAC30238C12391EC"/>
    <w:rsid w:val="000C5E9A"/>
    <w:rPr>
      <w:lang w:val="en-GB" w:eastAsia="en-GB"/>
    </w:rPr>
  </w:style>
  <w:style w:type="paragraph" w:customStyle="1" w:styleId="63A83847EAEA4390BFDFBF2FF8717F4D">
    <w:name w:val="63A83847EAEA4390BFDFBF2FF8717F4D"/>
    <w:rsid w:val="000C5E9A"/>
    <w:rPr>
      <w:lang w:val="en-GB" w:eastAsia="en-GB"/>
    </w:rPr>
  </w:style>
  <w:style w:type="paragraph" w:customStyle="1" w:styleId="48143F5966B84995956012B71E32D3BF">
    <w:name w:val="48143F5966B84995956012B71E32D3BF"/>
    <w:rsid w:val="000C5E9A"/>
    <w:rPr>
      <w:lang w:val="en-GB" w:eastAsia="en-GB"/>
    </w:rPr>
  </w:style>
  <w:style w:type="paragraph" w:customStyle="1" w:styleId="944565B2C2754C16A0F1853856BD4FC4">
    <w:name w:val="944565B2C2754C16A0F1853856BD4FC4"/>
    <w:rsid w:val="000C5E9A"/>
    <w:rPr>
      <w:lang w:val="en-GB" w:eastAsia="en-GB"/>
    </w:rPr>
  </w:style>
  <w:style w:type="paragraph" w:customStyle="1" w:styleId="8F0BD65F6D6646199CA2F1C9DE6B035D">
    <w:name w:val="8F0BD65F6D6646199CA2F1C9DE6B035D"/>
    <w:rsid w:val="000C5E9A"/>
    <w:rPr>
      <w:lang w:val="en-GB" w:eastAsia="en-GB"/>
    </w:rPr>
  </w:style>
  <w:style w:type="paragraph" w:customStyle="1" w:styleId="F1DD31CF35A24BC2B648F71C02470C39">
    <w:name w:val="F1DD31CF35A24BC2B648F71C02470C39"/>
    <w:rsid w:val="000C5E9A"/>
    <w:rPr>
      <w:lang w:val="en-GB" w:eastAsia="en-GB"/>
    </w:rPr>
  </w:style>
  <w:style w:type="paragraph" w:customStyle="1" w:styleId="2DF571D5FA6644459D56F74DF28EC726">
    <w:name w:val="2DF571D5FA6644459D56F74DF28EC726"/>
    <w:rsid w:val="000C5E9A"/>
    <w:rPr>
      <w:lang w:val="en-GB" w:eastAsia="en-GB"/>
    </w:rPr>
  </w:style>
  <w:style w:type="paragraph" w:customStyle="1" w:styleId="AEF99D1BC6E04BF984677625BBE37BE4">
    <w:name w:val="AEF99D1BC6E04BF984677625BBE37BE4"/>
    <w:rsid w:val="000C5E9A"/>
    <w:rPr>
      <w:lang w:val="en-GB" w:eastAsia="en-GB"/>
    </w:rPr>
  </w:style>
  <w:style w:type="paragraph" w:customStyle="1" w:styleId="920AF474A63E4CEFB7648204C0C9C61D">
    <w:name w:val="920AF474A63E4CEFB7648204C0C9C61D"/>
    <w:rsid w:val="000C5E9A"/>
    <w:rPr>
      <w:lang w:val="en-GB" w:eastAsia="en-GB"/>
    </w:rPr>
  </w:style>
  <w:style w:type="paragraph" w:customStyle="1" w:styleId="C75F1065CF3A42138241E74D65BE2E9E">
    <w:name w:val="C75F1065CF3A42138241E74D65BE2E9E"/>
    <w:rsid w:val="000C5E9A"/>
    <w:rPr>
      <w:lang w:val="en-GB" w:eastAsia="en-GB"/>
    </w:rPr>
  </w:style>
  <w:style w:type="paragraph" w:customStyle="1" w:styleId="F34562D458F247E5AD3E19F564C904FD">
    <w:name w:val="F34562D458F247E5AD3E19F564C904FD"/>
    <w:rsid w:val="000C5E9A"/>
    <w:rPr>
      <w:lang w:val="en-GB" w:eastAsia="en-GB"/>
    </w:rPr>
  </w:style>
  <w:style w:type="paragraph" w:customStyle="1" w:styleId="CFE83F7645BD4A48BE3588FB818D9F59">
    <w:name w:val="CFE83F7645BD4A48BE3588FB818D9F59"/>
    <w:rsid w:val="000C5E9A"/>
    <w:rPr>
      <w:lang w:val="en-GB" w:eastAsia="en-GB"/>
    </w:rPr>
  </w:style>
  <w:style w:type="paragraph" w:customStyle="1" w:styleId="63DBF87E97014AAC9F049E3281F4252F">
    <w:name w:val="63DBF87E97014AAC9F049E3281F4252F"/>
    <w:rsid w:val="000C5E9A"/>
    <w:rPr>
      <w:lang w:val="en-GB" w:eastAsia="en-GB"/>
    </w:rPr>
  </w:style>
  <w:style w:type="paragraph" w:customStyle="1" w:styleId="AC11A1BEA34E4A63A7039F78FCA81423">
    <w:name w:val="AC11A1BEA34E4A63A7039F78FCA81423"/>
    <w:rsid w:val="000C5E9A"/>
    <w:rPr>
      <w:lang w:val="en-GB" w:eastAsia="en-GB"/>
    </w:rPr>
  </w:style>
  <w:style w:type="paragraph" w:customStyle="1" w:styleId="C6CD080A00C3416B9EA87AAE2ECF6182">
    <w:name w:val="C6CD080A00C3416B9EA87AAE2ECF6182"/>
    <w:rsid w:val="000C5E9A"/>
    <w:rPr>
      <w:lang w:val="en-GB" w:eastAsia="en-GB"/>
    </w:rPr>
  </w:style>
  <w:style w:type="paragraph" w:customStyle="1" w:styleId="DD157745DE5C4AF2A3D4DEFA543D72BC">
    <w:name w:val="DD157745DE5C4AF2A3D4DEFA543D72BC"/>
    <w:rsid w:val="000C5E9A"/>
    <w:rPr>
      <w:lang w:val="en-GB" w:eastAsia="en-GB"/>
    </w:rPr>
  </w:style>
  <w:style w:type="paragraph" w:customStyle="1" w:styleId="92827C3F0EB84AD59AE16556010E9FBA">
    <w:name w:val="92827C3F0EB84AD59AE16556010E9FBA"/>
    <w:rsid w:val="000C5E9A"/>
    <w:rPr>
      <w:lang w:val="en-GB" w:eastAsia="en-GB"/>
    </w:rPr>
  </w:style>
  <w:style w:type="paragraph" w:customStyle="1" w:styleId="E6FA1C35C3AE4F169777E6560BF0DCF0">
    <w:name w:val="E6FA1C35C3AE4F169777E6560BF0DCF0"/>
    <w:rsid w:val="000C5E9A"/>
    <w:rPr>
      <w:lang w:val="en-GB" w:eastAsia="en-GB"/>
    </w:rPr>
  </w:style>
  <w:style w:type="paragraph" w:customStyle="1" w:styleId="C44CAE3A89AD4445946C3142295B4531">
    <w:name w:val="C44CAE3A89AD4445946C3142295B4531"/>
    <w:rsid w:val="000C5E9A"/>
    <w:rPr>
      <w:lang w:val="en-GB" w:eastAsia="en-GB"/>
    </w:rPr>
  </w:style>
  <w:style w:type="paragraph" w:customStyle="1" w:styleId="8361A19B781F452E83DB6B3239DF737A">
    <w:name w:val="8361A19B781F452E83DB6B3239DF737A"/>
    <w:rsid w:val="000C5E9A"/>
    <w:rPr>
      <w:lang w:val="en-GB" w:eastAsia="en-GB"/>
    </w:rPr>
  </w:style>
  <w:style w:type="paragraph" w:customStyle="1" w:styleId="7B85183D6E174CA9B37ED862687A4B90">
    <w:name w:val="7B85183D6E174CA9B37ED862687A4B90"/>
    <w:rsid w:val="000C5E9A"/>
    <w:rPr>
      <w:lang w:val="en-GB" w:eastAsia="en-GB"/>
    </w:rPr>
  </w:style>
  <w:style w:type="paragraph" w:customStyle="1" w:styleId="304F914AF20144D4A6F599E85F883EA6">
    <w:name w:val="304F914AF20144D4A6F599E85F883EA6"/>
    <w:rsid w:val="000C5E9A"/>
    <w:rPr>
      <w:lang w:val="en-GB" w:eastAsia="en-GB"/>
    </w:rPr>
  </w:style>
  <w:style w:type="paragraph" w:customStyle="1" w:styleId="09DE19CE2E654F3C80EA95D2EC529F70">
    <w:name w:val="09DE19CE2E654F3C80EA95D2EC529F70"/>
    <w:rsid w:val="000C5E9A"/>
    <w:rPr>
      <w:lang w:val="en-GB" w:eastAsia="en-GB"/>
    </w:rPr>
  </w:style>
  <w:style w:type="paragraph" w:customStyle="1" w:styleId="C31315923CEC42629151B247690542F6">
    <w:name w:val="C31315923CEC42629151B247690542F6"/>
    <w:rsid w:val="000C5E9A"/>
    <w:rPr>
      <w:lang w:val="en-GB" w:eastAsia="en-GB"/>
    </w:rPr>
  </w:style>
  <w:style w:type="paragraph" w:customStyle="1" w:styleId="73872E000EE141BA8CBAF103C85BFB9E">
    <w:name w:val="73872E000EE141BA8CBAF103C85BFB9E"/>
    <w:rsid w:val="000C5E9A"/>
    <w:rPr>
      <w:lang w:val="en-GB" w:eastAsia="en-GB"/>
    </w:rPr>
  </w:style>
  <w:style w:type="paragraph" w:customStyle="1" w:styleId="9B9CE96F665047FD9327322E7EDD0788">
    <w:name w:val="9B9CE96F665047FD9327322E7EDD0788"/>
    <w:rsid w:val="000C5E9A"/>
    <w:rPr>
      <w:lang w:val="en-GB" w:eastAsia="en-GB"/>
    </w:rPr>
  </w:style>
  <w:style w:type="paragraph" w:customStyle="1" w:styleId="E11DEA8E5E3342558B3E4D8949386B58">
    <w:name w:val="E11DEA8E5E3342558B3E4D8949386B58"/>
    <w:rsid w:val="000C5E9A"/>
    <w:rPr>
      <w:lang w:val="en-GB" w:eastAsia="en-GB"/>
    </w:rPr>
  </w:style>
  <w:style w:type="paragraph" w:customStyle="1" w:styleId="ABFDB2B042BA496BB3302F3A34D716F7">
    <w:name w:val="ABFDB2B042BA496BB3302F3A34D716F7"/>
    <w:rsid w:val="000C5E9A"/>
    <w:rPr>
      <w:lang w:val="en-GB" w:eastAsia="en-GB"/>
    </w:rPr>
  </w:style>
  <w:style w:type="paragraph" w:customStyle="1" w:styleId="78E26D654A0F4745ADBC8AAE718E7E22">
    <w:name w:val="78E26D654A0F4745ADBC8AAE718E7E22"/>
    <w:rsid w:val="000C5E9A"/>
    <w:rPr>
      <w:lang w:val="en-GB" w:eastAsia="en-GB"/>
    </w:rPr>
  </w:style>
  <w:style w:type="paragraph" w:customStyle="1" w:styleId="4EB78FF8ECD54ED29F9068A5E509ED22">
    <w:name w:val="4EB78FF8ECD54ED29F9068A5E509ED22"/>
    <w:rsid w:val="000C5E9A"/>
    <w:rPr>
      <w:lang w:val="en-GB" w:eastAsia="en-GB"/>
    </w:rPr>
  </w:style>
  <w:style w:type="paragraph" w:customStyle="1" w:styleId="8D48B14AEDF34D82BE9E92E04FDCBDEC">
    <w:name w:val="8D48B14AEDF34D82BE9E92E04FDCBDEC"/>
    <w:rsid w:val="000C5E9A"/>
    <w:rPr>
      <w:lang w:val="en-GB" w:eastAsia="en-GB"/>
    </w:rPr>
  </w:style>
  <w:style w:type="paragraph" w:customStyle="1" w:styleId="E6B51CD9539C4D32B9F9A1F22116E87D">
    <w:name w:val="E6B51CD9539C4D32B9F9A1F22116E87D"/>
    <w:rsid w:val="000C5E9A"/>
    <w:rPr>
      <w:lang w:val="en-GB" w:eastAsia="en-GB"/>
    </w:rPr>
  </w:style>
  <w:style w:type="paragraph" w:customStyle="1" w:styleId="E49F6A62E15747C1AD56F05D64F09C9F">
    <w:name w:val="E49F6A62E15747C1AD56F05D64F09C9F"/>
    <w:rsid w:val="000C5E9A"/>
    <w:rPr>
      <w:lang w:val="en-GB" w:eastAsia="en-GB"/>
    </w:rPr>
  </w:style>
  <w:style w:type="paragraph" w:customStyle="1" w:styleId="3297BD297EDE4D6295BF5BDDF05B0D22">
    <w:name w:val="3297BD297EDE4D6295BF5BDDF05B0D22"/>
    <w:rsid w:val="000C5E9A"/>
    <w:rPr>
      <w:lang w:val="en-GB" w:eastAsia="en-GB"/>
    </w:rPr>
  </w:style>
  <w:style w:type="paragraph" w:customStyle="1" w:styleId="BE34A96D87D048E2A64E00FA9CBE7360">
    <w:name w:val="BE34A96D87D048E2A64E00FA9CBE7360"/>
    <w:rsid w:val="000C5E9A"/>
    <w:rPr>
      <w:lang w:val="en-GB" w:eastAsia="en-GB"/>
    </w:rPr>
  </w:style>
  <w:style w:type="paragraph" w:customStyle="1" w:styleId="DF1AF35F6FC9409A886C5F29C01AEE9E">
    <w:name w:val="DF1AF35F6FC9409A886C5F29C01AEE9E"/>
    <w:rsid w:val="000C5E9A"/>
    <w:rPr>
      <w:lang w:val="en-GB" w:eastAsia="en-GB"/>
    </w:rPr>
  </w:style>
  <w:style w:type="paragraph" w:customStyle="1" w:styleId="0EBD168CE1B14BEC885892C4D472C0D3">
    <w:name w:val="0EBD168CE1B14BEC885892C4D472C0D3"/>
    <w:rsid w:val="000C5E9A"/>
    <w:rPr>
      <w:lang w:val="en-GB" w:eastAsia="en-GB"/>
    </w:rPr>
  </w:style>
  <w:style w:type="paragraph" w:customStyle="1" w:styleId="615D58BAF41A4483BF54A5A12E0C3794">
    <w:name w:val="615D58BAF41A4483BF54A5A12E0C3794"/>
    <w:rsid w:val="000C5E9A"/>
    <w:rPr>
      <w:lang w:val="en-GB" w:eastAsia="en-GB"/>
    </w:rPr>
  </w:style>
  <w:style w:type="paragraph" w:customStyle="1" w:styleId="673D757FD0E844A0AB2FD486904E9100">
    <w:name w:val="673D757FD0E844A0AB2FD486904E9100"/>
    <w:rsid w:val="000C5E9A"/>
    <w:rPr>
      <w:lang w:val="en-GB" w:eastAsia="en-GB"/>
    </w:rPr>
  </w:style>
  <w:style w:type="paragraph" w:customStyle="1" w:styleId="DABBADD6B75F4C9EA6E2422C39D21CBE">
    <w:name w:val="DABBADD6B75F4C9EA6E2422C39D21CBE"/>
    <w:rsid w:val="000C5E9A"/>
    <w:rPr>
      <w:lang w:val="en-GB" w:eastAsia="en-GB"/>
    </w:rPr>
  </w:style>
  <w:style w:type="paragraph" w:customStyle="1" w:styleId="E8188A7281DF406A9809910F2601C65E">
    <w:name w:val="E8188A7281DF406A9809910F2601C65E"/>
    <w:rsid w:val="000C5E9A"/>
    <w:rPr>
      <w:lang w:val="en-GB" w:eastAsia="en-GB"/>
    </w:rPr>
  </w:style>
  <w:style w:type="paragraph" w:customStyle="1" w:styleId="5E0EF2E88D454804933EF12226405217">
    <w:name w:val="5E0EF2E88D454804933EF12226405217"/>
    <w:rsid w:val="000C5E9A"/>
    <w:rPr>
      <w:lang w:val="en-GB" w:eastAsia="en-GB"/>
    </w:rPr>
  </w:style>
  <w:style w:type="paragraph" w:customStyle="1" w:styleId="C64C8ED995234207A7B916DB309F2076">
    <w:name w:val="C64C8ED995234207A7B916DB309F2076"/>
    <w:rsid w:val="000C5E9A"/>
    <w:rPr>
      <w:lang w:val="en-GB" w:eastAsia="en-GB"/>
    </w:rPr>
  </w:style>
  <w:style w:type="paragraph" w:customStyle="1" w:styleId="268F70EF633C4C0E96901919A7F1D85F">
    <w:name w:val="268F70EF633C4C0E96901919A7F1D85F"/>
    <w:rsid w:val="000C5E9A"/>
    <w:rPr>
      <w:lang w:val="en-GB" w:eastAsia="en-GB"/>
    </w:rPr>
  </w:style>
  <w:style w:type="paragraph" w:customStyle="1" w:styleId="E5573F2EEDEE456CA0FFAC69922A8FC1">
    <w:name w:val="E5573F2EEDEE456CA0FFAC69922A8FC1"/>
    <w:rsid w:val="000C5E9A"/>
    <w:rPr>
      <w:lang w:val="en-GB" w:eastAsia="en-GB"/>
    </w:rPr>
  </w:style>
  <w:style w:type="paragraph" w:customStyle="1" w:styleId="0B38DB9FC0C448C5B017823CE7B83171">
    <w:name w:val="0B38DB9FC0C448C5B017823CE7B83171"/>
    <w:rsid w:val="000C5E9A"/>
    <w:rPr>
      <w:lang w:val="en-GB" w:eastAsia="en-GB"/>
    </w:rPr>
  </w:style>
  <w:style w:type="paragraph" w:customStyle="1" w:styleId="A3706825C44F4DF6889EDE899FCCD2F5">
    <w:name w:val="A3706825C44F4DF6889EDE899FCCD2F5"/>
    <w:rsid w:val="000C5E9A"/>
    <w:rPr>
      <w:lang w:val="en-GB" w:eastAsia="en-GB"/>
    </w:rPr>
  </w:style>
  <w:style w:type="paragraph" w:customStyle="1" w:styleId="82CC189D07D549799723C8E55A081811">
    <w:name w:val="82CC189D07D549799723C8E55A081811"/>
    <w:rsid w:val="000C5E9A"/>
    <w:rPr>
      <w:lang w:val="en-GB" w:eastAsia="en-GB"/>
    </w:rPr>
  </w:style>
  <w:style w:type="paragraph" w:customStyle="1" w:styleId="2C4B34B925BC45A784FB92039EDDB9E6">
    <w:name w:val="2C4B34B925BC45A784FB92039EDDB9E6"/>
    <w:rsid w:val="000C5E9A"/>
    <w:rPr>
      <w:lang w:val="en-GB" w:eastAsia="en-GB"/>
    </w:rPr>
  </w:style>
  <w:style w:type="paragraph" w:customStyle="1" w:styleId="A8AC8F5518724587B57630E8257CE920">
    <w:name w:val="A8AC8F5518724587B57630E8257CE920"/>
    <w:rsid w:val="000C5E9A"/>
    <w:rPr>
      <w:lang w:val="en-GB" w:eastAsia="en-GB"/>
    </w:rPr>
  </w:style>
  <w:style w:type="paragraph" w:customStyle="1" w:styleId="C8287AD184A34FBE8ED06574302F7050">
    <w:name w:val="C8287AD184A34FBE8ED06574302F7050"/>
    <w:rsid w:val="000C5E9A"/>
    <w:rPr>
      <w:lang w:val="en-GB" w:eastAsia="en-GB"/>
    </w:rPr>
  </w:style>
  <w:style w:type="paragraph" w:customStyle="1" w:styleId="09AD7335DFD14F6E97F90FF75FD49892">
    <w:name w:val="09AD7335DFD14F6E97F90FF75FD49892"/>
    <w:rsid w:val="000C5E9A"/>
    <w:rPr>
      <w:lang w:val="en-GB" w:eastAsia="en-GB"/>
    </w:rPr>
  </w:style>
  <w:style w:type="paragraph" w:customStyle="1" w:styleId="D912B94C649C443181F43C8222BF2185">
    <w:name w:val="D912B94C649C443181F43C8222BF2185"/>
    <w:rsid w:val="000C5E9A"/>
    <w:rPr>
      <w:lang w:val="en-GB" w:eastAsia="en-GB"/>
    </w:rPr>
  </w:style>
  <w:style w:type="paragraph" w:customStyle="1" w:styleId="0AE1CA394FCF432F8D0FCA7CA38261B2">
    <w:name w:val="0AE1CA394FCF432F8D0FCA7CA38261B2"/>
    <w:rsid w:val="000C5E9A"/>
    <w:rPr>
      <w:lang w:val="en-GB" w:eastAsia="en-GB"/>
    </w:rPr>
  </w:style>
  <w:style w:type="paragraph" w:customStyle="1" w:styleId="7E12BDAAECF64A8CBC52BE62CEDB8B8C">
    <w:name w:val="7E12BDAAECF64A8CBC52BE62CEDB8B8C"/>
    <w:rsid w:val="000C5E9A"/>
    <w:rPr>
      <w:lang w:val="en-GB" w:eastAsia="en-GB"/>
    </w:rPr>
  </w:style>
  <w:style w:type="paragraph" w:customStyle="1" w:styleId="D88E050EFDB34F52AC94975A8CFCE3E8">
    <w:name w:val="D88E050EFDB34F52AC94975A8CFCE3E8"/>
    <w:rsid w:val="000C5E9A"/>
    <w:rPr>
      <w:lang w:val="en-GB" w:eastAsia="en-GB"/>
    </w:rPr>
  </w:style>
  <w:style w:type="paragraph" w:customStyle="1" w:styleId="18CFB8BD83E749D88EDAF4615EF8D943">
    <w:name w:val="18CFB8BD83E749D88EDAF4615EF8D943"/>
    <w:rsid w:val="00A6310B"/>
    <w:rPr>
      <w:lang w:val="en-GB" w:eastAsia="en-GB"/>
    </w:rPr>
  </w:style>
  <w:style w:type="paragraph" w:customStyle="1" w:styleId="EDC507DA7412443EA3DAE94476FDFC09">
    <w:name w:val="EDC507DA7412443EA3DAE94476FDFC09"/>
    <w:rsid w:val="00A6310B"/>
    <w:rPr>
      <w:lang w:val="en-GB" w:eastAsia="en-GB"/>
    </w:rPr>
  </w:style>
  <w:style w:type="paragraph" w:customStyle="1" w:styleId="80A895E4F1A341B4BA88B4189B0CA4F8">
    <w:name w:val="80A895E4F1A341B4BA88B4189B0CA4F8"/>
    <w:rsid w:val="00A6310B"/>
    <w:rPr>
      <w:lang w:val="en-GB" w:eastAsia="en-GB"/>
    </w:rPr>
  </w:style>
  <w:style w:type="paragraph" w:customStyle="1" w:styleId="94B5709B4CB2467D86A6FC414A6B5C09">
    <w:name w:val="94B5709B4CB2467D86A6FC414A6B5C09"/>
    <w:rsid w:val="00A6310B"/>
    <w:rPr>
      <w:lang w:val="en-GB" w:eastAsia="en-GB"/>
    </w:rPr>
  </w:style>
  <w:style w:type="paragraph" w:customStyle="1" w:styleId="B8DBE97201524E2EA19A04BA25FB39A7">
    <w:name w:val="B8DBE97201524E2EA19A04BA25FB39A7"/>
    <w:rsid w:val="00A6310B"/>
    <w:rPr>
      <w:lang w:val="en-GB" w:eastAsia="en-GB"/>
    </w:rPr>
  </w:style>
  <w:style w:type="paragraph" w:customStyle="1" w:styleId="6E12EB18A8954AF7A7680DBC0349C3F8">
    <w:name w:val="6E12EB18A8954AF7A7680DBC0349C3F8"/>
    <w:rsid w:val="00A6310B"/>
    <w:rPr>
      <w:lang w:val="en-GB" w:eastAsia="en-GB"/>
    </w:rPr>
  </w:style>
  <w:style w:type="paragraph" w:customStyle="1" w:styleId="F188DAA721CC4425833A00FA873EE816">
    <w:name w:val="F188DAA721CC4425833A00FA873EE816"/>
    <w:rsid w:val="00A6310B"/>
    <w:rPr>
      <w:lang w:val="en-GB" w:eastAsia="en-GB"/>
    </w:rPr>
  </w:style>
  <w:style w:type="paragraph" w:customStyle="1" w:styleId="9F6CADF462C94A7A982AF2ADBA43FAEA">
    <w:name w:val="9F6CADF462C94A7A982AF2ADBA43FAEA"/>
    <w:rsid w:val="00A6310B"/>
    <w:rPr>
      <w:lang w:val="en-GB" w:eastAsia="en-GB"/>
    </w:rPr>
  </w:style>
  <w:style w:type="paragraph" w:customStyle="1" w:styleId="3E196F696E88486C980E1044FC00597E">
    <w:name w:val="3E196F696E88486C980E1044FC00597E"/>
    <w:rsid w:val="00A6310B"/>
    <w:rPr>
      <w:lang w:val="en-GB" w:eastAsia="en-GB"/>
    </w:rPr>
  </w:style>
  <w:style w:type="paragraph" w:customStyle="1" w:styleId="FA4B3BEFB8CB422E8273D6805633CD3F">
    <w:name w:val="FA4B3BEFB8CB422E8273D6805633CD3F"/>
    <w:rsid w:val="00A6310B"/>
    <w:rPr>
      <w:lang w:val="en-GB" w:eastAsia="en-GB"/>
    </w:rPr>
  </w:style>
  <w:style w:type="paragraph" w:customStyle="1" w:styleId="9CA5E993E7DC4A4D977F5C9F57035ABD">
    <w:name w:val="9CA5E993E7DC4A4D977F5C9F57035ABD"/>
    <w:rsid w:val="00A6310B"/>
    <w:rPr>
      <w:lang w:val="en-GB" w:eastAsia="en-GB"/>
    </w:rPr>
  </w:style>
  <w:style w:type="paragraph" w:customStyle="1" w:styleId="417E3CF1F1554554A294815EB9283269">
    <w:name w:val="417E3CF1F1554554A294815EB9283269"/>
    <w:rsid w:val="00A6310B"/>
    <w:rPr>
      <w:lang w:val="en-GB" w:eastAsia="en-GB"/>
    </w:rPr>
  </w:style>
  <w:style w:type="paragraph" w:customStyle="1" w:styleId="0483079061ED4E8392E2143059CA633D">
    <w:name w:val="0483079061ED4E8392E2143059CA633D"/>
    <w:rsid w:val="00A6310B"/>
    <w:rPr>
      <w:lang w:val="en-GB" w:eastAsia="en-GB"/>
    </w:rPr>
  </w:style>
  <w:style w:type="paragraph" w:customStyle="1" w:styleId="23831080614B4702A37BC9C29568D12F">
    <w:name w:val="23831080614B4702A37BC9C29568D12F"/>
    <w:rsid w:val="00A6310B"/>
    <w:rPr>
      <w:lang w:val="en-GB" w:eastAsia="en-GB"/>
    </w:rPr>
  </w:style>
  <w:style w:type="paragraph" w:customStyle="1" w:styleId="A9D8CBB4005B49918B3490D687BD185D">
    <w:name w:val="A9D8CBB4005B49918B3490D687BD185D"/>
    <w:rsid w:val="00A6310B"/>
    <w:rPr>
      <w:lang w:val="en-GB" w:eastAsia="en-GB"/>
    </w:rPr>
  </w:style>
  <w:style w:type="paragraph" w:customStyle="1" w:styleId="A45EA3EED7604B119C35F1FA44B31361">
    <w:name w:val="A45EA3EED7604B119C35F1FA44B31361"/>
    <w:rsid w:val="00A6310B"/>
    <w:rPr>
      <w:lang w:val="en-GB" w:eastAsia="en-GB"/>
    </w:rPr>
  </w:style>
  <w:style w:type="paragraph" w:customStyle="1" w:styleId="400AACFB089A4DB3BE6905A0C88E362B">
    <w:name w:val="400AACFB089A4DB3BE6905A0C88E362B"/>
    <w:rsid w:val="00A6310B"/>
    <w:rPr>
      <w:lang w:val="en-GB" w:eastAsia="en-GB"/>
    </w:rPr>
  </w:style>
  <w:style w:type="paragraph" w:customStyle="1" w:styleId="4AA9F7C939C54067AC3EDDB7C15AB6EA">
    <w:name w:val="4AA9F7C939C54067AC3EDDB7C15AB6EA"/>
    <w:rsid w:val="00A6310B"/>
    <w:rPr>
      <w:lang w:val="en-GB" w:eastAsia="en-GB"/>
    </w:rPr>
  </w:style>
  <w:style w:type="paragraph" w:customStyle="1" w:styleId="F4303C3DDAEF4813B4C5CBB1194874B7">
    <w:name w:val="F4303C3DDAEF4813B4C5CBB1194874B7"/>
    <w:rsid w:val="00A6310B"/>
    <w:rPr>
      <w:lang w:val="en-GB" w:eastAsia="en-GB"/>
    </w:rPr>
  </w:style>
  <w:style w:type="paragraph" w:customStyle="1" w:styleId="5B5EBCC8FC784F4593A8B3C0AD2D5638">
    <w:name w:val="5B5EBCC8FC784F4593A8B3C0AD2D5638"/>
    <w:rsid w:val="00A6310B"/>
    <w:rPr>
      <w:lang w:val="en-GB" w:eastAsia="en-GB"/>
    </w:rPr>
  </w:style>
  <w:style w:type="paragraph" w:customStyle="1" w:styleId="2B4CEC704FA245F8B350DB4E7C9930CD">
    <w:name w:val="2B4CEC704FA245F8B350DB4E7C9930CD"/>
    <w:rsid w:val="00A6310B"/>
    <w:rPr>
      <w:lang w:val="en-GB" w:eastAsia="en-GB"/>
    </w:rPr>
  </w:style>
  <w:style w:type="paragraph" w:customStyle="1" w:styleId="37B4F882B83D40DD99B0F52D08390597">
    <w:name w:val="37B4F882B83D40DD99B0F52D08390597"/>
    <w:rsid w:val="00A6310B"/>
    <w:rPr>
      <w:lang w:val="en-GB" w:eastAsia="en-GB"/>
    </w:rPr>
  </w:style>
  <w:style w:type="paragraph" w:customStyle="1" w:styleId="D9A571872C3444FB98DE90FF225FB382">
    <w:name w:val="D9A571872C3444FB98DE90FF225FB382"/>
    <w:rsid w:val="00A6310B"/>
    <w:rPr>
      <w:lang w:val="en-GB" w:eastAsia="en-GB"/>
    </w:rPr>
  </w:style>
  <w:style w:type="paragraph" w:customStyle="1" w:styleId="628ED5C9346B4E85B9701B13170D791C">
    <w:name w:val="628ED5C9346B4E85B9701B13170D791C"/>
    <w:rsid w:val="00A6310B"/>
    <w:rPr>
      <w:lang w:val="en-GB" w:eastAsia="en-GB"/>
    </w:rPr>
  </w:style>
  <w:style w:type="paragraph" w:customStyle="1" w:styleId="B832EE030E7E48078087AC13CB77FAAF">
    <w:name w:val="B832EE030E7E48078087AC13CB77FAAF"/>
    <w:rsid w:val="00A6310B"/>
    <w:rPr>
      <w:lang w:val="en-GB" w:eastAsia="en-GB"/>
    </w:rPr>
  </w:style>
  <w:style w:type="paragraph" w:customStyle="1" w:styleId="ED64D9F2C4B94494AF22B5E410B3635C">
    <w:name w:val="ED64D9F2C4B94494AF22B5E410B3635C"/>
    <w:rsid w:val="00A6310B"/>
    <w:rPr>
      <w:lang w:val="en-GB" w:eastAsia="en-GB"/>
    </w:rPr>
  </w:style>
  <w:style w:type="paragraph" w:customStyle="1" w:styleId="49C05AF09DC14150A5851023F3EC2C96">
    <w:name w:val="49C05AF09DC14150A5851023F3EC2C96"/>
    <w:rsid w:val="00A6310B"/>
    <w:rPr>
      <w:lang w:val="en-GB" w:eastAsia="en-GB"/>
    </w:rPr>
  </w:style>
  <w:style w:type="paragraph" w:customStyle="1" w:styleId="4D6DA23979E24D5A88EA426BC5CE581F">
    <w:name w:val="4D6DA23979E24D5A88EA426BC5CE581F"/>
    <w:rsid w:val="00A6310B"/>
    <w:rPr>
      <w:lang w:val="en-GB" w:eastAsia="en-GB"/>
    </w:rPr>
  </w:style>
  <w:style w:type="paragraph" w:customStyle="1" w:styleId="04C23295A639461389FE0967F24A7968">
    <w:name w:val="04C23295A639461389FE0967F24A7968"/>
    <w:rsid w:val="00A6310B"/>
    <w:rPr>
      <w:lang w:val="en-GB" w:eastAsia="en-GB"/>
    </w:rPr>
  </w:style>
  <w:style w:type="paragraph" w:customStyle="1" w:styleId="52535E908FAA4451B62E397D04EAA70C">
    <w:name w:val="52535E908FAA4451B62E397D04EAA70C"/>
    <w:rsid w:val="00A6310B"/>
    <w:rPr>
      <w:lang w:val="en-GB" w:eastAsia="en-GB"/>
    </w:rPr>
  </w:style>
  <w:style w:type="paragraph" w:customStyle="1" w:styleId="138DE208B9694D7A9A76278746E18573">
    <w:name w:val="138DE208B9694D7A9A76278746E18573"/>
    <w:rsid w:val="00A6310B"/>
    <w:rPr>
      <w:lang w:val="en-GB" w:eastAsia="en-GB"/>
    </w:rPr>
  </w:style>
  <w:style w:type="paragraph" w:customStyle="1" w:styleId="4EA8D0C645A9490B8AA1B79831CBDC58">
    <w:name w:val="4EA8D0C645A9490B8AA1B79831CBDC58"/>
    <w:rsid w:val="00A6310B"/>
    <w:rPr>
      <w:lang w:val="en-GB" w:eastAsia="en-GB"/>
    </w:rPr>
  </w:style>
  <w:style w:type="paragraph" w:customStyle="1" w:styleId="B66281D2227148A6BC587A6D0AA11CFA">
    <w:name w:val="B66281D2227148A6BC587A6D0AA11CFA"/>
    <w:rsid w:val="00A6310B"/>
    <w:rPr>
      <w:lang w:val="en-GB" w:eastAsia="en-GB"/>
    </w:rPr>
  </w:style>
  <w:style w:type="paragraph" w:customStyle="1" w:styleId="45D1384200B24A5AA76CC2EDBBF28E49">
    <w:name w:val="45D1384200B24A5AA76CC2EDBBF28E49"/>
    <w:rsid w:val="00A6310B"/>
    <w:rPr>
      <w:lang w:val="en-GB" w:eastAsia="en-GB"/>
    </w:rPr>
  </w:style>
  <w:style w:type="paragraph" w:customStyle="1" w:styleId="8312F24769E4445E9FCFAA64F839BFD5">
    <w:name w:val="8312F24769E4445E9FCFAA64F839BFD5"/>
    <w:rsid w:val="00A6310B"/>
    <w:rPr>
      <w:lang w:val="en-GB" w:eastAsia="en-GB"/>
    </w:rPr>
  </w:style>
  <w:style w:type="paragraph" w:customStyle="1" w:styleId="9FD09DA75F114D03967B634A555B7CE3">
    <w:name w:val="9FD09DA75F114D03967B634A555B7CE3"/>
    <w:rsid w:val="00A6310B"/>
    <w:rPr>
      <w:lang w:val="en-GB" w:eastAsia="en-GB"/>
    </w:rPr>
  </w:style>
  <w:style w:type="paragraph" w:customStyle="1" w:styleId="3273E974D8AD4ACD8839F13DAFAB94B8">
    <w:name w:val="3273E974D8AD4ACD8839F13DAFAB94B8"/>
    <w:rsid w:val="00A6310B"/>
    <w:rPr>
      <w:lang w:val="en-GB" w:eastAsia="en-GB"/>
    </w:rPr>
  </w:style>
  <w:style w:type="paragraph" w:customStyle="1" w:styleId="F0A85C04B0044A0FA6FD7C5DE79DEB27">
    <w:name w:val="F0A85C04B0044A0FA6FD7C5DE79DEB27"/>
    <w:rsid w:val="00A6310B"/>
    <w:rPr>
      <w:lang w:val="en-GB" w:eastAsia="en-GB"/>
    </w:rPr>
  </w:style>
  <w:style w:type="paragraph" w:customStyle="1" w:styleId="4B0765FB623C45A284C8487BA7E4D557">
    <w:name w:val="4B0765FB623C45A284C8487BA7E4D557"/>
    <w:rsid w:val="00A6310B"/>
    <w:rPr>
      <w:lang w:val="en-GB" w:eastAsia="en-GB"/>
    </w:rPr>
  </w:style>
  <w:style w:type="paragraph" w:customStyle="1" w:styleId="FC1399D2C6EC458DB5E0E65640103928">
    <w:name w:val="FC1399D2C6EC458DB5E0E65640103928"/>
    <w:rsid w:val="00A6310B"/>
    <w:rPr>
      <w:lang w:val="en-GB" w:eastAsia="en-GB"/>
    </w:rPr>
  </w:style>
  <w:style w:type="paragraph" w:customStyle="1" w:styleId="3EE5100BF14F4A528D888CD198CDB112">
    <w:name w:val="3EE5100BF14F4A528D888CD198CDB112"/>
    <w:rsid w:val="00A6310B"/>
    <w:rPr>
      <w:lang w:val="en-GB" w:eastAsia="en-GB"/>
    </w:rPr>
  </w:style>
  <w:style w:type="paragraph" w:customStyle="1" w:styleId="3CD6DE3FB37143C082603165A4AB5D10">
    <w:name w:val="3CD6DE3FB37143C082603165A4AB5D10"/>
    <w:rsid w:val="00A6310B"/>
    <w:rPr>
      <w:lang w:val="en-GB" w:eastAsia="en-GB"/>
    </w:rPr>
  </w:style>
  <w:style w:type="paragraph" w:customStyle="1" w:styleId="723BD2D8DF884963BAE41BA93A78520A">
    <w:name w:val="723BD2D8DF884963BAE41BA93A78520A"/>
    <w:rsid w:val="00A6310B"/>
    <w:rPr>
      <w:lang w:val="en-GB" w:eastAsia="en-GB"/>
    </w:rPr>
  </w:style>
  <w:style w:type="paragraph" w:customStyle="1" w:styleId="AAEAB8AE4B94480193EDABF4AAE64F58">
    <w:name w:val="AAEAB8AE4B94480193EDABF4AAE64F58"/>
    <w:rsid w:val="00A6310B"/>
    <w:rPr>
      <w:lang w:val="en-GB" w:eastAsia="en-GB"/>
    </w:rPr>
  </w:style>
  <w:style w:type="paragraph" w:customStyle="1" w:styleId="04C787C405594B259C0E42B7B8E984E4">
    <w:name w:val="04C787C405594B259C0E42B7B8E984E4"/>
    <w:rsid w:val="00A6310B"/>
    <w:rPr>
      <w:lang w:val="en-GB" w:eastAsia="en-GB"/>
    </w:rPr>
  </w:style>
  <w:style w:type="paragraph" w:customStyle="1" w:styleId="A820A07843CE40E9A9E7F645F0528E00">
    <w:name w:val="A820A07843CE40E9A9E7F645F0528E00"/>
    <w:rsid w:val="00A6310B"/>
    <w:rPr>
      <w:lang w:val="en-GB" w:eastAsia="en-GB"/>
    </w:rPr>
  </w:style>
  <w:style w:type="paragraph" w:customStyle="1" w:styleId="6B5C659F277745979D2E6C7E2DAF8395">
    <w:name w:val="6B5C659F277745979D2E6C7E2DAF8395"/>
    <w:rsid w:val="00A6310B"/>
    <w:rPr>
      <w:lang w:val="en-GB" w:eastAsia="en-GB"/>
    </w:rPr>
  </w:style>
  <w:style w:type="paragraph" w:customStyle="1" w:styleId="D5C840FEF1094679B01F060C1D59A682">
    <w:name w:val="D5C840FEF1094679B01F060C1D59A682"/>
    <w:rsid w:val="00A6310B"/>
    <w:rPr>
      <w:lang w:val="en-GB" w:eastAsia="en-GB"/>
    </w:rPr>
  </w:style>
  <w:style w:type="paragraph" w:customStyle="1" w:styleId="2B9F2151E8284416ADB8542F8B82113D">
    <w:name w:val="2B9F2151E8284416ADB8542F8B82113D"/>
    <w:rsid w:val="00A6310B"/>
    <w:rPr>
      <w:lang w:val="en-GB" w:eastAsia="en-GB"/>
    </w:rPr>
  </w:style>
  <w:style w:type="paragraph" w:customStyle="1" w:styleId="20E736D16D054BE28E1EF6194F904830">
    <w:name w:val="20E736D16D054BE28E1EF6194F904830"/>
    <w:rsid w:val="00A6310B"/>
    <w:rPr>
      <w:lang w:val="en-GB" w:eastAsia="en-GB"/>
    </w:rPr>
  </w:style>
  <w:style w:type="paragraph" w:customStyle="1" w:styleId="4F2CCDAA933A4C0FB13F4F05A2FC5571">
    <w:name w:val="4F2CCDAA933A4C0FB13F4F05A2FC5571"/>
    <w:rsid w:val="00A6310B"/>
    <w:rPr>
      <w:lang w:val="en-GB" w:eastAsia="en-GB"/>
    </w:rPr>
  </w:style>
  <w:style w:type="paragraph" w:customStyle="1" w:styleId="BA7E69A3A9F844629473CC8575F31D9A">
    <w:name w:val="BA7E69A3A9F844629473CC8575F31D9A"/>
    <w:rsid w:val="00A6310B"/>
    <w:rPr>
      <w:lang w:val="en-GB" w:eastAsia="en-GB"/>
    </w:rPr>
  </w:style>
  <w:style w:type="paragraph" w:customStyle="1" w:styleId="A9EB4250479D465D8C822E9F1771418F">
    <w:name w:val="A9EB4250479D465D8C822E9F1771418F"/>
    <w:rsid w:val="00A6310B"/>
    <w:rPr>
      <w:lang w:val="en-GB" w:eastAsia="en-GB"/>
    </w:rPr>
  </w:style>
  <w:style w:type="paragraph" w:customStyle="1" w:styleId="A884AADB320B4423B8DFDC94EABC2C65">
    <w:name w:val="A884AADB320B4423B8DFDC94EABC2C65"/>
    <w:rsid w:val="00A6310B"/>
    <w:rPr>
      <w:lang w:val="en-GB" w:eastAsia="en-GB"/>
    </w:rPr>
  </w:style>
  <w:style w:type="paragraph" w:customStyle="1" w:styleId="038C52B0900C482C82092F6A37A50CA6">
    <w:name w:val="038C52B0900C482C82092F6A37A50CA6"/>
    <w:rsid w:val="00A6310B"/>
    <w:rPr>
      <w:lang w:val="en-GB" w:eastAsia="en-GB"/>
    </w:rPr>
  </w:style>
  <w:style w:type="paragraph" w:customStyle="1" w:styleId="74251323B2B64BC3AF72E613BE4FED94">
    <w:name w:val="74251323B2B64BC3AF72E613BE4FED94"/>
    <w:rsid w:val="00A6310B"/>
    <w:rPr>
      <w:lang w:val="en-GB" w:eastAsia="en-GB"/>
    </w:rPr>
  </w:style>
  <w:style w:type="paragraph" w:customStyle="1" w:styleId="BE38F459412C4D3C89A454A45A8BB3B9">
    <w:name w:val="BE38F459412C4D3C89A454A45A8BB3B9"/>
    <w:rsid w:val="00A6310B"/>
    <w:rPr>
      <w:lang w:val="en-GB" w:eastAsia="en-GB"/>
    </w:rPr>
  </w:style>
  <w:style w:type="paragraph" w:customStyle="1" w:styleId="20062076531E4F6EAC7354E0F9930591">
    <w:name w:val="20062076531E4F6EAC7354E0F9930591"/>
    <w:rsid w:val="00A6310B"/>
    <w:rPr>
      <w:lang w:val="en-GB" w:eastAsia="en-GB"/>
    </w:rPr>
  </w:style>
  <w:style w:type="paragraph" w:customStyle="1" w:styleId="AF6E8AD820DD48F59EB19C0BAE6BA12A">
    <w:name w:val="AF6E8AD820DD48F59EB19C0BAE6BA12A"/>
    <w:rsid w:val="00A6310B"/>
    <w:rPr>
      <w:lang w:val="en-GB" w:eastAsia="en-GB"/>
    </w:rPr>
  </w:style>
  <w:style w:type="paragraph" w:customStyle="1" w:styleId="7BC55FBC60BE4F57B6B3D0281C552216">
    <w:name w:val="7BC55FBC60BE4F57B6B3D0281C552216"/>
    <w:rsid w:val="00A6310B"/>
    <w:rPr>
      <w:lang w:val="en-GB" w:eastAsia="en-GB"/>
    </w:rPr>
  </w:style>
  <w:style w:type="paragraph" w:customStyle="1" w:styleId="64F6766FD5EA490CA9A9500C3559175C">
    <w:name w:val="64F6766FD5EA490CA9A9500C3559175C"/>
    <w:rsid w:val="00A6310B"/>
    <w:rPr>
      <w:lang w:val="en-GB" w:eastAsia="en-GB"/>
    </w:rPr>
  </w:style>
  <w:style w:type="paragraph" w:customStyle="1" w:styleId="1CB6173BF0954AE68B45D88EEAD5302C">
    <w:name w:val="1CB6173BF0954AE68B45D88EEAD5302C"/>
    <w:rsid w:val="00A6310B"/>
    <w:rPr>
      <w:lang w:val="en-GB" w:eastAsia="en-GB"/>
    </w:rPr>
  </w:style>
  <w:style w:type="paragraph" w:customStyle="1" w:styleId="F9F7793FA0734A5B8B4F9DE9DFED9E75">
    <w:name w:val="F9F7793FA0734A5B8B4F9DE9DFED9E75"/>
    <w:rsid w:val="00A6310B"/>
    <w:rPr>
      <w:lang w:val="en-GB" w:eastAsia="en-GB"/>
    </w:rPr>
  </w:style>
  <w:style w:type="paragraph" w:customStyle="1" w:styleId="5F8D7CDFBC2941E2B5574BDA3B8A8027">
    <w:name w:val="5F8D7CDFBC2941E2B5574BDA3B8A8027"/>
    <w:rsid w:val="00A6310B"/>
    <w:rPr>
      <w:lang w:val="en-GB" w:eastAsia="en-GB"/>
    </w:rPr>
  </w:style>
  <w:style w:type="paragraph" w:customStyle="1" w:styleId="60C7855DF9744EAAB91BEE50C0C93DEA">
    <w:name w:val="60C7855DF9744EAAB91BEE50C0C93DEA"/>
    <w:rsid w:val="00A6310B"/>
    <w:rPr>
      <w:lang w:val="en-GB" w:eastAsia="en-GB"/>
    </w:rPr>
  </w:style>
  <w:style w:type="paragraph" w:customStyle="1" w:styleId="625E22BDE48647669E99B64503E2BC6E">
    <w:name w:val="625E22BDE48647669E99B64503E2BC6E"/>
    <w:rsid w:val="00A6310B"/>
    <w:rPr>
      <w:lang w:val="en-GB" w:eastAsia="en-GB"/>
    </w:rPr>
  </w:style>
  <w:style w:type="paragraph" w:customStyle="1" w:styleId="705A4CC5855840C49B2AF57783D74885">
    <w:name w:val="705A4CC5855840C49B2AF57783D74885"/>
    <w:rsid w:val="00A6310B"/>
    <w:rPr>
      <w:lang w:val="en-GB" w:eastAsia="en-GB"/>
    </w:rPr>
  </w:style>
  <w:style w:type="paragraph" w:customStyle="1" w:styleId="913DF52E364F4D27B548887511871C3D">
    <w:name w:val="913DF52E364F4D27B548887511871C3D"/>
    <w:rsid w:val="00A6310B"/>
    <w:rPr>
      <w:lang w:val="en-GB" w:eastAsia="en-GB"/>
    </w:rPr>
  </w:style>
  <w:style w:type="paragraph" w:customStyle="1" w:styleId="9622F219B22845ED9321EFCF9A2F155E">
    <w:name w:val="9622F219B22845ED9321EFCF9A2F155E"/>
    <w:rsid w:val="00A6310B"/>
    <w:rPr>
      <w:lang w:val="en-GB" w:eastAsia="en-GB"/>
    </w:rPr>
  </w:style>
  <w:style w:type="paragraph" w:customStyle="1" w:styleId="119C973595D140798B1CEB3EF74F3558">
    <w:name w:val="119C973595D140798B1CEB3EF74F3558"/>
    <w:rsid w:val="00A6310B"/>
    <w:rPr>
      <w:lang w:val="en-GB" w:eastAsia="en-GB"/>
    </w:rPr>
  </w:style>
  <w:style w:type="paragraph" w:customStyle="1" w:styleId="C6C01F4E08A74F1BB26829E3D49D2303">
    <w:name w:val="C6C01F4E08A74F1BB26829E3D49D2303"/>
    <w:rsid w:val="00A6310B"/>
    <w:rPr>
      <w:lang w:val="en-GB" w:eastAsia="en-GB"/>
    </w:rPr>
  </w:style>
  <w:style w:type="paragraph" w:customStyle="1" w:styleId="55FE71B6481847068E7868F7EF05FAEC">
    <w:name w:val="55FE71B6481847068E7868F7EF05FAEC"/>
    <w:rsid w:val="00A6310B"/>
    <w:rPr>
      <w:lang w:val="en-GB" w:eastAsia="en-GB"/>
    </w:rPr>
  </w:style>
  <w:style w:type="paragraph" w:customStyle="1" w:styleId="51F25DDFA7FD4DFAB5C061036EEB35F1">
    <w:name w:val="51F25DDFA7FD4DFAB5C061036EEB35F1"/>
    <w:rsid w:val="00A6310B"/>
    <w:rPr>
      <w:lang w:val="en-GB" w:eastAsia="en-GB"/>
    </w:rPr>
  </w:style>
  <w:style w:type="paragraph" w:customStyle="1" w:styleId="C3B652AA477C4EA9A2611B5C60013890">
    <w:name w:val="C3B652AA477C4EA9A2611B5C60013890"/>
    <w:rsid w:val="00A6310B"/>
    <w:rPr>
      <w:lang w:val="en-GB" w:eastAsia="en-GB"/>
    </w:rPr>
  </w:style>
  <w:style w:type="paragraph" w:customStyle="1" w:styleId="1EB5B6B3454E4ADC8C8A7D629C9A710E">
    <w:name w:val="1EB5B6B3454E4ADC8C8A7D629C9A710E"/>
    <w:rsid w:val="00A6310B"/>
    <w:rPr>
      <w:lang w:val="en-GB" w:eastAsia="en-GB"/>
    </w:rPr>
  </w:style>
  <w:style w:type="paragraph" w:customStyle="1" w:styleId="ED3F268C6DC642959DFB9D94364F9BF2">
    <w:name w:val="ED3F268C6DC642959DFB9D94364F9BF2"/>
    <w:rsid w:val="00A6310B"/>
    <w:rPr>
      <w:lang w:val="en-GB" w:eastAsia="en-GB"/>
    </w:rPr>
  </w:style>
  <w:style w:type="paragraph" w:customStyle="1" w:styleId="9013ADBC456A42A5ABA1A0A1FC7A8F07">
    <w:name w:val="9013ADBC456A42A5ABA1A0A1FC7A8F07"/>
    <w:rsid w:val="00A6310B"/>
    <w:rPr>
      <w:lang w:val="en-GB" w:eastAsia="en-GB"/>
    </w:rPr>
  </w:style>
  <w:style w:type="paragraph" w:customStyle="1" w:styleId="40CB051EB73744A7ACF44E61A9CF7AE1">
    <w:name w:val="40CB051EB73744A7ACF44E61A9CF7AE1"/>
    <w:rsid w:val="00A6310B"/>
    <w:rPr>
      <w:lang w:val="en-GB" w:eastAsia="en-GB"/>
    </w:rPr>
  </w:style>
  <w:style w:type="paragraph" w:customStyle="1" w:styleId="BA2CC6222C1F47B69978CDF48522F89C">
    <w:name w:val="BA2CC6222C1F47B69978CDF48522F89C"/>
    <w:rsid w:val="00A6310B"/>
    <w:rPr>
      <w:lang w:val="en-GB" w:eastAsia="en-GB"/>
    </w:rPr>
  </w:style>
  <w:style w:type="paragraph" w:customStyle="1" w:styleId="379A7F5F0C9649DA9E791E1F609A513C">
    <w:name w:val="379A7F5F0C9649DA9E791E1F609A513C"/>
    <w:rsid w:val="00A6310B"/>
    <w:rPr>
      <w:lang w:val="en-GB" w:eastAsia="en-GB"/>
    </w:rPr>
  </w:style>
  <w:style w:type="paragraph" w:customStyle="1" w:styleId="28C6A51B84BA47D5AD4E970142D7F7CB">
    <w:name w:val="28C6A51B84BA47D5AD4E970142D7F7CB"/>
    <w:rsid w:val="00A6310B"/>
    <w:rPr>
      <w:lang w:val="en-GB" w:eastAsia="en-GB"/>
    </w:rPr>
  </w:style>
  <w:style w:type="paragraph" w:customStyle="1" w:styleId="01DE0BF599744605B3AF8FE01D6D27CD">
    <w:name w:val="01DE0BF599744605B3AF8FE01D6D27CD"/>
    <w:rsid w:val="00A6310B"/>
    <w:rPr>
      <w:lang w:val="en-GB" w:eastAsia="en-GB"/>
    </w:rPr>
  </w:style>
  <w:style w:type="paragraph" w:customStyle="1" w:styleId="9ADBFBB435E042DEAE92D40A88A3DB49">
    <w:name w:val="9ADBFBB435E042DEAE92D40A88A3DB49"/>
    <w:rsid w:val="00A6310B"/>
    <w:rPr>
      <w:lang w:val="en-GB" w:eastAsia="en-GB"/>
    </w:rPr>
  </w:style>
  <w:style w:type="paragraph" w:customStyle="1" w:styleId="2B20BA6ACB754203A10197667B0D2062">
    <w:name w:val="2B20BA6ACB754203A10197667B0D2062"/>
    <w:rsid w:val="00A6310B"/>
    <w:rPr>
      <w:lang w:val="en-GB" w:eastAsia="en-GB"/>
    </w:rPr>
  </w:style>
  <w:style w:type="paragraph" w:customStyle="1" w:styleId="BC60E2EEA54047C682591BD66F2D9D1A">
    <w:name w:val="BC60E2EEA54047C682591BD66F2D9D1A"/>
    <w:rsid w:val="00A6310B"/>
    <w:rPr>
      <w:lang w:val="en-GB" w:eastAsia="en-GB"/>
    </w:rPr>
  </w:style>
  <w:style w:type="paragraph" w:customStyle="1" w:styleId="02240AB8A6504DADA046185F2D4DACCA">
    <w:name w:val="02240AB8A6504DADA046185F2D4DACCA"/>
    <w:rsid w:val="00A6310B"/>
    <w:rPr>
      <w:lang w:val="en-GB" w:eastAsia="en-GB"/>
    </w:rPr>
  </w:style>
  <w:style w:type="paragraph" w:customStyle="1" w:styleId="725ED6443ADA4179A25C80C30C7C5E64">
    <w:name w:val="725ED6443ADA4179A25C80C30C7C5E64"/>
    <w:rsid w:val="00A6310B"/>
    <w:rPr>
      <w:lang w:val="en-GB" w:eastAsia="en-GB"/>
    </w:rPr>
  </w:style>
  <w:style w:type="paragraph" w:customStyle="1" w:styleId="80124ED1922148C28840952C6FEDE3D3">
    <w:name w:val="80124ED1922148C28840952C6FEDE3D3"/>
    <w:rsid w:val="00A6310B"/>
    <w:rPr>
      <w:lang w:val="en-GB" w:eastAsia="en-GB"/>
    </w:rPr>
  </w:style>
  <w:style w:type="paragraph" w:customStyle="1" w:styleId="60B1A8AF16B24237A9369210F0A9405E">
    <w:name w:val="60B1A8AF16B24237A9369210F0A9405E"/>
    <w:rsid w:val="00A6310B"/>
    <w:rPr>
      <w:lang w:val="en-GB" w:eastAsia="en-GB"/>
    </w:rPr>
  </w:style>
  <w:style w:type="paragraph" w:customStyle="1" w:styleId="D620A848EB3A47BF899753A4871B6CA5">
    <w:name w:val="D620A848EB3A47BF899753A4871B6CA5"/>
    <w:rsid w:val="00A6310B"/>
    <w:rPr>
      <w:lang w:val="en-GB" w:eastAsia="en-GB"/>
    </w:rPr>
  </w:style>
  <w:style w:type="paragraph" w:customStyle="1" w:styleId="E53E81072B4A48ACB01EC43415E80184">
    <w:name w:val="E53E81072B4A48ACB01EC43415E80184"/>
    <w:rsid w:val="00A6310B"/>
    <w:rPr>
      <w:lang w:val="en-GB" w:eastAsia="en-GB"/>
    </w:rPr>
  </w:style>
  <w:style w:type="paragraph" w:customStyle="1" w:styleId="BF66A9D7005D4C7E855DD9CE13FDE7B8">
    <w:name w:val="BF66A9D7005D4C7E855DD9CE13FDE7B8"/>
    <w:rsid w:val="00A6310B"/>
    <w:rPr>
      <w:lang w:val="en-GB" w:eastAsia="en-GB"/>
    </w:rPr>
  </w:style>
  <w:style w:type="paragraph" w:customStyle="1" w:styleId="30D5EC366A574C48A924BB00C441E622">
    <w:name w:val="30D5EC366A574C48A924BB00C441E622"/>
    <w:rsid w:val="00A6310B"/>
    <w:rPr>
      <w:lang w:val="en-GB" w:eastAsia="en-GB"/>
    </w:rPr>
  </w:style>
  <w:style w:type="paragraph" w:customStyle="1" w:styleId="BCB53F473C13494EA2F8EF9AC6C3A38D">
    <w:name w:val="BCB53F473C13494EA2F8EF9AC6C3A38D"/>
    <w:rsid w:val="00A6310B"/>
    <w:rPr>
      <w:lang w:val="en-GB" w:eastAsia="en-GB"/>
    </w:rPr>
  </w:style>
  <w:style w:type="paragraph" w:customStyle="1" w:styleId="938F793F72D145E48CF9F13EF6900C92">
    <w:name w:val="938F793F72D145E48CF9F13EF6900C92"/>
    <w:rsid w:val="00A6310B"/>
    <w:rPr>
      <w:lang w:val="en-GB" w:eastAsia="en-GB"/>
    </w:rPr>
  </w:style>
  <w:style w:type="paragraph" w:customStyle="1" w:styleId="4CB5E8E66B664FC796FFCA18CA6E1D51">
    <w:name w:val="4CB5E8E66B664FC796FFCA18CA6E1D51"/>
    <w:rsid w:val="00A6310B"/>
    <w:rPr>
      <w:lang w:val="en-GB" w:eastAsia="en-GB"/>
    </w:rPr>
  </w:style>
  <w:style w:type="paragraph" w:customStyle="1" w:styleId="CA26CD3A02F8468795A7F9D33577931D">
    <w:name w:val="CA26CD3A02F8468795A7F9D33577931D"/>
    <w:rsid w:val="00A6310B"/>
    <w:rPr>
      <w:lang w:val="en-GB" w:eastAsia="en-GB"/>
    </w:rPr>
  </w:style>
  <w:style w:type="paragraph" w:customStyle="1" w:styleId="AC9B9284D1DC4F008A585C5C0DB03970">
    <w:name w:val="AC9B9284D1DC4F008A585C5C0DB03970"/>
    <w:rsid w:val="00A6310B"/>
    <w:rPr>
      <w:lang w:val="en-GB" w:eastAsia="en-GB"/>
    </w:rPr>
  </w:style>
  <w:style w:type="paragraph" w:customStyle="1" w:styleId="5099FF39DE7840DB946E4F26727246E4">
    <w:name w:val="5099FF39DE7840DB946E4F26727246E4"/>
    <w:rsid w:val="00A6310B"/>
    <w:rPr>
      <w:lang w:val="en-GB" w:eastAsia="en-GB"/>
    </w:rPr>
  </w:style>
  <w:style w:type="paragraph" w:customStyle="1" w:styleId="D15A4E9B14CD434F81B216F784AB5866">
    <w:name w:val="D15A4E9B14CD434F81B216F784AB5866"/>
    <w:rsid w:val="00A6310B"/>
    <w:rPr>
      <w:lang w:val="en-GB" w:eastAsia="en-GB"/>
    </w:rPr>
  </w:style>
  <w:style w:type="paragraph" w:customStyle="1" w:styleId="E4B2DA685D5C41D38E18D09045B9E45D">
    <w:name w:val="E4B2DA685D5C41D38E18D09045B9E45D"/>
    <w:rsid w:val="00A6310B"/>
    <w:rPr>
      <w:lang w:val="en-GB" w:eastAsia="en-GB"/>
    </w:rPr>
  </w:style>
  <w:style w:type="paragraph" w:customStyle="1" w:styleId="18FBC0A95E2743759BD4FE610187AEA4">
    <w:name w:val="18FBC0A95E2743759BD4FE610187AEA4"/>
    <w:rsid w:val="00A6310B"/>
    <w:rPr>
      <w:lang w:val="en-GB" w:eastAsia="en-GB"/>
    </w:rPr>
  </w:style>
  <w:style w:type="paragraph" w:customStyle="1" w:styleId="A8CB18D6B4574D3CAF24BBB0CE3E569D">
    <w:name w:val="A8CB18D6B4574D3CAF24BBB0CE3E569D"/>
    <w:rsid w:val="00A6310B"/>
    <w:rPr>
      <w:lang w:val="en-GB" w:eastAsia="en-GB"/>
    </w:rPr>
  </w:style>
  <w:style w:type="paragraph" w:customStyle="1" w:styleId="E28137DCD37743AF9682F8DFB4C37EAB">
    <w:name w:val="E28137DCD37743AF9682F8DFB4C37EAB"/>
    <w:rsid w:val="00A6310B"/>
    <w:rPr>
      <w:lang w:val="en-GB" w:eastAsia="en-GB"/>
    </w:rPr>
  </w:style>
  <w:style w:type="paragraph" w:customStyle="1" w:styleId="0A06A3080EB84E5FB5C7A0711F716EBC">
    <w:name w:val="0A06A3080EB84E5FB5C7A0711F716EBC"/>
    <w:rsid w:val="00A6310B"/>
    <w:rPr>
      <w:lang w:val="en-GB" w:eastAsia="en-GB"/>
    </w:rPr>
  </w:style>
  <w:style w:type="paragraph" w:customStyle="1" w:styleId="6EC7C33F993040F289D16993702984E4">
    <w:name w:val="6EC7C33F993040F289D16993702984E4"/>
    <w:rsid w:val="00A6310B"/>
    <w:rPr>
      <w:lang w:val="en-GB" w:eastAsia="en-GB"/>
    </w:rPr>
  </w:style>
  <w:style w:type="paragraph" w:customStyle="1" w:styleId="2FCF9B83EC0E4A65A4DC4D06E471B744">
    <w:name w:val="2FCF9B83EC0E4A65A4DC4D06E471B744"/>
    <w:rsid w:val="00A6310B"/>
    <w:rPr>
      <w:lang w:val="en-GB" w:eastAsia="en-GB"/>
    </w:rPr>
  </w:style>
  <w:style w:type="paragraph" w:customStyle="1" w:styleId="AB35892E9B65459EAE6409A0F0501513">
    <w:name w:val="AB35892E9B65459EAE6409A0F0501513"/>
    <w:rsid w:val="00A6310B"/>
    <w:rPr>
      <w:lang w:val="en-GB" w:eastAsia="en-GB"/>
    </w:rPr>
  </w:style>
  <w:style w:type="paragraph" w:customStyle="1" w:styleId="15908C3AF6524EA3BD58E8F9DF4C48BC">
    <w:name w:val="15908C3AF6524EA3BD58E8F9DF4C48BC"/>
    <w:rsid w:val="00A6310B"/>
    <w:rPr>
      <w:lang w:val="en-GB" w:eastAsia="en-GB"/>
    </w:rPr>
  </w:style>
  <w:style w:type="paragraph" w:customStyle="1" w:styleId="9B9C6F07ABE74628B757090F146EC610">
    <w:name w:val="9B9C6F07ABE74628B757090F146EC610"/>
    <w:rsid w:val="00A6310B"/>
    <w:rPr>
      <w:lang w:val="en-GB" w:eastAsia="en-GB"/>
    </w:rPr>
  </w:style>
  <w:style w:type="paragraph" w:customStyle="1" w:styleId="C5A21D28CBDD4305B75234DF62F6E3D9">
    <w:name w:val="C5A21D28CBDD4305B75234DF62F6E3D9"/>
    <w:rsid w:val="00A6310B"/>
    <w:rPr>
      <w:lang w:val="en-GB" w:eastAsia="en-GB"/>
    </w:rPr>
  </w:style>
  <w:style w:type="paragraph" w:customStyle="1" w:styleId="F861F6B6A1C549F5986358FDF293D4F0">
    <w:name w:val="F861F6B6A1C549F5986358FDF293D4F0"/>
    <w:rsid w:val="00A6310B"/>
    <w:rPr>
      <w:lang w:val="en-GB" w:eastAsia="en-GB"/>
    </w:rPr>
  </w:style>
  <w:style w:type="paragraph" w:customStyle="1" w:styleId="373710C5D86B4108AD1980E509809605">
    <w:name w:val="373710C5D86B4108AD1980E509809605"/>
    <w:rsid w:val="00A6310B"/>
    <w:rPr>
      <w:lang w:val="en-GB" w:eastAsia="en-GB"/>
    </w:rPr>
  </w:style>
  <w:style w:type="paragraph" w:customStyle="1" w:styleId="AF997E97110D4CE985E3B57729D4DF28">
    <w:name w:val="AF997E97110D4CE985E3B57729D4DF28"/>
    <w:rsid w:val="00A6310B"/>
    <w:rPr>
      <w:lang w:val="en-GB" w:eastAsia="en-GB"/>
    </w:rPr>
  </w:style>
  <w:style w:type="paragraph" w:customStyle="1" w:styleId="B3E7A249BE87454FAC114E49707509AE">
    <w:name w:val="B3E7A249BE87454FAC114E49707509AE"/>
    <w:rsid w:val="00A6310B"/>
    <w:rPr>
      <w:lang w:val="en-GB" w:eastAsia="en-GB"/>
    </w:rPr>
  </w:style>
  <w:style w:type="paragraph" w:customStyle="1" w:styleId="3BF712B1359E428A891DEDC69792BCE5">
    <w:name w:val="3BF712B1359E428A891DEDC69792BCE5"/>
    <w:rsid w:val="00A6310B"/>
    <w:rPr>
      <w:lang w:val="en-GB" w:eastAsia="en-GB"/>
    </w:rPr>
  </w:style>
  <w:style w:type="paragraph" w:customStyle="1" w:styleId="3E398BA75E634C309A0D35C4F77ADAB1">
    <w:name w:val="3E398BA75E634C309A0D35C4F77ADAB1"/>
    <w:rsid w:val="00A6310B"/>
    <w:rPr>
      <w:lang w:val="en-GB" w:eastAsia="en-GB"/>
    </w:rPr>
  </w:style>
  <w:style w:type="paragraph" w:customStyle="1" w:styleId="DD0B5B9C97C54334B187A91451DBD639">
    <w:name w:val="DD0B5B9C97C54334B187A91451DBD639"/>
    <w:rsid w:val="00A6310B"/>
    <w:rPr>
      <w:lang w:val="en-GB" w:eastAsia="en-GB"/>
    </w:rPr>
  </w:style>
  <w:style w:type="paragraph" w:customStyle="1" w:styleId="5F21B0689C96416C9BF3138C3BB6E274">
    <w:name w:val="5F21B0689C96416C9BF3138C3BB6E274"/>
    <w:rsid w:val="00A6310B"/>
    <w:rPr>
      <w:lang w:val="en-GB" w:eastAsia="en-GB"/>
    </w:rPr>
  </w:style>
  <w:style w:type="paragraph" w:customStyle="1" w:styleId="95AE8C1D64774EEF9E60A5431B6ACBF3">
    <w:name w:val="95AE8C1D64774EEF9E60A5431B6ACBF3"/>
    <w:rsid w:val="00A6310B"/>
    <w:rPr>
      <w:lang w:val="en-GB" w:eastAsia="en-GB"/>
    </w:rPr>
  </w:style>
  <w:style w:type="paragraph" w:customStyle="1" w:styleId="F1D194373ACA4DF19C30D267BB30A9D0">
    <w:name w:val="F1D194373ACA4DF19C30D267BB30A9D0"/>
    <w:rsid w:val="00A6310B"/>
    <w:rPr>
      <w:lang w:val="en-GB" w:eastAsia="en-GB"/>
    </w:rPr>
  </w:style>
  <w:style w:type="paragraph" w:customStyle="1" w:styleId="0F3D8E37D60F484798A26185BB2ACE30">
    <w:name w:val="0F3D8E37D60F484798A26185BB2ACE30"/>
    <w:rsid w:val="00A6310B"/>
    <w:rPr>
      <w:lang w:val="en-GB" w:eastAsia="en-GB"/>
    </w:rPr>
  </w:style>
  <w:style w:type="paragraph" w:customStyle="1" w:styleId="DD4751FC2E084F3080777B2450DF64F7">
    <w:name w:val="DD4751FC2E084F3080777B2450DF64F7"/>
    <w:rsid w:val="00A6310B"/>
    <w:rPr>
      <w:lang w:val="en-GB" w:eastAsia="en-GB"/>
    </w:rPr>
  </w:style>
  <w:style w:type="paragraph" w:customStyle="1" w:styleId="EA4FFF4646F74B83BF61370211EFC80F">
    <w:name w:val="EA4FFF4646F74B83BF61370211EFC80F"/>
    <w:rsid w:val="00A6310B"/>
    <w:rPr>
      <w:lang w:val="en-GB" w:eastAsia="en-GB"/>
    </w:rPr>
  </w:style>
  <w:style w:type="paragraph" w:customStyle="1" w:styleId="F964273B1AC443E08CFCE66B0E7640AA">
    <w:name w:val="F964273B1AC443E08CFCE66B0E7640AA"/>
    <w:rsid w:val="00A6310B"/>
    <w:rPr>
      <w:lang w:val="en-GB" w:eastAsia="en-GB"/>
    </w:rPr>
  </w:style>
  <w:style w:type="paragraph" w:customStyle="1" w:styleId="1ADA262A3A9A4595AAE738C23BE3D01C">
    <w:name w:val="1ADA262A3A9A4595AAE738C23BE3D01C"/>
    <w:rsid w:val="00A6310B"/>
    <w:rPr>
      <w:lang w:val="en-GB" w:eastAsia="en-GB"/>
    </w:rPr>
  </w:style>
  <w:style w:type="paragraph" w:customStyle="1" w:styleId="4062E4D2D65E4577BAC14C389C6BD72C">
    <w:name w:val="4062E4D2D65E4577BAC14C389C6BD72C"/>
    <w:rsid w:val="00A6310B"/>
    <w:rPr>
      <w:lang w:val="en-GB" w:eastAsia="en-GB"/>
    </w:rPr>
  </w:style>
  <w:style w:type="paragraph" w:customStyle="1" w:styleId="04E609F4BDF543609421B0C1DB0D3C39">
    <w:name w:val="04E609F4BDF543609421B0C1DB0D3C39"/>
    <w:rsid w:val="00A6310B"/>
    <w:rPr>
      <w:lang w:val="en-GB" w:eastAsia="en-GB"/>
    </w:rPr>
  </w:style>
  <w:style w:type="paragraph" w:customStyle="1" w:styleId="054EA95D58014EBA9A087084272F00FD">
    <w:name w:val="054EA95D58014EBA9A087084272F00FD"/>
    <w:rsid w:val="00A6310B"/>
    <w:rPr>
      <w:lang w:val="en-GB" w:eastAsia="en-GB"/>
    </w:rPr>
  </w:style>
  <w:style w:type="paragraph" w:customStyle="1" w:styleId="BCC7A80356E54F0D97F7AEE61ED88AAE">
    <w:name w:val="BCC7A80356E54F0D97F7AEE61ED88AAE"/>
    <w:rsid w:val="00A6310B"/>
    <w:rPr>
      <w:lang w:val="en-GB" w:eastAsia="en-GB"/>
    </w:rPr>
  </w:style>
  <w:style w:type="paragraph" w:customStyle="1" w:styleId="B838DBE33BF547E1A3A13DC858796DC6">
    <w:name w:val="B838DBE33BF547E1A3A13DC858796DC6"/>
    <w:rsid w:val="00A6310B"/>
    <w:rPr>
      <w:lang w:val="en-GB" w:eastAsia="en-GB"/>
    </w:rPr>
  </w:style>
  <w:style w:type="paragraph" w:customStyle="1" w:styleId="1ABCCDD82F384FAEA6F15411B8B8D41E">
    <w:name w:val="1ABCCDD82F384FAEA6F15411B8B8D41E"/>
    <w:rsid w:val="00A6310B"/>
    <w:rPr>
      <w:lang w:val="en-GB" w:eastAsia="en-GB"/>
    </w:rPr>
  </w:style>
  <w:style w:type="paragraph" w:customStyle="1" w:styleId="E6AA80A71DBF47C6A4C7F5784AD8098C">
    <w:name w:val="E6AA80A71DBF47C6A4C7F5784AD8098C"/>
    <w:rsid w:val="00A6310B"/>
    <w:rPr>
      <w:lang w:val="en-GB" w:eastAsia="en-GB"/>
    </w:rPr>
  </w:style>
  <w:style w:type="paragraph" w:customStyle="1" w:styleId="62E65F5C484C43CEA220E4456823E67F">
    <w:name w:val="62E65F5C484C43CEA220E4456823E67F"/>
    <w:rsid w:val="00A6310B"/>
    <w:rPr>
      <w:lang w:val="en-GB" w:eastAsia="en-GB"/>
    </w:rPr>
  </w:style>
  <w:style w:type="paragraph" w:customStyle="1" w:styleId="3813369FA5E84ABBAD542C7189F93898">
    <w:name w:val="3813369FA5E84ABBAD542C7189F93898"/>
    <w:rsid w:val="00A6310B"/>
    <w:rPr>
      <w:lang w:val="en-GB" w:eastAsia="en-GB"/>
    </w:rPr>
  </w:style>
  <w:style w:type="paragraph" w:customStyle="1" w:styleId="CDA8F7F045344E95A64107AA066D2911">
    <w:name w:val="CDA8F7F045344E95A64107AA066D2911"/>
    <w:rsid w:val="00A6310B"/>
    <w:rPr>
      <w:lang w:val="en-GB" w:eastAsia="en-GB"/>
    </w:rPr>
  </w:style>
  <w:style w:type="paragraph" w:customStyle="1" w:styleId="462AE2BC81264F8888228CA2A43CB00A">
    <w:name w:val="462AE2BC81264F8888228CA2A43CB00A"/>
    <w:rsid w:val="00A6310B"/>
    <w:rPr>
      <w:lang w:val="en-GB" w:eastAsia="en-GB"/>
    </w:rPr>
  </w:style>
  <w:style w:type="paragraph" w:customStyle="1" w:styleId="3A129A997BE94604884E6A172793895C">
    <w:name w:val="3A129A997BE94604884E6A172793895C"/>
    <w:rsid w:val="00A6310B"/>
    <w:rPr>
      <w:lang w:val="en-GB" w:eastAsia="en-GB"/>
    </w:rPr>
  </w:style>
  <w:style w:type="paragraph" w:customStyle="1" w:styleId="53798CA4AD6C48A497DB54CE8EC9CD18">
    <w:name w:val="53798CA4AD6C48A497DB54CE8EC9CD18"/>
    <w:rsid w:val="00A6310B"/>
    <w:rPr>
      <w:lang w:val="en-GB" w:eastAsia="en-GB"/>
    </w:rPr>
  </w:style>
  <w:style w:type="paragraph" w:customStyle="1" w:styleId="9FEF4D8A28914FE0AD76A268CF2FBB7C">
    <w:name w:val="9FEF4D8A28914FE0AD76A268CF2FBB7C"/>
    <w:rsid w:val="00A6310B"/>
    <w:rPr>
      <w:lang w:val="en-GB" w:eastAsia="en-GB"/>
    </w:rPr>
  </w:style>
  <w:style w:type="paragraph" w:customStyle="1" w:styleId="3B9606AFE29D4B979EEFB1F558A4C90C">
    <w:name w:val="3B9606AFE29D4B979EEFB1F558A4C90C"/>
    <w:rsid w:val="00A6310B"/>
    <w:rPr>
      <w:lang w:val="en-GB" w:eastAsia="en-GB"/>
    </w:rPr>
  </w:style>
  <w:style w:type="paragraph" w:customStyle="1" w:styleId="4DA113C189D24478B855790F83011CA1">
    <w:name w:val="4DA113C189D24478B855790F83011CA1"/>
    <w:rsid w:val="00A6310B"/>
    <w:rPr>
      <w:lang w:val="en-GB" w:eastAsia="en-GB"/>
    </w:rPr>
  </w:style>
  <w:style w:type="paragraph" w:customStyle="1" w:styleId="BBA41F32DFB6406AB318CA20085ED43F">
    <w:name w:val="BBA41F32DFB6406AB318CA20085ED43F"/>
    <w:rsid w:val="00A6310B"/>
    <w:rPr>
      <w:lang w:val="en-GB" w:eastAsia="en-GB"/>
    </w:rPr>
  </w:style>
  <w:style w:type="paragraph" w:customStyle="1" w:styleId="B9DA866BC1BE4F2786AA9075735FCB00">
    <w:name w:val="B9DA866BC1BE4F2786AA9075735FCB00"/>
    <w:rsid w:val="00A6310B"/>
    <w:rPr>
      <w:lang w:val="en-GB" w:eastAsia="en-GB"/>
    </w:rPr>
  </w:style>
  <w:style w:type="paragraph" w:customStyle="1" w:styleId="9F4CE27012FA494CBDCD05B2D9C23797">
    <w:name w:val="9F4CE27012FA494CBDCD05B2D9C23797"/>
    <w:rsid w:val="00A6310B"/>
    <w:rPr>
      <w:lang w:val="en-GB" w:eastAsia="en-GB"/>
    </w:rPr>
  </w:style>
  <w:style w:type="paragraph" w:customStyle="1" w:styleId="648DAD2AAFA04507AC1A48E0B4827636">
    <w:name w:val="648DAD2AAFA04507AC1A48E0B4827636"/>
    <w:rsid w:val="00A6310B"/>
    <w:rPr>
      <w:lang w:val="en-GB" w:eastAsia="en-GB"/>
    </w:rPr>
  </w:style>
  <w:style w:type="paragraph" w:customStyle="1" w:styleId="27289593B4A04676BA638A12F5002EE2">
    <w:name w:val="27289593B4A04676BA638A12F5002EE2"/>
    <w:rsid w:val="00A6310B"/>
    <w:rPr>
      <w:lang w:val="en-GB" w:eastAsia="en-GB"/>
    </w:rPr>
  </w:style>
  <w:style w:type="paragraph" w:customStyle="1" w:styleId="8306BFDF8C1E434FB1AD7F2634523C85">
    <w:name w:val="8306BFDF8C1E434FB1AD7F2634523C85"/>
    <w:rsid w:val="00A6310B"/>
    <w:rPr>
      <w:lang w:val="en-GB" w:eastAsia="en-GB"/>
    </w:rPr>
  </w:style>
  <w:style w:type="paragraph" w:customStyle="1" w:styleId="48BA2913D7774E8C8ABF0C889E44BE71">
    <w:name w:val="48BA2913D7774E8C8ABF0C889E44BE71"/>
    <w:rsid w:val="00A6310B"/>
    <w:rPr>
      <w:lang w:val="en-GB" w:eastAsia="en-GB"/>
    </w:rPr>
  </w:style>
  <w:style w:type="paragraph" w:customStyle="1" w:styleId="C58701F4C885478DA1426EEE67D9A462">
    <w:name w:val="C58701F4C885478DA1426EEE67D9A462"/>
    <w:rsid w:val="00A6310B"/>
    <w:rPr>
      <w:lang w:val="en-GB" w:eastAsia="en-GB"/>
    </w:rPr>
  </w:style>
  <w:style w:type="paragraph" w:customStyle="1" w:styleId="74F6308A70824EC2A69D4153D63D9F37">
    <w:name w:val="74F6308A70824EC2A69D4153D63D9F37"/>
    <w:rsid w:val="00A6310B"/>
    <w:rPr>
      <w:lang w:val="en-GB" w:eastAsia="en-GB"/>
    </w:rPr>
  </w:style>
  <w:style w:type="paragraph" w:customStyle="1" w:styleId="ACBC05A5839249A58E4013DB5309D38A">
    <w:name w:val="ACBC05A5839249A58E4013DB5309D38A"/>
    <w:rsid w:val="00A6310B"/>
    <w:rPr>
      <w:lang w:val="en-GB" w:eastAsia="en-GB"/>
    </w:rPr>
  </w:style>
  <w:style w:type="paragraph" w:customStyle="1" w:styleId="E5E4201ABCE6454B91D50AF634C6DB45">
    <w:name w:val="E5E4201ABCE6454B91D50AF634C6DB45"/>
    <w:rsid w:val="00A6310B"/>
    <w:rPr>
      <w:lang w:val="en-GB" w:eastAsia="en-GB"/>
    </w:rPr>
  </w:style>
  <w:style w:type="paragraph" w:customStyle="1" w:styleId="40CDA8BA92D746CE9C3BA88FEC875DB4">
    <w:name w:val="40CDA8BA92D746CE9C3BA88FEC875DB4"/>
    <w:rsid w:val="00A6310B"/>
    <w:rPr>
      <w:lang w:val="en-GB" w:eastAsia="en-GB"/>
    </w:rPr>
  </w:style>
  <w:style w:type="paragraph" w:customStyle="1" w:styleId="FCF786898A194FA5A05AC39741822A0E">
    <w:name w:val="FCF786898A194FA5A05AC39741822A0E"/>
    <w:rsid w:val="00A6310B"/>
    <w:rPr>
      <w:lang w:val="en-GB" w:eastAsia="en-GB"/>
    </w:rPr>
  </w:style>
  <w:style w:type="paragraph" w:customStyle="1" w:styleId="FB1ECE1825114D87B07E1DAB1E15EB3B">
    <w:name w:val="FB1ECE1825114D87B07E1DAB1E15EB3B"/>
    <w:rsid w:val="00A6310B"/>
    <w:rPr>
      <w:lang w:val="en-GB" w:eastAsia="en-GB"/>
    </w:rPr>
  </w:style>
  <w:style w:type="paragraph" w:customStyle="1" w:styleId="7F8EE18BA7954B3EB626339261AC722E">
    <w:name w:val="7F8EE18BA7954B3EB626339261AC722E"/>
    <w:rsid w:val="00A6310B"/>
    <w:rPr>
      <w:lang w:val="en-GB" w:eastAsia="en-GB"/>
    </w:rPr>
  </w:style>
  <w:style w:type="paragraph" w:customStyle="1" w:styleId="A76056A18F164BC58ECF440C7CD93D61">
    <w:name w:val="A76056A18F164BC58ECF440C7CD93D61"/>
    <w:rsid w:val="00A6310B"/>
    <w:rPr>
      <w:lang w:val="en-GB" w:eastAsia="en-GB"/>
    </w:rPr>
  </w:style>
  <w:style w:type="paragraph" w:customStyle="1" w:styleId="37261B3862FE48B5923C7E8C112E519C">
    <w:name w:val="37261B3862FE48B5923C7E8C112E519C"/>
    <w:rsid w:val="00A6310B"/>
    <w:rPr>
      <w:lang w:val="en-GB" w:eastAsia="en-GB"/>
    </w:rPr>
  </w:style>
  <w:style w:type="paragraph" w:customStyle="1" w:styleId="ABECBB5F1F564BDD944FAF6230386D1E">
    <w:name w:val="ABECBB5F1F564BDD944FAF6230386D1E"/>
    <w:rsid w:val="00A6310B"/>
    <w:rPr>
      <w:lang w:val="en-GB" w:eastAsia="en-GB"/>
    </w:rPr>
  </w:style>
  <w:style w:type="paragraph" w:customStyle="1" w:styleId="E58BA22E0D324B2EAFE8C3AC7DB9A5EF">
    <w:name w:val="E58BA22E0D324B2EAFE8C3AC7DB9A5EF"/>
    <w:rsid w:val="00A6310B"/>
    <w:rPr>
      <w:lang w:val="en-GB" w:eastAsia="en-GB"/>
    </w:rPr>
  </w:style>
  <w:style w:type="paragraph" w:customStyle="1" w:styleId="5865117C190C456A9BA6142056AAC2AA">
    <w:name w:val="5865117C190C456A9BA6142056AAC2AA"/>
    <w:rsid w:val="00A6310B"/>
    <w:rPr>
      <w:lang w:val="en-GB" w:eastAsia="en-GB"/>
    </w:rPr>
  </w:style>
  <w:style w:type="paragraph" w:customStyle="1" w:styleId="0A8898F4AA374BC2A1B7D040347719EA">
    <w:name w:val="0A8898F4AA374BC2A1B7D040347719EA"/>
    <w:rsid w:val="00A6310B"/>
    <w:rPr>
      <w:lang w:val="en-GB" w:eastAsia="en-GB"/>
    </w:rPr>
  </w:style>
  <w:style w:type="paragraph" w:customStyle="1" w:styleId="0CF5CB60C56949FD9214250AD4503E70">
    <w:name w:val="0CF5CB60C56949FD9214250AD4503E70"/>
    <w:rsid w:val="00A6310B"/>
    <w:rPr>
      <w:lang w:val="en-GB" w:eastAsia="en-GB"/>
    </w:rPr>
  </w:style>
  <w:style w:type="paragraph" w:customStyle="1" w:styleId="6FC2E2C93746402AA97E6F527E3D2AA9">
    <w:name w:val="6FC2E2C93746402AA97E6F527E3D2AA9"/>
    <w:rsid w:val="00A6310B"/>
    <w:rPr>
      <w:lang w:val="en-GB" w:eastAsia="en-GB"/>
    </w:rPr>
  </w:style>
  <w:style w:type="paragraph" w:customStyle="1" w:styleId="EA906647AA964A67B39EA63BEB606C5D">
    <w:name w:val="EA906647AA964A67B39EA63BEB606C5D"/>
    <w:rsid w:val="00A6310B"/>
    <w:rPr>
      <w:lang w:val="en-GB" w:eastAsia="en-GB"/>
    </w:rPr>
  </w:style>
  <w:style w:type="paragraph" w:customStyle="1" w:styleId="AF1B9D553DA04EF2B4CB4A2C9F7B2687">
    <w:name w:val="AF1B9D553DA04EF2B4CB4A2C9F7B2687"/>
    <w:rsid w:val="00A6310B"/>
    <w:rPr>
      <w:lang w:val="en-GB" w:eastAsia="en-GB"/>
    </w:rPr>
  </w:style>
  <w:style w:type="paragraph" w:customStyle="1" w:styleId="6B6CF056715449F693E0B627967F37FB">
    <w:name w:val="6B6CF056715449F693E0B627967F37FB"/>
    <w:rsid w:val="00A6310B"/>
    <w:rPr>
      <w:lang w:val="en-GB" w:eastAsia="en-GB"/>
    </w:rPr>
  </w:style>
  <w:style w:type="paragraph" w:customStyle="1" w:styleId="48D9B5190377488B89AA99FA8C7C67EB">
    <w:name w:val="48D9B5190377488B89AA99FA8C7C67EB"/>
    <w:rsid w:val="00A6310B"/>
    <w:rPr>
      <w:lang w:val="en-GB" w:eastAsia="en-GB"/>
    </w:rPr>
  </w:style>
  <w:style w:type="paragraph" w:customStyle="1" w:styleId="B81D7D53CF3842C9BA85817689BCB18E">
    <w:name w:val="B81D7D53CF3842C9BA85817689BCB18E"/>
    <w:rsid w:val="00A6310B"/>
    <w:rPr>
      <w:lang w:val="en-GB" w:eastAsia="en-GB"/>
    </w:rPr>
  </w:style>
  <w:style w:type="paragraph" w:customStyle="1" w:styleId="0E53C154481F48E98A4103759A653289">
    <w:name w:val="0E53C154481F48E98A4103759A653289"/>
    <w:rsid w:val="00A6310B"/>
    <w:rPr>
      <w:lang w:val="en-GB" w:eastAsia="en-GB"/>
    </w:rPr>
  </w:style>
  <w:style w:type="paragraph" w:customStyle="1" w:styleId="792B7B54B9874835A65061BD5BE70770">
    <w:name w:val="792B7B54B9874835A65061BD5BE70770"/>
    <w:rsid w:val="00A6310B"/>
    <w:rPr>
      <w:lang w:val="en-GB" w:eastAsia="en-GB"/>
    </w:rPr>
  </w:style>
  <w:style w:type="paragraph" w:customStyle="1" w:styleId="2DAECA8718664984BCB5F4E6B76EF05C">
    <w:name w:val="2DAECA8718664984BCB5F4E6B76EF05C"/>
    <w:rsid w:val="00A6310B"/>
    <w:rPr>
      <w:lang w:val="en-GB" w:eastAsia="en-GB"/>
    </w:rPr>
  </w:style>
  <w:style w:type="paragraph" w:customStyle="1" w:styleId="CD44529818AF4CA499A92C376F433099">
    <w:name w:val="CD44529818AF4CA499A92C376F433099"/>
    <w:rsid w:val="00A6310B"/>
    <w:rPr>
      <w:lang w:val="en-GB" w:eastAsia="en-GB"/>
    </w:rPr>
  </w:style>
  <w:style w:type="paragraph" w:customStyle="1" w:styleId="8C6D512D4FBD47A1ABE1214A7A9E54B2">
    <w:name w:val="8C6D512D4FBD47A1ABE1214A7A9E54B2"/>
    <w:rsid w:val="00A6310B"/>
    <w:rPr>
      <w:lang w:val="en-GB" w:eastAsia="en-GB"/>
    </w:rPr>
  </w:style>
  <w:style w:type="paragraph" w:customStyle="1" w:styleId="0049988C17124F549791150BD11DAF03">
    <w:name w:val="0049988C17124F549791150BD11DAF03"/>
    <w:rsid w:val="00A6310B"/>
    <w:rPr>
      <w:lang w:val="en-GB" w:eastAsia="en-GB"/>
    </w:rPr>
  </w:style>
  <w:style w:type="paragraph" w:customStyle="1" w:styleId="1419D3DE5C3B4AE8A0FA1E5205ADBC73">
    <w:name w:val="1419D3DE5C3B4AE8A0FA1E5205ADBC73"/>
    <w:rsid w:val="00A6310B"/>
    <w:rPr>
      <w:lang w:val="en-GB" w:eastAsia="en-GB"/>
    </w:rPr>
  </w:style>
  <w:style w:type="paragraph" w:customStyle="1" w:styleId="F779F68931E14B008BFF83DBEAC43ADC">
    <w:name w:val="F779F68931E14B008BFF83DBEAC43ADC"/>
    <w:rsid w:val="00A6310B"/>
    <w:rPr>
      <w:lang w:val="en-GB" w:eastAsia="en-GB"/>
    </w:rPr>
  </w:style>
  <w:style w:type="paragraph" w:customStyle="1" w:styleId="618A54AAA90A4EF59C62C9C83F182A57">
    <w:name w:val="618A54AAA90A4EF59C62C9C83F182A57"/>
    <w:rsid w:val="00A6310B"/>
    <w:rPr>
      <w:lang w:val="en-GB" w:eastAsia="en-GB"/>
    </w:rPr>
  </w:style>
  <w:style w:type="paragraph" w:customStyle="1" w:styleId="AEA365EB8BA0497C83C448F5BBE34455">
    <w:name w:val="AEA365EB8BA0497C83C448F5BBE34455"/>
    <w:rsid w:val="00A6310B"/>
    <w:rPr>
      <w:lang w:val="en-GB" w:eastAsia="en-GB"/>
    </w:rPr>
  </w:style>
  <w:style w:type="paragraph" w:customStyle="1" w:styleId="063EB4A4DA6E404A8CFF16A63FE96299">
    <w:name w:val="063EB4A4DA6E404A8CFF16A63FE96299"/>
    <w:rsid w:val="00A6310B"/>
    <w:rPr>
      <w:lang w:val="en-GB" w:eastAsia="en-GB"/>
    </w:rPr>
  </w:style>
  <w:style w:type="paragraph" w:customStyle="1" w:styleId="05F8C4B28D674866A694C49D4B3DD287">
    <w:name w:val="05F8C4B28D674866A694C49D4B3DD287"/>
    <w:rsid w:val="00A6310B"/>
    <w:rPr>
      <w:lang w:val="en-GB" w:eastAsia="en-GB"/>
    </w:rPr>
  </w:style>
  <w:style w:type="paragraph" w:customStyle="1" w:styleId="D6710FE7082E4F69B103D6259D10342A">
    <w:name w:val="D6710FE7082E4F69B103D6259D10342A"/>
    <w:rsid w:val="00A6310B"/>
    <w:rPr>
      <w:lang w:val="en-GB" w:eastAsia="en-GB"/>
    </w:rPr>
  </w:style>
  <w:style w:type="paragraph" w:customStyle="1" w:styleId="1B0495B0E0B34AC09E4D6265E16183EA">
    <w:name w:val="1B0495B0E0B34AC09E4D6265E16183EA"/>
    <w:rsid w:val="00A6310B"/>
    <w:rPr>
      <w:lang w:val="en-GB" w:eastAsia="en-GB"/>
    </w:rPr>
  </w:style>
  <w:style w:type="paragraph" w:customStyle="1" w:styleId="6C4BE37899144DE1BB71E9FF10544C5A">
    <w:name w:val="6C4BE37899144DE1BB71E9FF10544C5A"/>
    <w:rsid w:val="00A6310B"/>
    <w:rPr>
      <w:lang w:val="en-GB" w:eastAsia="en-GB"/>
    </w:rPr>
  </w:style>
  <w:style w:type="paragraph" w:customStyle="1" w:styleId="B2C2E48D622B4A67A7796BCE6AE8CF4E">
    <w:name w:val="B2C2E48D622B4A67A7796BCE6AE8CF4E"/>
    <w:rsid w:val="00A6310B"/>
    <w:rPr>
      <w:lang w:val="en-GB" w:eastAsia="en-GB"/>
    </w:rPr>
  </w:style>
  <w:style w:type="paragraph" w:customStyle="1" w:styleId="9501E0F79A3D47A8B9FE4B824CE82925">
    <w:name w:val="9501E0F79A3D47A8B9FE4B824CE82925"/>
    <w:rsid w:val="00A6310B"/>
    <w:rPr>
      <w:lang w:val="en-GB" w:eastAsia="en-GB"/>
    </w:rPr>
  </w:style>
  <w:style w:type="paragraph" w:customStyle="1" w:styleId="059A0811CFAA4CCF9C8C408EAEFC0E00">
    <w:name w:val="059A0811CFAA4CCF9C8C408EAEFC0E00"/>
    <w:rsid w:val="00A6310B"/>
    <w:rPr>
      <w:lang w:val="en-GB" w:eastAsia="en-GB"/>
    </w:rPr>
  </w:style>
  <w:style w:type="paragraph" w:customStyle="1" w:styleId="1BFF6ABB442747A797EA3054D3D98A05">
    <w:name w:val="1BFF6ABB442747A797EA3054D3D98A05"/>
    <w:rsid w:val="00A6310B"/>
    <w:rPr>
      <w:lang w:val="en-GB" w:eastAsia="en-GB"/>
    </w:rPr>
  </w:style>
  <w:style w:type="paragraph" w:customStyle="1" w:styleId="98C24C4157F4426EAAA48204CDCF8A10">
    <w:name w:val="98C24C4157F4426EAAA48204CDCF8A10"/>
    <w:rsid w:val="00A6310B"/>
    <w:rPr>
      <w:lang w:val="en-GB" w:eastAsia="en-GB"/>
    </w:rPr>
  </w:style>
  <w:style w:type="paragraph" w:customStyle="1" w:styleId="0BA21739555D44AEAB99D38ED2120007">
    <w:name w:val="0BA21739555D44AEAB99D38ED2120007"/>
    <w:rsid w:val="00A6310B"/>
    <w:rPr>
      <w:lang w:val="en-GB" w:eastAsia="en-GB"/>
    </w:rPr>
  </w:style>
  <w:style w:type="paragraph" w:customStyle="1" w:styleId="A9A8EDF6EC91473F9BDC85DD8727395F">
    <w:name w:val="A9A8EDF6EC91473F9BDC85DD8727395F"/>
    <w:rsid w:val="00A6310B"/>
    <w:rPr>
      <w:lang w:val="en-GB" w:eastAsia="en-GB"/>
    </w:rPr>
  </w:style>
  <w:style w:type="paragraph" w:customStyle="1" w:styleId="67F00815CABC42BAAEF5CC4A8CE74528">
    <w:name w:val="67F00815CABC42BAAEF5CC4A8CE74528"/>
    <w:rsid w:val="00A6310B"/>
    <w:rPr>
      <w:lang w:val="en-GB" w:eastAsia="en-GB"/>
    </w:rPr>
  </w:style>
  <w:style w:type="paragraph" w:customStyle="1" w:styleId="63469422B9BF4985AFB4C61752DD96AE">
    <w:name w:val="63469422B9BF4985AFB4C61752DD96AE"/>
    <w:rsid w:val="00A6310B"/>
    <w:rPr>
      <w:lang w:val="en-GB" w:eastAsia="en-GB"/>
    </w:rPr>
  </w:style>
  <w:style w:type="paragraph" w:customStyle="1" w:styleId="1FA5B651A08043EB8321BEDFA7F23A13">
    <w:name w:val="1FA5B651A08043EB8321BEDFA7F23A13"/>
    <w:rsid w:val="00A6310B"/>
    <w:rPr>
      <w:lang w:val="en-GB" w:eastAsia="en-GB"/>
    </w:rPr>
  </w:style>
  <w:style w:type="paragraph" w:customStyle="1" w:styleId="83B31257918C42A5A343182CE6370436">
    <w:name w:val="83B31257918C42A5A343182CE6370436"/>
    <w:rsid w:val="00A6310B"/>
    <w:rPr>
      <w:lang w:val="en-GB" w:eastAsia="en-GB"/>
    </w:rPr>
  </w:style>
  <w:style w:type="paragraph" w:customStyle="1" w:styleId="EA6865716CAD4D76AC315214AE4E31B3">
    <w:name w:val="EA6865716CAD4D76AC315214AE4E31B3"/>
    <w:rsid w:val="00A6310B"/>
    <w:rPr>
      <w:lang w:val="en-GB" w:eastAsia="en-GB"/>
    </w:rPr>
  </w:style>
  <w:style w:type="paragraph" w:customStyle="1" w:styleId="C7139CF482134A989906F27E8067A044">
    <w:name w:val="C7139CF482134A989906F27E8067A044"/>
    <w:rsid w:val="00A6310B"/>
    <w:rPr>
      <w:lang w:val="en-GB" w:eastAsia="en-GB"/>
    </w:rPr>
  </w:style>
  <w:style w:type="paragraph" w:customStyle="1" w:styleId="3C6B65828FD14AC0B3BECEB026789BD8">
    <w:name w:val="3C6B65828FD14AC0B3BECEB026789BD8"/>
    <w:rsid w:val="00A6310B"/>
    <w:rPr>
      <w:lang w:val="en-GB" w:eastAsia="en-GB"/>
    </w:rPr>
  </w:style>
  <w:style w:type="paragraph" w:customStyle="1" w:styleId="A505208DF3424499B581ED908DA250E3">
    <w:name w:val="A505208DF3424499B581ED908DA250E3"/>
    <w:rsid w:val="00A6310B"/>
    <w:rPr>
      <w:lang w:val="en-GB" w:eastAsia="en-GB"/>
    </w:rPr>
  </w:style>
  <w:style w:type="paragraph" w:customStyle="1" w:styleId="F7A733EC64D34D17AA1D1A7D8666B919">
    <w:name w:val="F7A733EC64D34D17AA1D1A7D8666B919"/>
    <w:rsid w:val="005A2491"/>
    <w:rPr>
      <w:lang w:val="en-GB" w:eastAsia="en-GB"/>
    </w:rPr>
  </w:style>
  <w:style w:type="paragraph" w:customStyle="1" w:styleId="13323A0B51B944AAAD503F8260D4E6A6">
    <w:name w:val="13323A0B51B944AAAD503F8260D4E6A6"/>
    <w:rsid w:val="005A2491"/>
    <w:rPr>
      <w:lang w:val="en-GB" w:eastAsia="en-GB"/>
    </w:rPr>
  </w:style>
  <w:style w:type="paragraph" w:customStyle="1" w:styleId="CFFA344DA0404623B1FE4CD5F2934DC1">
    <w:name w:val="CFFA344DA0404623B1FE4CD5F2934DC1"/>
    <w:rsid w:val="005A2491"/>
    <w:rPr>
      <w:lang w:val="en-GB" w:eastAsia="en-GB"/>
    </w:rPr>
  </w:style>
  <w:style w:type="paragraph" w:customStyle="1" w:styleId="B6872BD0EB04457F90CCA88FE20D142A">
    <w:name w:val="B6872BD0EB04457F90CCA88FE20D142A"/>
    <w:rsid w:val="005A2491"/>
    <w:rPr>
      <w:lang w:val="en-GB" w:eastAsia="en-GB"/>
    </w:rPr>
  </w:style>
  <w:style w:type="paragraph" w:customStyle="1" w:styleId="787060A3EE274F17AC37495705AF61D4">
    <w:name w:val="787060A3EE274F17AC37495705AF61D4"/>
    <w:rsid w:val="005A2491"/>
    <w:rPr>
      <w:lang w:val="en-GB" w:eastAsia="en-GB"/>
    </w:rPr>
  </w:style>
  <w:style w:type="paragraph" w:customStyle="1" w:styleId="18C4A0D7A2794DBAA87061ED6A3970F0">
    <w:name w:val="18C4A0D7A2794DBAA87061ED6A3970F0"/>
    <w:rsid w:val="00A6310B"/>
    <w:rPr>
      <w:lang w:val="en-GB" w:eastAsia="en-GB"/>
    </w:rPr>
  </w:style>
  <w:style w:type="paragraph" w:customStyle="1" w:styleId="F79CDD1A236A4ECBA16CAE08380C08DF">
    <w:name w:val="F79CDD1A236A4ECBA16CAE08380C08DF"/>
    <w:rsid w:val="00A6310B"/>
    <w:rPr>
      <w:lang w:val="en-GB" w:eastAsia="en-GB"/>
    </w:rPr>
  </w:style>
  <w:style w:type="paragraph" w:customStyle="1" w:styleId="2A1D2C1685E94398AB0853393D5CC90E">
    <w:name w:val="2A1D2C1685E94398AB0853393D5CC90E"/>
    <w:rsid w:val="00A6310B"/>
    <w:rPr>
      <w:lang w:val="en-GB" w:eastAsia="en-GB"/>
    </w:rPr>
  </w:style>
  <w:style w:type="paragraph" w:customStyle="1" w:styleId="688B462E58E04064977F3199729D7C13">
    <w:name w:val="688B462E58E04064977F3199729D7C13"/>
    <w:rsid w:val="00A6310B"/>
    <w:rPr>
      <w:lang w:val="en-GB" w:eastAsia="en-GB"/>
    </w:rPr>
  </w:style>
  <w:style w:type="paragraph" w:customStyle="1" w:styleId="04F8AB2F1B0340EE8A68314338F8B090">
    <w:name w:val="04F8AB2F1B0340EE8A68314338F8B090"/>
    <w:rsid w:val="00A6310B"/>
    <w:rPr>
      <w:lang w:val="en-GB" w:eastAsia="en-GB"/>
    </w:rPr>
  </w:style>
  <w:style w:type="paragraph" w:customStyle="1" w:styleId="80B7A889520C460A812D12FE66502EEB">
    <w:name w:val="80B7A889520C460A812D12FE66502EEB"/>
    <w:rsid w:val="00A6310B"/>
    <w:rPr>
      <w:lang w:val="en-GB" w:eastAsia="en-GB"/>
    </w:rPr>
  </w:style>
  <w:style w:type="paragraph" w:customStyle="1" w:styleId="7EC4F76D41954DA784156BE332272E3B">
    <w:name w:val="7EC4F76D41954DA784156BE332272E3B"/>
    <w:rsid w:val="00A6310B"/>
    <w:rPr>
      <w:lang w:val="en-GB" w:eastAsia="en-GB"/>
    </w:rPr>
  </w:style>
  <w:style w:type="paragraph" w:customStyle="1" w:styleId="14730DBE0E4443CF911012DF3B2AD015">
    <w:name w:val="14730DBE0E4443CF911012DF3B2AD015"/>
    <w:rsid w:val="00A6310B"/>
    <w:rPr>
      <w:lang w:val="en-GB" w:eastAsia="en-GB"/>
    </w:rPr>
  </w:style>
  <w:style w:type="paragraph" w:customStyle="1" w:styleId="210C7700A4C64C42B2DE65D34950ECB9">
    <w:name w:val="210C7700A4C64C42B2DE65D34950ECB9"/>
    <w:rsid w:val="00A6310B"/>
    <w:rPr>
      <w:lang w:val="en-GB" w:eastAsia="en-GB"/>
    </w:rPr>
  </w:style>
  <w:style w:type="paragraph" w:customStyle="1" w:styleId="D6C0CD4C00DE49E59D34A8555DE7B0E1">
    <w:name w:val="D6C0CD4C00DE49E59D34A8555DE7B0E1"/>
    <w:rsid w:val="00A6310B"/>
    <w:rPr>
      <w:lang w:val="en-GB" w:eastAsia="en-GB"/>
    </w:rPr>
  </w:style>
  <w:style w:type="paragraph" w:customStyle="1" w:styleId="5C94975096994DAC94FD443E727C8011">
    <w:name w:val="5C94975096994DAC94FD443E727C8011"/>
    <w:rsid w:val="00A6310B"/>
    <w:rPr>
      <w:lang w:val="en-GB" w:eastAsia="en-GB"/>
    </w:rPr>
  </w:style>
  <w:style w:type="paragraph" w:customStyle="1" w:styleId="D05DDB3BECDA4CCA9A2069514C3F02A3">
    <w:name w:val="D05DDB3BECDA4CCA9A2069514C3F02A3"/>
    <w:rsid w:val="00A6310B"/>
    <w:rPr>
      <w:lang w:val="en-GB" w:eastAsia="en-GB"/>
    </w:rPr>
  </w:style>
  <w:style w:type="paragraph" w:customStyle="1" w:styleId="7261618768884F20BBE962E9237E6D77">
    <w:name w:val="7261618768884F20BBE962E9237E6D77"/>
    <w:rsid w:val="00A6310B"/>
    <w:rPr>
      <w:lang w:val="en-GB" w:eastAsia="en-GB"/>
    </w:rPr>
  </w:style>
  <w:style w:type="paragraph" w:customStyle="1" w:styleId="B86A95DB3285469A90E23F14D2472C3C">
    <w:name w:val="B86A95DB3285469A90E23F14D2472C3C"/>
    <w:rsid w:val="00A6310B"/>
    <w:rPr>
      <w:lang w:val="en-GB" w:eastAsia="en-GB"/>
    </w:rPr>
  </w:style>
  <w:style w:type="paragraph" w:customStyle="1" w:styleId="A4E0D5920C8E45EFAEA14DF9277FE2AB">
    <w:name w:val="A4E0D5920C8E45EFAEA14DF9277FE2AB"/>
    <w:rsid w:val="00A6310B"/>
    <w:rPr>
      <w:lang w:val="en-GB" w:eastAsia="en-GB"/>
    </w:rPr>
  </w:style>
  <w:style w:type="paragraph" w:customStyle="1" w:styleId="0FBE1AE1DBE84481A25974A357EFBD93">
    <w:name w:val="0FBE1AE1DBE84481A25974A357EFBD93"/>
    <w:rsid w:val="00A6310B"/>
    <w:rPr>
      <w:lang w:val="en-GB" w:eastAsia="en-GB"/>
    </w:rPr>
  </w:style>
  <w:style w:type="paragraph" w:customStyle="1" w:styleId="87D1A6B0629D475CADC859BF8C6C78A9">
    <w:name w:val="87D1A6B0629D475CADC859BF8C6C78A9"/>
    <w:rsid w:val="00A6310B"/>
    <w:rPr>
      <w:lang w:val="en-GB" w:eastAsia="en-GB"/>
    </w:rPr>
  </w:style>
  <w:style w:type="paragraph" w:customStyle="1" w:styleId="C055C5FE7B0B453191FE389A54B17AC2">
    <w:name w:val="C055C5FE7B0B453191FE389A54B17AC2"/>
    <w:rsid w:val="00A6310B"/>
    <w:rPr>
      <w:lang w:val="en-GB" w:eastAsia="en-GB"/>
    </w:rPr>
  </w:style>
  <w:style w:type="paragraph" w:customStyle="1" w:styleId="434A8708038246F88B453E4DC7924963">
    <w:name w:val="434A8708038246F88B453E4DC7924963"/>
    <w:rsid w:val="00A6310B"/>
    <w:rPr>
      <w:lang w:val="en-GB" w:eastAsia="en-GB"/>
    </w:rPr>
  </w:style>
  <w:style w:type="paragraph" w:customStyle="1" w:styleId="C9B28A443B3A493AB4B1168DA33AC098">
    <w:name w:val="C9B28A443B3A493AB4B1168DA33AC098"/>
    <w:rsid w:val="00A6310B"/>
    <w:rPr>
      <w:lang w:val="en-GB" w:eastAsia="en-GB"/>
    </w:rPr>
  </w:style>
  <w:style w:type="paragraph" w:customStyle="1" w:styleId="39C10796829241B59765A44371593B3D">
    <w:name w:val="39C10796829241B59765A44371593B3D"/>
    <w:rsid w:val="00A6310B"/>
    <w:rPr>
      <w:lang w:val="en-GB" w:eastAsia="en-GB"/>
    </w:rPr>
  </w:style>
  <w:style w:type="paragraph" w:customStyle="1" w:styleId="4DB55A18778E4E408F2F2741B088F413">
    <w:name w:val="4DB55A18778E4E408F2F2741B088F413"/>
    <w:rsid w:val="00A6310B"/>
    <w:rPr>
      <w:lang w:val="en-GB" w:eastAsia="en-GB"/>
    </w:rPr>
  </w:style>
  <w:style w:type="paragraph" w:customStyle="1" w:styleId="F541C6370FB9463EA1B61431F23AE087">
    <w:name w:val="F541C6370FB9463EA1B61431F23AE087"/>
    <w:rsid w:val="00A6310B"/>
    <w:rPr>
      <w:lang w:val="en-GB" w:eastAsia="en-GB"/>
    </w:rPr>
  </w:style>
  <w:style w:type="paragraph" w:customStyle="1" w:styleId="9CDEDCFF6FEC417894FB373449B513B1">
    <w:name w:val="9CDEDCFF6FEC417894FB373449B513B1"/>
    <w:rsid w:val="00A6310B"/>
    <w:rPr>
      <w:lang w:val="en-GB" w:eastAsia="en-GB"/>
    </w:rPr>
  </w:style>
  <w:style w:type="paragraph" w:customStyle="1" w:styleId="558C949D7FD6419F8EA8DBDA6B35CCC5">
    <w:name w:val="558C949D7FD6419F8EA8DBDA6B35CCC5"/>
    <w:rsid w:val="00696EC7"/>
    <w:rPr>
      <w:lang w:val="en-GB" w:eastAsia="en-GB"/>
    </w:rPr>
  </w:style>
  <w:style w:type="paragraph" w:customStyle="1" w:styleId="FC093C9CF10F48F8A491E86F06A1B0F2">
    <w:name w:val="FC093C9CF10F48F8A491E86F06A1B0F2"/>
    <w:rsid w:val="00696EC7"/>
    <w:rPr>
      <w:lang w:val="en-GB" w:eastAsia="en-GB"/>
    </w:rPr>
  </w:style>
  <w:style w:type="paragraph" w:customStyle="1" w:styleId="DAEAAE3639DE471496622F529FE3A65A">
    <w:name w:val="DAEAAE3639DE471496622F529FE3A65A"/>
    <w:rsid w:val="00696EC7"/>
    <w:rPr>
      <w:lang w:val="en-GB" w:eastAsia="en-GB"/>
    </w:rPr>
  </w:style>
  <w:style w:type="paragraph" w:customStyle="1" w:styleId="837E200D5E8942CCB68195D88150148B">
    <w:name w:val="837E200D5E8942CCB68195D88150148B"/>
    <w:rsid w:val="00696EC7"/>
    <w:rPr>
      <w:lang w:val="en-GB" w:eastAsia="en-GB"/>
    </w:rPr>
  </w:style>
  <w:style w:type="paragraph" w:customStyle="1" w:styleId="F34A982B245A4477B5A147E82D02DFA6">
    <w:name w:val="F34A982B245A4477B5A147E82D02DFA6"/>
    <w:rsid w:val="00696EC7"/>
    <w:rPr>
      <w:lang w:val="en-GB" w:eastAsia="en-GB"/>
    </w:rPr>
  </w:style>
  <w:style w:type="paragraph" w:customStyle="1" w:styleId="51DA9FA2AC064886BF84152327F7B86E">
    <w:name w:val="51DA9FA2AC064886BF84152327F7B86E"/>
    <w:rsid w:val="00696EC7"/>
    <w:rPr>
      <w:lang w:val="en-GB" w:eastAsia="en-GB"/>
    </w:rPr>
  </w:style>
  <w:style w:type="paragraph" w:customStyle="1" w:styleId="C57BB87D0F004432B4B3A5A3A65E8C33">
    <w:name w:val="C57BB87D0F004432B4B3A5A3A65E8C33"/>
    <w:rsid w:val="00696EC7"/>
    <w:rPr>
      <w:lang w:val="en-GB" w:eastAsia="en-GB"/>
    </w:rPr>
  </w:style>
  <w:style w:type="paragraph" w:customStyle="1" w:styleId="013F13DBAA3D46CBA448BD403C247D7B">
    <w:name w:val="013F13DBAA3D46CBA448BD403C247D7B"/>
    <w:rsid w:val="00696EC7"/>
    <w:rPr>
      <w:lang w:val="en-GB" w:eastAsia="en-GB"/>
    </w:rPr>
  </w:style>
  <w:style w:type="paragraph" w:customStyle="1" w:styleId="0F564991604E41AA9D25AF75C8FA5006">
    <w:name w:val="0F564991604E41AA9D25AF75C8FA5006"/>
    <w:rsid w:val="00696EC7"/>
    <w:rPr>
      <w:lang w:val="en-GB" w:eastAsia="en-GB"/>
    </w:rPr>
  </w:style>
  <w:style w:type="paragraph" w:customStyle="1" w:styleId="2F49AED42CC44A73B876F242D68C93A3">
    <w:name w:val="2F49AED42CC44A73B876F242D68C93A3"/>
    <w:rsid w:val="00696EC7"/>
    <w:rPr>
      <w:lang w:val="en-GB" w:eastAsia="en-GB"/>
    </w:rPr>
  </w:style>
  <w:style w:type="paragraph" w:customStyle="1" w:styleId="729D52DB4E264496A38B256FCA7252E7">
    <w:name w:val="729D52DB4E264496A38B256FCA7252E7"/>
    <w:rsid w:val="00696EC7"/>
    <w:rPr>
      <w:lang w:val="en-GB" w:eastAsia="en-GB"/>
    </w:rPr>
  </w:style>
  <w:style w:type="paragraph" w:customStyle="1" w:styleId="20881E9E19634104B00A2A14023232D3">
    <w:name w:val="20881E9E19634104B00A2A14023232D3"/>
    <w:rsid w:val="00696EC7"/>
    <w:rPr>
      <w:lang w:val="en-GB" w:eastAsia="en-GB"/>
    </w:rPr>
  </w:style>
  <w:style w:type="paragraph" w:customStyle="1" w:styleId="7E08FBEDF1D042E8A9AF5B2BAC8DAD0C">
    <w:name w:val="7E08FBEDF1D042E8A9AF5B2BAC8DAD0C"/>
    <w:rsid w:val="00696EC7"/>
    <w:rPr>
      <w:lang w:val="en-GB" w:eastAsia="en-GB"/>
    </w:rPr>
  </w:style>
  <w:style w:type="paragraph" w:customStyle="1" w:styleId="5C6D679901A24BC09C953036C8EF270D">
    <w:name w:val="5C6D679901A24BC09C953036C8EF270D"/>
    <w:rsid w:val="00696EC7"/>
    <w:rPr>
      <w:lang w:val="en-GB" w:eastAsia="en-GB"/>
    </w:rPr>
  </w:style>
  <w:style w:type="paragraph" w:customStyle="1" w:styleId="F7BE8A08FEC8468F97BB15E2C9ED512F">
    <w:name w:val="F7BE8A08FEC8468F97BB15E2C9ED512F"/>
    <w:rsid w:val="00696EC7"/>
    <w:rPr>
      <w:lang w:val="en-GB" w:eastAsia="en-GB"/>
    </w:rPr>
  </w:style>
  <w:style w:type="paragraph" w:customStyle="1" w:styleId="16753068430D4AE987D3D11F03E6FFEF">
    <w:name w:val="16753068430D4AE987D3D11F03E6FFEF"/>
    <w:rsid w:val="00696EC7"/>
    <w:rPr>
      <w:lang w:val="en-GB" w:eastAsia="en-GB"/>
    </w:rPr>
  </w:style>
  <w:style w:type="paragraph" w:customStyle="1" w:styleId="908130C3AEEF44F48A65B3298F68C348">
    <w:name w:val="908130C3AEEF44F48A65B3298F68C348"/>
    <w:rsid w:val="00696EC7"/>
    <w:rPr>
      <w:lang w:val="en-GB" w:eastAsia="en-GB"/>
    </w:rPr>
  </w:style>
  <w:style w:type="paragraph" w:customStyle="1" w:styleId="F619E1AB35234FEF92507CDAC8211A08">
    <w:name w:val="F619E1AB35234FEF92507CDAC8211A08"/>
    <w:rsid w:val="00696EC7"/>
    <w:rPr>
      <w:lang w:val="en-GB" w:eastAsia="en-GB"/>
    </w:rPr>
  </w:style>
  <w:style w:type="paragraph" w:customStyle="1" w:styleId="5F6614A524454E878741A7E45E9F0ABD">
    <w:name w:val="5F6614A524454E878741A7E45E9F0ABD"/>
    <w:rsid w:val="00696EC7"/>
    <w:rPr>
      <w:lang w:val="en-GB" w:eastAsia="en-GB"/>
    </w:rPr>
  </w:style>
  <w:style w:type="paragraph" w:customStyle="1" w:styleId="B9189B7AC6874571AF4800FD407477D3">
    <w:name w:val="B9189B7AC6874571AF4800FD407477D3"/>
    <w:rsid w:val="00696EC7"/>
    <w:rPr>
      <w:lang w:val="en-GB" w:eastAsia="en-GB"/>
    </w:rPr>
  </w:style>
  <w:style w:type="paragraph" w:customStyle="1" w:styleId="66EFBADDE789470BAD8DE91A7C4EA05F">
    <w:name w:val="66EFBADDE789470BAD8DE91A7C4EA05F"/>
    <w:rsid w:val="00696EC7"/>
    <w:rPr>
      <w:lang w:val="en-GB" w:eastAsia="en-GB"/>
    </w:rPr>
  </w:style>
  <w:style w:type="paragraph" w:customStyle="1" w:styleId="718CC9C2BEEF417EB109016C710DFE99">
    <w:name w:val="718CC9C2BEEF417EB109016C710DFE99"/>
    <w:rsid w:val="00696EC7"/>
    <w:rPr>
      <w:lang w:val="en-GB" w:eastAsia="en-GB"/>
    </w:rPr>
  </w:style>
  <w:style w:type="paragraph" w:customStyle="1" w:styleId="DA89485A094041A495A1261EFF4BB519">
    <w:name w:val="DA89485A094041A495A1261EFF4BB519"/>
    <w:rsid w:val="00696EC7"/>
    <w:rPr>
      <w:lang w:val="en-GB" w:eastAsia="en-GB"/>
    </w:rPr>
  </w:style>
  <w:style w:type="paragraph" w:customStyle="1" w:styleId="0D2D7D94DCD54298A54B10E16112B179">
    <w:name w:val="0D2D7D94DCD54298A54B10E16112B179"/>
    <w:rsid w:val="00696EC7"/>
    <w:rPr>
      <w:lang w:val="en-GB" w:eastAsia="en-GB"/>
    </w:rPr>
  </w:style>
  <w:style w:type="paragraph" w:customStyle="1" w:styleId="7EEE1B73025B42CC85C9EDA59C78A256">
    <w:name w:val="7EEE1B73025B42CC85C9EDA59C78A256"/>
    <w:rsid w:val="00696EC7"/>
    <w:rPr>
      <w:lang w:val="en-GB" w:eastAsia="en-GB"/>
    </w:rPr>
  </w:style>
  <w:style w:type="paragraph" w:customStyle="1" w:styleId="E9B6010A84914E42B4E433CA827948F3">
    <w:name w:val="E9B6010A84914E42B4E433CA827948F3"/>
    <w:rsid w:val="00696EC7"/>
    <w:rPr>
      <w:lang w:val="en-GB" w:eastAsia="en-GB"/>
    </w:rPr>
  </w:style>
  <w:style w:type="paragraph" w:customStyle="1" w:styleId="92EFA52E7AB04A73BC61700A6C322E7F">
    <w:name w:val="92EFA52E7AB04A73BC61700A6C322E7F"/>
    <w:rsid w:val="00696EC7"/>
    <w:rPr>
      <w:lang w:val="en-GB" w:eastAsia="en-GB"/>
    </w:rPr>
  </w:style>
  <w:style w:type="paragraph" w:customStyle="1" w:styleId="890A9708A77749ABA8115928DFD8E626">
    <w:name w:val="890A9708A77749ABA8115928DFD8E626"/>
    <w:rsid w:val="00696EC7"/>
    <w:rPr>
      <w:lang w:val="en-GB" w:eastAsia="en-GB"/>
    </w:rPr>
  </w:style>
  <w:style w:type="paragraph" w:customStyle="1" w:styleId="E05C0E74A95C49F4A25539A3863A9CD1">
    <w:name w:val="E05C0E74A95C49F4A25539A3863A9CD1"/>
    <w:rsid w:val="00696EC7"/>
    <w:rPr>
      <w:lang w:val="en-GB" w:eastAsia="en-GB"/>
    </w:rPr>
  </w:style>
  <w:style w:type="paragraph" w:customStyle="1" w:styleId="C4838A8D78D24309B2B0C415679ED1BA">
    <w:name w:val="C4838A8D78D24309B2B0C415679ED1BA"/>
    <w:rsid w:val="00696EC7"/>
    <w:rPr>
      <w:lang w:val="en-GB" w:eastAsia="en-GB"/>
    </w:rPr>
  </w:style>
  <w:style w:type="paragraph" w:customStyle="1" w:styleId="C2847C5F38E44C229E8B418E0F88F422">
    <w:name w:val="C2847C5F38E44C229E8B418E0F88F422"/>
    <w:rsid w:val="00696EC7"/>
    <w:rPr>
      <w:lang w:val="en-GB" w:eastAsia="en-GB"/>
    </w:rPr>
  </w:style>
  <w:style w:type="paragraph" w:customStyle="1" w:styleId="E946E63E2B3E4DE790CB37D3F4F8C0EE">
    <w:name w:val="E946E63E2B3E4DE790CB37D3F4F8C0EE"/>
    <w:rsid w:val="00696EC7"/>
    <w:rPr>
      <w:lang w:val="en-GB" w:eastAsia="en-GB"/>
    </w:rPr>
  </w:style>
  <w:style w:type="paragraph" w:customStyle="1" w:styleId="2290A350031E40B189B7E9A1617ABBEE">
    <w:name w:val="2290A350031E40B189B7E9A1617ABBEE"/>
    <w:rsid w:val="00696EC7"/>
    <w:rPr>
      <w:lang w:val="en-GB" w:eastAsia="en-GB"/>
    </w:rPr>
  </w:style>
  <w:style w:type="paragraph" w:customStyle="1" w:styleId="C3212721C93047CA8A1B20774E074102">
    <w:name w:val="C3212721C93047CA8A1B20774E074102"/>
    <w:rsid w:val="00696EC7"/>
    <w:rPr>
      <w:lang w:val="en-GB" w:eastAsia="en-GB"/>
    </w:rPr>
  </w:style>
  <w:style w:type="paragraph" w:customStyle="1" w:styleId="154BF4ECFB4D4BB7BD8CE12A1DD8CB85">
    <w:name w:val="154BF4ECFB4D4BB7BD8CE12A1DD8CB85"/>
    <w:rsid w:val="00696EC7"/>
    <w:rPr>
      <w:lang w:val="en-GB" w:eastAsia="en-GB"/>
    </w:rPr>
  </w:style>
  <w:style w:type="paragraph" w:customStyle="1" w:styleId="419CDD7EADBD4901B70A0328989DC380">
    <w:name w:val="419CDD7EADBD4901B70A0328989DC380"/>
    <w:rsid w:val="00696EC7"/>
    <w:rPr>
      <w:lang w:val="en-GB" w:eastAsia="en-GB"/>
    </w:rPr>
  </w:style>
  <w:style w:type="paragraph" w:customStyle="1" w:styleId="A28E9FF86E434B70855F85E90104D982">
    <w:name w:val="A28E9FF86E434B70855F85E90104D982"/>
    <w:rsid w:val="00696EC7"/>
    <w:rPr>
      <w:lang w:val="en-GB" w:eastAsia="en-GB"/>
    </w:rPr>
  </w:style>
  <w:style w:type="paragraph" w:customStyle="1" w:styleId="4B70BB9729D44451B9F1B644019FA55F">
    <w:name w:val="4B70BB9729D44451B9F1B644019FA55F"/>
    <w:rsid w:val="00696EC7"/>
    <w:rPr>
      <w:lang w:val="en-GB" w:eastAsia="en-GB"/>
    </w:rPr>
  </w:style>
  <w:style w:type="paragraph" w:customStyle="1" w:styleId="7702ECDDA2754E9AA08B66CECCD44F3A">
    <w:name w:val="7702ECDDA2754E9AA08B66CECCD44F3A"/>
    <w:rsid w:val="00696EC7"/>
    <w:rPr>
      <w:lang w:val="en-GB" w:eastAsia="en-GB"/>
    </w:rPr>
  </w:style>
  <w:style w:type="paragraph" w:customStyle="1" w:styleId="661BBE1E5DAE4B9695FD9540D2A161FF">
    <w:name w:val="661BBE1E5DAE4B9695FD9540D2A161FF"/>
    <w:rsid w:val="00696EC7"/>
    <w:rPr>
      <w:lang w:val="en-GB" w:eastAsia="en-GB"/>
    </w:rPr>
  </w:style>
  <w:style w:type="paragraph" w:customStyle="1" w:styleId="41FED95466A64BA1A427A90DAA927F21">
    <w:name w:val="41FED95466A64BA1A427A90DAA927F21"/>
    <w:rsid w:val="00696EC7"/>
    <w:rPr>
      <w:lang w:val="en-GB" w:eastAsia="en-GB"/>
    </w:rPr>
  </w:style>
  <w:style w:type="paragraph" w:customStyle="1" w:styleId="FCBF9BCA60EB4999B6D5ED746B1AB9E6">
    <w:name w:val="FCBF9BCA60EB4999B6D5ED746B1AB9E6"/>
    <w:rsid w:val="00696EC7"/>
    <w:rPr>
      <w:lang w:val="en-GB" w:eastAsia="en-GB"/>
    </w:rPr>
  </w:style>
  <w:style w:type="paragraph" w:customStyle="1" w:styleId="E53C377DC8834B46BEACA53B53DB6C77">
    <w:name w:val="E53C377DC8834B46BEACA53B53DB6C77"/>
    <w:rsid w:val="00696EC7"/>
    <w:rPr>
      <w:lang w:val="en-GB" w:eastAsia="en-GB"/>
    </w:rPr>
  </w:style>
  <w:style w:type="paragraph" w:customStyle="1" w:styleId="616989F6347D458D99354BF189A84AEA">
    <w:name w:val="616989F6347D458D99354BF189A84AEA"/>
    <w:rsid w:val="00696EC7"/>
    <w:rPr>
      <w:lang w:val="en-GB" w:eastAsia="en-GB"/>
    </w:rPr>
  </w:style>
  <w:style w:type="paragraph" w:customStyle="1" w:styleId="6532EC3A7B284D65AA0C30BB6FB673C2">
    <w:name w:val="6532EC3A7B284D65AA0C30BB6FB673C2"/>
    <w:rsid w:val="00696EC7"/>
    <w:rPr>
      <w:lang w:val="en-GB" w:eastAsia="en-GB"/>
    </w:rPr>
  </w:style>
  <w:style w:type="paragraph" w:customStyle="1" w:styleId="C237F47DDF2541B9BFCDE40EDEC694DA">
    <w:name w:val="C237F47DDF2541B9BFCDE40EDEC694DA"/>
    <w:rsid w:val="00696EC7"/>
    <w:rPr>
      <w:lang w:val="en-GB" w:eastAsia="en-GB"/>
    </w:rPr>
  </w:style>
  <w:style w:type="paragraph" w:customStyle="1" w:styleId="9027C2E223654C969C2E84E9FECA7E99">
    <w:name w:val="9027C2E223654C969C2E84E9FECA7E99"/>
    <w:rsid w:val="00696EC7"/>
    <w:rPr>
      <w:lang w:val="en-GB" w:eastAsia="en-GB"/>
    </w:rPr>
  </w:style>
  <w:style w:type="paragraph" w:customStyle="1" w:styleId="E3CACF4D76764808AF9244A9DD7B3B80">
    <w:name w:val="E3CACF4D76764808AF9244A9DD7B3B80"/>
    <w:rsid w:val="00696EC7"/>
    <w:rPr>
      <w:lang w:val="en-GB" w:eastAsia="en-GB"/>
    </w:rPr>
  </w:style>
  <w:style w:type="paragraph" w:customStyle="1" w:styleId="2DF394B73735419A9A0F8405AFF0C3D1">
    <w:name w:val="2DF394B73735419A9A0F8405AFF0C3D1"/>
    <w:rsid w:val="00696EC7"/>
    <w:rPr>
      <w:lang w:val="en-GB" w:eastAsia="en-GB"/>
    </w:rPr>
  </w:style>
  <w:style w:type="paragraph" w:customStyle="1" w:styleId="1E2EDAA4B700485F8D83A930764D800E">
    <w:name w:val="1E2EDAA4B700485F8D83A930764D800E"/>
    <w:rsid w:val="00696EC7"/>
    <w:rPr>
      <w:lang w:val="en-GB" w:eastAsia="en-GB"/>
    </w:rPr>
  </w:style>
  <w:style w:type="paragraph" w:customStyle="1" w:styleId="CF75B3A6D59F4A888DA86B02705A72FA">
    <w:name w:val="CF75B3A6D59F4A888DA86B02705A72FA"/>
    <w:rsid w:val="00696EC7"/>
    <w:rPr>
      <w:lang w:val="en-GB" w:eastAsia="en-GB"/>
    </w:rPr>
  </w:style>
  <w:style w:type="paragraph" w:customStyle="1" w:styleId="D3585DE7992B40E4BCB31034F398EDC6">
    <w:name w:val="D3585DE7992B40E4BCB31034F398EDC6"/>
    <w:rsid w:val="00696EC7"/>
    <w:rPr>
      <w:lang w:val="en-GB" w:eastAsia="en-GB"/>
    </w:rPr>
  </w:style>
  <w:style w:type="paragraph" w:customStyle="1" w:styleId="D22337021E604874AADC6D477C9F029E">
    <w:name w:val="D22337021E604874AADC6D477C9F029E"/>
    <w:rsid w:val="00696EC7"/>
    <w:rPr>
      <w:lang w:val="en-GB" w:eastAsia="en-GB"/>
    </w:rPr>
  </w:style>
  <w:style w:type="paragraph" w:customStyle="1" w:styleId="E554A698791E47F88CCAC105AA5F507D">
    <w:name w:val="E554A698791E47F88CCAC105AA5F507D"/>
    <w:rsid w:val="00696EC7"/>
    <w:rPr>
      <w:lang w:val="en-GB" w:eastAsia="en-GB"/>
    </w:rPr>
  </w:style>
  <w:style w:type="paragraph" w:customStyle="1" w:styleId="ED8078D2D4404180AA3454B7460C7891">
    <w:name w:val="ED8078D2D4404180AA3454B7460C7891"/>
    <w:rsid w:val="00696EC7"/>
    <w:rPr>
      <w:lang w:val="en-GB" w:eastAsia="en-GB"/>
    </w:rPr>
  </w:style>
  <w:style w:type="paragraph" w:customStyle="1" w:styleId="8C7580E6D60640628B71D69EFD5B4C2C">
    <w:name w:val="8C7580E6D60640628B71D69EFD5B4C2C"/>
    <w:rsid w:val="00696EC7"/>
    <w:rPr>
      <w:lang w:val="en-GB" w:eastAsia="en-GB"/>
    </w:rPr>
  </w:style>
  <w:style w:type="paragraph" w:customStyle="1" w:styleId="CEBA8466797A419ABA8C3D7C6623E66E">
    <w:name w:val="CEBA8466797A419ABA8C3D7C6623E66E"/>
    <w:rsid w:val="00696EC7"/>
    <w:rPr>
      <w:lang w:val="en-GB" w:eastAsia="en-GB"/>
    </w:rPr>
  </w:style>
  <w:style w:type="paragraph" w:customStyle="1" w:styleId="CDD183566303452198BEDF39BF63E7D1">
    <w:name w:val="CDD183566303452198BEDF39BF63E7D1"/>
    <w:rsid w:val="00696EC7"/>
    <w:rPr>
      <w:lang w:val="en-GB" w:eastAsia="en-GB"/>
    </w:rPr>
  </w:style>
  <w:style w:type="paragraph" w:customStyle="1" w:styleId="7ECCB9760E684044B8CDE9F1DA75D6D3">
    <w:name w:val="7ECCB9760E684044B8CDE9F1DA75D6D3"/>
    <w:rsid w:val="00696EC7"/>
    <w:rPr>
      <w:lang w:val="en-GB" w:eastAsia="en-GB"/>
    </w:rPr>
  </w:style>
  <w:style w:type="paragraph" w:customStyle="1" w:styleId="B27479662B784E49A245AEA0E3C1DA47">
    <w:name w:val="B27479662B784E49A245AEA0E3C1DA47"/>
    <w:rsid w:val="00696EC7"/>
    <w:rPr>
      <w:lang w:val="en-GB" w:eastAsia="en-GB"/>
    </w:rPr>
  </w:style>
  <w:style w:type="paragraph" w:customStyle="1" w:styleId="2055ECFF89404060BBD5DC8DD6E192D4">
    <w:name w:val="2055ECFF89404060BBD5DC8DD6E192D4"/>
    <w:rsid w:val="00696EC7"/>
    <w:rPr>
      <w:lang w:val="en-GB" w:eastAsia="en-GB"/>
    </w:rPr>
  </w:style>
  <w:style w:type="paragraph" w:customStyle="1" w:styleId="FD2B13F3104F4A2B8A0D566BCC8CB147">
    <w:name w:val="FD2B13F3104F4A2B8A0D566BCC8CB147"/>
    <w:rsid w:val="00696EC7"/>
    <w:rPr>
      <w:lang w:val="en-GB" w:eastAsia="en-GB"/>
    </w:rPr>
  </w:style>
  <w:style w:type="paragraph" w:customStyle="1" w:styleId="BEE4F0E4762D400780D7F46387EBE5ED">
    <w:name w:val="BEE4F0E4762D400780D7F46387EBE5ED"/>
    <w:rsid w:val="00696EC7"/>
    <w:rPr>
      <w:lang w:val="en-GB" w:eastAsia="en-GB"/>
    </w:rPr>
  </w:style>
  <w:style w:type="paragraph" w:customStyle="1" w:styleId="DF64A48D5A334055A941207150C30830">
    <w:name w:val="DF64A48D5A334055A941207150C30830"/>
    <w:rsid w:val="00696EC7"/>
    <w:rPr>
      <w:lang w:val="en-GB" w:eastAsia="en-GB"/>
    </w:rPr>
  </w:style>
  <w:style w:type="paragraph" w:customStyle="1" w:styleId="5F7D4D0B6B464216B4D607E969AB3FD6">
    <w:name w:val="5F7D4D0B6B464216B4D607E969AB3FD6"/>
    <w:rsid w:val="00696EC7"/>
    <w:rPr>
      <w:lang w:val="en-GB" w:eastAsia="en-GB"/>
    </w:rPr>
  </w:style>
  <w:style w:type="paragraph" w:customStyle="1" w:styleId="2A933972DF264F5FAA7DA09173F491CB">
    <w:name w:val="2A933972DF264F5FAA7DA09173F491CB"/>
    <w:rsid w:val="00696EC7"/>
    <w:rPr>
      <w:lang w:val="en-GB" w:eastAsia="en-GB"/>
    </w:rPr>
  </w:style>
  <w:style w:type="paragraph" w:customStyle="1" w:styleId="C3D8C942170A47789917EC71F23028F1">
    <w:name w:val="C3D8C942170A47789917EC71F23028F1"/>
    <w:rsid w:val="00696EC7"/>
    <w:rPr>
      <w:lang w:val="en-GB" w:eastAsia="en-GB"/>
    </w:rPr>
  </w:style>
  <w:style w:type="paragraph" w:customStyle="1" w:styleId="EFC9C7DD0D804A8DA85155F9BE847DB2">
    <w:name w:val="EFC9C7DD0D804A8DA85155F9BE847DB2"/>
    <w:rsid w:val="00696EC7"/>
    <w:rPr>
      <w:lang w:val="en-GB" w:eastAsia="en-GB"/>
    </w:rPr>
  </w:style>
  <w:style w:type="paragraph" w:customStyle="1" w:styleId="CA1656ED036149A19A67684800AF13D6">
    <w:name w:val="CA1656ED036149A19A67684800AF13D6"/>
    <w:rsid w:val="00696EC7"/>
    <w:rPr>
      <w:lang w:val="en-GB" w:eastAsia="en-GB"/>
    </w:rPr>
  </w:style>
  <w:style w:type="paragraph" w:customStyle="1" w:styleId="BFDF5CF7967D4F79A0F1A07A1BADD669">
    <w:name w:val="BFDF5CF7967D4F79A0F1A07A1BADD669"/>
    <w:rsid w:val="00696EC7"/>
    <w:rPr>
      <w:lang w:val="en-GB" w:eastAsia="en-GB"/>
    </w:rPr>
  </w:style>
  <w:style w:type="paragraph" w:customStyle="1" w:styleId="39DF8C0F26C84D3598A818FF7542E1D5">
    <w:name w:val="39DF8C0F26C84D3598A818FF7542E1D5"/>
    <w:rsid w:val="00696EC7"/>
    <w:rPr>
      <w:lang w:val="en-GB" w:eastAsia="en-GB"/>
    </w:rPr>
  </w:style>
  <w:style w:type="paragraph" w:customStyle="1" w:styleId="9A472FC930994254A17A62B198AD26AA">
    <w:name w:val="9A472FC930994254A17A62B198AD26AA"/>
    <w:rsid w:val="00696EC7"/>
    <w:rPr>
      <w:lang w:val="en-GB" w:eastAsia="en-GB"/>
    </w:rPr>
  </w:style>
  <w:style w:type="paragraph" w:customStyle="1" w:styleId="B750B5D0F699401482042AF8006420DB">
    <w:name w:val="B750B5D0F699401482042AF8006420DB"/>
    <w:rsid w:val="005A2491"/>
    <w:rPr>
      <w:lang w:val="en-GB" w:eastAsia="en-GB"/>
    </w:rPr>
  </w:style>
  <w:style w:type="paragraph" w:customStyle="1" w:styleId="9E360CC160BB43CF8D5A844DFA287B3A">
    <w:name w:val="9E360CC160BB43CF8D5A844DFA287B3A"/>
    <w:rsid w:val="00FC3ADA"/>
    <w:rPr>
      <w:lang w:val="en-GB" w:eastAsia="en-GB"/>
    </w:rPr>
  </w:style>
  <w:style w:type="paragraph" w:customStyle="1" w:styleId="08493532B4B442B9BD003BE2F4029721">
    <w:name w:val="08493532B4B442B9BD003BE2F4029721"/>
    <w:rsid w:val="00FC3ADA"/>
    <w:rPr>
      <w:lang w:val="en-GB" w:eastAsia="en-GB"/>
    </w:rPr>
  </w:style>
  <w:style w:type="paragraph" w:customStyle="1" w:styleId="B403D44605C8479F8C9365F9BEB806F1">
    <w:name w:val="B403D44605C8479F8C9365F9BEB806F1"/>
    <w:rsid w:val="00FC3ADA"/>
    <w:rPr>
      <w:lang w:val="en-GB" w:eastAsia="en-GB"/>
    </w:rPr>
  </w:style>
  <w:style w:type="paragraph" w:customStyle="1" w:styleId="0A16A911A99749D9A2BFDE9676F3A351">
    <w:name w:val="0A16A911A99749D9A2BFDE9676F3A351"/>
    <w:rsid w:val="00FC3ADA"/>
    <w:rPr>
      <w:lang w:val="en-GB" w:eastAsia="en-GB"/>
    </w:rPr>
  </w:style>
  <w:style w:type="paragraph" w:customStyle="1" w:styleId="6555C31F66DE435BA39C3A578EE64C5A">
    <w:name w:val="6555C31F66DE435BA39C3A578EE64C5A"/>
    <w:rsid w:val="00FC3ADA"/>
    <w:rPr>
      <w:lang w:val="en-GB" w:eastAsia="en-GB"/>
    </w:rPr>
  </w:style>
  <w:style w:type="paragraph" w:customStyle="1" w:styleId="D24E1968F30540D78B6C32FA9188D15A">
    <w:name w:val="D24E1968F30540D78B6C32FA9188D15A"/>
    <w:rsid w:val="00FC3ADA"/>
    <w:rPr>
      <w:lang w:val="en-GB" w:eastAsia="en-GB"/>
    </w:rPr>
  </w:style>
  <w:style w:type="paragraph" w:customStyle="1" w:styleId="EC0122A211D044D380E80B7DAF10ACDC">
    <w:name w:val="EC0122A211D044D380E80B7DAF10ACDC"/>
    <w:rsid w:val="00FC3ADA"/>
    <w:rPr>
      <w:lang w:val="en-GB" w:eastAsia="en-GB"/>
    </w:rPr>
  </w:style>
  <w:style w:type="paragraph" w:customStyle="1" w:styleId="DC38E335ABB24D9E9AB1971AC86AD71D">
    <w:name w:val="DC38E335ABB24D9E9AB1971AC86AD71D"/>
    <w:rsid w:val="00FC3ADA"/>
    <w:rPr>
      <w:lang w:val="en-GB" w:eastAsia="en-GB"/>
    </w:rPr>
  </w:style>
  <w:style w:type="paragraph" w:customStyle="1" w:styleId="26FACB9000E54066BF9144207E927CDD">
    <w:name w:val="26FACB9000E54066BF9144207E927CDD"/>
    <w:rsid w:val="00FC3ADA"/>
    <w:rPr>
      <w:lang w:val="en-GB" w:eastAsia="en-GB"/>
    </w:rPr>
  </w:style>
  <w:style w:type="paragraph" w:customStyle="1" w:styleId="FB25FD41CF1742BFB0EB927D9AEF78AF">
    <w:name w:val="FB25FD41CF1742BFB0EB927D9AEF78AF"/>
    <w:rsid w:val="00FC3ADA"/>
    <w:rPr>
      <w:lang w:val="en-GB" w:eastAsia="en-GB"/>
    </w:rPr>
  </w:style>
  <w:style w:type="paragraph" w:customStyle="1" w:styleId="9F1EC092C0F94E9BAF131734DB81639D">
    <w:name w:val="9F1EC092C0F94E9BAF131734DB81639D"/>
    <w:rsid w:val="00FC3ADA"/>
    <w:rPr>
      <w:lang w:val="en-GB" w:eastAsia="en-GB"/>
    </w:rPr>
  </w:style>
  <w:style w:type="paragraph" w:customStyle="1" w:styleId="3620A31C61204D139CD61D4D1916A26D">
    <w:name w:val="3620A31C61204D139CD61D4D1916A26D"/>
    <w:rsid w:val="00FC3ADA"/>
    <w:rPr>
      <w:lang w:val="en-GB" w:eastAsia="en-GB"/>
    </w:rPr>
  </w:style>
  <w:style w:type="paragraph" w:customStyle="1" w:styleId="273B44E9B9E840768F114E494FFE956E">
    <w:name w:val="273B44E9B9E840768F114E494FFE956E"/>
    <w:rsid w:val="00FC3ADA"/>
    <w:rPr>
      <w:lang w:val="en-GB" w:eastAsia="en-GB"/>
    </w:rPr>
  </w:style>
  <w:style w:type="paragraph" w:customStyle="1" w:styleId="F2F5A2088E1E48ABB91C39561AB0EF38">
    <w:name w:val="F2F5A2088E1E48ABB91C39561AB0EF38"/>
    <w:rsid w:val="005A2491"/>
    <w:rPr>
      <w:lang w:val="en-GB" w:eastAsia="en-GB"/>
    </w:rPr>
  </w:style>
  <w:style w:type="paragraph" w:customStyle="1" w:styleId="D025C7277FE3406EB6CA6D060B0FC9A2">
    <w:name w:val="D025C7277FE3406EB6CA6D060B0FC9A2"/>
    <w:rsid w:val="005A2491"/>
    <w:rPr>
      <w:lang w:val="en-GB" w:eastAsia="en-GB"/>
    </w:rPr>
  </w:style>
  <w:style w:type="paragraph" w:customStyle="1" w:styleId="6A434AFAAF354EEF892BACA37306EE4E">
    <w:name w:val="6A434AFAAF354EEF892BACA37306EE4E"/>
    <w:rsid w:val="005A2491"/>
    <w:rPr>
      <w:lang w:val="en-GB" w:eastAsia="en-GB"/>
    </w:rPr>
  </w:style>
  <w:style w:type="paragraph" w:customStyle="1" w:styleId="8947028FAF344696A17D28E6899C3B93">
    <w:name w:val="8947028FAF344696A17D28E6899C3B93"/>
    <w:rsid w:val="005A2491"/>
    <w:rPr>
      <w:lang w:val="en-GB" w:eastAsia="en-GB"/>
    </w:rPr>
  </w:style>
  <w:style w:type="paragraph" w:customStyle="1" w:styleId="534374F7BB154799822E06BADB876755">
    <w:name w:val="534374F7BB154799822E06BADB876755"/>
    <w:rsid w:val="005A2491"/>
    <w:rPr>
      <w:lang w:val="en-GB" w:eastAsia="en-GB"/>
    </w:rPr>
  </w:style>
  <w:style w:type="paragraph" w:customStyle="1" w:styleId="AD6A92E79C1F4F83B996EB0AD03F2167">
    <w:name w:val="AD6A92E79C1F4F83B996EB0AD03F2167"/>
    <w:rsid w:val="005A2491"/>
    <w:rPr>
      <w:lang w:val="en-GB" w:eastAsia="en-GB"/>
    </w:rPr>
  </w:style>
  <w:style w:type="paragraph" w:customStyle="1" w:styleId="3254EE672BE142208BC2617387B5598C">
    <w:name w:val="3254EE672BE142208BC2617387B5598C"/>
    <w:rsid w:val="005A2491"/>
    <w:rPr>
      <w:lang w:val="en-GB" w:eastAsia="en-GB"/>
    </w:rPr>
  </w:style>
  <w:style w:type="paragraph" w:customStyle="1" w:styleId="F0A4E48D7B2A4608880CA9038EF7CD0E">
    <w:name w:val="F0A4E48D7B2A4608880CA9038EF7CD0E"/>
    <w:rsid w:val="005A2491"/>
    <w:rPr>
      <w:lang w:val="en-GB" w:eastAsia="en-GB"/>
    </w:rPr>
  </w:style>
  <w:style w:type="paragraph" w:customStyle="1" w:styleId="E256D062A0F34E529AECA06E81E478B1">
    <w:name w:val="E256D062A0F34E529AECA06E81E478B1"/>
    <w:rsid w:val="005A2491"/>
    <w:rPr>
      <w:lang w:val="en-GB" w:eastAsia="en-GB"/>
    </w:rPr>
  </w:style>
  <w:style w:type="paragraph" w:customStyle="1" w:styleId="23EC4709306E45C0ADBE23294C559BA6">
    <w:name w:val="23EC4709306E45C0ADBE23294C559BA6"/>
    <w:rsid w:val="005A2491"/>
    <w:rPr>
      <w:lang w:val="en-GB" w:eastAsia="en-GB"/>
    </w:rPr>
  </w:style>
  <w:style w:type="paragraph" w:customStyle="1" w:styleId="ECB8F976B470423697AB2BD21B278743">
    <w:name w:val="ECB8F976B470423697AB2BD21B278743"/>
    <w:rsid w:val="005A2491"/>
    <w:rPr>
      <w:lang w:val="en-GB" w:eastAsia="en-GB"/>
    </w:rPr>
  </w:style>
  <w:style w:type="paragraph" w:customStyle="1" w:styleId="37127BF082524B34961753F907FE600F">
    <w:name w:val="37127BF082524B34961753F907FE600F"/>
    <w:rsid w:val="005A2491"/>
    <w:rPr>
      <w:lang w:val="en-GB" w:eastAsia="en-GB"/>
    </w:rPr>
  </w:style>
  <w:style w:type="paragraph" w:customStyle="1" w:styleId="65A9B04632F4446FA5451CFD9450B5CC">
    <w:name w:val="65A9B04632F4446FA5451CFD9450B5CC"/>
    <w:rsid w:val="005A2491"/>
    <w:rPr>
      <w:lang w:val="en-GB" w:eastAsia="en-GB"/>
    </w:rPr>
  </w:style>
  <w:style w:type="paragraph" w:customStyle="1" w:styleId="2E1825D158F24858B1FB45A2ACBD4228">
    <w:name w:val="2E1825D158F24858B1FB45A2ACBD4228"/>
    <w:rsid w:val="005A2491"/>
    <w:rPr>
      <w:lang w:val="en-GB" w:eastAsia="en-GB"/>
    </w:rPr>
  </w:style>
  <w:style w:type="paragraph" w:customStyle="1" w:styleId="C529E5C682F0493BA262655F3DD3F83B">
    <w:name w:val="C529E5C682F0493BA262655F3DD3F83B"/>
    <w:rsid w:val="005A2491"/>
    <w:rPr>
      <w:lang w:val="en-GB" w:eastAsia="en-GB"/>
    </w:rPr>
  </w:style>
  <w:style w:type="paragraph" w:customStyle="1" w:styleId="45577E35707B468CB93E9A2F8E191B13">
    <w:name w:val="45577E35707B468CB93E9A2F8E191B13"/>
    <w:rsid w:val="005A2491"/>
    <w:rPr>
      <w:lang w:val="en-GB" w:eastAsia="en-GB"/>
    </w:rPr>
  </w:style>
  <w:style w:type="paragraph" w:customStyle="1" w:styleId="222974F974F140929E4B083E695223EF">
    <w:name w:val="222974F974F140929E4B083E695223EF"/>
    <w:rsid w:val="005A2491"/>
    <w:rPr>
      <w:lang w:val="en-GB" w:eastAsia="en-GB"/>
    </w:rPr>
  </w:style>
  <w:style w:type="paragraph" w:customStyle="1" w:styleId="19EF833EBCB240A68D868AD90793578F">
    <w:name w:val="19EF833EBCB240A68D868AD90793578F"/>
    <w:rsid w:val="005A2491"/>
    <w:rPr>
      <w:lang w:val="en-GB" w:eastAsia="en-GB"/>
    </w:rPr>
  </w:style>
  <w:style w:type="paragraph" w:customStyle="1" w:styleId="170F3C51E4394A73A803695E1ADFAD91">
    <w:name w:val="170F3C51E4394A73A803695E1ADFAD91"/>
    <w:rsid w:val="005A2491"/>
    <w:rPr>
      <w:lang w:val="en-GB" w:eastAsia="en-GB"/>
    </w:rPr>
  </w:style>
  <w:style w:type="paragraph" w:customStyle="1" w:styleId="80A632657D0B4B23B3734988C87E505C">
    <w:name w:val="80A632657D0B4B23B3734988C87E505C"/>
    <w:rsid w:val="005A2491"/>
    <w:rPr>
      <w:lang w:val="en-GB" w:eastAsia="en-GB"/>
    </w:rPr>
  </w:style>
  <w:style w:type="paragraph" w:customStyle="1" w:styleId="ED067981394E4B0E95E760483CB7C996">
    <w:name w:val="ED067981394E4B0E95E760483CB7C996"/>
    <w:rsid w:val="005A2491"/>
    <w:rPr>
      <w:lang w:val="en-GB" w:eastAsia="en-GB"/>
    </w:rPr>
  </w:style>
  <w:style w:type="paragraph" w:customStyle="1" w:styleId="F205732C916A40B58EAAB4DA0E663962">
    <w:name w:val="F205732C916A40B58EAAB4DA0E663962"/>
    <w:rsid w:val="005A2491"/>
    <w:rPr>
      <w:lang w:val="en-GB" w:eastAsia="en-GB"/>
    </w:rPr>
  </w:style>
  <w:style w:type="paragraph" w:customStyle="1" w:styleId="EBE954C0A91B4B48BC6E5D0CB4CC778C">
    <w:name w:val="EBE954C0A91B4B48BC6E5D0CB4CC778C"/>
    <w:rsid w:val="005A2491"/>
    <w:rPr>
      <w:lang w:val="en-GB" w:eastAsia="en-GB"/>
    </w:rPr>
  </w:style>
  <w:style w:type="paragraph" w:customStyle="1" w:styleId="E1ABE2A0134E47CE885603FC225F1BA8">
    <w:name w:val="E1ABE2A0134E47CE885603FC225F1BA8"/>
    <w:rsid w:val="005A2491"/>
    <w:rPr>
      <w:lang w:val="en-GB" w:eastAsia="en-GB"/>
    </w:rPr>
  </w:style>
  <w:style w:type="paragraph" w:customStyle="1" w:styleId="2D9EE9B6F1E5427FA3E49FEF2ECF3CB6">
    <w:name w:val="2D9EE9B6F1E5427FA3E49FEF2ECF3CB6"/>
    <w:rsid w:val="005A2491"/>
    <w:rPr>
      <w:lang w:val="en-GB" w:eastAsia="en-GB"/>
    </w:rPr>
  </w:style>
  <w:style w:type="paragraph" w:customStyle="1" w:styleId="203BBE6D9CC049E085E426A2205435D3">
    <w:name w:val="203BBE6D9CC049E085E426A2205435D3"/>
    <w:rsid w:val="005A2491"/>
    <w:rPr>
      <w:lang w:val="en-GB" w:eastAsia="en-GB"/>
    </w:rPr>
  </w:style>
  <w:style w:type="paragraph" w:customStyle="1" w:styleId="37359CFEB46842688DC5D3C6AE21817F">
    <w:name w:val="37359CFEB46842688DC5D3C6AE21817F"/>
    <w:rsid w:val="005A2491"/>
    <w:rPr>
      <w:lang w:val="en-GB" w:eastAsia="en-GB"/>
    </w:rPr>
  </w:style>
  <w:style w:type="paragraph" w:customStyle="1" w:styleId="3F7C5E9151C743E1A0B897264F494496">
    <w:name w:val="3F7C5E9151C743E1A0B897264F494496"/>
    <w:rsid w:val="005A2491"/>
    <w:rPr>
      <w:lang w:val="en-GB" w:eastAsia="en-GB"/>
    </w:rPr>
  </w:style>
  <w:style w:type="paragraph" w:customStyle="1" w:styleId="7E1D898D80184DF5BCB42FC0E36845F6">
    <w:name w:val="7E1D898D80184DF5BCB42FC0E36845F6"/>
    <w:rsid w:val="005A2491"/>
    <w:rPr>
      <w:lang w:val="en-GB" w:eastAsia="en-GB"/>
    </w:rPr>
  </w:style>
  <w:style w:type="paragraph" w:customStyle="1" w:styleId="482DE4095A394B52B8DA4260F1AF38BB">
    <w:name w:val="482DE4095A394B52B8DA4260F1AF38BB"/>
    <w:rsid w:val="005A2491"/>
    <w:rPr>
      <w:lang w:val="en-GB" w:eastAsia="en-GB"/>
    </w:rPr>
  </w:style>
  <w:style w:type="paragraph" w:customStyle="1" w:styleId="8515D7399CDA4F2DBD9AE911501BB6F6">
    <w:name w:val="8515D7399CDA4F2DBD9AE911501BB6F6"/>
    <w:rsid w:val="005A2491"/>
    <w:rPr>
      <w:lang w:val="en-GB" w:eastAsia="en-GB"/>
    </w:rPr>
  </w:style>
  <w:style w:type="paragraph" w:customStyle="1" w:styleId="B91C5F67546C4AF28F0628723995AAC3">
    <w:name w:val="B91C5F67546C4AF28F0628723995AAC3"/>
    <w:rsid w:val="005A2491"/>
    <w:rPr>
      <w:lang w:val="en-GB" w:eastAsia="en-GB"/>
    </w:rPr>
  </w:style>
  <w:style w:type="paragraph" w:customStyle="1" w:styleId="1DDE46B77FCA45C9BB3ABB3C02844BA5">
    <w:name w:val="1DDE46B77FCA45C9BB3ABB3C02844BA5"/>
    <w:rsid w:val="005A2491"/>
    <w:rPr>
      <w:lang w:val="en-GB" w:eastAsia="en-GB"/>
    </w:rPr>
  </w:style>
  <w:style w:type="paragraph" w:customStyle="1" w:styleId="FB8CC0196A0943378B8FCAF138B4FF0F">
    <w:name w:val="FB8CC0196A0943378B8FCAF138B4FF0F"/>
    <w:rsid w:val="005A2491"/>
    <w:rPr>
      <w:lang w:val="en-GB" w:eastAsia="en-GB"/>
    </w:rPr>
  </w:style>
  <w:style w:type="paragraph" w:customStyle="1" w:styleId="E66304B130454A18985ACE8C6FCE53DB">
    <w:name w:val="E66304B130454A18985ACE8C6FCE53DB"/>
    <w:rsid w:val="005A2491"/>
    <w:rPr>
      <w:lang w:val="en-GB" w:eastAsia="en-GB"/>
    </w:rPr>
  </w:style>
  <w:style w:type="paragraph" w:customStyle="1" w:styleId="2E62C7D882A2464FA91BFB24D657FE88">
    <w:name w:val="2E62C7D882A2464FA91BFB24D657FE88"/>
    <w:rsid w:val="005A2491"/>
    <w:rPr>
      <w:lang w:val="en-GB" w:eastAsia="en-GB"/>
    </w:rPr>
  </w:style>
  <w:style w:type="paragraph" w:customStyle="1" w:styleId="D16AEFA6E50B432883D31681F07122F4">
    <w:name w:val="D16AEFA6E50B432883D31681F07122F4"/>
    <w:rsid w:val="005A2491"/>
    <w:rPr>
      <w:lang w:val="en-GB" w:eastAsia="en-GB"/>
    </w:rPr>
  </w:style>
  <w:style w:type="paragraph" w:customStyle="1" w:styleId="32CF8A72044E46F792F3B9B129B41CF3">
    <w:name w:val="32CF8A72044E46F792F3B9B129B41CF3"/>
    <w:rsid w:val="005A2491"/>
    <w:rPr>
      <w:lang w:val="en-GB" w:eastAsia="en-GB"/>
    </w:rPr>
  </w:style>
  <w:style w:type="paragraph" w:customStyle="1" w:styleId="DB346C33CAD743CE8179FD41217ED347">
    <w:name w:val="DB346C33CAD743CE8179FD41217ED347"/>
    <w:rsid w:val="005A2491"/>
    <w:rPr>
      <w:lang w:val="en-GB" w:eastAsia="en-GB"/>
    </w:rPr>
  </w:style>
  <w:style w:type="paragraph" w:customStyle="1" w:styleId="9953E662D2504F6DBB67870C7FF34DF3">
    <w:name w:val="9953E662D2504F6DBB67870C7FF34DF3"/>
    <w:rsid w:val="005A2491"/>
    <w:rPr>
      <w:lang w:val="en-GB" w:eastAsia="en-GB"/>
    </w:rPr>
  </w:style>
  <w:style w:type="paragraph" w:customStyle="1" w:styleId="C470A3E2D9A94EF0A5BBCD6E02451C59">
    <w:name w:val="C470A3E2D9A94EF0A5BBCD6E02451C59"/>
    <w:rsid w:val="00991109"/>
    <w:rPr>
      <w:lang w:val="en-GB" w:eastAsia="en-GB"/>
    </w:rPr>
  </w:style>
  <w:style w:type="paragraph" w:customStyle="1" w:styleId="39963C0A9AA942CDAFF592F59F203025">
    <w:name w:val="39963C0A9AA942CDAFF592F59F203025"/>
    <w:rsid w:val="00991109"/>
    <w:rPr>
      <w:lang w:val="en-GB" w:eastAsia="en-GB"/>
    </w:rPr>
  </w:style>
  <w:style w:type="paragraph" w:customStyle="1" w:styleId="60E563D4EF6940B2A38BDC4E7BE75E68">
    <w:name w:val="60E563D4EF6940B2A38BDC4E7BE75E68"/>
    <w:rsid w:val="00991109"/>
    <w:rPr>
      <w:lang w:val="en-GB" w:eastAsia="en-GB"/>
    </w:rPr>
  </w:style>
  <w:style w:type="paragraph" w:customStyle="1" w:styleId="10CDE31F171E462684DBC2827D42F3DC">
    <w:name w:val="10CDE31F171E462684DBC2827D42F3DC"/>
    <w:rsid w:val="00991109"/>
    <w:rPr>
      <w:lang w:val="en-GB" w:eastAsia="en-GB"/>
    </w:rPr>
  </w:style>
  <w:style w:type="paragraph" w:customStyle="1" w:styleId="678841323E6D467DA2473F27D65EEC17">
    <w:name w:val="678841323E6D467DA2473F27D65EEC17"/>
    <w:rsid w:val="00991109"/>
    <w:rPr>
      <w:lang w:val="en-GB" w:eastAsia="en-GB"/>
    </w:rPr>
  </w:style>
  <w:style w:type="paragraph" w:customStyle="1" w:styleId="20E836D40F884095BD4377C43E6B210F">
    <w:name w:val="20E836D40F884095BD4377C43E6B210F"/>
    <w:rsid w:val="00991109"/>
    <w:rPr>
      <w:lang w:val="en-GB" w:eastAsia="en-GB"/>
    </w:rPr>
  </w:style>
  <w:style w:type="paragraph" w:customStyle="1" w:styleId="262EF65437BD44F69A5276374C785771">
    <w:name w:val="262EF65437BD44F69A5276374C785771"/>
    <w:rsid w:val="00991109"/>
    <w:rPr>
      <w:lang w:val="en-GB" w:eastAsia="en-GB"/>
    </w:rPr>
  </w:style>
  <w:style w:type="paragraph" w:customStyle="1" w:styleId="408A4FD6FC5E4745A96289F359D8968F">
    <w:name w:val="408A4FD6FC5E4745A96289F359D8968F"/>
    <w:rsid w:val="00991109"/>
    <w:rPr>
      <w:lang w:val="en-GB" w:eastAsia="en-GB"/>
    </w:rPr>
  </w:style>
  <w:style w:type="paragraph" w:customStyle="1" w:styleId="DFBBDBD0ECD84FB392EADC486586342F">
    <w:name w:val="DFBBDBD0ECD84FB392EADC486586342F"/>
    <w:rsid w:val="00991109"/>
    <w:rPr>
      <w:lang w:val="en-GB" w:eastAsia="en-GB"/>
    </w:rPr>
  </w:style>
  <w:style w:type="paragraph" w:customStyle="1" w:styleId="1972565920C64925BD2C32C401C1B3BA">
    <w:name w:val="1972565920C64925BD2C32C401C1B3BA"/>
    <w:rsid w:val="00991109"/>
    <w:rPr>
      <w:lang w:val="en-GB" w:eastAsia="en-GB"/>
    </w:rPr>
  </w:style>
  <w:style w:type="paragraph" w:customStyle="1" w:styleId="137E3BD1AC8444EDADA0477BD6A7A886">
    <w:name w:val="137E3BD1AC8444EDADA0477BD6A7A886"/>
    <w:rsid w:val="00991109"/>
    <w:rPr>
      <w:lang w:val="en-GB" w:eastAsia="en-GB"/>
    </w:rPr>
  </w:style>
  <w:style w:type="paragraph" w:customStyle="1" w:styleId="63966D0EC54D426D984503A796530337">
    <w:name w:val="63966D0EC54D426D984503A796530337"/>
    <w:rsid w:val="00991109"/>
    <w:rPr>
      <w:lang w:val="en-GB" w:eastAsia="en-GB"/>
    </w:rPr>
  </w:style>
  <w:style w:type="paragraph" w:customStyle="1" w:styleId="46E100B4384E49B19BF78FD7F01E664A">
    <w:name w:val="46E100B4384E49B19BF78FD7F01E664A"/>
    <w:rsid w:val="00991109"/>
    <w:rPr>
      <w:lang w:val="en-GB" w:eastAsia="en-GB"/>
    </w:rPr>
  </w:style>
  <w:style w:type="paragraph" w:customStyle="1" w:styleId="1E052BDCAB7A46B6994C5DD56A612296">
    <w:name w:val="1E052BDCAB7A46B6994C5DD56A612296"/>
    <w:rsid w:val="00991109"/>
    <w:rPr>
      <w:lang w:val="en-GB" w:eastAsia="en-GB"/>
    </w:rPr>
  </w:style>
  <w:style w:type="paragraph" w:customStyle="1" w:styleId="8EE645EEB9DE46BCB16132B435FE17D8">
    <w:name w:val="8EE645EEB9DE46BCB16132B435FE17D8"/>
    <w:rsid w:val="00991109"/>
    <w:rPr>
      <w:lang w:val="en-GB" w:eastAsia="en-GB"/>
    </w:rPr>
  </w:style>
  <w:style w:type="paragraph" w:customStyle="1" w:styleId="3448BE103E3F4F419D6387B2D9266D73">
    <w:name w:val="3448BE103E3F4F419D6387B2D9266D73"/>
    <w:rsid w:val="00991109"/>
    <w:rPr>
      <w:lang w:val="en-GB" w:eastAsia="en-GB"/>
    </w:rPr>
  </w:style>
  <w:style w:type="paragraph" w:customStyle="1" w:styleId="43E955944BB24CCEB6D63B877E34AC04">
    <w:name w:val="43E955944BB24CCEB6D63B877E34AC04"/>
    <w:rsid w:val="00991109"/>
    <w:rPr>
      <w:lang w:val="en-GB" w:eastAsia="en-GB"/>
    </w:rPr>
  </w:style>
  <w:style w:type="paragraph" w:customStyle="1" w:styleId="064A369F58FC4ABCB80DAEE36F5FA514">
    <w:name w:val="064A369F58FC4ABCB80DAEE36F5FA514"/>
    <w:rsid w:val="00991109"/>
    <w:rPr>
      <w:lang w:val="en-GB" w:eastAsia="en-GB"/>
    </w:rPr>
  </w:style>
  <w:style w:type="paragraph" w:customStyle="1" w:styleId="096AA1BFF679479597CF9183C22E820A">
    <w:name w:val="096AA1BFF679479597CF9183C22E820A"/>
    <w:rsid w:val="00991109"/>
    <w:rPr>
      <w:lang w:val="en-GB" w:eastAsia="en-GB"/>
    </w:rPr>
  </w:style>
  <w:style w:type="paragraph" w:customStyle="1" w:styleId="9AE169B849934128B0B8A8829C00E79A">
    <w:name w:val="9AE169B849934128B0B8A8829C00E79A"/>
    <w:rsid w:val="00991109"/>
    <w:rPr>
      <w:lang w:val="en-GB" w:eastAsia="en-GB"/>
    </w:rPr>
  </w:style>
  <w:style w:type="paragraph" w:customStyle="1" w:styleId="6F9B0F5C7AAA404EA1CCC5FA88CC79B4">
    <w:name w:val="6F9B0F5C7AAA404EA1CCC5FA88CC79B4"/>
    <w:rsid w:val="00991109"/>
    <w:rPr>
      <w:lang w:val="en-GB" w:eastAsia="en-GB"/>
    </w:rPr>
  </w:style>
  <w:style w:type="paragraph" w:customStyle="1" w:styleId="D1CE05FE28594738A7EF4916C1BB107D">
    <w:name w:val="D1CE05FE28594738A7EF4916C1BB107D"/>
    <w:rsid w:val="00991109"/>
    <w:rPr>
      <w:lang w:val="en-GB" w:eastAsia="en-GB"/>
    </w:rPr>
  </w:style>
  <w:style w:type="paragraph" w:customStyle="1" w:styleId="31B0A0E4C7D44B739AB5B82A8C1791B4">
    <w:name w:val="31B0A0E4C7D44B739AB5B82A8C1791B4"/>
    <w:rsid w:val="00991109"/>
    <w:rPr>
      <w:lang w:val="en-GB" w:eastAsia="en-GB"/>
    </w:rPr>
  </w:style>
  <w:style w:type="paragraph" w:customStyle="1" w:styleId="223BF4EAE8254EC9AA906C55F0824099">
    <w:name w:val="223BF4EAE8254EC9AA906C55F0824099"/>
    <w:rsid w:val="00991109"/>
    <w:rPr>
      <w:lang w:val="en-GB" w:eastAsia="en-GB"/>
    </w:rPr>
  </w:style>
  <w:style w:type="paragraph" w:customStyle="1" w:styleId="68EDDCAB866A4D5CAF78495243522854">
    <w:name w:val="68EDDCAB866A4D5CAF78495243522854"/>
    <w:rsid w:val="00991109"/>
    <w:rPr>
      <w:lang w:val="en-GB" w:eastAsia="en-GB"/>
    </w:rPr>
  </w:style>
  <w:style w:type="paragraph" w:customStyle="1" w:styleId="15D6B0F872114E0DB73F764FB976DE74">
    <w:name w:val="15D6B0F872114E0DB73F764FB976DE74"/>
    <w:rsid w:val="00991109"/>
    <w:rPr>
      <w:lang w:val="en-GB" w:eastAsia="en-GB"/>
    </w:rPr>
  </w:style>
  <w:style w:type="paragraph" w:customStyle="1" w:styleId="D6B0D403718F4AD698631FD2F1C01B15">
    <w:name w:val="D6B0D403718F4AD698631FD2F1C01B15"/>
    <w:rsid w:val="00991109"/>
    <w:rPr>
      <w:lang w:val="en-GB" w:eastAsia="en-GB"/>
    </w:rPr>
  </w:style>
  <w:style w:type="paragraph" w:customStyle="1" w:styleId="7825C34528D14AC595F0D47BA45E417B">
    <w:name w:val="7825C34528D14AC595F0D47BA45E417B"/>
    <w:rsid w:val="00991109"/>
    <w:rPr>
      <w:lang w:val="en-GB" w:eastAsia="en-GB"/>
    </w:rPr>
  </w:style>
  <w:style w:type="paragraph" w:customStyle="1" w:styleId="766FC6FA60B44B4083A70526F8DAC69F">
    <w:name w:val="766FC6FA60B44B4083A70526F8DAC69F"/>
    <w:rsid w:val="00991109"/>
    <w:rPr>
      <w:lang w:val="en-GB" w:eastAsia="en-GB"/>
    </w:rPr>
  </w:style>
  <w:style w:type="paragraph" w:customStyle="1" w:styleId="87F155B57AD441758F0996C04F1E2D8E">
    <w:name w:val="87F155B57AD441758F0996C04F1E2D8E"/>
    <w:rsid w:val="00991109"/>
    <w:rPr>
      <w:lang w:val="en-GB" w:eastAsia="en-GB"/>
    </w:rPr>
  </w:style>
  <w:style w:type="paragraph" w:customStyle="1" w:styleId="62A4BA4E2D8C45ADA81F7008E9A22BEF">
    <w:name w:val="62A4BA4E2D8C45ADA81F7008E9A22BEF"/>
    <w:rsid w:val="00991109"/>
    <w:rPr>
      <w:lang w:val="en-GB" w:eastAsia="en-GB"/>
    </w:rPr>
  </w:style>
  <w:style w:type="paragraph" w:customStyle="1" w:styleId="BFA4EEF3681B4711966C7887B6912DE2">
    <w:name w:val="BFA4EEF3681B4711966C7887B6912DE2"/>
    <w:rsid w:val="00991109"/>
    <w:rPr>
      <w:lang w:val="en-GB" w:eastAsia="en-GB"/>
    </w:rPr>
  </w:style>
  <w:style w:type="paragraph" w:customStyle="1" w:styleId="7C48E70848E84AB3AAFAF168CF017B31">
    <w:name w:val="7C48E70848E84AB3AAFAF168CF017B31"/>
    <w:rsid w:val="003D3C1B"/>
    <w:rPr>
      <w:lang w:val="en-GB" w:eastAsia="en-GB"/>
    </w:rPr>
  </w:style>
  <w:style w:type="paragraph" w:customStyle="1" w:styleId="4B3709E6BD994414A42B249E525C8F47">
    <w:name w:val="4B3709E6BD994414A42B249E525C8F47"/>
    <w:rsid w:val="003D3C1B"/>
    <w:rPr>
      <w:lang w:val="en-GB" w:eastAsia="en-GB"/>
    </w:rPr>
  </w:style>
  <w:style w:type="paragraph" w:customStyle="1" w:styleId="EDCC7D603EE343428715A5983A69808C">
    <w:name w:val="EDCC7D603EE343428715A5983A69808C"/>
    <w:rsid w:val="003D3C1B"/>
    <w:rPr>
      <w:lang w:val="en-GB" w:eastAsia="en-GB"/>
    </w:rPr>
  </w:style>
  <w:style w:type="paragraph" w:customStyle="1" w:styleId="0BB2A98E2C58475B9823D43F1D3CFD08">
    <w:name w:val="0BB2A98E2C58475B9823D43F1D3CFD08"/>
    <w:rsid w:val="003D3C1B"/>
    <w:rPr>
      <w:lang w:val="en-GB" w:eastAsia="en-GB"/>
    </w:rPr>
  </w:style>
  <w:style w:type="paragraph" w:customStyle="1" w:styleId="73E627A694A347DF9B1321CD85F99C94">
    <w:name w:val="73E627A694A347DF9B1321CD85F99C94"/>
    <w:rsid w:val="003D3C1B"/>
    <w:rPr>
      <w:lang w:val="en-GB" w:eastAsia="en-GB"/>
    </w:rPr>
  </w:style>
  <w:style w:type="paragraph" w:customStyle="1" w:styleId="C16BA2C863A04D2D8E4185F7C3DA9013">
    <w:name w:val="C16BA2C863A04D2D8E4185F7C3DA9013"/>
    <w:rsid w:val="003D3C1B"/>
    <w:rPr>
      <w:lang w:val="en-GB" w:eastAsia="en-GB"/>
    </w:rPr>
  </w:style>
  <w:style w:type="paragraph" w:customStyle="1" w:styleId="64808C237859401A99C9BF59DDDE9348">
    <w:name w:val="64808C237859401A99C9BF59DDDE9348"/>
    <w:rsid w:val="003D3C1B"/>
    <w:rPr>
      <w:lang w:val="en-GB" w:eastAsia="en-GB"/>
    </w:rPr>
  </w:style>
  <w:style w:type="paragraph" w:customStyle="1" w:styleId="92DD0CBFAD1F464B8E26DC210181647E">
    <w:name w:val="92DD0CBFAD1F464B8E26DC210181647E"/>
    <w:rsid w:val="003D3C1B"/>
    <w:rPr>
      <w:lang w:val="en-GB" w:eastAsia="en-GB"/>
    </w:rPr>
  </w:style>
  <w:style w:type="paragraph" w:customStyle="1" w:styleId="9B3986F05991438DA58B574E3CB855A8">
    <w:name w:val="9B3986F05991438DA58B574E3CB855A8"/>
    <w:rsid w:val="003D3C1B"/>
    <w:rPr>
      <w:lang w:val="en-GB" w:eastAsia="en-GB"/>
    </w:rPr>
  </w:style>
  <w:style w:type="paragraph" w:customStyle="1" w:styleId="D398A3D763B44313A97B7D45F26215E9">
    <w:name w:val="D398A3D763B44313A97B7D45F26215E9"/>
    <w:rsid w:val="003D3C1B"/>
    <w:rPr>
      <w:lang w:val="en-GB" w:eastAsia="en-GB"/>
    </w:rPr>
  </w:style>
  <w:style w:type="paragraph" w:customStyle="1" w:styleId="55ACC4DBCBB94C8C878C35BC23D0F80D">
    <w:name w:val="55ACC4DBCBB94C8C878C35BC23D0F80D"/>
    <w:rsid w:val="003D3C1B"/>
    <w:rPr>
      <w:lang w:val="en-GB" w:eastAsia="en-GB"/>
    </w:rPr>
  </w:style>
  <w:style w:type="paragraph" w:customStyle="1" w:styleId="23B3838275D14788B86EBF0D2DCF06FB">
    <w:name w:val="23B3838275D14788B86EBF0D2DCF06FB"/>
    <w:rsid w:val="003D3C1B"/>
    <w:rPr>
      <w:lang w:val="en-GB" w:eastAsia="en-GB"/>
    </w:rPr>
  </w:style>
  <w:style w:type="paragraph" w:customStyle="1" w:styleId="9436E7C18D7E405BA302BE0381777A7A">
    <w:name w:val="9436E7C18D7E405BA302BE0381777A7A"/>
    <w:rsid w:val="003D3C1B"/>
    <w:rPr>
      <w:lang w:val="en-GB" w:eastAsia="en-GB"/>
    </w:rPr>
  </w:style>
  <w:style w:type="paragraph" w:customStyle="1" w:styleId="2C7816BA23954154B7A346A818E3B745">
    <w:name w:val="2C7816BA23954154B7A346A818E3B745"/>
    <w:rsid w:val="003D3C1B"/>
    <w:rPr>
      <w:lang w:val="en-GB" w:eastAsia="en-GB"/>
    </w:rPr>
  </w:style>
  <w:style w:type="paragraph" w:customStyle="1" w:styleId="0840CEEBB57E4354ACC6D531FADAD677">
    <w:name w:val="0840CEEBB57E4354ACC6D531FADAD677"/>
    <w:rsid w:val="003D3C1B"/>
    <w:rPr>
      <w:lang w:val="en-GB" w:eastAsia="en-GB"/>
    </w:rPr>
  </w:style>
  <w:style w:type="paragraph" w:customStyle="1" w:styleId="9F0E4F7404FB494E8292AD63179AEF8D">
    <w:name w:val="9F0E4F7404FB494E8292AD63179AEF8D"/>
    <w:rsid w:val="003D3C1B"/>
    <w:rPr>
      <w:lang w:val="en-GB" w:eastAsia="en-GB"/>
    </w:rPr>
  </w:style>
  <w:style w:type="paragraph" w:customStyle="1" w:styleId="C16640F309814D098AD4769E9A28B212">
    <w:name w:val="C16640F309814D098AD4769E9A28B212"/>
    <w:rsid w:val="003D3C1B"/>
    <w:rPr>
      <w:lang w:val="en-GB" w:eastAsia="en-GB"/>
    </w:rPr>
  </w:style>
  <w:style w:type="paragraph" w:customStyle="1" w:styleId="19658BF26D654ED1B0C51FDED3D19808">
    <w:name w:val="19658BF26D654ED1B0C51FDED3D19808"/>
    <w:rsid w:val="003D3C1B"/>
    <w:rPr>
      <w:lang w:val="en-GB" w:eastAsia="en-GB"/>
    </w:rPr>
  </w:style>
  <w:style w:type="paragraph" w:customStyle="1" w:styleId="A5BCBBBE53A54A73B98E8194CE8E461B">
    <w:name w:val="A5BCBBBE53A54A73B98E8194CE8E461B"/>
    <w:rsid w:val="003D3C1B"/>
    <w:rPr>
      <w:lang w:val="en-GB" w:eastAsia="en-GB"/>
    </w:rPr>
  </w:style>
  <w:style w:type="paragraph" w:customStyle="1" w:styleId="496F717B701141DF8905C551CFECFCA0">
    <w:name w:val="496F717B701141DF8905C551CFECFCA0"/>
    <w:rsid w:val="003D3C1B"/>
    <w:rPr>
      <w:lang w:val="en-GB" w:eastAsia="en-GB"/>
    </w:rPr>
  </w:style>
  <w:style w:type="paragraph" w:customStyle="1" w:styleId="6B2E5786A3884A6E8843EE7D3B23D6EC">
    <w:name w:val="6B2E5786A3884A6E8843EE7D3B23D6EC"/>
    <w:rsid w:val="003D3C1B"/>
    <w:rPr>
      <w:lang w:val="en-GB" w:eastAsia="en-GB"/>
    </w:rPr>
  </w:style>
  <w:style w:type="paragraph" w:customStyle="1" w:styleId="E391F6766633489E9EEE4D0ABE0BC905">
    <w:name w:val="E391F6766633489E9EEE4D0ABE0BC905"/>
    <w:rsid w:val="003D3C1B"/>
    <w:rPr>
      <w:lang w:val="en-GB" w:eastAsia="en-GB"/>
    </w:rPr>
  </w:style>
  <w:style w:type="paragraph" w:customStyle="1" w:styleId="BC66BB31595C40C389ECF6CBD26EC17F">
    <w:name w:val="BC66BB31595C40C389ECF6CBD26EC17F"/>
    <w:rsid w:val="001C7380"/>
    <w:rPr>
      <w:lang w:val="en-GB" w:eastAsia="en-GB"/>
    </w:rPr>
  </w:style>
  <w:style w:type="paragraph" w:customStyle="1" w:styleId="B7007B0CEC224FF1B11B051767F54BA1">
    <w:name w:val="B7007B0CEC224FF1B11B051767F54BA1"/>
    <w:rsid w:val="001C7380"/>
    <w:rPr>
      <w:lang w:val="en-GB" w:eastAsia="en-GB"/>
    </w:rPr>
  </w:style>
  <w:style w:type="paragraph" w:customStyle="1" w:styleId="CD43C61D21934A76A82747C09D96BDB8">
    <w:name w:val="CD43C61D21934A76A82747C09D96BDB8"/>
    <w:rsid w:val="001C7380"/>
    <w:rPr>
      <w:lang w:val="en-GB" w:eastAsia="en-GB"/>
    </w:rPr>
  </w:style>
  <w:style w:type="paragraph" w:customStyle="1" w:styleId="BE054C2A73334541B1274FA9F126EC25">
    <w:name w:val="BE054C2A73334541B1274FA9F126EC25"/>
    <w:rsid w:val="001C7380"/>
    <w:rPr>
      <w:lang w:val="en-GB" w:eastAsia="en-GB"/>
    </w:rPr>
  </w:style>
  <w:style w:type="paragraph" w:customStyle="1" w:styleId="7B48FD9195CF4FC78B8C97F1DD9E41B8">
    <w:name w:val="7B48FD9195CF4FC78B8C97F1DD9E41B8"/>
    <w:rsid w:val="001C7380"/>
    <w:rPr>
      <w:lang w:val="en-GB" w:eastAsia="en-GB"/>
    </w:rPr>
  </w:style>
  <w:style w:type="paragraph" w:customStyle="1" w:styleId="9114DA8B04174490AA862C41C3911E6B">
    <w:name w:val="9114DA8B04174490AA862C41C3911E6B"/>
    <w:rsid w:val="001C7380"/>
    <w:rPr>
      <w:lang w:val="en-GB" w:eastAsia="en-GB"/>
    </w:rPr>
  </w:style>
  <w:style w:type="paragraph" w:customStyle="1" w:styleId="049BF0A4F268429EA35C9602A81EA75B">
    <w:name w:val="049BF0A4F268429EA35C9602A81EA75B"/>
    <w:rsid w:val="001C7380"/>
    <w:rPr>
      <w:lang w:val="en-GB" w:eastAsia="en-GB"/>
    </w:rPr>
  </w:style>
  <w:style w:type="paragraph" w:customStyle="1" w:styleId="8BD31B84BF1C4B379FDEEE312D4D7824">
    <w:name w:val="8BD31B84BF1C4B379FDEEE312D4D7824"/>
    <w:rsid w:val="001C7380"/>
    <w:rPr>
      <w:lang w:val="en-GB" w:eastAsia="en-GB"/>
    </w:rPr>
  </w:style>
  <w:style w:type="paragraph" w:customStyle="1" w:styleId="75D20967A8BB4449BED1AF5E7F0FB1D6">
    <w:name w:val="75D20967A8BB4449BED1AF5E7F0FB1D6"/>
    <w:rsid w:val="001C7380"/>
    <w:rPr>
      <w:lang w:val="en-GB" w:eastAsia="en-GB"/>
    </w:rPr>
  </w:style>
  <w:style w:type="paragraph" w:customStyle="1" w:styleId="50E397C9220A4796904E79C033B16DE4">
    <w:name w:val="50E397C9220A4796904E79C033B16DE4"/>
    <w:rsid w:val="001C7380"/>
    <w:rPr>
      <w:lang w:val="en-GB" w:eastAsia="en-GB"/>
    </w:rPr>
  </w:style>
  <w:style w:type="paragraph" w:customStyle="1" w:styleId="CADEB0F6D1EB4843B75D65227428C780">
    <w:name w:val="CADEB0F6D1EB4843B75D65227428C780"/>
    <w:rsid w:val="001C7380"/>
    <w:rPr>
      <w:lang w:val="en-GB" w:eastAsia="en-GB"/>
    </w:rPr>
  </w:style>
  <w:style w:type="paragraph" w:customStyle="1" w:styleId="9648B52ACABF4F5C945FF01DCBC7392C">
    <w:name w:val="9648B52ACABF4F5C945FF01DCBC7392C"/>
    <w:rsid w:val="001C7380"/>
    <w:rPr>
      <w:lang w:val="en-GB" w:eastAsia="en-GB"/>
    </w:rPr>
  </w:style>
  <w:style w:type="paragraph" w:customStyle="1" w:styleId="A0DEF90C3AA94B75903AE051AF3FC1AA">
    <w:name w:val="A0DEF90C3AA94B75903AE051AF3FC1AA"/>
    <w:rsid w:val="001C7380"/>
    <w:rPr>
      <w:lang w:val="en-GB" w:eastAsia="en-GB"/>
    </w:rPr>
  </w:style>
  <w:style w:type="paragraph" w:customStyle="1" w:styleId="C2E82DC57A664FCEB4388CE905F23CD8">
    <w:name w:val="C2E82DC57A664FCEB4388CE905F23CD8"/>
    <w:rsid w:val="001C7380"/>
    <w:rPr>
      <w:lang w:val="en-GB" w:eastAsia="en-GB"/>
    </w:rPr>
  </w:style>
  <w:style w:type="paragraph" w:customStyle="1" w:styleId="3E1C9A8BA9124327AF30FF221F9EC784">
    <w:name w:val="3E1C9A8BA9124327AF30FF221F9EC784"/>
    <w:rsid w:val="001C7380"/>
    <w:rPr>
      <w:lang w:val="en-GB" w:eastAsia="en-GB"/>
    </w:rPr>
  </w:style>
  <w:style w:type="paragraph" w:customStyle="1" w:styleId="85DAFBF4D0FE4E37896A5C4534AE2D78">
    <w:name w:val="85DAFBF4D0FE4E37896A5C4534AE2D78"/>
    <w:rsid w:val="001C7380"/>
    <w:rPr>
      <w:lang w:val="en-GB" w:eastAsia="en-GB"/>
    </w:rPr>
  </w:style>
  <w:style w:type="paragraph" w:customStyle="1" w:styleId="C2FE03A1760A44619667A6AA0F5FD3A8">
    <w:name w:val="C2FE03A1760A44619667A6AA0F5FD3A8"/>
    <w:rsid w:val="001C7380"/>
    <w:rPr>
      <w:lang w:val="en-GB" w:eastAsia="en-GB"/>
    </w:rPr>
  </w:style>
  <w:style w:type="paragraph" w:customStyle="1" w:styleId="A82C6FE2818A4FAEAB527FBE3346D8D3">
    <w:name w:val="A82C6FE2818A4FAEAB527FBE3346D8D3"/>
    <w:rsid w:val="001C7380"/>
    <w:rPr>
      <w:lang w:val="en-GB" w:eastAsia="en-GB"/>
    </w:rPr>
  </w:style>
  <w:style w:type="paragraph" w:customStyle="1" w:styleId="844B0807E2834A48BD370E35CE6DB09F">
    <w:name w:val="844B0807E2834A48BD370E35CE6DB09F"/>
    <w:rsid w:val="001C7380"/>
    <w:rPr>
      <w:lang w:val="en-GB" w:eastAsia="en-GB"/>
    </w:rPr>
  </w:style>
  <w:style w:type="paragraph" w:customStyle="1" w:styleId="8958798EE48A468CBCAE011E1E6CEC7A">
    <w:name w:val="8958798EE48A468CBCAE011E1E6CEC7A"/>
    <w:rsid w:val="001C7380"/>
    <w:rPr>
      <w:lang w:val="en-GB" w:eastAsia="en-GB"/>
    </w:rPr>
  </w:style>
  <w:style w:type="paragraph" w:customStyle="1" w:styleId="98E5EFF3CCD14734BFF77BE400629D27">
    <w:name w:val="98E5EFF3CCD14734BFF77BE400629D27"/>
    <w:rsid w:val="001C7380"/>
    <w:rPr>
      <w:lang w:val="en-GB" w:eastAsia="en-GB"/>
    </w:rPr>
  </w:style>
  <w:style w:type="paragraph" w:customStyle="1" w:styleId="F3D1D5CC497C4A9E942EBC7D24860D60">
    <w:name w:val="F3D1D5CC497C4A9E942EBC7D24860D60"/>
    <w:rsid w:val="001C7380"/>
    <w:rPr>
      <w:lang w:val="en-GB" w:eastAsia="en-GB"/>
    </w:rPr>
  </w:style>
  <w:style w:type="paragraph" w:customStyle="1" w:styleId="5CD76C979BAA4B87BBE7C24216E3AC5D">
    <w:name w:val="5CD76C979BAA4B87BBE7C24216E3AC5D"/>
    <w:rsid w:val="001C7380"/>
    <w:rPr>
      <w:lang w:val="en-GB" w:eastAsia="en-GB"/>
    </w:rPr>
  </w:style>
  <w:style w:type="paragraph" w:customStyle="1" w:styleId="848A4C687A0947DA8C77291D9DE36BA6">
    <w:name w:val="848A4C687A0947DA8C77291D9DE36BA6"/>
    <w:rsid w:val="001C7380"/>
    <w:rPr>
      <w:lang w:val="en-GB" w:eastAsia="en-GB"/>
    </w:rPr>
  </w:style>
  <w:style w:type="paragraph" w:customStyle="1" w:styleId="B57A99650CA34D5BAACE6B49C0098AEA">
    <w:name w:val="B57A99650CA34D5BAACE6B49C0098AEA"/>
    <w:rsid w:val="001C7380"/>
    <w:rPr>
      <w:lang w:val="en-GB" w:eastAsia="en-GB"/>
    </w:rPr>
  </w:style>
  <w:style w:type="paragraph" w:customStyle="1" w:styleId="911F48363FA94E7DA8779A2EE143F0B7">
    <w:name w:val="911F48363FA94E7DA8779A2EE143F0B7"/>
    <w:rsid w:val="001C7380"/>
    <w:rPr>
      <w:lang w:val="en-GB" w:eastAsia="en-GB"/>
    </w:rPr>
  </w:style>
  <w:style w:type="paragraph" w:customStyle="1" w:styleId="D190E8C12FB748C5B94FCA5C2385C9B7">
    <w:name w:val="D190E8C12FB748C5B94FCA5C2385C9B7"/>
    <w:rsid w:val="001C7380"/>
    <w:rPr>
      <w:lang w:val="en-GB" w:eastAsia="en-GB"/>
    </w:rPr>
  </w:style>
  <w:style w:type="paragraph" w:customStyle="1" w:styleId="140B378242614774BCFADF9D24BECDF9">
    <w:name w:val="140B378242614774BCFADF9D24BECDF9"/>
    <w:rsid w:val="001C7380"/>
    <w:rPr>
      <w:lang w:val="en-GB" w:eastAsia="en-GB"/>
    </w:rPr>
  </w:style>
  <w:style w:type="paragraph" w:customStyle="1" w:styleId="EEB88D45474346C99A2A1F92457982F6">
    <w:name w:val="EEB88D45474346C99A2A1F92457982F6"/>
    <w:rsid w:val="001C7380"/>
    <w:rPr>
      <w:lang w:val="en-GB" w:eastAsia="en-GB"/>
    </w:rPr>
  </w:style>
  <w:style w:type="paragraph" w:customStyle="1" w:styleId="CB3247EF97E046A2A8FE3B0CB30490B6">
    <w:name w:val="CB3247EF97E046A2A8FE3B0CB30490B6"/>
    <w:rsid w:val="001C7380"/>
    <w:rPr>
      <w:lang w:val="en-GB" w:eastAsia="en-GB"/>
    </w:rPr>
  </w:style>
  <w:style w:type="paragraph" w:customStyle="1" w:styleId="D5D4B7206A8A4870A0EB867F2770DC1E">
    <w:name w:val="D5D4B7206A8A4870A0EB867F2770DC1E"/>
    <w:rsid w:val="001C7380"/>
    <w:rPr>
      <w:lang w:val="en-GB" w:eastAsia="en-GB"/>
    </w:rPr>
  </w:style>
  <w:style w:type="paragraph" w:customStyle="1" w:styleId="3BE0672B51C74ED9BDEFDD925ABE0B6A">
    <w:name w:val="3BE0672B51C74ED9BDEFDD925ABE0B6A"/>
    <w:rsid w:val="001C7380"/>
    <w:rPr>
      <w:lang w:val="en-GB" w:eastAsia="en-GB"/>
    </w:rPr>
  </w:style>
  <w:style w:type="paragraph" w:customStyle="1" w:styleId="4F1016E9C40C4EB5861B7C6EE789E4F5">
    <w:name w:val="4F1016E9C40C4EB5861B7C6EE789E4F5"/>
    <w:rsid w:val="001C7380"/>
    <w:rPr>
      <w:lang w:val="en-GB" w:eastAsia="en-GB"/>
    </w:rPr>
  </w:style>
  <w:style w:type="paragraph" w:customStyle="1" w:styleId="75E52B719350423D97DEA8181B4F41B5">
    <w:name w:val="75E52B719350423D97DEA8181B4F41B5"/>
    <w:rsid w:val="001C7380"/>
    <w:rPr>
      <w:lang w:val="en-GB" w:eastAsia="en-GB"/>
    </w:rPr>
  </w:style>
  <w:style w:type="paragraph" w:customStyle="1" w:styleId="D4007F38E397423E9BDC4D84D313BD31">
    <w:name w:val="D4007F38E397423E9BDC4D84D313BD31"/>
    <w:rsid w:val="001C7380"/>
    <w:rPr>
      <w:lang w:val="en-GB" w:eastAsia="en-GB"/>
    </w:rPr>
  </w:style>
  <w:style w:type="paragraph" w:customStyle="1" w:styleId="38703ECDB39345C28FE7D2767BFAFB56">
    <w:name w:val="38703ECDB39345C28FE7D2767BFAFB56"/>
    <w:rsid w:val="001C7380"/>
    <w:rPr>
      <w:lang w:val="en-GB" w:eastAsia="en-GB"/>
    </w:rPr>
  </w:style>
  <w:style w:type="paragraph" w:customStyle="1" w:styleId="0083301655394A11862A694DC1233AEE">
    <w:name w:val="0083301655394A11862A694DC1233AEE"/>
    <w:rsid w:val="001C7380"/>
    <w:rPr>
      <w:lang w:val="en-GB" w:eastAsia="en-GB"/>
    </w:rPr>
  </w:style>
  <w:style w:type="paragraph" w:customStyle="1" w:styleId="5132AC9A0A0E4CCFB989FA4E24E09155">
    <w:name w:val="5132AC9A0A0E4CCFB989FA4E24E09155"/>
    <w:rsid w:val="001C7380"/>
    <w:rPr>
      <w:lang w:val="en-GB" w:eastAsia="en-GB"/>
    </w:rPr>
  </w:style>
  <w:style w:type="paragraph" w:customStyle="1" w:styleId="45824950EF7949B89DEAA1C7C4981C28">
    <w:name w:val="45824950EF7949B89DEAA1C7C4981C28"/>
    <w:rsid w:val="001C7380"/>
    <w:rPr>
      <w:lang w:val="en-GB" w:eastAsia="en-GB"/>
    </w:rPr>
  </w:style>
  <w:style w:type="paragraph" w:customStyle="1" w:styleId="52FB390E1FE142408A37D3929A6A5006">
    <w:name w:val="52FB390E1FE142408A37D3929A6A5006"/>
    <w:rsid w:val="001C7380"/>
    <w:rPr>
      <w:lang w:val="en-GB" w:eastAsia="en-GB"/>
    </w:rPr>
  </w:style>
  <w:style w:type="paragraph" w:customStyle="1" w:styleId="4F78E70AE2C34239AFB990D983890168">
    <w:name w:val="4F78E70AE2C34239AFB990D983890168"/>
    <w:rsid w:val="001C7380"/>
    <w:rPr>
      <w:lang w:val="en-GB" w:eastAsia="en-GB"/>
    </w:rPr>
  </w:style>
  <w:style w:type="paragraph" w:customStyle="1" w:styleId="B021A6D7EDAD44F4BE3184672ECE1F2C">
    <w:name w:val="B021A6D7EDAD44F4BE3184672ECE1F2C"/>
    <w:rsid w:val="001C7380"/>
    <w:rPr>
      <w:lang w:val="en-GB" w:eastAsia="en-GB"/>
    </w:rPr>
  </w:style>
  <w:style w:type="paragraph" w:customStyle="1" w:styleId="413FD060D8184357963EC2DBE6286091">
    <w:name w:val="413FD060D8184357963EC2DBE6286091"/>
    <w:rsid w:val="001C7380"/>
    <w:rPr>
      <w:lang w:val="en-GB" w:eastAsia="en-GB"/>
    </w:rPr>
  </w:style>
  <w:style w:type="paragraph" w:customStyle="1" w:styleId="64BE3D250CE64AF99C0F18416800F6B6">
    <w:name w:val="64BE3D250CE64AF99C0F18416800F6B6"/>
    <w:rsid w:val="001C7380"/>
    <w:rPr>
      <w:lang w:val="en-GB" w:eastAsia="en-GB"/>
    </w:rPr>
  </w:style>
  <w:style w:type="paragraph" w:customStyle="1" w:styleId="F33A2542098E4038B0D1222E124AC319">
    <w:name w:val="F33A2542098E4038B0D1222E124AC319"/>
    <w:rsid w:val="001C7380"/>
    <w:rPr>
      <w:lang w:val="en-GB" w:eastAsia="en-GB"/>
    </w:rPr>
  </w:style>
  <w:style w:type="paragraph" w:customStyle="1" w:styleId="1FA6F0A2BE7142DE8503AACB4F1CC312">
    <w:name w:val="1FA6F0A2BE7142DE8503AACB4F1CC312"/>
    <w:rsid w:val="001C7380"/>
    <w:rPr>
      <w:lang w:val="en-GB" w:eastAsia="en-GB"/>
    </w:rPr>
  </w:style>
  <w:style w:type="paragraph" w:customStyle="1" w:styleId="87F19C6CCA794AABB1FEFA0D230F9A32">
    <w:name w:val="87F19C6CCA794AABB1FEFA0D230F9A32"/>
    <w:rsid w:val="001C7380"/>
    <w:rPr>
      <w:lang w:val="en-GB" w:eastAsia="en-GB"/>
    </w:rPr>
  </w:style>
  <w:style w:type="paragraph" w:customStyle="1" w:styleId="0B30E0A0D9054199A5E6FE3836F0143C">
    <w:name w:val="0B30E0A0D9054199A5E6FE3836F0143C"/>
    <w:rsid w:val="001C7380"/>
    <w:rPr>
      <w:lang w:val="en-GB" w:eastAsia="en-GB"/>
    </w:rPr>
  </w:style>
  <w:style w:type="paragraph" w:customStyle="1" w:styleId="F2A6EF7EEA5A41FAA04D67CE38BEAAB8">
    <w:name w:val="F2A6EF7EEA5A41FAA04D67CE38BEAAB8"/>
    <w:rPr>
      <w:lang w:val="en-GB" w:eastAsia="en-GB"/>
    </w:rPr>
  </w:style>
  <w:style w:type="paragraph" w:customStyle="1" w:styleId="26618F2D81624B0B988D0DCB5EF7F0FC">
    <w:name w:val="26618F2D81624B0B988D0DCB5EF7F0FC"/>
    <w:rsid w:val="00CF59F1"/>
    <w:rPr>
      <w:lang w:val="en-GB" w:eastAsia="en-GB"/>
    </w:rPr>
  </w:style>
  <w:style w:type="paragraph" w:customStyle="1" w:styleId="3CF8957EBBF049CE8FB0D8F79323E889">
    <w:name w:val="3CF8957EBBF049CE8FB0D8F79323E889"/>
    <w:rsid w:val="00562B7A"/>
    <w:rPr>
      <w:lang w:val="en-GB" w:eastAsia="en-GB"/>
    </w:rPr>
  </w:style>
  <w:style w:type="paragraph" w:customStyle="1" w:styleId="C8D29338B2AA475FABC568A9FDE5EFD4">
    <w:name w:val="C8D29338B2AA475FABC568A9FDE5EFD4"/>
    <w:rsid w:val="00562B7A"/>
    <w:rPr>
      <w:lang w:val="en-GB" w:eastAsia="en-GB"/>
    </w:rPr>
  </w:style>
  <w:style w:type="paragraph" w:customStyle="1" w:styleId="93BDD9DF2B5346408C8F5E7DF0516E9E">
    <w:name w:val="93BDD9DF2B5346408C8F5E7DF0516E9E"/>
    <w:rsid w:val="00562B7A"/>
    <w:rPr>
      <w:lang w:val="en-GB" w:eastAsia="en-GB"/>
    </w:rPr>
  </w:style>
  <w:style w:type="paragraph" w:customStyle="1" w:styleId="1B25CE7407F04098925F6784BE54E28B">
    <w:name w:val="1B25CE7407F04098925F6784BE54E28B"/>
    <w:rsid w:val="00562B7A"/>
    <w:rPr>
      <w:lang w:val="en-GB" w:eastAsia="en-GB"/>
    </w:rPr>
  </w:style>
  <w:style w:type="paragraph" w:customStyle="1" w:styleId="4F117BECADCA4BCB820A895F5988F225">
    <w:name w:val="4F117BECADCA4BCB820A895F5988F225"/>
    <w:rsid w:val="00562B7A"/>
    <w:rPr>
      <w:lang w:val="en-GB" w:eastAsia="en-GB"/>
    </w:rPr>
  </w:style>
  <w:style w:type="paragraph" w:customStyle="1" w:styleId="4807E7F1EF2A4442ADCBA4032662EA47">
    <w:name w:val="4807E7F1EF2A4442ADCBA4032662EA47"/>
    <w:rsid w:val="00562B7A"/>
    <w:rPr>
      <w:lang w:val="en-GB" w:eastAsia="en-GB"/>
    </w:rPr>
  </w:style>
  <w:style w:type="paragraph" w:customStyle="1" w:styleId="22574632FC5E470CA9D0143D35295FC4">
    <w:name w:val="22574632FC5E470CA9D0143D35295FC4"/>
    <w:rPr>
      <w:lang w:val="en-GB" w:eastAsia="en-GB"/>
    </w:rPr>
  </w:style>
  <w:style w:type="paragraph" w:customStyle="1" w:styleId="16F89E76AA4C4380941F139ACAAEA65B">
    <w:name w:val="16F89E76AA4C4380941F139ACAAEA65B"/>
    <w:rPr>
      <w:lang w:val="en-GB" w:eastAsia="en-GB"/>
    </w:rPr>
  </w:style>
  <w:style w:type="paragraph" w:customStyle="1" w:styleId="15810D811ED34293B834E8135B25A492">
    <w:name w:val="15810D811ED34293B834E8135B25A492"/>
    <w:rPr>
      <w:lang w:val="en-GB" w:eastAsia="en-GB"/>
    </w:rPr>
  </w:style>
  <w:style w:type="paragraph" w:customStyle="1" w:styleId="7AD18374DC8347BABDBF89A8D669CC00">
    <w:name w:val="7AD18374DC8347BABDBF89A8D669CC00"/>
    <w:rPr>
      <w:lang w:val="en-GB" w:eastAsia="en-GB"/>
    </w:rPr>
  </w:style>
  <w:style w:type="paragraph" w:customStyle="1" w:styleId="6D7C61DA5D7848729ABC45935F202E72">
    <w:name w:val="6D7C61DA5D7848729ABC45935F202E72"/>
    <w:rPr>
      <w:lang w:val="en-GB" w:eastAsia="en-GB"/>
    </w:rPr>
  </w:style>
  <w:style w:type="paragraph" w:customStyle="1" w:styleId="E89288680FE74F0699DBD6499E462E00">
    <w:name w:val="E89288680FE74F0699DBD6499E462E00"/>
    <w:rPr>
      <w:lang w:val="en-GB" w:eastAsia="en-GB"/>
    </w:rPr>
  </w:style>
  <w:style w:type="paragraph" w:customStyle="1" w:styleId="DFF6151F105D473B82213803C135DDD4">
    <w:name w:val="DFF6151F105D473B82213803C135DDD4"/>
    <w:rPr>
      <w:lang w:val="en-GB" w:eastAsia="en-GB"/>
    </w:rPr>
  </w:style>
  <w:style w:type="paragraph" w:customStyle="1" w:styleId="FBAB2540A1074108B83DD4285A69F6B4">
    <w:name w:val="FBAB2540A1074108B83DD4285A69F6B4"/>
    <w:rPr>
      <w:lang w:val="en-GB" w:eastAsia="en-GB"/>
    </w:rPr>
  </w:style>
  <w:style w:type="paragraph" w:customStyle="1" w:styleId="3A108EAE3776470D8B435FF455919DBE">
    <w:name w:val="3A108EAE3776470D8B435FF455919DBE"/>
    <w:rPr>
      <w:lang w:val="en-GB" w:eastAsia="en-GB"/>
    </w:rPr>
  </w:style>
  <w:style w:type="paragraph" w:customStyle="1" w:styleId="98509F101D3B4BFDBA8A0CF3FD38EDFA">
    <w:name w:val="98509F101D3B4BFDBA8A0CF3FD38EDFA"/>
    <w:rPr>
      <w:lang w:val="en-GB" w:eastAsia="en-GB"/>
    </w:rPr>
  </w:style>
  <w:style w:type="paragraph" w:customStyle="1" w:styleId="E4E0086C0B9248D2B56B75989123C85F">
    <w:name w:val="E4E0086C0B9248D2B56B75989123C85F"/>
    <w:rPr>
      <w:lang w:val="en-GB" w:eastAsia="en-GB"/>
    </w:rPr>
  </w:style>
  <w:style w:type="paragraph" w:customStyle="1" w:styleId="2B5663195333404F978D2CA5BB6092FF">
    <w:name w:val="2B5663195333404F978D2CA5BB6092FF"/>
    <w:rPr>
      <w:lang w:val="en-GB" w:eastAsia="en-GB"/>
    </w:rPr>
  </w:style>
  <w:style w:type="paragraph" w:customStyle="1" w:styleId="CF2BA386FC604360A1B0572CA84BA977">
    <w:name w:val="CF2BA386FC604360A1B0572CA84BA977"/>
    <w:rPr>
      <w:lang w:val="en-GB" w:eastAsia="en-GB"/>
    </w:rPr>
  </w:style>
  <w:style w:type="paragraph" w:customStyle="1" w:styleId="A2CDFE0A847A4D01B385D73D4ED956BE">
    <w:name w:val="A2CDFE0A847A4D01B385D73D4ED956BE"/>
    <w:rPr>
      <w:lang w:val="en-GB" w:eastAsia="en-GB"/>
    </w:rPr>
  </w:style>
  <w:style w:type="paragraph" w:customStyle="1" w:styleId="C84B92AEF146421F97109CA1EEE30DF8">
    <w:name w:val="C84B92AEF146421F97109CA1EEE30DF8"/>
    <w:rPr>
      <w:lang w:val="en-GB" w:eastAsia="en-GB"/>
    </w:rPr>
  </w:style>
  <w:style w:type="paragraph" w:customStyle="1" w:styleId="7B8E254351214AB78B69D407D624247E">
    <w:name w:val="7B8E254351214AB78B69D407D624247E"/>
    <w:rPr>
      <w:lang w:val="en-GB" w:eastAsia="en-GB"/>
    </w:rPr>
  </w:style>
  <w:style w:type="paragraph" w:customStyle="1" w:styleId="DFBF4E35D9804325A3BE13F7BAF4EFFA">
    <w:name w:val="DFBF4E35D9804325A3BE13F7BAF4EFFA"/>
    <w:rPr>
      <w:lang w:val="en-GB" w:eastAsia="en-GB"/>
    </w:rPr>
  </w:style>
  <w:style w:type="paragraph" w:customStyle="1" w:styleId="23C3E33B39B3401E9C42FA52BB90C2E9">
    <w:name w:val="23C3E33B39B3401E9C42FA52BB90C2E9"/>
    <w:rPr>
      <w:lang w:val="en-GB" w:eastAsia="en-GB"/>
    </w:rPr>
  </w:style>
  <w:style w:type="paragraph" w:customStyle="1" w:styleId="7C270F2B8D7D4536A4C18036EB4FE044">
    <w:name w:val="7C270F2B8D7D4536A4C18036EB4FE044"/>
    <w:rPr>
      <w:lang w:val="en-GB" w:eastAsia="en-GB"/>
    </w:rPr>
  </w:style>
  <w:style w:type="paragraph" w:customStyle="1" w:styleId="4FE20C0F9D934A3E845943FCDAE8CC6F">
    <w:name w:val="4FE20C0F9D934A3E845943FCDAE8CC6F"/>
    <w:rPr>
      <w:lang w:val="en-GB" w:eastAsia="en-GB"/>
    </w:rPr>
  </w:style>
  <w:style w:type="paragraph" w:customStyle="1" w:styleId="44A08BE4674C49A0968553C523249FFD">
    <w:name w:val="44A08BE4674C49A0968553C523249FFD"/>
    <w:rPr>
      <w:lang w:val="en-GB" w:eastAsia="en-GB"/>
    </w:rPr>
  </w:style>
  <w:style w:type="paragraph" w:customStyle="1" w:styleId="AB1F79EABF404472BB09AD6ADC7F8EEE">
    <w:name w:val="AB1F79EABF404472BB09AD6ADC7F8EEE"/>
    <w:rPr>
      <w:lang w:val="en-GB" w:eastAsia="en-GB"/>
    </w:rPr>
  </w:style>
  <w:style w:type="paragraph" w:customStyle="1" w:styleId="31630052BEC34F92A368169EDB9AA6F8">
    <w:name w:val="31630052BEC34F92A368169EDB9AA6F8"/>
    <w:rsid w:val="0078145E"/>
    <w:rPr>
      <w:lang w:val="en-GB" w:eastAsia="en-GB"/>
    </w:rPr>
  </w:style>
  <w:style w:type="paragraph" w:customStyle="1" w:styleId="BA0F8066FDB3491FA7295940939844D6">
    <w:name w:val="BA0F8066FDB3491FA7295940939844D6"/>
    <w:rsid w:val="0078145E"/>
    <w:rPr>
      <w:lang w:val="en-GB" w:eastAsia="en-GB"/>
    </w:rPr>
  </w:style>
  <w:style w:type="paragraph" w:customStyle="1" w:styleId="8EEC14D2AFE44C0A82A6CF8E80D06EA0">
    <w:name w:val="8EEC14D2AFE44C0A82A6CF8E80D06EA0"/>
    <w:rsid w:val="0078145E"/>
    <w:rPr>
      <w:lang w:val="en-GB" w:eastAsia="en-GB"/>
    </w:rPr>
  </w:style>
  <w:style w:type="paragraph" w:customStyle="1" w:styleId="FFE0C26C6E244CD88C38ED31FED34C1D">
    <w:name w:val="FFE0C26C6E244CD88C38ED31FED34C1D"/>
    <w:rsid w:val="009E227B"/>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68e0357-5b39-4600-91c2-bfff6e896513" xsi:nil="true"/>
    <_ip_UnifiedCompliancePolicyUIAction xmlns="http://schemas.microsoft.com/sharepoint/v3" xsi:nil="true"/>
    <_ip_UnifiedCompliancePolicyProperties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Division xmlns="d5f9d153-8b19-4d1f-8beb-540f73341324">Uitkeren</Division>
    <Note xmlns="d5f9d153-8b19-4d1f-8beb-540f7334132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A5D77E-26F1-411D-9714-956165D84E2A}">
  <ds:schemaRefs>
    <ds:schemaRef ds:uri="http://schemas.openxmlformats.org/officeDocument/2006/bibliography"/>
  </ds:schemaRefs>
</ds:datastoreItem>
</file>

<file path=customXml/itemProps2.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168e0357-5b39-4600-91c2-bfff6e896513"/>
    <ds:schemaRef ds:uri="http://schemas.microsoft.com/sharepoint/v3"/>
    <ds:schemaRef ds:uri="950eb5cf-cfcb-45ee-b563-973cf3dc3138"/>
    <ds:schemaRef ds:uri="a3c66166-e9f9-48ad-a188-7f59308ffed0"/>
  </ds:schemaRefs>
</ds:datastoreItem>
</file>

<file path=customXml/itemProps3.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4.xml><?xml version="1.0" encoding="utf-8"?>
<ds:datastoreItem xmlns:ds="http://schemas.openxmlformats.org/officeDocument/2006/customXml" ds:itemID="{47C837B8-DCBC-4846-A127-AED22E14A4F9}"/>
</file>

<file path=docProps/app.xml><?xml version="1.0" encoding="utf-8"?>
<Properties xmlns="http://schemas.openxmlformats.org/officeDocument/2006/extended-properties" xmlns:vt="http://schemas.openxmlformats.org/officeDocument/2006/docPropsVTypes">
  <Template>DXC Proposal template - A4 2.54cm margin.dotm</Template>
  <TotalTime>1628</TotalTime>
  <Pages>50</Pages>
  <Words>8820</Words>
  <Characters>50276</Characters>
  <Application>Microsoft Office Word</Application>
  <DocSecurity>0</DocSecurity>
  <Lines>418</Lines>
  <Paragraphs>117</Paragraphs>
  <ScaleCrop>false</ScaleCrop>
  <Company>DXC Technology</Company>
  <LinksUpToDate>false</LinksUpToDate>
  <CharactersWithSpaces>58979</CharactersWithSpaces>
  <SharedDoc>false</SharedDoc>
  <HLinks>
    <vt:vector size="240" baseType="variant">
      <vt:variant>
        <vt:i4>1572921</vt:i4>
      </vt:variant>
      <vt:variant>
        <vt:i4>236</vt:i4>
      </vt:variant>
      <vt:variant>
        <vt:i4>0</vt:i4>
      </vt:variant>
      <vt:variant>
        <vt:i4>5</vt:i4>
      </vt:variant>
      <vt:variant>
        <vt:lpwstr/>
      </vt:variant>
      <vt:variant>
        <vt:lpwstr>_Toc118721283</vt:lpwstr>
      </vt:variant>
      <vt:variant>
        <vt:i4>1572921</vt:i4>
      </vt:variant>
      <vt:variant>
        <vt:i4>230</vt:i4>
      </vt:variant>
      <vt:variant>
        <vt:i4>0</vt:i4>
      </vt:variant>
      <vt:variant>
        <vt:i4>5</vt:i4>
      </vt:variant>
      <vt:variant>
        <vt:lpwstr/>
      </vt:variant>
      <vt:variant>
        <vt:lpwstr>_Toc118721282</vt:lpwstr>
      </vt:variant>
      <vt:variant>
        <vt:i4>1572921</vt:i4>
      </vt:variant>
      <vt:variant>
        <vt:i4>224</vt:i4>
      </vt:variant>
      <vt:variant>
        <vt:i4>0</vt:i4>
      </vt:variant>
      <vt:variant>
        <vt:i4>5</vt:i4>
      </vt:variant>
      <vt:variant>
        <vt:lpwstr/>
      </vt:variant>
      <vt:variant>
        <vt:lpwstr>_Toc118721281</vt:lpwstr>
      </vt:variant>
      <vt:variant>
        <vt:i4>1572921</vt:i4>
      </vt:variant>
      <vt:variant>
        <vt:i4>218</vt:i4>
      </vt:variant>
      <vt:variant>
        <vt:i4>0</vt:i4>
      </vt:variant>
      <vt:variant>
        <vt:i4>5</vt:i4>
      </vt:variant>
      <vt:variant>
        <vt:lpwstr/>
      </vt:variant>
      <vt:variant>
        <vt:lpwstr>_Toc118721280</vt:lpwstr>
      </vt:variant>
      <vt:variant>
        <vt:i4>1507385</vt:i4>
      </vt:variant>
      <vt:variant>
        <vt:i4>212</vt:i4>
      </vt:variant>
      <vt:variant>
        <vt:i4>0</vt:i4>
      </vt:variant>
      <vt:variant>
        <vt:i4>5</vt:i4>
      </vt:variant>
      <vt:variant>
        <vt:lpwstr/>
      </vt:variant>
      <vt:variant>
        <vt:lpwstr>_Toc118721279</vt:lpwstr>
      </vt:variant>
      <vt:variant>
        <vt:i4>1507385</vt:i4>
      </vt:variant>
      <vt:variant>
        <vt:i4>206</vt:i4>
      </vt:variant>
      <vt:variant>
        <vt:i4>0</vt:i4>
      </vt:variant>
      <vt:variant>
        <vt:i4>5</vt:i4>
      </vt:variant>
      <vt:variant>
        <vt:lpwstr/>
      </vt:variant>
      <vt:variant>
        <vt:lpwstr>_Toc118721278</vt:lpwstr>
      </vt:variant>
      <vt:variant>
        <vt:i4>1507385</vt:i4>
      </vt:variant>
      <vt:variant>
        <vt:i4>200</vt:i4>
      </vt:variant>
      <vt:variant>
        <vt:i4>0</vt:i4>
      </vt:variant>
      <vt:variant>
        <vt:i4>5</vt:i4>
      </vt:variant>
      <vt:variant>
        <vt:lpwstr/>
      </vt:variant>
      <vt:variant>
        <vt:lpwstr>_Toc118721277</vt:lpwstr>
      </vt:variant>
      <vt:variant>
        <vt:i4>1507385</vt:i4>
      </vt:variant>
      <vt:variant>
        <vt:i4>194</vt:i4>
      </vt:variant>
      <vt:variant>
        <vt:i4>0</vt:i4>
      </vt:variant>
      <vt:variant>
        <vt:i4>5</vt:i4>
      </vt:variant>
      <vt:variant>
        <vt:lpwstr/>
      </vt:variant>
      <vt:variant>
        <vt:lpwstr>_Toc118721276</vt:lpwstr>
      </vt:variant>
      <vt:variant>
        <vt:i4>1507385</vt:i4>
      </vt:variant>
      <vt:variant>
        <vt:i4>188</vt:i4>
      </vt:variant>
      <vt:variant>
        <vt:i4>0</vt:i4>
      </vt:variant>
      <vt:variant>
        <vt:i4>5</vt:i4>
      </vt:variant>
      <vt:variant>
        <vt:lpwstr/>
      </vt:variant>
      <vt:variant>
        <vt:lpwstr>_Toc118721275</vt:lpwstr>
      </vt:variant>
      <vt:variant>
        <vt:i4>1507385</vt:i4>
      </vt:variant>
      <vt:variant>
        <vt:i4>182</vt:i4>
      </vt:variant>
      <vt:variant>
        <vt:i4>0</vt:i4>
      </vt:variant>
      <vt:variant>
        <vt:i4>5</vt:i4>
      </vt:variant>
      <vt:variant>
        <vt:lpwstr/>
      </vt:variant>
      <vt:variant>
        <vt:lpwstr>_Toc118721274</vt:lpwstr>
      </vt:variant>
      <vt:variant>
        <vt:i4>1507385</vt:i4>
      </vt:variant>
      <vt:variant>
        <vt:i4>176</vt:i4>
      </vt:variant>
      <vt:variant>
        <vt:i4>0</vt:i4>
      </vt:variant>
      <vt:variant>
        <vt:i4>5</vt:i4>
      </vt:variant>
      <vt:variant>
        <vt:lpwstr/>
      </vt:variant>
      <vt:variant>
        <vt:lpwstr>_Toc118721273</vt:lpwstr>
      </vt:variant>
      <vt:variant>
        <vt:i4>1507385</vt:i4>
      </vt:variant>
      <vt:variant>
        <vt:i4>170</vt:i4>
      </vt:variant>
      <vt:variant>
        <vt:i4>0</vt:i4>
      </vt:variant>
      <vt:variant>
        <vt:i4>5</vt:i4>
      </vt:variant>
      <vt:variant>
        <vt:lpwstr/>
      </vt:variant>
      <vt:variant>
        <vt:lpwstr>_Toc118721272</vt:lpwstr>
      </vt:variant>
      <vt:variant>
        <vt:i4>1507385</vt:i4>
      </vt:variant>
      <vt:variant>
        <vt:i4>164</vt:i4>
      </vt:variant>
      <vt:variant>
        <vt:i4>0</vt:i4>
      </vt:variant>
      <vt:variant>
        <vt:i4>5</vt:i4>
      </vt:variant>
      <vt:variant>
        <vt:lpwstr/>
      </vt:variant>
      <vt:variant>
        <vt:lpwstr>_Toc118721271</vt:lpwstr>
      </vt:variant>
      <vt:variant>
        <vt:i4>1507385</vt:i4>
      </vt:variant>
      <vt:variant>
        <vt:i4>158</vt:i4>
      </vt:variant>
      <vt:variant>
        <vt:i4>0</vt:i4>
      </vt:variant>
      <vt:variant>
        <vt:i4>5</vt:i4>
      </vt:variant>
      <vt:variant>
        <vt:lpwstr/>
      </vt:variant>
      <vt:variant>
        <vt:lpwstr>_Toc118721270</vt:lpwstr>
      </vt:variant>
      <vt:variant>
        <vt:i4>1441849</vt:i4>
      </vt:variant>
      <vt:variant>
        <vt:i4>152</vt:i4>
      </vt:variant>
      <vt:variant>
        <vt:i4>0</vt:i4>
      </vt:variant>
      <vt:variant>
        <vt:i4>5</vt:i4>
      </vt:variant>
      <vt:variant>
        <vt:lpwstr/>
      </vt:variant>
      <vt:variant>
        <vt:lpwstr>_Toc118721269</vt:lpwstr>
      </vt:variant>
      <vt:variant>
        <vt:i4>1441849</vt:i4>
      </vt:variant>
      <vt:variant>
        <vt:i4>146</vt:i4>
      </vt:variant>
      <vt:variant>
        <vt:i4>0</vt:i4>
      </vt:variant>
      <vt:variant>
        <vt:i4>5</vt:i4>
      </vt:variant>
      <vt:variant>
        <vt:lpwstr/>
      </vt:variant>
      <vt:variant>
        <vt:lpwstr>_Toc118721268</vt:lpwstr>
      </vt:variant>
      <vt:variant>
        <vt:i4>1441849</vt:i4>
      </vt:variant>
      <vt:variant>
        <vt:i4>140</vt:i4>
      </vt:variant>
      <vt:variant>
        <vt:i4>0</vt:i4>
      </vt:variant>
      <vt:variant>
        <vt:i4>5</vt:i4>
      </vt:variant>
      <vt:variant>
        <vt:lpwstr/>
      </vt:variant>
      <vt:variant>
        <vt:lpwstr>_Toc118721267</vt:lpwstr>
      </vt:variant>
      <vt:variant>
        <vt:i4>1441849</vt:i4>
      </vt:variant>
      <vt:variant>
        <vt:i4>134</vt:i4>
      </vt:variant>
      <vt:variant>
        <vt:i4>0</vt:i4>
      </vt:variant>
      <vt:variant>
        <vt:i4>5</vt:i4>
      </vt:variant>
      <vt:variant>
        <vt:lpwstr/>
      </vt:variant>
      <vt:variant>
        <vt:lpwstr>_Toc118721266</vt:lpwstr>
      </vt:variant>
      <vt:variant>
        <vt:i4>1441849</vt:i4>
      </vt:variant>
      <vt:variant>
        <vt:i4>128</vt:i4>
      </vt:variant>
      <vt:variant>
        <vt:i4>0</vt:i4>
      </vt:variant>
      <vt:variant>
        <vt:i4>5</vt:i4>
      </vt:variant>
      <vt:variant>
        <vt:lpwstr/>
      </vt:variant>
      <vt:variant>
        <vt:lpwstr>_Toc118721265</vt:lpwstr>
      </vt:variant>
      <vt:variant>
        <vt:i4>1441849</vt:i4>
      </vt:variant>
      <vt:variant>
        <vt:i4>122</vt:i4>
      </vt:variant>
      <vt:variant>
        <vt:i4>0</vt:i4>
      </vt:variant>
      <vt:variant>
        <vt:i4>5</vt:i4>
      </vt:variant>
      <vt:variant>
        <vt:lpwstr/>
      </vt:variant>
      <vt:variant>
        <vt:lpwstr>_Toc118721264</vt:lpwstr>
      </vt:variant>
      <vt:variant>
        <vt:i4>1441849</vt:i4>
      </vt:variant>
      <vt:variant>
        <vt:i4>116</vt:i4>
      </vt:variant>
      <vt:variant>
        <vt:i4>0</vt:i4>
      </vt:variant>
      <vt:variant>
        <vt:i4>5</vt:i4>
      </vt:variant>
      <vt:variant>
        <vt:lpwstr/>
      </vt:variant>
      <vt:variant>
        <vt:lpwstr>_Toc118721263</vt:lpwstr>
      </vt:variant>
      <vt:variant>
        <vt:i4>1441849</vt:i4>
      </vt:variant>
      <vt:variant>
        <vt:i4>110</vt:i4>
      </vt:variant>
      <vt:variant>
        <vt:i4>0</vt:i4>
      </vt:variant>
      <vt:variant>
        <vt:i4>5</vt:i4>
      </vt:variant>
      <vt:variant>
        <vt:lpwstr/>
      </vt:variant>
      <vt:variant>
        <vt:lpwstr>_Toc118721262</vt:lpwstr>
      </vt:variant>
      <vt:variant>
        <vt:i4>1441849</vt:i4>
      </vt:variant>
      <vt:variant>
        <vt:i4>104</vt:i4>
      </vt:variant>
      <vt:variant>
        <vt:i4>0</vt:i4>
      </vt:variant>
      <vt:variant>
        <vt:i4>5</vt:i4>
      </vt:variant>
      <vt:variant>
        <vt:lpwstr/>
      </vt:variant>
      <vt:variant>
        <vt:lpwstr>_Toc118721261</vt:lpwstr>
      </vt:variant>
      <vt:variant>
        <vt:i4>1441849</vt:i4>
      </vt:variant>
      <vt:variant>
        <vt:i4>98</vt:i4>
      </vt:variant>
      <vt:variant>
        <vt:i4>0</vt:i4>
      </vt:variant>
      <vt:variant>
        <vt:i4>5</vt:i4>
      </vt:variant>
      <vt:variant>
        <vt:lpwstr/>
      </vt:variant>
      <vt:variant>
        <vt:lpwstr>_Toc118721260</vt:lpwstr>
      </vt:variant>
      <vt:variant>
        <vt:i4>1376313</vt:i4>
      </vt:variant>
      <vt:variant>
        <vt:i4>92</vt:i4>
      </vt:variant>
      <vt:variant>
        <vt:i4>0</vt:i4>
      </vt:variant>
      <vt:variant>
        <vt:i4>5</vt:i4>
      </vt:variant>
      <vt:variant>
        <vt:lpwstr/>
      </vt:variant>
      <vt:variant>
        <vt:lpwstr>_Toc118721259</vt:lpwstr>
      </vt:variant>
      <vt:variant>
        <vt:i4>1376313</vt:i4>
      </vt:variant>
      <vt:variant>
        <vt:i4>86</vt:i4>
      </vt:variant>
      <vt:variant>
        <vt:i4>0</vt:i4>
      </vt:variant>
      <vt:variant>
        <vt:i4>5</vt:i4>
      </vt:variant>
      <vt:variant>
        <vt:lpwstr/>
      </vt:variant>
      <vt:variant>
        <vt:lpwstr>_Toc118721258</vt:lpwstr>
      </vt:variant>
      <vt:variant>
        <vt:i4>1376313</vt:i4>
      </vt:variant>
      <vt:variant>
        <vt:i4>80</vt:i4>
      </vt:variant>
      <vt:variant>
        <vt:i4>0</vt:i4>
      </vt:variant>
      <vt:variant>
        <vt:i4>5</vt:i4>
      </vt:variant>
      <vt:variant>
        <vt:lpwstr/>
      </vt:variant>
      <vt:variant>
        <vt:lpwstr>_Toc118721257</vt:lpwstr>
      </vt:variant>
      <vt:variant>
        <vt:i4>1376313</vt:i4>
      </vt:variant>
      <vt:variant>
        <vt:i4>74</vt:i4>
      </vt:variant>
      <vt:variant>
        <vt:i4>0</vt:i4>
      </vt:variant>
      <vt:variant>
        <vt:i4>5</vt:i4>
      </vt:variant>
      <vt:variant>
        <vt:lpwstr/>
      </vt:variant>
      <vt:variant>
        <vt:lpwstr>_Toc118721256</vt:lpwstr>
      </vt:variant>
      <vt:variant>
        <vt:i4>1376313</vt:i4>
      </vt:variant>
      <vt:variant>
        <vt:i4>68</vt:i4>
      </vt:variant>
      <vt:variant>
        <vt:i4>0</vt:i4>
      </vt:variant>
      <vt:variant>
        <vt:i4>5</vt:i4>
      </vt:variant>
      <vt:variant>
        <vt:lpwstr/>
      </vt:variant>
      <vt:variant>
        <vt:lpwstr>_Toc118721255</vt:lpwstr>
      </vt:variant>
      <vt:variant>
        <vt:i4>1376313</vt:i4>
      </vt:variant>
      <vt:variant>
        <vt:i4>62</vt:i4>
      </vt:variant>
      <vt:variant>
        <vt:i4>0</vt:i4>
      </vt:variant>
      <vt:variant>
        <vt:i4>5</vt:i4>
      </vt:variant>
      <vt:variant>
        <vt:lpwstr/>
      </vt:variant>
      <vt:variant>
        <vt:lpwstr>_Toc118721254</vt:lpwstr>
      </vt:variant>
      <vt:variant>
        <vt:i4>1376313</vt:i4>
      </vt:variant>
      <vt:variant>
        <vt:i4>56</vt:i4>
      </vt:variant>
      <vt:variant>
        <vt:i4>0</vt:i4>
      </vt:variant>
      <vt:variant>
        <vt:i4>5</vt:i4>
      </vt:variant>
      <vt:variant>
        <vt:lpwstr/>
      </vt:variant>
      <vt:variant>
        <vt:lpwstr>_Toc118721253</vt:lpwstr>
      </vt:variant>
      <vt:variant>
        <vt:i4>1376313</vt:i4>
      </vt:variant>
      <vt:variant>
        <vt:i4>50</vt:i4>
      </vt:variant>
      <vt:variant>
        <vt:i4>0</vt:i4>
      </vt:variant>
      <vt:variant>
        <vt:i4>5</vt:i4>
      </vt:variant>
      <vt:variant>
        <vt:lpwstr/>
      </vt:variant>
      <vt:variant>
        <vt:lpwstr>_Toc118721252</vt:lpwstr>
      </vt:variant>
      <vt:variant>
        <vt:i4>1376313</vt:i4>
      </vt:variant>
      <vt:variant>
        <vt:i4>44</vt:i4>
      </vt:variant>
      <vt:variant>
        <vt:i4>0</vt:i4>
      </vt:variant>
      <vt:variant>
        <vt:i4>5</vt:i4>
      </vt:variant>
      <vt:variant>
        <vt:lpwstr/>
      </vt:variant>
      <vt:variant>
        <vt:lpwstr>_Toc118721251</vt:lpwstr>
      </vt:variant>
      <vt:variant>
        <vt:i4>1376313</vt:i4>
      </vt:variant>
      <vt:variant>
        <vt:i4>38</vt:i4>
      </vt:variant>
      <vt:variant>
        <vt:i4>0</vt:i4>
      </vt:variant>
      <vt:variant>
        <vt:i4>5</vt:i4>
      </vt:variant>
      <vt:variant>
        <vt:lpwstr/>
      </vt:variant>
      <vt:variant>
        <vt:lpwstr>_Toc118721250</vt:lpwstr>
      </vt:variant>
      <vt:variant>
        <vt:i4>1310777</vt:i4>
      </vt:variant>
      <vt:variant>
        <vt:i4>32</vt:i4>
      </vt:variant>
      <vt:variant>
        <vt:i4>0</vt:i4>
      </vt:variant>
      <vt:variant>
        <vt:i4>5</vt:i4>
      </vt:variant>
      <vt:variant>
        <vt:lpwstr/>
      </vt:variant>
      <vt:variant>
        <vt:lpwstr>_Toc118721249</vt:lpwstr>
      </vt:variant>
      <vt:variant>
        <vt:i4>1310777</vt:i4>
      </vt:variant>
      <vt:variant>
        <vt:i4>26</vt:i4>
      </vt:variant>
      <vt:variant>
        <vt:i4>0</vt:i4>
      </vt:variant>
      <vt:variant>
        <vt:i4>5</vt:i4>
      </vt:variant>
      <vt:variant>
        <vt:lpwstr/>
      </vt:variant>
      <vt:variant>
        <vt:lpwstr>_Toc118721248</vt:lpwstr>
      </vt:variant>
      <vt:variant>
        <vt:i4>1310777</vt:i4>
      </vt:variant>
      <vt:variant>
        <vt:i4>20</vt:i4>
      </vt:variant>
      <vt:variant>
        <vt:i4>0</vt:i4>
      </vt:variant>
      <vt:variant>
        <vt:i4>5</vt:i4>
      </vt:variant>
      <vt:variant>
        <vt:lpwstr/>
      </vt:variant>
      <vt:variant>
        <vt:lpwstr>_Toc118721247</vt:lpwstr>
      </vt:variant>
      <vt:variant>
        <vt:i4>1310777</vt:i4>
      </vt:variant>
      <vt:variant>
        <vt:i4>14</vt:i4>
      </vt:variant>
      <vt:variant>
        <vt:i4>0</vt:i4>
      </vt:variant>
      <vt:variant>
        <vt:i4>5</vt:i4>
      </vt:variant>
      <vt:variant>
        <vt:lpwstr/>
      </vt:variant>
      <vt:variant>
        <vt:lpwstr>_Toc118721246</vt:lpwstr>
      </vt:variant>
      <vt:variant>
        <vt:i4>1310777</vt:i4>
      </vt:variant>
      <vt:variant>
        <vt:i4>8</vt:i4>
      </vt:variant>
      <vt:variant>
        <vt:i4>0</vt:i4>
      </vt:variant>
      <vt:variant>
        <vt:i4>5</vt:i4>
      </vt:variant>
      <vt:variant>
        <vt:lpwstr/>
      </vt:variant>
      <vt:variant>
        <vt:lpwstr>_Toc118721245</vt:lpwstr>
      </vt:variant>
      <vt:variant>
        <vt:i4>1310777</vt:i4>
      </vt:variant>
      <vt:variant>
        <vt:i4>2</vt:i4>
      </vt:variant>
      <vt:variant>
        <vt:i4>0</vt:i4>
      </vt:variant>
      <vt:variant>
        <vt:i4>5</vt:i4>
      </vt:variant>
      <vt:variant>
        <vt:lpwstr/>
      </vt:variant>
      <vt:variant>
        <vt:lpwstr>_Toc118721244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Sonnevelt, Marcel</cp:lastModifiedBy>
  <cp:revision>391</cp:revision>
  <cp:lastPrinted>2021-04-12T02:14:00Z</cp:lastPrinted>
  <dcterms:created xsi:type="dcterms:W3CDTF">2022-07-10T20:49:00Z</dcterms:created>
  <dcterms:modified xsi:type="dcterms:W3CDTF">2023-11-17T15:41:00Z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ComplianceAssetId">
    <vt:lpwstr/>
  </property>
  <property fmtid="{D5CDD505-2E9C-101B-9397-08002B2CF9AE}" pid="17" name="_ExtendedDescription">
    <vt:lpwstr/>
  </property>
  <property fmtid="{D5CDD505-2E9C-101B-9397-08002B2CF9AE}" pid="18" name="TriggerFlowInfo">
    <vt:lpwstr/>
  </property>
  <property fmtid="{D5CDD505-2E9C-101B-9397-08002B2CF9AE}" pid="19" name="MediaServiceImageTags">
    <vt:lpwstr/>
  </property>
</Properties>
</file>